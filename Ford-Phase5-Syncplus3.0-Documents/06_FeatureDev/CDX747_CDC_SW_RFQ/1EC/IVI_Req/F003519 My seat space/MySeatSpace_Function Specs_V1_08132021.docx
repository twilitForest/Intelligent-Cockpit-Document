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44B6F" w14:textId="77777777" w:rsidR="000B3BF3" w:rsidRPr="00EB5A01" w:rsidRDefault="000B3BF3" w:rsidP="00B049CC">
      <w:pPr>
        <w:rPr>
          <w:rFonts w:cs="Arial"/>
          <w:b/>
          <w:bCs/>
          <w:color w:val="9BBB59" w:themeColor="accent3"/>
        </w:rPr>
      </w:pPr>
      <w:bookmarkStart w:id="0" w:name="_GoBack"/>
      <w:bookmarkEnd w:id="0"/>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AB65608" w14:textId="77777777" w:rsidR="0049671C" w:rsidRPr="00785BFA" w:rsidRDefault="0049671C" w:rsidP="0049671C">
            <w:pPr>
              <w:pStyle w:val="CoverpageTitle"/>
              <w:spacing w:before="0" w:after="0"/>
              <w:rPr>
                <w:sz w:val="20"/>
                <w:szCs w:val="20"/>
              </w:rPr>
            </w:pPr>
            <w:r>
              <w:rPr>
                <w:sz w:val="20"/>
                <w:szCs w:val="20"/>
              </w:rPr>
              <w:t>Function Group Spec</w:t>
            </w:r>
          </w:p>
          <w:p w14:paraId="500F3AB6" w14:textId="77777777" w:rsidR="0049671C" w:rsidRDefault="0049671C" w:rsidP="0049671C">
            <w:pPr>
              <w:pStyle w:val="CoverpageTitle"/>
              <w:spacing w:before="0" w:after="0"/>
            </w:pPr>
            <w:r w:rsidRPr="00785BFA">
              <w:t>F003519-MySeatSpace-MGARZA22</w:t>
            </w:r>
          </w:p>
          <w:p w14:paraId="734C2EBB" w14:textId="77777777" w:rsidR="0049671C" w:rsidRPr="00E71847" w:rsidRDefault="0049671C" w:rsidP="0049671C">
            <w:pPr>
              <w:pStyle w:val="CoverpageTitle"/>
              <w:spacing w:before="0" w:after="0"/>
              <w:rPr>
                <w:sz w:val="20"/>
                <w:szCs w:val="20"/>
              </w:rPr>
            </w:pPr>
            <w:r>
              <w:rPr>
                <w:sz w:val="20"/>
                <w:szCs w:val="20"/>
              </w:rPr>
              <w:t>Custom Scope</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6798DC29"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00205DB4">
              <w:rPr>
                <w:rFonts w:cs="Arial"/>
                <w:b/>
              </w:rPr>
              <w:t>1a</w:t>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2600F99" w:rsidR="00A84EEF" w:rsidRPr="00171053" w:rsidRDefault="009C2533" w:rsidP="00681405">
            <w:pPr>
              <w:jc w:val="center"/>
              <w:rPr>
                <w:rFonts w:cs="Arial"/>
                <w:b/>
              </w:rPr>
            </w:pPr>
            <w:r>
              <w:rPr>
                <w:rFonts w:cs="Arial"/>
                <w:b/>
              </w:rPr>
              <w:t>M</w:t>
            </w:r>
            <w:r w:rsidR="00E906AC">
              <w:rPr>
                <w:rFonts w:cs="Arial"/>
                <w:b/>
              </w:rPr>
              <w:t xml:space="preserve"> (</w:t>
            </w:r>
            <w:r w:rsidR="00205DB4">
              <w:rPr>
                <w:rFonts w:cs="Arial"/>
                <w:b/>
              </w:rPr>
              <w:t>03</w:t>
            </w:r>
            <w:r w:rsidR="00E906AC">
              <w:rPr>
                <w:rFonts w:cs="Arial"/>
                <w:b/>
              </w:rPr>
              <w:t>/</w:t>
            </w:r>
            <w:r w:rsidR="00205DB4">
              <w:rPr>
                <w:rFonts w:cs="Arial"/>
                <w:b/>
              </w:rPr>
              <w:t>09</w:t>
            </w:r>
            <w:r w:rsidR="00DC3817">
              <w:rPr>
                <w:rFonts w:cs="Arial"/>
                <w:b/>
              </w:rPr>
              <w:t>/</w:t>
            </w:r>
            <w:r w:rsidR="00A84EEF">
              <w:rPr>
                <w:rFonts w:cs="Arial"/>
                <w:b/>
              </w:rPr>
              <w:t>20</w:t>
            </w:r>
            <w:r w:rsidR="00205DB4">
              <w:rPr>
                <w:rFonts w:cs="Arial"/>
                <w:b/>
              </w:rPr>
              <w:t>21</w:t>
            </w:r>
            <w:r w:rsidR="00A84EEF">
              <w:rPr>
                <w:rFonts w:cs="Arial"/>
                <w:b/>
              </w:rPr>
              <w:t>)</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02C16D57"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71070">
              <w:rPr>
                <w:rFonts w:cs="Arial"/>
                <w:b/>
                <w:noProof/>
              </w:rPr>
              <w:t>functionspec_sysmlreporttemplate</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F73635" w:rsidRPr="009E3B7C" w14:paraId="239B0D76" w14:textId="77777777" w:rsidTr="00E21A20">
        <w:trPr>
          <w:trHeight w:val="20"/>
        </w:trPr>
        <w:tc>
          <w:tcPr>
            <w:tcW w:w="2110" w:type="dxa"/>
            <w:tcBorders>
              <w:bottom w:val="single" w:sz="4" w:space="0" w:color="auto"/>
            </w:tcBorders>
            <w:vAlign w:val="center"/>
          </w:tcPr>
          <w:p w14:paraId="2915F6BF" w14:textId="77777777" w:rsidR="00F73635" w:rsidRPr="009E3B7C" w:rsidRDefault="00F73635" w:rsidP="00F73635">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3BD8AF06" w14:textId="77777777" w:rsidR="00CA5241" w:rsidRDefault="00CA5241"/>
        </w:tc>
        <w:tc>
          <w:tcPr>
            <w:tcW w:w="0" w:type="auto"/>
            <w:tcBorders>
              <w:bottom w:val="single" w:sz="4" w:space="0" w:color="auto"/>
            </w:tcBorders>
            <w:shd w:val="clear" w:color="auto" w:fill="auto"/>
            <w:vAlign w:val="center"/>
          </w:tcPr>
          <w:p w14:paraId="238E4287" w14:textId="77777777" w:rsidR="00F73635" w:rsidRPr="009E3B7C" w:rsidRDefault="00F73635" w:rsidP="00F73635">
            <w:pPr>
              <w:rPr>
                <w:rFonts w:cs="Arial"/>
              </w:rPr>
            </w:pPr>
          </w:p>
        </w:tc>
      </w:tr>
      <w:tr w:rsidR="00F73635" w:rsidRPr="009E3B7C" w14:paraId="14386733" w14:textId="77777777" w:rsidTr="0065498A">
        <w:trPr>
          <w:trHeight w:val="20"/>
        </w:trPr>
        <w:tc>
          <w:tcPr>
            <w:tcW w:w="2110" w:type="dxa"/>
            <w:vAlign w:val="center"/>
          </w:tcPr>
          <w:p w14:paraId="0E60283C" w14:textId="77777777" w:rsidR="00F73635" w:rsidRPr="009E3B7C" w:rsidRDefault="00F73635" w:rsidP="00F73635">
            <w:pPr>
              <w:rPr>
                <w:rFonts w:cs="Arial"/>
              </w:rPr>
            </w:pPr>
            <w:r w:rsidRPr="009E3B7C">
              <w:rPr>
                <w:rFonts w:cs="Arial"/>
              </w:rPr>
              <w:t xml:space="preserve">Document </w:t>
            </w:r>
            <w:r>
              <w:rPr>
                <w:rFonts w:cs="Arial"/>
              </w:rPr>
              <w:t>Revision</w:t>
            </w:r>
          </w:p>
        </w:tc>
        <w:tc>
          <w:tcPr>
            <w:tcW w:w="6101" w:type="dxa"/>
            <w:gridSpan w:val="3"/>
            <w:shd w:val="clear" w:color="auto" w:fill="E6E6E6"/>
            <w:vAlign w:val="center"/>
          </w:tcPr>
          <w:p w14:paraId="19F43A66" w14:textId="3411FC40" w:rsidR="00F73635" w:rsidRPr="00171053" w:rsidRDefault="00F73635" w:rsidP="00F73635">
            <w:pPr>
              <w:jc w:val="center"/>
              <w:rPr>
                <w:rFonts w:cs="Arial"/>
                <w:b/>
              </w:rPr>
            </w:pPr>
            <w:r>
              <w:rPr>
                <w:b/>
              </w:rPr>
              <w:t>FGS0</w:t>
            </w:r>
          </w:p>
        </w:tc>
        <w:tc>
          <w:tcPr>
            <w:tcW w:w="0" w:type="auto"/>
            <w:tcBorders>
              <w:bottom w:val="single" w:sz="4" w:space="0" w:color="auto"/>
            </w:tcBorders>
            <w:vAlign w:val="center"/>
          </w:tcPr>
          <w:p w14:paraId="49712229" w14:textId="77777777" w:rsidR="00F73635" w:rsidRPr="009E3B7C" w:rsidRDefault="00F73635" w:rsidP="00F73635">
            <w:pPr>
              <w:rPr>
                <w:rFonts w:cs="Arial"/>
              </w:rPr>
            </w:pPr>
          </w:p>
        </w:tc>
      </w:tr>
      <w:tr w:rsidR="00F73635" w:rsidRPr="009E3B7C" w14:paraId="62CAC266" w14:textId="77777777" w:rsidTr="0065498A">
        <w:trPr>
          <w:trHeight w:val="20"/>
        </w:trPr>
        <w:tc>
          <w:tcPr>
            <w:tcW w:w="2110" w:type="dxa"/>
            <w:vAlign w:val="center"/>
          </w:tcPr>
          <w:p w14:paraId="52DBBD02" w14:textId="77777777" w:rsidR="00F73635" w:rsidRPr="009E3B7C" w:rsidRDefault="00F73635" w:rsidP="00F73635">
            <w:pPr>
              <w:rPr>
                <w:rFonts w:cs="Arial"/>
              </w:rPr>
            </w:pPr>
            <w:r w:rsidRPr="009E3B7C">
              <w:rPr>
                <w:rFonts w:cs="Arial"/>
              </w:rPr>
              <w:t>Document Status</w:t>
            </w:r>
          </w:p>
        </w:tc>
        <w:tc>
          <w:tcPr>
            <w:tcW w:w="6101" w:type="dxa"/>
            <w:gridSpan w:val="3"/>
            <w:shd w:val="clear" w:color="auto" w:fill="E6E6E6"/>
            <w:vAlign w:val="center"/>
          </w:tcPr>
          <w:p w14:paraId="52EED961" w14:textId="29BFE5E3" w:rsidR="00F73635" w:rsidRPr="00171053" w:rsidRDefault="00F73635" w:rsidP="00F73635">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F73635" w:rsidRPr="009E3B7C" w:rsidRDefault="00F73635" w:rsidP="00F73635">
            <w:pPr>
              <w:rPr>
                <w:rFonts w:cs="Arial"/>
              </w:rPr>
            </w:pPr>
          </w:p>
        </w:tc>
      </w:tr>
      <w:tr w:rsidR="00F73635" w:rsidRPr="009E3B7C" w14:paraId="326C68C2" w14:textId="77777777" w:rsidTr="0065498A">
        <w:trPr>
          <w:trHeight w:val="20"/>
        </w:trPr>
        <w:tc>
          <w:tcPr>
            <w:tcW w:w="2110" w:type="dxa"/>
            <w:tcBorders>
              <w:bottom w:val="single" w:sz="4" w:space="0" w:color="auto"/>
            </w:tcBorders>
            <w:vAlign w:val="center"/>
          </w:tcPr>
          <w:p w14:paraId="17909BFF" w14:textId="77777777" w:rsidR="00F73635" w:rsidRPr="009E3B7C" w:rsidRDefault="00F73635" w:rsidP="00F73635">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6434E56D" w:rsidR="00F73635" w:rsidRDefault="00F73635" w:rsidP="00F73635">
            <w:pPr>
              <w:jc w:val="center"/>
              <w:rPr>
                <w:b/>
              </w:rPr>
            </w:pPr>
            <w:r>
              <w:rPr>
                <w:b/>
              </w:rPr>
              <w:t>2021/08/13</w:t>
            </w:r>
          </w:p>
        </w:tc>
        <w:tc>
          <w:tcPr>
            <w:tcW w:w="0" w:type="auto"/>
            <w:tcBorders>
              <w:bottom w:val="single" w:sz="4" w:space="0" w:color="auto"/>
            </w:tcBorders>
            <w:shd w:val="clear" w:color="auto" w:fill="auto"/>
            <w:vAlign w:val="center"/>
          </w:tcPr>
          <w:p w14:paraId="45503E22" w14:textId="77777777" w:rsidR="00F73635" w:rsidRPr="009E3B7C" w:rsidRDefault="00F73635" w:rsidP="00F73635">
            <w:pPr>
              <w:rPr>
                <w:rFonts w:cs="Arial"/>
              </w:rPr>
            </w:pPr>
          </w:p>
        </w:tc>
      </w:tr>
      <w:tr w:rsidR="00F73635" w:rsidRPr="009E3B7C" w14:paraId="00D00245" w14:textId="77777777" w:rsidTr="0065498A">
        <w:trPr>
          <w:trHeight w:val="20"/>
        </w:trPr>
        <w:tc>
          <w:tcPr>
            <w:tcW w:w="2110" w:type="dxa"/>
            <w:tcBorders>
              <w:bottom w:val="single" w:sz="4" w:space="0" w:color="auto"/>
            </w:tcBorders>
            <w:vAlign w:val="center"/>
          </w:tcPr>
          <w:p w14:paraId="03FB9C1E" w14:textId="77777777" w:rsidR="00F73635" w:rsidRPr="009E3B7C" w:rsidRDefault="00F73635" w:rsidP="00F73635">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6F488C4C" w:rsidR="00F73635" w:rsidRDefault="00F73635" w:rsidP="00F73635">
            <w:pPr>
              <w:jc w:val="center"/>
              <w:rPr>
                <w:b/>
              </w:rPr>
            </w:pPr>
            <w:r>
              <w:rPr>
                <w:b/>
              </w:rPr>
              <w:t>2021/08/13</w:t>
            </w:r>
          </w:p>
        </w:tc>
        <w:tc>
          <w:tcPr>
            <w:tcW w:w="0" w:type="auto"/>
            <w:tcBorders>
              <w:bottom w:val="single" w:sz="4" w:space="0" w:color="auto"/>
            </w:tcBorders>
            <w:shd w:val="clear" w:color="auto" w:fill="auto"/>
            <w:vAlign w:val="center"/>
          </w:tcPr>
          <w:p w14:paraId="2CD4F537" w14:textId="77777777" w:rsidR="00F73635" w:rsidRPr="009E3B7C" w:rsidRDefault="00F73635" w:rsidP="00F73635">
            <w:pPr>
              <w:rPr>
                <w:rFonts w:cs="Arial"/>
              </w:rPr>
            </w:pPr>
          </w:p>
        </w:tc>
      </w:tr>
      <w:tr w:rsidR="00F73635" w:rsidRPr="009E3B7C" w14:paraId="68D1C5D9" w14:textId="77777777" w:rsidTr="0065498A">
        <w:trPr>
          <w:trHeight w:val="20"/>
        </w:trPr>
        <w:tc>
          <w:tcPr>
            <w:tcW w:w="2110" w:type="dxa"/>
            <w:vMerge w:val="restart"/>
            <w:vAlign w:val="center"/>
          </w:tcPr>
          <w:p w14:paraId="46F3C8E3" w14:textId="77777777" w:rsidR="00F73635" w:rsidRPr="009E3B7C" w:rsidRDefault="00F73635" w:rsidP="00F73635">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F73635" w:rsidRPr="009E3B7C" w:rsidRDefault="00F73635" w:rsidP="00F73635">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F73635" w:rsidRPr="009E3B7C" w:rsidRDefault="00F73635" w:rsidP="00F73635">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Pr="00171070">
              <w:rPr>
                <w:rFonts w:cs="Arial"/>
                <w:b/>
                <w:bCs/>
              </w:rPr>
              <w:t>27.60</w:t>
            </w:r>
            <w:r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F73635" w:rsidRPr="009E3B7C" w:rsidRDefault="00F73635" w:rsidP="00F73635">
            <w:pPr>
              <w:rPr>
                <w:rFonts w:cs="Arial"/>
              </w:rPr>
            </w:pPr>
          </w:p>
        </w:tc>
      </w:tr>
      <w:tr w:rsidR="00F73635" w:rsidRPr="009E3B7C" w14:paraId="667D3017" w14:textId="77777777" w:rsidTr="0065498A">
        <w:trPr>
          <w:trHeight w:val="20"/>
        </w:trPr>
        <w:tc>
          <w:tcPr>
            <w:tcW w:w="2110" w:type="dxa"/>
            <w:vMerge/>
            <w:vAlign w:val="center"/>
          </w:tcPr>
          <w:p w14:paraId="52A0156F" w14:textId="77777777" w:rsidR="00F73635" w:rsidRPr="009E3B7C" w:rsidRDefault="00F73635" w:rsidP="00F73635">
            <w:pPr>
              <w:rPr>
                <w:rFonts w:cs="Arial"/>
              </w:rPr>
            </w:pPr>
          </w:p>
        </w:tc>
        <w:tc>
          <w:tcPr>
            <w:tcW w:w="1975" w:type="dxa"/>
            <w:tcBorders>
              <w:right w:val="nil"/>
            </w:tcBorders>
            <w:shd w:val="clear" w:color="auto" w:fill="E6E6E6"/>
            <w:vAlign w:val="center"/>
          </w:tcPr>
          <w:p w14:paraId="626329F9" w14:textId="77777777" w:rsidR="00F73635" w:rsidRPr="009E3B7C" w:rsidRDefault="00F73635" w:rsidP="00F73635">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F73635" w:rsidRPr="009E3B7C" w:rsidRDefault="00F73635" w:rsidP="00F73635">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F73635" w:rsidRPr="009E3B7C" w:rsidRDefault="00F73635" w:rsidP="00F73635">
            <w:pPr>
              <w:rPr>
                <w:rFonts w:cs="Arial"/>
              </w:rPr>
            </w:pPr>
          </w:p>
        </w:tc>
      </w:tr>
      <w:tr w:rsidR="00F73635"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F73635" w:rsidRPr="009E3B7C" w:rsidRDefault="00F73635" w:rsidP="00F73635">
            <w:pPr>
              <w:rPr>
                <w:rFonts w:cs="Arial"/>
              </w:rPr>
            </w:pPr>
          </w:p>
        </w:tc>
      </w:tr>
      <w:tr w:rsidR="00F73635"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F73635" w:rsidRPr="009E3B7C" w:rsidRDefault="00F73635" w:rsidP="00F73635">
            <w:pPr>
              <w:rPr>
                <w:rFonts w:cs="Arial"/>
              </w:rPr>
            </w:pPr>
          </w:p>
        </w:tc>
      </w:tr>
      <w:tr w:rsidR="00F73635" w:rsidRPr="009E3B7C" w14:paraId="4EF2FADD" w14:textId="77777777" w:rsidTr="0065498A">
        <w:trPr>
          <w:trHeight w:val="20"/>
        </w:trPr>
        <w:tc>
          <w:tcPr>
            <w:tcW w:w="10267" w:type="dxa"/>
            <w:gridSpan w:val="5"/>
            <w:vAlign w:val="center"/>
          </w:tcPr>
          <w:p w14:paraId="51D0B66B" w14:textId="77777777" w:rsidR="00F73635" w:rsidRPr="009E3B7C" w:rsidRDefault="00F73635" w:rsidP="00F73635">
            <w:pPr>
              <w:rPr>
                <w:rFonts w:cs="Arial"/>
              </w:rPr>
            </w:pPr>
            <w:r w:rsidRPr="009E3B7C">
              <w:rPr>
                <w:rFonts w:cs="Arial"/>
              </w:rPr>
              <w:t>Document Approval</w:t>
            </w:r>
          </w:p>
        </w:tc>
      </w:tr>
      <w:tr w:rsidR="00F73635"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F73635" w:rsidRPr="009E3B7C" w:rsidRDefault="00F73635" w:rsidP="00F73635">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F73635" w:rsidRPr="009E3B7C" w:rsidRDefault="00F73635" w:rsidP="00F73635">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F73635" w:rsidRPr="009E3B7C" w:rsidRDefault="00F73635" w:rsidP="00F73635">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F73635" w:rsidRPr="009E3B7C" w:rsidRDefault="00F73635" w:rsidP="00F73635">
            <w:pPr>
              <w:rPr>
                <w:rFonts w:cs="Arial"/>
              </w:rPr>
            </w:pPr>
            <w:r w:rsidRPr="009E3B7C">
              <w:rPr>
                <w:rFonts w:cs="Arial"/>
              </w:rPr>
              <w:t>Date</w:t>
            </w:r>
          </w:p>
        </w:tc>
      </w:tr>
      <w:tr w:rsidR="00F73635" w:rsidRPr="009E3B7C" w14:paraId="7C6918F3" w14:textId="77777777" w:rsidTr="0065498A">
        <w:trPr>
          <w:trHeight w:val="20"/>
        </w:trPr>
        <w:tc>
          <w:tcPr>
            <w:tcW w:w="2110" w:type="dxa"/>
            <w:vAlign w:val="center"/>
          </w:tcPr>
          <w:p w14:paraId="385D6DF9" w14:textId="77777777" w:rsidR="00F73635" w:rsidRPr="009E3B7C" w:rsidRDefault="00F73635" w:rsidP="00F73635">
            <w:pPr>
              <w:rPr>
                <w:rFonts w:cs="Arial"/>
              </w:rPr>
            </w:pPr>
          </w:p>
        </w:tc>
        <w:tc>
          <w:tcPr>
            <w:tcW w:w="3053" w:type="dxa"/>
            <w:gridSpan w:val="2"/>
            <w:shd w:val="clear" w:color="auto" w:fill="auto"/>
            <w:vAlign w:val="center"/>
          </w:tcPr>
          <w:p w14:paraId="7350B655" w14:textId="77777777" w:rsidR="00F73635" w:rsidRPr="009E3B7C" w:rsidRDefault="00F73635" w:rsidP="00F73635">
            <w:pPr>
              <w:rPr>
                <w:rFonts w:cs="Arial"/>
              </w:rPr>
            </w:pPr>
          </w:p>
        </w:tc>
        <w:tc>
          <w:tcPr>
            <w:tcW w:w="3048" w:type="dxa"/>
            <w:shd w:val="clear" w:color="auto" w:fill="auto"/>
            <w:vAlign w:val="center"/>
          </w:tcPr>
          <w:p w14:paraId="7A6FC2A7" w14:textId="77777777" w:rsidR="00F73635" w:rsidRPr="009E3B7C" w:rsidRDefault="00F73635" w:rsidP="00F73635">
            <w:pPr>
              <w:rPr>
                <w:rFonts w:cs="Arial"/>
              </w:rPr>
            </w:pPr>
          </w:p>
        </w:tc>
        <w:tc>
          <w:tcPr>
            <w:tcW w:w="0" w:type="auto"/>
            <w:shd w:val="clear" w:color="auto" w:fill="auto"/>
            <w:vAlign w:val="center"/>
          </w:tcPr>
          <w:p w14:paraId="2C8B708A" w14:textId="77777777" w:rsidR="00F73635" w:rsidRPr="009E3B7C" w:rsidRDefault="00F73635" w:rsidP="00F73635">
            <w:pPr>
              <w:rPr>
                <w:rFonts w:cs="Arial"/>
              </w:rPr>
            </w:pPr>
          </w:p>
        </w:tc>
      </w:tr>
      <w:tr w:rsidR="00F73635" w:rsidRPr="009E3B7C" w14:paraId="7EC32F12" w14:textId="77777777" w:rsidTr="0065498A">
        <w:trPr>
          <w:trHeight w:val="20"/>
        </w:trPr>
        <w:tc>
          <w:tcPr>
            <w:tcW w:w="2110" w:type="dxa"/>
            <w:vAlign w:val="center"/>
          </w:tcPr>
          <w:p w14:paraId="66EF12AB" w14:textId="77777777" w:rsidR="00F73635" w:rsidRPr="009E3B7C" w:rsidRDefault="00F73635" w:rsidP="00F73635">
            <w:pPr>
              <w:rPr>
                <w:rFonts w:cs="Arial"/>
              </w:rPr>
            </w:pPr>
          </w:p>
        </w:tc>
        <w:tc>
          <w:tcPr>
            <w:tcW w:w="3053" w:type="dxa"/>
            <w:gridSpan w:val="2"/>
            <w:shd w:val="clear" w:color="auto" w:fill="auto"/>
            <w:vAlign w:val="center"/>
          </w:tcPr>
          <w:p w14:paraId="7CAC15A4" w14:textId="77777777" w:rsidR="00F73635" w:rsidRPr="009E3B7C" w:rsidRDefault="00F73635" w:rsidP="00F73635">
            <w:pPr>
              <w:rPr>
                <w:rFonts w:cs="Arial"/>
              </w:rPr>
            </w:pPr>
          </w:p>
        </w:tc>
        <w:tc>
          <w:tcPr>
            <w:tcW w:w="3048" w:type="dxa"/>
            <w:shd w:val="clear" w:color="auto" w:fill="auto"/>
            <w:vAlign w:val="center"/>
          </w:tcPr>
          <w:p w14:paraId="70C72784" w14:textId="77777777" w:rsidR="00F73635" w:rsidRPr="009E3B7C" w:rsidRDefault="00F73635" w:rsidP="00F73635">
            <w:pPr>
              <w:rPr>
                <w:rFonts w:cs="Arial"/>
              </w:rPr>
            </w:pPr>
          </w:p>
        </w:tc>
        <w:tc>
          <w:tcPr>
            <w:tcW w:w="0" w:type="auto"/>
            <w:shd w:val="clear" w:color="auto" w:fill="auto"/>
            <w:vAlign w:val="center"/>
          </w:tcPr>
          <w:p w14:paraId="2343E55F" w14:textId="77777777" w:rsidR="00F73635" w:rsidRPr="009E3B7C" w:rsidRDefault="00F73635" w:rsidP="00F73635">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1" w:name="_Toc6466529"/>
      <w:bookmarkStart w:id="2" w:name="_Toc521186137"/>
      <w:bookmarkStart w:id="3" w:name="_Toc498356804"/>
      <w:r>
        <w:lastRenderedPageBreak/>
        <w:t>Disclaimer</w:t>
      </w:r>
      <w:bookmarkEnd w:id="1"/>
      <w:bookmarkEnd w:id="2"/>
      <w:bookmarkEnd w:id="3"/>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35BB7C1D"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w:t>
      </w:r>
      <w:r w:rsidR="00205DB4">
        <w:rPr>
          <w:rFonts w:cs="Arial"/>
          <w:b/>
          <w:color w:val="000000"/>
        </w:rPr>
        <w:t>21</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4" w:name="_Toc213483403"/>
      <w:bookmarkStart w:id="5" w:name="_Toc6466530"/>
      <w:commentRangeStart w:id="6"/>
      <w:r w:rsidRPr="005222D9">
        <w:lastRenderedPageBreak/>
        <w:t>Content</w:t>
      </w:r>
      <w:bookmarkEnd w:id="4"/>
      <w:r w:rsidR="007841D0">
        <w:t>s</w:t>
      </w:r>
      <w:commentRangeEnd w:id="6"/>
      <w:r w:rsidR="00922518">
        <w:rPr>
          <w:rStyle w:val="CommentReference"/>
          <w:rFonts w:ascii="Times New Roman" w:hAnsi="Times New Roman" w:cs="Times New Roman"/>
          <w:b w:val="0"/>
          <w:bCs w:val="0"/>
          <w:caps w:val="0"/>
          <w:kern w:val="0"/>
          <w:szCs w:val="20"/>
        </w:rPr>
        <w:commentReference w:id="6"/>
      </w:r>
      <w:bookmarkEnd w:id="5"/>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F56C9D">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F56C9D">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7" w:name="_d41d8cd98f00b204e9800998ecf8427e"/>
      <w:bookmarkEnd w:id="7"/>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F56C9D">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F56C9D">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F56C9D">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F56C9D">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8" w:name="_What_is_the"/>
      <w:bookmarkStart w:id="9" w:name="_Purpose"/>
      <w:bookmarkStart w:id="10" w:name="_Toc6466531"/>
      <w:bookmarkEnd w:id="8"/>
      <w:bookmarkEnd w:id="9"/>
      <w:r>
        <w:lastRenderedPageBreak/>
        <w:t>Introduction</w:t>
      </w:r>
      <w:bookmarkEnd w:id="10"/>
    </w:p>
    <w:p w14:paraId="76B5DBD2" w14:textId="77777777" w:rsidR="00A82627" w:rsidRPr="00185AC3" w:rsidRDefault="00212B41" w:rsidP="00A82627">
      <w:pPr>
        <w:pStyle w:val="Heading2"/>
      </w:pPr>
      <w:bookmarkStart w:id="11" w:name="_Toc6466532"/>
      <w:bookmarkStart w:id="12" w:name="_Toc420397661"/>
      <w:bookmarkStart w:id="13" w:name="_Toc215652128"/>
      <w:r>
        <w:t xml:space="preserve">Document </w:t>
      </w:r>
      <w:r w:rsidR="00A82627">
        <w:t>Purpose</w:t>
      </w:r>
      <w:bookmarkEnd w:id="11"/>
      <w:bookmarkEnd w:id="12"/>
      <w:bookmarkEnd w:id="13"/>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6"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4" w:name="_Scope"/>
      <w:bookmarkStart w:id="15" w:name="_Toc6466533"/>
      <w:bookmarkEnd w:id="14"/>
      <w:r>
        <w:t xml:space="preserve">Document </w:t>
      </w:r>
      <w:r w:rsidR="00A82627" w:rsidRPr="004E4B94">
        <w:t>Scope</w:t>
      </w:r>
      <w:bookmarkEnd w:id="15"/>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7"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bl>
    <w:p w14:paraId="61ECFB03" w14:textId="03B58143" w:rsidR="00A82627" w:rsidRPr="00DB75EE" w:rsidRDefault="00A82627" w:rsidP="00AD02BF">
      <w:pPr>
        <w:pStyle w:val="Caption"/>
        <w:rPr>
          <w:rStyle w:val="CaptionChar2"/>
          <w:b/>
        </w:rPr>
      </w:pPr>
      <w:bookmarkStart w:id="16"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6"/>
    </w:p>
    <w:p w14:paraId="5B668020" w14:textId="77777777" w:rsidR="00A82627" w:rsidRPr="00185AC3" w:rsidRDefault="00212B41" w:rsidP="00A82627">
      <w:pPr>
        <w:pStyle w:val="Heading2"/>
      </w:pPr>
      <w:bookmarkStart w:id="17" w:name="_Toc6466534"/>
      <w:bookmarkStart w:id="18" w:name="_Toc420397662"/>
      <w:r>
        <w:t xml:space="preserve">Document </w:t>
      </w:r>
      <w:r w:rsidR="00A82627">
        <w:t>Audience</w:t>
      </w:r>
      <w:bookmarkEnd w:id="17"/>
      <w:bookmarkEnd w:id="18"/>
    </w:p>
    <w:p w14:paraId="064E23E5" w14:textId="3B4EE9EC"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32CB5AAB" w14:textId="77777777" w:rsidR="00A82627" w:rsidRDefault="00A82627" w:rsidP="00A82627">
      <w:pPr>
        <w:pStyle w:val="Heading3"/>
      </w:pPr>
      <w:bookmarkStart w:id="19" w:name="_Toc420397663"/>
      <w:bookmarkStart w:id="20" w:name="_Toc6466535"/>
      <w:r>
        <w:t>Stakeholder List</w:t>
      </w:r>
      <w:bookmarkEnd w:id="19"/>
      <w:bookmarkEnd w:id="20"/>
    </w:p>
    <w:p w14:paraId="3E621B1A" w14:textId="618996F1" w:rsidR="00A82627" w:rsidRDefault="00A82627" w:rsidP="00A82627">
      <w:r>
        <w:t xml:space="preserve">For the latest list of the feature stakeholder and their roles &amp; responsibilities refer to </w:t>
      </w:r>
      <w:r w:rsidRPr="002A1EEE">
        <w:rPr>
          <w:color w:val="0000FF"/>
        </w:rPr>
        <w:t>&lt;</w:t>
      </w:r>
      <w:r w:rsidR="00E1450C" w:rsidRPr="00E1450C">
        <w:rPr>
          <w:color w:val="0000FF"/>
        </w:rPr>
        <w:t>VDOC099532</w:t>
      </w:r>
      <w:r w:rsidRPr="002A1EEE">
        <w:rPr>
          <w:color w:val="0000FF"/>
        </w:rPr>
        <w:t>&gt;</w:t>
      </w:r>
      <w:r>
        <w:t>.</w:t>
      </w:r>
    </w:p>
    <w:p w14:paraId="633F388B" w14:textId="77777777" w:rsidR="00205DB4" w:rsidRDefault="00205DB4" w:rsidP="00205DB4"/>
    <w:tbl>
      <w:tblPr>
        <w:tblStyle w:val="TableGrid"/>
        <w:tblW w:w="10092" w:type="dxa"/>
        <w:jc w:val="center"/>
        <w:tblInd w:w="0" w:type="dxa"/>
        <w:tblLayout w:type="fixed"/>
        <w:tblLook w:val="04A0" w:firstRow="1" w:lastRow="0" w:firstColumn="1" w:lastColumn="0" w:noHBand="0" w:noVBand="1"/>
      </w:tblPr>
      <w:tblGrid>
        <w:gridCol w:w="2268"/>
        <w:gridCol w:w="1587"/>
        <w:gridCol w:w="2268"/>
        <w:gridCol w:w="1985"/>
        <w:gridCol w:w="1984"/>
      </w:tblGrid>
      <w:tr w:rsidR="00205DB4" w14:paraId="39CF9425" w14:textId="77777777" w:rsidTr="00205DB4">
        <w:trPr>
          <w:jc w:val="center"/>
        </w:trPr>
        <w:tc>
          <w:tcPr>
            <w:tcW w:w="2268" w:type="dxa"/>
            <w:shd w:val="clear" w:color="auto" w:fill="BFBFBF" w:themeFill="background1" w:themeFillShade="BF"/>
            <w:vAlign w:val="center"/>
          </w:tcPr>
          <w:p w14:paraId="404F5848" w14:textId="77777777" w:rsidR="00205DB4" w:rsidRPr="00661D87" w:rsidRDefault="00205DB4" w:rsidP="00205DB4">
            <w:pPr>
              <w:jc w:val="center"/>
              <w:rPr>
                <w:rFonts w:ascii="Helvetica" w:hAnsi="Helvetica" w:cs="Helvetica"/>
                <w:b/>
              </w:rPr>
            </w:pPr>
            <w:r w:rsidRPr="00661D87">
              <w:rPr>
                <w:rFonts w:ascii="Helvetica" w:hAnsi="Helvetica" w:cs="Helvetica"/>
                <w:b/>
              </w:rPr>
              <w:t>Name</w:t>
            </w:r>
          </w:p>
        </w:tc>
        <w:tc>
          <w:tcPr>
            <w:tcW w:w="1587" w:type="dxa"/>
            <w:shd w:val="clear" w:color="auto" w:fill="BFBFBF" w:themeFill="background1" w:themeFillShade="BF"/>
            <w:vAlign w:val="center"/>
          </w:tcPr>
          <w:p w14:paraId="3EFA9BD9" w14:textId="77777777" w:rsidR="00205DB4" w:rsidRPr="00661D87" w:rsidRDefault="00205DB4" w:rsidP="00205DB4">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2F399792" w14:textId="77777777" w:rsidR="00205DB4" w:rsidRPr="00661D87" w:rsidRDefault="00205DB4" w:rsidP="00205DB4">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4F78774F" w14:textId="77777777" w:rsidR="00205DB4" w:rsidRPr="00661D87" w:rsidRDefault="00205DB4" w:rsidP="00205DB4">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5B85DF2C" w14:textId="77777777" w:rsidR="00205DB4" w:rsidRPr="00661D87" w:rsidRDefault="00205DB4" w:rsidP="00205DB4">
            <w:pPr>
              <w:jc w:val="center"/>
              <w:rPr>
                <w:rFonts w:ascii="Helvetica" w:hAnsi="Helvetica" w:cs="Helvetica"/>
                <w:b/>
              </w:rPr>
            </w:pPr>
            <w:r w:rsidRPr="00661D87">
              <w:rPr>
                <w:rFonts w:ascii="Helvetica" w:hAnsi="Helvetica" w:cs="Helvetica"/>
                <w:b/>
              </w:rPr>
              <w:t>Stakeholder Group</w:t>
            </w:r>
          </w:p>
        </w:tc>
      </w:tr>
    </w:tbl>
    <w:p w14:paraId="7A049D9F" w14:textId="77777777" w:rsidR="00A82627" w:rsidRDefault="00A82627" w:rsidP="00A82627">
      <w:pPr>
        <w:pStyle w:val="Heading2"/>
      </w:pPr>
      <w:bookmarkStart w:id="21" w:name="_Toc6466536"/>
      <w:bookmarkStart w:id="22" w:name="_Toc420397664"/>
      <w:bookmarkStart w:id="23" w:name="_Toc215652130"/>
      <w:r>
        <w:t>Document Organization</w:t>
      </w:r>
      <w:bookmarkEnd w:id="21"/>
      <w:bookmarkEnd w:id="22"/>
      <w:bookmarkEnd w:id="23"/>
    </w:p>
    <w:p w14:paraId="1E1FC9C9" w14:textId="77777777" w:rsidR="00A82627" w:rsidRDefault="00A82627" w:rsidP="0061324D">
      <w:pPr>
        <w:pStyle w:val="Heading3"/>
        <w:numPr>
          <w:ilvl w:val="2"/>
          <w:numId w:val="6"/>
        </w:numPr>
      </w:pPr>
      <w:bookmarkStart w:id="24" w:name="_Toc6466537"/>
      <w:bookmarkStart w:id="25" w:name="_Toc420397665"/>
      <w:r>
        <w:t>Document Context</w:t>
      </w:r>
      <w:bookmarkEnd w:id="24"/>
      <w:bookmarkEnd w:id="25"/>
    </w:p>
    <w:p w14:paraId="448CE296" w14:textId="62C1E47C" w:rsidR="00A82627" w:rsidRDefault="00A82627" w:rsidP="00A82627">
      <w:pPr>
        <w:pStyle w:val="BlockText"/>
      </w:pPr>
      <w:r>
        <w:t xml:space="preserve">Refer to the </w:t>
      </w:r>
      <w:hyperlink r:id="rId18" w:history="1">
        <w:r w:rsidR="00324F38" w:rsidRPr="007312EA">
          <w:rPr>
            <w:rStyle w:val="Hyperlink"/>
          </w:rPr>
          <w:t>Specification Structure page</w:t>
        </w:r>
      </w:hyperlink>
      <w:r>
        <w:t xml:space="preserve"> in the </w:t>
      </w:r>
      <w:hyperlink r:id="rId19"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6" w:name="_Toc6466538"/>
      <w:bookmarkStart w:id="27" w:name="_Toc420397666"/>
      <w:r>
        <w:t>Document Structure</w:t>
      </w:r>
      <w:bookmarkEnd w:id="26"/>
      <w:bookmarkEnd w:id="27"/>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05A2156A"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Pr>
          <w:rFonts w:cs="Arial"/>
          <w:lang w:val="en-US"/>
        </w:rPr>
        <w:t xml:space="preserve"> Explains the t</w:t>
      </w:r>
      <w:r w:rsidR="004C55DD">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1DA19C82" w14:textId="77777777" w:rsidR="00A82627" w:rsidRDefault="00212B41" w:rsidP="000957DE">
      <w:pPr>
        <w:pStyle w:val="Heading2"/>
      </w:pPr>
      <w:bookmarkStart w:id="28" w:name="_Toc6466539"/>
      <w:bookmarkStart w:id="29" w:name="_Toc420397673"/>
      <w:r>
        <w:t>Document Conventions</w:t>
      </w:r>
      <w:bookmarkEnd w:id="28"/>
      <w:bookmarkEnd w:id="29"/>
    </w:p>
    <w:p w14:paraId="5BFDEDCF" w14:textId="77777777" w:rsidR="00A82627" w:rsidRDefault="00A82627" w:rsidP="0071426C">
      <w:pPr>
        <w:pStyle w:val="Heading3"/>
        <w:rPr>
          <w:lang w:val="en-GB"/>
        </w:rPr>
      </w:pPr>
      <w:bookmarkStart w:id="30" w:name="_Ref402369865"/>
      <w:bookmarkStart w:id="31" w:name="_Toc396825968"/>
      <w:bookmarkStart w:id="32" w:name="_Toc388364620"/>
      <w:bookmarkStart w:id="33" w:name="_Toc6466540"/>
      <w:bookmarkStart w:id="34" w:name="_Toc420397674"/>
      <w:r>
        <w:rPr>
          <w:lang w:val="en-GB"/>
        </w:rPr>
        <w:t>Requirements Templates</w:t>
      </w:r>
      <w:bookmarkEnd w:id="30"/>
      <w:bookmarkEnd w:id="31"/>
      <w:bookmarkEnd w:id="32"/>
      <w:bookmarkEnd w:id="33"/>
      <w:bookmarkEnd w:id="34"/>
    </w:p>
    <w:p w14:paraId="68D497B0" w14:textId="77777777" w:rsidR="000D732E" w:rsidRDefault="000D732E" w:rsidP="000D732E">
      <w:pPr>
        <w:rPr>
          <w:rStyle w:val="SubtleEmphasis"/>
          <w:i w:val="0"/>
          <w:color w:val="auto"/>
        </w:rPr>
      </w:pPr>
      <w:bookmarkStart w:id="35" w:name="_Toc420397675"/>
      <w:r w:rsidRPr="007F734C">
        <w:rPr>
          <w:rStyle w:val="SubtleEmphasis"/>
          <w:i w:val="0"/>
          <w:color w:val="auto"/>
        </w:rPr>
        <w:t xml:space="preserve">Refer to </w:t>
      </w:r>
      <w:r w:rsidRPr="007F734C">
        <w:rPr>
          <w:rStyle w:val="SubtleEmphasis"/>
          <w:i w:val="0"/>
          <w:color w:val="0000FF"/>
        </w:rPr>
        <w:t>“</w:t>
      </w:r>
      <w:hyperlink r:id="rId20" w:history="1">
        <w:r w:rsidRPr="007F734C">
          <w:rPr>
            <w:rStyle w:val="SubtleEmphasis"/>
            <w:i w:val="0"/>
            <w:color w:val="0000FF"/>
          </w:rPr>
          <w:t>How to use the Specification Templates</w:t>
        </w:r>
      </w:hyperlink>
      <w:r w:rsidRPr="007F734C">
        <w:rPr>
          <w:rStyle w:val="SubtleEmphasis"/>
          <w:i w:val="0"/>
          <w:color w:val="0000FF"/>
        </w:rPr>
        <w:t xml:space="preserve">” </w:t>
      </w:r>
      <w:r w:rsidRPr="007F734C">
        <w:rPr>
          <w:rStyle w:val="SubtleEmphasis"/>
          <w:i w:val="0"/>
          <w:color w:val="auto"/>
        </w:rPr>
        <w:t>on how to use the specification templates and the VBA macros to create/edit the requirements in the specifications.</w:t>
      </w:r>
    </w:p>
    <w:p w14:paraId="3ECC3CA4" w14:textId="77777777" w:rsidR="000D732E" w:rsidRPr="007F734C" w:rsidRDefault="000D732E" w:rsidP="000D732E">
      <w:pPr>
        <w:rPr>
          <w:rStyle w:val="SubtleEmphasis"/>
          <w:i w:val="0"/>
          <w:color w:val="auto"/>
        </w:rPr>
      </w:pPr>
    </w:p>
    <w:p w14:paraId="3C3F232A" w14:textId="77777777" w:rsidR="000D732E" w:rsidRPr="007F734C" w:rsidRDefault="000D732E" w:rsidP="000D732E">
      <w:pPr>
        <w:rPr>
          <w:rStyle w:val="SubtleEmphasis"/>
          <w:i w:val="0"/>
          <w:color w:val="auto"/>
        </w:rPr>
      </w:pPr>
      <w:r w:rsidRPr="007F734C">
        <w:rPr>
          <w:rStyle w:val="SubtleEmphasis"/>
          <w:i w:val="0"/>
          <w:color w:val="auto"/>
        </w:rPr>
        <w:t xml:space="preserve">The </w:t>
      </w:r>
      <w:r>
        <w:rPr>
          <w:rStyle w:val="SubtleEmphasis"/>
          <w:i w:val="0"/>
          <w:color w:val="auto"/>
        </w:rPr>
        <w:t>VBA</w:t>
      </w:r>
      <w:r w:rsidRPr="007F734C">
        <w:rPr>
          <w:rStyle w:val="SubtleEmphasis"/>
          <w:i w:val="0"/>
          <w:color w:val="auto"/>
        </w:rPr>
        <w:t xml:space="preserve"> macro enable the import of the specification to VSEM (refer to </w:t>
      </w:r>
      <w:hyperlink r:id="rId21" w:history="1">
        <w:r w:rsidRPr="007F734C">
          <w:rPr>
            <w:rStyle w:val="SubtleEmphasis"/>
            <w:i w:val="0"/>
            <w:color w:val="0000FF"/>
          </w:rPr>
          <w:t>"How to import specifications into VSEM as separate requirements"</w:t>
        </w:r>
      </w:hyperlink>
      <w:r w:rsidRPr="007F734C">
        <w:rPr>
          <w:rStyle w:val="SubtleEmphasis"/>
          <w:i w:val="0"/>
          <w:color w:val="auto"/>
        </w:rPr>
        <w:t>).</w:t>
      </w:r>
    </w:p>
    <w:p w14:paraId="5D34D5F4" w14:textId="77777777" w:rsidR="000D732E" w:rsidRDefault="000D732E" w:rsidP="000D732E">
      <w:pPr>
        <w:pStyle w:val="Heading4"/>
        <w:numPr>
          <w:ilvl w:val="3"/>
          <w:numId w:val="4"/>
        </w:numPr>
        <w:ind w:left="1135" w:hanging="1135"/>
        <w:rPr>
          <w:lang w:val="en-GB"/>
        </w:rPr>
      </w:pPr>
      <w:r>
        <w:rPr>
          <w:lang w:val="en-GB"/>
        </w:rPr>
        <w:lastRenderedPageBreak/>
        <w:t>Identification of R</w:t>
      </w:r>
      <w:r w:rsidRPr="00352F3E">
        <w:rPr>
          <w:lang w:val="en-GB"/>
        </w:rPr>
        <w:t>equirements</w:t>
      </w:r>
      <w:bookmarkEnd w:id="35"/>
    </w:p>
    <w:p w14:paraId="4F00C75C" w14:textId="77777777" w:rsidR="000D732E" w:rsidRPr="007C20FA" w:rsidRDefault="000D732E" w:rsidP="000D732E">
      <w:r w:rsidRPr="007C20FA">
        <w:t>The unique requirement ID given in the headline of any requirement follows the requirement throughout the development process. The requirement ID format follows a well-defined syntax.</w:t>
      </w:r>
    </w:p>
    <w:p w14:paraId="6BECE677" w14:textId="77777777" w:rsidR="000D732E" w:rsidRPr="007C20FA" w:rsidRDefault="000D732E" w:rsidP="000D732E"/>
    <w:p w14:paraId="7A525F75" w14:textId="77777777" w:rsidR="000D732E" w:rsidRPr="00870BF7" w:rsidRDefault="000D732E" w:rsidP="000D732E">
      <w:pPr>
        <w:rPr>
          <w:rFonts w:cs="Arial"/>
        </w:rPr>
      </w:pPr>
      <w:r>
        <w:t xml:space="preserve">All identifiers in </w:t>
      </w:r>
      <w:r>
        <w:rPr>
          <w:rFonts w:cs="Arial"/>
        </w:rPr>
        <w:t xml:space="preserve">a FS </w:t>
      </w:r>
      <w:r w:rsidRPr="00870BF7">
        <w:rPr>
          <w:rFonts w:cs="Arial"/>
        </w:rPr>
        <w:t xml:space="preserve">shall be composed of </w:t>
      </w:r>
      <w:r>
        <w:rPr>
          <w:rFonts w:cs="Arial"/>
        </w:rPr>
        <w:t>4</w:t>
      </w:r>
      <w:r w:rsidRPr="00870BF7">
        <w:rPr>
          <w:rFonts w:cs="Arial"/>
        </w:rPr>
        <w:t xml:space="preserve"> parts:</w:t>
      </w:r>
    </w:p>
    <w:p w14:paraId="45251200" w14:textId="77777777" w:rsidR="000D732E"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3A3065A3"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6DB7FDAC"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indicating the scope, which the requirement belongs to (e.g. feature or function name )</w:t>
      </w:r>
    </w:p>
    <w:p w14:paraId="468B990F" w14:textId="77777777" w:rsidR="000D732E" w:rsidRPr="00870BF7" w:rsidRDefault="000D732E" w:rsidP="000D732E">
      <w:pPr>
        <w:pStyle w:val="ListParagraph"/>
        <w:numPr>
          <w:ilvl w:val="0"/>
          <w:numId w:val="5"/>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747BABBD" w14:textId="77777777" w:rsidR="000D732E" w:rsidRPr="00870BF7" w:rsidRDefault="000D732E" w:rsidP="000D732E">
      <w:pPr>
        <w:pStyle w:val="FlietextAnwendugsdoku"/>
        <w:rPr>
          <w:rFonts w:ascii="Arial" w:hAnsi="Arial" w:cs="Arial"/>
          <w:b/>
          <w:sz w:val="16"/>
          <w:szCs w:val="16"/>
        </w:rPr>
      </w:pPr>
      <w:r w:rsidRPr="00870BF7">
        <w:rPr>
          <w:rFonts w:ascii="Arial" w:hAnsi="Arial" w:cs="Arial"/>
          <w:i/>
          <w:iCs/>
          <w:szCs w:val="22"/>
        </w:rPr>
        <w:t>Example:</w:t>
      </w:r>
    </w:p>
    <w:p w14:paraId="477862F4" w14:textId="77777777" w:rsidR="000D732E" w:rsidRPr="00870BF7" w:rsidRDefault="000D732E" w:rsidP="000D732E">
      <w:pPr>
        <w:pStyle w:val="FlietextAnwendugsdoku"/>
        <w:ind w:left="3600" w:hanging="3600"/>
        <w:rPr>
          <w:rFonts w:ascii="Arial" w:hAnsi="Arial" w:cs="Arial"/>
          <w:iCs/>
          <w:szCs w:val="22"/>
        </w:rPr>
      </w:pPr>
      <w:r>
        <w:rPr>
          <w:rFonts w:ascii="Arial" w:hAnsi="Arial" w:cs="Arial"/>
          <w:i/>
          <w:iCs/>
          <w:szCs w:val="22"/>
        </w:rPr>
        <w:t>R_FNC</w:t>
      </w:r>
      <w:r w:rsidRPr="00870BF7">
        <w:rPr>
          <w:rFonts w:ascii="Arial" w:hAnsi="Arial" w:cs="Arial"/>
          <w:i/>
          <w:iCs/>
          <w:szCs w:val="22"/>
        </w:rPr>
        <w:t>_</w:t>
      </w:r>
      <w:r>
        <w:rPr>
          <w:rFonts w:ascii="Arial" w:hAnsi="Arial" w:cs="Arial"/>
          <w:i/>
          <w:iCs/>
          <w:szCs w:val="22"/>
        </w:rPr>
        <w:t>LockArbitrator</w:t>
      </w:r>
      <w:r w:rsidRPr="00870BF7">
        <w:rPr>
          <w:rFonts w:ascii="Arial" w:hAnsi="Arial" w:cs="Arial"/>
          <w:i/>
          <w:iCs/>
          <w:szCs w:val="22"/>
        </w:rPr>
        <w:t>_00004</w:t>
      </w:r>
      <w:r>
        <w:tab/>
      </w:r>
      <w:r w:rsidRPr="00870BF7">
        <w:rPr>
          <w:rFonts w:ascii="Arial" w:hAnsi="Arial" w:cs="Arial"/>
          <w:iCs/>
          <w:szCs w:val="22"/>
        </w:rPr>
        <w:t xml:space="preserve">This is the fourth requirement on </w:t>
      </w:r>
      <w:r>
        <w:rPr>
          <w:rFonts w:ascii="Arial" w:hAnsi="Arial" w:cs="Arial"/>
          <w:iCs/>
          <w:szCs w:val="22"/>
        </w:rPr>
        <w:t>function</w:t>
      </w:r>
      <w:r w:rsidRPr="00870BF7">
        <w:rPr>
          <w:rFonts w:ascii="Arial" w:hAnsi="Arial" w:cs="Arial"/>
          <w:iCs/>
          <w:szCs w:val="22"/>
        </w:rPr>
        <w:t xml:space="preserve"> level for the </w:t>
      </w:r>
      <w:r>
        <w:rPr>
          <w:rFonts w:ascii="Arial" w:hAnsi="Arial" w:cs="Arial"/>
          <w:iCs/>
          <w:szCs w:val="22"/>
        </w:rPr>
        <w:t>function</w:t>
      </w:r>
      <w:r w:rsidRPr="00870BF7">
        <w:rPr>
          <w:rFonts w:ascii="Arial" w:hAnsi="Arial" w:cs="Arial"/>
          <w:iCs/>
          <w:szCs w:val="22"/>
        </w:rPr>
        <w:t xml:space="preserve"> </w:t>
      </w:r>
      <w:r>
        <w:rPr>
          <w:rFonts w:ascii="Arial" w:hAnsi="Arial" w:cs="Arial"/>
          <w:iCs/>
          <w:szCs w:val="22"/>
        </w:rPr>
        <w:t>Lock Arbitrator</w:t>
      </w:r>
      <w:r w:rsidRPr="00870BF7">
        <w:rPr>
          <w:rFonts w:ascii="Arial" w:hAnsi="Arial" w:cs="Arial"/>
          <w:iCs/>
          <w:szCs w:val="22"/>
        </w:rPr>
        <w:t>.</w:t>
      </w:r>
    </w:p>
    <w:p w14:paraId="7078F6B1" w14:textId="77777777" w:rsidR="000D732E" w:rsidRPr="007C20FA" w:rsidRDefault="000D732E" w:rsidP="000D732E">
      <w:pPr>
        <w:pStyle w:val="FlietextAnwendugsdoku"/>
        <w:ind w:left="2955" w:hanging="2955"/>
        <w:rPr>
          <w:rFonts w:ascii="Arial" w:hAnsi="Arial" w:cs="Arial"/>
          <w:iCs/>
          <w:szCs w:val="22"/>
        </w:rPr>
      </w:pPr>
    </w:p>
    <w:p w14:paraId="6B9CCC26" w14:textId="77777777" w:rsidR="000D732E" w:rsidRDefault="000D732E" w:rsidP="000D732E">
      <w:pPr>
        <w:pStyle w:val="Heading4"/>
        <w:numPr>
          <w:ilvl w:val="3"/>
          <w:numId w:val="4"/>
        </w:numPr>
        <w:ind w:left="1135" w:hanging="1135"/>
        <w:rPr>
          <w:lang w:val="en-GB"/>
        </w:rPr>
      </w:pPr>
      <w:bookmarkStart w:id="36" w:name="_Toc420397676"/>
      <w:r>
        <w:rPr>
          <w:lang w:val="en-GB"/>
        </w:rPr>
        <w:t>Requirements Attributes</w:t>
      </w:r>
      <w:bookmarkEnd w:id="36"/>
    </w:p>
    <w:p w14:paraId="7950C4B6" w14:textId="05358A20" w:rsidR="000D732E" w:rsidRDefault="000D732E" w:rsidP="000D732E">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F95EDB">
          <w:rPr>
            <w:rStyle w:val="Hyperlink"/>
          </w:rPr>
          <w:t>RE Wiki - Requirements Attributes</w:t>
        </w:r>
      </w:hyperlink>
      <w:r w:rsidRPr="007C20FA">
        <w:t>.</w:t>
      </w:r>
    </w:p>
    <w:p w14:paraId="72009B07" w14:textId="1C485E98" w:rsidR="000D732E" w:rsidRDefault="000D732E" w:rsidP="000D732E">
      <w:pPr>
        <w:pStyle w:val="BodyText"/>
      </w:pPr>
    </w:p>
    <w:p w14:paraId="0358308F" w14:textId="5CB3B7B3" w:rsidR="000D732E" w:rsidRDefault="000D732E" w:rsidP="000D732E">
      <w:pPr>
        <w:pStyle w:val="Heading2"/>
        <w:numPr>
          <w:ilvl w:val="1"/>
          <w:numId w:val="4"/>
        </w:numPr>
      </w:pPr>
      <w:bookmarkStart w:id="37" w:name="_Toc34668919"/>
      <w:bookmarkStart w:id="38" w:name="_Ref26441964"/>
      <w:bookmarkStart w:id="39" w:name="_Ref26441801"/>
      <w:bookmarkStart w:id="40" w:name="_Ref12961740"/>
      <w:r>
        <w:t>References</w:t>
      </w:r>
      <w:bookmarkEnd w:id="37"/>
      <w:bookmarkEnd w:id="38"/>
      <w:bookmarkEnd w:id="39"/>
      <w:bookmarkEnd w:id="40"/>
    </w:p>
    <w:p w14:paraId="694B8FED" w14:textId="77777777" w:rsidR="000D732E" w:rsidRPr="00454CBE" w:rsidRDefault="000D732E" w:rsidP="000D732E">
      <w:pPr>
        <w:pStyle w:val="Heading3"/>
        <w:numPr>
          <w:ilvl w:val="2"/>
          <w:numId w:val="4"/>
        </w:numPr>
      </w:pPr>
      <w:bookmarkStart w:id="41" w:name="_Toc34668920"/>
      <w:r w:rsidRPr="00454CBE">
        <w:t xml:space="preserve">Ford </w:t>
      </w:r>
      <w:r>
        <w:t>D</w:t>
      </w:r>
      <w:r w:rsidRPr="00454CBE">
        <w:t>ocuments</w:t>
      </w:r>
      <w:bookmarkEnd w:id="41"/>
    </w:p>
    <w:p w14:paraId="12DD56DC" w14:textId="6FCAD37D" w:rsidR="000D732E" w:rsidRDefault="000D732E" w:rsidP="000D732E">
      <w:pPr>
        <w:pStyle w:val="BodyText"/>
        <w:ind w:right="142"/>
        <w:jc w:val="both"/>
        <w:rPr>
          <w:rFonts w:cs="Arial"/>
        </w:rPr>
      </w:pPr>
      <w:r>
        <w:rPr>
          <w:rFonts w:cs="Arial"/>
        </w:rPr>
        <w:t>List here all Ford internal documents, which are directly related to the feature.</w:t>
      </w:r>
    </w:p>
    <w:p w14:paraId="5550035D" w14:textId="77777777" w:rsidR="000D732E" w:rsidRDefault="000D732E" w:rsidP="000D732E"/>
    <w:p w14:paraId="55012779" w14:textId="77777777" w:rsidR="003631F8" w:rsidRDefault="003631F8" w:rsidP="003631F8">
      <w:pPr>
        <w:contextualSpacing/>
        <w:rPr>
          <w:color w:val="A6A6A6" w:themeColor="background1" w:themeShade="A6"/>
        </w:rPr>
      </w:pPr>
    </w:p>
    <w:tbl>
      <w:tblPr>
        <w:tblW w:w="9321" w:type="dxa"/>
        <w:tblLook w:val="04A0" w:firstRow="1" w:lastRow="0" w:firstColumn="1" w:lastColumn="0" w:noHBand="0" w:noVBand="1"/>
      </w:tblPr>
      <w:tblGrid>
        <w:gridCol w:w="3921"/>
        <w:gridCol w:w="2260"/>
        <w:gridCol w:w="3140"/>
      </w:tblGrid>
      <w:tr w:rsidR="000F70AA" w:rsidRPr="000F70AA" w14:paraId="4FD2DE5B" w14:textId="77777777" w:rsidTr="000F70AA">
        <w:trPr>
          <w:trHeight w:val="270"/>
        </w:trPr>
        <w:tc>
          <w:tcPr>
            <w:tcW w:w="392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BA5687"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Document Name</w:t>
            </w:r>
          </w:p>
        </w:tc>
        <w:tc>
          <w:tcPr>
            <w:tcW w:w="2260" w:type="dxa"/>
            <w:tcBorders>
              <w:top w:val="single" w:sz="8" w:space="0" w:color="auto"/>
              <w:left w:val="nil"/>
              <w:bottom w:val="single" w:sz="8" w:space="0" w:color="auto"/>
              <w:right w:val="single" w:sz="8" w:space="0" w:color="auto"/>
            </w:tcBorders>
            <w:shd w:val="clear" w:color="auto" w:fill="auto"/>
            <w:noWrap/>
            <w:vAlign w:val="bottom"/>
            <w:hideMark/>
          </w:tcPr>
          <w:p w14:paraId="44965DD2"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Document Owner</w:t>
            </w:r>
          </w:p>
        </w:tc>
        <w:tc>
          <w:tcPr>
            <w:tcW w:w="3140" w:type="dxa"/>
            <w:tcBorders>
              <w:top w:val="single" w:sz="8" w:space="0" w:color="auto"/>
              <w:left w:val="nil"/>
              <w:bottom w:val="single" w:sz="8" w:space="0" w:color="auto"/>
              <w:right w:val="single" w:sz="8" w:space="0" w:color="auto"/>
            </w:tcBorders>
            <w:shd w:val="clear" w:color="auto" w:fill="auto"/>
            <w:noWrap/>
            <w:vAlign w:val="bottom"/>
            <w:hideMark/>
          </w:tcPr>
          <w:p w14:paraId="579A26E4"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Identifier Number</w:t>
            </w:r>
          </w:p>
        </w:tc>
      </w:tr>
      <w:tr w:rsidR="000F70AA" w:rsidRPr="000F70AA" w14:paraId="5B1856DE"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67A9279E"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MSS CIED ARL</w:t>
            </w:r>
          </w:p>
        </w:tc>
        <w:tc>
          <w:tcPr>
            <w:tcW w:w="2260" w:type="dxa"/>
            <w:tcBorders>
              <w:top w:val="nil"/>
              <w:left w:val="nil"/>
              <w:bottom w:val="single" w:sz="4" w:space="0" w:color="auto"/>
              <w:right w:val="single" w:sz="8" w:space="0" w:color="auto"/>
            </w:tcBorders>
            <w:shd w:val="clear" w:color="auto" w:fill="auto"/>
            <w:noWrap/>
            <w:vAlign w:val="bottom"/>
            <w:hideMark/>
          </w:tcPr>
          <w:p w14:paraId="5F61BB14"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Raven Fields</w:t>
            </w:r>
          </w:p>
        </w:tc>
        <w:tc>
          <w:tcPr>
            <w:tcW w:w="3140" w:type="dxa"/>
            <w:tcBorders>
              <w:top w:val="nil"/>
              <w:left w:val="nil"/>
              <w:bottom w:val="single" w:sz="4" w:space="0" w:color="auto"/>
              <w:right w:val="single" w:sz="8" w:space="0" w:color="auto"/>
            </w:tcBorders>
            <w:shd w:val="clear" w:color="auto" w:fill="auto"/>
            <w:noWrap/>
            <w:vAlign w:val="bottom"/>
            <w:hideMark/>
          </w:tcPr>
          <w:p w14:paraId="4352D092"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FEDE: RQT-002004- 712583</w:t>
            </w:r>
          </w:p>
        </w:tc>
      </w:tr>
      <w:tr w:rsidR="000F70AA" w:rsidRPr="000F70AA" w14:paraId="4E70926E"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4FC956B8"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URC Feature Document</w:t>
            </w:r>
          </w:p>
        </w:tc>
        <w:tc>
          <w:tcPr>
            <w:tcW w:w="2260" w:type="dxa"/>
            <w:tcBorders>
              <w:top w:val="nil"/>
              <w:left w:val="nil"/>
              <w:bottom w:val="single" w:sz="4" w:space="0" w:color="auto"/>
              <w:right w:val="single" w:sz="8" w:space="0" w:color="auto"/>
            </w:tcBorders>
            <w:shd w:val="clear" w:color="auto" w:fill="auto"/>
            <w:noWrap/>
            <w:vAlign w:val="bottom"/>
            <w:hideMark/>
          </w:tcPr>
          <w:p w14:paraId="7A10A309"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6B4B9A6F"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VSEM:VDOC080630</w:t>
            </w:r>
          </w:p>
        </w:tc>
      </w:tr>
      <w:tr w:rsidR="000F70AA" w:rsidRPr="000F70AA" w14:paraId="3C14A3DC"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4FAE5469"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URC Functional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6DE920CD"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239C3E74"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VSEM:VDOC080631</w:t>
            </w:r>
          </w:p>
        </w:tc>
      </w:tr>
      <w:tr w:rsidR="000F70AA" w:rsidRPr="000F70AA" w14:paraId="63A35726"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7EDEFFD7"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URC Feature Implementation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4C09E1E7"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Gregory Reed</w:t>
            </w:r>
          </w:p>
        </w:tc>
        <w:tc>
          <w:tcPr>
            <w:tcW w:w="3140" w:type="dxa"/>
            <w:tcBorders>
              <w:top w:val="nil"/>
              <w:left w:val="nil"/>
              <w:bottom w:val="single" w:sz="4" w:space="0" w:color="auto"/>
              <w:right w:val="single" w:sz="8" w:space="0" w:color="auto"/>
            </w:tcBorders>
            <w:shd w:val="clear" w:color="auto" w:fill="auto"/>
            <w:noWrap/>
            <w:vAlign w:val="bottom"/>
            <w:hideMark/>
          </w:tcPr>
          <w:p w14:paraId="322C2C11"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VSEM:VDOC080632</w:t>
            </w:r>
          </w:p>
        </w:tc>
      </w:tr>
      <w:tr w:rsidR="000F70AA" w:rsidRPr="000F70AA" w14:paraId="168CF389"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0C5337E1"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MyKey Feature Specifications</w:t>
            </w:r>
          </w:p>
        </w:tc>
        <w:tc>
          <w:tcPr>
            <w:tcW w:w="2260" w:type="dxa"/>
            <w:tcBorders>
              <w:top w:val="nil"/>
              <w:left w:val="nil"/>
              <w:bottom w:val="single" w:sz="4" w:space="0" w:color="auto"/>
              <w:right w:val="single" w:sz="8" w:space="0" w:color="auto"/>
            </w:tcBorders>
            <w:shd w:val="clear" w:color="auto" w:fill="auto"/>
            <w:noWrap/>
            <w:vAlign w:val="bottom"/>
            <w:hideMark/>
          </w:tcPr>
          <w:p w14:paraId="6F937BDE"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Ankisha Kudyar</w:t>
            </w:r>
          </w:p>
        </w:tc>
        <w:tc>
          <w:tcPr>
            <w:tcW w:w="3140" w:type="dxa"/>
            <w:tcBorders>
              <w:top w:val="nil"/>
              <w:left w:val="nil"/>
              <w:bottom w:val="single" w:sz="4" w:space="0" w:color="auto"/>
              <w:right w:val="single" w:sz="8" w:space="0" w:color="auto"/>
            </w:tcBorders>
            <w:shd w:val="clear" w:color="auto" w:fill="auto"/>
            <w:noWrap/>
            <w:vAlign w:val="bottom"/>
            <w:hideMark/>
          </w:tcPr>
          <w:p w14:paraId="0803D848"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VSEM:VDOC093428</w:t>
            </w:r>
          </w:p>
        </w:tc>
      </w:tr>
      <w:tr w:rsidR="000F70AA" w:rsidRPr="000F70AA" w14:paraId="3BE577A0"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38679D25"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Passenger Phone Call SPSS</w:t>
            </w:r>
          </w:p>
        </w:tc>
        <w:tc>
          <w:tcPr>
            <w:tcW w:w="2260" w:type="dxa"/>
            <w:tcBorders>
              <w:top w:val="nil"/>
              <w:left w:val="nil"/>
              <w:bottom w:val="single" w:sz="4" w:space="0" w:color="auto"/>
              <w:right w:val="single" w:sz="8" w:space="0" w:color="auto"/>
            </w:tcBorders>
            <w:shd w:val="clear" w:color="auto" w:fill="auto"/>
            <w:noWrap/>
            <w:vAlign w:val="bottom"/>
            <w:hideMark/>
          </w:tcPr>
          <w:p w14:paraId="7A046E21"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1701D217"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VSEM:VDOC099175</w:t>
            </w:r>
          </w:p>
        </w:tc>
      </w:tr>
      <w:tr w:rsidR="000F70AA" w:rsidRPr="000F70AA" w14:paraId="651DACD6"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6D2B0299"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Zone Manager SPSS</w:t>
            </w:r>
          </w:p>
        </w:tc>
        <w:tc>
          <w:tcPr>
            <w:tcW w:w="2260" w:type="dxa"/>
            <w:tcBorders>
              <w:top w:val="nil"/>
              <w:left w:val="nil"/>
              <w:bottom w:val="single" w:sz="4" w:space="0" w:color="auto"/>
              <w:right w:val="single" w:sz="8" w:space="0" w:color="auto"/>
            </w:tcBorders>
            <w:shd w:val="clear" w:color="auto" w:fill="auto"/>
            <w:noWrap/>
            <w:vAlign w:val="bottom"/>
            <w:hideMark/>
          </w:tcPr>
          <w:p w14:paraId="260FA0BE"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409667EC"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Pending</w:t>
            </w:r>
          </w:p>
        </w:tc>
      </w:tr>
      <w:tr w:rsidR="000F70AA" w:rsidRPr="000F70AA" w14:paraId="09E26F44"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3E7C815B"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Media Share SPSS</w:t>
            </w:r>
          </w:p>
        </w:tc>
        <w:tc>
          <w:tcPr>
            <w:tcW w:w="2260" w:type="dxa"/>
            <w:tcBorders>
              <w:top w:val="nil"/>
              <w:left w:val="nil"/>
              <w:bottom w:val="single" w:sz="4" w:space="0" w:color="auto"/>
              <w:right w:val="single" w:sz="8" w:space="0" w:color="auto"/>
            </w:tcBorders>
            <w:shd w:val="clear" w:color="auto" w:fill="auto"/>
            <w:noWrap/>
            <w:vAlign w:val="bottom"/>
            <w:hideMark/>
          </w:tcPr>
          <w:p w14:paraId="497B6450"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Balakrishnan Ganesan</w:t>
            </w:r>
          </w:p>
        </w:tc>
        <w:tc>
          <w:tcPr>
            <w:tcW w:w="3140" w:type="dxa"/>
            <w:tcBorders>
              <w:top w:val="nil"/>
              <w:left w:val="nil"/>
              <w:bottom w:val="single" w:sz="4" w:space="0" w:color="auto"/>
              <w:right w:val="single" w:sz="8" w:space="0" w:color="auto"/>
            </w:tcBorders>
            <w:shd w:val="clear" w:color="auto" w:fill="auto"/>
            <w:noWrap/>
            <w:vAlign w:val="bottom"/>
            <w:hideMark/>
          </w:tcPr>
          <w:p w14:paraId="1DC42C41"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Pending</w:t>
            </w:r>
          </w:p>
        </w:tc>
      </w:tr>
      <w:tr w:rsidR="000F70AA" w:rsidRPr="000F70AA" w14:paraId="62AC052D" w14:textId="77777777" w:rsidTr="000F70AA">
        <w:trPr>
          <w:trHeight w:val="255"/>
        </w:trPr>
        <w:tc>
          <w:tcPr>
            <w:tcW w:w="3921" w:type="dxa"/>
            <w:tcBorders>
              <w:top w:val="nil"/>
              <w:left w:val="single" w:sz="8" w:space="0" w:color="auto"/>
              <w:bottom w:val="single" w:sz="4" w:space="0" w:color="auto"/>
              <w:right w:val="single" w:sz="8" w:space="0" w:color="auto"/>
            </w:tcBorders>
            <w:shd w:val="clear" w:color="auto" w:fill="auto"/>
            <w:noWrap/>
            <w:vAlign w:val="bottom"/>
            <w:hideMark/>
          </w:tcPr>
          <w:p w14:paraId="4ED33947"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ICC SPSS</w:t>
            </w:r>
          </w:p>
        </w:tc>
        <w:tc>
          <w:tcPr>
            <w:tcW w:w="2260" w:type="dxa"/>
            <w:tcBorders>
              <w:top w:val="nil"/>
              <w:left w:val="nil"/>
              <w:bottom w:val="single" w:sz="4" w:space="0" w:color="auto"/>
              <w:right w:val="single" w:sz="8" w:space="0" w:color="auto"/>
            </w:tcBorders>
            <w:shd w:val="clear" w:color="auto" w:fill="auto"/>
            <w:noWrap/>
            <w:vAlign w:val="bottom"/>
            <w:hideMark/>
          </w:tcPr>
          <w:p w14:paraId="18492DC4"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Savitha Emani</w:t>
            </w:r>
          </w:p>
        </w:tc>
        <w:tc>
          <w:tcPr>
            <w:tcW w:w="3140" w:type="dxa"/>
            <w:tcBorders>
              <w:top w:val="nil"/>
              <w:left w:val="nil"/>
              <w:bottom w:val="single" w:sz="4" w:space="0" w:color="auto"/>
              <w:right w:val="single" w:sz="8" w:space="0" w:color="auto"/>
            </w:tcBorders>
            <w:shd w:val="clear" w:color="auto" w:fill="auto"/>
            <w:noWrap/>
            <w:vAlign w:val="bottom"/>
            <w:hideMark/>
          </w:tcPr>
          <w:p w14:paraId="4A6D6AEE"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Pending</w:t>
            </w:r>
          </w:p>
        </w:tc>
      </w:tr>
      <w:tr w:rsidR="000F70AA" w:rsidRPr="000F70AA" w14:paraId="2A078FC5" w14:textId="77777777" w:rsidTr="000F70AA">
        <w:trPr>
          <w:trHeight w:val="270"/>
        </w:trPr>
        <w:tc>
          <w:tcPr>
            <w:tcW w:w="3921" w:type="dxa"/>
            <w:tcBorders>
              <w:top w:val="nil"/>
              <w:left w:val="single" w:sz="8" w:space="0" w:color="auto"/>
              <w:bottom w:val="single" w:sz="8" w:space="0" w:color="auto"/>
              <w:right w:val="single" w:sz="8" w:space="0" w:color="auto"/>
            </w:tcBorders>
            <w:shd w:val="clear" w:color="auto" w:fill="auto"/>
            <w:noWrap/>
            <w:vAlign w:val="bottom"/>
            <w:hideMark/>
          </w:tcPr>
          <w:p w14:paraId="7C4F6B95"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CA SPSS</w:t>
            </w:r>
          </w:p>
        </w:tc>
        <w:tc>
          <w:tcPr>
            <w:tcW w:w="2260" w:type="dxa"/>
            <w:tcBorders>
              <w:top w:val="nil"/>
              <w:left w:val="nil"/>
              <w:bottom w:val="single" w:sz="8" w:space="0" w:color="auto"/>
              <w:right w:val="single" w:sz="8" w:space="0" w:color="auto"/>
            </w:tcBorders>
            <w:shd w:val="clear" w:color="auto" w:fill="auto"/>
            <w:noWrap/>
            <w:vAlign w:val="bottom"/>
            <w:hideMark/>
          </w:tcPr>
          <w:p w14:paraId="0DDF23F9"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Savitha Emani</w:t>
            </w:r>
          </w:p>
        </w:tc>
        <w:tc>
          <w:tcPr>
            <w:tcW w:w="3140" w:type="dxa"/>
            <w:tcBorders>
              <w:top w:val="nil"/>
              <w:left w:val="nil"/>
              <w:bottom w:val="single" w:sz="8" w:space="0" w:color="auto"/>
              <w:right w:val="single" w:sz="8" w:space="0" w:color="auto"/>
            </w:tcBorders>
            <w:shd w:val="clear" w:color="auto" w:fill="auto"/>
            <w:noWrap/>
            <w:vAlign w:val="bottom"/>
            <w:hideMark/>
          </w:tcPr>
          <w:p w14:paraId="4473D036" w14:textId="77777777" w:rsidR="000F70AA" w:rsidRPr="000F70AA" w:rsidRDefault="000F70AA" w:rsidP="000F70AA">
            <w:pPr>
              <w:overflowPunct/>
              <w:autoSpaceDE/>
              <w:autoSpaceDN/>
              <w:adjustRightInd/>
              <w:textAlignment w:val="auto"/>
              <w:rPr>
                <w:rFonts w:cs="Arial"/>
                <w:color w:val="000000"/>
              </w:rPr>
            </w:pPr>
            <w:r w:rsidRPr="000F70AA">
              <w:rPr>
                <w:rFonts w:cs="Arial"/>
                <w:color w:val="000000"/>
              </w:rPr>
              <w:t>Pending</w:t>
            </w:r>
          </w:p>
        </w:tc>
      </w:tr>
    </w:tbl>
    <w:p w14:paraId="1B6E462C" w14:textId="77777777" w:rsidR="003631F8" w:rsidRPr="003631F8" w:rsidRDefault="003631F8" w:rsidP="003631F8"/>
    <w:p w14:paraId="0E27151E" w14:textId="77777777" w:rsidR="000D732E" w:rsidRPr="00FB7B3D" w:rsidRDefault="000D732E" w:rsidP="000D732E">
      <w:pPr>
        <w:pStyle w:val="Heading3"/>
        <w:numPr>
          <w:ilvl w:val="2"/>
          <w:numId w:val="4"/>
        </w:numPr>
      </w:pPr>
      <w:bookmarkStart w:id="42" w:name="_Toc34668921"/>
      <w:r w:rsidRPr="00454CBE">
        <w:t>External</w:t>
      </w:r>
      <w:r>
        <w:t xml:space="preserve"> Documents and P</w:t>
      </w:r>
      <w:r w:rsidRPr="00FB7B3D">
        <w:t>ublications</w:t>
      </w:r>
      <w:bookmarkEnd w:id="42"/>
    </w:p>
    <w:p w14:paraId="0C61CA3D" w14:textId="77777777" w:rsidR="000D732E" w:rsidRDefault="000D732E" w:rsidP="000D732E">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EC2EC96" w14:textId="04BB384D" w:rsidR="000D732E" w:rsidRDefault="000D732E" w:rsidP="000D732E">
      <w:pPr>
        <w:rPr>
          <w:rFonts w:cs="Arial"/>
        </w:rPr>
      </w:pPr>
    </w:p>
    <w:p w14:paraId="1D6B83B1" w14:textId="77777777" w:rsidR="000D732E" w:rsidRDefault="000D732E" w:rsidP="000D732E">
      <w:pPr>
        <w:rPr>
          <w:rFonts w:cs="Arial"/>
        </w:rPr>
      </w:pPr>
    </w:p>
    <w:p w14:paraId="42CF66F0" w14:textId="77777777" w:rsidR="003631F8" w:rsidRPr="003631F8" w:rsidRDefault="003631F8" w:rsidP="003631F8">
      <w:pPr>
        <w:contextualSpacing/>
        <w:rPr>
          <w:color w:val="A6A6A6" w:themeColor="background1" w:themeShade="A6"/>
        </w:rPr>
      </w:pPr>
      <w:r w:rsidRPr="00FF5F72">
        <w:rPr>
          <w:color w:val="A6A6A6" w:themeColor="background1" w:themeShade="A6"/>
        </w:rPr>
        <w:t xml:space="preserve">No </w:t>
      </w:r>
      <w:r>
        <w:rPr>
          <w:color w:val="A6A6A6" w:themeColor="background1" w:themeShade="A6"/>
        </w:rPr>
        <w:t>external documents and publications</w:t>
      </w:r>
      <w:r w:rsidRPr="00FF5F72">
        <w:rPr>
          <w:color w:val="A6A6A6" w:themeColor="background1" w:themeShade="A6"/>
        </w:rPr>
        <w:t xml:space="preserve"> specified </w:t>
      </w:r>
      <w:r>
        <w:rPr>
          <w:color w:val="A6A6A6" w:themeColor="background1" w:themeShade="A6"/>
        </w:rPr>
        <w:t>in model</w:t>
      </w:r>
      <w:r w:rsidRPr="00FF5F72">
        <w:rPr>
          <w:color w:val="A6A6A6" w:themeColor="background1" w:themeShade="A6"/>
        </w:rPr>
        <w:t>.</w:t>
      </w:r>
    </w:p>
    <w:p w14:paraId="30F08A83" w14:textId="69A97369" w:rsidR="003631F8" w:rsidRPr="003631F8" w:rsidRDefault="003631F8" w:rsidP="003631F8"/>
    <w:p w14:paraId="4888B94A" w14:textId="77777777" w:rsidR="000D732E" w:rsidRDefault="000D732E" w:rsidP="000D732E">
      <w:pPr>
        <w:pStyle w:val="Heading2"/>
        <w:numPr>
          <w:ilvl w:val="1"/>
          <w:numId w:val="4"/>
        </w:numPr>
      </w:pPr>
      <w:bookmarkStart w:id="43" w:name="_Toc34668922"/>
      <w:r>
        <w:t>Glossary</w:t>
      </w:r>
      <w:bookmarkEnd w:id="43"/>
    </w:p>
    <w:p w14:paraId="31498393" w14:textId="77777777" w:rsidR="000D732E" w:rsidRPr="00FB7B3D" w:rsidRDefault="000D732E" w:rsidP="000D732E">
      <w:pPr>
        <w:pStyle w:val="Heading3"/>
        <w:numPr>
          <w:ilvl w:val="2"/>
          <w:numId w:val="4"/>
        </w:numPr>
      </w:pPr>
      <w:bookmarkStart w:id="44" w:name="_Toc34668923"/>
      <w:r w:rsidRPr="00FB7B3D">
        <w:t>Definitions</w:t>
      </w:r>
      <w:bookmarkEnd w:id="44"/>
    </w:p>
    <w:p w14:paraId="56EA92F9" w14:textId="087196BF" w:rsidR="000D732E" w:rsidRDefault="000D732E" w:rsidP="000D732E"/>
    <w:p w14:paraId="675A2B0F" w14:textId="77777777" w:rsidR="00FC7F4B" w:rsidRPr="00E45F3B" w:rsidRDefault="00FC7F4B" w:rsidP="00FC7F4B"/>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FC7F4B" w:rsidRPr="007C20FA" w14:paraId="678FA0E8" w14:textId="77777777" w:rsidTr="00E1450C">
        <w:trPr>
          <w:trHeight w:val="350"/>
          <w:tblHeader/>
          <w:jc w:val="center"/>
        </w:trPr>
        <w:tc>
          <w:tcPr>
            <w:tcW w:w="2268" w:type="dxa"/>
            <w:shd w:val="pct20" w:color="auto" w:fill="FFFFFF"/>
            <w:vAlign w:val="center"/>
          </w:tcPr>
          <w:p w14:paraId="0932CCE6" w14:textId="77777777" w:rsidR="00FC7F4B" w:rsidRPr="00643D15" w:rsidRDefault="00FC7F4B" w:rsidP="00E1450C">
            <w:pPr>
              <w:jc w:val="center"/>
              <w:rPr>
                <w:b/>
              </w:rPr>
            </w:pPr>
            <w:r w:rsidRPr="00643D15">
              <w:rPr>
                <w:b/>
              </w:rPr>
              <w:lastRenderedPageBreak/>
              <w:t>Definition</w:t>
            </w:r>
          </w:p>
        </w:tc>
        <w:tc>
          <w:tcPr>
            <w:tcW w:w="8222" w:type="dxa"/>
            <w:shd w:val="pct20" w:color="auto" w:fill="FFFFFF"/>
            <w:vAlign w:val="center"/>
          </w:tcPr>
          <w:p w14:paraId="7CEB3CFD" w14:textId="77777777" w:rsidR="00FC7F4B" w:rsidRPr="00643D15" w:rsidRDefault="00FC7F4B" w:rsidP="00E1450C">
            <w:pPr>
              <w:jc w:val="center"/>
              <w:rPr>
                <w:b/>
              </w:rPr>
            </w:pPr>
            <w:r w:rsidRPr="00643D15">
              <w:rPr>
                <w:b/>
              </w:rPr>
              <w:t>Description</w:t>
            </w:r>
          </w:p>
        </w:tc>
      </w:tr>
      <w:tr w:rsidR="00FC7F4B" w:rsidRPr="007C20FA" w14:paraId="62CEE354" w14:textId="77777777" w:rsidTr="00E1450C">
        <w:trPr>
          <w:jc w:val="center"/>
        </w:trPr>
        <w:tc>
          <w:tcPr>
            <w:tcW w:w="2268" w:type="dxa"/>
          </w:tcPr>
          <w:p w14:paraId="5E64067C" w14:textId="77777777" w:rsidR="00CA5241" w:rsidRDefault="00CA5241"/>
        </w:tc>
        <w:tc>
          <w:tcPr>
            <w:tcW w:w="8222" w:type="dxa"/>
          </w:tcPr>
          <w:p w14:paraId="3E59B95C" w14:textId="77777777" w:rsidR="00CA5241" w:rsidRDefault="00CA5241"/>
        </w:tc>
      </w:tr>
      <w:tr w:rsidR="00FC7F4B" w:rsidRPr="007C20FA" w14:paraId="1328D0FF" w14:textId="77777777" w:rsidTr="00E1450C">
        <w:trPr>
          <w:jc w:val="center"/>
        </w:trPr>
        <w:tc>
          <w:tcPr>
            <w:tcW w:w="2268" w:type="dxa"/>
          </w:tcPr>
          <w:p w14:paraId="47E9E396" w14:textId="77777777" w:rsidR="00FC7F4B" w:rsidRPr="007C20FA" w:rsidRDefault="00FC7F4B" w:rsidP="00E1450C">
            <w:r>
              <w:t>2 Zone Audio Share</w:t>
            </w:r>
          </w:p>
        </w:tc>
        <w:tc>
          <w:tcPr>
            <w:tcW w:w="8222" w:type="dxa"/>
          </w:tcPr>
          <w:p w14:paraId="72CCC8C8" w14:textId="77777777" w:rsidR="00FC7F4B" w:rsidRDefault="00FC7F4B" w:rsidP="00E1450C">
            <w:r>
              <w:t>A lockout that can be activated via the front HMI screen. The lockout pushes the zone configuration from 4 zones to 2 zones (The front zone and the rear zone)</w:t>
            </w:r>
          </w:p>
        </w:tc>
      </w:tr>
      <w:tr w:rsidR="00FC7F4B" w:rsidRPr="007C20FA" w14:paraId="423C693E" w14:textId="77777777" w:rsidTr="00E1450C">
        <w:trPr>
          <w:jc w:val="center"/>
        </w:trPr>
        <w:tc>
          <w:tcPr>
            <w:tcW w:w="2268" w:type="dxa"/>
          </w:tcPr>
          <w:p w14:paraId="1FE6808F" w14:textId="77777777" w:rsidR="00FC7F4B" w:rsidRPr="007C20FA" w:rsidRDefault="00FC7F4B" w:rsidP="00E1450C">
            <w:r>
              <w:t>Cabin Mode</w:t>
            </w:r>
          </w:p>
        </w:tc>
        <w:tc>
          <w:tcPr>
            <w:tcW w:w="8222" w:type="dxa"/>
          </w:tcPr>
          <w:p w14:paraId="68DEB115" w14:textId="77777777" w:rsidR="00FC7F4B" w:rsidRDefault="00FC7F4B" w:rsidP="00E1450C">
            <w:r>
              <w:t>The audio mode that plays audio through the cabin speakers. This involves a single source playing through the vehicle.</w:t>
            </w:r>
          </w:p>
        </w:tc>
      </w:tr>
      <w:tr w:rsidR="00FC7F4B" w:rsidRPr="007C20FA" w14:paraId="5678C7CE" w14:textId="77777777" w:rsidTr="00E1450C">
        <w:trPr>
          <w:jc w:val="center"/>
        </w:trPr>
        <w:tc>
          <w:tcPr>
            <w:tcW w:w="2268" w:type="dxa"/>
          </w:tcPr>
          <w:p w14:paraId="229E379B" w14:textId="77777777" w:rsidR="00FC7F4B" w:rsidRPr="007C20FA" w:rsidRDefault="00FC7F4B" w:rsidP="00E1450C">
            <w:r>
              <w:t>Duck</w:t>
            </w:r>
          </w:p>
        </w:tc>
        <w:tc>
          <w:tcPr>
            <w:tcW w:w="8222" w:type="dxa"/>
          </w:tcPr>
          <w:p w14:paraId="2AC8051C" w14:textId="77777777" w:rsidR="00FC7F4B" w:rsidRDefault="00FC7F4B" w:rsidP="00E1450C">
            <w:r>
              <w:t>Audio is reduced to allow another audio source to play at a heightened level</w:t>
            </w:r>
          </w:p>
        </w:tc>
      </w:tr>
      <w:tr w:rsidR="00FC7F4B" w:rsidRPr="007C20FA" w14:paraId="1B503B6E" w14:textId="77777777" w:rsidTr="00E1450C">
        <w:trPr>
          <w:jc w:val="center"/>
        </w:trPr>
        <w:tc>
          <w:tcPr>
            <w:tcW w:w="2268" w:type="dxa"/>
          </w:tcPr>
          <w:p w14:paraId="7296125C" w14:textId="77777777" w:rsidR="00FC7F4B" w:rsidRPr="007C20FA" w:rsidRDefault="00FC7F4B" w:rsidP="00E1450C">
            <w:r>
              <w:t>Front Zone</w:t>
            </w:r>
          </w:p>
        </w:tc>
        <w:tc>
          <w:tcPr>
            <w:tcW w:w="8222" w:type="dxa"/>
          </w:tcPr>
          <w:p w14:paraId="024B3C2D" w14:textId="77777777" w:rsidR="00FC7F4B" w:rsidRDefault="00FC7F4B" w:rsidP="00E1450C">
            <w:r>
              <w:t>A zone configuration that is exclusive to "2 Zone Audio Share": This zone is allocated to the driver and first row passenger</w:t>
            </w:r>
          </w:p>
        </w:tc>
      </w:tr>
      <w:tr w:rsidR="00FC7F4B" w:rsidRPr="007C20FA" w14:paraId="01DCBA89" w14:textId="77777777" w:rsidTr="00E1450C">
        <w:trPr>
          <w:jc w:val="center"/>
        </w:trPr>
        <w:tc>
          <w:tcPr>
            <w:tcW w:w="2268" w:type="dxa"/>
          </w:tcPr>
          <w:p w14:paraId="70049D76" w14:textId="77777777" w:rsidR="00FC7F4B" w:rsidRPr="007C20FA" w:rsidRDefault="00FC7F4B" w:rsidP="00E1450C">
            <w:r>
              <w:t>Kick/Push</w:t>
            </w:r>
          </w:p>
        </w:tc>
        <w:tc>
          <w:tcPr>
            <w:tcW w:w="8222" w:type="dxa"/>
          </w:tcPr>
          <w:p w14:paraId="7C19B90A" w14:textId="77777777" w:rsidR="00FC7F4B" w:rsidRDefault="00FC7F4B" w:rsidP="00E1450C">
            <w:r>
              <w:t>Allocation is removed from a user and an alternative solution is provided</w:t>
            </w:r>
          </w:p>
        </w:tc>
      </w:tr>
      <w:tr w:rsidR="00FC7F4B" w:rsidRPr="007C20FA" w14:paraId="4A144413" w14:textId="77777777" w:rsidTr="00E1450C">
        <w:trPr>
          <w:jc w:val="center"/>
        </w:trPr>
        <w:tc>
          <w:tcPr>
            <w:tcW w:w="2268" w:type="dxa"/>
          </w:tcPr>
          <w:p w14:paraId="0BECBDAA" w14:textId="77777777" w:rsidR="00FC7F4B" w:rsidRPr="007C20FA" w:rsidRDefault="00FC7F4B" w:rsidP="00E1450C">
            <w:r>
              <w:t>Rear Zone</w:t>
            </w:r>
          </w:p>
        </w:tc>
        <w:tc>
          <w:tcPr>
            <w:tcW w:w="8222" w:type="dxa"/>
          </w:tcPr>
          <w:p w14:paraId="1434D677" w14:textId="77777777" w:rsidR="00FC7F4B" w:rsidRDefault="00FC7F4B" w:rsidP="00E1450C">
            <w:r>
              <w:t>A zone configuration that is exclusive to "2 Zone Audio Share": This zone is allocated to the second and third row passengers</w:t>
            </w:r>
          </w:p>
        </w:tc>
      </w:tr>
      <w:tr w:rsidR="00FC7F4B" w:rsidRPr="007C20FA" w14:paraId="2CEDE151" w14:textId="77777777" w:rsidTr="00E1450C">
        <w:trPr>
          <w:jc w:val="center"/>
        </w:trPr>
        <w:tc>
          <w:tcPr>
            <w:tcW w:w="2268" w:type="dxa"/>
          </w:tcPr>
          <w:p w14:paraId="068467FB" w14:textId="77777777" w:rsidR="00FC7F4B" w:rsidRPr="007C20FA" w:rsidRDefault="00FC7F4B" w:rsidP="00E1450C">
            <w:r>
              <w:t>Zone 1</w:t>
            </w:r>
          </w:p>
        </w:tc>
        <w:tc>
          <w:tcPr>
            <w:tcW w:w="8222" w:type="dxa"/>
          </w:tcPr>
          <w:p w14:paraId="2095C687" w14:textId="77777777" w:rsidR="00FC7F4B" w:rsidRDefault="00FC7F4B" w:rsidP="00E1450C">
            <w:r>
              <w:t>The zone allocated to the driver.</w:t>
            </w:r>
          </w:p>
        </w:tc>
      </w:tr>
      <w:tr w:rsidR="00FC7F4B" w:rsidRPr="007C20FA" w14:paraId="5BCD7F2C" w14:textId="77777777" w:rsidTr="00E1450C">
        <w:trPr>
          <w:jc w:val="center"/>
        </w:trPr>
        <w:tc>
          <w:tcPr>
            <w:tcW w:w="2268" w:type="dxa"/>
          </w:tcPr>
          <w:p w14:paraId="3CE9A3B6" w14:textId="77777777" w:rsidR="00FC7F4B" w:rsidRPr="007C20FA" w:rsidRDefault="00FC7F4B" w:rsidP="00E1450C">
            <w:r>
              <w:t>Zone 2</w:t>
            </w:r>
          </w:p>
        </w:tc>
        <w:tc>
          <w:tcPr>
            <w:tcW w:w="8222" w:type="dxa"/>
          </w:tcPr>
          <w:p w14:paraId="6A3A5B4D" w14:textId="77777777" w:rsidR="00FC7F4B" w:rsidRDefault="00FC7F4B" w:rsidP="00E1450C">
            <w:r>
              <w:t>The zone allocated to the first row passenger.</w:t>
            </w:r>
          </w:p>
        </w:tc>
      </w:tr>
      <w:tr w:rsidR="00FC7F4B" w:rsidRPr="007C20FA" w14:paraId="2482AB45" w14:textId="77777777" w:rsidTr="00E1450C">
        <w:trPr>
          <w:jc w:val="center"/>
        </w:trPr>
        <w:tc>
          <w:tcPr>
            <w:tcW w:w="2268" w:type="dxa"/>
          </w:tcPr>
          <w:p w14:paraId="7594B1E5" w14:textId="77777777" w:rsidR="00FC7F4B" w:rsidRPr="007C20FA" w:rsidRDefault="00FC7F4B" w:rsidP="00E1450C">
            <w:r>
              <w:t>Zone 3</w:t>
            </w:r>
          </w:p>
        </w:tc>
        <w:tc>
          <w:tcPr>
            <w:tcW w:w="8222" w:type="dxa"/>
          </w:tcPr>
          <w:p w14:paraId="64798225" w14:textId="77777777" w:rsidR="00FC7F4B" w:rsidRDefault="00FC7F4B" w:rsidP="00E1450C">
            <w:r>
              <w:t>The zone allocated to the second row left and third row left passengers.</w:t>
            </w:r>
          </w:p>
        </w:tc>
      </w:tr>
      <w:tr w:rsidR="00FC7F4B" w:rsidRPr="007C20FA" w14:paraId="5134B873" w14:textId="77777777" w:rsidTr="00E1450C">
        <w:trPr>
          <w:jc w:val="center"/>
        </w:trPr>
        <w:tc>
          <w:tcPr>
            <w:tcW w:w="2268" w:type="dxa"/>
          </w:tcPr>
          <w:p w14:paraId="43F14A23" w14:textId="77777777" w:rsidR="00FC7F4B" w:rsidRPr="007C20FA" w:rsidRDefault="00FC7F4B" w:rsidP="00E1450C">
            <w:r>
              <w:t>Zone 4</w:t>
            </w:r>
          </w:p>
        </w:tc>
        <w:tc>
          <w:tcPr>
            <w:tcW w:w="8222" w:type="dxa"/>
          </w:tcPr>
          <w:p w14:paraId="1AB5F2EA" w14:textId="77777777" w:rsidR="00FC7F4B" w:rsidRDefault="00FC7F4B" w:rsidP="00E1450C">
            <w:r>
              <w:t>The Zone allocated to the second row right and third row right passengers.</w:t>
            </w:r>
          </w:p>
        </w:tc>
      </w:tr>
      <w:tr w:rsidR="00FC7F4B" w:rsidRPr="007C20FA" w14:paraId="6B5F2F23" w14:textId="77777777" w:rsidTr="00E1450C">
        <w:trPr>
          <w:jc w:val="center"/>
        </w:trPr>
        <w:tc>
          <w:tcPr>
            <w:tcW w:w="2268" w:type="dxa"/>
          </w:tcPr>
          <w:p w14:paraId="6E94EB84" w14:textId="77777777" w:rsidR="00FC7F4B" w:rsidRPr="007C20FA" w:rsidRDefault="00FC7F4B" w:rsidP="00E1450C">
            <w:r>
              <w:t>Zone Mode</w:t>
            </w:r>
          </w:p>
        </w:tc>
        <w:tc>
          <w:tcPr>
            <w:tcW w:w="8222" w:type="dxa"/>
          </w:tcPr>
          <w:p w14:paraId="621C1BB1" w14:textId="77777777" w:rsidR="00FC7F4B" w:rsidRDefault="00FC7F4B" w:rsidP="00E1450C">
            <w:r>
              <w:t>The audio mode that plays audio through zone speakers. Different media will play through different zone speakers, allowing for multiple sources to play throughout the vehicle.</w:t>
            </w:r>
          </w:p>
        </w:tc>
      </w:tr>
    </w:tbl>
    <w:p w14:paraId="02FC447C" w14:textId="0A955CF3" w:rsidR="000D732E" w:rsidRDefault="000D732E" w:rsidP="000D732E">
      <w:pPr>
        <w:pStyle w:val="Caption"/>
      </w:pPr>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0B58D9">
        <w:t xml:space="preserve">: </w:t>
      </w:r>
      <w:r w:rsidRPr="000662CE">
        <w:t>Definitions used in this document</w:t>
      </w:r>
    </w:p>
    <w:p w14:paraId="2D251B28" w14:textId="77777777" w:rsidR="000D732E" w:rsidRPr="000D732E" w:rsidRDefault="000D732E" w:rsidP="000D732E"/>
    <w:p w14:paraId="41358FC2" w14:textId="500542C4" w:rsidR="000D732E" w:rsidRDefault="000D732E" w:rsidP="000D732E">
      <w:pPr>
        <w:pStyle w:val="Heading3"/>
        <w:numPr>
          <w:ilvl w:val="2"/>
          <w:numId w:val="4"/>
        </w:numPr>
      </w:pPr>
      <w:bookmarkStart w:id="45" w:name="_Toc34668924"/>
      <w:bookmarkStart w:id="46" w:name="_Toc420397672"/>
      <w:bookmarkStart w:id="47" w:name="_Toc216841810"/>
      <w:r w:rsidRPr="00FB7B3D">
        <w:t>Abbreviations</w:t>
      </w:r>
      <w:bookmarkEnd w:id="45"/>
      <w:bookmarkEnd w:id="46"/>
      <w:bookmarkEnd w:id="47"/>
    </w:p>
    <w:p w14:paraId="0430843B" w14:textId="77777777" w:rsidR="00FC7F4B" w:rsidRPr="00C0541A" w:rsidRDefault="00FC7F4B" w:rsidP="00FC7F4B"/>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539"/>
        <w:gridCol w:w="5386"/>
      </w:tblGrid>
      <w:tr w:rsidR="00FC7F4B" w:rsidRPr="007C20FA" w14:paraId="48142923" w14:textId="77777777" w:rsidTr="00E1450C">
        <w:trPr>
          <w:trHeight w:val="368"/>
          <w:tblHeader/>
          <w:jc w:val="center"/>
        </w:trPr>
        <w:tc>
          <w:tcPr>
            <w:tcW w:w="1276" w:type="dxa"/>
            <w:shd w:val="pct20" w:color="auto" w:fill="FFFFFF"/>
            <w:vAlign w:val="center"/>
          </w:tcPr>
          <w:p w14:paraId="544D8ECB" w14:textId="77777777" w:rsidR="00FC7F4B" w:rsidRPr="00643D15" w:rsidRDefault="00FC7F4B" w:rsidP="00E1450C">
            <w:pPr>
              <w:jc w:val="center"/>
              <w:rPr>
                <w:b/>
              </w:rPr>
            </w:pPr>
            <w:r w:rsidRPr="00643D15">
              <w:rPr>
                <w:b/>
              </w:rPr>
              <w:t>Abbr.</w:t>
            </w:r>
          </w:p>
        </w:tc>
        <w:tc>
          <w:tcPr>
            <w:tcW w:w="3539" w:type="dxa"/>
            <w:shd w:val="pct20" w:color="auto" w:fill="FFFFFF"/>
            <w:vAlign w:val="center"/>
          </w:tcPr>
          <w:p w14:paraId="3E6BE6E6" w14:textId="77777777" w:rsidR="00FC7F4B" w:rsidRPr="00643D15" w:rsidRDefault="00FC7F4B" w:rsidP="00E1450C">
            <w:pPr>
              <w:jc w:val="center"/>
              <w:rPr>
                <w:b/>
              </w:rPr>
            </w:pPr>
            <w:r>
              <w:rPr>
                <w:b/>
              </w:rPr>
              <w:t>Meaning</w:t>
            </w:r>
          </w:p>
        </w:tc>
        <w:tc>
          <w:tcPr>
            <w:tcW w:w="5386" w:type="dxa"/>
            <w:shd w:val="pct20" w:color="auto" w:fill="FFFFFF"/>
          </w:tcPr>
          <w:p w14:paraId="4C85E7A3" w14:textId="77777777" w:rsidR="00FC7F4B" w:rsidRPr="00643D15" w:rsidRDefault="00FC7F4B" w:rsidP="00E1450C">
            <w:pPr>
              <w:jc w:val="center"/>
              <w:rPr>
                <w:b/>
              </w:rPr>
            </w:pPr>
            <w:r>
              <w:rPr>
                <w:b/>
              </w:rPr>
              <w:t>Description</w:t>
            </w:r>
          </w:p>
        </w:tc>
      </w:tr>
      <w:tr w:rsidR="00FC7F4B" w:rsidRPr="007C20FA" w14:paraId="1117F93C" w14:textId="77777777" w:rsidTr="00E1450C">
        <w:trPr>
          <w:jc w:val="center"/>
        </w:trPr>
        <w:tc>
          <w:tcPr>
            <w:tcW w:w="1276" w:type="dxa"/>
          </w:tcPr>
          <w:p w14:paraId="325AF6E1" w14:textId="77777777" w:rsidR="00FC7F4B" w:rsidRPr="007C20FA" w:rsidRDefault="00FC7F4B" w:rsidP="00E1450C">
            <w:pPr>
              <w:ind w:right="142"/>
              <w:rPr>
                <w:rFonts w:cs="Arial"/>
                <w:snapToGrid w:val="0"/>
              </w:rPr>
            </w:pPr>
            <w:r>
              <w:t>A2B</w:t>
            </w:r>
          </w:p>
        </w:tc>
        <w:tc>
          <w:tcPr>
            <w:tcW w:w="3539" w:type="dxa"/>
          </w:tcPr>
          <w:p w14:paraId="66BDDDBE" w14:textId="77777777" w:rsidR="00FC7F4B" w:rsidRDefault="00FC7F4B" w:rsidP="00E1450C">
            <w:r>
              <w:t>Automotive Audio Bus</w:t>
            </w:r>
          </w:p>
          <w:p w14:paraId="1CF0B138" w14:textId="77777777" w:rsidR="00FC7F4B" w:rsidRPr="007236EF" w:rsidRDefault="00FC7F4B" w:rsidP="00E1450C">
            <w:pPr>
              <w:ind w:right="142"/>
              <w:rPr>
                <w:rFonts w:cs="Arial"/>
                <w:b/>
                <w:snapToGrid w:val="0"/>
              </w:rPr>
            </w:pPr>
          </w:p>
        </w:tc>
        <w:tc>
          <w:tcPr>
            <w:tcW w:w="5386" w:type="dxa"/>
          </w:tcPr>
          <w:p w14:paraId="3DA049C0" w14:textId="77777777" w:rsidR="00CA5241" w:rsidRDefault="00CA5241"/>
        </w:tc>
      </w:tr>
      <w:tr w:rsidR="00FC7F4B" w:rsidRPr="007C20FA" w14:paraId="39619180" w14:textId="77777777" w:rsidTr="00E1450C">
        <w:trPr>
          <w:jc w:val="center"/>
        </w:trPr>
        <w:tc>
          <w:tcPr>
            <w:tcW w:w="1276" w:type="dxa"/>
          </w:tcPr>
          <w:p w14:paraId="493A244A" w14:textId="77777777" w:rsidR="00FC7F4B" w:rsidRPr="007C20FA" w:rsidRDefault="00FC7F4B" w:rsidP="00E1450C">
            <w:pPr>
              <w:ind w:right="142"/>
              <w:rPr>
                <w:rFonts w:cs="Arial"/>
                <w:snapToGrid w:val="0"/>
              </w:rPr>
            </w:pPr>
            <w:r>
              <w:t>BLE</w:t>
            </w:r>
          </w:p>
        </w:tc>
        <w:tc>
          <w:tcPr>
            <w:tcW w:w="3539" w:type="dxa"/>
          </w:tcPr>
          <w:p w14:paraId="568F070B" w14:textId="77777777" w:rsidR="00FC7F4B" w:rsidRDefault="00FC7F4B" w:rsidP="00E1450C">
            <w:r>
              <w:t>Bluetooth Low Energy</w:t>
            </w:r>
          </w:p>
          <w:p w14:paraId="480E1ADF" w14:textId="77777777" w:rsidR="00FC7F4B" w:rsidRPr="007236EF" w:rsidRDefault="00FC7F4B" w:rsidP="00E1450C">
            <w:pPr>
              <w:ind w:right="142"/>
              <w:rPr>
                <w:rFonts w:cs="Arial"/>
                <w:b/>
                <w:snapToGrid w:val="0"/>
              </w:rPr>
            </w:pPr>
          </w:p>
        </w:tc>
        <w:tc>
          <w:tcPr>
            <w:tcW w:w="5386" w:type="dxa"/>
          </w:tcPr>
          <w:p w14:paraId="6029A9BD" w14:textId="77777777" w:rsidR="00CA5241" w:rsidRDefault="00CA5241"/>
        </w:tc>
      </w:tr>
      <w:tr w:rsidR="00FC7F4B" w:rsidRPr="007C20FA" w14:paraId="76D2F243" w14:textId="77777777" w:rsidTr="00E1450C">
        <w:trPr>
          <w:jc w:val="center"/>
        </w:trPr>
        <w:tc>
          <w:tcPr>
            <w:tcW w:w="1276" w:type="dxa"/>
          </w:tcPr>
          <w:p w14:paraId="6F17AD2B" w14:textId="77777777" w:rsidR="00FC7F4B" w:rsidRPr="007C20FA" w:rsidRDefault="00FC7F4B" w:rsidP="00E1450C">
            <w:pPr>
              <w:ind w:right="142"/>
              <w:rPr>
                <w:rFonts w:cs="Arial"/>
                <w:snapToGrid w:val="0"/>
              </w:rPr>
            </w:pPr>
            <w:r>
              <w:t>BT</w:t>
            </w:r>
          </w:p>
        </w:tc>
        <w:tc>
          <w:tcPr>
            <w:tcW w:w="3539" w:type="dxa"/>
          </w:tcPr>
          <w:p w14:paraId="7A5B4A5F" w14:textId="77777777" w:rsidR="00FC7F4B" w:rsidRDefault="00FC7F4B" w:rsidP="00E1450C">
            <w:r>
              <w:t>Bluetooth</w:t>
            </w:r>
          </w:p>
          <w:p w14:paraId="1B41132D" w14:textId="77777777" w:rsidR="00FC7F4B" w:rsidRPr="007236EF" w:rsidRDefault="00FC7F4B" w:rsidP="00E1450C">
            <w:pPr>
              <w:ind w:right="142"/>
              <w:rPr>
                <w:rFonts w:cs="Arial"/>
                <w:b/>
                <w:snapToGrid w:val="0"/>
              </w:rPr>
            </w:pPr>
          </w:p>
        </w:tc>
        <w:tc>
          <w:tcPr>
            <w:tcW w:w="5386" w:type="dxa"/>
          </w:tcPr>
          <w:p w14:paraId="2A897825" w14:textId="77777777" w:rsidR="00CA5241" w:rsidRDefault="00CA5241"/>
        </w:tc>
      </w:tr>
      <w:tr w:rsidR="00FC7F4B" w:rsidRPr="007C20FA" w14:paraId="303AF55C" w14:textId="77777777" w:rsidTr="00E1450C">
        <w:trPr>
          <w:jc w:val="center"/>
        </w:trPr>
        <w:tc>
          <w:tcPr>
            <w:tcW w:w="1276" w:type="dxa"/>
          </w:tcPr>
          <w:p w14:paraId="15A4F7D8" w14:textId="77777777" w:rsidR="00FC7F4B" w:rsidRPr="007C20FA" w:rsidRDefault="00FC7F4B" w:rsidP="00E1450C">
            <w:pPr>
              <w:ind w:right="142"/>
              <w:rPr>
                <w:rFonts w:cs="Arial"/>
                <w:snapToGrid w:val="0"/>
              </w:rPr>
            </w:pPr>
            <w:r>
              <w:t>CA</w:t>
            </w:r>
          </w:p>
        </w:tc>
        <w:tc>
          <w:tcPr>
            <w:tcW w:w="3539" w:type="dxa"/>
          </w:tcPr>
          <w:p w14:paraId="74C4C48D" w14:textId="77777777" w:rsidR="00FC7F4B" w:rsidRDefault="00FC7F4B" w:rsidP="00E1450C">
            <w:r>
              <w:t>Captain's Announcement</w:t>
            </w:r>
          </w:p>
          <w:p w14:paraId="3BB54012" w14:textId="77777777" w:rsidR="00FC7F4B" w:rsidRPr="007236EF" w:rsidRDefault="00FC7F4B" w:rsidP="00E1450C">
            <w:pPr>
              <w:ind w:right="142"/>
              <w:rPr>
                <w:rFonts w:cs="Arial"/>
                <w:b/>
                <w:snapToGrid w:val="0"/>
              </w:rPr>
            </w:pPr>
          </w:p>
        </w:tc>
        <w:tc>
          <w:tcPr>
            <w:tcW w:w="5386" w:type="dxa"/>
          </w:tcPr>
          <w:p w14:paraId="3367CD47" w14:textId="77777777" w:rsidR="00CA5241" w:rsidRDefault="00CA5241"/>
        </w:tc>
      </w:tr>
      <w:tr w:rsidR="00FC7F4B" w:rsidRPr="007C20FA" w14:paraId="4662CFB9" w14:textId="77777777" w:rsidTr="00E1450C">
        <w:trPr>
          <w:jc w:val="center"/>
        </w:trPr>
        <w:tc>
          <w:tcPr>
            <w:tcW w:w="1276" w:type="dxa"/>
          </w:tcPr>
          <w:p w14:paraId="60E398B8" w14:textId="77777777" w:rsidR="00FC7F4B" w:rsidRPr="007C20FA" w:rsidRDefault="00FC7F4B" w:rsidP="00E1450C">
            <w:pPr>
              <w:ind w:right="142"/>
              <w:rPr>
                <w:rFonts w:cs="Arial"/>
                <w:snapToGrid w:val="0"/>
              </w:rPr>
            </w:pPr>
            <w:r>
              <w:t>DAB</w:t>
            </w:r>
          </w:p>
        </w:tc>
        <w:tc>
          <w:tcPr>
            <w:tcW w:w="3539" w:type="dxa"/>
          </w:tcPr>
          <w:p w14:paraId="1666C3EE" w14:textId="77777777" w:rsidR="00FC7F4B" w:rsidRDefault="00FC7F4B" w:rsidP="00E1450C">
            <w:r>
              <w:t>Digital Audio Broadcasting</w:t>
            </w:r>
          </w:p>
          <w:p w14:paraId="7F774950" w14:textId="77777777" w:rsidR="00FC7F4B" w:rsidRPr="007236EF" w:rsidRDefault="00FC7F4B" w:rsidP="00E1450C">
            <w:pPr>
              <w:ind w:right="142"/>
              <w:rPr>
                <w:rFonts w:cs="Arial"/>
                <w:b/>
                <w:snapToGrid w:val="0"/>
              </w:rPr>
            </w:pPr>
          </w:p>
        </w:tc>
        <w:tc>
          <w:tcPr>
            <w:tcW w:w="5386" w:type="dxa"/>
          </w:tcPr>
          <w:p w14:paraId="1E4489AF" w14:textId="77777777" w:rsidR="00CA5241" w:rsidRDefault="00CA5241"/>
        </w:tc>
      </w:tr>
      <w:tr w:rsidR="00FC7F4B" w:rsidRPr="007C20FA" w14:paraId="5181D5FD" w14:textId="77777777" w:rsidTr="00E1450C">
        <w:trPr>
          <w:jc w:val="center"/>
        </w:trPr>
        <w:tc>
          <w:tcPr>
            <w:tcW w:w="1276" w:type="dxa"/>
          </w:tcPr>
          <w:p w14:paraId="57C7BB2E" w14:textId="77777777" w:rsidR="00FC7F4B" w:rsidRPr="007C20FA" w:rsidRDefault="00FC7F4B" w:rsidP="00E1450C">
            <w:pPr>
              <w:ind w:right="142"/>
              <w:rPr>
                <w:rFonts w:cs="Arial"/>
                <w:snapToGrid w:val="0"/>
              </w:rPr>
            </w:pPr>
            <w:r>
              <w:t>DND</w:t>
            </w:r>
          </w:p>
        </w:tc>
        <w:tc>
          <w:tcPr>
            <w:tcW w:w="3539" w:type="dxa"/>
          </w:tcPr>
          <w:p w14:paraId="2464BEC9" w14:textId="77777777" w:rsidR="00FC7F4B" w:rsidRDefault="00FC7F4B" w:rsidP="00E1450C">
            <w:r>
              <w:t>Do Not Disturb</w:t>
            </w:r>
          </w:p>
          <w:p w14:paraId="47F7EE26" w14:textId="77777777" w:rsidR="00FC7F4B" w:rsidRPr="007236EF" w:rsidRDefault="00FC7F4B" w:rsidP="00E1450C">
            <w:pPr>
              <w:ind w:right="142"/>
              <w:rPr>
                <w:rFonts w:cs="Arial"/>
                <w:b/>
                <w:snapToGrid w:val="0"/>
              </w:rPr>
            </w:pPr>
          </w:p>
        </w:tc>
        <w:tc>
          <w:tcPr>
            <w:tcW w:w="5386" w:type="dxa"/>
          </w:tcPr>
          <w:p w14:paraId="0D780C70" w14:textId="77777777" w:rsidR="00CA5241" w:rsidRDefault="00CA5241"/>
        </w:tc>
      </w:tr>
      <w:tr w:rsidR="00FC7F4B" w:rsidRPr="007C20FA" w14:paraId="1046579B" w14:textId="77777777" w:rsidTr="00E1450C">
        <w:trPr>
          <w:jc w:val="center"/>
        </w:trPr>
        <w:tc>
          <w:tcPr>
            <w:tcW w:w="1276" w:type="dxa"/>
          </w:tcPr>
          <w:p w14:paraId="7CFB38AD" w14:textId="77777777" w:rsidR="00FC7F4B" w:rsidRPr="007C20FA" w:rsidRDefault="00FC7F4B" w:rsidP="00E1450C">
            <w:pPr>
              <w:ind w:right="142"/>
              <w:rPr>
                <w:rFonts w:cs="Arial"/>
                <w:snapToGrid w:val="0"/>
              </w:rPr>
            </w:pPr>
            <w:r>
              <w:t>DSP</w:t>
            </w:r>
          </w:p>
        </w:tc>
        <w:tc>
          <w:tcPr>
            <w:tcW w:w="3539" w:type="dxa"/>
          </w:tcPr>
          <w:p w14:paraId="4CBA4905" w14:textId="77777777" w:rsidR="00FC7F4B" w:rsidRDefault="00FC7F4B" w:rsidP="00E1450C">
            <w:r>
              <w:t>Digital Signal Processing</w:t>
            </w:r>
          </w:p>
          <w:p w14:paraId="21902E8B" w14:textId="77777777" w:rsidR="00FC7F4B" w:rsidRPr="007236EF" w:rsidRDefault="00FC7F4B" w:rsidP="00E1450C">
            <w:pPr>
              <w:ind w:right="142"/>
              <w:rPr>
                <w:rFonts w:cs="Arial"/>
                <w:b/>
                <w:snapToGrid w:val="0"/>
              </w:rPr>
            </w:pPr>
          </w:p>
        </w:tc>
        <w:tc>
          <w:tcPr>
            <w:tcW w:w="5386" w:type="dxa"/>
          </w:tcPr>
          <w:p w14:paraId="33564949" w14:textId="77777777" w:rsidR="00CA5241" w:rsidRDefault="00CA5241"/>
        </w:tc>
      </w:tr>
      <w:tr w:rsidR="00FC7F4B" w:rsidRPr="007C20FA" w14:paraId="677A26C6" w14:textId="77777777" w:rsidTr="00E1450C">
        <w:trPr>
          <w:jc w:val="center"/>
        </w:trPr>
        <w:tc>
          <w:tcPr>
            <w:tcW w:w="1276" w:type="dxa"/>
          </w:tcPr>
          <w:p w14:paraId="759B7FDD" w14:textId="77777777" w:rsidR="00FC7F4B" w:rsidRPr="007C20FA" w:rsidRDefault="00FC7F4B" w:rsidP="00E1450C">
            <w:pPr>
              <w:ind w:right="142"/>
              <w:rPr>
                <w:rFonts w:cs="Arial"/>
                <w:snapToGrid w:val="0"/>
              </w:rPr>
            </w:pPr>
            <w:r>
              <w:t>HMI</w:t>
            </w:r>
          </w:p>
        </w:tc>
        <w:tc>
          <w:tcPr>
            <w:tcW w:w="3539" w:type="dxa"/>
          </w:tcPr>
          <w:p w14:paraId="69854814" w14:textId="77777777" w:rsidR="00FC7F4B" w:rsidRDefault="00FC7F4B" w:rsidP="00E1450C">
            <w:r>
              <w:t>Human-Machine Interface</w:t>
            </w:r>
          </w:p>
          <w:p w14:paraId="392B1EC7" w14:textId="77777777" w:rsidR="00FC7F4B" w:rsidRPr="007236EF" w:rsidRDefault="00FC7F4B" w:rsidP="00E1450C">
            <w:pPr>
              <w:ind w:right="142"/>
              <w:rPr>
                <w:rFonts w:cs="Arial"/>
                <w:b/>
                <w:snapToGrid w:val="0"/>
              </w:rPr>
            </w:pPr>
          </w:p>
        </w:tc>
        <w:tc>
          <w:tcPr>
            <w:tcW w:w="5386" w:type="dxa"/>
          </w:tcPr>
          <w:p w14:paraId="46488744" w14:textId="77777777" w:rsidR="00CA5241" w:rsidRDefault="00CA5241"/>
        </w:tc>
      </w:tr>
      <w:tr w:rsidR="00FC7F4B" w:rsidRPr="007C20FA" w14:paraId="4C8E173E" w14:textId="77777777" w:rsidTr="00E1450C">
        <w:trPr>
          <w:jc w:val="center"/>
        </w:trPr>
        <w:tc>
          <w:tcPr>
            <w:tcW w:w="1276" w:type="dxa"/>
          </w:tcPr>
          <w:p w14:paraId="542E696C" w14:textId="77777777" w:rsidR="00FC7F4B" w:rsidRPr="007C20FA" w:rsidRDefault="00FC7F4B" w:rsidP="00E1450C">
            <w:pPr>
              <w:ind w:right="142"/>
              <w:rPr>
                <w:rFonts w:cs="Arial"/>
                <w:snapToGrid w:val="0"/>
              </w:rPr>
            </w:pPr>
            <w:r>
              <w:t>ICC</w:t>
            </w:r>
          </w:p>
        </w:tc>
        <w:tc>
          <w:tcPr>
            <w:tcW w:w="3539" w:type="dxa"/>
          </w:tcPr>
          <w:p w14:paraId="138F38DE" w14:textId="77777777" w:rsidR="00FC7F4B" w:rsidRDefault="00FC7F4B" w:rsidP="00E1450C">
            <w:r>
              <w:t>In Car Communication</w:t>
            </w:r>
          </w:p>
          <w:p w14:paraId="78854DF3" w14:textId="77777777" w:rsidR="00FC7F4B" w:rsidRPr="007236EF" w:rsidRDefault="00FC7F4B" w:rsidP="00E1450C">
            <w:pPr>
              <w:ind w:right="142"/>
              <w:rPr>
                <w:rFonts w:cs="Arial"/>
                <w:b/>
                <w:snapToGrid w:val="0"/>
              </w:rPr>
            </w:pPr>
          </w:p>
        </w:tc>
        <w:tc>
          <w:tcPr>
            <w:tcW w:w="5386" w:type="dxa"/>
          </w:tcPr>
          <w:p w14:paraId="2D0C510C" w14:textId="77777777" w:rsidR="00CA5241" w:rsidRDefault="00CA5241"/>
        </w:tc>
      </w:tr>
      <w:tr w:rsidR="00FC7F4B" w:rsidRPr="007C20FA" w14:paraId="5BABC476" w14:textId="77777777" w:rsidTr="00E1450C">
        <w:trPr>
          <w:jc w:val="center"/>
        </w:trPr>
        <w:tc>
          <w:tcPr>
            <w:tcW w:w="1276" w:type="dxa"/>
          </w:tcPr>
          <w:p w14:paraId="021E9638" w14:textId="77777777" w:rsidR="00FC7F4B" w:rsidRPr="007C20FA" w:rsidRDefault="00FC7F4B" w:rsidP="00E1450C">
            <w:pPr>
              <w:ind w:right="142"/>
              <w:rPr>
                <w:rFonts w:cs="Arial"/>
                <w:snapToGrid w:val="0"/>
              </w:rPr>
            </w:pPr>
            <w:r>
              <w:t>LVDS</w:t>
            </w:r>
          </w:p>
        </w:tc>
        <w:tc>
          <w:tcPr>
            <w:tcW w:w="3539" w:type="dxa"/>
          </w:tcPr>
          <w:p w14:paraId="6A759D03" w14:textId="77777777" w:rsidR="00FC7F4B" w:rsidRDefault="00FC7F4B" w:rsidP="00E1450C">
            <w:r>
              <w:t>Low Voltage Differential Signaling</w:t>
            </w:r>
          </w:p>
          <w:p w14:paraId="3D155E8C" w14:textId="77777777" w:rsidR="00FC7F4B" w:rsidRPr="007236EF" w:rsidRDefault="00FC7F4B" w:rsidP="00E1450C">
            <w:pPr>
              <w:ind w:right="142"/>
              <w:rPr>
                <w:rFonts w:cs="Arial"/>
                <w:b/>
                <w:snapToGrid w:val="0"/>
              </w:rPr>
            </w:pPr>
          </w:p>
        </w:tc>
        <w:tc>
          <w:tcPr>
            <w:tcW w:w="5386" w:type="dxa"/>
          </w:tcPr>
          <w:p w14:paraId="77D90543" w14:textId="77777777" w:rsidR="00CA5241" w:rsidRDefault="00CA5241"/>
        </w:tc>
      </w:tr>
      <w:tr w:rsidR="00FC7F4B" w:rsidRPr="007C20FA" w14:paraId="5FC2A0DF" w14:textId="77777777" w:rsidTr="00E1450C">
        <w:trPr>
          <w:jc w:val="center"/>
        </w:trPr>
        <w:tc>
          <w:tcPr>
            <w:tcW w:w="1276" w:type="dxa"/>
          </w:tcPr>
          <w:p w14:paraId="679CDD13" w14:textId="77777777" w:rsidR="00FC7F4B" w:rsidRPr="007C20FA" w:rsidRDefault="00FC7F4B" w:rsidP="00E1450C">
            <w:pPr>
              <w:ind w:right="142"/>
              <w:rPr>
                <w:rFonts w:cs="Arial"/>
                <w:snapToGrid w:val="0"/>
              </w:rPr>
            </w:pPr>
            <w:r>
              <w:t>MSS</w:t>
            </w:r>
          </w:p>
        </w:tc>
        <w:tc>
          <w:tcPr>
            <w:tcW w:w="3539" w:type="dxa"/>
          </w:tcPr>
          <w:p w14:paraId="07DA0590" w14:textId="77777777" w:rsidR="00FC7F4B" w:rsidRDefault="00FC7F4B" w:rsidP="00E1450C">
            <w:r>
              <w:t>My Seat Space</w:t>
            </w:r>
          </w:p>
          <w:p w14:paraId="521408C1" w14:textId="77777777" w:rsidR="00FC7F4B" w:rsidRPr="007236EF" w:rsidRDefault="00FC7F4B" w:rsidP="00E1450C">
            <w:pPr>
              <w:ind w:right="142"/>
              <w:rPr>
                <w:rFonts w:cs="Arial"/>
                <w:b/>
                <w:snapToGrid w:val="0"/>
              </w:rPr>
            </w:pPr>
          </w:p>
        </w:tc>
        <w:tc>
          <w:tcPr>
            <w:tcW w:w="5386" w:type="dxa"/>
          </w:tcPr>
          <w:p w14:paraId="65A0AABA" w14:textId="77777777" w:rsidR="00CA5241" w:rsidRDefault="00CA5241"/>
        </w:tc>
      </w:tr>
      <w:tr w:rsidR="00FC7F4B" w:rsidRPr="007C20FA" w14:paraId="4921FE6F" w14:textId="77777777" w:rsidTr="00E1450C">
        <w:trPr>
          <w:jc w:val="center"/>
        </w:trPr>
        <w:tc>
          <w:tcPr>
            <w:tcW w:w="1276" w:type="dxa"/>
          </w:tcPr>
          <w:p w14:paraId="48A27C27" w14:textId="77777777" w:rsidR="00FC7F4B" w:rsidRPr="007C20FA" w:rsidRDefault="00FC7F4B" w:rsidP="00E1450C">
            <w:pPr>
              <w:ind w:right="142"/>
              <w:rPr>
                <w:rFonts w:cs="Arial"/>
                <w:snapToGrid w:val="0"/>
              </w:rPr>
            </w:pPr>
            <w:r>
              <w:t>NMK</w:t>
            </w:r>
          </w:p>
        </w:tc>
        <w:tc>
          <w:tcPr>
            <w:tcW w:w="3539" w:type="dxa"/>
          </w:tcPr>
          <w:p w14:paraId="1C81C8A6" w14:textId="77777777" w:rsidR="00FC7F4B" w:rsidRDefault="00FC7F4B" w:rsidP="00E1450C">
            <w:r>
              <w:t>Not MyKey</w:t>
            </w:r>
          </w:p>
          <w:p w14:paraId="39FB5209" w14:textId="77777777" w:rsidR="00FC7F4B" w:rsidRPr="007236EF" w:rsidRDefault="00FC7F4B" w:rsidP="00E1450C">
            <w:pPr>
              <w:ind w:right="142"/>
              <w:rPr>
                <w:rFonts w:cs="Arial"/>
                <w:b/>
                <w:snapToGrid w:val="0"/>
              </w:rPr>
            </w:pPr>
          </w:p>
        </w:tc>
        <w:tc>
          <w:tcPr>
            <w:tcW w:w="5386" w:type="dxa"/>
          </w:tcPr>
          <w:p w14:paraId="7986F2EA" w14:textId="77777777" w:rsidR="00CA5241" w:rsidRDefault="00CA5241"/>
        </w:tc>
      </w:tr>
      <w:tr w:rsidR="00FC7F4B" w:rsidRPr="007C20FA" w14:paraId="317019B7" w14:textId="77777777" w:rsidTr="00E1450C">
        <w:trPr>
          <w:jc w:val="center"/>
        </w:trPr>
        <w:tc>
          <w:tcPr>
            <w:tcW w:w="1276" w:type="dxa"/>
          </w:tcPr>
          <w:p w14:paraId="382AB2E1" w14:textId="77777777" w:rsidR="00FC7F4B" w:rsidRPr="007C20FA" w:rsidRDefault="00FC7F4B" w:rsidP="00E1450C">
            <w:pPr>
              <w:ind w:right="142"/>
              <w:rPr>
                <w:rFonts w:cs="Arial"/>
                <w:snapToGrid w:val="0"/>
              </w:rPr>
            </w:pPr>
            <w:r>
              <w:t>PAC</w:t>
            </w:r>
          </w:p>
        </w:tc>
        <w:tc>
          <w:tcPr>
            <w:tcW w:w="3539" w:type="dxa"/>
          </w:tcPr>
          <w:p w14:paraId="591D3150" w14:textId="77777777" w:rsidR="00FC7F4B" w:rsidRDefault="00FC7F4B" w:rsidP="00E1450C">
            <w:r>
              <w:t>Phoenix Audio Controller Module: ACM(AHU) Module</w:t>
            </w:r>
          </w:p>
          <w:p w14:paraId="4FF9A028" w14:textId="77777777" w:rsidR="00FC7F4B" w:rsidRPr="007236EF" w:rsidRDefault="00FC7F4B" w:rsidP="00E1450C">
            <w:pPr>
              <w:ind w:right="142"/>
              <w:rPr>
                <w:rFonts w:cs="Arial"/>
                <w:b/>
                <w:snapToGrid w:val="0"/>
              </w:rPr>
            </w:pPr>
          </w:p>
        </w:tc>
        <w:tc>
          <w:tcPr>
            <w:tcW w:w="5386" w:type="dxa"/>
          </w:tcPr>
          <w:p w14:paraId="3681ED0F" w14:textId="77777777" w:rsidR="00CA5241" w:rsidRDefault="00CA5241"/>
        </w:tc>
      </w:tr>
      <w:tr w:rsidR="00FC7F4B" w:rsidRPr="007C20FA" w14:paraId="3C6F2233" w14:textId="77777777" w:rsidTr="00E1450C">
        <w:trPr>
          <w:jc w:val="center"/>
        </w:trPr>
        <w:tc>
          <w:tcPr>
            <w:tcW w:w="1276" w:type="dxa"/>
          </w:tcPr>
          <w:p w14:paraId="34973CF9" w14:textId="77777777" w:rsidR="00FC7F4B" w:rsidRPr="007C20FA" w:rsidRDefault="00FC7F4B" w:rsidP="00E1450C">
            <w:pPr>
              <w:ind w:right="142"/>
              <w:rPr>
                <w:rFonts w:cs="Arial"/>
                <w:snapToGrid w:val="0"/>
              </w:rPr>
            </w:pPr>
            <w:r>
              <w:t>PDC</w:t>
            </w:r>
          </w:p>
        </w:tc>
        <w:tc>
          <w:tcPr>
            <w:tcW w:w="3539" w:type="dxa"/>
          </w:tcPr>
          <w:p w14:paraId="290AFED7" w14:textId="77777777" w:rsidR="00FC7F4B" w:rsidRDefault="00FC7F4B" w:rsidP="00E1450C">
            <w:r>
              <w:t>Phoenix Domain Controller Module: APIM_CDC</w:t>
            </w:r>
          </w:p>
          <w:p w14:paraId="25DF448A" w14:textId="77777777" w:rsidR="00FC7F4B" w:rsidRPr="007236EF" w:rsidRDefault="00FC7F4B" w:rsidP="00E1450C">
            <w:pPr>
              <w:ind w:right="142"/>
              <w:rPr>
                <w:rFonts w:cs="Arial"/>
                <w:b/>
                <w:snapToGrid w:val="0"/>
              </w:rPr>
            </w:pPr>
          </w:p>
        </w:tc>
        <w:tc>
          <w:tcPr>
            <w:tcW w:w="5386" w:type="dxa"/>
          </w:tcPr>
          <w:p w14:paraId="01553216" w14:textId="77777777" w:rsidR="00CA5241" w:rsidRDefault="00CA5241"/>
        </w:tc>
      </w:tr>
      <w:tr w:rsidR="00FC7F4B" w:rsidRPr="007C20FA" w14:paraId="24260E46" w14:textId="77777777" w:rsidTr="00E1450C">
        <w:trPr>
          <w:jc w:val="center"/>
        </w:trPr>
        <w:tc>
          <w:tcPr>
            <w:tcW w:w="1276" w:type="dxa"/>
          </w:tcPr>
          <w:p w14:paraId="0E7FDED1" w14:textId="77777777" w:rsidR="00FC7F4B" w:rsidRPr="007C20FA" w:rsidRDefault="00FC7F4B" w:rsidP="00E1450C">
            <w:pPr>
              <w:ind w:right="142"/>
              <w:rPr>
                <w:rFonts w:cs="Arial"/>
                <w:snapToGrid w:val="0"/>
              </w:rPr>
            </w:pPr>
            <w:r>
              <w:t>RACM</w:t>
            </w:r>
          </w:p>
        </w:tc>
        <w:tc>
          <w:tcPr>
            <w:tcW w:w="3539" w:type="dxa"/>
          </w:tcPr>
          <w:p w14:paraId="5A93A029" w14:textId="77777777" w:rsidR="00FC7F4B" w:rsidRDefault="00FC7F4B" w:rsidP="00E1450C">
            <w:r>
              <w:t>Rear Audio Control Module</w:t>
            </w:r>
          </w:p>
          <w:p w14:paraId="6C74337C" w14:textId="77777777" w:rsidR="00FC7F4B" w:rsidRPr="007236EF" w:rsidRDefault="00FC7F4B" w:rsidP="00E1450C">
            <w:pPr>
              <w:ind w:right="142"/>
              <w:rPr>
                <w:rFonts w:cs="Arial"/>
                <w:b/>
                <w:snapToGrid w:val="0"/>
              </w:rPr>
            </w:pPr>
          </w:p>
        </w:tc>
        <w:tc>
          <w:tcPr>
            <w:tcW w:w="5386" w:type="dxa"/>
          </w:tcPr>
          <w:p w14:paraId="40E82025" w14:textId="77777777" w:rsidR="00CA5241" w:rsidRDefault="00CA5241"/>
        </w:tc>
      </w:tr>
      <w:tr w:rsidR="00FC7F4B" w:rsidRPr="007C20FA" w14:paraId="0F4F1570" w14:textId="77777777" w:rsidTr="00E1450C">
        <w:trPr>
          <w:jc w:val="center"/>
        </w:trPr>
        <w:tc>
          <w:tcPr>
            <w:tcW w:w="1276" w:type="dxa"/>
          </w:tcPr>
          <w:p w14:paraId="62FE5D4F" w14:textId="77777777" w:rsidR="00FC7F4B" w:rsidRPr="007C20FA" w:rsidRDefault="00FC7F4B" w:rsidP="00E1450C">
            <w:pPr>
              <w:ind w:right="142"/>
              <w:rPr>
                <w:rFonts w:cs="Arial"/>
                <w:snapToGrid w:val="0"/>
              </w:rPr>
            </w:pPr>
            <w:r>
              <w:lastRenderedPageBreak/>
              <w:t>SDARS</w:t>
            </w:r>
          </w:p>
        </w:tc>
        <w:tc>
          <w:tcPr>
            <w:tcW w:w="3539" w:type="dxa"/>
          </w:tcPr>
          <w:p w14:paraId="534E7D49" w14:textId="77777777" w:rsidR="00FC7F4B" w:rsidRDefault="00FC7F4B" w:rsidP="00E1450C">
            <w:r>
              <w:t>Satellite Digital Audio Receiver System</w:t>
            </w:r>
          </w:p>
          <w:p w14:paraId="05292E58" w14:textId="77777777" w:rsidR="00FC7F4B" w:rsidRPr="007236EF" w:rsidRDefault="00FC7F4B" w:rsidP="00E1450C">
            <w:pPr>
              <w:ind w:right="142"/>
              <w:rPr>
                <w:rFonts w:cs="Arial"/>
                <w:b/>
                <w:snapToGrid w:val="0"/>
              </w:rPr>
            </w:pPr>
          </w:p>
        </w:tc>
        <w:tc>
          <w:tcPr>
            <w:tcW w:w="5386" w:type="dxa"/>
          </w:tcPr>
          <w:p w14:paraId="17E38AC3" w14:textId="77777777" w:rsidR="00CA5241" w:rsidRDefault="00CA5241"/>
        </w:tc>
      </w:tr>
      <w:tr w:rsidR="00FC7F4B" w:rsidRPr="007C20FA" w14:paraId="4210861B" w14:textId="77777777" w:rsidTr="00E1450C">
        <w:trPr>
          <w:jc w:val="center"/>
        </w:trPr>
        <w:tc>
          <w:tcPr>
            <w:tcW w:w="1276" w:type="dxa"/>
          </w:tcPr>
          <w:p w14:paraId="67F61ECF" w14:textId="77777777" w:rsidR="00FC7F4B" w:rsidRPr="007C20FA" w:rsidRDefault="00FC7F4B" w:rsidP="00E1450C">
            <w:pPr>
              <w:ind w:right="142"/>
              <w:rPr>
                <w:rFonts w:cs="Arial"/>
                <w:snapToGrid w:val="0"/>
              </w:rPr>
            </w:pPr>
            <w:r>
              <w:t>TA</w:t>
            </w:r>
          </w:p>
        </w:tc>
        <w:tc>
          <w:tcPr>
            <w:tcW w:w="3539" w:type="dxa"/>
          </w:tcPr>
          <w:p w14:paraId="6808E315" w14:textId="77777777" w:rsidR="00FC7F4B" w:rsidRDefault="00FC7F4B" w:rsidP="00E1450C">
            <w:r>
              <w:t xml:space="preserve">Traffic Announcement </w:t>
            </w:r>
          </w:p>
          <w:p w14:paraId="37FC8E72" w14:textId="77777777" w:rsidR="00FC7F4B" w:rsidRPr="007236EF" w:rsidRDefault="00FC7F4B" w:rsidP="00E1450C">
            <w:pPr>
              <w:ind w:right="142"/>
              <w:rPr>
                <w:rFonts w:cs="Arial"/>
                <w:b/>
                <w:snapToGrid w:val="0"/>
              </w:rPr>
            </w:pPr>
          </w:p>
        </w:tc>
        <w:tc>
          <w:tcPr>
            <w:tcW w:w="5386" w:type="dxa"/>
          </w:tcPr>
          <w:p w14:paraId="6EF181E1" w14:textId="77777777" w:rsidR="00CA5241" w:rsidRDefault="00CA5241"/>
        </w:tc>
      </w:tr>
      <w:tr w:rsidR="00FC7F4B" w:rsidRPr="007C20FA" w14:paraId="2870CBE2" w14:textId="77777777" w:rsidTr="00E1450C">
        <w:trPr>
          <w:jc w:val="center"/>
        </w:trPr>
        <w:tc>
          <w:tcPr>
            <w:tcW w:w="1276" w:type="dxa"/>
          </w:tcPr>
          <w:p w14:paraId="0EF58CE8" w14:textId="77777777" w:rsidR="00FC7F4B" w:rsidRPr="007C20FA" w:rsidRDefault="00FC7F4B" w:rsidP="00E1450C">
            <w:pPr>
              <w:ind w:right="142"/>
              <w:rPr>
                <w:rFonts w:cs="Arial"/>
                <w:snapToGrid w:val="0"/>
              </w:rPr>
            </w:pPr>
            <w:r>
              <w:t>VR</w:t>
            </w:r>
          </w:p>
        </w:tc>
        <w:tc>
          <w:tcPr>
            <w:tcW w:w="3539" w:type="dxa"/>
          </w:tcPr>
          <w:p w14:paraId="7D2B649D" w14:textId="77777777" w:rsidR="00FC7F4B" w:rsidRDefault="00FC7F4B" w:rsidP="00E1450C">
            <w:r>
              <w:t>Voice Recognition</w:t>
            </w:r>
          </w:p>
          <w:p w14:paraId="04BFCE0E" w14:textId="77777777" w:rsidR="00FC7F4B" w:rsidRPr="007236EF" w:rsidRDefault="00FC7F4B" w:rsidP="00E1450C">
            <w:pPr>
              <w:ind w:right="142"/>
              <w:rPr>
                <w:rFonts w:cs="Arial"/>
                <w:b/>
                <w:snapToGrid w:val="0"/>
              </w:rPr>
            </w:pPr>
          </w:p>
        </w:tc>
        <w:tc>
          <w:tcPr>
            <w:tcW w:w="5386" w:type="dxa"/>
          </w:tcPr>
          <w:p w14:paraId="4D509BAB" w14:textId="77777777" w:rsidR="00CA5241" w:rsidRDefault="00CA5241"/>
        </w:tc>
      </w:tr>
    </w:tbl>
    <w:p w14:paraId="42FC247E" w14:textId="7334D1E1" w:rsidR="000D732E" w:rsidRDefault="000D732E" w:rsidP="000D732E">
      <w:pPr>
        <w:pStyle w:val="Caption"/>
      </w:pPr>
      <w:r w:rsidRPr="00797407">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0662CE">
        <w:t xml:space="preserve">: </w:t>
      </w:r>
      <w:r>
        <w:t>Abbreviations</w:t>
      </w:r>
      <w:r w:rsidRPr="000662CE">
        <w:t xml:space="preserve"> used in this document</w:t>
      </w:r>
    </w:p>
    <w:p w14:paraId="79753ACA" w14:textId="77777777" w:rsidR="000D732E" w:rsidRPr="000D732E" w:rsidRDefault="000D732E" w:rsidP="000D732E"/>
    <w:p w14:paraId="1F61BB39" w14:textId="77777777" w:rsidR="000D732E" w:rsidRPr="000D732E" w:rsidRDefault="000D732E" w:rsidP="000D732E">
      <w:pPr>
        <w:pStyle w:val="BodyText"/>
        <w:rPr>
          <w:lang w:val="en-US"/>
        </w:rPr>
      </w:pPr>
    </w:p>
    <w:p w14:paraId="20352645" w14:textId="77777777" w:rsidR="00214F7F" w:rsidRDefault="00214F7F" w:rsidP="00FE324E">
      <w:pPr>
        <w:pStyle w:val="Heading1"/>
      </w:pPr>
      <w:bookmarkStart w:id="48" w:name="_ASSUMPTIONS_AND_DEPENDENCIES"/>
      <w:bookmarkStart w:id="49" w:name="_Toc6466541"/>
      <w:bookmarkStart w:id="50" w:name="_Ref294993966"/>
      <w:bookmarkStart w:id="51" w:name="_Ref217349907"/>
      <w:bookmarkStart w:id="52" w:name="_Toc211245034"/>
      <w:bookmarkStart w:id="53" w:name="_Toc215652148"/>
      <w:bookmarkEnd w:id="48"/>
      <w:r>
        <w:lastRenderedPageBreak/>
        <w:t>Function Group Description</w:t>
      </w:r>
      <w:bookmarkEnd w:id="49"/>
    </w:p>
    <w:p w14:paraId="52450840" w14:textId="093F98A2" w:rsidR="0085374D" w:rsidRDefault="0085374D" w:rsidP="009C62E5"/>
    <w:p w14:paraId="11E77332" w14:textId="0ED22526" w:rsidR="001965D9" w:rsidRDefault="001965D9" w:rsidP="009C62E5">
      <w:r>
        <w:t xml:space="preserve">This Function Group consists of all functions identified in a custom scope with the MagicDraw project </w:t>
      </w:r>
      <w:r w:rsidRPr="001965D9">
        <w:rPr>
          <w:b/>
        </w:rPr>
        <w:t>F003519-MySeatSpace-MGARZA22.</w:t>
      </w:r>
    </w:p>
    <w:p w14:paraId="59857251" w14:textId="074AFF44" w:rsidR="00AA09AF" w:rsidRPr="00356018" w:rsidRDefault="00CE78E8" w:rsidP="00BC3FDB">
      <w:pPr>
        <w:pStyle w:val="Heading1"/>
      </w:pPr>
      <w:bookmarkStart w:id="54" w:name="_Toc6466542"/>
      <w:r>
        <w:lastRenderedPageBreak/>
        <w:t>Functional</w:t>
      </w:r>
      <w:r w:rsidR="00AA09AF" w:rsidRPr="00356018">
        <w:t xml:space="preserve"> </w:t>
      </w:r>
      <w:bookmarkEnd w:id="50"/>
      <w:bookmarkEnd w:id="51"/>
      <w:bookmarkEnd w:id="52"/>
      <w:r w:rsidR="00691060">
        <w:t xml:space="preserve">Decomposition and </w:t>
      </w:r>
      <w:r w:rsidR="00745866">
        <w:t>Architecture</w:t>
      </w:r>
      <w:bookmarkEnd w:id="54"/>
    </w:p>
    <w:p w14:paraId="27971B6F" w14:textId="77777777" w:rsidR="008E0F40" w:rsidRDefault="008E0F40" w:rsidP="0061324D">
      <w:pPr>
        <w:pStyle w:val="Heading2"/>
        <w:numPr>
          <w:ilvl w:val="1"/>
          <w:numId w:val="4"/>
        </w:numPr>
      </w:pPr>
      <w:r>
        <w:t>Description</w:t>
      </w:r>
    </w:p>
    <w:p w14:paraId="21E902CD" w14:textId="77777777" w:rsidR="008E0F40" w:rsidRPr="004F7A82" w:rsidRDefault="008E0F40" w:rsidP="008E0F40"/>
    <w:p w14:paraId="6C56D652" w14:textId="4CF3D594" w:rsidR="00EA010C" w:rsidRPr="00EA010C" w:rsidRDefault="00EA010C" w:rsidP="00DC2321">
      <w:pPr>
        <w:rPr>
          <w:color w:val="A6A6A6" w:themeColor="background1" w:themeShade="A6"/>
        </w:rPr>
      </w:pPr>
      <w:r w:rsidRPr="00EA010C">
        <w:rPr>
          <w:color w:val="A6A6A6" w:themeColor="background1" w:themeShade="A6"/>
        </w:rPr>
        <w:t>No description specified.</w:t>
      </w:r>
    </w:p>
    <w:p w14:paraId="68E1211C" w14:textId="2750AFA6" w:rsidR="00AD7649" w:rsidRDefault="00AD7649" w:rsidP="00BC3FDB">
      <w:pPr>
        <w:pStyle w:val="Heading2"/>
      </w:pPr>
      <w:bookmarkStart w:id="55" w:name="_Toc6466544"/>
      <w:r>
        <w:t>Function List</w:t>
      </w:r>
      <w:bookmarkEnd w:id="55"/>
    </w:p>
    <w:p w14:paraId="1FC012E7" w14:textId="77777777" w:rsidR="00D76DB2" w:rsidRPr="00D76DB2" w:rsidRDefault="00D76DB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0A4A7200" w14:textId="77777777" w:rsidR="00CA5241" w:rsidRDefault="00CA5241"/>
        </w:tc>
        <w:tc>
          <w:tcPr>
            <w:tcW w:w="3240" w:type="dxa"/>
          </w:tcPr>
          <w:p w14:paraId="7C5C8016" w14:textId="44B8C2D9" w:rsidR="00C54EF2" w:rsidRPr="00C54EF2" w:rsidRDefault="00604AF5" w:rsidP="00C54EF2">
            <w:pPr>
              <w:pStyle w:val="scriptNormal"/>
              <w:rPr>
                <w:color w:val="auto"/>
              </w:rPr>
            </w:pPr>
            <w:r>
              <w:rPr>
                <w:noProof/>
              </w:rPr>
              <w:drawing>
                <wp:inline distT="0" distB="0" distL="0" distR="0" wp14:anchorId="63FC0A29" wp14:editId="571EC5AC">
                  <wp:extent cx="152400" cy="152400"/>
                  <wp:effectExtent l="0" t="0" r="0" b="0"/>
                  <wp:docPr id="2"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7ce558bbb59ef4ae026dc4b264298499" w:history="1">
              <w:r w:rsidR="008E73AE">
                <w:rPr>
                  <w:rStyle w:val="Hyperlink"/>
                  <w:color w:val="auto"/>
                </w:rPr>
                <w:t>Request Audio Share Response</w:t>
              </w:r>
            </w:hyperlink>
            <w:r w:rsidR="00BF7800">
              <w:rPr>
                <w:color w:val="auto"/>
              </w:rPr>
              <w:t xml:space="preserve"> &lt;&lt;</w:t>
            </w:r>
            <w:r w:rsidR="001F47AE">
              <w:rPr>
                <w:color w:val="auto"/>
              </w:rPr>
              <w:t>System Function</w:t>
            </w:r>
            <w:r w:rsidR="00BF7800">
              <w:rPr>
                <w:color w:val="auto"/>
              </w:rPr>
              <w:t>&gt;&gt;</w:t>
            </w:r>
          </w:p>
        </w:tc>
        <w:tc>
          <w:tcPr>
            <w:tcW w:w="4770" w:type="dxa"/>
          </w:tcPr>
          <w:p w14:paraId="03AABE1D" w14:textId="77777777" w:rsidR="00C54EF2" w:rsidRPr="00C54EF2" w:rsidRDefault="00D67406" w:rsidP="00C54EF2">
            <w:pPr>
              <w:pStyle w:val="scriptNormal"/>
              <w:rPr>
                <w:color w:val="auto"/>
              </w:rPr>
            </w:pPr>
            <w:r>
              <w:rPr>
                <w:color w:val="auto"/>
              </w:rPr>
              <w:t>MSS Function responsible for Requesting recipient's Response for Audio Share Requests (SYNC/URC)</w:t>
            </w:r>
          </w:p>
        </w:tc>
        <w:tc>
          <w:tcPr>
            <w:tcW w:w="792" w:type="dxa"/>
          </w:tcPr>
          <w:p w14:paraId="650415C2" w14:textId="77777777" w:rsidR="00CA5241" w:rsidRDefault="00CA5241"/>
        </w:tc>
      </w:tr>
      <w:tr w:rsidR="00D67406" w:rsidRPr="00C54EF2" w14:paraId="4997EB96" w14:textId="77777777" w:rsidTr="00393C96">
        <w:tc>
          <w:tcPr>
            <w:tcW w:w="1435" w:type="dxa"/>
          </w:tcPr>
          <w:p w14:paraId="68C39050" w14:textId="77777777" w:rsidR="00CA5241" w:rsidRDefault="00CA5241"/>
        </w:tc>
        <w:tc>
          <w:tcPr>
            <w:tcW w:w="3240" w:type="dxa"/>
          </w:tcPr>
          <w:p w14:paraId="318428ED" w14:textId="77777777" w:rsidR="00C54EF2" w:rsidRPr="00C54EF2" w:rsidRDefault="00604AF5" w:rsidP="00C54EF2">
            <w:pPr>
              <w:pStyle w:val="scriptNormal"/>
              <w:rPr>
                <w:color w:val="auto"/>
              </w:rPr>
            </w:pPr>
            <w:r>
              <w:rPr>
                <w:noProof/>
              </w:rPr>
              <w:drawing>
                <wp:inline distT="0" distB="0" distL="0" distR="0" wp14:anchorId="52923E36" wp14:editId="4F697894">
                  <wp:extent cx="152400" cy="152400"/>
                  <wp:effectExtent l="0" t="0" r="0" b="0"/>
                  <wp:docPr id="4"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4f679d1ee7750bc70264ed4948d6725c" w:history="1">
              <w:r w:rsidR="008E73AE">
                <w:rPr>
                  <w:rStyle w:val="Hyperlink"/>
                  <w:color w:val="auto"/>
                </w:rPr>
                <w:t>Request Volume Change</w:t>
              </w:r>
            </w:hyperlink>
            <w:r w:rsidR="00BF7800">
              <w:rPr>
                <w:color w:val="auto"/>
              </w:rPr>
              <w:t xml:space="preserve"> &lt;&lt;</w:t>
            </w:r>
            <w:r w:rsidR="001F47AE">
              <w:rPr>
                <w:color w:val="auto"/>
              </w:rPr>
              <w:t>System Function</w:t>
            </w:r>
            <w:r w:rsidR="00BF7800">
              <w:rPr>
                <w:color w:val="auto"/>
              </w:rPr>
              <w:t>&gt;&gt;</w:t>
            </w:r>
          </w:p>
        </w:tc>
        <w:tc>
          <w:tcPr>
            <w:tcW w:w="4770" w:type="dxa"/>
          </w:tcPr>
          <w:p w14:paraId="3622DA19" w14:textId="77777777" w:rsidR="00C54EF2" w:rsidRPr="00C54EF2" w:rsidRDefault="00D67406" w:rsidP="00C54EF2">
            <w:pPr>
              <w:pStyle w:val="scriptNormal"/>
              <w:rPr>
                <w:color w:val="auto"/>
              </w:rPr>
            </w:pPr>
            <w:r>
              <w:rPr>
                <w:color w:val="auto"/>
              </w:rPr>
              <w:t>MSS Function responsible for providing the Request to Change Volume Status</w:t>
            </w:r>
          </w:p>
        </w:tc>
        <w:tc>
          <w:tcPr>
            <w:tcW w:w="792" w:type="dxa"/>
          </w:tcPr>
          <w:p w14:paraId="7215CE4A" w14:textId="77777777" w:rsidR="00CA5241" w:rsidRDefault="00CA5241"/>
        </w:tc>
      </w:tr>
      <w:tr w:rsidR="00D67406" w:rsidRPr="00C54EF2" w14:paraId="2AB9177C" w14:textId="77777777" w:rsidTr="00393C96">
        <w:tc>
          <w:tcPr>
            <w:tcW w:w="1435" w:type="dxa"/>
          </w:tcPr>
          <w:p w14:paraId="6435B953" w14:textId="77777777" w:rsidR="00CA5241" w:rsidRDefault="00CA5241"/>
        </w:tc>
        <w:tc>
          <w:tcPr>
            <w:tcW w:w="3240" w:type="dxa"/>
          </w:tcPr>
          <w:p w14:paraId="7C138B34" w14:textId="77777777" w:rsidR="00C54EF2" w:rsidRPr="00C54EF2" w:rsidRDefault="00604AF5" w:rsidP="00C54EF2">
            <w:pPr>
              <w:pStyle w:val="scriptNormal"/>
              <w:rPr>
                <w:color w:val="auto"/>
              </w:rPr>
            </w:pPr>
            <w:r>
              <w:rPr>
                <w:noProof/>
              </w:rPr>
              <w:drawing>
                <wp:inline distT="0" distB="0" distL="0" distR="0" wp14:anchorId="1C43B33D" wp14:editId="6C3FED18">
                  <wp:extent cx="152400" cy="152400"/>
                  <wp:effectExtent l="0" t="0" r="0" b="0"/>
                  <wp:docPr id="6"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a8a2ddfb03be153f589baebb3ed12bdd" w:history="1">
              <w:r w:rsidR="008E73AE">
                <w:rPr>
                  <w:rStyle w:val="Hyperlink"/>
                  <w:color w:val="auto"/>
                </w:rPr>
                <w:t xml:space="preserve"> Play Audio</w:t>
              </w:r>
            </w:hyperlink>
            <w:r w:rsidR="00BF7800">
              <w:rPr>
                <w:color w:val="auto"/>
              </w:rPr>
              <w:t xml:space="preserve"> &lt;&lt;</w:t>
            </w:r>
            <w:r w:rsidR="001F47AE">
              <w:rPr>
                <w:color w:val="auto"/>
              </w:rPr>
              <w:t>System Function</w:t>
            </w:r>
            <w:r w:rsidR="00BF7800">
              <w:rPr>
                <w:color w:val="auto"/>
              </w:rPr>
              <w:t>&gt;&gt;</w:t>
            </w:r>
          </w:p>
        </w:tc>
        <w:tc>
          <w:tcPr>
            <w:tcW w:w="4770" w:type="dxa"/>
          </w:tcPr>
          <w:p w14:paraId="14D032DE" w14:textId="77777777" w:rsidR="00C54EF2" w:rsidRPr="00C54EF2" w:rsidRDefault="00D67406" w:rsidP="00C54EF2">
            <w:pPr>
              <w:pStyle w:val="scriptNormal"/>
              <w:rPr>
                <w:color w:val="auto"/>
              </w:rPr>
            </w:pPr>
            <w:r>
              <w:rPr>
                <w:color w:val="auto"/>
              </w:rPr>
              <w:t>MSS Function responsible for Requesting to Play Audio and designate Audio Type</w:t>
            </w:r>
          </w:p>
        </w:tc>
        <w:tc>
          <w:tcPr>
            <w:tcW w:w="792" w:type="dxa"/>
          </w:tcPr>
          <w:p w14:paraId="123C348F" w14:textId="77777777" w:rsidR="00CA5241" w:rsidRDefault="00CA5241"/>
        </w:tc>
      </w:tr>
      <w:tr w:rsidR="00D67406" w:rsidRPr="00C54EF2" w14:paraId="4FFFE33D" w14:textId="77777777" w:rsidTr="00393C96">
        <w:tc>
          <w:tcPr>
            <w:tcW w:w="1435" w:type="dxa"/>
          </w:tcPr>
          <w:p w14:paraId="19C6B91B" w14:textId="77777777" w:rsidR="00CA5241" w:rsidRDefault="00CA5241"/>
        </w:tc>
        <w:tc>
          <w:tcPr>
            <w:tcW w:w="3240" w:type="dxa"/>
          </w:tcPr>
          <w:p w14:paraId="77B7F81A" w14:textId="77777777" w:rsidR="00C54EF2" w:rsidRPr="00C54EF2" w:rsidRDefault="00604AF5" w:rsidP="00C54EF2">
            <w:pPr>
              <w:pStyle w:val="scriptNormal"/>
              <w:rPr>
                <w:color w:val="auto"/>
              </w:rPr>
            </w:pPr>
            <w:r>
              <w:rPr>
                <w:noProof/>
              </w:rPr>
              <w:drawing>
                <wp:inline distT="0" distB="0" distL="0" distR="0" wp14:anchorId="6B77ABED" wp14:editId="690B86D3">
                  <wp:extent cx="152400" cy="152400"/>
                  <wp:effectExtent l="0" t="0" r="0" b="0"/>
                  <wp:docPr id="9"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ede02ea1e479a291ba3bf36201cb89a7" w:history="1">
              <w:r w:rsidR="008E73AE">
                <w:rPr>
                  <w:rStyle w:val="Hyperlink"/>
                  <w:color w:val="auto"/>
                </w:rPr>
                <w:t>Check HMI Status</w:t>
              </w:r>
            </w:hyperlink>
            <w:r w:rsidR="00BF7800">
              <w:rPr>
                <w:color w:val="auto"/>
              </w:rPr>
              <w:t xml:space="preserve"> &lt;&lt;</w:t>
            </w:r>
            <w:r w:rsidR="001F47AE">
              <w:rPr>
                <w:color w:val="auto"/>
              </w:rPr>
              <w:t>System Function</w:t>
            </w:r>
            <w:r w:rsidR="00BF7800">
              <w:rPr>
                <w:color w:val="auto"/>
              </w:rPr>
              <w:t>&gt;&gt;</w:t>
            </w:r>
          </w:p>
        </w:tc>
        <w:tc>
          <w:tcPr>
            <w:tcW w:w="4770" w:type="dxa"/>
          </w:tcPr>
          <w:p w14:paraId="67B5FF98" w14:textId="77777777" w:rsidR="00C54EF2" w:rsidRPr="00C54EF2" w:rsidRDefault="00D67406" w:rsidP="00C54EF2">
            <w:pPr>
              <w:pStyle w:val="scriptNormal"/>
              <w:rPr>
                <w:color w:val="auto"/>
              </w:rPr>
            </w:pPr>
            <w:r>
              <w:rPr>
                <w:color w:val="auto"/>
              </w:rPr>
              <w:t>MSS Function responsible for checking the status of several signals or HMI Status for MySeatSpace</w:t>
            </w:r>
          </w:p>
        </w:tc>
        <w:tc>
          <w:tcPr>
            <w:tcW w:w="792" w:type="dxa"/>
          </w:tcPr>
          <w:p w14:paraId="4C1B57B0" w14:textId="77777777" w:rsidR="00CA5241" w:rsidRDefault="00CA5241"/>
        </w:tc>
      </w:tr>
      <w:tr w:rsidR="00D67406" w:rsidRPr="00C54EF2" w14:paraId="08D0862F" w14:textId="77777777" w:rsidTr="00393C96">
        <w:tc>
          <w:tcPr>
            <w:tcW w:w="1435" w:type="dxa"/>
          </w:tcPr>
          <w:p w14:paraId="26BD6F02" w14:textId="77777777" w:rsidR="00CA5241" w:rsidRDefault="00CA5241"/>
        </w:tc>
        <w:tc>
          <w:tcPr>
            <w:tcW w:w="3240" w:type="dxa"/>
          </w:tcPr>
          <w:p w14:paraId="4C585D04" w14:textId="77777777" w:rsidR="00C54EF2" w:rsidRPr="00C54EF2" w:rsidRDefault="00604AF5" w:rsidP="00C54EF2">
            <w:pPr>
              <w:pStyle w:val="scriptNormal"/>
              <w:rPr>
                <w:color w:val="auto"/>
              </w:rPr>
            </w:pPr>
            <w:r>
              <w:rPr>
                <w:noProof/>
              </w:rPr>
              <w:drawing>
                <wp:inline distT="0" distB="0" distL="0" distR="0" wp14:anchorId="7A4043DC" wp14:editId="0E784EC1">
                  <wp:extent cx="152400" cy="152400"/>
                  <wp:effectExtent l="0" t="0" r="0" b="0"/>
                  <wp:docPr id="11"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9ce9655cf413954a359ff373fdd9a532" w:history="1">
              <w:r w:rsidR="008E73AE">
                <w:rPr>
                  <w:rStyle w:val="Hyperlink"/>
                  <w:color w:val="auto"/>
                </w:rPr>
                <w:t>Request Call</w:t>
              </w:r>
            </w:hyperlink>
            <w:r w:rsidR="00BF7800">
              <w:rPr>
                <w:color w:val="auto"/>
              </w:rPr>
              <w:t xml:space="preserve"> &lt;&lt;</w:t>
            </w:r>
            <w:r w:rsidR="001F47AE">
              <w:rPr>
                <w:color w:val="auto"/>
              </w:rPr>
              <w:t>System Function</w:t>
            </w:r>
            <w:r w:rsidR="00BF7800">
              <w:rPr>
                <w:color w:val="auto"/>
              </w:rPr>
              <w:t>&gt;&gt;</w:t>
            </w:r>
          </w:p>
        </w:tc>
        <w:tc>
          <w:tcPr>
            <w:tcW w:w="4770" w:type="dxa"/>
          </w:tcPr>
          <w:p w14:paraId="74F5529E" w14:textId="77777777" w:rsidR="00C54EF2" w:rsidRPr="00C54EF2" w:rsidRDefault="00D67406" w:rsidP="00C54EF2">
            <w:pPr>
              <w:pStyle w:val="scriptNormal"/>
              <w:rPr>
                <w:color w:val="auto"/>
              </w:rPr>
            </w:pPr>
            <w:r>
              <w:rPr>
                <w:color w:val="auto"/>
              </w:rPr>
              <w:t>MSS Function responsible for providing status of Driver/Passenger receiving phone call</w:t>
            </w:r>
          </w:p>
        </w:tc>
        <w:tc>
          <w:tcPr>
            <w:tcW w:w="792" w:type="dxa"/>
          </w:tcPr>
          <w:p w14:paraId="026F7462" w14:textId="77777777" w:rsidR="00CA5241" w:rsidRDefault="00CA5241"/>
        </w:tc>
      </w:tr>
      <w:tr w:rsidR="00D67406" w:rsidRPr="00C54EF2" w14:paraId="2328CC29" w14:textId="77777777" w:rsidTr="00393C96">
        <w:tc>
          <w:tcPr>
            <w:tcW w:w="1435" w:type="dxa"/>
          </w:tcPr>
          <w:p w14:paraId="42B85D7E" w14:textId="77777777" w:rsidR="00CA5241" w:rsidRDefault="00CA5241"/>
        </w:tc>
        <w:tc>
          <w:tcPr>
            <w:tcW w:w="3240" w:type="dxa"/>
          </w:tcPr>
          <w:p w14:paraId="35E77FE2" w14:textId="77777777" w:rsidR="00C54EF2" w:rsidRPr="00C54EF2" w:rsidRDefault="00604AF5" w:rsidP="00C54EF2">
            <w:pPr>
              <w:pStyle w:val="scriptNormal"/>
              <w:rPr>
                <w:color w:val="auto"/>
              </w:rPr>
            </w:pPr>
            <w:r>
              <w:rPr>
                <w:noProof/>
              </w:rPr>
              <w:drawing>
                <wp:inline distT="0" distB="0" distL="0" distR="0" wp14:anchorId="3871F118" wp14:editId="063AFB4A">
                  <wp:extent cx="152400" cy="152400"/>
                  <wp:effectExtent l="0" t="0" r="0" b="0"/>
                  <wp:docPr id="13"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b66fcb9f9e495cf0010d7a9f2c8e6615" w:history="1">
              <w:r w:rsidR="008E73AE">
                <w:rPr>
                  <w:rStyle w:val="Hyperlink"/>
                  <w:color w:val="auto"/>
                </w:rPr>
                <w:t>Request Zone Lock Out Status Change</w:t>
              </w:r>
            </w:hyperlink>
            <w:r w:rsidR="00BF7800">
              <w:rPr>
                <w:color w:val="auto"/>
              </w:rPr>
              <w:t xml:space="preserve"> &lt;&lt;</w:t>
            </w:r>
            <w:r w:rsidR="001F47AE">
              <w:rPr>
                <w:color w:val="auto"/>
              </w:rPr>
              <w:t>System Function</w:t>
            </w:r>
            <w:r w:rsidR="00BF7800">
              <w:rPr>
                <w:color w:val="auto"/>
              </w:rPr>
              <w:t>&gt;&gt;</w:t>
            </w:r>
          </w:p>
        </w:tc>
        <w:tc>
          <w:tcPr>
            <w:tcW w:w="4770" w:type="dxa"/>
          </w:tcPr>
          <w:p w14:paraId="0D21D8D9" w14:textId="77777777" w:rsidR="00C54EF2" w:rsidRPr="00C54EF2" w:rsidRDefault="00D67406" w:rsidP="00C54EF2">
            <w:pPr>
              <w:pStyle w:val="scriptNormal"/>
              <w:rPr>
                <w:color w:val="auto"/>
              </w:rPr>
            </w:pPr>
            <w:r>
              <w:rPr>
                <w:color w:val="auto"/>
              </w:rPr>
              <w:t>MSS Function responsible for Zone Lock Activation and Deactivation</w:t>
            </w:r>
          </w:p>
        </w:tc>
        <w:tc>
          <w:tcPr>
            <w:tcW w:w="792" w:type="dxa"/>
          </w:tcPr>
          <w:p w14:paraId="6688A4D7" w14:textId="77777777" w:rsidR="00CA5241" w:rsidRDefault="00CA5241"/>
        </w:tc>
      </w:tr>
      <w:tr w:rsidR="00D67406" w:rsidRPr="00C54EF2" w14:paraId="2A57025F" w14:textId="77777777" w:rsidTr="00393C96">
        <w:tc>
          <w:tcPr>
            <w:tcW w:w="1435" w:type="dxa"/>
          </w:tcPr>
          <w:p w14:paraId="6F2D04A1" w14:textId="77777777" w:rsidR="00CA5241" w:rsidRDefault="00CA5241"/>
        </w:tc>
        <w:tc>
          <w:tcPr>
            <w:tcW w:w="3240" w:type="dxa"/>
          </w:tcPr>
          <w:p w14:paraId="2D17761F" w14:textId="77777777" w:rsidR="00C54EF2" w:rsidRPr="00C54EF2" w:rsidRDefault="00604AF5" w:rsidP="00C54EF2">
            <w:pPr>
              <w:pStyle w:val="scriptNormal"/>
              <w:rPr>
                <w:color w:val="auto"/>
              </w:rPr>
            </w:pPr>
            <w:r>
              <w:rPr>
                <w:noProof/>
              </w:rPr>
              <w:drawing>
                <wp:inline distT="0" distB="0" distL="0" distR="0" wp14:anchorId="1FC709FF" wp14:editId="31D73362">
                  <wp:extent cx="152400" cy="152400"/>
                  <wp:effectExtent l="0" t="0" r="0" b="0"/>
                  <wp:docPr id="15"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6ebf2e721482301829e2236dcbee6386" w:history="1">
              <w:r w:rsidR="008E73AE">
                <w:rPr>
                  <w:rStyle w:val="Hyperlink"/>
                  <w:color w:val="auto"/>
                </w:rPr>
                <w:t>Change Volume</w:t>
              </w:r>
            </w:hyperlink>
            <w:r w:rsidR="00BF7800">
              <w:rPr>
                <w:color w:val="auto"/>
              </w:rPr>
              <w:t xml:space="preserve"> &lt;&lt;</w:t>
            </w:r>
            <w:r w:rsidR="001F47AE">
              <w:rPr>
                <w:color w:val="auto"/>
              </w:rPr>
              <w:t>System Function</w:t>
            </w:r>
            <w:r w:rsidR="00BF7800">
              <w:rPr>
                <w:color w:val="auto"/>
              </w:rPr>
              <w:t>&gt;&gt;</w:t>
            </w:r>
          </w:p>
        </w:tc>
        <w:tc>
          <w:tcPr>
            <w:tcW w:w="4770" w:type="dxa"/>
          </w:tcPr>
          <w:p w14:paraId="781B50CF" w14:textId="77777777" w:rsidR="00C54EF2" w:rsidRPr="00C54EF2" w:rsidRDefault="00D67406" w:rsidP="00C54EF2">
            <w:pPr>
              <w:pStyle w:val="scriptNormal"/>
              <w:rPr>
                <w:color w:val="auto"/>
              </w:rPr>
            </w:pPr>
            <w:r>
              <w:rPr>
                <w:color w:val="auto"/>
              </w:rPr>
              <w:t>MSS Function responsible for Adjusting the Volume</w:t>
            </w:r>
          </w:p>
        </w:tc>
        <w:tc>
          <w:tcPr>
            <w:tcW w:w="792" w:type="dxa"/>
          </w:tcPr>
          <w:p w14:paraId="4AF81554" w14:textId="77777777" w:rsidR="00CA5241" w:rsidRDefault="00CA5241"/>
        </w:tc>
      </w:tr>
      <w:tr w:rsidR="00D67406" w:rsidRPr="00C54EF2" w14:paraId="57AB94F6" w14:textId="77777777" w:rsidTr="00393C96">
        <w:tc>
          <w:tcPr>
            <w:tcW w:w="1435" w:type="dxa"/>
          </w:tcPr>
          <w:p w14:paraId="6702BB98" w14:textId="77777777" w:rsidR="00CA5241" w:rsidRDefault="00CA5241"/>
        </w:tc>
        <w:tc>
          <w:tcPr>
            <w:tcW w:w="3240" w:type="dxa"/>
          </w:tcPr>
          <w:p w14:paraId="6EE3A230" w14:textId="77777777" w:rsidR="00C54EF2" w:rsidRPr="00C54EF2" w:rsidRDefault="00604AF5" w:rsidP="00C54EF2">
            <w:pPr>
              <w:pStyle w:val="scriptNormal"/>
              <w:rPr>
                <w:color w:val="auto"/>
              </w:rPr>
            </w:pPr>
            <w:r>
              <w:rPr>
                <w:noProof/>
              </w:rPr>
              <w:drawing>
                <wp:inline distT="0" distB="0" distL="0" distR="0" wp14:anchorId="27DB15D6" wp14:editId="1AE1876A">
                  <wp:extent cx="152400" cy="152400"/>
                  <wp:effectExtent l="0" t="0" r="0" b="0"/>
                  <wp:docPr id="17"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69c3d27aa7e96f0b8b236bd53e6e9790" w:history="1">
              <w:r w:rsidR="008E73AE">
                <w:rPr>
                  <w:rStyle w:val="Hyperlink"/>
                  <w:color w:val="auto"/>
                </w:rPr>
                <w:t>Request DND Status Change</w:t>
              </w:r>
            </w:hyperlink>
            <w:r w:rsidR="00BF7800">
              <w:rPr>
                <w:color w:val="auto"/>
              </w:rPr>
              <w:t xml:space="preserve"> &lt;&lt;</w:t>
            </w:r>
            <w:r w:rsidR="001F47AE">
              <w:rPr>
                <w:color w:val="auto"/>
              </w:rPr>
              <w:t>System Function</w:t>
            </w:r>
            <w:r w:rsidR="00BF7800">
              <w:rPr>
                <w:color w:val="auto"/>
              </w:rPr>
              <w:t>&gt;&gt;</w:t>
            </w:r>
          </w:p>
        </w:tc>
        <w:tc>
          <w:tcPr>
            <w:tcW w:w="4770" w:type="dxa"/>
          </w:tcPr>
          <w:p w14:paraId="2DD201D3" w14:textId="77777777" w:rsidR="00C54EF2" w:rsidRPr="00C54EF2" w:rsidRDefault="00D67406" w:rsidP="00C54EF2">
            <w:pPr>
              <w:pStyle w:val="scriptNormal"/>
              <w:rPr>
                <w:color w:val="auto"/>
              </w:rPr>
            </w:pPr>
            <w:r>
              <w:rPr>
                <w:color w:val="auto"/>
              </w:rPr>
              <w:t>MSS Function responsible for Do Not disturb activation and deactivation</w:t>
            </w:r>
          </w:p>
        </w:tc>
        <w:tc>
          <w:tcPr>
            <w:tcW w:w="792" w:type="dxa"/>
          </w:tcPr>
          <w:p w14:paraId="6C9CD530" w14:textId="77777777" w:rsidR="00CA5241" w:rsidRDefault="00CA5241"/>
        </w:tc>
      </w:tr>
      <w:tr w:rsidR="00D67406" w:rsidRPr="00C54EF2" w14:paraId="048BC375" w14:textId="77777777" w:rsidTr="00393C96">
        <w:tc>
          <w:tcPr>
            <w:tcW w:w="1435" w:type="dxa"/>
          </w:tcPr>
          <w:p w14:paraId="6C7E8B63" w14:textId="77777777" w:rsidR="00CA5241" w:rsidRDefault="00CA5241"/>
        </w:tc>
        <w:tc>
          <w:tcPr>
            <w:tcW w:w="3240" w:type="dxa"/>
          </w:tcPr>
          <w:p w14:paraId="4DB655FE" w14:textId="77777777" w:rsidR="00C54EF2" w:rsidRPr="00C54EF2" w:rsidRDefault="00604AF5" w:rsidP="00C54EF2">
            <w:pPr>
              <w:pStyle w:val="scriptNormal"/>
              <w:rPr>
                <w:color w:val="auto"/>
              </w:rPr>
            </w:pPr>
            <w:r>
              <w:rPr>
                <w:noProof/>
              </w:rPr>
              <w:drawing>
                <wp:inline distT="0" distB="0" distL="0" distR="0" wp14:anchorId="5914AAB9" wp14:editId="08E66469">
                  <wp:extent cx="152400" cy="152400"/>
                  <wp:effectExtent l="0" t="0" r="0" b="0"/>
                  <wp:docPr id="19"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43a081aa42f935eb76a781f48e5a5013" w:history="1">
              <w:r w:rsidR="008E73AE">
                <w:rPr>
                  <w:rStyle w:val="Hyperlink"/>
                  <w:color w:val="auto"/>
                </w:rPr>
                <w:t>Update HMI Status</w:t>
              </w:r>
            </w:hyperlink>
            <w:r w:rsidR="00BF7800">
              <w:rPr>
                <w:color w:val="auto"/>
              </w:rPr>
              <w:t xml:space="preserve"> &lt;&lt;</w:t>
            </w:r>
            <w:r w:rsidR="001F47AE">
              <w:rPr>
                <w:color w:val="auto"/>
              </w:rPr>
              <w:t>System Function</w:t>
            </w:r>
            <w:r w:rsidR="00BF7800">
              <w:rPr>
                <w:color w:val="auto"/>
              </w:rPr>
              <w:t>&gt;&gt;</w:t>
            </w:r>
          </w:p>
        </w:tc>
        <w:tc>
          <w:tcPr>
            <w:tcW w:w="4770" w:type="dxa"/>
          </w:tcPr>
          <w:p w14:paraId="670DC305" w14:textId="77777777" w:rsidR="00C54EF2" w:rsidRPr="00C54EF2" w:rsidRDefault="00D67406" w:rsidP="00C54EF2">
            <w:pPr>
              <w:pStyle w:val="scriptNormal"/>
              <w:rPr>
                <w:color w:val="auto"/>
              </w:rPr>
            </w:pPr>
            <w:r>
              <w:rPr>
                <w:color w:val="auto"/>
              </w:rPr>
              <w:t>MSS Function responsible for Updating Signal or HMI Statuses related to MySeatSpace</w:t>
            </w:r>
          </w:p>
        </w:tc>
        <w:tc>
          <w:tcPr>
            <w:tcW w:w="792" w:type="dxa"/>
          </w:tcPr>
          <w:p w14:paraId="15FF772D" w14:textId="77777777" w:rsidR="00CA5241" w:rsidRDefault="00CA5241"/>
        </w:tc>
      </w:tr>
      <w:tr w:rsidR="00D67406" w:rsidRPr="00C54EF2" w14:paraId="1A5C1247" w14:textId="77777777" w:rsidTr="00393C96">
        <w:tc>
          <w:tcPr>
            <w:tcW w:w="1435" w:type="dxa"/>
          </w:tcPr>
          <w:p w14:paraId="00D60546" w14:textId="77777777" w:rsidR="00CA5241" w:rsidRDefault="00CA5241"/>
        </w:tc>
        <w:tc>
          <w:tcPr>
            <w:tcW w:w="3240" w:type="dxa"/>
          </w:tcPr>
          <w:p w14:paraId="2D94F086" w14:textId="77777777" w:rsidR="00C54EF2" w:rsidRPr="00C54EF2" w:rsidRDefault="00604AF5" w:rsidP="00C54EF2">
            <w:pPr>
              <w:pStyle w:val="scriptNormal"/>
              <w:rPr>
                <w:color w:val="auto"/>
              </w:rPr>
            </w:pPr>
            <w:r>
              <w:rPr>
                <w:noProof/>
              </w:rPr>
              <w:drawing>
                <wp:inline distT="0" distB="0" distL="0" distR="0" wp14:anchorId="09A6C486" wp14:editId="5DCDFAE1">
                  <wp:extent cx="152400" cy="152400"/>
                  <wp:effectExtent l="0" t="0" r="0" b="0"/>
                  <wp:docPr id="22"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d70074b99f4f8850db694280a80a378d" w:history="1">
              <w:r w:rsidR="008E73AE">
                <w:rPr>
                  <w:rStyle w:val="Hyperlink"/>
                  <w:color w:val="auto"/>
                </w:rPr>
                <w:t>Request CA Status Change</w:t>
              </w:r>
            </w:hyperlink>
            <w:r w:rsidR="00BF7800">
              <w:rPr>
                <w:color w:val="auto"/>
              </w:rPr>
              <w:t xml:space="preserve"> &lt;&lt;</w:t>
            </w:r>
            <w:r w:rsidR="001F47AE">
              <w:rPr>
                <w:color w:val="auto"/>
              </w:rPr>
              <w:t>System Function</w:t>
            </w:r>
            <w:r w:rsidR="00BF7800">
              <w:rPr>
                <w:color w:val="auto"/>
              </w:rPr>
              <w:t>&gt;&gt;</w:t>
            </w:r>
          </w:p>
        </w:tc>
        <w:tc>
          <w:tcPr>
            <w:tcW w:w="4770" w:type="dxa"/>
          </w:tcPr>
          <w:p w14:paraId="45DC10F5" w14:textId="77777777" w:rsidR="00C54EF2" w:rsidRPr="00C54EF2" w:rsidRDefault="00D67406" w:rsidP="00C54EF2">
            <w:pPr>
              <w:pStyle w:val="scriptNormal"/>
              <w:rPr>
                <w:color w:val="auto"/>
              </w:rPr>
            </w:pPr>
            <w:r>
              <w:rPr>
                <w:color w:val="auto"/>
              </w:rPr>
              <w:t>MSS Function responsible for providing Captain's Announcement activate and deactivate status</w:t>
            </w:r>
          </w:p>
        </w:tc>
        <w:tc>
          <w:tcPr>
            <w:tcW w:w="792" w:type="dxa"/>
          </w:tcPr>
          <w:p w14:paraId="268368E6" w14:textId="77777777" w:rsidR="00CA5241" w:rsidRDefault="00CA5241"/>
        </w:tc>
      </w:tr>
      <w:tr w:rsidR="00D67406" w:rsidRPr="00C54EF2" w14:paraId="70F8CF65" w14:textId="77777777" w:rsidTr="00393C96">
        <w:tc>
          <w:tcPr>
            <w:tcW w:w="1435" w:type="dxa"/>
          </w:tcPr>
          <w:p w14:paraId="5935F5A6" w14:textId="77777777" w:rsidR="00CA5241" w:rsidRDefault="00CA5241"/>
        </w:tc>
        <w:tc>
          <w:tcPr>
            <w:tcW w:w="3240" w:type="dxa"/>
          </w:tcPr>
          <w:p w14:paraId="061DC291" w14:textId="77777777" w:rsidR="00C54EF2" w:rsidRPr="00C54EF2" w:rsidRDefault="00604AF5" w:rsidP="00C54EF2">
            <w:pPr>
              <w:pStyle w:val="scriptNormal"/>
              <w:rPr>
                <w:color w:val="auto"/>
              </w:rPr>
            </w:pPr>
            <w:r>
              <w:rPr>
                <w:noProof/>
              </w:rPr>
              <w:drawing>
                <wp:inline distT="0" distB="0" distL="0" distR="0" wp14:anchorId="421E7E67" wp14:editId="26E40824">
                  <wp:extent cx="152400" cy="152400"/>
                  <wp:effectExtent l="0" t="0" r="0" b="0"/>
                  <wp:docPr id="24"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71aa9bc48c2f0172207dbeb2bf917392" w:history="1">
              <w:r w:rsidR="008E73AE">
                <w:rPr>
                  <w:rStyle w:val="Hyperlink"/>
                  <w:color w:val="auto"/>
                </w:rPr>
                <w:t>Request Share</w:t>
              </w:r>
            </w:hyperlink>
            <w:r w:rsidR="00BF7800">
              <w:rPr>
                <w:color w:val="auto"/>
              </w:rPr>
              <w:t xml:space="preserve"> &lt;&lt;</w:t>
            </w:r>
            <w:r w:rsidR="001F47AE">
              <w:rPr>
                <w:color w:val="auto"/>
              </w:rPr>
              <w:t>System Function</w:t>
            </w:r>
            <w:r w:rsidR="00BF7800">
              <w:rPr>
                <w:color w:val="auto"/>
              </w:rPr>
              <w:t>&gt;&gt;</w:t>
            </w:r>
          </w:p>
        </w:tc>
        <w:tc>
          <w:tcPr>
            <w:tcW w:w="4770" w:type="dxa"/>
          </w:tcPr>
          <w:p w14:paraId="3EBDDF4F" w14:textId="77777777" w:rsidR="00C54EF2" w:rsidRPr="00C54EF2" w:rsidRDefault="00D67406" w:rsidP="00C54EF2">
            <w:pPr>
              <w:pStyle w:val="scriptNormal"/>
              <w:rPr>
                <w:color w:val="auto"/>
              </w:rPr>
            </w:pPr>
            <w:r>
              <w:rPr>
                <w:color w:val="auto"/>
              </w:rPr>
              <w:t>MSS Function responsible for sharing media from one source to other zones or cabin</w:t>
            </w:r>
          </w:p>
        </w:tc>
        <w:tc>
          <w:tcPr>
            <w:tcW w:w="792" w:type="dxa"/>
          </w:tcPr>
          <w:p w14:paraId="152CC11A" w14:textId="77777777" w:rsidR="00CA5241" w:rsidRDefault="00CA5241"/>
        </w:tc>
      </w:tr>
      <w:tr w:rsidR="00D67406" w:rsidRPr="00C54EF2" w14:paraId="5A0CECD3" w14:textId="77777777" w:rsidTr="00393C96">
        <w:tc>
          <w:tcPr>
            <w:tcW w:w="1435" w:type="dxa"/>
          </w:tcPr>
          <w:p w14:paraId="14394470" w14:textId="77777777" w:rsidR="00CA5241" w:rsidRDefault="00CA5241"/>
        </w:tc>
        <w:tc>
          <w:tcPr>
            <w:tcW w:w="3240" w:type="dxa"/>
          </w:tcPr>
          <w:p w14:paraId="74034225" w14:textId="77777777" w:rsidR="00C54EF2" w:rsidRPr="00C54EF2" w:rsidRDefault="00604AF5" w:rsidP="00C54EF2">
            <w:pPr>
              <w:pStyle w:val="scriptNormal"/>
              <w:rPr>
                <w:color w:val="auto"/>
              </w:rPr>
            </w:pPr>
            <w:r>
              <w:rPr>
                <w:noProof/>
              </w:rPr>
              <w:drawing>
                <wp:inline distT="0" distB="0" distL="0" distR="0" wp14:anchorId="151914F0" wp14:editId="7E44F614">
                  <wp:extent cx="152400" cy="152400"/>
                  <wp:effectExtent l="0" t="0" r="0" b="0"/>
                  <wp:docPr id="26"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9e420ee94d9c3b16254a25f937003a0c" w:history="1">
              <w:r w:rsidR="008E73AE">
                <w:rPr>
                  <w:rStyle w:val="Hyperlink"/>
                  <w:color w:val="auto"/>
                </w:rPr>
                <w:t>Request BT Status Change</w:t>
              </w:r>
            </w:hyperlink>
            <w:r w:rsidR="00BF7800">
              <w:rPr>
                <w:color w:val="auto"/>
              </w:rPr>
              <w:t xml:space="preserve"> &lt;&lt;</w:t>
            </w:r>
            <w:r w:rsidR="001F47AE">
              <w:rPr>
                <w:color w:val="auto"/>
              </w:rPr>
              <w:t>System Function</w:t>
            </w:r>
            <w:r w:rsidR="00BF7800">
              <w:rPr>
                <w:color w:val="auto"/>
              </w:rPr>
              <w:t>&gt;&gt;</w:t>
            </w:r>
          </w:p>
        </w:tc>
        <w:tc>
          <w:tcPr>
            <w:tcW w:w="4770" w:type="dxa"/>
          </w:tcPr>
          <w:p w14:paraId="3C0D6DE4" w14:textId="77777777" w:rsidR="00C54EF2" w:rsidRPr="00C54EF2" w:rsidRDefault="00D67406" w:rsidP="00C54EF2">
            <w:pPr>
              <w:pStyle w:val="scriptNormal"/>
              <w:rPr>
                <w:color w:val="auto"/>
              </w:rPr>
            </w:pPr>
            <w:r>
              <w:rPr>
                <w:color w:val="auto"/>
              </w:rPr>
              <w:t>MSS Function responsible for providing Changing Bluetooth status when a phone connects or disconnects.</w:t>
            </w:r>
          </w:p>
        </w:tc>
        <w:tc>
          <w:tcPr>
            <w:tcW w:w="792" w:type="dxa"/>
          </w:tcPr>
          <w:p w14:paraId="6A3DA5C2" w14:textId="77777777" w:rsidR="00CA5241" w:rsidRDefault="00CA5241"/>
        </w:tc>
      </w:tr>
      <w:tr w:rsidR="00D67406" w:rsidRPr="00C54EF2" w14:paraId="368A6EA1" w14:textId="77777777" w:rsidTr="00393C96">
        <w:tc>
          <w:tcPr>
            <w:tcW w:w="1435" w:type="dxa"/>
          </w:tcPr>
          <w:p w14:paraId="3CE64354" w14:textId="77777777" w:rsidR="00CA5241" w:rsidRDefault="00CA5241"/>
        </w:tc>
        <w:tc>
          <w:tcPr>
            <w:tcW w:w="3240" w:type="dxa"/>
          </w:tcPr>
          <w:p w14:paraId="68B1BDD6" w14:textId="77777777" w:rsidR="00C54EF2" w:rsidRPr="00C54EF2" w:rsidRDefault="00604AF5" w:rsidP="00C54EF2">
            <w:pPr>
              <w:pStyle w:val="scriptNormal"/>
              <w:rPr>
                <w:color w:val="auto"/>
              </w:rPr>
            </w:pPr>
            <w:r>
              <w:rPr>
                <w:noProof/>
              </w:rPr>
              <w:drawing>
                <wp:inline distT="0" distB="0" distL="0" distR="0" wp14:anchorId="36A154A1" wp14:editId="66386599">
                  <wp:extent cx="152400" cy="152400"/>
                  <wp:effectExtent l="0" t="0" r="0" b="0"/>
                  <wp:docPr id="28"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13719853f7e49961730a25d717c79e1e" w:history="1">
              <w:r w:rsidR="008E73AE">
                <w:rPr>
                  <w:rStyle w:val="Hyperlink"/>
                  <w:color w:val="auto"/>
                </w:rPr>
                <w:t>Connect BT Audio</w:t>
              </w:r>
            </w:hyperlink>
            <w:r w:rsidR="00BF7800">
              <w:rPr>
                <w:color w:val="auto"/>
              </w:rPr>
              <w:t xml:space="preserve"> &lt;&lt;</w:t>
            </w:r>
            <w:r w:rsidR="001F47AE">
              <w:rPr>
                <w:color w:val="auto"/>
              </w:rPr>
              <w:t>System Function</w:t>
            </w:r>
            <w:r w:rsidR="00BF7800">
              <w:rPr>
                <w:color w:val="auto"/>
              </w:rPr>
              <w:t>&gt;&gt;</w:t>
            </w:r>
          </w:p>
        </w:tc>
        <w:tc>
          <w:tcPr>
            <w:tcW w:w="4770" w:type="dxa"/>
          </w:tcPr>
          <w:p w14:paraId="05CCB029" w14:textId="77777777" w:rsidR="00C54EF2" w:rsidRPr="00C54EF2" w:rsidRDefault="00D67406" w:rsidP="00C54EF2">
            <w:pPr>
              <w:pStyle w:val="scriptNormal"/>
              <w:rPr>
                <w:color w:val="auto"/>
              </w:rPr>
            </w:pPr>
            <w:r>
              <w:rPr>
                <w:color w:val="auto"/>
              </w:rPr>
              <w:t>MSS Function responsible for providing Initiate BT Audio Connection Status</w:t>
            </w:r>
          </w:p>
        </w:tc>
        <w:tc>
          <w:tcPr>
            <w:tcW w:w="792" w:type="dxa"/>
          </w:tcPr>
          <w:p w14:paraId="188EBA36" w14:textId="77777777" w:rsidR="00CA5241" w:rsidRDefault="00CA5241"/>
        </w:tc>
      </w:tr>
      <w:tr w:rsidR="00D67406" w:rsidRPr="00C54EF2" w14:paraId="71E15638" w14:textId="77777777" w:rsidTr="00393C96">
        <w:tc>
          <w:tcPr>
            <w:tcW w:w="1435" w:type="dxa"/>
          </w:tcPr>
          <w:p w14:paraId="77C2D520" w14:textId="77777777" w:rsidR="00CA5241" w:rsidRDefault="00CA5241"/>
        </w:tc>
        <w:tc>
          <w:tcPr>
            <w:tcW w:w="3240" w:type="dxa"/>
          </w:tcPr>
          <w:p w14:paraId="08772723" w14:textId="77777777" w:rsidR="00C54EF2" w:rsidRPr="00C54EF2" w:rsidRDefault="00604AF5" w:rsidP="00C54EF2">
            <w:pPr>
              <w:pStyle w:val="scriptNormal"/>
              <w:rPr>
                <w:color w:val="auto"/>
              </w:rPr>
            </w:pPr>
            <w:r>
              <w:rPr>
                <w:noProof/>
              </w:rPr>
              <w:drawing>
                <wp:inline distT="0" distB="0" distL="0" distR="0" wp14:anchorId="1C9E98DE" wp14:editId="0B5B40E9">
                  <wp:extent cx="152400" cy="152400"/>
                  <wp:effectExtent l="0" t="0" r="0" b="0"/>
                  <wp:docPr id="30"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bf4aedd8b8a5f89055fda3d090a7f979" w:history="1">
              <w:r w:rsidR="008E73AE">
                <w:rPr>
                  <w:rStyle w:val="Hyperlink"/>
                  <w:color w:val="auto"/>
                </w:rPr>
                <w:t>Request Sound Mode Change</w:t>
              </w:r>
            </w:hyperlink>
            <w:r w:rsidR="00BF7800">
              <w:rPr>
                <w:color w:val="auto"/>
              </w:rPr>
              <w:t xml:space="preserve"> &lt;&lt;</w:t>
            </w:r>
            <w:r w:rsidR="001F47AE">
              <w:rPr>
                <w:color w:val="auto"/>
              </w:rPr>
              <w:t>System Function</w:t>
            </w:r>
            <w:r w:rsidR="00BF7800">
              <w:rPr>
                <w:color w:val="auto"/>
              </w:rPr>
              <w:t>&gt;&gt;</w:t>
            </w:r>
          </w:p>
        </w:tc>
        <w:tc>
          <w:tcPr>
            <w:tcW w:w="4770" w:type="dxa"/>
          </w:tcPr>
          <w:p w14:paraId="5E251C97" w14:textId="77777777" w:rsidR="00C54EF2" w:rsidRPr="00C54EF2" w:rsidRDefault="00D67406" w:rsidP="00C54EF2">
            <w:pPr>
              <w:pStyle w:val="scriptNormal"/>
              <w:rPr>
                <w:color w:val="auto"/>
              </w:rPr>
            </w:pPr>
            <w:r>
              <w:rPr>
                <w:color w:val="auto"/>
              </w:rPr>
              <w:t>MSS Function responsible for Changing the Sound Modes in the Vehicle</w:t>
            </w:r>
          </w:p>
        </w:tc>
        <w:tc>
          <w:tcPr>
            <w:tcW w:w="792" w:type="dxa"/>
          </w:tcPr>
          <w:p w14:paraId="50C6B382" w14:textId="77777777" w:rsidR="00CA5241" w:rsidRDefault="00CA5241"/>
        </w:tc>
      </w:tr>
      <w:tr w:rsidR="00D67406" w:rsidRPr="00C54EF2" w14:paraId="0E46B3EF" w14:textId="77777777" w:rsidTr="00393C96">
        <w:tc>
          <w:tcPr>
            <w:tcW w:w="1435" w:type="dxa"/>
          </w:tcPr>
          <w:p w14:paraId="6CB593EF" w14:textId="77777777" w:rsidR="00CA5241" w:rsidRDefault="00CA5241"/>
        </w:tc>
        <w:tc>
          <w:tcPr>
            <w:tcW w:w="3240" w:type="dxa"/>
          </w:tcPr>
          <w:p w14:paraId="0CF91FC1" w14:textId="77777777" w:rsidR="00C54EF2" w:rsidRPr="00C54EF2" w:rsidRDefault="00604AF5" w:rsidP="00C54EF2">
            <w:pPr>
              <w:pStyle w:val="scriptNormal"/>
              <w:rPr>
                <w:color w:val="auto"/>
              </w:rPr>
            </w:pPr>
            <w:r>
              <w:rPr>
                <w:noProof/>
              </w:rPr>
              <w:drawing>
                <wp:inline distT="0" distB="0" distL="0" distR="0" wp14:anchorId="46D5F054" wp14:editId="18719D83">
                  <wp:extent cx="152400" cy="152400"/>
                  <wp:effectExtent l="0" t="0" r="0" b="0"/>
                  <wp:docPr id="32"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565b5c8005ba2bfbb71b3dbdbed87cfa" w:history="1">
              <w:r w:rsidR="008E73AE">
                <w:rPr>
                  <w:rStyle w:val="Hyperlink"/>
                  <w:color w:val="auto"/>
                </w:rPr>
                <w:t>Request ICC Status Change ON/OFF</w:t>
              </w:r>
            </w:hyperlink>
            <w:r w:rsidR="00BF7800">
              <w:rPr>
                <w:color w:val="auto"/>
              </w:rPr>
              <w:t xml:space="preserve"> &lt;&lt;</w:t>
            </w:r>
            <w:r w:rsidR="001F47AE">
              <w:rPr>
                <w:color w:val="auto"/>
              </w:rPr>
              <w:t>System Function</w:t>
            </w:r>
            <w:r w:rsidR="00BF7800">
              <w:rPr>
                <w:color w:val="auto"/>
              </w:rPr>
              <w:t>&gt;&gt;</w:t>
            </w:r>
          </w:p>
        </w:tc>
        <w:tc>
          <w:tcPr>
            <w:tcW w:w="4770" w:type="dxa"/>
          </w:tcPr>
          <w:p w14:paraId="4C43E031" w14:textId="77777777" w:rsidR="00C54EF2" w:rsidRPr="00C54EF2" w:rsidRDefault="00D67406" w:rsidP="00C54EF2">
            <w:pPr>
              <w:pStyle w:val="scriptNormal"/>
              <w:rPr>
                <w:color w:val="auto"/>
              </w:rPr>
            </w:pPr>
            <w:r>
              <w:rPr>
                <w:color w:val="auto"/>
              </w:rPr>
              <w:t>MSS Function responsible for In-Car Communication activation and deactivation</w:t>
            </w:r>
          </w:p>
        </w:tc>
        <w:tc>
          <w:tcPr>
            <w:tcW w:w="792" w:type="dxa"/>
          </w:tcPr>
          <w:p w14:paraId="62FC90AA" w14:textId="77777777" w:rsidR="00CA5241" w:rsidRDefault="00CA5241"/>
        </w:tc>
      </w:tr>
      <w:tr w:rsidR="00D67406" w:rsidRPr="00C54EF2" w14:paraId="26F8BF41" w14:textId="77777777" w:rsidTr="00393C96">
        <w:tc>
          <w:tcPr>
            <w:tcW w:w="1435" w:type="dxa"/>
          </w:tcPr>
          <w:p w14:paraId="49719A10" w14:textId="77777777" w:rsidR="00CA5241" w:rsidRDefault="00CA5241"/>
        </w:tc>
        <w:tc>
          <w:tcPr>
            <w:tcW w:w="3240" w:type="dxa"/>
          </w:tcPr>
          <w:p w14:paraId="2630212B" w14:textId="77777777" w:rsidR="00C54EF2" w:rsidRPr="00C54EF2" w:rsidRDefault="00604AF5" w:rsidP="00C54EF2">
            <w:pPr>
              <w:pStyle w:val="scriptNormal"/>
              <w:rPr>
                <w:color w:val="auto"/>
              </w:rPr>
            </w:pPr>
            <w:r>
              <w:rPr>
                <w:noProof/>
              </w:rPr>
              <w:drawing>
                <wp:inline distT="0" distB="0" distL="0" distR="0" wp14:anchorId="59B459A5" wp14:editId="76DFEB7A">
                  <wp:extent cx="152400" cy="152400"/>
                  <wp:effectExtent l="0" t="0" r="0" b="0"/>
                  <wp:docPr id="34"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a5af672d29a878c5b9ed42f07212801e" w:history="1">
              <w:r w:rsidR="008E73AE">
                <w:rPr>
                  <w:rStyle w:val="Hyperlink"/>
                  <w:color w:val="auto"/>
                </w:rPr>
                <w:t>Route Audio</w:t>
              </w:r>
            </w:hyperlink>
            <w:r w:rsidR="00BF7800">
              <w:rPr>
                <w:color w:val="auto"/>
              </w:rPr>
              <w:t xml:space="preserve"> &lt;&lt;</w:t>
            </w:r>
            <w:r w:rsidR="001F47AE">
              <w:rPr>
                <w:color w:val="auto"/>
              </w:rPr>
              <w:t>System Function</w:t>
            </w:r>
            <w:r w:rsidR="00BF7800">
              <w:rPr>
                <w:color w:val="auto"/>
              </w:rPr>
              <w:t>&gt;&gt;</w:t>
            </w:r>
          </w:p>
        </w:tc>
        <w:tc>
          <w:tcPr>
            <w:tcW w:w="4770" w:type="dxa"/>
          </w:tcPr>
          <w:p w14:paraId="1F7541CB" w14:textId="77777777" w:rsidR="00C54EF2" w:rsidRPr="00C54EF2" w:rsidRDefault="00D67406" w:rsidP="00C54EF2">
            <w:pPr>
              <w:pStyle w:val="scriptNormal"/>
              <w:rPr>
                <w:color w:val="auto"/>
              </w:rPr>
            </w:pPr>
            <w:r>
              <w:rPr>
                <w:color w:val="auto"/>
              </w:rPr>
              <w:t>MSS Function responsible for Routing Media to specific speakers/seats</w:t>
            </w:r>
          </w:p>
        </w:tc>
        <w:tc>
          <w:tcPr>
            <w:tcW w:w="792" w:type="dxa"/>
          </w:tcPr>
          <w:p w14:paraId="7069D40C" w14:textId="77777777" w:rsidR="00CA5241" w:rsidRDefault="00CA5241"/>
        </w:tc>
      </w:tr>
      <w:tr w:rsidR="00D67406" w:rsidRPr="00C54EF2" w14:paraId="28786AEE" w14:textId="77777777" w:rsidTr="00393C96">
        <w:tc>
          <w:tcPr>
            <w:tcW w:w="1435" w:type="dxa"/>
          </w:tcPr>
          <w:p w14:paraId="2FCDF3DC" w14:textId="77777777" w:rsidR="00CA5241" w:rsidRDefault="00CA5241"/>
        </w:tc>
        <w:tc>
          <w:tcPr>
            <w:tcW w:w="3240" w:type="dxa"/>
          </w:tcPr>
          <w:p w14:paraId="0B111132" w14:textId="77777777" w:rsidR="00C54EF2" w:rsidRPr="00C54EF2" w:rsidRDefault="00604AF5" w:rsidP="00C54EF2">
            <w:pPr>
              <w:pStyle w:val="scriptNormal"/>
              <w:rPr>
                <w:color w:val="auto"/>
              </w:rPr>
            </w:pPr>
            <w:r>
              <w:rPr>
                <w:noProof/>
              </w:rPr>
              <w:drawing>
                <wp:inline distT="0" distB="0" distL="0" distR="0" wp14:anchorId="07598DAD" wp14:editId="119CDE1F">
                  <wp:extent cx="152400" cy="152400"/>
                  <wp:effectExtent l="0" t="0" r="0" b="0"/>
                  <wp:docPr id="36"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03799505.jpg"/>
                          <pic:cNvPicPr/>
                        </pic:nvPicPr>
                        <pic:blipFill>
                          <a:blip r:embed="rId23" cstate="print"/>
                          <a:stretch>
                            <a:fillRect/>
                          </a:stretch>
                        </pic:blipFill>
                        <pic:spPr>
                          <a:xfrm>
                            <a:off x="0" y="0"/>
                            <a:ext cx="152400" cy="152400"/>
                          </a:xfrm>
                          <a:prstGeom prst="rect">
                            <a:avLst/>
                          </a:prstGeom>
                        </pic:spPr>
                      </pic:pic>
                    </a:graphicData>
                  </a:graphic>
                </wp:inline>
              </w:drawing>
            </w:r>
            <w:r>
              <w:rPr>
                <w:color w:val="auto"/>
              </w:rPr>
              <w:t xml:space="preserve">  </w:t>
            </w:r>
            <w:hyperlink w:anchor="_1ed9fc835a411b9e63e76a206cb1d7b0" w:history="1">
              <w:r w:rsidR="008E73AE">
                <w:rPr>
                  <w:rStyle w:val="Hyperlink"/>
                  <w:color w:val="auto"/>
                </w:rPr>
                <w:t>Request Source Change</w:t>
              </w:r>
            </w:hyperlink>
            <w:r w:rsidR="00BF7800">
              <w:rPr>
                <w:color w:val="auto"/>
              </w:rPr>
              <w:t xml:space="preserve"> &lt;&lt;</w:t>
            </w:r>
            <w:r w:rsidR="001F47AE">
              <w:rPr>
                <w:color w:val="auto"/>
              </w:rPr>
              <w:t>System Function</w:t>
            </w:r>
            <w:r w:rsidR="00BF7800">
              <w:rPr>
                <w:color w:val="auto"/>
              </w:rPr>
              <w:t>&gt;&gt;</w:t>
            </w:r>
          </w:p>
        </w:tc>
        <w:tc>
          <w:tcPr>
            <w:tcW w:w="4770" w:type="dxa"/>
          </w:tcPr>
          <w:p w14:paraId="28CD6F93" w14:textId="77777777" w:rsidR="00C54EF2" w:rsidRPr="00C54EF2" w:rsidRDefault="00D67406" w:rsidP="00C54EF2">
            <w:pPr>
              <w:pStyle w:val="scriptNormal"/>
              <w:rPr>
                <w:color w:val="auto"/>
              </w:rPr>
            </w:pPr>
            <w:r>
              <w:rPr>
                <w:color w:val="auto"/>
              </w:rPr>
              <w:t>MSS Function responsible for providing Source Selected Status (AM/FM, BT Stream, Pandora, etc.)</w:t>
            </w:r>
          </w:p>
        </w:tc>
        <w:tc>
          <w:tcPr>
            <w:tcW w:w="792" w:type="dxa"/>
          </w:tcPr>
          <w:p w14:paraId="6C3E2E05" w14:textId="77777777" w:rsidR="00CA5241" w:rsidRDefault="00CA5241"/>
        </w:tc>
      </w:tr>
    </w:tbl>
    <w:p w14:paraId="4B5B4859" w14:textId="067A3BD7" w:rsidR="00AD7649" w:rsidRPr="00C27C3F" w:rsidRDefault="00797407" w:rsidP="00797407">
      <w:pPr>
        <w:pStyle w:val="Caption"/>
        <w:rPr>
          <w:color w:val="000000" w:themeColor="text1"/>
        </w:rPr>
      </w:pPr>
      <w:bookmarkStart w:id="56"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53"/>
      <w:bookmarkEnd w:id="56"/>
    </w:p>
    <w:p w14:paraId="07F36C41" w14:textId="77777777" w:rsidR="007073F4" w:rsidRDefault="007073F4" w:rsidP="007073F4">
      <w:pPr>
        <w:pStyle w:val="Heading2"/>
      </w:pPr>
      <w:bookmarkStart w:id="57" w:name="_FUNCTION_VIEW"/>
      <w:bookmarkStart w:id="58" w:name="_QUALITY_REQUIREMENTS"/>
      <w:bookmarkStart w:id="59" w:name="_Toc478193541"/>
      <w:bookmarkStart w:id="60" w:name="_Toc478193547"/>
      <w:bookmarkStart w:id="61" w:name="_PHYSICAL_COMPONENTS_VIEW"/>
      <w:bookmarkStart w:id="62" w:name="_Toc6466545"/>
      <w:bookmarkEnd w:id="57"/>
      <w:bookmarkEnd w:id="58"/>
      <w:bookmarkEnd w:id="59"/>
      <w:bookmarkEnd w:id="60"/>
      <w:bookmarkEnd w:id="61"/>
      <w:r>
        <w:t>Signal List</w:t>
      </w:r>
      <w:bookmarkEnd w:id="62"/>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63" w:name="_Toc6466546"/>
      <w:bookmarkStart w:id="64" w:name="_Ref521185107"/>
      <w:r>
        <w:lastRenderedPageBreak/>
        <w:t>Function</w:t>
      </w:r>
      <w:r w:rsidR="004C091C">
        <w:t xml:space="preserve"> Specifications</w:t>
      </w:r>
      <w:bookmarkEnd w:id="63"/>
      <w:bookmarkEnd w:id="64"/>
    </w:p>
    <w:p w14:paraId="4B1E6A15" w14:textId="77777777" w:rsidR="000D7866" w:rsidRPr="00E47D48" w:rsidRDefault="000D7866" w:rsidP="00E47D48">
      <w:pPr>
        <w:rPr>
          <w:color w:val="FF0000"/>
        </w:rPr>
      </w:pPr>
    </w:p>
    <w:p w14:paraId="62CF8DEF" w14:textId="671C8F27" w:rsidR="009C1EEC" w:rsidRDefault="000D732E" w:rsidP="0061324D">
      <w:pPr>
        <w:pStyle w:val="Heading2"/>
        <w:numPr>
          <w:ilvl w:val="1"/>
          <w:numId w:val="4"/>
        </w:numPr>
      </w:pPr>
      <w:bookmarkStart w:id="65" w:name="_Function_A"/>
      <w:bookmarkStart w:id="66" w:name="_PCL_User_Request"/>
      <w:bookmarkStart w:id="67" w:name="_PCL_Control"/>
      <w:bookmarkStart w:id="68" w:name="_Toc147810600"/>
      <w:bookmarkStart w:id="69" w:name="_Toc156293228"/>
      <w:bookmarkStart w:id="70" w:name="_Toc147810526"/>
      <w:bookmarkStart w:id="71" w:name="_Toc156293079"/>
      <w:bookmarkStart w:id="72" w:name="_Toc156292312"/>
      <w:bookmarkStart w:id="73" w:name="_Toc153267791"/>
      <w:bookmarkStart w:id="74" w:name="_Toc153183126"/>
      <w:bookmarkStart w:id="75" w:name="_Toc153182176"/>
      <w:bookmarkStart w:id="76" w:name="_Toc152743161"/>
      <w:bookmarkStart w:id="77" w:name="_Toc273517494"/>
      <w:bookmarkStart w:id="78" w:name="_Toc152665350"/>
      <w:bookmarkStart w:id="79" w:name="_Toc157239608"/>
      <w:bookmarkStart w:id="80" w:name="_Toc152475008"/>
      <w:bookmarkStart w:id="81" w:name="_Toc156712169"/>
      <w:bookmarkStart w:id="82" w:name="_Toc151542239"/>
      <w:bookmarkStart w:id="83" w:name="_Toc156379465"/>
      <w:bookmarkEnd w:id="65"/>
      <w:bookmarkEnd w:id="66"/>
      <w:bookmarkEnd w:id="67"/>
      <w:r>
        <w:t xml:space="preserve">Logical Function </w:t>
      </w:r>
      <w:r>
        <w:rPr>
          <w:noProof/>
        </w:rPr>
        <w:drawing>
          <wp:inline distT="0" distB="0" distL="0" distR="0" wp14:anchorId="4A020E8C" wp14:editId="4BF4EF0B">
            <wp:extent cx="152400" cy="152400"/>
            <wp:effectExtent l="0" t="0" r="0" b="0"/>
            <wp:docPr id="38"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03799505.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84" w:name="_7ce558bbb59ef4ae026dc4b264298499"/>
      <w:r w:rsidR="008E73AE">
        <w:t>Request Audio Share Response</w:t>
      </w:r>
      <w:bookmarkEnd w:id="84"/>
    </w:p>
    <w:p w14:paraId="3D06E9EA" w14:textId="77777777" w:rsidR="0061785D" w:rsidRDefault="0061785D" w:rsidP="00783BCF">
      <w:pPr>
        <w:pStyle w:val="Heading3"/>
      </w:pPr>
      <w:bookmarkStart w:id="85" w:name="_Toc6466548"/>
      <w:r>
        <w:t xml:space="preserve">Function </w:t>
      </w:r>
      <w:r w:rsidR="00283752">
        <w:t>Overview</w:t>
      </w:r>
      <w:bookmarkEnd w:id="85"/>
    </w:p>
    <w:p w14:paraId="4D489192" w14:textId="0AF3790E" w:rsidR="00427220" w:rsidRDefault="000D732E" w:rsidP="00427220">
      <w:pPr>
        <w:pStyle w:val="Heading4"/>
      </w:pPr>
      <w:r>
        <w:t xml:space="preserve">Function </w:t>
      </w:r>
      <w:r w:rsidR="00283752">
        <w:t>Description</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0E835F34" wp14:editId="60E7F813">
            <wp:extent cx="152400" cy="152400"/>
            <wp:effectExtent l="0" t="0" r="0" b="0"/>
            <wp:docPr id="40" name="Picture -1480085234.jpg" descr="-148008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8008523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2EAB02B4" w14:textId="77777777" w:rsidR="00AC0C92" w:rsidRDefault="00604AF5" w:rsidP="0061324D">
      <w:pPr>
        <w:pStyle w:val="ListParagraph"/>
        <w:numPr>
          <w:ilvl w:val="0"/>
          <w:numId w:val="13"/>
        </w:numPr>
        <w:contextualSpacing/>
      </w:pPr>
      <w:r>
        <w:rPr>
          <w:noProof/>
        </w:rPr>
        <w:drawing>
          <wp:inline distT="0" distB="0" distL="0" distR="0" wp14:anchorId="3E24D4DB" wp14:editId="2606BB3D">
            <wp:extent cx="152400" cy="152400"/>
            <wp:effectExtent l="0" t="0" r="0" b="0"/>
            <wp:docPr id="42" name="Picture -1480085234.jpg" descr="-148008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8008523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71938FD9" w14:textId="77777777" w:rsidR="00AC0C92" w:rsidRDefault="00604AF5" w:rsidP="0061324D">
      <w:pPr>
        <w:pStyle w:val="ListParagraph"/>
        <w:numPr>
          <w:ilvl w:val="0"/>
          <w:numId w:val="13"/>
        </w:numPr>
        <w:contextualSpacing/>
      </w:pPr>
      <w:r>
        <w:rPr>
          <w:noProof/>
        </w:rPr>
        <w:drawing>
          <wp:inline distT="0" distB="0" distL="0" distR="0" wp14:anchorId="6B49D94A" wp14:editId="0B21ECB0">
            <wp:extent cx="152400" cy="152400"/>
            <wp:effectExtent l="0" t="0" r="0" b="0"/>
            <wp:docPr id="44" name="Picture -39364200.jpg" descr="-39364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9364200.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Audio Share Response</w:t>
      </w:r>
      <w:r>
        <w:t xml:space="preserve"> &lt;&lt;Logical&gt;&gt;</w:t>
      </w:r>
    </w:p>
    <w:p w14:paraId="36688C73" w14:textId="77777777" w:rsidR="00794B45" w:rsidRDefault="00794B45" w:rsidP="009C1EEC">
      <w:pPr>
        <w:contextualSpacing/>
      </w:pPr>
    </w:p>
    <w:p w14:paraId="38C49A9E" w14:textId="5359C85D" w:rsidR="009C1EEC" w:rsidRDefault="009C1EEC" w:rsidP="009C1EEC">
      <w:pPr>
        <w:contextualSpacing/>
      </w:pPr>
      <w:r w:rsidRPr="00A554C4">
        <w:t>MSS Function responsible for Requesting recipient's Response for Audio Share Requests (SYNC/URC)</w:t>
      </w:r>
    </w:p>
    <w:p w14:paraId="001DDA3A" w14:textId="4D9E8BC8" w:rsidR="00282E2C" w:rsidRDefault="000D732E" w:rsidP="00FD32A2">
      <w:pPr>
        <w:pStyle w:val="Heading4"/>
      </w:pPr>
      <w:r>
        <w:t xml:space="preserve">Function </w:t>
      </w:r>
      <w:r w:rsidR="00282E2C">
        <w:t>Variants</w:t>
      </w:r>
    </w:p>
    <w:p w14:paraId="4F610EE7" w14:textId="77777777" w:rsidR="00282E2C" w:rsidRDefault="00282E2C" w:rsidP="00282E2C"/>
    <w:p w14:paraId="5985861D" w14:textId="38C91DBD"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0EA76E22" w14:textId="77777777" w:rsidTr="00EB7D77">
        <w:trPr>
          <w:trHeight w:val="314"/>
        </w:trPr>
        <w:tc>
          <w:tcPr>
            <w:tcW w:w="2523" w:type="dxa"/>
            <w:shd w:val="clear" w:color="auto" w:fill="D9D9D9" w:themeFill="background1" w:themeFillShade="D9"/>
          </w:tcPr>
          <w:p w14:paraId="7A3EFD5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D8A2455"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7A0CB6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97F78FA" w14:textId="77777777" w:rsidTr="00EB7D77">
        <w:trPr>
          <w:trHeight w:val="198"/>
        </w:trPr>
        <w:tc>
          <w:tcPr>
            <w:tcW w:w="2523" w:type="dxa"/>
          </w:tcPr>
          <w:p w14:paraId="4838C7A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550E99A" w14:textId="77777777" w:rsidR="000D732E" w:rsidRPr="009E3B7C" w:rsidRDefault="000D732E" w:rsidP="00EB7D77">
            <w:pPr>
              <w:overflowPunct/>
              <w:autoSpaceDE/>
              <w:autoSpaceDN/>
              <w:adjustRightInd/>
              <w:textAlignment w:val="center"/>
              <w:rPr>
                <w:rFonts w:cs="Arial"/>
              </w:rPr>
            </w:pPr>
          </w:p>
        </w:tc>
        <w:tc>
          <w:tcPr>
            <w:tcW w:w="2551" w:type="dxa"/>
          </w:tcPr>
          <w:p w14:paraId="4C1E83CC" w14:textId="77777777" w:rsidR="000D732E" w:rsidRDefault="000D732E" w:rsidP="00EB7D77">
            <w:pPr>
              <w:rPr>
                <w:rFonts w:cs="Arial"/>
                <w:lang w:val="en-GB"/>
              </w:rPr>
            </w:pPr>
            <w:r>
              <w:rPr>
                <w:rFonts w:cs="Arial"/>
                <w:lang w:val="en-GB"/>
              </w:rPr>
              <w:t xml:space="preserve">e.g. ExtLightTechnology = LED </w:t>
            </w:r>
          </w:p>
          <w:p w14:paraId="49B3148E" w14:textId="77777777" w:rsidR="000D732E" w:rsidRDefault="000D732E" w:rsidP="00EB7D77">
            <w:pPr>
              <w:rPr>
                <w:rFonts w:cs="Arial"/>
                <w:lang w:val="en-GB"/>
              </w:rPr>
            </w:pPr>
            <w:r>
              <w:rPr>
                <w:rFonts w:cs="Arial"/>
                <w:lang w:val="en-GB"/>
              </w:rPr>
              <w:t>OR</w:t>
            </w:r>
          </w:p>
          <w:p w14:paraId="7628778E" w14:textId="77777777" w:rsidR="000D732E" w:rsidRPr="005A344A" w:rsidRDefault="000D732E" w:rsidP="00EB7D77">
            <w:pPr>
              <w:rPr>
                <w:rFonts w:cs="Arial"/>
                <w:lang w:val="en-GB"/>
              </w:rPr>
            </w:pPr>
            <w:r>
              <w:rPr>
                <w:rFonts w:cs="Arial"/>
                <w:lang w:val="en-GB"/>
              </w:rPr>
              <w:t>ExtLightTechnology = Xenon</w:t>
            </w:r>
          </w:p>
        </w:tc>
      </w:tr>
    </w:tbl>
    <w:p w14:paraId="1686ABFC" w14:textId="77777777" w:rsidR="000D732E" w:rsidRPr="005067FC" w:rsidRDefault="000D732E" w:rsidP="00282E2C">
      <w:pPr>
        <w:rPr>
          <w:i/>
          <w:color w:val="A6A6A6" w:themeColor="background1" w:themeShade="A6"/>
        </w:rPr>
      </w:pPr>
    </w:p>
    <w:p w14:paraId="7276EA56" w14:textId="4CB98AB5" w:rsidR="00427220" w:rsidRDefault="00427220" w:rsidP="00FD32A2">
      <w:pPr>
        <w:pStyle w:val="Heading4"/>
      </w:pPr>
      <w:r>
        <w:t>Input Requirements</w:t>
      </w:r>
      <w:r w:rsidR="000D732E">
        <w:t>/Documents</w:t>
      </w:r>
    </w:p>
    <w:p w14:paraId="17932851" w14:textId="7A320ABC"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784679FE" w14:textId="77777777" w:rsidTr="00656A21">
        <w:trPr>
          <w:trHeight w:val="20"/>
        </w:trPr>
        <w:tc>
          <w:tcPr>
            <w:tcW w:w="1561" w:type="dxa"/>
            <w:shd w:val="clear" w:color="auto" w:fill="D9D9D9" w:themeFill="background1" w:themeFillShade="D9"/>
          </w:tcPr>
          <w:p w14:paraId="75E9AA7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03CB24E" w14:textId="77777777" w:rsidR="000D732E" w:rsidRDefault="000D732E" w:rsidP="00EB7D77">
            <w:pPr>
              <w:rPr>
                <w:rFonts w:ascii="Helvetica" w:hAnsi="Helvetica" w:cs="Helvetica"/>
                <w:sz w:val="16"/>
              </w:rPr>
            </w:pPr>
          </w:p>
          <w:p w14:paraId="53911A8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0B4604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DD469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DEA4323" w14:textId="77777777" w:rsidR="000D732E" w:rsidRDefault="000D732E" w:rsidP="00EB7D77">
            <w:pPr>
              <w:rPr>
                <w:rFonts w:ascii="Helvetica" w:hAnsi="Helvetica" w:cs="Helvetica"/>
                <w:b/>
              </w:rPr>
            </w:pPr>
            <w:r>
              <w:rPr>
                <w:rFonts w:ascii="Helvetica" w:hAnsi="Helvetica" w:cs="Helvetica"/>
                <w:b/>
              </w:rPr>
              <w:t>Derived Requirement</w:t>
            </w:r>
          </w:p>
          <w:p w14:paraId="3F1E55BE" w14:textId="77777777" w:rsidR="000D732E" w:rsidRDefault="000D732E" w:rsidP="00EB7D77">
            <w:pPr>
              <w:rPr>
                <w:rFonts w:ascii="Helvetica" w:hAnsi="Helvetica" w:cs="Helvetica"/>
                <w:sz w:val="16"/>
              </w:rPr>
            </w:pPr>
          </w:p>
          <w:p w14:paraId="09CC28D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D3A7C23" w14:textId="77777777" w:rsidTr="00656A21">
        <w:trPr>
          <w:trHeight w:val="20"/>
        </w:trPr>
        <w:tc>
          <w:tcPr>
            <w:tcW w:w="10211" w:type="dxa"/>
            <w:gridSpan w:val="4"/>
            <w:shd w:val="clear" w:color="auto" w:fill="F2F2F2" w:themeFill="background1" w:themeFillShade="F2"/>
          </w:tcPr>
          <w:p w14:paraId="42C2FB9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09FDCB9" w14:textId="77777777" w:rsidTr="00656A21">
        <w:trPr>
          <w:trHeight w:val="20"/>
        </w:trPr>
        <w:tc>
          <w:tcPr>
            <w:tcW w:w="1561" w:type="dxa"/>
          </w:tcPr>
          <w:p w14:paraId="57B931F7" w14:textId="77777777" w:rsidR="000D732E" w:rsidRPr="00D410AE" w:rsidRDefault="000D732E" w:rsidP="00EB7D77">
            <w:pPr>
              <w:rPr>
                <w:rFonts w:cs="Arial"/>
              </w:rPr>
            </w:pPr>
          </w:p>
        </w:tc>
        <w:tc>
          <w:tcPr>
            <w:tcW w:w="2694" w:type="dxa"/>
          </w:tcPr>
          <w:p w14:paraId="76BEB61B" w14:textId="77777777" w:rsidR="000D732E" w:rsidRDefault="000D732E" w:rsidP="00EB7D77">
            <w:pPr>
              <w:rPr>
                <w:rFonts w:cs="Arial"/>
              </w:rPr>
            </w:pPr>
            <w:r>
              <w:rPr>
                <w:rFonts w:cs="Arial"/>
              </w:rPr>
              <w:t>&lt;Example:</w:t>
            </w:r>
          </w:p>
          <w:p w14:paraId="0D5D20CC" w14:textId="77777777" w:rsidR="000D732E" w:rsidRPr="00D410AE" w:rsidRDefault="000D732E" w:rsidP="00EB7D77">
            <w:pPr>
              <w:rPr>
                <w:rFonts w:cs="Arial"/>
              </w:rPr>
            </w:pPr>
            <w:r>
              <w:rPr>
                <w:rFonts w:cs="Arial"/>
              </w:rPr>
              <w:t>id + title of relevant Feature Docs&gt;</w:t>
            </w:r>
          </w:p>
        </w:tc>
        <w:tc>
          <w:tcPr>
            <w:tcW w:w="2694" w:type="dxa"/>
          </w:tcPr>
          <w:p w14:paraId="48BFF6AB" w14:textId="77777777" w:rsidR="000D732E" w:rsidRPr="00D410AE" w:rsidRDefault="000D732E" w:rsidP="00EB7D77">
            <w:pPr>
              <w:rPr>
                <w:rFonts w:cs="Arial"/>
              </w:rPr>
            </w:pPr>
            <w:r>
              <w:rPr>
                <w:rFonts w:cs="Arial"/>
              </w:rPr>
              <w:t>&lt;Example: “Requirements of Feature …”&gt;</w:t>
            </w:r>
          </w:p>
        </w:tc>
        <w:tc>
          <w:tcPr>
            <w:tcW w:w="3262" w:type="dxa"/>
          </w:tcPr>
          <w:p w14:paraId="0766DFA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2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47D4F2E" w14:textId="77777777" w:rsidTr="00656A21">
        <w:trPr>
          <w:trHeight w:val="20"/>
        </w:trPr>
        <w:tc>
          <w:tcPr>
            <w:tcW w:w="1561" w:type="dxa"/>
          </w:tcPr>
          <w:p w14:paraId="5FE355C2" w14:textId="77777777" w:rsidR="000D732E" w:rsidRPr="00D410AE" w:rsidRDefault="000D732E" w:rsidP="00EB7D77">
            <w:pPr>
              <w:rPr>
                <w:rFonts w:cs="Arial"/>
              </w:rPr>
            </w:pPr>
          </w:p>
        </w:tc>
        <w:tc>
          <w:tcPr>
            <w:tcW w:w="2694" w:type="dxa"/>
          </w:tcPr>
          <w:p w14:paraId="2F5DE84B" w14:textId="77777777" w:rsidR="000D732E" w:rsidRDefault="000D732E" w:rsidP="00EB7D77">
            <w:pPr>
              <w:rPr>
                <w:rFonts w:cs="Arial"/>
              </w:rPr>
            </w:pPr>
          </w:p>
        </w:tc>
        <w:tc>
          <w:tcPr>
            <w:tcW w:w="2694" w:type="dxa"/>
          </w:tcPr>
          <w:p w14:paraId="40A53F8A" w14:textId="77777777" w:rsidR="000D732E" w:rsidRDefault="000D732E" w:rsidP="00EB7D77">
            <w:pPr>
              <w:rPr>
                <w:rFonts w:cs="Arial"/>
              </w:rPr>
            </w:pPr>
          </w:p>
        </w:tc>
        <w:tc>
          <w:tcPr>
            <w:tcW w:w="3262" w:type="dxa"/>
          </w:tcPr>
          <w:p w14:paraId="1E83771D" w14:textId="77777777" w:rsidR="000D732E" w:rsidRDefault="000D732E" w:rsidP="00EB7D77">
            <w:pPr>
              <w:rPr>
                <w:rFonts w:cs="Arial"/>
              </w:rPr>
            </w:pPr>
          </w:p>
        </w:tc>
      </w:tr>
      <w:tr w:rsidR="000D732E" w:rsidRPr="007C20FA" w14:paraId="07D69B51" w14:textId="77777777" w:rsidTr="00656A21">
        <w:trPr>
          <w:trHeight w:val="20"/>
        </w:trPr>
        <w:tc>
          <w:tcPr>
            <w:tcW w:w="10211" w:type="dxa"/>
            <w:gridSpan w:val="4"/>
            <w:shd w:val="clear" w:color="auto" w:fill="F2F2F2" w:themeFill="background1" w:themeFillShade="F2"/>
          </w:tcPr>
          <w:p w14:paraId="465361AA"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434D8E45" w14:textId="77777777" w:rsidTr="00656A21">
        <w:trPr>
          <w:trHeight w:val="20"/>
        </w:trPr>
        <w:tc>
          <w:tcPr>
            <w:tcW w:w="1561" w:type="dxa"/>
          </w:tcPr>
          <w:p w14:paraId="4F111CC2" w14:textId="77777777" w:rsidR="000D732E" w:rsidRPr="00D410AE" w:rsidRDefault="000D732E" w:rsidP="00EB7D77">
            <w:pPr>
              <w:rPr>
                <w:rFonts w:cs="Arial"/>
              </w:rPr>
            </w:pPr>
          </w:p>
        </w:tc>
        <w:tc>
          <w:tcPr>
            <w:tcW w:w="2694" w:type="dxa"/>
          </w:tcPr>
          <w:p w14:paraId="5E89305E" w14:textId="77777777" w:rsidR="000D732E" w:rsidRPr="00D410AE" w:rsidRDefault="000D732E" w:rsidP="00EB7D77">
            <w:pPr>
              <w:rPr>
                <w:rFonts w:cs="Arial"/>
              </w:rPr>
            </w:pPr>
            <w:r>
              <w:rPr>
                <w:rFonts w:cs="Arial"/>
              </w:rPr>
              <w:t>&lt;Example: some SDS (requirement)&gt;</w:t>
            </w:r>
          </w:p>
        </w:tc>
        <w:tc>
          <w:tcPr>
            <w:tcW w:w="2694" w:type="dxa"/>
          </w:tcPr>
          <w:p w14:paraId="50116395" w14:textId="77777777" w:rsidR="000D732E" w:rsidRPr="00D410AE" w:rsidRDefault="000D732E" w:rsidP="00EB7D77">
            <w:pPr>
              <w:rPr>
                <w:rFonts w:cs="Arial"/>
              </w:rPr>
            </w:pPr>
          </w:p>
        </w:tc>
        <w:tc>
          <w:tcPr>
            <w:tcW w:w="3262" w:type="dxa"/>
          </w:tcPr>
          <w:p w14:paraId="46263860" w14:textId="77777777" w:rsidR="000D732E" w:rsidRDefault="000D732E" w:rsidP="00EB7D77">
            <w:pPr>
              <w:rPr>
                <w:rFonts w:cs="Arial"/>
              </w:rPr>
            </w:pPr>
          </w:p>
        </w:tc>
      </w:tr>
      <w:tr w:rsidR="000D732E" w:rsidRPr="007C20FA" w14:paraId="5E724C35" w14:textId="77777777" w:rsidTr="00656A21">
        <w:trPr>
          <w:trHeight w:val="20"/>
        </w:trPr>
        <w:tc>
          <w:tcPr>
            <w:tcW w:w="1561" w:type="dxa"/>
          </w:tcPr>
          <w:p w14:paraId="1157CD47" w14:textId="77777777" w:rsidR="000D732E" w:rsidRDefault="000D732E" w:rsidP="00EB7D77">
            <w:pPr>
              <w:rPr>
                <w:rFonts w:cs="Arial"/>
              </w:rPr>
            </w:pPr>
          </w:p>
        </w:tc>
        <w:tc>
          <w:tcPr>
            <w:tcW w:w="2694" w:type="dxa"/>
          </w:tcPr>
          <w:p w14:paraId="706AD8F5" w14:textId="77777777" w:rsidR="000D732E" w:rsidRDefault="000D732E" w:rsidP="00EB7D77">
            <w:pPr>
              <w:rPr>
                <w:rFonts w:cs="Arial"/>
              </w:rPr>
            </w:pPr>
          </w:p>
        </w:tc>
        <w:tc>
          <w:tcPr>
            <w:tcW w:w="2694" w:type="dxa"/>
          </w:tcPr>
          <w:p w14:paraId="4E1229BC" w14:textId="77777777" w:rsidR="000D732E" w:rsidRDefault="000D732E" w:rsidP="00EB7D77">
            <w:pPr>
              <w:rPr>
                <w:rFonts w:cs="Arial"/>
              </w:rPr>
            </w:pPr>
          </w:p>
        </w:tc>
        <w:tc>
          <w:tcPr>
            <w:tcW w:w="3262" w:type="dxa"/>
          </w:tcPr>
          <w:p w14:paraId="29D7FF85" w14:textId="77777777" w:rsidR="000D732E" w:rsidRDefault="000D732E" w:rsidP="00EB7D77">
            <w:pPr>
              <w:rPr>
                <w:rFonts w:cs="Arial"/>
              </w:rPr>
            </w:pPr>
          </w:p>
        </w:tc>
      </w:tr>
      <w:tr w:rsidR="000D732E" w:rsidRPr="007C20FA" w14:paraId="4A066270" w14:textId="77777777" w:rsidTr="00656A21">
        <w:trPr>
          <w:trHeight w:val="20"/>
        </w:trPr>
        <w:tc>
          <w:tcPr>
            <w:tcW w:w="10211" w:type="dxa"/>
            <w:gridSpan w:val="4"/>
            <w:shd w:val="clear" w:color="auto" w:fill="F2F2F2" w:themeFill="background1" w:themeFillShade="F2"/>
          </w:tcPr>
          <w:p w14:paraId="61E2849D"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E3A02AC" w14:textId="77777777" w:rsidTr="00656A21">
        <w:trPr>
          <w:trHeight w:val="20"/>
        </w:trPr>
        <w:tc>
          <w:tcPr>
            <w:tcW w:w="1561" w:type="dxa"/>
          </w:tcPr>
          <w:p w14:paraId="300BCE7C" w14:textId="77777777" w:rsidR="000D732E" w:rsidRPr="00D410AE" w:rsidRDefault="000D732E" w:rsidP="00EB7D77">
            <w:pPr>
              <w:rPr>
                <w:rFonts w:cs="Arial"/>
              </w:rPr>
            </w:pPr>
          </w:p>
        </w:tc>
        <w:tc>
          <w:tcPr>
            <w:tcW w:w="2694" w:type="dxa"/>
          </w:tcPr>
          <w:p w14:paraId="4FFD359A" w14:textId="77777777" w:rsidR="000D732E" w:rsidRPr="00D410AE" w:rsidRDefault="000D732E" w:rsidP="00EB7D77">
            <w:pPr>
              <w:rPr>
                <w:rFonts w:cs="Arial"/>
              </w:rPr>
            </w:pPr>
          </w:p>
        </w:tc>
        <w:tc>
          <w:tcPr>
            <w:tcW w:w="2694" w:type="dxa"/>
          </w:tcPr>
          <w:p w14:paraId="3FFE2485" w14:textId="77777777" w:rsidR="000D732E" w:rsidRPr="00D410AE" w:rsidRDefault="000D732E" w:rsidP="00EB7D77">
            <w:pPr>
              <w:rPr>
                <w:rFonts w:cs="Arial"/>
              </w:rPr>
            </w:pPr>
          </w:p>
        </w:tc>
        <w:tc>
          <w:tcPr>
            <w:tcW w:w="3262" w:type="dxa"/>
          </w:tcPr>
          <w:p w14:paraId="13CBD869" w14:textId="77777777" w:rsidR="000D732E" w:rsidRPr="00D410AE" w:rsidRDefault="000D732E" w:rsidP="00EB7D77">
            <w:pPr>
              <w:rPr>
                <w:rFonts w:cs="Arial"/>
              </w:rPr>
            </w:pPr>
          </w:p>
        </w:tc>
      </w:tr>
      <w:tr w:rsidR="000D732E" w:rsidRPr="007C20FA" w14:paraId="2D381E3F" w14:textId="77777777" w:rsidTr="00656A21">
        <w:trPr>
          <w:trHeight w:val="20"/>
        </w:trPr>
        <w:tc>
          <w:tcPr>
            <w:tcW w:w="10211" w:type="dxa"/>
            <w:gridSpan w:val="4"/>
            <w:shd w:val="clear" w:color="auto" w:fill="F2F2F2" w:themeFill="background1" w:themeFillShade="F2"/>
          </w:tcPr>
          <w:p w14:paraId="628541BF"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7FE13807" w14:textId="77777777" w:rsidTr="00656A21">
        <w:trPr>
          <w:trHeight w:val="20"/>
        </w:trPr>
        <w:tc>
          <w:tcPr>
            <w:tcW w:w="1561" w:type="dxa"/>
          </w:tcPr>
          <w:p w14:paraId="5E30642D" w14:textId="77777777" w:rsidR="000D732E" w:rsidRPr="00D410AE" w:rsidRDefault="000D732E" w:rsidP="00EB7D77">
            <w:pPr>
              <w:rPr>
                <w:rFonts w:cs="Arial"/>
              </w:rPr>
            </w:pPr>
          </w:p>
        </w:tc>
        <w:tc>
          <w:tcPr>
            <w:tcW w:w="2694" w:type="dxa"/>
          </w:tcPr>
          <w:p w14:paraId="018000B9" w14:textId="77777777" w:rsidR="000D732E" w:rsidRPr="00D410AE" w:rsidRDefault="000D732E" w:rsidP="00EB7D77">
            <w:pPr>
              <w:rPr>
                <w:rFonts w:cs="Arial"/>
              </w:rPr>
            </w:pPr>
          </w:p>
        </w:tc>
        <w:tc>
          <w:tcPr>
            <w:tcW w:w="2694" w:type="dxa"/>
          </w:tcPr>
          <w:p w14:paraId="26A872AE" w14:textId="77777777" w:rsidR="000D732E" w:rsidRPr="00D410AE" w:rsidRDefault="000D732E" w:rsidP="00EB7D77">
            <w:pPr>
              <w:rPr>
                <w:rFonts w:cs="Arial"/>
              </w:rPr>
            </w:pPr>
          </w:p>
        </w:tc>
        <w:tc>
          <w:tcPr>
            <w:tcW w:w="3262" w:type="dxa"/>
          </w:tcPr>
          <w:p w14:paraId="27443CE7" w14:textId="77777777" w:rsidR="000D732E" w:rsidRPr="00D410AE" w:rsidRDefault="000D732E" w:rsidP="00EB7D77">
            <w:pPr>
              <w:rPr>
                <w:rFonts w:cs="Arial"/>
              </w:rPr>
            </w:pPr>
          </w:p>
        </w:tc>
      </w:tr>
      <w:tr w:rsidR="000D732E" w:rsidRPr="007C20FA" w14:paraId="7A6B3E57" w14:textId="77777777" w:rsidTr="00656A21">
        <w:trPr>
          <w:trHeight w:val="20"/>
        </w:trPr>
        <w:tc>
          <w:tcPr>
            <w:tcW w:w="10211" w:type="dxa"/>
            <w:gridSpan w:val="4"/>
            <w:shd w:val="clear" w:color="auto" w:fill="F2F2F2" w:themeFill="background1" w:themeFillShade="F2"/>
          </w:tcPr>
          <w:p w14:paraId="7E2F5F6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C509578" w14:textId="77777777" w:rsidTr="00656A21">
        <w:trPr>
          <w:trHeight w:val="20"/>
        </w:trPr>
        <w:tc>
          <w:tcPr>
            <w:tcW w:w="1561" w:type="dxa"/>
          </w:tcPr>
          <w:p w14:paraId="236760A1" w14:textId="77777777" w:rsidR="000D732E" w:rsidRPr="00D410AE" w:rsidRDefault="000D732E" w:rsidP="00EB7D77">
            <w:pPr>
              <w:rPr>
                <w:rFonts w:cs="Arial"/>
              </w:rPr>
            </w:pPr>
          </w:p>
        </w:tc>
        <w:tc>
          <w:tcPr>
            <w:tcW w:w="2694" w:type="dxa"/>
          </w:tcPr>
          <w:p w14:paraId="4FF2CAE4" w14:textId="77777777" w:rsidR="000D732E" w:rsidRDefault="000D732E" w:rsidP="00EB7D77">
            <w:pPr>
              <w:rPr>
                <w:rFonts w:cs="Arial"/>
              </w:rPr>
            </w:pPr>
          </w:p>
        </w:tc>
        <w:tc>
          <w:tcPr>
            <w:tcW w:w="2694" w:type="dxa"/>
          </w:tcPr>
          <w:p w14:paraId="305E74D4" w14:textId="77777777" w:rsidR="000D732E" w:rsidRPr="00D410AE" w:rsidRDefault="000D732E" w:rsidP="00EB7D77">
            <w:pPr>
              <w:rPr>
                <w:rFonts w:cs="Arial"/>
              </w:rPr>
            </w:pPr>
          </w:p>
        </w:tc>
        <w:tc>
          <w:tcPr>
            <w:tcW w:w="3262" w:type="dxa"/>
          </w:tcPr>
          <w:p w14:paraId="32B4C75A" w14:textId="77777777" w:rsidR="000D732E" w:rsidRPr="00D410AE" w:rsidRDefault="000D732E" w:rsidP="00EB7D77">
            <w:pPr>
              <w:rPr>
                <w:rFonts w:cs="Arial"/>
              </w:rPr>
            </w:pPr>
          </w:p>
        </w:tc>
      </w:tr>
      <w:tr w:rsidR="00656A21" w:rsidRPr="007C20FA" w14:paraId="717B428D" w14:textId="77777777" w:rsidTr="00656A21">
        <w:trPr>
          <w:trHeight w:val="20"/>
        </w:trPr>
        <w:tc>
          <w:tcPr>
            <w:tcW w:w="1561" w:type="dxa"/>
          </w:tcPr>
          <w:p w14:paraId="63342F70" w14:textId="77777777" w:rsidR="00656A21" w:rsidRPr="00D410AE" w:rsidRDefault="00656A21" w:rsidP="00EB7D77">
            <w:pPr>
              <w:rPr>
                <w:rFonts w:cs="Arial"/>
              </w:rPr>
            </w:pPr>
          </w:p>
        </w:tc>
        <w:tc>
          <w:tcPr>
            <w:tcW w:w="2694" w:type="dxa"/>
          </w:tcPr>
          <w:p w14:paraId="640CCE67" w14:textId="77777777" w:rsidR="00656A21" w:rsidRDefault="00656A21" w:rsidP="00EB7D77">
            <w:pPr>
              <w:rPr>
                <w:rFonts w:cs="Arial"/>
              </w:rPr>
            </w:pPr>
          </w:p>
        </w:tc>
        <w:tc>
          <w:tcPr>
            <w:tcW w:w="2694" w:type="dxa"/>
          </w:tcPr>
          <w:p w14:paraId="5A5722C7" w14:textId="77777777" w:rsidR="00656A21" w:rsidRPr="00D410AE" w:rsidRDefault="00656A21" w:rsidP="00EB7D77">
            <w:pPr>
              <w:rPr>
                <w:rFonts w:cs="Arial"/>
              </w:rPr>
            </w:pPr>
          </w:p>
        </w:tc>
        <w:tc>
          <w:tcPr>
            <w:tcW w:w="3262" w:type="dxa"/>
          </w:tcPr>
          <w:p w14:paraId="5BDE1292" w14:textId="77777777" w:rsidR="00656A21" w:rsidRPr="00D410AE" w:rsidRDefault="00656A21" w:rsidP="00EB7D77">
            <w:pPr>
              <w:rPr>
                <w:rFonts w:cs="Arial"/>
              </w:rPr>
            </w:pPr>
          </w:p>
        </w:tc>
      </w:tr>
    </w:tbl>
    <w:p w14:paraId="1A830B44" w14:textId="77777777" w:rsidR="000D732E" w:rsidRPr="00C7649D" w:rsidRDefault="000D732E" w:rsidP="000D732E">
      <w:pPr>
        <w:pStyle w:val="Caption"/>
      </w:pPr>
      <w:bookmarkStart w:id="86" w:name="_Toc34668967"/>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bookmarkEnd w:id="86"/>
    </w:p>
    <w:p w14:paraId="70A1453A" w14:textId="77777777" w:rsidR="000D732E" w:rsidRPr="005067FC" w:rsidRDefault="000D732E" w:rsidP="00427220">
      <w:pPr>
        <w:rPr>
          <w:i/>
          <w:color w:val="A6A6A6" w:themeColor="background1" w:themeShade="A6"/>
        </w:rPr>
      </w:pPr>
    </w:p>
    <w:p w14:paraId="23DD40A4" w14:textId="77777777" w:rsidR="00427220" w:rsidRDefault="00427220" w:rsidP="00427220">
      <w:pPr>
        <w:pStyle w:val="Heading4"/>
      </w:pPr>
      <w:r>
        <w:t>Assumptions</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0A3BC1EF" w14:textId="77777777" w:rsidR="00F15706" w:rsidRDefault="00E60B64" w:rsidP="00783BCF">
      <w:pPr>
        <w:pStyle w:val="Heading3"/>
      </w:pPr>
      <w:bookmarkStart w:id="87" w:name="_Toc6466549"/>
      <w:r>
        <w:t>Function Scope</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7"/>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2F81D8B5" wp14:editId="23635725">
            <wp:extent cx="152400" cy="152400"/>
            <wp:effectExtent l="0" t="0" r="0" b="0"/>
            <wp:docPr id="46" name="Picture -603799505.jpg" descr="-60379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3799505.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Audio Share Response</w:t>
      </w:r>
      <w:r w:rsidR="0004480F">
        <w:rPr>
          <w:b/>
        </w:rPr>
        <w:t>”</w:t>
      </w:r>
      <w:r>
        <w:t xml:space="preserve"> f</w:t>
      </w:r>
      <w:r w:rsidR="00294100">
        <w:t>unction is called by</w:t>
      </w:r>
      <w:r>
        <w:t xml:space="preserve"> the following </w:t>
      </w:r>
      <w:r w:rsidR="00294100">
        <w:t>functions</w:t>
      </w:r>
      <w:r>
        <w:t>:</w:t>
      </w:r>
    </w:p>
    <w:p w14:paraId="658EE195" w14:textId="783DDEBF" w:rsidR="00306D37" w:rsidRPr="00953D23" w:rsidRDefault="00306D37" w:rsidP="0061324D">
      <w:pPr>
        <w:pStyle w:val="ListParagraph"/>
        <w:numPr>
          <w:ilvl w:val="0"/>
          <w:numId w:val="12"/>
        </w:numPr>
        <w:contextualSpacing/>
      </w:pPr>
      <w:r>
        <w:rPr>
          <w:noProof/>
        </w:rPr>
        <w:drawing>
          <wp:inline distT="0" distB="0" distL="0" distR="0" wp14:anchorId="3512F38B" wp14:editId="3315F1D1">
            <wp:extent cx="152400" cy="152400"/>
            <wp:effectExtent l="0" t="0" r="0" b="0"/>
            <wp:docPr id="4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6BEA9BFD" wp14:editId="226F3A8A">
            <wp:extent cx="6466205" cy="886336"/>
            <wp:effectExtent l="0" t="0" r="0" b="0"/>
            <wp:docPr id="50"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4C1C738F" w14:textId="554C75E4" w:rsidR="00306D37" w:rsidRPr="00294100" w:rsidRDefault="00306D37" w:rsidP="00294100">
      <w:pPr>
        <w:pStyle w:val="Caption"/>
      </w:pPr>
      <w:bookmarkStart w:id="88" w:name="_Toc6466565"/>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0257CE7" wp14:editId="5935694E">
            <wp:extent cx="152400" cy="152400"/>
            <wp:effectExtent l="0" t="0" r="0" b="0"/>
            <wp:docPr id="52"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7115C8CC" wp14:editId="6BC536CA">
            <wp:extent cx="152400" cy="152400"/>
            <wp:effectExtent l="0" t="0" r="0" b="0"/>
            <wp:docPr id="5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Audio Share Response</w:t>
      </w:r>
      <w:r w:rsidR="0004480F">
        <w:t>”</w:t>
      </w:r>
      <w:bookmarkEnd w:id="88"/>
    </w:p>
    <w:p w14:paraId="7A8A02B9" w14:textId="77777777" w:rsidR="00306D37" w:rsidRDefault="00306D37" w:rsidP="00306D37">
      <w:pPr>
        <w:contextualSpacing/>
      </w:pPr>
    </w:p>
    <w:p w14:paraId="285C9F19" w14:textId="77777777" w:rsidR="00F15706" w:rsidRDefault="00E60B64" w:rsidP="00783BCF">
      <w:pPr>
        <w:pStyle w:val="Heading3"/>
      </w:pPr>
      <w:bookmarkStart w:id="89" w:name="_Goal_G4:_Have"/>
      <w:bookmarkStart w:id="90" w:name="_Toc6466550"/>
      <w:bookmarkEnd w:id="89"/>
      <w:r>
        <w:t>Function Interfaces</w:t>
      </w:r>
      <w:bookmarkEnd w:id="90"/>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40B63DC" w14:textId="77777777" w:rsidTr="0082668D">
        <w:trPr>
          <w:trHeight w:val="260"/>
        </w:trPr>
        <w:tc>
          <w:tcPr>
            <w:tcW w:w="2547"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F12DEC2" w14:textId="77777777" w:rsidTr="0082668D">
        <w:trPr>
          <w:trHeight w:val="410"/>
        </w:trPr>
        <w:tc>
          <w:tcPr>
            <w:tcW w:w="2547" w:type="dxa"/>
            <w:noWrap/>
          </w:tcPr>
          <w:p w14:paraId="046A7965" w14:textId="77777777" w:rsidR="0082668D" w:rsidRDefault="0082668D" w:rsidP="00BC57B1">
            <w:pPr>
              <w:contextualSpacing/>
              <w:rPr>
                <w:rFonts w:cs="Arial"/>
              </w:rPr>
            </w:pPr>
            <w:r w:rsidRPr="00275823">
              <w:rPr>
                <w:rFonts w:cs="Arial"/>
              </w:rPr>
              <w:t>AudioShareResp_Command</w:t>
            </w:r>
          </w:p>
          <w:p w14:paraId="63987DF9" w14:textId="77777777" w:rsidR="0082668D" w:rsidRDefault="0082668D" w:rsidP="00BC57B1">
            <w:pPr>
              <w:contextualSpacing/>
              <w:rPr>
                <w:rFonts w:cs="Arial"/>
              </w:rPr>
            </w:pPr>
            <w:r>
              <w:rPr>
                <w:rFonts w:cs="Arial"/>
              </w:rPr>
              <w:t>Type:</w:t>
            </w:r>
          </w:p>
          <w:p w14:paraId="6C25B31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7D3C6D1" wp14:editId="627EF4E6">
                  <wp:extent cx="152400" cy="152400"/>
                  <wp:effectExtent l="0" t="0" r="0" b="0"/>
                  <wp:docPr id="5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3ceb75ba29f42c2a1de4d8a567099ea" w:history="1">
              <w:r>
                <w:rPr>
                  <w:rStyle w:val="Hyperlink"/>
                  <w:rFonts w:cs="Arial"/>
                </w:rPr>
                <w:t>AudioShareResp_Command_ET</w:t>
              </w:r>
            </w:hyperlink>
          </w:p>
        </w:tc>
        <w:tc>
          <w:tcPr>
            <w:tcW w:w="7654" w:type="dxa"/>
          </w:tcPr>
          <w:p w14:paraId="5C36FCFD" w14:textId="77777777" w:rsidR="0082668D" w:rsidRDefault="0082668D" w:rsidP="00BC57B1">
            <w:pPr>
              <w:rPr>
                <w:rFonts w:cs="Arial"/>
              </w:rPr>
            </w:pPr>
            <w:r>
              <w:rPr>
                <w:rFonts w:cs="Arial"/>
              </w:rPr>
              <w:t>Signal Description:</w:t>
            </w:r>
          </w:p>
          <w:p w14:paraId="44946B19" w14:textId="77777777" w:rsidR="0082668D" w:rsidRDefault="0082668D" w:rsidP="00BC57B1">
            <w:pPr>
              <w:rPr>
                <w:rFonts w:cs="Arial"/>
              </w:rPr>
            </w:pPr>
            <w:r w:rsidRPr="00275823">
              <w:rPr>
                <w:rFonts w:cs="Arial"/>
              </w:rPr>
              <w:t>Encoding Type for Audio Share Resp Command (Physical Touch)</w:t>
            </w:r>
          </w:p>
          <w:p w14:paraId="27CCE4B8" w14:textId="77777777" w:rsidR="0082668D" w:rsidRDefault="0082668D" w:rsidP="00BC57B1">
            <w:pPr>
              <w:rPr>
                <w:rFonts w:cs="Arial"/>
              </w:rPr>
            </w:pPr>
          </w:p>
        </w:tc>
      </w:tr>
    </w:tbl>
    <w:p w14:paraId="22F1FCB0" w14:textId="77777777" w:rsidR="0082668D" w:rsidRDefault="0082668D" w:rsidP="00A7465B">
      <w:pPr>
        <w:contextualSpacing/>
        <w:rPr>
          <w:rFonts w:cs="Arial"/>
        </w:rPr>
      </w:pPr>
    </w:p>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CD7DFE">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BD67B78" w14:textId="77777777" w:rsidTr="00CD7DFE">
        <w:trPr>
          <w:trHeight w:val="410"/>
        </w:trPr>
        <w:tc>
          <w:tcPr>
            <w:tcW w:w="2689" w:type="dxa"/>
            <w:noWrap/>
          </w:tcPr>
          <w:p w14:paraId="788596A0" w14:textId="77777777" w:rsidR="00CD7DFE" w:rsidRDefault="00CD7DFE" w:rsidP="00BC57B1">
            <w:pPr>
              <w:contextualSpacing/>
              <w:rPr>
                <w:rFonts w:cs="Arial"/>
              </w:rPr>
            </w:pPr>
            <w:r>
              <w:rPr>
                <w:rFonts w:cs="Arial"/>
              </w:rPr>
              <w:t>AudioShareResp_Req</w:t>
            </w:r>
          </w:p>
          <w:p w14:paraId="656FB73F" w14:textId="77777777" w:rsidR="00CD7DFE" w:rsidRDefault="00CD7DFE" w:rsidP="00BC57B1">
            <w:pPr>
              <w:contextualSpacing/>
              <w:rPr>
                <w:rFonts w:cs="Arial"/>
              </w:rPr>
            </w:pPr>
            <w:r>
              <w:rPr>
                <w:rFonts w:cs="Arial"/>
              </w:rPr>
              <w:t>Type:</w:t>
            </w:r>
          </w:p>
          <w:p w14:paraId="6B0EEB38" w14:textId="77777777" w:rsidR="00CD7DFE" w:rsidRDefault="00CD7DFE" w:rsidP="00BC57B1">
            <w:pPr>
              <w:contextualSpacing/>
              <w:rPr>
                <w:rFonts w:cs="Arial"/>
              </w:rPr>
            </w:pPr>
            <w:r>
              <w:rPr>
                <w:noProof/>
              </w:rPr>
              <w:drawing>
                <wp:inline distT="0" distB="0" distL="0" distR="0" wp14:anchorId="3B860581" wp14:editId="1F8DF98F">
                  <wp:extent cx="152400" cy="152400"/>
                  <wp:effectExtent l="0" t="0" r="0" b="0"/>
                  <wp:docPr id="5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9348f4d55a02302f44bc02bd50fee0ed" w:history="1">
              <w:r>
                <w:rPr>
                  <w:rStyle w:val="Hyperlink"/>
                  <w:rFonts w:cs="Arial"/>
                </w:rPr>
                <w:t>BLE_AudioShareResp_Req_ET</w:t>
              </w:r>
            </w:hyperlink>
          </w:p>
        </w:tc>
        <w:tc>
          <w:tcPr>
            <w:tcW w:w="7512" w:type="dxa"/>
            <w:noWrap/>
          </w:tcPr>
          <w:p w14:paraId="5BB6631B" w14:textId="77777777" w:rsidR="00CD7DFE" w:rsidRDefault="00CD7DFE" w:rsidP="00BC57B1">
            <w:pPr>
              <w:rPr>
                <w:rFonts w:cs="Arial"/>
              </w:rPr>
            </w:pPr>
            <w:r>
              <w:rPr>
                <w:rFonts w:cs="Arial"/>
              </w:rPr>
              <w:t>Signal Description:</w:t>
            </w:r>
          </w:p>
          <w:p w14:paraId="7F04DF57" w14:textId="77777777" w:rsidR="00CD7DFE" w:rsidRDefault="00CD7DFE" w:rsidP="00BC57B1">
            <w:pPr>
              <w:rPr>
                <w:rFonts w:cs="Arial"/>
              </w:rPr>
            </w:pPr>
            <w:r>
              <w:rPr>
                <w:rFonts w:cs="Arial"/>
              </w:rPr>
              <w:t>Encoding type for Audio SHare Response (Accept/Decline)</w:t>
            </w:r>
          </w:p>
          <w:p w14:paraId="074D3D6D" w14:textId="77777777" w:rsidR="00CD7DFE" w:rsidRDefault="00CD7DFE" w:rsidP="00BC57B1">
            <w:pPr>
              <w:rPr>
                <w:rFonts w:cs="Arial"/>
              </w:rPr>
            </w:pPr>
          </w:p>
          <w:p w14:paraId="59D792EE" w14:textId="77777777" w:rsidR="00CD7DFE" w:rsidRPr="00275823" w:rsidRDefault="00CD7DFE" w:rsidP="00BC57B1">
            <w:pPr>
              <w:rPr>
                <w:rFonts w:cs="Arial"/>
                <w:color w:val="000000"/>
              </w:rPr>
            </w:pPr>
            <w:r>
              <w:rPr>
                <w:rFonts w:cs="Arial"/>
                <w:color w:val="000000"/>
              </w:rPr>
              <w:t>Sent to:</w:t>
            </w:r>
          </w:p>
          <w:p w14:paraId="60859E0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4ABB8AB" wp14:editId="6AD84A2A">
                  <wp:extent cx="152400" cy="152400"/>
                  <wp:effectExtent l="0" t="0" r="0" b="0"/>
                  <wp:docPr id="6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bl>
    <w:p w14:paraId="42A1BF57" w14:textId="77777777" w:rsidR="00CD7DFE" w:rsidRDefault="00CD7DFE" w:rsidP="00A72B37"/>
    <w:p w14:paraId="04F44E0F" w14:textId="77777777" w:rsidR="00A72B37" w:rsidRDefault="00A72B37" w:rsidP="00A72B37">
      <w:pPr>
        <w:pStyle w:val="Heading4"/>
      </w:pPr>
      <w:r>
        <w:t>Logical</w:t>
      </w:r>
      <w:r w:rsidRPr="00F15706">
        <w:t xml:space="preserve"> Parameters</w:t>
      </w:r>
    </w:p>
    <w:p w14:paraId="1B19BBF6" w14:textId="77777777" w:rsidR="00A72B37" w:rsidRDefault="00A72B37" w:rsidP="00A72B37"/>
    <w:p w14:paraId="2597170C" w14:textId="61DFE4F1"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29AEE8B" w14:textId="77777777" w:rsidTr="00EB7D77">
        <w:trPr>
          <w:trHeight w:val="211"/>
        </w:trPr>
        <w:tc>
          <w:tcPr>
            <w:tcW w:w="2689" w:type="dxa"/>
            <w:shd w:val="clear" w:color="auto" w:fill="D9D9D9" w:themeFill="background1" w:themeFillShade="D9"/>
            <w:noWrap/>
            <w:hideMark/>
          </w:tcPr>
          <w:p w14:paraId="03E3A804"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FB15F1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378D12F" w14:textId="77777777" w:rsidTr="00EB7D77">
        <w:trPr>
          <w:trHeight w:val="410"/>
        </w:trPr>
        <w:tc>
          <w:tcPr>
            <w:tcW w:w="2689" w:type="dxa"/>
            <w:noWrap/>
          </w:tcPr>
          <w:p w14:paraId="6CBE32D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7B26FD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20B344A" w14:textId="77777777" w:rsidTr="00EB7D77">
        <w:trPr>
          <w:trHeight w:val="410"/>
        </w:trPr>
        <w:tc>
          <w:tcPr>
            <w:tcW w:w="2689" w:type="dxa"/>
            <w:noWrap/>
          </w:tcPr>
          <w:p w14:paraId="7CFDE89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3D1C8A5" w14:textId="77777777" w:rsidR="009649F4" w:rsidRPr="003F473D" w:rsidRDefault="009649F4" w:rsidP="00EB7D77">
            <w:pPr>
              <w:rPr>
                <w:rFonts w:cs="Arial"/>
                <w:color w:val="000000"/>
                <w:sz w:val="18"/>
                <w:szCs w:val="18"/>
              </w:rPr>
            </w:pPr>
          </w:p>
        </w:tc>
      </w:tr>
    </w:tbl>
    <w:p w14:paraId="655EE0D1" w14:textId="77777777" w:rsidR="009649F4" w:rsidRDefault="009649F4" w:rsidP="00A72B37"/>
    <w:p w14:paraId="305BFBF4" w14:textId="77777777" w:rsidR="00822913" w:rsidRDefault="00822913" w:rsidP="00822913">
      <w:pPr>
        <w:pStyle w:val="Heading3"/>
      </w:pPr>
      <w:bookmarkStart w:id="91" w:name="_Toc6466551"/>
      <w:r>
        <w:t>Function Modeling</w:t>
      </w:r>
      <w:bookmarkEnd w:id="91"/>
    </w:p>
    <w:p w14:paraId="57D1EAA7" w14:textId="77777777" w:rsidR="00EF5443" w:rsidRPr="00C75AE5" w:rsidRDefault="00EF5443" w:rsidP="00EF5443"/>
    <w:p w14:paraId="2B23F983" w14:textId="77777777" w:rsidR="002D15F6" w:rsidRDefault="002D15F6" w:rsidP="0061324D">
      <w:pPr>
        <w:pStyle w:val="Heading4"/>
        <w:numPr>
          <w:ilvl w:val="3"/>
          <w:numId w:val="4"/>
        </w:numPr>
      </w:pPr>
      <w:r>
        <w:t>Use Cases</w:t>
      </w:r>
    </w:p>
    <w:p w14:paraId="7CE4CF2F" w14:textId="77777777" w:rsidR="002D15F6" w:rsidRDefault="002D15F6"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1891B77" w14:textId="77777777" w:rsidR="009649F4" w:rsidRDefault="009649F4" w:rsidP="009649F4">
      <w:pPr>
        <w:pStyle w:val="Heading4"/>
        <w:numPr>
          <w:ilvl w:val="3"/>
          <w:numId w:val="4"/>
        </w:numPr>
      </w:pPr>
      <w:r>
        <w:t>State Charts</w:t>
      </w:r>
    </w:p>
    <w:p w14:paraId="7FBB1DD1" w14:textId="77777777" w:rsidR="00195B38" w:rsidRDefault="00195B38" w:rsidP="00A76553">
      <w:pPr>
        <w:contextualSpacing/>
        <w:rPr>
          <w:color w:val="A6A6A6" w:themeColor="background1" w:themeShade="A6"/>
        </w:rPr>
      </w:pPr>
    </w:p>
    <w:p w14:paraId="2ABA26AE" w14:textId="258F2640"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1F3D5B0" w14:textId="77777777" w:rsidR="00A76553" w:rsidRPr="00FF5F72" w:rsidRDefault="00A76553" w:rsidP="00A76553">
      <w:pPr>
        <w:contextualSpacing/>
        <w:rPr>
          <w:color w:val="A6A6A6" w:themeColor="background1" w:themeShade="A6"/>
        </w:rPr>
      </w:pPr>
    </w:p>
    <w:p w14:paraId="232E8A5D" w14:textId="77777777" w:rsidR="00A76553" w:rsidRPr="00004083" w:rsidRDefault="00A76553" w:rsidP="00A76553">
      <w:pPr>
        <w:contextualSpacing/>
        <w:rPr>
          <w:rFonts w:cs="Arial"/>
        </w:rPr>
      </w:pPr>
    </w:p>
    <w:p w14:paraId="69903928" w14:textId="77777777" w:rsidR="009649F4" w:rsidRDefault="009649F4" w:rsidP="009649F4">
      <w:pPr>
        <w:pStyle w:val="Heading4"/>
        <w:numPr>
          <w:ilvl w:val="3"/>
          <w:numId w:val="4"/>
        </w:numPr>
      </w:pPr>
      <w:r>
        <w:t>Activity Diagrams</w:t>
      </w:r>
    </w:p>
    <w:p w14:paraId="338DACD6" w14:textId="1772C271" w:rsidR="009649F4" w:rsidRDefault="009649F4" w:rsidP="009649F4"/>
    <w:p w14:paraId="33F40B86" w14:textId="125CDE4D"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E7A84BD" w14:textId="77777777" w:rsidR="009649F4" w:rsidRPr="00FF5F72" w:rsidRDefault="009649F4" w:rsidP="009649F4">
      <w:pPr>
        <w:contextualSpacing/>
        <w:rPr>
          <w:color w:val="A6A6A6" w:themeColor="background1" w:themeShade="A6"/>
        </w:rPr>
      </w:pPr>
    </w:p>
    <w:p w14:paraId="16A2D872" w14:textId="77777777" w:rsidR="009649F4" w:rsidRDefault="009649F4" w:rsidP="009649F4">
      <w:pPr>
        <w:pStyle w:val="Heading4"/>
        <w:numPr>
          <w:ilvl w:val="3"/>
          <w:numId w:val="4"/>
        </w:numPr>
      </w:pPr>
      <w:r>
        <w:t>Sequence Diagrams</w:t>
      </w:r>
    </w:p>
    <w:p w14:paraId="38A51A1E" w14:textId="77777777" w:rsidR="00987D84" w:rsidRPr="00EB7D77" w:rsidRDefault="00987D84" w:rsidP="00EB7D77">
      <w:pPr>
        <w:rPr>
          <w:rStyle w:val="SubtleEmphasis"/>
          <w:i w:val="0"/>
          <w:iCs w:val="0"/>
          <w:color w:val="auto"/>
          <w:highlight w:val="green"/>
        </w:rPr>
      </w:pPr>
    </w:p>
    <w:p w14:paraId="0FC8E121" w14:textId="4D21394B"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14C8B62" w14:textId="0E9FCE30" w:rsidR="00987D84" w:rsidRDefault="00987D84" w:rsidP="00987D84"/>
    <w:p w14:paraId="57ED0B5A" w14:textId="77777777" w:rsidR="009649F4" w:rsidRDefault="009649F4" w:rsidP="009649F4"/>
    <w:p w14:paraId="3BD96545" w14:textId="77777777" w:rsidR="009649F4" w:rsidRDefault="009649F4" w:rsidP="009649F4">
      <w:pPr>
        <w:pStyle w:val="Heading4"/>
        <w:numPr>
          <w:ilvl w:val="3"/>
          <w:numId w:val="4"/>
        </w:numPr>
      </w:pPr>
      <w:r>
        <w:t>Decision Tables</w:t>
      </w:r>
    </w:p>
    <w:p w14:paraId="6CC3B9DB" w14:textId="77777777" w:rsidR="009649F4" w:rsidRDefault="009649F4" w:rsidP="009649F4"/>
    <w:p w14:paraId="32198543" w14:textId="77777777" w:rsidR="00F15706" w:rsidRDefault="00DA0800" w:rsidP="00822913">
      <w:pPr>
        <w:pStyle w:val="Heading3"/>
      </w:pPr>
      <w:bookmarkStart w:id="92" w:name="_Toc6466552"/>
      <w:r>
        <w:t>Function Requirements</w:t>
      </w:r>
      <w:bookmarkEnd w:id="92"/>
    </w:p>
    <w:p w14:paraId="1E245216" w14:textId="77777777" w:rsidR="00F15706" w:rsidRDefault="00F15706" w:rsidP="00783BCF">
      <w:pPr>
        <w:pStyle w:val="Heading4"/>
      </w:pPr>
      <w:bookmarkStart w:id="93" w:name="_Toc417661290"/>
      <w:r>
        <w:t>Functional Requirements</w:t>
      </w:r>
      <w:bookmarkEnd w:id="93"/>
    </w:p>
    <w:p w14:paraId="7C604986" w14:textId="77777777" w:rsidR="006E54B3" w:rsidRDefault="00F15706" w:rsidP="006E54B3">
      <w:pPr>
        <w:pStyle w:val="Heading5"/>
      </w:pPr>
      <w:r>
        <w:t>Normal Operation</w:t>
      </w:r>
    </w:p>
    <w:p w14:paraId="54C4A3E5" w14:textId="42E49B80" w:rsidR="005961D3" w:rsidRDefault="005961D3" w:rsidP="00BB6A63"/>
    <w:p w14:paraId="7C4439CF" w14:textId="055F1EDC" w:rsidR="00BB6A63" w:rsidRDefault="00BB6A63" w:rsidP="00BB6A63"/>
    <w:p w14:paraId="0C62F0F4" w14:textId="7FE87795" w:rsidR="001F5E54" w:rsidRPr="0017445F" w:rsidRDefault="00AE04B0" w:rsidP="001F5E54">
      <w:pPr>
        <w:pStyle w:val="RERequirement"/>
        <w:shd w:val="clear" w:color="auto" w:fill="F2F2F2" w:themeFill="background1" w:themeFillShade="F2"/>
      </w:pPr>
      <w:bookmarkStart w:id="94" w:name="_94572415b732547344b5c580ef900c3b"/>
      <w:bookmarkEnd w:id="94"/>
      <w:r>
        <w:t xml:space="preserve"> MSS Audio 1.1</w:t>
      </w:r>
    </w:p>
    <w:p w14:paraId="4AC26D13" w14:textId="12693699" w:rsidR="001F5E54" w:rsidRDefault="00AE04B0" w:rsidP="001F5E54">
      <w:pPr>
        <w:rPr>
          <w:rFonts w:cs="Arial"/>
        </w:rPr>
      </w:pPr>
      <w:r>
        <w:rPr>
          <w:rFonts w:cs="Arial"/>
        </w:rPr>
        <w:t>URC shall provide individual control for each zone for passengers.</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296B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can adjust their seat volume with the URC application.</w:t>
            </w:r>
          </w:p>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27D94" w14:textId="77777777" w:rsidR="00CA5241" w:rsidRDefault="00CA5241"/>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987973" w14:textId="77777777" w:rsidR="00CA5241" w:rsidRDefault="00CA5241"/>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77ECB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134AC" w14:textId="77777777" w:rsidR="00CA5241" w:rsidRDefault="00CA5241"/>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6A2297E" wp14:editId="161E808C">
                  <wp:extent cx="152400" cy="152400"/>
                  <wp:effectExtent l="0" t="0" r="0" b="0"/>
                  <wp:docPr id="62" name="Picture 1787531393.jpg" descr="178753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787531393.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MUCReq_008 Using FordPass for URC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E7EA1" w14:textId="77777777" w:rsidR="00CA5241" w:rsidRDefault="00CA5241"/>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CBFA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F149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97D9CF" w14:textId="77777777" w:rsidR="00CA5241" w:rsidRDefault="00CA5241"/>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376E57A6" w:rsidR="001F5E54" w:rsidRPr="00FD127C" w:rsidRDefault="00F56C9D" w:rsidP="00A84EEF">
            <w:pPr>
              <w:rPr>
                <w:rFonts w:cs="Arial"/>
                <w:bCs/>
                <w:color w:val="808080" w:themeColor="background1" w:themeShade="80"/>
                <w:sz w:val="16"/>
                <w:szCs w:val="14"/>
              </w:rPr>
            </w:pPr>
            <w:hyperlink r:id="rId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697D6B7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97AC4" w14:textId="77777777" w:rsidR="00F15706" w:rsidRDefault="00F15706" w:rsidP="00783BCF">
      <w:pPr>
        <w:pStyle w:val="Heading5"/>
      </w:pPr>
      <w:bookmarkStart w:id="95" w:name="_Toc417661294"/>
      <w:r>
        <w:t>Error Handling</w:t>
      </w:r>
      <w:bookmarkEnd w:id="95"/>
    </w:p>
    <w:p w14:paraId="7E1BA3FE" w14:textId="1460B2BA" w:rsidR="005961D3" w:rsidRDefault="005961D3"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77777777" w:rsidR="00DD7D94" w:rsidRDefault="00DD7D94" w:rsidP="00DD7D94">
      <w:pPr>
        <w:pStyle w:val="Heading4"/>
      </w:pPr>
      <w:r>
        <w:t>Non-Functional Requirements</w:t>
      </w:r>
    </w:p>
    <w:p w14:paraId="2893459A" w14:textId="78848CE7" w:rsidR="005961D3" w:rsidRDefault="005961D3"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77777777" w:rsidR="00DF462B" w:rsidRDefault="00427220" w:rsidP="00DF462B">
      <w:pPr>
        <w:pStyle w:val="Heading4"/>
      </w:pPr>
      <w:r>
        <w:lastRenderedPageBreak/>
        <w:t>Functional</w:t>
      </w:r>
      <w:r w:rsidR="00DF462B">
        <w:t xml:space="preserve"> Safety Requirements</w:t>
      </w:r>
    </w:p>
    <w:p w14:paraId="549E463D" w14:textId="1DB5EE81" w:rsidR="00DF462B" w:rsidRDefault="00DF462B"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75753390" w14:textId="77777777" w:rsidR="00DD7D94" w:rsidRDefault="00DD7D94" w:rsidP="00DD7D94">
      <w:pPr>
        <w:pStyle w:val="Heading4"/>
      </w:pPr>
      <w:bookmarkStart w:id="96" w:name="_PCL_Status_Monitor"/>
      <w:bookmarkStart w:id="97" w:name="_Power_Locks_Arbitrator"/>
      <w:bookmarkStart w:id="98" w:name="_PCL_Latch_Status"/>
      <w:bookmarkStart w:id="99" w:name="_Child_Lock_State"/>
      <w:bookmarkEnd w:id="96"/>
      <w:bookmarkEnd w:id="97"/>
      <w:bookmarkEnd w:id="98"/>
      <w:bookmarkEnd w:id="99"/>
      <w:r>
        <w:t>Other Requirements</w:t>
      </w:r>
    </w:p>
    <w:p w14:paraId="2C4800FE" w14:textId="77777777" w:rsidR="00DD7D94" w:rsidRDefault="00DD7D94" w:rsidP="00DD7D94">
      <w:pPr>
        <w:pStyle w:val="Heading5"/>
      </w:pPr>
      <w:r>
        <w:t>Design Requirements</w:t>
      </w:r>
    </w:p>
    <w:p w14:paraId="41FDE998" w14:textId="77777777" w:rsidR="005961D3" w:rsidRDefault="005961D3"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2E30DE71" w14:textId="089D7445" w:rsidR="00CA4A62" w:rsidRDefault="00CA4A62" w:rsidP="00CA4A62">
      <w:pPr>
        <w:pStyle w:val="Heading4"/>
      </w:pPr>
      <w:r>
        <w:t>Uncategorized Requirements</w:t>
      </w:r>
    </w:p>
    <w:p w14:paraId="4488682B" w14:textId="77777777" w:rsidR="005961D3" w:rsidRDefault="005961D3" w:rsidP="00CA4A62"/>
    <w:p w14:paraId="188BCB6B" w14:textId="77777777" w:rsidR="001F5E54" w:rsidRPr="0017445F" w:rsidRDefault="00AE04B0" w:rsidP="001F5E54">
      <w:pPr>
        <w:pStyle w:val="RERequirement"/>
        <w:shd w:val="clear" w:color="auto" w:fill="F2F2F2" w:themeFill="background1" w:themeFillShade="F2"/>
      </w:pPr>
      <w:bookmarkStart w:id="100" w:name="_9958a75ef0e45c58e9cecedd206b4b3b"/>
      <w:bookmarkEnd w:id="100"/>
      <w:r>
        <w:t xml:space="preserve"> Shared Media 1.3</w:t>
      </w:r>
    </w:p>
    <w:p w14:paraId="46078D08" w14:textId="77777777" w:rsidR="001F5E54" w:rsidRDefault="00AE04B0" w:rsidP="001F5E54">
      <w:pPr>
        <w:rPr>
          <w:rFonts w:cs="Arial"/>
        </w:rPr>
      </w:pPr>
      <w:r>
        <w:rPr>
          <w:rFonts w:cs="Arial"/>
        </w:rPr>
        <w:t>IVI system shall provide the driver the ability to decline listening to shared content with the RequestResponse function.</w:t>
      </w:r>
    </w:p>
    <w:p w14:paraId="2ABA387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D651C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5B8F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2768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75C7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230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able to deny music shares.</w:t>
            </w:r>
          </w:p>
        </w:tc>
      </w:tr>
      <w:tr w:rsidR="001F5E54" w:rsidRPr="00FD127C" w14:paraId="06D6BE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D796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B397E3" w14:textId="77777777" w:rsidR="00CA5241" w:rsidRDefault="00CA5241"/>
        </w:tc>
      </w:tr>
      <w:tr w:rsidR="001F5E54" w:rsidRPr="00FD127C" w14:paraId="09E45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5EADB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A693F" w14:textId="77777777" w:rsidR="00CA5241" w:rsidRDefault="00CA5241"/>
        </w:tc>
      </w:tr>
      <w:tr w:rsidR="001F5E54" w:rsidRPr="00FD127C" w14:paraId="6819C2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F6B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8055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02DC2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C5ECC9" w14:textId="77777777" w:rsidR="00CA5241" w:rsidRDefault="00CA5241"/>
        </w:tc>
      </w:tr>
      <w:tr w:rsidR="001F5E54" w:rsidRPr="00FD127C" w14:paraId="35DD77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A36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96B5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7CC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280F3D" w14:textId="77777777" w:rsidR="00CA5241" w:rsidRDefault="00CA5241"/>
        </w:tc>
      </w:tr>
      <w:tr w:rsidR="001F5E54" w:rsidRPr="00FD127C" w14:paraId="3C23EF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653D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3A04B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2C1A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B3AB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786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21E5E" w14:textId="77777777" w:rsidR="00CA5241" w:rsidRDefault="00CA5241"/>
        </w:tc>
      </w:tr>
      <w:tr w:rsidR="001F5E54" w:rsidRPr="00FD127C" w14:paraId="02E7FD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9AF105F" w14:textId="77777777" w:rsidR="001F5E54" w:rsidRPr="00FD127C" w:rsidRDefault="00F56C9D" w:rsidP="00A84EEF">
            <w:pPr>
              <w:rPr>
                <w:rFonts w:cs="Arial"/>
                <w:bCs/>
                <w:color w:val="808080" w:themeColor="background1" w:themeShade="80"/>
                <w:sz w:val="16"/>
                <w:szCs w:val="14"/>
              </w:rPr>
            </w:pPr>
            <w:hyperlink r:id="rId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3F9C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615AE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8EA2FE1" w14:textId="77777777" w:rsidR="001F5E54" w:rsidRPr="0017445F" w:rsidRDefault="00AE04B0" w:rsidP="001F5E54">
      <w:pPr>
        <w:pStyle w:val="RERequirement"/>
        <w:shd w:val="clear" w:color="auto" w:fill="F2F2F2" w:themeFill="background1" w:themeFillShade="F2"/>
      </w:pPr>
      <w:bookmarkStart w:id="101" w:name="_ba6745c4f33f8f9ca9b784f5e0b062c2"/>
      <w:bookmarkEnd w:id="101"/>
      <w:r>
        <w:t xml:space="preserve"> Shared Media 1.9</w:t>
      </w:r>
    </w:p>
    <w:p w14:paraId="6B3B78BF" w14:textId="77777777" w:rsidR="001F5E54" w:rsidRDefault="00AE04B0" w:rsidP="001F5E54">
      <w:pPr>
        <w:rPr>
          <w:rFonts w:cs="Arial"/>
        </w:rPr>
      </w:pPr>
      <w:r>
        <w:rPr>
          <w:rFonts w:cs="Arial"/>
        </w:rPr>
        <w:t>The IVI system shall prompt the driver for the RequestReponse function if the media share changes driver audio.</w:t>
      </w:r>
    </w:p>
    <w:p w14:paraId="6394161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F4C8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0875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B797C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53EE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B640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will receive a prompt whenever a share request affects driver audio.</w:t>
            </w:r>
          </w:p>
        </w:tc>
      </w:tr>
      <w:tr w:rsidR="001F5E54" w:rsidRPr="00FD127C" w14:paraId="2F72E2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EA0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1652B" w14:textId="77777777" w:rsidR="00CA5241" w:rsidRDefault="00CA5241"/>
        </w:tc>
      </w:tr>
      <w:tr w:rsidR="001F5E54" w:rsidRPr="00FD127C" w14:paraId="4AAAE4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218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320306" w14:textId="77777777" w:rsidR="00CA5241" w:rsidRDefault="00CA5241"/>
        </w:tc>
      </w:tr>
      <w:tr w:rsidR="001F5E54" w:rsidRPr="00FD127C" w14:paraId="34ED35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755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66B15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E1AC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69C76" w14:textId="77777777" w:rsidR="00CA5241" w:rsidRDefault="00CA5241"/>
        </w:tc>
      </w:tr>
      <w:tr w:rsidR="001F5E54" w:rsidRPr="00FD127C" w14:paraId="267B1D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CB33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4982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3CFE9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FF76BE" w14:textId="77777777" w:rsidR="00CA5241" w:rsidRDefault="00CA5241"/>
        </w:tc>
      </w:tr>
      <w:tr w:rsidR="001F5E54" w:rsidRPr="00FD127C" w14:paraId="763129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A008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33D6F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9E4D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C1D2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6A1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236E7" w14:textId="77777777" w:rsidR="00CA5241" w:rsidRDefault="00CA5241"/>
        </w:tc>
      </w:tr>
      <w:tr w:rsidR="001F5E54" w:rsidRPr="00FD127C" w14:paraId="0CB0D83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21C25C" w14:textId="77777777" w:rsidR="001F5E54" w:rsidRPr="00FD127C" w:rsidRDefault="00F56C9D" w:rsidP="00A84EEF">
            <w:pPr>
              <w:rPr>
                <w:rFonts w:cs="Arial"/>
                <w:bCs/>
                <w:color w:val="808080" w:themeColor="background1" w:themeShade="80"/>
                <w:sz w:val="16"/>
                <w:szCs w:val="14"/>
              </w:rPr>
            </w:pPr>
            <w:hyperlink r:id="rId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2A20D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3B5EC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642FB7" w14:textId="77777777" w:rsidR="001F5E54" w:rsidRPr="0017445F" w:rsidRDefault="00AE04B0" w:rsidP="001F5E54">
      <w:pPr>
        <w:pStyle w:val="RERequirement"/>
        <w:shd w:val="clear" w:color="auto" w:fill="F2F2F2" w:themeFill="background1" w:themeFillShade="F2"/>
      </w:pPr>
      <w:bookmarkStart w:id="102" w:name="_1a88faebf762f8c660481cf7c2f1e9da"/>
      <w:bookmarkEnd w:id="102"/>
      <w:r>
        <w:t xml:space="preserve"> Shared Media 1.8</w:t>
      </w:r>
    </w:p>
    <w:p w14:paraId="598768FA" w14:textId="77777777" w:rsidR="001F5E54" w:rsidRDefault="00AE04B0" w:rsidP="001F5E54">
      <w:pPr>
        <w:rPr>
          <w:rFonts w:cs="Arial"/>
        </w:rPr>
      </w:pPr>
      <w:r>
        <w:rPr>
          <w:rFonts w:cs="Arial"/>
        </w:rPr>
        <w:t>When the driver accepts a share request to transition into zone mode, the MSS Audio System shall disable the RequestResponse function for the driver for the passenger share request to other passengers.</w:t>
      </w:r>
    </w:p>
    <w:p w14:paraId="3AD3356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7D849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5AB6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E2841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40CC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A7D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vehicle is in zone mode, the driver will only receives prompts for share requests that affect the driver.</w:t>
            </w:r>
          </w:p>
        </w:tc>
      </w:tr>
      <w:tr w:rsidR="001F5E54" w:rsidRPr="00FD127C" w14:paraId="1EB591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6FC1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0BCBD" w14:textId="77777777" w:rsidR="00CA5241" w:rsidRDefault="00CA5241"/>
        </w:tc>
      </w:tr>
      <w:tr w:rsidR="001F5E54" w:rsidRPr="00FD127C" w14:paraId="412358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B6DC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E5584" w14:textId="77777777" w:rsidR="00CA5241" w:rsidRDefault="00CA5241"/>
        </w:tc>
      </w:tr>
      <w:tr w:rsidR="001F5E54" w:rsidRPr="00FD127C" w14:paraId="775DFA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B203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03CD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9FF6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81EAF" w14:textId="77777777" w:rsidR="00CA5241" w:rsidRDefault="00CA5241"/>
        </w:tc>
      </w:tr>
      <w:tr w:rsidR="001F5E54" w:rsidRPr="00FD127C" w14:paraId="4DD7CC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6427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D417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6AD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43BDDD" w14:textId="77777777" w:rsidR="00CA5241" w:rsidRDefault="00CA5241"/>
        </w:tc>
      </w:tr>
      <w:tr w:rsidR="001F5E54" w:rsidRPr="00FD127C" w14:paraId="480416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8EF0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57950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BDB5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1B921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C080C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184462" w14:textId="77777777" w:rsidR="00CA5241" w:rsidRDefault="00CA5241"/>
        </w:tc>
      </w:tr>
      <w:tr w:rsidR="001F5E54" w:rsidRPr="00FD127C" w14:paraId="00A86B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CDEDBF" w14:textId="77777777" w:rsidR="001F5E54" w:rsidRPr="00FD127C" w:rsidRDefault="00F56C9D" w:rsidP="00A84EEF">
            <w:pPr>
              <w:rPr>
                <w:rFonts w:cs="Arial"/>
                <w:bCs/>
                <w:color w:val="808080" w:themeColor="background1" w:themeShade="80"/>
                <w:sz w:val="16"/>
                <w:szCs w:val="14"/>
              </w:rPr>
            </w:pPr>
            <w:hyperlink r:id="rId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26A5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98EC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1E1992" w14:textId="77777777" w:rsidR="001F5E54" w:rsidRPr="0017445F" w:rsidRDefault="00AE04B0" w:rsidP="001F5E54">
      <w:pPr>
        <w:pStyle w:val="RERequirement"/>
        <w:shd w:val="clear" w:color="auto" w:fill="F2F2F2" w:themeFill="background1" w:themeFillShade="F2"/>
      </w:pPr>
      <w:bookmarkStart w:id="103" w:name="_e5adf0e661740d7eb1e176f8c9edbd89"/>
      <w:bookmarkEnd w:id="103"/>
      <w:r>
        <w:t xml:space="preserve"> Shared Media 1.2</w:t>
      </w:r>
    </w:p>
    <w:p w14:paraId="15C7DAD2" w14:textId="77777777" w:rsidR="001F5E54" w:rsidRDefault="00AE04B0" w:rsidP="001F5E54">
      <w:pPr>
        <w:rPr>
          <w:rFonts w:cs="Arial"/>
        </w:rPr>
      </w:pPr>
      <w:r>
        <w:rPr>
          <w:rFonts w:cs="Arial"/>
        </w:rPr>
        <w:t>IVI system shall provide the driver the ability to accept and listen to shared content with the RequestResponse function.</w:t>
      </w:r>
    </w:p>
    <w:p w14:paraId="2F2274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8A19E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EF11C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815B8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F4F4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61841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receive a prompt to accept music shares.</w:t>
            </w:r>
          </w:p>
        </w:tc>
      </w:tr>
      <w:tr w:rsidR="001F5E54" w:rsidRPr="00FD127C" w14:paraId="676762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2204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CC0A4" w14:textId="77777777" w:rsidR="00CA5241" w:rsidRDefault="00CA5241"/>
        </w:tc>
      </w:tr>
      <w:tr w:rsidR="001F5E54" w:rsidRPr="00FD127C" w14:paraId="63680E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818D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D7401" w14:textId="77777777" w:rsidR="00CA5241" w:rsidRDefault="00CA5241"/>
        </w:tc>
      </w:tr>
      <w:tr w:rsidR="001F5E54" w:rsidRPr="00FD127C" w14:paraId="5D416F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1554B"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1E4C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1970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BDC5B" w14:textId="77777777" w:rsidR="00CA5241" w:rsidRDefault="00CA5241"/>
        </w:tc>
      </w:tr>
      <w:tr w:rsidR="001F5E54" w:rsidRPr="00FD127C" w14:paraId="2AA0C2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7A57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35B8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A7A8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C0B0E" w14:textId="77777777" w:rsidR="00CA5241" w:rsidRDefault="00CA5241"/>
        </w:tc>
      </w:tr>
      <w:tr w:rsidR="001F5E54" w:rsidRPr="00FD127C" w14:paraId="111ABE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4F74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3F3A4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B7C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DAC1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20B0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24A6AA" w14:textId="77777777" w:rsidR="00CA5241" w:rsidRDefault="00CA5241"/>
        </w:tc>
      </w:tr>
      <w:tr w:rsidR="001F5E54" w:rsidRPr="00FD127C" w14:paraId="4C00944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1D098F" w14:textId="77777777" w:rsidR="001F5E54" w:rsidRPr="00FD127C" w:rsidRDefault="00F56C9D" w:rsidP="00A84EEF">
            <w:pPr>
              <w:rPr>
                <w:rFonts w:cs="Arial"/>
                <w:bCs/>
                <w:color w:val="808080" w:themeColor="background1" w:themeShade="80"/>
                <w:sz w:val="16"/>
                <w:szCs w:val="14"/>
              </w:rPr>
            </w:pPr>
            <w:hyperlink r:id="rId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04882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E7BB1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445EF9" w14:textId="77777777" w:rsidR="000D7866" w:rsidRPr="00E47D48" w:rsidRDefault="000D7866" w:rsidP="00E47D48">
      <w:pPr>
        <w:rPr>
          <w:color w:val="FF0000"/>
        </w:rPr>
      </w:pPr>
    </w:p>
    <w:p w14:paraId="52FC5CBC" w14:textId="77777777" w:rsidR="009C1EEC" w:rsidRDefault="000D732E" w:rsidP="0061324D">
      <w:pPr>
        <w:pStyle w:val="Heading2"/>
        <w:numPr>
          <w:ilvl w:val="1"/>
          <w:numId w:val="4"/>
        </w:numPr>
      </w:pPr>
      <w:r>
        <w:t xml:space="preserve">Logical Function </w:t>
      </w:r>
      <w:r>
        <w:rPr>
          <w:noProof/>
        </w:rPr>
        <w:drawing>
          <wp:inline distT="0" distB="0" distL="0" distR="0" wp14:anchorId="2B36300F" wp14:editId="58DE87F0">
            <wp:extent cx="152400" cy="152400"/>
            <wp:effectExtent l="0" t="0" r="0" b="0"/>
            <wp:docPr id="6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04" w:name="_4f679d1ee7750bc70264ed4948d6725c"/>
      <w:r w:rsidR="008E73AE">
        <w:t>Request Volume Change</w:t>
      </w:r>
      <w:bookmarkEnd w:id="104"/>
    </w:p>
    <w:p w14:paraId="367E6FD0" w14:textId="77777777" w:rsidR="0061785D" w:rsidRDefault="0061785D" w:rsidP="00783BCF">
      <w:pPr>
        <w:pStyle w:val="Heading3"/>
      </w:pPr>
      <w:r>
        <w:t xml:space="preserve">Function </w:t>
      </w:r>
      <w:r w:rsidR="00283752">
        <w:t>Overview</w:t>
      </w:r>
    </w:p>
    <w:p w14:paraId="2B945E66" w14:textId="77777777" w:rsidR="00427220" w:rsidRDefault="000D732E" w:rsidP="00427220">
      <w:pPr>
        <w:pStyle w:val="Heading4"/>
      </w:pPr>
      <w:r>
        <w:t xml:space="preserve">Function </w:t>
      </w:r>
      <w:r w:rsidR="00283752">
        <w:t>Description</w:t>
      </w:r>
    </w:p>
    <w:p w14:paraId="75F62EBE" w14:textId="77777777" w:rsidR="00794B45" w:rsidRDefault="00794B45" w:rsidP="009C1EEC">
      <w:pPr>
        <w:contextualSpacing/>
      </w:pPr>
    </w:p>
    <w:p w14:paraId="006C1801" w14:textId="77777777" w:rsidR="00AC0C92" w:rsidRDefault="00AC0C92" w:rsidP="009C1EEC">
      <w:pPr>
        <w:contextualSpacing/>
      </w:pPr>
      <w:r>
        <w:t>Function is allocated to:</w:t>
      </w:r>
    </w:p>
    <w:p w14:paraId="4DE17DE8" w14:textId="77777777" w:rsidR="00AC0C92" w:rsidRDefault="00604AF5" w:rsidP="0061324D">
      <w:pPr>
        <w:pStyle w:val="ListParagraph"/>
        <w:numPr>
          <w:ilvl w:val="0"/>
          <w:numId w:val="13"/>
        </w:numPr>
        <w:contextualSpacing/>
      </w:pPr>
      <w:r>
        <w:rPr>
          <w:noProof/>
        </w:rPr>
        <w:drawing>
          <wp:inline distT="0" distB="0" distL="0" distR="0" wp14:anchorId="6C11EFE1" wp14:editId="072C87F2">
            <wp:extent cx="152400" cy="152400"/>
            <wp:effectExtent l="0" t="0" r="0" b="0"/>
            <wp:docPr id="66"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5EA8192D" w14:textId="77777777" w:rsidR="00AC0C92" w:rsidRDefault="00604AF5" w:rsidP="0061324D">
      <w:pPr>
        <w:pStyle w:val="ListParagraph"/>
        <w:numPr>
          <w:ilvl w:val="0"/>
          <w:numId w:val="13"/>
        </w:numPr>
        <w:contextualSpacing/>
      </w:pPr>
      <w:r>
        <w:rPr>
          <w:noProof/>
        </w:rPr>
        <w:drawing>
          <wp:inline distT="0" distB="0" distL="0" distR="0" wp14:anchorId="52681678" wp14:editId="7E32E556">
            <wp:extent cx="152400" cy="152400"/>
            <wp:effectExtent l="0" t="0" r="0" b="0"/>
            <wp:docPr id="68"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71DACE3A" w14:textId="77777777" w:rsidR="00AC0C92" w:rsidRDefault="00604AF5" w:rsidP="0061324D">
      <w:pPr>
        <w:pStyle w:val="ListParagraph"/>
        <w:numPr>
          <w:ilvl w:val="0"/>
          <w:numId w:val="13"/>
        </w:numPr>
        <w:contextualSpacing/>
      </w:pPr>
      <w:r>
        <w:rPr>
          <w:noProof/>
        </w:rPr>
        <w:drawing>
          <wp:inline distT="0" distB="0" distL="0" distR="0" wp14:anchorId="01951C17" wp14:editId="50635DF8">
            <wp:extent cx="152400" cy="152400"/>
            <wp:effectExtent l="0" t="0" r="0" b="0"/>
            <wp:docPr id="70" name="Picture -162096032.jpg" descr="-1620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62096032.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Volume Change</w:t>
      </w:r>
      <w:r>
        <w:t xml:space="preserve"> &lt;&lt;Logical&gt;&gt;</w:t>
      </w:r>
    </w:p>
    <w:p w14:paraId="72268313" w14:textId="77777777" w:rsidR="00794B45" w:rsidRDefault="00794B45" w:rsidP="009C1EEC">
      <w:pPr>
        <w:contextualSpacing/>
      </w:pPr>
    </w:p>
    <w:p w14:paraId="4A7F616B" w14:textId="77777777" w:rsidR="009C1EEC" w:rsidRDefault="009C1EEC" w:rsidP="009C1EEC">
      <w:pPr>
        <w:contextualSpacing/>
      </w:pPr>
      <w:r w:rsidRPr="00A554C4">
        <w:t>MSS Function responsible for providing the Request to Change Volume Status</w:t>
      </w:r>
    </w:p>
    <w:p w14:paraId="13C926E8" w14:textId="77777777" w:rsidR="00282E2C" w:rsidRDefault="000D732E" w:rsidP="00FD32A2">
      <w:pPr>
        <w:pStyle w:val="Heading4"/>
      </w:pPr>
      <w:r>
        <w:t xml:space="preserve">Function </w:t>
      </w:r>
      <w:r w:rsidR="00282E2C">
        <w:t>Variants</w:t>
      </w:r>
    </w:p>
    <w:p w14:paraId="26E64E60" w14:textId="77777777" w:rsidR="00282E2C" w:rsidRDefault="00282E2C" w:rsidP="00282E2C"/>
    <w:p w14:paraId="6C59864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D910FD9" w14:textId="77777777" w:rsidTr="00EB7D77">
        <w:trPr>
          <w:trHeight w:val="314"/>
        </w:trPr>
        <w:tc>
          <w:tcPr>
            <w:tcW w:w="2523" w:type="dxa"/>
            <w:shd w:val="clear" w:color="auto" w:fill="D9D9D9" w:themeFill="background1" w:themeFillShade="D9"/>
          </w:tcPr>
          <w:p w14:paraId="41811D9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15A2FB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BE50F8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60075E0" w14:textId="77777777" w:rsidTr="00EB7D77">
        <w:trPr>
          <w:trHeight w:val="198"/>
        </w:trPr>
        <w:tc>
          <w:tcPr>
            <w:tcW w:w="2523" w:type="dxa"/>
          </w:tcPr>
          <w:p w14:paraId="3119C9F4"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4565727A" w14:textId="77777777" w:rsidR="000D732E" w:rsidRPr="009E3B7C" w:rsidRDefault="000D732E" w:rsidP="00EB7D77">
            <w:pPr>
              <w:overflowPunct/>
              <w:autoSpaceDE/>
              <w:autoSpaceDN/>
              <w:adjustRightInd/>
              <w:textAlignment w:val="center"/>
              <w:rPr>
                <w:rFonts w:cs="Arial"/>
              </w:rPr>
            </w:pPr>
          </w:p>
        </w:tc>
        <w:tc>
          <w:tcPr>
            <w:tcW w:w="2551" w:type="dxa"/>
          </w:tcPr>
          <w:p w14:paraId="5FE58E2E" w14:textId="77777777" w:rsidR="000D732E" w:rsidRDefault="000D732E" w:rsidP="00EB7D77">
            <w:pPr>
              <w:rPr>
                <w:rFonts w:cs="Arial"/>
                <w:lang w:val="en-GB"/>
              </w:rPr>
            </w:pPr>
            <w:r>
              <w:rPr>
                <w:rFonts w:cs="Arial"/>
                <w:lang w:val="en-GB"/>
              </w:rPr>
              <w:t xml:space="preserve">e.g. ExtLightTechnology = LED </w:t>
            </w:r>
          </w:p>
          <w:p w14:paraId="048C6F14" w14:textId="77777777" w:rsidR="000D732E" w:rsidRDefault="000D732E" w:rsidP="00EB7D77">
            <w:pPr>
              <w:rPr>
                <w:rFonts w:cs="Arial"/>
                <w:lang w:val="en-GB"/>
              </w:rPr>
            </w:pPr>
            <w:r>
              <w:rPr>
                <w:rFonts w:cs="Arial"/>
                <w:lang w:val="en-GB"/>
              </w:rPr>
              <w:t>OR</w:t>
            </w:r>
          </w:p>
          <w:p w14:paraId="1A8E091E" w14:textId="77777777" w:rsidR="000D732E" w:rsidRPr="005A344A" w:rsidRDefault="000D732E" w:rsidP="00EB7D77">
            <w:pPr>
              <w:rPr>
                <w:rFonts w:cs="Arial"/>
                <w:lang w:val="en-GB"/>
              </w:rPr>
            </w:pPr>
            <w:r>
              <w:rPr>
                <w:rFonts w:cs="Arial"/>
                <w:lang w:val="en-GB"/>
              </w:rPr>
              <w:t>ExtLightTechnology = Xenon</w:t>
            </w:r>
          </w:p>
        </w:tc>
      </w:tr>
    </w:tbl>
    <w:p w14:paraId="6AB6F222" w14:textId="77777777" w:rsidR="000D732E" w:rsidRPr="005067FC" w:rsidRDefault="000D732E" w:rsidP="00282E2C">
      <w:pPr>
        <w:rPr>
          <w:i/>
          <w:color w:val="A6A6A6" w:themeColor="background1" w:themeShade="A6"/>
        </w:rPr>
      </w:pPr>
    </w:p>
    <w:p w14:paraId="0773E170" w14:textId="77777777" w:rsidR="00427220" w:rsidRDefault="00427220" w:rsidP="00FD32A2">
      <w:pPr>
        <w:pStyle w:val="Heading4"/>
      </w:pPr>
      <w:r>
        <w:t>Input Requirements</w:t>
      </w:r>
      <w:r w:rsidR="000D732E">
        <w:t>/Documents</w:t>
      </w:r>
    </w:p>
    <w:p w14:paraId="039C4C6C"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614D745D" w14:textId="77777777" w:rsidTr="00656A21">
        <w:trPr>
          <w:trHeight w:val="20"/>
        </w:trPr>
        <w:tc>
          <w:tcPr>
            <w:tcW w:w="1561" w:type="dxa"/>
            <w:shd w:val="clear" w:color="auto" w:fill="D9D9D9" w:themeFill="background1" w:themeFillShade="D9"/>
          </w:tcPr>
          <w:p w14:paraId="1E2C90B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EB7BEC1" w14:textId="77777777" w:rsidR="000D732E" w:rsidRDefault="000D732E" w:rsidP="00EB7D77">
            <w:pPr>
              <w:rPr>
                <w:rFonts w:ascii="Helvetica" w:hAnsi="Helvetica" w:cs="Helvetica"/>
                <w:sz w:val="16"/>
              </w:rPr>
            </w:pPr>
          </w:p>
          <w:p w14:paraId="5A1DAD88"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F9715D2"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22CE3D8"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2F2DA50B" w14:textId="77777777" w:rsidR="000D732E" w:rsidRDefault="000D732E" w:rsidP="00EB7D77">
            <w:pPr>
              <w:rPr>
                <w:rFonts w:ascii="Helvetica" w:hAnsi="Helvetica" w:cs="Helvetica"/>
                <w:b/>
              </w:rPr>
            </w:pPr>
            <w:r>
              <w:rPr>
                <w:rFonts w:ascii="Helvetica" w:hAnsi="Helvetica" w:cs="Helvetica"/>
                <w:b/>
              </w:rPr>
              <w:t>Derived Requirement</w:t>
            </w:r>
          </w:p>
          <w:p w14:paraId="05216D18" w14:textId="77777777" w:rsidR="000D732E" w:rsidRDefault="000D732E" w:rsidP="00EB7D77">
            <w:pPr>
              <w:rPr>
                <w:rFonts w:ascii="Helvetica" w:hAnsi="Helvetica" w:cs="Helvetica"/>
                <w:sz w:val="16"/>
              </w:rPr>
            </w:pPr>
          </w:p>
          <w:p w14:paraId="6E62D9E1"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F6056D5" w14:textId="77777777" w:rsidTr="00656A21">
        <w:trPr>
          <w:trHeight w:val="20"/>
        </w:trPr>
        <w:tc>
          <w:tcPr>
            <w:tcW w:w="10211" w:type="dxa"/>
            <w:gridSpan w:val="4"/>
            <w:shd w:val="clear" w:color="auto" w:fill="F2F2F2" w:themeFill="background1" w:themeFillShade="F2"/>
          </w:tcPr>
          <w:p w14:paraId="7375F5B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739A656" w14:textId="77777777" w:rsidTr="00656A21">
        <w:trPr>
          <w:trHeight w:val="20"/>
        </w:trPr>
        <w:tc>
          <w:tcPr>
            <w:tcW w:w="1561" w:type="dxa"/>
          </w:tcPr>
          <w:p w14:paraId="7DEFEBD6" w14:textId="77777777" w:rsidR="000D732E" w:rsidRPr="00D410AE" w:rsidRDefault="000D732E" w:rsidP="00EB7D77">
            <w:pPr>
              <w:rPr>
                <w:rFonts w:cs="Arial"/>
              </w:rPr>
            </w:pPr>
          </w:p>
        </w:tc>
        <w:tc>
          <w:tcPr>
            <w:tcW w:w="2694" w:type="dxa"/>
          </w:tcPr>
          <w:p w14:paraId="7837755D" w14:textId="77777777" w:rsidR="000D732E" w:rsidRDefault="000D732E" w:rsidP="00EB7D77">
            <w:pPr>
              <w:rPr>
                <w:rFonts w:cs="Arial"/>
              </w:rPr>
            </w:pPr>
            <w:r>
              <w:rPr>
                <w:rFonts w:cs="Arial"/>
              </w:rPr>
              <w:t>&lt;Example:</w:t>
            </w:r>
          </w:p>
          <w:p w14:paraId="029E5E1C" w14:textId="77777777" w:rsidR="000D732E" w:rsidRPr="00D410AE" w:rsidRDefault="000D732E" w:rsidP="00EB7D77">
            <w:pPr>
              <w:rPr>
                <w:rFonts w:cs="Arial"/>
              </w:rPr>
            </w:pPr>
            <w:r>
              <w:rPr>
                <w:rFonts w:cs="Arial"/>
              </w:rPr>
              <w:t>id + title of relevant Feature Docs&gt;</w:t>
            </w:r>
          </w:p>
        </w:tc>
        <w:tc>
          <w:tcPr>
            <w:tcW w:w="2694" w:type="dxa"/>
          </w:tcPr>
          <w:p w14:paraId="108D0C40" w14:textId="77777777" w:rsidR="000D732E" w:rsidRPr="00D410AE" w:rsidRDefault="000D732E" w:rsidP="00EB7D77">
            <w:pPr>
              <w:rPr>
                <w:rFonts w:cs="Arial"/>
              </w:rPr>
            </w:pPr>
            <w:r>
              <w:rPr>
                <w:rFonts w:cs="Arial"/>
              </w:rPr>
              <w:t>&lt;Example: “Requirements of Feature …”&gt;</w:t>
            </w:r>
          </w:p>
        </w:tc>
        <w:tc>
          <w:tcPr>
            <w:tcW w:w="3262" w:type="dxa"/>
          </w:tcPr>
          <w:p w14:paraId="0E1BAFF3"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039FFAF" w14:textId="77777777" w:rsidTr="00656A21">
        <w:trPr>
          <w:trHeight w:val="20"/>
        </w:trPr>
        <w:tc>
          <w:tcPr>
            <w:tcW w:w="1561" w:type="dxa"/>
          </w:tcPr>
          <w:p w14:paraId="59AF1FC3" w14:textId="77777777" w:rsidR="000D732E" w:rsidRPr="00D410AE" w:rsidRDefault="000D732E" w:rsidP="00EB7D77">
            <w:pPr>
              <w:rPr>
                <w:rFonts w:cs="Arial"/>
              </w:rPr>
            </w:pPr>
          </w:p>
        </w:tc>
        <w:tc>
          <w:tcPr>
            <w:tcW w:w="2694" w:type="dxa"/>
          </w:tcPr>
          <w:p w14:paraId="2E62529C" w14:textId="77777777" w:rsidR="000D732E" w:rsidRDefault="000D732E" w:rsidP="00EB7D77">
            <w:pPr>
              <w:rPr>
                <w:rFonts w:cs="Arial"/>
              </w:rPr>
            </w:pPr>
          </w:p>
        </w:tc>
        <w:tc>
          <w:tcPr>
            <w:tcW w:w="2694" w:type="dxa"/>
          </w:tcPr>
          <w:p w14:paraId="0D07EB30" w14:textId="77777777" w:rsidR="000D732E" w:rsidRDefault="000D732E" w:rsidP="00EB7D77">
            <w:pPr>
              <w:rPr>
                <w:rFonts w:cs="Arial"/>
              </w:rPr>
            </w:pPr>
          </w:p>
        </w:tc>
        <w:tc>
          <w:tcPr>
            <w:tcW w:w="3262" w:type="dxa"/>
          </w:tcPr>
          <w:p w14:paraId="03D652FA" w14:textId="77777777" w:rsidR="000D732E" w:rsidRDefault="000D732E" w:rsidP="00EB7D77">
            <w:pPr>
              <w:rPr>
                <w:rFonts w:cs="Arial"/>
              </w:rPr>
            </w:pPr>
          </w:p>
        </w:tc>
      </w:tr>
      <w:tr w:rsidR="000D732E" w:rsidRPr="007C20FA" w14:paraId="573457ED" w14:textId="77777777" w:rsidTr="00656A21">
        <w:trPr>
          <w:trHeight w:val="20"/>
        </w:trPr>
        <w:tc>
          <w:tcPr>
            <w:tcW w:w="10211" w:type="dxa"/>
            <w:gridSpan w:val="4"/>
            <w:shd w:val="clear" w:color="auto" w:fill="F2F2F2" w:themeFill="background1" w:themeFillShade="F2"/>
          </w:tcPr>
          <w:p w14:paraId="5C12C59F"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46357F4" w14:textId="77777777" w:rsidTr="00656A21">
        <w:trPr>
          <w:trHeight w:val="20"/>
        </w:trPr>
        <w:tc>
          <w:tcPr>
            <w:tcW w:w="1561" w:type="dxa"/>
          </w:tcPr>
          <w:p w14:paraId="0E1DFFE9" w14:textId="77777777" w:rsidR="000D732E" w:rsidRPr="00D410AE" w:rsidRDefault="000D732E" w:rsidP="00EB7D77">
            <w:pPr>
              <w:rPr>
                <w:rFonts w:cs="Arial"/>
              </w:rPr>
            </w:pPr>
          </w:p>
        </w:tc>
        <w:tc>
          <w:tcPr>
            <w:tcW w:w="2694" w:type="dxa"/>
          </w:tcPr>
          <w:p w14:paraId="2FEF34D5" w14:textId="77777777" w:rsidR="000D732E" w:rsidRPr="00D410AE" w:rsidRDefault="000D732E" w:rsidP="00EB7D77">
            <w:pPr>
              <w:rPr>
                <w:rFonts w:cs="Arial"/>
              </w:rPr>
            </w:pPr>
            <w:r>
              <w:rPr>
                <w:rFonts w:cs="Arial"/>
              </w:rPr>
              <w:t>&lt;Example: some SDS (requirement)&gt;</w:t>
            </w:r>
          </w:p>
        </w:tc>
        <w:tc>
          <w:tcPr>
            <w:tcW w:w="2694" w:type="dxa"/>
          </w:tcPr>
          <w:p w14:paraId="06CAA926" w14:textId="77777777" w:rsidR="000D732E" w:rsidRPr="00D410AE" w:rsidRDefault="000D732E" w:rsidP="00EB7D77">
            <w:pPr>
              <w:rPr>
                <w:rFonts w:cs="Arial"/>
              </w:rPr>
            </w:pPr>
          </w:p>
        </w:tc>
        <w:tc>
          <w:tcPr>
            <w:tcW w:w="3262" w:type="dxa"/>
          </w:tcPr>
          <w:p w14:paraId="27C7BB26" w14:textId="77777777" w:rsidR="000D732E" w:rsidRDefault="000D732E" w:rsidP="00EB7D77">
            <w:pPr>
              <w:rPr>
                <w:rFonts w:cs="Arial"/>
              </w:rPr>
            </w:pPr>
          </w:p>
        </w:tc>
      </w:tr>
      <w:tr w:rsidR="000D732E" w:rsidRPr="007C20FA" w14:paraId="3BB8AA14" w14:textId="77777777" w:rsidTr="00656A21">
        <w:trPr>
          <w:trHeight w:val="20"/>
        </w:trPr>
        <w:tc>
          <w:tcPr>
            <w:tcW w:w="1561" w:type="dxa"/>
          </w:tcPr>
          <w:p w14:paraId="6231F97D" w14:textId="77777777" w:rsidR="000D732E" w:rsidRDefault="000D732E" w:rsidP="00EB7D77">
            <w:pPr>
              <w:rPr>
                <w:rFonts w:cs="Arial"/>
              </w:rPr>
            </w:pPr>
          </w:p>
        </w:tc>
        <w:tc>
          <w:tcPr>
            <w:tcW w:w="2694" w:type="dxa"/>
          </w:tcPr>
          <w:p w14:paraId="323D260C" w14:textId="77777777" w:rsidR="000D732E" w:rsidRDefault="000D732E" w:rsidP="00EB7D77">
            <w:pPr>
              <w:rPr>
                <w:rFonts w:cs="Arial"/>
              </w:rPr>
            </w:pPr>
          </w:p>
        </w:tc>
        <w:tc>
          <w:tcPr>
            <w:tcW w:w="2694" w:type="dxa"/>
          </w:tcPr>
          <w:p w14:paraId="6EE97AF0" w14:textId="77777777" w:rsidR="000D732E" w:rsidRDefault="000D732E" w:rsidP="00EB7D77">
            <w:pPr>
              <w:rPr>
                <w:rFonts w:cs="Arial"/>
              </w:rPr>
            </w:pPr>
          </w:p>
        </w:tc>
        <w:tc>
          <w:tcPr>
            <w:tcW w:w="3262" w:type="dxa"/>
          </w:tcPr>
          <w:p w14:paraId="0E1E4E90" w14:textId="77777777" w:rsidR="000D732E" w:rsidRDefault="000D732E" w:rsidP="00EB7D77">
            <w:pPr>
              <w:rPr>
                <w:rFonts w:cs="Arial"/>
              </w:rPr>
            </w:pPr>
          </w:p>
        </w:tc>
      </w:tr>
      <w:tr w:rsidR="000D732E" w:rsidRPr="007C20FA" w14:paraId="5718688B" w14:textId="77777777" w:rsidTr="00656A21">
        <w:trPr>
          <w:trHeight w:val="20"/>
        </w:trPr>
        <w:tc>
          <w:tcPr>
            <w:tcW w:w="10211" w:type="dxa"/>
            <w:gridSpan w:val="4"/>
            <w:shd w:val="clear" w:color="auto" w:fill="F2F2F2" w:themeFill="background1" w:themeFillShade="F2"/>
          </w:tcPr>
          <w:p w14:paraId="36618AD9"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DD6FC1C" w14:textId="77777777" w:rsidTr="00656A21">
        <w:trPr>
          <w:trHeight w:val="20"/>
        </w:trPr>
        <w:tc>
          <w:tcPr>
            <w:tcW w:w="1561" w:type="dxa"/>
          </w:tcPr>
          <w:p w14:paraId="5E6F81CC" w14:textId="77777777" w:rsidR="000D732E" w:rsidRPr="00D410AE" w:rsidRDefault="000D732E" w:rsidP="00EB7D77">
            <w:pPr>
              <w:rPr>
                <w:rFonts w:cs="Arial"/>
              </w:rPr>
            </w:pPr>
          </w:p>
        </w:tc>
        <w:tc>
          <w:tcPr>
            <w:tcW w:w="2694" w:type="dxa"/>
          </w:tcPr>
          <w:p w14:paraId="76D35F20" w14:textId="77777777" w:rsidR="000D732E" w:rsidRPr="00D410AE" w:rsidRDefault="000D732E" w:rsidP="00EB7D77">
            <w:pPr>
              <w:rPr>
                <w:rFonts w:cs="Arial"/>
              </w:rPr>
            </w:pPr>
          </w:p>
        </w:tc>
        <w:tc>
          <w:tcPr>
            <w:tcW w:w="2694" w:type="dxa"/>
          </w:tcPr>
          <w:p w14:paraId="25F53DAC" w14:textId="77777777" w:rsidR="000D732E" w:rsidRPr="00D410AE" w:rsidRDefault="000D732E" w:rsidP="00EB7D77">
            <w:pPr>
              <w:rPr>
                <w:rFonts w:cs="Arial"/>
              </w:rPr>
            </w:pPr>
          </w:p>
        </w:tc>
        <w:tc>
          <w:tcPr>
            <w:tcW w:w="3262" w:type="dxa"/>
          </w:tcPr>
          <w:p w14:paraId="4C4BAA74" w14:textId="77777777" w:rsidR="000D732E" w:rsidRPr="00D410AE" w:rsidRDefault="000D732E" w:rsidP="00EB7D77">
            <w:pPr>
              <w:rPr>
                <w:rFonts w:cs="Arial"/>
              </w:rPr>
            </w:pPr>
          </w:p>
        </w:tc>
      </w:tr>
      <w:tr w:rsidR="000D732E" w:rsidRPr="007C20FA" w14:paraId="0D88EEAF" w14:textId="77777777" w:rsidTr="00656A21">
        <w:trPr>
          <w:trHeight w:val="20"/>
        </w:trPr>
        <w:tc>
          <w:tcPr>
            <w:tcW w:w="10211" w:type="dxa"/>
            <w:gridSpan w:val="4"/>
            <w:shd w:val="clear" w:color="auto" w:fill="F2F2F2" w:themeFill="background1" w:themeFillShade="F2"/>
          </w:tcPr>
          <w:p w14:paraId="0B927B18"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0EB94EB" w14:textId="77777777" w:rsidTr="00656A21">
        <w:trPr>
          <w:trHeight w:val="20"/>
        </w:trPr>
        <w:tc>
          <w:tcPr>
            <w:tcW w:w="1561" w:type="dxa"/>
          </w:tcPr>
          <w:p w14:paraId="5939746F" w14:textId="77777777" w:rsidR="000D732E" w:rsidRPr="00D410AE" w:rsidRDefault="000D732E" w:rsidP="00EB7D77">
            <w:pPr>
              <w:rPr>
                <w:rFonts w:cs="Arial"/>
              </w:rPr>
            </w:pPr>
          </w:p>
        </w:tc>
        <w:tc>
          <w:tcPr>
            <w:tcW w:w="2694" w:type="dxa"/>
          </w:tcPr>
          <w:p w14:paraId="0C349D65" w14:textId="77777777" w:rsidR="000D732E" w:rsidRPr="00D410AE" w:rsidRDefault="000D732E" w:rsidP="00EB7D77">
            <w:pPr>
              <w:rPr>
                <w:rFonts w:cs="Arial"/>
              </w:rPr>
            </w:pPr>
          </w:p>
        </w:tc>
        <w:tc>
          <w:tcPr>
            <w:tcW w:w="2694" w:type="dxa"/>
          </w:tcPr>
          <w:p w14:paraId="5986E1B7" w14:textId="77777777" w:rsidR="000D732E" w:rsidRPr="00D410AE" w:rsidRDefault="000D732E" w:rsidP="00EB7D77">
            <w:pPr>
              <w:rPr>
                <w:rFonts w:cs="Arial"/>
              </w:rPr>
            </w:pPr>
          </w:p>
        </w:tc>
        <w:tc>
          <w:tcPr>
            <w:tcW w:w="3262" w:type="dxa"/>
          </w:tcPr>
          <w:p w14:paraId="268E01E6" w14:textId="77777777" w:rsidR="000D732E" w:rsidRPr="00D410AE" w:rsidRDefault="000D732E" w:rsidP="00EB7D77">
            <w:pPr>
              <w:rPr>
                <w:rFonts w:cs="Arial"/>
              </w:rPr>
            </w:pPr>
          </w:p>
        </w:tc>
      </w:tr>
      <w:tr w:rsidR="000D732E" w:rsidRPr="007C20FA" w14:paraId="5F776859" w14:textId="77777777" w:rsidTr="00656A21">
        <w:trPr>
          <w:trHeight w:val="20"/>
        </w:trPr>
        <w:tc>
          <w:tcPr>
            <w:tcW w:w="10211" w:type="dxa"/>
            <w:gridSpan w:val="4"/>
            <w:shd w:val="clear" w:color="auto" w:fill="F2F2F2" w:themeFill="background1" w:themeFillShade="F2"/>
          </w:tcPr>
          <w:p w14:paraId="58BCD655"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4A377522" w14:textId="77777777" w:rsidTr="00656A21">
        <w:trPr>
          <w:trHeight w:val="20"/>
        </w:trPr>
        <w:tc>
          <w:tcPr>
            <w:tcW w:w="1561" w:type="dxa"/>
          </w:tcPr>
          <w:p w14:paraId="02EB06A3" w14:textId="77777777" w:rsidR="000D732E" w:rsidRPr="00D410AE" w:rsidRDefault="000D732E" w:rsidP="00EB7D77">
            <w:pPr>
              <w:rPr>
                <w:rFonts w:cs="Arial"/>
              </w:rPr>
            </w:pPr>
          </w:p>
        </w:tc>
        <w:tc>
          <w:tcPr>
            <w:tcW w:w="2694" w:type="dxa"/>
          </w:tcPr>
          <w:p w14:paraId="0D6A48B3" w14:textId="77777777" w:rsidR="000D732E" w:rsidRDefault="000D732E" w:rsidP="00EB7D77">
            <w:pPr>
              <w:rPr>
                <w:rFonts w:cs="Arial"/>
              </w:rPr>
            </w:pPr>
          </w:p>
        </w:tc>
        <w:tc>
          <w:tcPr>
            <w:tcW w:w="2694" w:type="dxa"/>
          </w:tcPr>
          <w:p w14:paraId="4173B852" w14:textId="77777777" w:rsidR="000D732E" w:rsidRPr="00D410AE" w:rsidRDefault="000D732E" w:rsidP="00EB7D77">
            <w:pPr>
              <w:rPr>
                <w:rFonts w:cs="Arial"/>
              </w:rPr>
            </w:pPr>
          </w:p>
        </w:tc>
        <w:tc>
          <w:tcPr>
            <w:tcW w:w="3262" w:type="dxa"/>
          </w:tcPr>
          <w:p w14:paraId="0F73029A" w14:textId="77777777" w:rsidR="000D732E" w:rsidRPr="00D410AE" w:rsidRDefault="000D732E" w:rsidP="00EB7D77">
            <w:pPr>
              <w:rPr>
                <w:rFonts w:cs="Arial"/>
              </w:rPr>
            </w:pPr>
          </w:p>
        </w:tc>
      </w:tr>
      <w:tr w:rsidR="00656A21" w:rsidRPr="007C20FA" w14:paraId="57AF3955" w14:textId="77777777" w:rsidTr="00656A21">
        <w:trPr>
          <w:trHeight w:val="20"/>
        </w:trPr>
        <w:tc>
          <w:tcPr>
            <w:tcW w:w="1561" w:type="dxa"/>
          </w:tcPr>
          <w:p w14:paraId="4C95731D" w14:textId="77777777" w:rsidR="00656A21" w:rsidRPr="00D410AE" w:rsidRDefault="00656A21" w:rsidP="00EB7D77">
            <w:pPr>
              <w:rPr>
                <w:rFonts w:cs="Arial"/>
              </w:rPr>
            </w:pPr>
          </w:p>
        </w:tc>
        <w:tc>
          <w:tcPr>
            <w:tcW w:w="2694" w:type="dxa"/>
          </w:tcPr>
          <w:p w14:paraId="1C6E109B" w14:textId="77777777" w:rsidR="00656A21" w:rsidRDefault="00656A21" w:rsidP="00EB7D77">
            <w:pPr>
              <w:rPr>
                <w:rFonts w:cs="Arial"/>
              </w:rPr>
            </w:pPr>
          </w:p>
        </w:tc>
        <w:tc>
          <w:tcPr>
            <w:tcW w:w="2694" w:type="dxa"/>
          </w:tcPr>
          <w:p w14:paraId="457FC175" w14:textId="77777777" w:rsidR="00656A21" w:rsidRPr="00D410AE" w:rsidRDefault="00656A21" w:rsidP="00EB7D77">
            <w:pPr>
              <w:rPr>
                <w:rFonts w:cs="Arial"/>
              </w:rPr>
            </w:pPr>
          </w:p>
        </w:tc>
        <w:tc>
          <w:tcPr>
            <w:tcW w:w="3262" w:type="dxa"/>
          </w:tcPr>
          <w:p w14:paraId="512D735B" w14:textId="77777777" w:rsidR="00656A21" w:rsidRPr="00D410AE" w:rsidRDefault="00656A21" w:rsidP="00EB7D77">
            <w:pPr>
              <w:rPr>
                <w:rFonts w:cs="Arial"/>
              </w:rPr>
            </w:pPr>
          </w:p>
        </w:tc>
      </w:tr>
    </w:tbl>
    <w:p w14:paraId="7837527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D6357DF" w14:textId="77777777" w:rsidR="000D732E" w:rsidRPr="005067FC" w:rsidRDefault="000D732E" w:rsidP="00427220">
      <w:pPr>
        <w:rPr>
          <w:i/>
          <w:color w:val="A6A6A6" w:themeColor="background1" w:themeShade="A6"/>
        </w:rPr>
      </w:pPr>
    </w:p>
    <w:p w14:paraId="672F1280" w14:textId="77777777" w:rsidR="00427220" w:rsidRDefault="00427220" w:rsidP="00427220">
      <w:pPr>
        <w:pStyle w:val="Heading4"/>
      </w:pPr>
      <w:r>
        <w:t>Assumptions</w:t>
      </w:r>
    </w:p>
    <w:p w14:paraId="13E5A885" w14:textId="77777777" w:rsidR="00A92B2F" w:rsidRDefault="00A92B2F" w:rsidP="00A92B2F"/>
    <w:p w14:paraId="6C7EBEF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5721DD1" w14:textId="77777777" w:rsidR="00C0442C" w:rsidRDefault="00C0442C" w:rsidP="00A92B2F"/>
    <w:p w14:paraId="15EECB65" w14:textId="77777777" w:rsidR="00F15706" w:rsidRDefault="00E60B64" w:rsidP="00783BCF">
      <w:pPr>
        <w:pStyle w:val="Heading3"/>
      </w:pPr>
      <w:r>
        <w:t>Function Scope</w:t>
      </w:r>
    </w:p>
    <w:p w14:paraId="04FDADD3" w14:textId="77777777" w:rsidR="00055646" w:rsidRPr="00A43B48" w:rsidRDefault="00055646" w:rsidP="00306D37">
      <w:pPr>
        <w:contextualSpacing/>
      </w:pPr>
    </w:p>
    <w:p w14:paraId="130219BF" w14:textId="77777777" w:rsidR="00306D37" w:rsidRDefault="00306D37" w:rsidP="00306D37">
      <w:pPr>
        <w:contextualSpacing/>
      </w:pPr>
      <w:r>
        <w:t xml:space="preserve">The </w:t>
      </w:r>
      <w:r>
        <w:rPr>
          <w:noProof/>
        </w:rPr>
        <w:drawing>
          <wp:inline distT="0" distB="0" distL="0" distR="0" wp14:anchorId="0F18D51B" wp14:editId="46B41BDD">
            <wp:extent cx="152400" cy="152400"/>
            <wp:effectExtent l="0" t="0" r="0" b="0"/>
            <wp:docPr id="7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Volume Change</w:t>
      </w:r>
      <w:r w:rsidR="0004480F">
        <w:rPr>
          <w:b/>
        </w:rPr>
        <w:t>”</w:t>
      </w:r>
      <w:r>
        <w:t xml:space="preserve"> f</w:t>
      </w:r>
      <w:r w:rsidR="00294100">
        <w:t>unction is called by</w:t>
      </w:r>
      <w:r>
        <w:t xml:space="preserve"> the following </w:t>
      </w:r>
      <w:r w:rsidR="00294100">
        <w:t>functions</w:t>
      </w:r>
      <w:r>
        <w:t>:</w:t>
      </w:r>
    </w:p>
    <w:p w14:paraId="52A280AA" w14:textId="77777777" w:rsidR="00306D37" w:rsidRPr="00953D23" w:rsidRDefault="00306D37" w:rsidP="0061324D">
      <w:pPr>
        <w:pStyle w:val="ListParagraph"/>
        <w:numPr>
          <w:ilvl w:val="0"/>
          <w:numId w:val="12"/>
        </w:numPr>
        <w:contextualSpacing/>
      </w:pPr>
      <w:r>
        <w:rPr>
          <w:noProof/>
        </w:rPr>
        <w:drawing>
          <wp:inline distT="0" distB="0" distL="0" distR="0" wp14:anchorId="069DC9D3" wp14:editId="6E5463A3">
            <wp:extent cx="152400" cy="152400"/>
            <wp:effectExtent l="0" t="0" r="0" b="0"/>
            <wp:docPr id="7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3F2ED027" w14:textId="77777777" w:rsidR="00393C96" w:rsidRPr="00393C96" w:rsidRDefault="00393C96" w:rsidP="00306D37">
      <w:pPr>
        <w:contextualSpacing/>
      </w:pPr>
    </w:p>
    <w:p w14:paraId="01F42C35" w14:textId="77777777" w:rsidR="001A755C" w:rsidRDefault="001A755C" w:rsidP="00306D37"/>
    <w:p w14:paraId="0F509E09" w14:textId="77777777" w:rsidR="00294100" w:rsidRDefault="00294100" w:rsidP="00294100">
      <w:pPr>
        <w:jc w:val="center"/>
      </w:pPr>
      <w:r>
        <w:rPr>
          <w:noProof/>
        </w:rPr>
        <w:drawing>
          <wp:inline distT="0" distB="0" distL="0" distR="0" wp14:anchorId="367F6910" wp14:editId="50EE6699">
            <wp:extent cx="6466205" cy="886336"/>
            <wp:effectExtent l="0" t="0" r="0" b="0"/>
            <wp:docPr id="7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22CB7C4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4E2E8FA" wp14:editId="7010A026">
            <wp:extent cx="152400" cy="152400"/>
            <wp:effectExtent l="0" t="0" r="0" b="0"/>
            <wp:docPr id="7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48DCD022" wp14:editId="5A298BC8">
            <wp:extent cx="152400" cy="152400"/>
            <wp:effectExtent l="0" t="0" r="0" b="0"/>
            <wp:docPr id="8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Volume Change</w:t>
      </w:r>
      <w:r w:rsidR="0004480F">
        <w:t>”</w:t>
      </w:r>
    </w:p>
    <w:p w14:paraId="736B01A2" w14:textId="77777777" w:rsidR="00306D37" w:rsidRDefault="00306D37" w:rsidP="00306D37">
      <w:pPr>
        <w:contextualSpacing/>
      </w:pPr>
    </w:p>
    <w:p w14:paraId="6B2AA83F" w14:textId="77777777" w:rsidR="00F15706" w:rsidRDefault="00E60B64" w:rsidP="00783BCF">
      <w:pPr>
        <w:pStyle w:val="Heading3"/>
      </w:pPr>
      <w:r>
        <w:t>Function Interfaces</w:t>
      </w:r>
    </w:p>
    <w:p w14:paraId="5E85779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3A7B6E4" w14:textId="77777777" w:rsidTr="0082668D">
        <w:trPr>
          <w:trHeight w:val="260"/>
        </w:trPr>
        <w:tc>
          <w:tcPr>
            <w:tcW w:w="2547" w:type="dxa"/>
            <w:shd w:val="clear" w:color="auto" w:fill="D9D9D9" w:themeFill="background1" w:themeFillShade="D9"/>
            <w:noWrap/>
            <w:hideMark/>
          </w:tcPr>
          <w:p w14:paraId="4149BBB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4B234FD"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DD3A2A0" w14:textId="77777777" w:rsidTr="0082668D">
        <w:trPr>
          <w:trHeight w:val="410"/>
        </w:trPr>
        <w:tc>
          <w:tcPr>
            <w:tcW w:w="2547" w:type="dxa"/>
            <w:noWrap/>
          </w:tcPr>
          <w:p w14:paraId="541FE84C" w14:textId="77777777" w:rsidR="0082668D" w:rsidRDefault="0082668D" w:rsidP="00BC57B1">
            <w:pPr>
              <w:contextualSpacing/>
              <w:rPr>
                <w:rFonts w:cs="Arial"/>
              </w:rPr>
            </w:pPr>
            <w:r w:rsidRPr="00275823">
              <w:rPr>
                <w:rFonts w:cs="Arial"/>
              </w:rPr>
              <w:t>Vol_Command</w:t>
            </w:r>
          </w:p>
          <w:p w14:paraId="671F9089" w14:textId="77777777" w:rsidR="0082668D" w:rsidRDefault="0082668D" w:rsidP="00BC57B1">
            <w:pPr>
              <w:contextualSpacing/>
              <w:rPr>
                <w:rFonts w:cs="Arial"/>
              </w:rPr>
            </w:pPr>
            <w:r>
              <w:rPr>
                <w:rFonts w:cs="Arial"/>
              </w:rPr>
              <w:t>Type:</w:t>
            </w:r>
          </w:p>
          <w:p w14:paraId="40F8CB4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6E452EC" wp14:editId="004DE45B">
                  <wp:extent cx="152400" cy="152400"/>
                  <wp:effectExtent l="0" t="0" r="0" b="0"/>
                  <wp:docPr id="8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b7cea4c29af822dc992017b4ed26cea" w:history="1">
              <w:r>
                <w:rPr>
                  <w:rStyle w:val="Hyperlink"/>
                  <w:rFonts w:cs="Arial"/>
                </w:rPr>
                <w:t>Volume_Command_ET</w:t>
              </w:r>
            </w:hyperlink>
          </w:p>
        </w:tc>
        <w:tc>
          <w:tcPr>
            <w:tcW w:w="7654" w:type="dxa"/>
          </w:tcPr>
          <w:p w14:paraId="239C72FD" w14:textId="77777777" w:rsidR="0082668D" w:rsidRDefault="0082668D" w:rsidP="00BC57B1">
            <w:pPr>
              <w:rPr>
                <w:rFonts w:cs="Arial"/>
              </w:rPr>
            </w:pPr>
            <w:r>
              <w:rPr>
                <w:rFonts w:cs="Arial"/>
              </w:rPr>
              <w:t>Signal Description:</w:t>
            </w:r>
          </w:p>
          <w:p w14:paraId="43F40CDB" w14:textId="77777777" w:rsidR="0082668D" w:rsidRDefault="0082668D" w:rsidP="00BC57B1">
            <w:pPr>
              <w:rPr>
                <w:rFonts w:cs="Arial"/>
              </w:rPr>
            </w:pPr>
            <w:r w:rsidRPr="00275823">
              <w:rPr>
                <w:rFonts w:cs="Arial"/>
              </w:rPr>
              <w:t>Encoding Type for Volume Command (Physical Touch)</w:t>
            </w:r>
          </w:p>
          <w:p w14:paraId="049E0933" w14:textId="77777777" w:rsidR="0082668D" w:rsidRDefault="0082668D" w:rsidP="00BC57B1">
            <w:pPr>
              <w:rPr>
                <w:rFonts w:cs="Arial"/>
              </w:rPr>
            </w:pPr>
          </w:p>
        </w:tc>
      </w:tr>
    </w:tbl>
    <w:p w14:paraId="7B129755" w14:textId="77777777" w:rsidR="0082668D" w:rsidRDefault="0082668D" w:rsidP="00A7465B">
      <w:pPr>
        <w:contextualSpacing/>
        <w:rPr>
          <w:rFonts w:cs="Arial"/>
        </w:rPr>
      </w:pPr>
    </w:p>
    <w:p w14:paraId="1344957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F34A4EA" w14:textId="77777777" w:rsidTr="00CD7DFE">
        <w:trPr>
          <w:trHeight w:val="260"/>
        </w:trPr>
        <w:tc>
          <w:tcPr>
            <w:tcW w:w="2689" w:type="dxa"/>
            <w:shd w:val="clear" w:color="auto" w:fill="D9D9D9" w:themeFill="background1" w:themeFillShade="D9"/>
            <w:noWrap/>
            <w:hideMark/>
          </w:tcPr>
          <w:p w14:paraId="492693D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6801FC3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AA1312B" w14:textId="77777777" w:rsidTr="00CD7DFE">
        <w:trPr>
          <w:trHeight w:val="410"/>
        </w:trPr>
        <w:tc>
          <w:tcPr>
            <w:tcW w:w="2689" w:type="dxa"/>
            <w:noWrap/>
          </w:tcPr>
          <w:p w14:paraId="11A778EE" w14:textId="77777777" w:rsidR="00CD7DFE" w:rsidRDefault="00CD7DFE" w:rsidP="00BC57B1">
            <w:pPr>
              <w:contextualSpacing/>
              <w:rPr>
                <w:rFonts w:cs="Arial"/>
              </w:rPr>
            </w:pPr>
            <w:r>
              <w:rPr>
                <w:rFonts w:cs="Arial"/>
              </w:rPr>
              <w:t>Prompt_Vol_Level</w:t>
            </w:r>
          </w:p>
          <w:p w14:paraId="60D706B8" w14:textId="77777777" w:rsidR="00CD7DFE" w:rsidRDefault="00CD7DFE" w:rsidP="00BC57B1">
            <w:pPr>
              <w:contextualSpacing/>
              <w:rPr>
                <w:rFonts w:cs="Arial"/>
              </w:rPr>
            </w:pPr>
            <w:r>
              <w:rPr>
                <w:rFonts w:cs="Arial"/>
              </w:rPr>
              <w:t>Type:</w:t>
            </w:r>
          </w:p>
          <w:p w14:paraId="3429ACE4" w14:textId="77777777" w:rsidR="00CD7DFE" w:rsidRDefault="00CD7DFE" w:rsidP="00BC57B1">
            <w:pPr>
              <w:contextualSpacing/>
              <w:rPr>
                <w:rFonts w:cs="Arial"/>
              </w:rPr>
            </w:pPr>
            <w:r>
              <w:rPr>
                <w:noProof/>
              </w:rPr>
              <w:drawing>
                <wp:inline distT="0" distB="0" distL="0" distR="0" wp14:anchorId="473E2883" wp14:editId="36A4FEEF">
                  <wp:extent cx="152400" cy="152400"/>
                  <wp:effectExtent l="0" t="0" r="0" b="0"/>
                  <wp:docPr id="8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7a6208cbd1faef7c8347d065961abda9" w:history="1">
              <w:r>
                <w:rPr>
                  <w:rStyle w:val="Hyperlink"/>
                  <w:rFonts w:cs="Arial"/>
                </w:rPr>
                <w:t>Prompt_Vol_Level_ET</w:t>
              </w:r>
            </w:hyperlink>
          </w:p>
        </w:tc>
        <w:tc>
          <w:tcPr>
            <w:tcW w:w="7512" w:type="dxa"/>
            <w:noWrap/>
          </w:tcPr>
          <w:p w14:paraId="3DDA7DD2" w14:textId="77777777" w:rsidR="00CD7DFE" w:rsidRDefault="00CD7DFE" w:rsidP="00BC57B1">
            <w:pPr>
              <w:rPr>
                <w:rFonts w:cs="Arial"/>
              </w:rPr>
            </w:pPr>
            <w:r>
              <w:rPr>
                <w:rFonts w:cs="Arial"/>
              </w:rPr>
              <w:t>Signal Description:</w:t>
            </w:r>
          </w:p>
          <w:p w14:paraId="0219B6B6" w14:textId="77777777" w:rsidR="00CD7DFE" w:rsidRDefault="00CD7DFE" w:rsidP="00BC57B1">
            <w:pPr>
              <w:rPr>
                <w:rFonts w:cs="Arial"/>
              </w:rPr>
            </w:pPr>
            <w:r>
              <w:rPr>
                <w:rFonts w:cs="Arial"/>
              </w:rPr>
              <w:t>Encoding Type for Prompt Vol Level (No Volume/Vol_Step1...Vol_Step30)</w:t>
            </w:r>
          </w:p>
          <w:p w14:paraId="2F831A4B" w14:textId="77777777" w:rsidR="00CD7DFE" w:rsidRDefault="00CD7DFE" w:rsidP="00BC57B1">
            <w:pPr>
              <w:rPr>
                <w:rFonts w:cs="Arial"/>
              </w:rPr>
            </w:pPr>
          </w:p>
          <w:p w14:paraId="53946F3D" w14:textId="77777777" w:rsidR="00CD7DFE" w:rsidRPr="00275823" w:rsidRDefault="00CD7DFE" w:rsidP="00BC57B1">
            <w:pPr>
              <w:rPr>
                <w:rFonts w:cs="Arial"/>
                <w:color w:val="000000"/>
              </w:rPr>
            </w:pPr>
            <w:r>
              <w:rPr>
                <w:rFonts w:cs="Arial"/>
                <w:color w:val="000000"/>
              </w:rPr>
              <w:t>Sent to:</w:t>
            </w:r>
          </w:p>
          <w:p w14:paraId="007C464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2D4FAC7" wp14:editId="6FA589F8">
                  <wp:extent cx="152400" cy="152400"/>
                  <wp:effectExtent l="0" t="0" r="0" b="0"/>
                  <wp:docPr id="8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1F332532" w14:textId="77777777" w:rsidTr="00CD7DFE">
        <w:trPr>
          <w:trHeight w:val="410"/>
        </w:trPr>
        <w:tc>
          <w:tcPr>
            <w:tcW w:w="2689" w:type="dxa"/>
            <w:noWrap/>
          </w:tcPr>
          <w:p w14:paraId="54E7FF82" w14:textId="77777777" w:rsidR="00CD7DFE" w:rsidRDefault="00CD7DFE" w:rsidP="00BC57B1">
            <w:pPr>
              <w:contextualSpacing/>
              <w:rPr>
                <w:rFonts w:cs="Arial"/>
              </w:rPr>
            </w:pPr>
            <w:r>
              <w:rPr>
                <w:rFonts w:cs="Arial"/>
              </w:rPr>
              <w:t>Audio_Vol_Updated</w:t>
            </w:r>
          </w:p>
          <w:p w14:paraId="63420F11" w14:textId="77777777" w:rsidR="00CD7DFE" w:rsidRDefault="00CD7DFE" w:rsidP="00BC57B1">
            <w:pPr>
              <w:contextualSpacing/>
              <w:rPr>
                <w:rFonts w:cs="Arial"/>
              </w:rPr>
            </w:pPr>
            <w:r>
              <w:rPr>
                <w:rFonts w:cs="Arial"/>
              </w:rPr>
              <w:t>Type:</w:t>
            </w:r>
          </w:p>
          <w:p w14:paraId="7848EE24" w14:textId="77777777" w:rsidR="00CD7DFE" w:rsidRDefault="00CD7DFE" w:rsidP="00BC57B1">
            <w:pPr>
              <w:contextualSpacing/>
              <w:rPr>
                <w:rFonts w:cs="Arial"/>
              </w:rPr>
            </w:pPr>
            <w:r>
              <w:rPr>
                <w:noProof/>
              </w:rPr>
              <w:drawing>
                <wp:inline distT="0" distB="0" distL="0" distR="0" wp14:anchorId="3CAADBAA" wp14:editId="01B9EA3E">
                  <wp:extent cx="152400" cy="152400"/>
                  <wp:effectExtent l="0" t="0" r="0" b="0"/>
                  <wp:docPr id="8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98d180e8a6b8f9726ad31e98bc4f41e" w:history="1">
              <w:r>
                <w:rPr>
                  <w:rStyle w:val="Hyperlink"/>
                  <w:rFonts w:cs="Arial"/>
                </w:rPr>
                <w:t>Audio_Vol_Updated_ET</w:t>
              </w:r>
            </w:hyperlink>
          </w:p>
        </w:tc>
        <w:tc>
          <w:tcPr>
            <w:tcW w:w="7512" w:type="dxa"/>
            <w:noWrap/>
          </w:tcPr>
          <w:p w14:paraId="20E4DBA8" w14:textId="77777777" w:rsidR="00CD7DFE" w:rsidRDefault="00CD7DFE" w:rsidP="00BC57B1">
            <w:pPr>
              <w:rPr>
                <w:rFonts w:cs="Arial"/>
              </w:rPr>
            </w:pPr>
            <w:r>
              <w:rPr>
                <w:rFonts w:cs="Arial"/>
              </w:rPr>
              <w:t>Signal Description:</w:t>
            </w:r>
          </w:p>
          <w:p w14:paraId="06CB8A2F" w14:textId="77777777" w:rsidR="00CD7DFE" w:rsidRDefault="00CD7DFE" w:rsidP="00BC57B1">
            <w:pPr>
              <w:rPr>
                <w:rFonts w:cs="Arial"/>
              </w:rPr>
            </w:pPr>
            <w:r>
              <w:rPr>
                <w:rFonts w:cs="Arial"/>
              </w:rPr>
              <w:t>Encoding Type for Audio Vol Updated (NoUpdate/Updated)</w:t>
            </w:r>
          </w:p>
          <w:p w14:paraId="4980F1DC" w14:textId="77777777" w:rsidR="00CD7DFE" w:rsidRDefault="00CD7DFE" w:rsidP="00BC57B1">
            <w:pPr>
              <w:rPr>
                <w:rFonts w:cs="Arial"/>
              </w:rPr>
            </w:pPr>
          </w:p>
          <w:p w14:paraId="72CB5504" w14:textId="77777777" w:rsidR="00CD7DFE" w:rsidRPr="00275823" w:rsidRDefault="00CD7DFE" w:rsidP="00BC57B1">
            <w:pPr>
              <w:rPr>
                <w:rFonts w:cs="Arial"/>
                <w:color w:val="000000"/>
              </w:rPr>
            </w:pPr>
            <w:r>
              <w:rPr>
                <w:rFonts w:cs="Arial"/>
                <w:color w:val="000000"/>
              </w:rPr>
              <w:t>Sent to:</w:t>
            </w:r>
          </w:p>
          <w:p w14:paraId="7D89815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45C0C10" wp14:editId="6A479CDA">
                  <wp:extent cx="152400" cy="152400"/>
                  <wp:effectExtent l="0" t="0" r="0" b="0"/>
                  <wp:docPr id="9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7E6AE915" w14:textId="77777777" w:rsidTr="00CD7DFE">
        <w:trPr>
          <w:trHeight w:val="410"/>
        </w:trPr>
        <w:tc>
          <w:tcPr>
            <w:tcW w:w="2689" w:type="dxa"/>
            <w:noWrap/>
          </w:tcPr>
          <w:p w14:paraId="0826B321" w14:textId="77777777" w:rsidR="00CD7DFE" w:rsidRDefault="00CD7DFE" w:rsidP="00BC57B1">
            <w:pPr>
              <w:contextualSpacing/>
              <w:rPr>
                <w:rFonts w:cs="Arial"/>
              </w:rPr>
            </w:pPr>
            <w:r>
              <w:rPr>
                <w:rFonts w:cs="Arial"/>
              </w:rPr>
              <w:t>Audio_Vol_Level_Zone</w:t>
            </w:r>
          </w:p>
          <w:p w14:paraId="4FB2A2CC" w14:textId="77777777" w:rsidR="00CD7DFE" w:rsidRDefault="00CD7DFE" w:rsidP="00BC57B1">
            <w:pPr>
              <w:contextualSpacing/>
              <w:rPr>
                <w:rFonts w:cs="Arial"/>
              </w:rPr>
            </w:pPr>
            <w:r>
              <w:rPr>
                <w:rFonts w:cs="Arial"/>
              </w:rPr>
              <w:t>Type:</w:t>
            </w:r>
          </w:p>
          <w:p w14:paraId="131C5397" w14:textId="77777777" w:rsidR="00CD7DFE" w:rsidRDefault="00CD7DFE" w:rsidP="00BC57B1">
            <w:pPr>
              <w:contextualSpacing/>
              <w:rPr>
                <w:rFonts w:cs="Arial"/>
              </w:rPr>
            </w:pPr>
            <w:r>
              <w:rPr>
                <w:noProof/>
              </w:rPr>
              <w:drawing>
                <wp:inline distT="0" distB="0" distL="0" distR="0" wp14:anchorId="58593C46" wp14:editId="726A248A">
                  <wp:extent cx="152400" cy="152400"/>
                  <wp:effectExtent l="0" t="0" r="0" b="0"/>
                  <wp:docPr id="9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14666974cf3107a602e46a899737ccc" w:history="1">
              <w:r>
                <w:rPr>
                  <w:rStyle w:val="Hyperlink"/>
                  <w:rFonts w:cs="Arial"/>
                </w:rPr>
                <w:t>Audio_Vol_Level_Zone_ET</w:t>
              </w:r>
            </w:hyperlink>
          </w:p>
        </w:tc>
        <w:tc>
          <w:tcPr>
            <w:tcW w:w="7512" w:type="dxa"/>
            <w:noWrap/>
          </w:tcPr>
          <w:p w14:paraId="40BF756A" w14:textId="77777777" w:rsidR="00CD7DFE" w:rsidRDefault="00CD7DFE" w:rsidP="00BC57B1">
            <w:pPr>
              <w:rPr>
                <w:rFonts w:cs="Arial"/>
              </w:rPr>
            </w:pPr>
            <w:r>
              <w:rPr>
                <w:rFonts w:cs="Arial"/>
              </w:rPr>
              <w:t>Signal Description:</w:t>
            </w:r>
          </w:p>
          <w:p w14:paraId="0C0827C5" w14:textId="77777777" w:rsidR="00CD7DFE" w:rsidRDefault="00CD7DFE" w:rsidP="00BC57B1">
            <w:pPr>
              <w:rPr>
                <w:rFonts w:cs="Arial"/>
              </w:rPr>
            </w:pPr>
            <w:r>
              <w:rPr>
                <w:rFonts w:cs="Arial"/>
              </w:rPr>
              <w:t>Encoding Type for Audio Vol Level Zone (No Volume/Vol_Step1...Vol_Step30)</w:t>
            </w:r>
          </w:p>
          <w:p w14:paraId="2FEA7640" w14:textId="77777777" w:rsidR="00CD7DFE" w:rsidRDefault="00CD7DFE" w:rsidP="00BC57B1">
            <w:pPr>
              <w:rPr>
                <w:rFonts w:cs="Arial"/>
              </w:rPr>
            </w:pPr>
          </w:p>
          <w:p w14:paraId="50C74C3E" w14:textId="77777777" w:rsidR="00CD7DFE" w:rsidRPr="00275823" w:rsidRDefault="00CD7DFE" w:rsidP="00BC57B1">
            <w:pPr>
              <w:rPr>
                <w:rFonts w:cs="Arial"/>
                <w:color w:val="000000"/>
              </w:rPr>
            </w:pPr>
            <w:r>
              <w:rPr>
                <w:rFonts w:cs="Arial"/>
                <w:color w:val="000000"/>
              </w:rPr>
              <w:t>Sent to:</w:t>
            </w:r>
          </w:p>
          <w:p w14:paraId="08C4BBF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D08BD8A" wp14:editId="035C3745">
                  <wp:extent cx="152400" cy="152400"/>
                  <wp:effectExtent l="0" t="0" r="0" b="0"/>
                  <wp:docPr id="9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35E14AE6" w14:textId="77777777" w:rsidTr="00CD7DFE">
        <w:trPr>
          <w:trHeight w:val="410"/>
        </w:trPr>
        <w:tc>
          <w:tcPr>
            <w:tcW w:w="2689" w:type="dxa"/>
            <w:noWrap/>
          </w:tcPr>
          <w:p w14:paraId="667CD758" w14:textId="77777777" w:rsidR="00CD7DFE" w:rsidRDefault="00CD7DFE" w:rsidP="00BC57B1">
            <w:pPr>
              <w:contextualSpacing/>
              <w:rPr>
                <w:rFonts w:cs="Arial"/>
              </w:rPr>
            </w:pPr>
            <w:r>
              <w:rPr>
                <w:rFonts w:cs="Arial"/>
              </w:rPr>
              <w:t>Prompt_Vol_Zone_Updated</w:t>
            </w:r>
          </w:p>
          <w:p w14:paraId="5E5E299A" w14:textId="77777777" w:rsidR="00CD7DFE" w:rsidRDefault="00CD7DFE" w:rsidP="00BC57B1">
            <w:pPr>
              <w:contextualSpacing/>
              <w:rPr>
                <w:rFonts w:cs="Arial"/>
              </w:rPr>
            </w:pPr>
            <w:r>
              <w:rPr>
                <w:rFonts w:cs="Arial"/>
              </w:rPr>
              <w:lastRenderedPageBreak/>
              <w:t>Type:</w:t>
            </w:r>
          </w:p>
          <w:p w14:paraId="5D6EE298" w14:textId="77777777" w:rsidR="00CD7DFE" w:rsidRDefault="00CD7DFE" w:rsidP="00BC57B1">
            <w:pPr>
              <w:contextualSpacing/>
              <w:rPr>
                <w:rFonts w:cs="Arial"/>
              </w:rPr>
            </w:pPr>
            <w:r>
              <w:rPr>
                <w:noProof/>
              </w:rPr>
              <w:drawing>
                <wp:inline distT="0" distB="0" distL="0" distR="0" wp14:anchorId="03C10758" wp14:editId="1F437411">
                  <wp:extent cx="152400" cy="152400"/>
                  <wp:effectExtent l="0" t="0" r="0" b="0"/>
                  <wp:docPr id="9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bbef74f8412396f4646cf919420b4625" w:history="1">
              <w:r>
                <w:rPr>
                  <w:rStyle w:val="Hyperlink"/>
                  <w:rFonts w:cs="Arial"/>
                </w:rPr>
                <w:t>Prompt_Vol_Zone_Updated_ET</w:t>
              </w:r>
            </w:hyperlink>
          </w:p>
        </w:tc>
        <w:tc>
          <w:tcPr>
            <w:tcW w:w="7512" w:type="dxa"/>
            <w:noWrap/>
          </w:tcPr>
          <w:p w14:paraId="01F7BF68" w14:textId="77777777" w:rsidR="00CD7DFE" w:rsidRDefault="00CD7DFE" w:rsidP="00BC57B1">
            <w:pPr>
              <w:rPr>
                <w:rFonts w:cs="Arial"/>
              </w:rPr>
            </w:pPr>
            <w:r>
              <w:rPr>
                <w:rFonts w:cs="Arial"/>
              </w:rPr>
              <w:lastRenderedPageBreak/>
              <w:t>Signal Description:</w:t>
            </w:r>
          </w:p>
          <w:p w14:paraId="1876B89F" w14:textId="77777777" w:rsidR="00CD7DFE" w:rsidRDefault="00CD7DFE" w:rsidP="00BC57B1">
            <w:pPr>
              <w:rPr>
                <w:rFonts w:cs="Arial"/>
              </w:rPr>
            </w:pPr>
            <w:r>
              <w:rPr>
                <w:rFonts w:cs="Arial"/>
              </w:rPr>
              <w:t>Encoding Type for Prompt Vol Zone Updated (NoUpdate/Updated)</w:t>
            </w:r>
          </w:p>
          <w:p w14:paraId="1D957C50" w14:textId="77777777" w:rsidR="00CD7DFE" w:rsidRDefault="00CD7DFE" w:rsidP="00BC57B1">
            <w:pPr>
              <w:rPr>
                <w:rFonts w:cs="Arial"/>
              </w:rPr>
            </w:pPr>
          </w:p>
          <w:p w14:paraId="0ACEDDA9" w14:textId="77777777" w:rsidR="00CD7DFE" w:rsidRPr="00275823" w:rsidRDefault="00CD7DFE" w:rsidP="00BC57B1">
            <w:pPr>
              <w:rPr>
                <w:rFonts w:cs="Arial"/>
                <w:color w:val="000000"/>
              </w:rPr>
            </w:pPr>
            <w:r>
              <w:rPr>
                <w:rFonts w:cs="Arial"/>
                <w:color w:val="000000"/>
              </w:rPr>
              <w:t>Sent to:</w:t>
            </w:r>
          </w:p>
          <w:p w14:paraId="3D1A52A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9C87362" wp14:editId="19FF742F">
                  <wp:extent cx="152400" cy="152400"/>
                  <wp:effectExtent l="0" t="0" r="0" b="0"/>
                  <wp:docPr id="9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67CD439C" w14:textId="77777777" w:rsidTr="00CD7DFE">
        <w:trPr>
          <w:trHeight w:val="410"/>
        </w:trPr>
        <w:tc>
          <w:tcPr>
            <w:tcW w:w="2689" w:type="dxa"/>
            <w:noWrap/>
          </w:tcPr>
          <w:p w14:paraId="1F0333EC" w14:textId="77777777" w:rsidR="00CD7DFE" w:rsidRDefault="00CD7DFE" w:rsidP="00BC57B1">
            <w:pPr>
              <w:contextualSpacing/>
              <w:rPr>
                <w:rFonts w:cs="Arial"/>
              </w:rPr>
            </w:pPr>
            <w:r>
              <w:rPr>
                <w:rFonts w:cs="Arial"/>
              </w:rPr>
              <w:lastRenderedPageBreak/>
              <w:t>Phone_Vol_Level_Updated</w:t>
            </w:r>
          </w:p>
          <w:p w14:paraId="58EB9A75" w14:textId="77777777" w:rsidR="00CD7DFE" w:rsidRDefault="00CD7DFE" w:rsidP="00BC57B1">
            <w:pPr>
              <w:contextualSpacing/>
              <w:rPr>
                <w:rFonts w:cs="Arial"/>
              </w:rPr>
            </w:pPr>
            <w:r>
              <w:rPr>
                <w:rFonts w:cs="Arial"/>
              </w:rPr>
              <w:t>Type:</w:t>
            </w:r>
          </w:p>
          <w:p w14:paraId="61915D68" w14:textId="77777777" w:rsidR="00CD7DFE" w:rsidRDefault="00CD7DFE" w:rsidP="00BC57B1">
            <w:pPr>
              <w:contextualSpacing/>
              <w:rPr>
                <w:rFonts w:cs="Arial"/>
              </w:rPr>
            </w:pPr>
            <w:r>
              <w:rPr>
                <w:noProof/>
              </w:rPr>
              <w:drawing>
                <wp:inline distT="0" distB="0" distL="0" distR="0" wp14:anchorId="7818F308" wp14:editId="70307071">
                  <wp:extent cx="152400" cy="152400"/>
                  <wp:effectExtent l="0" t="0" r="0" b="0"/>
                  <wp:docPr id="10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57c8dc75b6f77e08ef0190f84e819c6" w:history="1">
              <w:r>
                <w:rPr>
                  <w:rStyle w:val="Hyperlink"/>
                  <w:rFonts w:cs="Arial"/>
                </w:rPr>
                <w:t>Phone_Vol_Updated_ET</w:t>
              </w:r>
            </w:hyperlink>
          </w:p>
        </w:tc>
        <w:tc>
          <w:tcPr>
            <w:tcW w:w="7512" w:type="dxa"/>
            <w:noWrap/>
          </w:tcPr>
          <w:p w14:paraId="20B955FF" w14:textId="77777777" w:rsidR="00CD7DFE" w:rsidRDefault="00CD7DFE" w:rsidP="00BC57B1">
            <w:pPr>
              <w:rPr>
                <w:rFonts w:cs="Arial"/>
              </w:rPr>
            </w:pPr>
            <w:r>
              <w:rPr>
                <w:rFonts w:cs="Arial"/>
              </w:rPr>
              <w:t>Signal Description:</w:t>
            </w:r>
          </w:p>
          <w:p w14:paraId="0124CABE" w14:textId="77777777" w:rsidR="00CD7DFE" w:rsidRDefault="00CD7DFE" w:rsidP="00BC57B1">
            <w:pPr>
              <w:rPr>
                <w:rFonts w:cs="Arial"/>
              </w:rPr>
            </w:pPr>
            <w:r>
              <w:rPr>
                <w:rFonts w:cs="Arial"/>
              </w:rPr>
              <w:t>Encoding Type for Phone Vol Updated (NoUpdate/Updated)</w:t>
            </w:r>
          </w:p>
          <w:p w14:paraId="7B8289DA" w14:textId="77777777" w:rsidR="00CD7DFE" w:rsidRDefault="00CD7DFE" w:rsidP="00BC57B1">
            <w:pPr>
              <w:rPr>
                <w:rFonts w:cs="Arial"/>
              </w:rPr>
            </w:pPr>
          </w:p>
          <w:p w14:paraId="59EF5E31" w14:textId="77777777" w:rsidR="00CD7DFE" w:rsidRPr="00275823" w:rsidRDefault="00CD7DFE" w:rsidP="00BC57B1">
            <w:pPr>
              <w:rPr>
                <w:rFonts w:cs="Arial"/>
                <w:color w:val="000000"/>
              </w:rPr>
            </w:pPr>
            <w:r>
              <w:rPr>
                <w:rFonts w:cs="Arial"/>
                <w:color w:val="000000"/>
              </w:rPr>
              <w:t>Sent to:</w:t>
            </w:r>
          </w:p>
          <w:p w14:paraId="4EFD55B1"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D5686AE" wp14:editId="4B797CC7">
                  <wp:extent cx="152400" cy="152400"/>
                  <wp:effectExtent l="0" t="0" r="0" b="0"/>
                  <wp:docPr id="10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63759298" w14:textId="77777777" w:rsidTr="00CD7DFE">
        <w:trPr>
          <w:trHeight w:val="410"/>
        </w:trPr>
        <w:tc>
          <w:tcPr>
            <w:tcW w:w="2689" w:type="dxa"/>
            <w:noWrap/>
          </w:tcPr>
          <w:p w14:paraId="48A7AF7B" w14:textId="77777777" w:rsidR="00CD7DFE" w:rsidRDefault="00CD7DFE" w:rsidP="00BC57B1">
            <w:pPr>
              <w:contextualSpacing/>
              <w:rPr>
                <w:rFonts w:cs="Arial"/>
              </w:rPr>
            </w:pPr>
            <w:r>
              <w:rPr>
                <w:rFonts w:cs="Arial"/>
              </w:rPr>
              <w:t>RA_Vol_Level</w:t>
            </w:r>
          </w:p>
          <w:p w14:paraId="6403EC88" w14:textId="77777777" w:rsidR="00CD7DFE" w:rsidRDefault="00CD7DFE" w:rsidP="00BC57B1">
            <w:pPr>
              <w:contextualSpacing/>
              <w:rPr>
                <w:rFonts w:cs="Arial"/>
              </w:rPr>
            </w:pPr>
            <w:r>
              <w:rPr>
                <w:rFonts w:cs="Arial"/>
              </w:rPr>
              <w:t>Type:</w:t>
            </w:r>
          </w:p>
          <w:p w14:paraId="0595F800" w14:textId="77777777" w:rsidR="00CD7DFE" w:rsidRDefault="00CD7DFE" w:rsidP="00BC57B1">
            <w:pPr>
              <w:contextualSpacing/>
              <w:rPr>
                <w:rFonts w:cs="Arial"/>
              </w:rPr>
            </w:pPr>
            <w:r>
              <w:rPr>
                <w:noProof/>
              </w:rPr>
              <w:drawing>
                <wp:inline distT="0" distB="0" distL="0" distR="0" wp14:anchorId="0EB4C7A5" wp14:editId="485BC741">
                  <wp:extent cx="152400" cy="152400"/>
                  <wp:effectExtent l="0" t="0" r="0" b="0"/>
                  <wp:docPr id="10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3fc45115698849dda9422ba227c5ed77" w:history="1">
              <w:r>
                <w:rPr>
                  <w:rStyle w:val="Hyperlink"/>
                  <w:rFonts w:cs="Arial"/>
                </w:rPr>
                <w:t>RA_Vol_Level_ET</w:t>
              </w:r>
            </w:hyperlink>
          </w:p>
        </w:tc>
        <w:tc>
          <w:tcPr>
            <w:tcW w:w="7512" w:type="dxa"/>
            <w:noWrap/>
          </w:tcPr>
          <w:p w14:paraId="6557BC43" w14:textId="77777777" w:rsidR="00CD7DFE" w:rsidRDefault="00CD7DFE" w:rsidP="00BC57B1">
            <w:pPr>
              <w:rPr>
                <w:rFonts w:cs="Arial"/>
              </w:rPr>
            </w:pPr>
            <w:r>
              <w:rPr>
                <w:rFonts w:cs="Arial"/>
              </w:rPr>
              <w:t>Signal Description:</w:t>
            </w:r>
          </w:p>
          <w:p w14:paraId="71DE533E" w14:textId="77777777" w:rsidR="00CD7DFE" w:rsidRDefault="00CD7DFE" w:rsidP="00BC57B1">
            <w:pPr>
              <w:rPr>
                <w:rFonts w:cs="Arial"/>
              </w:rPr>
            </w:pPr>
            <w:r>
              <w:rPr>
                <w:rFonts w:cs="Arial"/>
              </w:rPr>
              <w:t>Encoding Type for Radio's Announcement Vol Level Zone (No Volume/Vol_Step1...Vol_Step30)</w:t>
            </w:r>
          </w:p>
          <w:p w14:paraId="792C69DB" w14:textId="77777777" w:rsidR="00CD7DFE" w:rsidRDefault="00CD7DFE" w:rsidP="00BC57B1">
            <w:pPr>
              <w:rPr>
                <w:rFonts w:cs="Arial"/>
              </w:rPr>
            </w:pPr>
          </w:p>
          <w:p w14:paraId="37E5EBF9" w14:textId="77777777" w:rsidR="00CD7DFE" w:rsidRPr="00275823" w:rsidRDefault="00CD7DFE" w:rsidP="00BC57B1">
            <w:pPr>
              <w:rPr>
                <w:rFonts w:cs="Arial"/>
                <w:color w:val="000000"/>
              </w:rPr>
            </w:pPr>
            <w:r>
              <w:rPr>
                <w:rFonts w:cs="Arial"/>
                <w:color w:val="000000"/>
              </w:rPr>
              <w:t>Sent to:</w:t>
            </w:r>
          </w:p>
          <w:p w14:paraId="0A9A7B3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3F7D8F1" wp14:editId="564A3E3C">
                  <wp:extent cx="152400" cy="152400"/>
                  <wp:effectExtent l="0" t="0" r="0" b="0"/>
                  <wp:docPr id="10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75C361DA" w14:textId="77777777" w:rsidTr="00CD7DFE">
        <w:trPr>
          <w:trHeight w:val="410"/>
        </w:trPr>
        <w:tc>
          <w:tcPr>
            <w:tcW w:w="2689" w:type="dxa"/>
            <w:noWrap/>
          </w:tcPr>
          <w:p w14:paraId="3085B21A" w14:textId="77777777" w:rsidR="00CD7DFE" w:rsidRDefault="00CD7DFE" w:rsidP="00BC57B1">
            <w:pPr>
              <w:contextualSpacing/>
              <w:rPr>
                <w:rFonts w:cs="Arial"/>
              </w:rPr>
            </w:pPr>
            <w:r>
              <w:rPr>
                <w:rFonts w:cs="Arial"/>
              </w:rPr>
              <w:t>RA_Vol_Updated</w:t>
            </w:r>
          </w:p>
          <w:p w14:paraId="140E63F8" w14:textId="77777777" w:rsidR="00CD7DFE" w:rsidRDefault="00CD7DFE" w:rsidP="00BC57B1">
            <w:pPr>
              <w:contextualSpacing/>
              <w:rPr>
                <w:rFonts w:cs="Arial"/>
              </w:rPr>
            </w:pPr>
            <w:r>
              <w:rPr>
                <w:rFonts w:cs="Arial"/>
              </w:rPr>
              <w:t>Type:</w:t>
            </w:r>
          </w:p>
          <w:p w14:paraId="071DD061" w14:textId="77777777" w:rsidR="00CD7DFE" w:rsidRDefault="00CD7DFE" w:rsidP="00BC57B1">
            <w:pPr>
              <w:contextualSpacing/>
              <w:rPr>
                <w:rFonts w:cs="Arial"/>
              </w:rPr>
            </w:pPr>
            <w:r>
              <w:rPr>
                <w:noProof/>
              </w:rPr>
              <w:drawing>
                <wp:inline distT="0" distB="0" distL="0" distR="0" wp14:anchorId="794275D6" wp14:editId="05AF7E1E">
                  <wp:extent cx="152400" cy="152400"/>
                  <wp:effectExtent l="0" t="0" r="0" b="0"/>
                  <wp:docPr id="10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ed5df66958755b4ff601dc84b244e5e" w:history="1">
              <w:r>
                <w:rPr>
                  <w:rStyle w:val="Hyperlink"/>
                  <w:rFonts w:cs="Arial"/>
                </w:rPr>
                <w:t>RA_Vol_Updated_ET</w:t>
              </w:r>
            </w:hyperlink>
          </w:p>
        </w:tc>
        <w:tc>
          <w:tcPr>
            <w:tcW w:w="7512" w:type="dxa"/>
            <w:noWrap/>
          </w:tcPr>
          <w:p w14:paraId="1DCFBDF5" w14:textId="77777777" w:rsidR="00CD7DFE" w:rsidRDefault="00CD7DFE" w:rsidP="00BC57B1">
            <w:pPr>
              <w:rPr>
                <w:rFonts w:cs="Arial"/>
              </w:rPr>
            </w:pPr>
            <w:r>
              <w:rPr>
                <w:rFonts w:cs="Arial"/>
              </w:rPr>
              <w:t>Signal Description:</w:t>
            </w:r>
          </w:p>
          <w:p w14:paraId="45B713A1" w14:textId="77777777" w:rsidR="00CD7DFE" w:rsidRDefault="00CD7DFE" w:rsidP="00BC57B1">
            <w:pPr>
              <w:rPr>
                <w:rFonts w:cs="Arial"/>
              </w:rPr>
            </w:pPr>
            <w:r>
              <w:rPr>
                <w:rFonts w:cs="Arial"/>
              </w:rPr>
              <w:t>Encoding Type for Radio's Announcement Vol Updated (NoUpdate/Updated)</w:t>
            </w:r>
          </w:p>
          <w:p w14:paraId="1B78E719" w14:textId="77777777" w:rsidR="00CD7DFE" w:rsidRDefault="00CD7DFE" w:rsidP="00BC57B1">
            <w:pPr>
              <w:rPr>
                <w:rFonts w:cs="Arial"/>
              </w:rPr>
            </w:pPr>
          </w:p>
          <w:p w14:paraId="08467B3C" w14:textId="77777777" w:rsidR="00CD7DFE" w:rsidRPr="00275823" w:rsidRDefault="00CD7DFE" w:rsidP="00BC57B1">
            <w:pPr>
              <w:rPr>
                <w:rFonts w:cs="Arial"/>
                <w:color w:val="000000"/>
              </w:rPr>
            </w:pPr>
            <w:r>
              <w:rPr>
                <w:rFonts w:cs="Arial"/>
                <w:color w:val="000000"/>
              </w:rPr>
              <w:t>Sent to:</w:t>
            </w:r>
          </w:p>
          <w:p w14:paraId="12F2556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886039D" wp14:editId="08457927">
                  <wp:extent cx="152400" cy="152400"/>
                  <wp:effectExtent l="0" t="0" r="0" b="0"/>
                  <wp:docPr id="11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32E9CFBC" w14:textId="77777777" w:rsidTr="00CD7DFE">
        <w:trPr>
          <w:trHeight w:val="410"/>
        </w:trPr>
        <w:tc>
          <w:tcPr>
            <w:tcW w:w="2689" w:type="dxa"/>
            <w:noWrap/>
          </w:tcPr>
          <w:p w14:paraId="638DD7B0" w14:textId="77777777" w:rsidR="00CD7DFE" w:rsidRDefault="00CD7DFE" w:rsidP="00BC57B1">
            <w:pPr>
              <w:contextualSpacing/>
              <w:rPr>
                <w:rFonts w:cs="Arial"/>
              </w:rPr>
            </w:pPr>
            <w:r>
              <w:rPr>
                <w:rFonts w:cs="Arial"/>
              </w:rPr>
              <w:t>Offset_Vol_Zone_Updated</w:t>
            </w:r>
          </w:p>
          <w:p w14:paraId="53985F91" w14:textId="77777777" w:rsidR="00CD7DFE" w:rsidRDefault="00CD7DFE" w:rsidP="00BC57B1">
            <w:pPr>
              <w:contextualSpacing/>
              <w:rPr>
                <w:rFonts w:cs="Arial"/>
              </w:rPr>
            </w:pPr>
            <w:r>
              <w:rPr>
                <w:rFonts w:cs="Arial"/>
              </w:rPr>
              <w:t>Type:</w:t>
            </w:r>
          </w:p>
          <w:p w14:paraId="17971558" w14:textId="77777777" w:rsidR="00CD7DFE" w:rsidRDefault="00CD7DFE" w:rsidP="00BC57B1">
            <w:pPr>
              <w:contextualSpacing/>
              <w:rPr>
                <w:rFonts w:cs="Arial"/>
              </w:rPr>
            </w:pPr>
            <w:r>
              <w:rPr>
                <w:noProof/>
              </w:rPr>
              <w:drawing>
                <wp:inline distT="0" distB="0" distL="0" distR="0" wp14:anchorId="6C457BD9" wp14:editId="40AD13E4">
                  <wp:extent cx="152400" cy="152400"/>
                  <wp:effectExtent l="0" t="0" r="0" b="0"/>
                  <wp:docPr id="11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151d07769a7bdb4b4da16d4c3201fa4d" w:history="1">
              <w:r>
                <w:rPr>
                  <w:rStyle w:val="Hyperlink"/>
                  <w:rFonts w:cs="Arial"/>
                </w:rPr>
                <w:t>Offset_Vol_Zone_Updated_ET</w:t>
              </w:r>
            </w:hyperlink>
          </w:p>
        </w:tc>
        <w:tc>
          <w:tcPr>
            <w:tcW w:w="7512" w:type="dxa"/>
            <w:noWrap/>
          </w:tcPr>
          <w:p w14:paraId="1A1A9861" w14:textId="77777777" w:rsidR="00CD7DFE" w:rsidRDefault="00CD7DFE" w:rsidP="00BC57B1">
            <w:pPr>
              <w:rPr>
                <w:rFonts w:cs="Arial"/>
              </w:rPr>
            </w:pPr>
            <w:r>
              <w:rPr>
                <w:rFonts w:cs="Arial"/>
              </w:rPr>
              <w:t>Signal Description:</w:t>
            </w:r>
          </w:p>
          <w:p w14:paraId="095478B0" w14:textId="77777777" w:rsidR="00CD7DFE" w:rsidRDefault="00CD7DFE" w:rsidP="00BC57B1">
            <w:pPr>
              <w:rPr>
                <w:rFonts w:cs="Arial"/>
              </w:rPr>
            </w:pPr>
            <w:r>
              <w:rPr>
                <w:rFonts w:cs="Arial"/>
              </w:rPr>
              <w:t>Encoding Type for Offset Vol Updated (NoUpdate/Updated)</w:t>
            </w:r>
          </w:p>
          <w:p w14:paraId="08A6BB4D" w14:textId="77777777" w:rsidR="00CD7DFE" w:rsidRDefault="00CD7DFE" w:rsidP="00BC57B1">
            <w:pPr>
              <w:rPr>
                <w:rFonts w:cs="Arial"/>
              </w:rPr>
            </w:pPr>
          </w:p>
          <w:p w14:paraId="7F6C37C2" w14:textId="77777777" w:rsidR="00CD7DFE" w:rsidRPr="00275823" w:rsidRDefault="00CD7DFE" w:rsidP="00BC57B1">
            <w:pPr>
              <w:rPr>
                <w:rFonts w:cs="Arial"/>
                <w:color w:val="000000"/>
              </w:rPr>
            </w:pPr>
            <w:r>
              <w:rPr>
                <w:rFonts w:cs="Arial"/>
                <w:color w:val="000000"/>
              </w:rPr>
              <w:t>Sent to:</w:t>
            </w:r>
          </w:p>
          <w:p w14:paraId="75A415E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AE0E692" wp14:editId="30FA5997">
                  <wp:extent cx="152400" cy="152400"/>
                  <wp:effectExtent l="0" t="0" r="0" b="0"/>
                  <wp:docPr id="11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6B820226" w14:textId="77777777" w:rsidTr="00CD7DFE">
        <w:trPr>
          <w:trHeight w:val="410"/>
        </w:trPr>
        <w:tc>
          <w:tcPr>
            <w:tcW w:w="2689" w:type="dxa"/>
            <w:noWrap/>
          </w:tcPr>
          <w:p w14:paraId="4ED32069" w14:textId="77777777" w:rsidR="00CD7DFE" w:rsidRDefault="00CD7DFE" w:rsidP="00BC57B1">
            <w:pPr>
              <w:contextualSpacing/>
              <w:rPr>
                <w:rFonts w:cs="Arial"/>
              </w:rPr>
            </w:pPr>
            <w:r>
              <w:rPr>
                <w:rFonts w:cs="Arial"/>
              </w:rPr>
              <w:t>Phone_Vol_Level</w:t>
            </w:r>
          </w:p>
          <w:p w14:paraId="148F3011" w14:textId="77777777" w:rsidR="00CD7DFE" w:rsidRDefault="00CD7DFE" w:rsidP="00BC57B1">
            <w:pPr>
              <w:contextualSpacing/>
              <w:rPr>
                <w:rFonts w:cs="Arial"/>
              </w:rPr>
            </w:pPr>
            <w:r>
              <w:rPr>
                <w:rFonts w:cs="Arial"/>
              </w:rPr>
              <w:t>Type:</w:t>
            </w:r>
          </w:p>
          <w:p w14:paraId="5433C06F" w14:textId="77777777" w:rsidR="00CD7DFE" w:rsidRDefault="00CD7DFE" w:rsidP="00BC57B1">
            <w:pPr>
              <w:contextualSpacing/>
              <w:rPr>
                <w:rFonts w:cs="Arial"/>
              </w:rPr>
            </w:pPr>
            <w:r>
              <w:rPr>
                <w:noProof/>
              </w:rPr>
              <w:drawing>
                <wp:inline distT="0" distB="0" distL="0" distR="0" wp14:anchorId="0F4BB493" wp14:editId="665B2026">
                  <wp:extent cx="152400" cy="152400"/>
                  <wp:effectExtent l="0" t="0" r="0" b="0"/>
                  <wp:docPr id="11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28b3b2f07f79f796baafd5d5d07684d" w:history="1">
              <w:r>
                <w:rPr>
                  <w:rStyle w:val="Hyperlink"/>
                  <w:rFonts w:cs="Arial"/>
                </w:rPr>
                <w:t>Phone_Vol_Level_ET</w:t>
              </w:r>
            </w:hyperlink>
          </w:p>
        </w:tc>
        <w:tc>
          <w:tcPr>
            <w:tcW w:w="7512" w:type="dxa"/>
            <w:noWrap/>
          </w:tcPr>
          <w:p w14:paraId="606A4E5F" w14:textId="77777777" w:rsidR="00CD7DFE" w:rsidRDefault="00CD7DFE" w:rsidP="00BC57B1">
            <w:pPr>
              <w:rPr>
                <w:rFonts w:cs="Arial"/>
              </w:rPr>
            </w:pPr>
            <w:r>
              <w:rPr>
                <w:rFonts w:cs="Arial"/>
              </w:rPr>
              <w:t>Signal Description:</w:t>
            </w:r>
          </w:p>
          <w:p w14:paraId="694D6980" w14:textId="77777777" w:rsidR="00CD7DFE" w:rsidRDefault="00CD7DFE" w:rsidP="00BC57B1">
            <w:pPr>
              <w:rPr>
                <w:rFonts w:cs="Arial"/>
              </w:rPr>
            </w:pPr>
            <w:r>
              <w:rPr>
                <w:rFonts w:cs="Arial"/>
              </w:rPr>
              <w:t>Encoding Type for Phone Vol Level Zone (Zone 1/2/3/4/5/6)</w:t>
            </w:r>
          </w:p>
          <w:p w14:paraId="59D54F48" w14:textId="77777777" w:rsidR="00CD7DFE" w:rsidRDefault="00CD7DFE" w:rsidP="00BC57B1">
            <w:pPr>
              <w:rPr>
                <w:rFonts w:cs="Arial"/>
              </w:rPr>
            </w:pPr>
          </w:p>
          <w:p w14:paraId="674F59B1" w14:textId="77777777" w:rsidR="00CD7DFE" w:rsidRPr="00275823" w:rsidRDefault="00CD7DFE" w:rsidP="00BC57B1">
            <w:pPr>
              <w:rPr>
                <w:rFonts w:cs="Arial"/>
                <w:color w:val="000000"/>
              </w:rPr>
            </w:pPr>
            <w:r>
              <w:rPr>
                <w:rFonts w:cs="Arial"/>
                <w:color w:val="000000"/>
              </w:rPr>
              <w:t>Sent to:</w:t>
            </w:r>
          </w:p>
          <w:p w14:paraId="6A30C1A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0ED4D36" wp14:editId="3AB7F0AD">
                  <wp:extent cx="152400" cy="152400"/>
                  <wp:effectExtent l="0" t="0" r="0" b="0"/>
                  <wp:docPr id="11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00CEE2FD" w14:textId="77777777" w:rsidTr="00CD7DFE">
        <w:trPr>
          <w:trHeight w:val="410"/>
        </w:trPr>
        <w:tc>
          <w:tcPr>
            <w:tcW w:w="2689" w:type="dxa"/>
            <w:noWrap/>
          </w:tcPr>
          <w:p w14:paraId="75996DE1" w14:textId="77777777" w:rsidR="00CD7DFE" w:rsidRDefault="00CD7DFE" w:rsidP="00BC57B1">
            <w:pPr>
              <w:contextualSpacing/>
              <w:rPr>
                <w:rFonts w:cs="Arial"/>
              </w:rPr>
            </w:pPr>
            <w:r>
              <w:rPr>
                <w:rFonts w:cs="Arial"/>
              </w:rPr>
              <w:t>Prompt_Vol_Level_Zone</w:t>
            </w:r>
          </w:p>
          <w:p w14:paraId="1A19372B" w14:textId="77777777" w:rsidR="00CD7DFE" w:rsidRDefault="00CD7DFE" w:rsidP="00BC57B1">
            <w:pPr>
              <w:contextualSpacing/>
              <w:rPr>
                <w:rFonts w:cs="Arial"/>
              </w:rPr>
            </w:pPr>
            <w:r>
              <w:rPr>
                <w:rFonts w:cs="Arial"/>
              </w:rPr>
              <w:t>Type:</w:t>
            </w:r>
          </w:p>
          <w:p w14:paraId="54662BC9" w14:textId="77777777" w:rsidR="00CD7DFE" w:rsidRDefault="00CD7DFE" w:rsidP="00BC57B1">
            <w:pPr>
              <w:contextualSpacing/>
              <w:rPr>
                <w:rFonts w:cs="Arial"/>
              </w:rPr>
            </w:pPr>
            <w:r>
              <w:rPr>
                <w:noProof/>
              </w:rPr>
              <w:drawing>
                <wp:inline distT="0" distB="0" distL="0" distR="0" wp14:anchorId="3D98F171" wp14:editId="2F7358AA">
                  <wp:extent cx="152400" cy="152400"/>
                  <wp:effectExtent l="0" t="0" r="0" b="0"/>
                  <wp:docPr id="12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1db68af7e483bc3c0381f0f7b7b6b9ea" w:history="1">
              <w:r>
                <w:rPr>
                  <w:rStyle w:val="Hyperlink"/>
                  <w:rFonts w:cs="Arial"/>
                </w:rPr>
                <w:t>Prompt_Vol_Level_Zone_ET</w:t>
              </w:r>
            </w:hyperlink>
          </w:p>
        </w:tc>
        <w:tc>
          <w:tcPr>
            <w:tcW w:w="7512" w:type="dxa"/>
            <w:noWrap/>
          </w:tcPr>
          <w:p w14:paraId="6EAA9C94" w14:textId="77777777" w:rsidR="00CD7DFE" w:rsidRDefault="00CD7DFE" w:rsidP="00BC57B1">
            <w:pPr>
              <w:rPr>
                <w:rFonts w:cs="Arial"/>
              </w:rPr>
            </w:pPr>
            <w:r>
              <w:rPr>
                <w:rFonts w:cs="Arial"/>
              </w:rPr>
              <w:t>Signal Description:</w:t>
            </w:r>
          </w:p>
          <w:p w14:paraId="2245BC73" w14:textId="77777777" w:rsidR="00CD7DFE" w:rsidRDefault="00CD7DFE" w:rsidP="00BC57B1">
            <w:pPr>
              <w:rPr>
                <w:rFonts w:cs="Arial"/>
              </w:rPr>
            </w:pPr>
            <w:r>
              <w:rPr>
                <w:rFonts w:cs="Arial"/>
              </w:rPr>
              <w:t>Encoding Type for Prompt Vol Level Zone (No Volume/Vol_Step1...Vol_Step30)</w:t>
            </w:r>
          </w:p>
          <w:p w14:paraId="685B43CB" w14:textId="77777777" w:rsidR="00CD7DFE" w:rsidRDefault="00CD7DFE" w:rsidP="00BC57B1">
            <w:pPr>
              <w:rPr>
                <w:rFonts w:cs="Arial"/>
              </w:rPr>
            </w:pPr>
          </w:p>
          <w:p w14:paraId="1044AF8C" w14:textId="77777777" w:rsidR="00CD7DFE" w:rsidRPr="00275823" w:rsidRDefault="00CD7DFE" w:rsidP="00BC57B1">
            <w:pPr>
              <w:rPr>
                <w:rFonts w:cs="Arial"/>
                <w:color w:val="000000"/>
              </w:rPr>
            </w:pPr>
            <w:r>
              <w:rPr>
                <w:rFonts w:cs="Arial"/>
                <w:color w:val="000000"/>
              </w:rPr>
              <w:t>Sent to:</w:t>
            </w:r>
          </w:p>
          <w:p w14:paraId="360F377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771D38B6" wp14:editId="37159ED8">
                  <wp:extent cx="152400" cy="152400"/>
                  <wp:effectExtent l="0" t="0" r="0" b="0"/>
                  <wp:docPr id="12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3A50DA42" w14:textId="77777777" w:rsidTr="00CD7DFE">
        <w:trPr>
          <w:trHeight w:val="410"/>
        </w:trPr>
        <w:tc>
          <w:tcPr>
            <w:tcW w:w="2689" w:type="dxa"/>
            <w:noWrap/>
          </w:tcPr>
          <w:p w14:paraId="1BE6BDD5" w14:textId="77777777" w:rsidR="00CD7DFE" w:rsidRDefault="00CD7DFE" w:rsidP="00BC57B1">
            <w:pPr>
              <w:contextualSpacing/>
              <w:rPr>
                <w:rFonts w:cs="Arial"/>
              </w:rPr>
            </w:pPr>
            <w:r>
              <w:rPr>
                <w:rFonts w:cs="Arial"/>
              </w:rPr>
              <w:t>CallingRing_Vol_Updated</w:t>
            </w:r>
          </w:p>
          <w:p w14:paraId="7E0D5783" w14:textId="77777777" w:rsidR="00CD7DFE" w:rsidRDefault="00CD7DFE" w:rsidP="00BC57B1">
            <w:pPr>
              <w:contextualSpacing/>
              <w:rPr>
                <w:rFonts w:cs="Arial"/>
              </w:rPr>
            </w:pPr>
            <w:r>
              <w:rPr>
                <w:rFonts w:cs="Arial"/>
              </w:rPr>
              <w:t>Type:</w:t>
            </w:r>
          </w:p>
          <w:p w14:paraId="60E33EB3" w14:textId="77777777" w:rsidR="00CD7DFE" w:rsidRDefault="00CD7DFE" w:rsidP="00BC57B1">
            <w:pPr>
              <w:contextualSpacing/>
              <w:rPr>
                <w:rFonts w:cs="Arial"/>
              </w:rPr>
            </w:pPr>
            <w:r>
              <w:rPr>
                <w:noProof/>
              </w:rPr>
              <w:drawing>
                <wp:inline distT="0" distB="0" distL="0" distR="0" wp14:anchorId="537BA0B4" wp14:editId="48D10A3B">
                  <wp:extent cx="152400" cy="152400"/>
                  <wp:effectExtent l="0" t="0" r="0" b="0"/>
                  <wp:docPr id="12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044ba12233edf8f3d4ee526cd9d9e2e" w:history="1">
              <w:r>
                <w:rPr>
                  <w:rStyle w:val="Hyperlink"/>
                  <w:rFonts w:cs="Arial"/>
                </w:rPr>
                <w:t>CallRing_Vol_Updated_ET</w:t>
              </w:r>
            </w:hyperlink>
          </w:p>
        </w:tc>
        <w:tc>
          <w:tcPr>
            <w:tcW w:w="7512" w:type="dxa"/>
            <w:noWrap/>
          </w:tcPr>
          <w:p w14:paraId="08E9563C" w14:textId="77777777" w:rsidR="00CD7DFE" w:rsidRDefault="00CD7DFE" w:rsidP="00BC57B1">
            <w:pPr>
              <w:rPr>
                <w:rFonts w:cs="Arial"/>
              </w:rPr>
            </w:pPr>
            <w:r>
              <w:rPr>
                <w:rFonts w:cs="Arial"/>
              </w:rPr>
              <w:t>Signal Description:</w:t>
            </w:r>
          </w:p>
          <w:p w14:paraId="7A9E0346" w14:textId="77777777" w:rsidR="00CD7DFE" w:rsidRDefault="00CD7DFE" w:rsidP="00BC57B1">
            <w:pPr>
              <w:rPr>
                <w:rFonts w:cs="Arial"/>
              </w:rPr>
            </w:pPr>
            <w:r>
              <w:rPr>
                <w:rFonts w:cs="Arial"/>
              </w:rPr>
              <w:t>Encoding Type for Call Ring Vol Updated (NoUpdate/Updated)</w:t>
            </w:r>
          </w:p>
          <w:p w14:paraId="1AF09F93" w14:textId="77777777" w:rsidR="00CD7DFE" w:rsidRDefault="00CD7DFE" w:rsidP="00BC57B1">
            <w:pPr>
              <w:rPr>
                <w:rFonts w:cs="Arial"/>
              </w:rPr>
            </w:pPr>
          </w:p>
          <w:p w14:paraId="1C2689B8" w14:textId="77777777" w:rsidR="00CD7DFE" w:rsidRPr="00275823" w:rsidRDefault="00CD7DFE" w:rsidP="00BC57B1">
            <w:pPr>
              <w:rPr>
                <w:rFonts w:cs="Arial"/>
                <w:color w:val="000000"/>
              </w:rPr>
            </w:pPr>
            <w:r>
              <w:rPr>
                <w:rFonts w:cs="Arial"/>
                <w:color w:val="000000"/>
              </w:rPr>
              <w:t>Sent to:</w:t>
            </w:r>
          </w:p>
          <w:p w14:paraId="0D7E1DF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6826868" wp14:editId="23EC11A2">
                  <wp:extent cx="152400" cy="152400"/>
                  <wp:effectExtent l="0" t="0" r="0" b="0"/>
                  <wp:docPr id="12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01B65801" w14:textId="77777777" w:rsidTr="00CD7DFE">
        <w:trPr>
          <w:trHeight w:val="410"/>
        </w:trPr>
        <w:tc>
          <w:tcPr>
            <w:tcW w:w="2689" w:type="dxa"/>
            <w:noWrap/>
          </w:tcPr>
          <w:p w14:paraId="4AD1F908" w14:textId="77777777" w:rsidR="00CD7DFE" w:rsidRDefault="00CD7DFE" w:rsidP="00BC57B1">
            <w:pPr>
              <w:contextualSpacing/>
              <w:rPr>
                <w:rFonts w:cs="Arial"/>
              </w:rPr>
            </w:pPr>
            <w:r>
              <w:rPr>
                <w:rFonts w:cs="Arial"/>
              </w:rPr>
              <w:t>Audio_Vol_Level</w:t>
            </w:r>
          </w:p>
          <w:p w14:paraId="744B86B0" w14:textId="77777777" w:rsidR="00CD7DFE" w:rsidRDefault="00CD7DFE" w:rsidP="00BC57B1">
            <w:pPr>
              <w:contextualSpacing/>
              <w:rPr>
                <w:rFonts w:cs="Arial"/>
              </w:rPr>
            </w:pPr>
            <w:r>
              <w:rPr>
                <w:rFonts w:cs="Arial"/>
              </w:rPr>
              <w:t>Type:</w:t>
            </w:r>
          </w:p>
          <w:p w14:paraId="107B0587" w14:textId="77777777" w:rsidR="00CD7DFE" w:rsidRDefault="00CD7DFE" w:rsidP="00BC57B1">
            <w:pPr>
              <w:contextualSpacing/>
              <w:rPr>
                <w:rFonts w:cs="Arial"/>
              </w:rPr>
            </w:pPr>
            <w:r>
              <w:rPr>
                <w:noProof/>
              </w:rPr>
              <w:drawing>
                <wp:inline distT="0" distB="0" distL="0" distR="0" wp14:anchorId="326D4201" wp14:editId="2489E526">
                  <wp:extent cx="152400" cy="152400"/>
                  <wp:effectExtent l="0" t="0" r="0" b="0"/>
                  <wp:docPr id="12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94f66d1d7f988eafb79030f61e354654" w:history="1">
              <w:r>
                <w:rPr>
                  <w:rStyle w:val="Hyperlink"/>
                  <w:rFonts w:cs="Arial"/>
                </w:rPr>
                <w:t>Audio_Vol_Level_ET</w:t>
              </w:r>
            </w:hyperlink>
          </w:p>
        </w:tc>
        <w:tc>
          <w:tcPr>
            <w:tcW w:w="7512" w:type="dxa"/>
            <w:noWrap/>
          </w:tcPr>
          <w:p w14:paraId="5A8FBB9F" w14:textId="77777777" w:rsidR="00CD7DFE" w:rsidRDefault="00CD7DFE" w:rsidP="00BC57B1">
            <w:pPr>
              <w:rPr>
                <w:rFonts w:cs="Arial"/>
              </w:rPr>
            </w:pPr>
            <w:r>
              <w:rPr>
                <w:rFonts w:cs="Arial"/>
              </w:rPr>
              <w:t>Signal Description:</w:t>
            </w:r>
          </w:p>
          <w:p w14:paraId="571DA9B6" w14:textId="77777777" w:rsidR="00CD7DFE" w:rsidRDefault="00CD7DFE" w:rsidP="00BC57B1">
            <w:pPr>
              <w:rPr>
                <w:rFonts w:cs="Arial"/>
              </w:rPr>
            </w:pPr>
            <w:r>
              <w:rPr>
                <w:rFonts w:cs="Arial"/>
              </w:rPr>
              <w:t>Encoding Type for Audio Vol Level (No Volume/Vol_Step1...Vol_Step30)</w:t>
            </w:r>
          </w:p>
          <w:p w14:paraId="28049AFD" w14:textId="77777777" w:rsidR="00CD7DFE" w:rsidRDefault="00CD7DFE" w:rsidP="00BC57B1">
            <w:pPr>
              <w:rPr>
                <w:rFonts w:cs="Arial"/>
              </w:rPr>
            </w:pPr>
          </w:p>
          <w:p w14:paraId="53BA96A7" w14:textId="77777777" w:rsidR="00CD7DFE" w:rsidRPr="00275823" w:rsidRDefault="00CD7DFE" w:rsidP="00BC57B1">
            <w:pPr>
              <w:rPr>
                <w:rFonts w:cs="Arial"/>
                <w:color w:val="000000"/>
              </w:rPr>
            </w:pPr>
            <w:r>
              <w:rPr>
                <w:rFonts w:cs="Arial"/>
                <w:color w:val="000000"/>
              </w:rPr>
              <w:t>Sent to:</w:t>
            </w:r>
          </w:p>
          <w:p w14:paraId="38326E1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928B2E7" wp14:editId="0964286E">
                  <wp:extent cx="152400" cy="152400"/>
                  <wp:effectExtent l="0" t="0" r="0" b="0"/>
                  <wp:docPr id="13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4F315B12" w14:textId="77777777" w:rsidTr="00CD7DFE">
        <w:trPr>
          <w:trHeight w:val="410"/>
        </w:trPr>
        <w:tc>
          <w:tcPr>
            <w:tcW w:w="2689" w:type="dxa"/>
            <w:noWrap/>
          </w:tcPr>
          <w:p w14:paraId="4B5AC434" w14:textId="77777777" w:rsidR="00CD7DFE" w:rsidRDefault="00CD7DFE" w:rsidP="00BC57B1">
            <w:pPr>
              <w:contextualSpacing/>
              <w:rPr>
                <w:rFonts w:cs="Arial"/>
              </w:rPr>
            </w:pPr>
            <w:r>
              <w:rPr>
                <w:rFonts w:cs="Arial"/>
              </w:rPr>
              <w:t>Audio_Vol_Level_Zone_Updated</w:t>
            </w:r>
          </w:p>
          <w:p w14:paraId="7425CE50" w14:textId="77777777" w:rsidR="00CD7DFE" w:rsidRDefault="00CD7DFE" w:rsidP="00BC57B1">
            <w:pPr>
              <w:contextualSpacing/>
              <w:rPr>
                <w:rFonts w:cs="Arial"/>
              </w:rPr>
            </w:pPr>
            <w:r>
              <w:rPr>
                <w:rFonts w:cs="Arial"/>
              </w:rPr>
              <w:t>Type:</w:t>
            </w:r>
          </w:p>
          <w:p w14:paraId="6968D895" w14:textId="77777777" w:rsidR="00CD7DFE" w:rsidRDefault="00CD7DFE" w:rsidP="00BC57B1">
            <w:pPr>
              <w:contextualSpacing/>
              <w:rPr>
                <w:rFonts w:cs="Arial"/>
              </w:rPr>
            </w:pPr>
            <w:r>
              <w:rPr>
                <w:noProof/>
              </w:rPr>
              <w:drawing>
                <wp:inline distT="0" distB="0" distL="0" distR="0" wp14:anchorId="626FB5A3" wp14:editId="72981876">
                  <wp:extent cx="152400" cy="152400"/>
                  <wp:effectExtent l="0" t="0" r="0" b="0"/>
                  <wp:docPr id="13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6d60dc26202634baa2e8820b7630f989" w:history="1">
              <w:r>
                <w:rPr>
                  <w:rStyle w:val="Hyperlink"/>
                  <w:rFonts w:cs="Arial"/>
                </w:rPr>
                <w:t>Audio_Vol_Zone_Updated_ET</w:t>
              </w:r>
            </w:hyperlink>
          </w:p>
        </w:tc>
        <w:tc>
          <w:tcPr>
            <w:tcW w:w="7512" w:type="dxa"/>
            <w:noWrap/>
          </w:tcPr>
          <w:p w14:paraId="7649C057" w14:textId="77777777" w:rsidR="00CD7DFE" w:rsidRDefault="00CD7DFE" w:rsidP="00BC57B1">
            <w:pPr>
              <w:rPr>
                <w:rFonts w:cs="Arial"/>
              </w:rPr>
            </w:pPr>
            <w:r>
              <w:rPr>
                <w:rFonts w:cs="Arial"/>
              </w:rPr>
              <w:t>Signal Description:</w:t>
            </w:r>
          </w:p>
          <w:p w14:paraId="0664BF3F" w14:textId="77777777" w:rsidR="00CD7DFE" w:rsidRDefault="00CD7DFE" w:rsidP="00BC57B1">
            <w:pPr>
              <w:rPr>
                <w:rFonts w:cs="Arial"/>
              </w:rPr>
            </w:pPr>
            <w:r>
              <w:rPr>
                <w:rFonts w:cs="Arial"/>
              </w:rPr>
              <w:t>Encoding Type for Audio Vol Zone Updated (NoUpdate/Updated)</w:t>
            </w:r>
          </w:p>
          <w:p w14:paraId="62098E41" w14:textId="77777777" w:rsidR="00CD7DFE" w:rsidRDefault="00CD7DFE" w:rsidP="00BC57B1">
            <w:pPr>
              <w:rPr>
                <w:rFonts w:cs="Arial"/>
              </w:rPr>
            </w:pPr>
          </w:p>
          <w:p w14:paraId="23A34090" w14:textId="77777777" w:rsidR="00CD7DFE" w:rsidRPr="00275823" w:rsidRDefault="00CD7DFE" w:rsidP="00BC57B1">
            <w:pPr>
              <w:rPr>
                <w:rFonts w:cs="Arial"/>
                <w:color w:val="000000"/>
              </w:rPr>
            </w:pPr>
            <w:r>
              <w:rPr>
                <w:rFonts w:cs="Arial"/>
                <w:color w:val="000000"/>
              </w:rPr>
              <w:t>Sent to:</w:t>
            </w:r>
          </w:p>
          <w:p w14:paraId="48F08BD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FEF566F" wp14:editId="2BD3CBFF">
                  <wp:extent cx="152400" cy="152400"/>
                  <wp:effectExtent l="0" t="0" r="0" b="0"/>
                  <wp:docPr id="13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62F48105" w14:textId="77777777" w:rsidTr="00CD7DFE">
        <w:trPr>
          <w:trHeight w:val="410"/>
        </w:trPr>
        <w:tc>
          <w:tcPr>
            <w:tcW w:w="2689" w:type="dxa"/>
            <w:noWrap/>
          </w:tcPr>
          <w:p w14:paraId="337FA293" w14:textId="77777777" w:rsidR="00CD7DFE" w:rsidRDefault="00CD7DFE" w:rsidP="00BC57B1">
            <w:pPr>
              <w:contextualSpacing/>
              <w:rPr>
                <w:rFonts w:cs="Arial"/>
              </w:rPr>
            </w:pPr>
            <w:r>
              <w:rPr>
                <w:rFonts w:cs="Arial"/>
              </w:rPr>
              <w:t>Prompt_Vol_Updated</w:t>
            </w:r>
          </w:p>
          <w:p w14:paraId="428C9D7F" w14:textId="77777777" w:rsidR="00CD7DFE" w:rsidRDefault="00CD7DFE" w:rsidP="00BC57B1">
            <w:pPr>
              <w:contextualSpacing/>
              <w:rPr>
                <w:rFonts w:cs="Arial"/>
              </w:rPr>
            </w:pPr>
            <w:r>
              <w:rPr>
                <w:rFonts w:cs="Arial"/>
              </w:rPr>
              <w:t>Type:</w:t>
            </w:r>
          </w:p>
          <w:p w14:paraId="2782DE8A" w14:textId="77777777" w:rsidR="00CD7DFE" w:rsidRDefault="00CD7DFE" w:rsidP="00BC57B1">
            <w:pPr>
              <w:contextualSpacing/>
              <w:rPr>
                <w:rFonts w:cs="Arial"/>
              </w:rPr>
            </w:pPr>
            <w:r>
              <w:rPr>
                <w:noProof/>
              </w:rPr>
              <w:drawing>
                <wp:inline distT="0" distB="0" distL="0" distR="0" wp14:anchorId="7745D026" wp14:editId="4C4F2BD4">
                  <wp:extent cx="152400" cy="152400"/>
                  <wp:effectExtent l="0" t="0" r="0" b="0"/>
                  <wp:docPr id="13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d86d9bac015bde5dc33aed3ea8e8cb8" w:history="1">
              <w:r>
                <w:rPr>
                  <w:rStyle w:val="Hyperlink"/>
                  <w:rFonts w:cs="Arial"/>
                </w:rPr>
                <w:t>Prompt_Vol_Updated_ET</w:t>
              </w:r>
            </w:hyperlink>
          </w:p>
        </w:tc>
        <w:tc>
          <w:tcPr>
            <w:tcW w:w="7512" w:type="dxa"/>
            <w:noWrap/>
          </w:tcPr>
          <w:p w14:paraId="62A01FF5" w14:textId="77777777" w:rsidR="00CD7DFE" w:rsidRDefault="00CD7DFE" w:rsidP="00BC57B1">
            <w:pPr>
              <w:rPr>
                <w:rFonts w:cs="Arial"/>
              </w:rPr>
            </w:pPr>
            <w:r>
              <w:rPr>
                <w:rFonts w:cs="Arial"/>
              </w:rPr>
              <w:t>Signal Description:</w:t>
            </w:r>
          </w:p>
          <w:p w14:paraId="33F6F350" w14:textId="77777777" w:rsidR="00CD7DFE" w:rsidRDefault="00CD7DFE" w:rsidP="00BC57B1">
            <w:pPr>
              <w:rPr>
                <w:rFonts w:cs="Arial"/>
              </w:rPr>
            </w:pPr>
            <w:r>
              <w:rPr>
                <w:rFonts w:cs="Arial"/>
              </w:rPr>
              <w:t>Encoding Type for Prompt Vol Updated (NoUpdate/Updated)</w:t>
            </w:r>
          </w:p>
          <w:p w14:paraId="23E120D3" w14:textId="77777777" w:rsidR="00CD7DFE" w:rsidRDefault="00CD7DFE" w:rsidP="00BC57B1">
            <w:pPr>
              <w:rPr>
                <w:rFonts w:cs="Arial"/>
              </w:rPr>
            </w:pPr>
          </w:p>
          <w:p w14:paraId="0EB5138D" w14:textId="77777777" w:rsidR="00CD7DFE" w:rsidRPr="00275823" w:rsidRDefault="00CD7DFE" w:rsidP="00BC57B1">
            <w:pPr>
              <w:rPr>
                <w:rFonts w:cs="Arial"/>
                <w:color w:val="000000"/>
              </w:rPr>
            </w:pPr>
            <w:r>
              <w:rPr>
                <w:rFonts w:cs="Arial"/>
                <w:color w:val="000000"/>
              </w:rPr>
              <w:t>Sent to:</w:t>
            </w:r>
          </w:p>
          <w:p w14:paraId="53BBB3FB"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4513EC2" wp14:editId="0BE14AAF">
                  <wp:extent cx="152400" cy="152400"/>
                  <wp:effectExtent l="0" t="0" r="0" b="0"/>
                  <wp:docPr id="13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101117DD" w14:textId="77777777" w:rsidTr="00CD7DFE">
        <w:trPr>
          <w:trHeight w:val="410"/>
        </w:trPr>
        <w:tc>
          <w:tcPr>
            <w:tcW w:w="2689" w:type="dxa"/>
            <w:noWrap/>
          </w:tcPr>
          <w:p w14:paraId="590678AD" w14:textId="77777777" w:rsidR="00CD7DFE" w:rsidRDefault="00CD7DFE" w:rsidP="00BC57B1">
            <w:pPr>
              <w:contextualSpacing/>
              <w:rPr>
                <w:rFonts w:cs="Arial"/>
              </w:rPr>
            </w:pPr>
            <w:r>
              <w:rPr>
                <w:rFonts w:cs="Arial"/>
              </w:rPr>
              <w:t>TempSource_Vol_Zone_Updated</w:t>
            </w:r>
          </w:p>
          <w:p w14:paraId="68507936" w14:textId="77777777" w:rsidR="00CD7DFE" w:rsidRDefault="00CD7DFE" w:rsidP="00BC57B1">
            <w:pPr>
              <w:contextualSpacing/>
              <w:rPr>
                <w:rFonts w:cs="Arial"/>
              </w:rPr>
            </w:pPr>
            <w:r>
              <w:rPr>
                <w:rFonts w:cs="Arial"/>
              </w:rPr>
              <w:lastRenderedPageBreak/>
              <w:t>Type:</w:t>
            </w:r>
          </w:p>
          <w:p w14:paraId="7246E9D3" w14:textId="77777777" w:rsidR="00CD7DFE" w:rsidRDefault="00CD7DFE" w:rsidP="00BC57B1">
            <w:pPr>
              <w:contextualSpacing/>
              <w:rPr>
                <w:rFonts w:cs="Arial"/>
              </w:rPr>
            </w:pPr>
            <w:r>
              <w:rPr>
                <w:noProof/>
              </w:rPr>
              <w:drawing>
                <wp:inline distT="0" distB="0" distL="0" distR="0" wp14:anchorId="5CFAC382" wp14:editId="1B2B4B50">
                  <wp:extent cx="152400" cy="152400"/>
                  <wp:effectExtent l="0" t="0" r="0" b="0"/>
                  <wp:docPr id="14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3a092f679a8294f3041786ed97ea4d1" w:history="1">
              <w:r>
                <w:rPr>
                  <w:rStyle w:val="Hyperlink"/>
                  <w:rFonts w:cs="Arial"/>
                </w:rPr>
                <w:t>TempSource_Vol_Zone_Updated_ET</w:t>
              </w:r>
            </w:hyperlink>
          </w:p>
        </w:tc>
        <w:tc>
          <w:tcPr>
            <w:tcW w:w="7512" w:type="dxa"/>
            <w:noWrap/>
          </w:tcPr>
          <w:p w14:paraId="2585425C" w14:textId="77777777" w:rsidR="00CD7DFE" w:rsidRDefault="00CD7DFE" w:rsidP="00BC57B1">
            <w:pPr>
              <w:rPr>
                <w:rFonts w:cs="Arial"/>
              </w:rPr>
            </w:pPr>
            <w:r>
              <w:rPr>
                <w:rFonts w:cs="Arial"/>
              </w:rPr>
              <w:lastRenderedPageBreak/>
              <w:t>Signal Description:</w:t>
            </w:r>
          </w:p>
          <w:p w14:paraId="044F7CE5" w14:textId="77777777" w:rsidR="00CD7DFE" w:rsidRDefault="00CD7DFE" w:rsidP="00BC57B1">
            <w:pPr>
              <w:rPr>
                <w:rFonts w:cs="Arial"/>
              </w:rPr>
            </w:pPr>
            <w:r>
              <w:rPr>
                <w:rFonts w:cs="Arial"/>
              </w:rPr>
              <w:lastRenderedPageBreak/>
              <w:t>Encoding Type for Temporary Source Vol Level Zone Updated (NoUpdate/Updated)</w:t>
            </w:r>
          </w:p>
          <w:p w14:paraId="78771CE1" w14:textId="77777777" w:rsidR="00CD7DFE" w:rsidRDefault="00CD7DFE" w:rsidP="00BC57B1">
            <w:pPr>
              <w:rPr>
                <w:rFonts w:cs="Arial"/>
              </w:rPr>
            </w:pPr>
          </w:p>
          <w:p w14:paraId="0C9BCCB7" w14:textId="77777777" w:rsidR="00CD7DFE" w:rsidRPr="00275823" w:rsidRDefault="00CD7DFE" w:rsidP="00BC57B1">
            <w:pPr>
              <w:rPr>
                <w:rFonts w:cs="Arial"/>
                <w:color w:val="000000"/>
              </w:rPr>
            </w:pPr>
            <w:r>
              <w:rPr>
                <w:rFonts w:cs="Arial"/>
                <w:color w:val="000000"/>
              </w:rPr>
              <w:t>Sent to:</w:t>
            </w:r>
          </w:p>
          <w:p w14:paraId="50094E6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6F503EB" wp14:editId="60A42FA0">
                  <wp:extent cx="152400" cy="152400"/>
                  <wp:effectExtent l="0" t="0" r="0" b="0"/>
                  <wp:docPr id="14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6303A02D" w14:textId="77777777" w:rsidTr="00CD7DFE">
        <w:trPr>
          <w:trHeight w:val="410"/>
        </w:trPr>
        <w:tc>
          <w:tcPr>
            <w:tcW w:w="2689" w:type="dxa"/>
            <w:noWrap/>
          </w:tcPr>
          <w:p w14:paraId="7ACD4256" w14:textId="77777777" w:rsidR="00CD7DFE" w:rsidRDefault="00CD7DFE" w:rsidP="00BC57B1">
            <w:pPr>
              <w:contextualSpacing/>
              <w:rPr>
                <w:rFonts w:cs="Arial"/>
              </w:rPr>
            </w:pPr>
            <w:r>
              <w:rPr>
                <w:rFonts w:cs="Arial"/>
              </w:rPr>
              <w:lastRenderedPageBreak/>
              <w:t>TempSource_Vol_Zone</w:t>
            </w:r>
          </w:p>
          <w:p w14:paraId="2F76E144" w14:textId="77777777" w:rsidR="00CD7DFE" w:rsidRDefault="00CD7DFE" w:rsidP="00BC57B1">
            <w:pPr>
              <w:contextualSpacing/>
              <w:rPr>
                <w:rFonts w:cs="Arial"/>
              </w:rPr>
            </w:pPr>
            <w:r>
              <w:rPr>
                <w:rFonts w:cs="Arial"/>
              </w:rPr>
              <w:t>Type:</w:t>
            </w:r>
          </w:p>
          <w:p w14:paraId="7EACC9A3" w14:textId="77777777" w:rsidR="00CD7DFE" w:rsidRDefault="00CD7DFE" w:rsidP="00BC57B1">
            <w:pPr>
              <w:contextualSpacing/>
              <w:rPr>
                <w:rFonts w:cs="Arial"/>
              </w:rPr>
            </w:pPr>
            <w:r>
              <w:rPr>
                <w:noProof/>
              </w:rPr>
              <w:drawing>
                <wp:inline distT="0" distB="0" distL="0" distR="0" wp14:anchorId="15C4047D" wp14:editId="1BECF073">
                  <wp:extent cx="152400" cy="152400"/>
                  <wp:effectExtent l="0" t="0" r="0" b="0"/>
                  <wp:docPr id="14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e27e98e7441c63cc556daa1ff47173d" w:history="1">
              <w:r>
                <w:rPr>
                  <w:rStyle w:val="Hyperlink"/>
                  <w:rFonts w:cs="Arial"/>
                </w:rPr>
                <w:t>TempSource_Vol_Level_Zone_ET</w:t>
              </w:r>
            </w:hyperlink>
          </w:p>
        </w:tc>
        <w:tc>
          <w:tcPr>
            <w:tcW w:w="7512" w:type="dxa"/>
            <w:noWrap/>
          </w:tcPr>
          <w:p w14:paraId="45C06D8C" w14:textId="77777777" w:rsidR="00CD7DFE" w:rsidRDefault="00CD7DFE" w:rsidP="00BC57B1">
            <w:pPr>
              <w:rPr>
                <w:rFonts w:cs="Arial"/>
              </w:rPr>
            </w:pPr>
            <w:r>
              <w:rPr>
                <w:rFonts w:cs="Arial"/>
              </w:rPr>
              <w:t>Signal Description:</w:t>
            </w:r>
          </w:p>
          <w:p w14:paraId="02376D1A" w14:textId="77777777" w:rsidR="00CD7DFE" w:rsidRDefault="00CD7DFE" w:rsidP="00BC57B1">
            <w:pPr>
              <w:rPr>
                <w:rFonts w:cs="Arial"/>
              </w:rPr>
            </w:pPr>
            <w:r>
              <w:rPr>
                <w:rFonts w:cs="Arial"/>
              </w:rPr>
              <w:t>Encoding Type for Temporary Source Vol Level Zone (No Volume/Vol_Step1...Vol_Step30)</w:t>
            </w:r>
          </w:p>
          <w:p w14:paraId="23613EBC" w14:textId="77777777" w:rsidR="00CD7DFE" w:rsidRDefault="00CD7DFE" w:rsidP="00BC57B1">
            <w:pPr>
              <w:rPr>
                <w:rFonts w:cs="Arial"/>
              </w:rPr>
            </w:pPr>
          </w:p>
          <w:p w14:paraId="64B0864B" w14:textId="77777777" w:rsidR="00CD7DFE" w:rsidRPr="00275823" w:rsidRDefault="00CD7DFE" w:rsidP="00BC57B1">
            <w:pPr>
              <w:rPr>
                <w:rFonts w:cs="Arial"/>
                <w:color w:val="000000"/>
              </w:rPr>
            </w:pPr>
            <w:r>
              <w:rPr>
                <w:rFonts w:cs="Arial"/>
                <w:color w:val="000000"/>
              </w:rPr>
              <w:t>Sent to:</w:t>
            </w:r>
          </w:p>
          <w:p w14:paraId="631CCD7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BD138BA" wp14:editId="547A2650">
                  <wp:extent cx="152400" cy="152400"/>
                  <wp:effectExtent l="0" t="0" r="0" b="0"/>
                  <wp:docPr id="14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299DADA5" w14:textId="77777777" w:rsidTr="00CD7DFE">
        <w:trPr>
          <w:trHeight w:val="410"/>
        </w:trPr>
        <w:tc>
          <w:tcPr>
            <w:tcW w:w="2689" w:type="dxa"/>
            <w:noWrap/>
          </w:tcPr>
          <w:p w14:paraId="1D24DCE7" w14:textId="77777777" w:rsidR="00CD7DFE" w:rsidRDefault="00CD7DFE" w:rsidP="00BC57B1">
            <w:pPr>
              <w:contextualSpacing/>
              <w:rPr>
                <w:rFonts w:cs="Arial"/>
              </w:rPr>
            </w:pPr>
            <w:r>
              <w:rPr>
                <w:rFonts w:cs="Arial"/>
              </w:rPr>
              <w:t>Offset_Vol_Zone</w:t>
            </w:r>
          </w:p>
          <w:p w14:paraId="2A3B5BBE" w14:textId="77777777" w:rsidR="00CD7DFE" w:rsidRDefault="00CD7DFE" w:rsidP="00BC57B1">
            <w:pPr>
              <w:contextualSpacing/>
              <w:rPr>
                <w:rFonts w:cs="Arial"/>
              </w:rPr>
            </w:pPr>
            <w:r>
              <w:rPr>
                <w:rFonts w:cs="Arial"/>
              </w:rPr>
              <w:t>Type:</w:t>
            </w:r>
          </w:p>
          <w:p w14:paraId="423B48FD" w14:textId="77777777" w:rsidR="00CD7DFE" w:rsidRDefault="00CD7DFE" w:rsidP="00BC57B1">
            <w:pPr>
              <w:contextualSpacing/>
              <w:rPr>
                <w:rFonts w:cs="Arial"/>
              </w:rPr>
            </w:pPr>
            <w:r>
              <w:rPr>
                <w:noProof/>
              </w:rPr>
              <w:drawing>
                <wp:inline distT="0" distB="0" distL="0" distR="0" wp14:anchorId="6D1CB6E2" wp14:editId="01A0E48E">
                  <wp:extent cx="152400" cy="152400"/>
                  <wp:effectExtent l="0" t="0" r="0" b="0"/>
                  <wp:docPr id="14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6753b721b57f76d93378cf107da1ead4" w:history="1">
              <w:r>
                <w:rPr>
                  <w:rStyle w:val="Hyperlink"/>
                  <w:rFonts w:cs="Arial"/>
                </w:rPr>
                <w:t>Offset_Vol_Zone_ET</w:t>
              </w:r>
            </w:hyperlink>
          </w:p>
        </w:tc>
        <w:tc>
          <w:tcPr>
            <w:tcW w:w="7512" w:type="dxa"/>
            <w:noWrap/>
          </w:tcPr>
          <w:p w14:paraId="776BD7E4" w14:textId="77777777" w:rsidR="00CD7DFE" w:rsidRDefault="00CD7DFE" w:rsidP="00BC57B1">
            <w:pPr>
              <w:rPr>
                <w:rFonts w:cs="Arial"/>
              </w:rPr>
            </w:pPr>
            <w:r>
              <w:rPr>
                <w:rFonts w:cs="Arial"/>
              </w:rPr>
              <w:t>Signal Description:</w:t>
            </w:r>
          </w:p>
          <w:p w14:paraId="7F4638B1" w14:textId="77777777" w:rsidR="00CD7DFE" w:rsidRDefault="00CD7DFE" w:rsidP="00BC57B1">
            <w:pPr>
              <w:rPr>
                <w:rFonts w:cs="Arial"/>
              </w:rPr>
            </w:pPr>
            <w:r>
              <w:rPr>
                <w:rFonts w:cs="Arial"/>
              </w:rPr>
              <w:t>Encoding Type for Offset Volume Zone (-3/-2/-1/0/1/2/3/Unused)</w:t>
            </w:r>
          </w:p>
          <w:p w14:paraId="43F9C9AC" w14:textId="77777777" w:rsidR="00CD7DFE" w:rsidRDefault="00CD7DFE" w:rsidP="00BC57B1">
            <w:pPr>
              <w:rPr>
                <w:rFonts w:cs="Arial"/>
              </w:rPr>
            </w:pPr>
          </w:p>
          <w:p w14:paraId="60BAB090" w14:textId="77777777" w:rsidR="00CD7DFE" w:rsidRPr="00275823" w:rsidRDefault="00CD7DFE" w:rsidP="00BC57B1">
            <w:pPr>
              <w:rPr>
                <w:rFonts w:cs="Arial"/>
                <w:color w:val="000000"/>
              </w:rPr>
            </w:pPr>
            <w:r>
              <w:rPr>
                <w:rFonts w:cs="Arial"/>
                <w:color w:val="000000"/>
              </w:rPr>
              <w:t>Sent to:</w:t>
            </w:r>
          </w:p>
          <w:p w14:paraId="75145F6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46CD728" wp14:editId="2E86DC85">
                  <wp:extent cx="152400" cy="152400"/>
                  <wp:effectExtent l="0" t="0" r="0" b="0"/>
                  <wp:docPr id="15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35970CF0" w14:textId="77777777" w:rsidTr="00CD7DFE">
        <w:trPr>
          <w:trHeight w:val="410"/>
        </w:trPr>
        <w:tc>
          <w:tcPr>
            <w:tcW w:w="2689" w:type="dxa"/>
            <w:noWrap/>
          </w:tcPr>
          <w:p w14:paraId="211B4CB7" w14:textId="77777777" w:rsidR="00CD7DFE" w:rsidRDefault="00CD7DFE" w:rsidP="00BC57B1">
            <w:pPr>
              <w:contextualSpacing/>
              <w:rPr>
                <w:rFonts w:cs="Arial"/>
              </w:rPr>
            </w:pPr>
            <w:r>
              <w:rPr>
                <w:rFonts w:cs="Arial"/>
              </w:rPr>
              <w:t>CallRing_Vol_Level</w:t>
            </w:r>
          </w:p>
          <w:p w14:paraId="2F5ABDAE" w14:textId="77777777" w:rsidR="00CD7DFE" w:rsidRDefault="00CD7DFE" w:rsidP="00BC57B1">
            <w:pPr>
              <w:contextualSpacing/>
              <w:rPr>
                <w:rFonts w:cs="Arial"/>
              </w:rPr>
            </w:pPr>
            <w:r>
              <w:rPr>
                <w:rFonts w:cs="Arial"/>
              </w:rPr>
              <w:t>Type:</w:t>
            </w:r>
          </w:p>
          <w:p w14:paraId="472B94B3" w14:textId="77777777" w:rsidR="00CD7DFE" w:rsidRDefault="00CD7DFE" w:rsidP="00BC57B1">
            <w:pPr>
              <w:contextualSpacing/>
              <w:rPr>
                <w:rFonts w:cs="Arial"/>
              </w:rPr>
            </w:pPr>
            <w:r>
              <w:rPr>
                <w:noProof/>
              </w:rPr>
              <w:drawing>
                <wp:inline distT="0" distB="0" distL="0" distR="0" wp14:anchorId="06C6A822" wp14:editId="0E2CD8F7">
                  <wp:extent cx="152400" cy="152400"/>
                  <wp:effectExtent l="0" t="0" r="0" b="0"/>
                  <wp:docPr id="15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247068958.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ef8e3d04fa8441e83e9c33be20bb635" w:history="1">
              <w:r>
                <w:rPr>
                  <w:rStyle w:val="Hyperlink"/>
                  <w:rFonts w:cs="Arial"/>
                </w:rPr>
                <w:t>CallRing_Vol_Level_ET</w:t>
              </w:r>
            </w:hyperlink>
          </w:p>
        </w:tc>
        <w:tc>
          <w:tcPr>
            <w:tcW w:w="7512" w:type="dxa"/>
            <w:noWrap/>
          </w:tcPr>
          <w:p w14:paraId="6DF484B8" w14:textId="77777777" w:rsidR="00CD7DFE" w:rsidRDefault="00CD7DFE" w:rsidP="00BC57B1">
            <w:pPr>
              <w:rPr>
                <w:rFonts w:cs="Arial"/>
              </w:rPr>
            </w:pPr>
            <w:r>
              <w:rPr>
                <w:rFonts w:cs="Arial"/>
              </w:rPr>
              <w:t>Signal Description:</w:t>
            </w:r>
          </w:p>
          <w:p w14:paraId="5894840C" w14:textId="77777777" w:rsidR="00CD7DFE" w:rsidRDefault="00CD7DFE" w:rsidP="00BC57B1">
            <w:pPr>
              <w:rPr>
                <w:rFonts w:cs="Arial"/>
              </w:rPr>
            </w:pPr>
            <w:r>
              <w:rPr>
                <w:rFonts w:cs="Arial"/>
              </w:rPr>
              <w:t>Encoding Type for Call Ring Vol Level (No Volume/Vol_Step1...Vol_Step30)</w:t>
            </w:r>
          </w:p>
          <w:p w14:paraId="549AAE47" w14:textId="77777777" w:rsidR="00CD7DFE" w:rsidRDefault="00CD7DFE" w:rsidP="00BC57B1">
            <w:pPr>
              <w:rPr>
                <w:rFonts w:cs="Arial"/>
              </w:rPr>
            </w:pPr>
          </w:p>
          <w:p w14:paraId="4D1CC58A" w14:textId="77777777" w:rsidR="00CD7DFE" w:rsidRPr="00275823" w:rsidRDefault="00CD7DFE" w:rsidP="00BC57B1">
            <w:pPr>
              <w:rPr>
                <w:rFonts w:cs="Arial"/>
                <w:color w:val="000000"/>
              </w:rPr>
            </w:pPr>
            <w:r>
              <w:rPr>
                <w:rFonts w:cs="Arial"/>
                <w:color w:val="000000"/>
              </w:rPr>
              <w:t>Sent to:</w:t>
            </w:r>
          </w:p>
          <w:p w14:paraId="63D3209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98C24D4" wp14:editId="406DB7D6">
                  <wp:extent cx="152400" cy="152400"/>
                  <wp:effectExtent l="0" t="0" r="0" b="0"/>
                  <wp:docPr id="15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7ED82E39" w14:textId="77777777" w:rsidR="00CD7DFE" w:rsidRDefault="00CD7DFE" w:rsidP="00A72B37"/>
    <w:p w14:paraId="46723525" w14:textId="77777777" w:rsidR="00A72B37" w:rsidRDefault="00A72B37" w:rsidP="00A72B37">
      <w:pPr>
        <w:pStyle w:val="Heading4"/>
      </w:pPr>
      <w:r>
        <w:t>Logical</w:t>
      </w:r>
      <w:r w:rsidRPr="00F15706">
        <w:t xml:space="preserve"> Parameters</w:t>
      </w:r>
    </w:p>
    <w:p w14:paraId="266DB0C6" w14:textId="77777777" w:rsidR="00A72B37" w:rsidRDefault="00A72B37" w:rsidP="00A72B37"/>
    <w:p w14:paraId="592357B9"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AB5CF23" w14:textId="77777777" w:rsidTr="00EB7D77">
        <w:trPr>
          <w:trHeight w:val="211"/>
        </w:trPr>
        <w:tc>
          <w:tcPr>
            <w:tcW w:w="2689" w:type="dxa"/>
            <w:shd w:val="clear" w:color="auto" w:fill="D9D9D9" w:themeFill="background1" w:themeFillShade="D9"/>
            <w:noWrap/>
            <w:hideMark/>
          </w:tcPr>
          <w:p w14:paraId="3BE92C1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7B4D9764"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E18046F" w14:textId="77777777" w:rsidTr="00EB7D77">
        <w:trPr>
          <w:trHeight w:val="410"/>
        </w:trPr>
        <w:tc>
          <w:tcPr>
            <w:tcW w:w="2689" w:type="dxa"/>
            <w:noWrap/>
          </w:tcPr>
          <w:p w14:paraId="5BD85CA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666BAC6"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FADC636" w14:textId="77777777" w:rsidTr="00EB7D77">
        <w:trPr>
          <w:trHeight w:val="410"/>
        </w:trPr>
        <w:tc>
          <w:tcPr>
            <w:tcW w:w="2689" w:type="dxa"/>
            <w:noWrap/>
          </w:tcPr>
          <w:p w14:paraId="7A6F139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24FEFC3" w14:textId="77777777" w:rsidR="009649F4" w:rsidRPr="003F473D" w:rsidRDefault="009649F4" w:rsidP="00EB7D77">
            <w:pPr>
              <w:rPr>
                <w:rFonts w:cs="Arial"/>
                <w:color w:val="000000"/>
                <w:sz w:val="18"/>
                <w:szCs w:val="18"/>
              </w:rPr>
            </w:pPr>
          </w:p>
        </w:tc>
      </w:tr>
    </w:tbl>
    <w:p w14:paraId="6899CC33" w14:textId="77777777" w:rsidR="009649F4" w:rsidRDefault="009649F4" w:rsidP="00A72B37"/>
    <w:p w14:paraId="6F3B9E69" w14:textId="77777777" w:rsidR="00822913" w:rsidRDefault="00822913" w:rsidP="00822913">
      <w:pPr>
        <w:pStyle w:val="Heading3"/>
      </w:pPr>
      <w:r>
        <w:t>Function Modeling</w:t>
      </w:r>
    </w:p>
    <w:p w14:paraId="5D3912D6" w14:textId="77777777" w:rsidR="00EF5443" w:rsidRPr="00C75AE5" w:rsidRDefault="00EF5443" w:rsidP="00EF5443"/>
    <w:p w14:paraId="71947CC6" w14:textId="77777777" w:rsidR="002D15F6" w:rsidRDefault="002D15F6" w:rsidP="0061324D">
      <w:pPr>
        <w:pStyle w:val="Heading4"/>
        <w:numPr>
          <w:ilvl w:val="3"/>
          <w:numId w:val="4"/>
        </w:numPr>
      </w:pPr>
      <w:r>
        <w:t>Use Cases</w:t>
      </w:r>
    </w:p>
    <w:p w14:paraId="68839A62" w14:textId="77777777" w:rsidR="002D15F6" w:rsidRDefault="002D15F6" w:rsidP="002D15F6"/>
    <w:p w14:paraId="1BC6958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C62C2B8" w14:textId="77777777" w:rsidR="009649F4" w:rsidRDefault="009649F4" w:rsidP="009649F4">
      <w:pPr>
        <w:pStyle w:val="Heading4"/>
        <w:numPr>
          <w:ilvl w:val="3"/>
          <w:numId w:val="4"/>
        </w:numPr>
      </w:pPr>
      <w:r>
        <w:t>State Charts</w:t>
      </w:r>
    </w:p>
    <w:p w14:paraId="63D4D78C" w14:textId="77777777" w:rsidR="00195B38" w:rsidRDefault="00195B38" w:rsidP="00A76553">
      <w:pPr>
        <w:contextualSpacing/>
        <w:rPr>
          <w:color w:val="A6A6A6" w:themeColor="background1" w:themeShade="A6"/>
        </w:rPr>
      </w:pPr>
    </w:p>
    <w:p w14:paraId="775DF35E"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A4E515C" w14:textId="77777777" w:rsidR="00A76553" w:rsidRPr="00FF5F72" w:rsidRDefault="00A76553" w:rsidP="00A76553">
      <w:pPr>
        <w:contextualSpacing/>
        <w:rPr>
          <w:color w:val="A6A6A6" w:themeColor="background1" w:themeShade="A6"/>
        </w:rPr>
      </w:pPr>
    </w:p>
    <w:p w14:paraId="59942C22" w14:textId="77777777" w:rsidR="00A76553" w:rsidRPr="00004083" w:rsidRDefault="00A76553" w:rsidP="00A76553">
      <w:pPr>
        <w:contextualSpacing/>
        <w:rPr>
          <w:rFonts w:cs="Arial"/>
        </w:rPr>
      </w:pPr>
    </w:p>
    <w:p w14:paraId="246DFBE8" w14:textId="77777777" w:rsidR="009649F4" w:rsidRDefault="009649F4" w:rsidP="009649F4">
      <w:pPr>
        <w:pStyle w:val="Heading4"/>
        <w:numPr>
          <w:ilvl w:val="3"/>
          <w:numId w:val="4"/>
        </w:numPr>
      </w:pPr>
      <w:r>
        <w:t>Activity Diagrams</w:t>
      </w:r>
    </w:p>
    <w:p w14:paraId="2A65A7CF" w14:textId="77777777" w:rsidR="009649F4" w:rsidRDefault="009649F4" w:rsidP="009649F4"/>
    <w:p w14:paraId="18E37057"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8597FA9" w14:textId="77777777" w:rsidR="009649F4" w:rsidRPr="00FF5F72" w:rsidRDefault="009649F4" w:rsidP="009649F4">
      <w:pPr>
        <w:contextualSpacing/>
        <w:rPr>
          <w:color w:val="A6A6A6" w:themeColor="background1" w:themeShade="A6"/>
        </w:rPr>
      </w:pPr>
    </w:p>
    <w:p w14:paraId="4C83703A" w14:textId="77777777" w:rsidR="009649F4" w:rsidRDefault="009649F4" w:rsidP="009649F4">
      <w:pPr>
        <w:pStyle w:val="Heading4"/>
        <w:numPr>
          <w:ilvl w:val="3"/>
          <w:numId w:val="4"/>
        </w:numPr>
      </w:pPr>
      <w:r>
        <w:t>Sequence Diagrams</w:t>
      </w:r>
    </w:p>
    <w:p w14:paraId="6975483F" w14:textId="77777777" w:rsidR="00987D84" w:rsidRPr="00EB7D77" w:rsidRDefault="00987D84" w:rsidP="00EB7D77">
      <w:pPr>
        <w:rPr>
          <w:rStyle w:val="SubtleEmphasis"/>
          <w:i w:val="0"/>
          <w:iCs w:val="0"/>
          <w:color w:val="auto"/>
          <w:highlight w:val="green"/>
        </w:rPr>
      </w:pPr>
    </w:p>
    <w:p w14:paraId="5361774C"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D2A735A" w14:textId="77777777" w:rsidR="00987D84" w:rsidRDefault="00987D84" w:rsidP="00987D84"/>
    <w:p w14:paraId="40982E3E" w14:textId="77777777" w:rsidR="009649F4" w:rsidRDefault="009649F4" w:rsidP="009649F4"/>
    <w:p w14:paraId="2932E59A" w14:textId="77777777" w:rsidR="009649F4" w:rsidRDefault="009649F4" w:rsidP="009649F4">
      <w:pPr>
        <w:pStyle w:val="Heading4"/>
        <w:numPr>
          <w:ilvl w:val="3"/>
          <w:numId w:val="4"/>
        </w:numPr>
      </w:pPr>
      <w:r>
        <w:t>Decision Tables</w:t>
      </w:r>
    </w:p>
    <w:p w14:paraId="209F200F" w14:textId="77777777" w:rsidR="009649F4" w:rsidRDefault="009649F4" w:rsidP="009649F4"/>
    <w:p w14:paraId="139DB47F" w14:textId="77777777" w:rsidR="00F15706" w:rsidRDefault="00DA0800" w:rsidP="00822913">
      <w:pPr>
        <w:pStyle w:val="Heading3"/>
      </w:pPr>
      <w:r>
        <w:t>Function Requirements</w:t>
      </w:r>
    </w:p>
    <w:p w14:paraId="242225D5" w14:textId="77777777" w:rsidR="00F15706" w:rsidRDefault="00F15706" w:rsidP="00783BCF">
      <w:pPr>
        <w:pStyle w:val="Heading4"/>
      </w:pPr>
      <w:r>
        <w:t>Functional Requirements</w:t>
      </w:r>
    </w:p>
    <w:p w14:paraId="4D1230F9" w14:textId="77777777" w:rsidR="006E54B3" w:rsidRDefault="00F15706" w:rsidP="006E54B3">
      <w:pPr>
        <w:pStyle w:val="Heading5"/>
      </w:pPr>
      <w:r>
        <w:t>Normal Operation</w:t>
      </w:r>
    </w:p>
    <w:p w14:paraId="4DED9D11" w14:textId="77777777" w:rsidR="005961D3" w:rsidRDefault="005961D3" w:rsidP="00BB6A63"/>
    <w:p w14:paraId="2FAF827F" w14:textId="77777777" w:rsidR="00BB6A63" w:rsidRDefault="00BB6A63" w:rsidP="00BB6A63"/>
    <w:p w14:paraId="7B2E1C7F" w14:textId="77777777" w:rsidR="001F5E54" w:rsidRPr="0017445F" w:rsidRDefault="00AE04B0" w:rsidP="001F5E54">
      <w:pPr>
        <w:pStyle w:val="RERequirement"/>
        <w:shd w:val="clear" w:color="auto" w:fill="F2F2F2" w:themeFill="background1" w:themeFillShade="F2"/>
      </w:pPr>
      <w:bookmarkStart w:id="105" w:name="_995401c48d2eb0d2906362c898289206"/>
      <w:bookmarkEnd w:id="105"/>
      <w:r>
        <w:t xml:space="preserve"> MyKey 1.2</w:t>
      </w:r>
    </w:p>
    <w:p w14:paraId="33083697" w14:textId="77777777" w:rsidR="001F5E54" w:rsidRDefault="00AE04B0" w:rsidP="001F5E54">
      <w:pPr>
        <w:rPr>
          <w:rFonts w:cs="Arial"/>
        </w:rPr>
      </w:pPr>
      <w:r>
        <w:rPr>
          <w:rFonts w:cs="Arial"/>
        </w:rPr>
        <w:t>When the MSS Audio System receives an active status for MyKey, the MSS Audio System shall reduce maximum audio levels per MyKey Specifications.</w:t>
      </w:r>
    </w:p>
    <w:p w14:paraId="5D22FB7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27094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628C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C2E9C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B980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2FC1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MyKey is active, the maximum volume is reduced.</w:t>
            </w:r>
          </w:p>
        </w:tc>
      </w:tr>
      <w:tr w:rsidR="001F5E54" w:rsidRPr="00FD127C" w14:paraId="244F67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E556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EB1FF" w14:textId="77777777" w:rsidR="00CA5241" w:rsidRDefault="00CA5241"/>
        </w:tc>
      </w:tr>
      <w:tr w:rsidR="001F5E54" w:rsidRPr="00FD127C" w14:paraId="03A8B9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3D51E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C9D3A" w14:textId="77777777" w:rsidR="00CA5241" w:rsidRDefault="00CA5241"/>
        </w:tc>
      </w:tr>
      <w:tr w:rsidR="001F5E54" w:rsidRPr="00FD127C" w14:paraId="6CB0CF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AC2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1969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B5DB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666801" w14:textId="77777777" w:rsidR="00CA5241" w:rsidRDefault="00CA5241"/>
        </w:tc>
      </w:tr>
      <w:tr w:rsidR="001F5E54" w:rsidRPr="00FD127C" w14:paraId="445AF4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138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3D7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8997D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24481" w14:textId="77777777" w:rsidR="00CA5241" w:rsidRDefault="00CA5241"/>
        </w:tc>
      </w:tr>
      <w:tr w:rsidR="001F5E54" w:rsidRPr="00FD127C" w14:paraId="0850C93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B66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7EA48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9E8C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3837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6509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BF19E2" w14:textId="77777777" w:rsidR="00CA5241" w:rsidRDefault="00CA5241"/>
        </w:tc>
      </w:tr>
      <w:tr w:rsidR="001F5E54" w:rsidRPr="00FD127C" w14:paraId="4FF686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4351B1" w14:textId="77777777" w:rsidR="001F5E54" w:rsidRPr="00FD127C" w:rsidRDefault="00F56C9D" w:rsidP="00A84EEF">
            <w:pPr>
              <w:rPr>
                <w:rFonts w:cs="Arial"/>
                <w:bCs/>
                <w:color w:val="808080" w:themeColor="background1" w:themeShade="80"/>
                <w:sz w:val="16"/>
                <w:szCs w:val="14"/>
              </w:rPr>
            </w:pPr>
            <w:hyperlink r:id="rId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A1B4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98DA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7F9ACC" w14:textId="77777777" w:rsidR="00F15706" w:rsidRDefault="00F15706" w:rsidP="00783BCF">
      <w:pPr>
        <w:pStyle w:val="Heading5"/>
      </w:pPr>
      <w:r>
        <w:t>Error Handling</w:t>
      </w:r>
    </w:p>
    <w:p w14:paraId="1D62540F" w14:textId="77777777" w:rsidR="005961D3" w:rsidRDefault="005961D3" w:rsidP="00BB6A63"/>
    <w:p w14:paraId="603F9605" w14:textId="77777777" w:rsidR="005961D3" w:rsidRDefault="005961D3" w:rsidP="005961D3">
      <w:pPr>
        <w:rPr>
          <w:color w:val="A6A6A6" w:themeColor="background1" w:themeShade="A6"/>
        </w:rPr>
      </w:pPr>
      <w:r>
        <w:rPr>
          <w:color w:val="A6A6A6" w:themeColor="background1" w:themeShade="A6"/>
        </w:rPr>
        <w:t>No Error Handling Requirements specified.</w:t>
      </w:r>
    </w:p>
    <w:p w14:paraId="026B1E1A" w14:textId="77777777" w:rsidR="00DD7D94" w:rsidRDefault="00DD7D94" w:rsidP="00DD7D94">
      <w:pPr>
        <w:pStyle w:val="Heading4"/>
      </w:pPr>
      <w:r>
        <w:t>Non-Functional Requirements</w:t>
      </w:r>
    </w:p>
    <w:p w14:paraId="626E8E94" w14:textId="77777777" w:rsidR="005961D3" w:rsidRDefault="005961D3" w:rsidP="00BB6A63"/>
    <w:p w14:paraId="4660BA61" w14:textId="77777777" w:rsidR="005961D3" w:rsidRDefault="005961D3" w:rsidP="005961D3">
      <w:pPr>
        <w:rPr>
          <w:color w:val="A6A6A6" w:themeColor="background1" w:themeShade="A6"/>
        </w:rPr>
      </w:pPr>
      <w:r>
        <w:rPr>
          <w:color w:val="A6A6A6" w:themeColor="background1" w:themeShade="A6"/>
        </w:rPr>
        <w:t>No Non-Functional Requirements specified.</w:t>
      </w:r>
    </w:p>
    <w:p w14:paraId="07DAFA53" w14:textId="77777777" w:rsidR="00DF462B" w:rsidRDefault="00427220" w:rsidP="00DF462B">
      <w:pPr>
        <w:pStyle w:val="Heading4"/>
      </w:pPr>
      <w:r>
        <w:t>Functional</w:t>
      </w:r>
      <w:r w:rsidR="00DF462B">
        <w:t xml:space="preserve"> Safety Requirements</w:t>
      </w:r>
    </w:p>
    <w:p w14:paraId="76C208E2" w14:textId="77777777" w:rsidR="00DF462B" w:rsidRDefault="00DF462B" w:rsidP="00DF462B">
      <w:pPr>
        <w:rPr>
          <w:highlight w:val="yellow"/>
        </w:rPr>
      </w:pPr>
    </w:p>
    <w:p w14:paraId="0CDBB1E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3459342" w14:textId="77777777" w:rsidR="00DD7D94" w:rsidRDefault="00DD7D94" w:rsidP="00DD7D94">
      <w:pPr>
        <w:pStyle w:val="Heading4"/>
      </w:pPr>
      <w:r>
        <w:t>Other Requirements</w:t>
      </w:r>
    </w:p>
    <w:p w14:paraId="7F2F33B9" w14:textId="77777777" w:rsidR="00DD7D94" w:rsidRDefault="00DD7D94" w:rsidP="00DD7D94">
      <w:pPr>
        <w:pStyle w:val="Heading5"/>
      </w:pPr>
      <w:r>
        <w:t>Design Requirements</w:t>
      </w:r>
    </w:p>
    <w:p w14:paraId="50E03DDC" w14:textId="77777777" w:rsidR="005961D3" w:rsidRDefault="005961D3" w:rsidP="00CA4A62"/>
    <w:p w14:paraId="45B2124A" w14:textId="77777777" w:rsidR="005961D3" w:rsidRDefault="005961D3" w:rsidP="005961D3">
      <w:pPr>
        <w:rPr>
          <w:color w:val="A6A6A6" w:themeColor="background1" w:themeShade="A6"/>
        </w:rPr>
      </w:pPr>
      <w:r>
        <w:rPr>
          <w:color w:val="A6A6A6" w:themeColor="background1" w:themeShade="A6"/>
        </w:rPr>
        <w:t>No Design Requirements specified.</w:t>
      </w:r>
    </w:p>
    <w:p w14:paraId="5B7473E7" w14:textId="77777777" w:rsidR="000D7866" w:rsidRPr="00E47D48" w:rsidRDefault="000D7866" w:rsidP="00E47D48">
      <w:pPr>
        <w:rPr>
          <w:color w:val="FF0000"/>
        </w:rPr>
      </w:pPr>
    </w:p>
    <w:p w14:paraId="1D8F48A6" w14:textId="77777777" w:rsidR="009C1EEC" w:rsidRDefault="000D732E" w:rsidP="0061324D">
      <w:pPr>
        <w:pStyle w:val="Heading2"/>
        <w:numPr>
          <w:ilvl w:val="1"/>
          <w:numId w:val="4"/>
        </w:numPr>
      </w:pPr>
      <w:r>
        <w:t xml:space="preserve">Logical Function </w:t>
      </w:r>
      <w:r>
        <w:rPr>
          <w:noProof/>
        </w:rPr>
        <w:drawing>
          <wp:inline distT="0" distB="0" distL="0" distR="0" wp14:anchorId="4C327498" wp14:editId="46AFBB9E">
            <wp:extent cx="152400" cy="152400"/>
            <wp:effectExtent l="0" t="0" r="0" b="0"/>
            <wp:docPr id="15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06" w:name="_a8a2ddfb03be153f589baebb3ed12bdd"/>
      <w:r w:rsidR="008E73AE">
        <w:t xml:space="preserve"> Play Audio</w:t>
      </w:r>
      <w:bookmarkEnd w:id="106"/>
    </w:p>
    <w:p w14:paraId="1CE2D914" w14:textId="77777777" w:rsidR="0061785D" w:rsidRDefault="0061785D" w:rsidP="00783BCF">
      <w:pPr>
        <w:pStyle w:val="Heading3"/>
      </w:pPr>
      <w:r>
        <w:t xml:space="preserve">Function </w:t>
      </w:r>
      <w:r w:rsidR="00283752">
        <w:t>Overview</w:t>
      </w:r>
    </w:p>
    <w:p w14:paraId="45AEA6C3" w14:textId="77777777" w:rsidR="00427220" w:rsidRDefault="000D732E" w:rsidP="00427220">
      <w:pPr>
        <w:pStyle w:val="Heading4"/>
      </w:pPr>
      <w:r>
        <w:t xml:space="preserve">Function </w:t>
      </w:r>
      <w:r w:rsidR="00283752">
        <w:t>Description</w:t>
      </w:r>
    </w:p>
    <w:p w14:paraId="58406027" w14:textId="77777777" w:rsidR="00794B45" w:rsidRDefault="00794B45" w:rsidP="009C1EEC">
      <w:pPr>
        <w:contextualSpacing/>
      </w:pPr>
    </w:p>
    <w:p w14:paraId="38B5A5CA" w14:textId="77777777" w:rsidR="00AC0C92" w:rsidRDefault="00AC0C92" w:rsidP="009C1EEC">
      <w:pPr>
        <w:contextualSpacing/>
      </w:pPr>
      <w:r>
        <w:t>Function is allocated to:</w:t>
      </w:r>
    </w:p>
    <w:p w14:paraId="2BA60642" w14:textId="77777777" w:rsidR="00AC0C92" w:rsidRDefault="00604AF5" w:rsidP="0061324D">
      <w:pPr>
        <w:pStyle w:val="ListParagraph"/>
        <w:numPr>
          <w:ilvl w:val="0"/>
          <w:numId w:val="13"/>
        </w:numPr>
        <w:contextualSpacing/>
      </w:pPr>
      <w:r>
        <w:rPr>
          <w:noProof/>
        </w:rPr>
        <w:drawing>
          <wp:inline distT="0" distB="0" distL="0" distR="0" wp14:anchorId="5EBD726A" wp14:editId="24DB3A6E">
            <wp:extent cx="152400" cy="152400"/>
            <wp:effectExtent l="0" t="0" r="0" b="0"/>
            <wp:docPr id="158" name="Picture -162096032.jpg" descr="-162096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2096032.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 xml:space="preserve"> Play Audio</w:t>
      </w:r>
      <w:r>
        <w:t xml:space="preserve"> &lt;&lt;Logical&gt;&gt;</w:t>
      </w:r>
    </w:p>
    <w:p w14:paraId="1B4ADD95" w14:textId="77777777" w:rsidR="00AC0C92" w:rsidRDefault="00604AF5" w:rsidP="0061324D">
      <w:pPr>
        <w:pStyle w:val="ListParagraph"/>
        <w:numPr>
          <w:ilvl w:val="0"/>
          <w:numId w:val="13"/>
        </w:numPr>
        <w:contextualSpacing/>
      </w:pPr>
      <w:r>
        <w:rPr>
          <w:noProof/>
        </w:rPr>
        <w:drawing>
          <wp:inline distT="0" distB="0" distL="0" distR="0" wp14:anchorId="095D5359" wp14:editId="5C533873">
            <wp:extent cx="152400" cy="152400"/>
            <wp:effectExtent l="0" t="0" r="0" b="0"/>
            <wp:docPr id="160"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22235B2C" w14:textId="77777777" w:rsidR="00794B45" w:rsidRDefault="00794B45" w:rsidP="009C1EEC">
      <w:pPr>
        <w:contextualSpacing/>
      </w:pPr>
    </w:p>
    <w:p w14:paraId="416D69BF" w14:textId="77777777" w:rsidR="009C1EEC" w:rsidRDefault="009C1EEC" w:rsidP="009C1EEC">
      <w:pPr>
        <w:contextualSpacing/>
      </w:pPr>
      <w:r w:rsidRPr="00A554C4">
        <w:lastRenderedPageBreak/>
        <w:t>MSS Function responsible for Requesting to Play Audio and designate Audio Type</w:t>
      </w:r>
    </w:p>
    <w:p w14:paraId="1D7E9829" w14:textId="77777777" w:rsidR="00282E2C" w:rsidRDefault="000D732E" w:rsidP="00FD32A2">
      <w:pPr>
        <w:pStyle w:val="Heading4"/>
      </w:pPr>
      <w:r>
        <w:t xml:space="preserve">Function </w:t>
      </w:r>
      <w:r w:rsidR="00282E2C">
        <w:t>Variants</w:t>
      </w:r>
    </w:p>
    <w:p w14:paraId="1CA01338" w14:textId="77777777" w:rsidR="00282E2C" w:rsidRDefault="00282E2C" w:rsidP="00282E2C"/>
    <w:p w14:paraId="440E1945"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68568F23" w14:textId="77777777" w:rsidTr="00EB7D77">
        <w:trPr>
          <w:trHeight w:val="314"/>
        </w:trPr>
        <w:tc>
          <w:tcPr>
            <w:tcW w:w="2523" w:type="dxa"/>
            <w:shd w:val="clear" w:color="auto" w:fill="D9D9D9" w:themeFill="background1" w:themeFillShade="D9"/>
          </w:tcPr>
          <w:p w14:paraId="6BEC424E"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1B8AD2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4D7DD6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DDF39FC" w14:textId="77777777" w:rsidTr="00EB7D77">
        <w:trPr>
          <w:trHeight w:val="198"/>
        </w:trPr>
        <w:tc>
          <w:tcPr>
            <w:tcW w:w="2523" w:type="dxa"/>
          </w:tcPr>
          <w:p w14:paraId="5BBE2B2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98B21AF" w14:textId="77777777" w:rsidR="000D732E" w:rsidRPr="009E3B7C" w:rsidRDefault="000D732E" w:rsidP="00EB7D77">
            <w:pPr>
              <w:overflowPunct/>
              <w:autoSpaceDE/>
              <w:autoSpaceDN/>
              <w:adjustRightInd/>
              <w:textAlignment w:val="center"/>
              <w:rPr>
                <w:rFonts w:cs="Arial"/>
              </w:rPr>
            </w:pPr>
          </w:p>
        </w:tc>
        <w:tc>
          <w:tcPr>
            <w:tcW w:w="2551" w:type="dxa"/>
          </w:tcPr>
          <w:p w14:paraId="5998033A" w14:textId="77777777" w:rsidR="000D732E" w:rsidRDefault="000D732E" w:rsidP="00EB7D77">
            <w:pPr>
              <w:rPr>
                <w:rFonts w:cs="Arial"/>
                <w:lang w:val="en-GB"/>
              </w:rPr>
            </w:pPr>
            <w:r>
              <w:rPr>
                <w:rFonts w:cs="Arial"/>
                <w:lang w:val="en-GB"/>
              </w:rPr>
              <w:t xml:space="preserve">e.g. ExtLightTechnology = LED </w:t>
            </w:r>
          </w:p>
          <w:p w14:paraId="37C09AF1" w14:textId="77777777" w:rsidR="000D732E" w:rsidRDefault="000D732E" w:rsidP="00EB7D77">
            <w:pPr>
              <w:rPr>
                <w:rFonts w:cs="Arial"/>
                <w:lang w:val="en-GB"/>
              </w:rPr>
            </w:pPr>
            <w:r>
              <w:rPr>
                <w:rFonts w:cs="Arial"/>
                <w:lang w:val="en-GB"/>
              </w:rPr>
              <w:t>OR</w:t>
            </w:r>
          </w:p>
          <w:p w14:paraId="7304E557" w14:textId="77777777" w:rsidR="000D732E" w:rsidRPr="005A344A" w:rsidRDefault="000D732E" w:rsidP="00EB7D77">
            <w:pPr>
              <w:rPr>
                <w:rFonts w:cs="Arial"/>
                <w:lang w:val="en-GB"/>
              </w:rPr>
            </w:pPr>
            <w:r>
              <w:rPr>
                <w:rFonts w:cs="Arial"/>
                <w:lang w:val="en-GB"/>
              </w:rPr>
              <w:t>ExtLightTechnology = Xenon</w:t>
            </w:r>
          </w:p>
        </w:tc>
      </w:tr>
    </w:tbl>
    <w:p w14:paraId="17C04A4C" w14:textId="77777777" w:rsidR="000D732E" w:rsidRPr="005067FC" w:rsidRDefault="000D732E" w:rsidP="00282E2C">
      <w:pPr>
        <w:rPr>
          <w:i/>
          <w:color w:val="A6A6A6" w:themeColor="background1" w:themeShade="A6"/>
        </w:rPr>
      </w:pPr>
    </w:p>
    <w:p w14:paraId="46EEFF9B" w14:textId="77777777" w:rsidR="00427220" w:rsidRDefault="00427220" w:rsidP="00FD32A2">
      <w:pPr>
        <w:pStyle w:val="Heading4"/>
      </w:pPr>
      <w:r>
        <w:t>Input Requirements</w:t>
      </w:r>
      <w:r w:rsidR="000D732E">
        <w:t>/Documents</w:t>
      </w:r>
    </w:p>
    <w:p w14:paraId="59D0A76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3CA05623" w14:textId="77777777" w:rsidTr="00656A21">
        <w:trPr>
          <w:trHeight w:val="20"/>
        </w:trPr>
        <w:tc>
          <w:tcPr>
            <w:tcW w:w="1561" w:type="dxa"/>
            <w:shd w:val="clear" w:color="auto" w:fill="D9D9D9" w:themeFill="background1" w:themeFillShade="D9"/>
          </w:tcPr>
          <w:p w14:paraId="34B359A3"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5F828AAB" w14:textId="77777777" w:rsidR="000D732E" w:rsidRDefault="000D732E" w:rsidP="00EB7D77">
            <w:pPr>
              <w:rPr>
                <w:rFonts w:ascii="Helvetica" w:hAnsi="Helvetica" w:cs="Helvetica"/>
                <w:sz w:val="16"/>
              </w:rPr>
            </w:pPr>
          </w:p>
          <w:p w14:paraId="2E0EB4C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539733C"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80688D6"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7DBC2A84" w14:textId="77777777" w:rsidR="000D732E" w:rsidRDefault="000D732E" w:rsidP="00EB7D77">
            <w:pPr>
              <w:rPr>
                <w:rFonts w:ascii="Helvetica" w:hAnsi="Helvetica" w:cs="Helvetica"/>
                <w:b/>
              </w:rPr>
            </w:pPr>
            <w:r>
              <w:rPr>
                <w:rFonts w:ascii="Helvetica" w:hAnsi="Helvetica" w:cs="Helvetica"/>
                <w:b/>
              </w:rPr>
              <w:t>Derived Requirement</w:t>
            </w:r>
          </w:p>
          <w:p w14:paraId="36B813AC" w14:textId="77777777" w:rsidR="000D732E" w:rsidRDefault="000D732E" w:rsidP="00EB7D77">
            <w:pPr>
              <w:rPr>
                <w:rFonts w:ascii="Helvetica" w:hAnsi="Helvetica" w:cs="Helvetica"/>
                <w:sz w:val="16"/>
              </w:rPr>
            </w:pPr>
          </w:p>
          <w:p w14:paraId="4ED781EE"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20E299F" w14:textId="77777777" w:rsidTr="00656A21">
        <w:trPr>
          <w:trHeight w:val="20"/>
        </w:trPr>
        <w:tc>
          <w:tcPr>
            <w:tcW w:w="10211" w:type="dxa"/>
            <w:gridSpan w:val="4"/>
            <w:shd w:val="clear" w:color="auto" w:fill="F2F2F2" w:themeFill="background1" w:themeFillShade="F2"/>
          </w:tcPr>
          <w:p w14:paraId="6E154BE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9B42DF9" w14:textId="77777777" w:rsidTr="00656A21">
        <w:trPr>
          <w:trHeight w:val="20"/>
        </w:trPr>
        <w:tc>
          <w:tcPr>
            <w:tcW w:w="1561" w:type="dxa"/>
          </w:tcPr>
          <w:p w14:paraId="345F9BE5" w14:textId="77777777" w:rsidR="000D732E" w:rsidRPr="00D410AE" w:rsidRDefault="000D732E" w:rsidP="00EB7D77">
            <w:pPr>
              <w:rPr>
                <w:rFonts w:cs="Arial"/>
              </w:rPr>
            </w:pPr>
          </w:p>
        </w:tc>
        <w:tc>
          <w:tcPr>
            <w:tcW w:w="2694" w:type="dxa"/>
          </w:tcPr>
          <w:p w14:paraId="52EC5F94" w14:textId="77777777" w:rsidR="000D732E" w:rsidRDefault="000D732E" w:rsidP="00EB7D77">
            <w:pPr>
              <w:rPr>
                <w:rFonts w:cs="Arial"/>
              </w:rPr>
            </w:pPr>
            <w:r>
              <w:rPr>
                <w:rFonts w:cs="Arial"/>
              </w:rPr>
              <w:t>&lt;Example:</w:t>
            </w:r>
          </w:p>
          <w:p w14:paraId="511BA43B" w14:textId="77777777" w:rsidR="000D732E" w:rsidRPr="00D410AE" w:rsidRDefault="000D732E" w:rsidP="00EB7D77">
            <w:pPr>
              <w:rPr>
                <w:rFonts w:cs="Arial"/>
              </w:rPr>
            </w:pPr>
            <w:r>
              <w:rPr>
                <w:rFonts w:cs="Arial"/>
              </w:rPr>
              <w:t>id + title of relevant Feature Docs&gt;</w:t>
            </w:r>
          </w:p>
        </w:tc>
        <w:tc>
          <w:tcPr>
            <w:tcW w:w="2694" w:type="dxa"/>
          </w:tcPr>
          <w:p w14:paraId="2C7841C1" w14:textId="77777777" w:rsidR="000D732E" w:rsidRPr="00D410AE" w:rsidRDefault="000D732E" w:rsidP="00EB7D77">
            <w:pPr>
              <w:rPr>
                <w:rFonts w:cs="Arial"/>
              </w:rPr>
            </w:pPr>
            <w:r>
              <w:rPr>
                <w:rFonts w:cs="Arial"/>
              </w:rPr>
              <w:t>&lt;Example: “Requirements of Feature …”&gt;</w:t>
            </w:r>
          </w:p>
        </w:tc>
        <w:tc>
          <w:tcPr>
            <w:tcW w:w="3262" w:type="dxa"/>
          </w:tcPr>
          <w:p w14:paraId="1C7F462F"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3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E5096B6" w14:textId="77777777" w:rsidTr="00656A21">
        <w:trPr>
          <w:trHeight w:val="20"/>
        </w:trPr>
        <w:tc>
          <w:tcPr>
            <w:tcW w:w="1561" w:type="dxa"/>
          </w:tcPr>
          <w:p w14:paraId="70548C6F" w14:textId="77777777" w:rsidR="000D732E" w:rsidRPr="00D410AE" w:rsidRDefault="000D732E" w:rsidP="00EB7D77">
            <w:pPr>
              <w:rPr>
                <w:rFonts w:cs="Arial"/>
              </w:rPr>
            </w:pPr>
          </w:p>
        </w:tc>
        <w:tc>
          <w:tcPr>
            <w:tcW w:w="2694" w:type="dxa"/>
          </w:tcPr>
          <w:p w14:paraId="769C7C80" w14:textId="77777777" w:rsidR="000D732E" w:rsidRDefault="000D732E" w:rsidP="00EB7D77">
            <w:pPr>
              <w:rPr>
                <w:rFonts w:cs="Arial"/>
              </w:rPr>
            </w:pPr>
          </w:p>
        </w:tc>
        <w:tc>
          <w:tcPr>
            <w:tcW w:w="2694" w:type="dxa"/>
          </w:tcPr>
          <w:p w14:paraId="6C613634" w14:textId="77777777" w:rsidR="000D732E" w:rsidRDefault="000D732E" w:rsidP="00EB7D77">
            <w:pPr>
              <w:rPr>
                <w:rFonts w:cs="Arial"/>
              </w:rPr>
            </w:pPr>
          </w:p>
        </w:tc>
        <w:tc>
          <w:tcPr>
            <w:tcW w:w="3262" w:type="dxa"/>
          </w:tcPr>
          <w:p w14:paraId="686964E5" w14:textId="77777777" w:rsidR="000D732E" w:rsidRDefault="000D732E" w:rsidP="00EB7D77">
            <w:pPr>
              <w:rPr>
                <w:rFonts w:cs="Arial"/>
              </w:rPr>
            </w:pPr>
          </w:p>
        </w:tc>
      </w:tr>
      <w:tr w:rsidR="000D732E" w:rsidRPr="007C20FA" w14:paraId="2EB3E79B" w14:textId="77777777" w:rsidTr="00656A21">
        <w:trPr>
          <w:trHeight w:val="20"/>
        </w:trPr>
        <w:tc>
          <w:tcPr>
            <w:tcW w:w="10211" w:type="dxa"/>
            <w:gridSpan w:val="4"/>
            <w:shd w:val="clear" w:color="auto" w:fill="F2F2F2" w:themeFill="background1" w:themeFillShade="F2"/>
          </w:tcPr>
          <w:p w14:paraId="64B27EB6"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11784C3" w14:textId="77777777" w:rsidTr="00656A21">
        <w:trPr>
          <w:trHeight w:val="20"/>
        </w:trPr>
        <w:tc>
          <w:tcPr>
            <w:tcW w:w="1561" w:type="dxa"/>
          </w:tcPr>
          <w:p w14:paraId="46C8F6D5" w14:textId="77777777" w:rsidR="000D732E" w:rsidRPr="00D410AE" w:rsidRDefault="000D732E" w:rsidP="00EB7D77">
            <w:pPr>
              <w:rPr>
                <w:rFonts w:cs="Arial"/>
              </w:rPr>
            </w:pPr>
          </w:p>
        </w:tc>
        <w:tc>
          <w:tcPr>
            <w:tcW w:w="2694" w:type="dxa"/>
          </w:tcPr>
          <w:p w14:paraId="26B214D5" w14:textId="77777777" w:rsidR="000D732E" w:rsidRPr="00D410AE" w:rsidRDefault="000D732E" w:rsidP="00EB7D77">
            <w:pPr>
              <w:rPr>
                <w:rFonts w:cs="Arial"/>
              </w:rPr>
            </w:pPr>
            <w:r>
              <w:rPr>
                <w:rFonts w:cs="Arial"/>
              </w:rPr>
              <w:t>&lt;Example: some SDS (requirement)&gt;</w:t>
            </w:r>
          </w:p>
        </w:tc>
        <w:tc>
          <w:tcPr>
            <w:tcW w:w="2694" w:type="dxa"/>
          </w:tcPr>
          <w:p w14:paraId="18D605D9" w14:textId="77777777" w:rsidR="000D732E" w:rsidRPr="00D410AE" w:rsidRDefault="000D732E" w:rsidP="00EB7D77">
            <w:pPr>
              <w:rPr>
                <w:rFonts w:cs="Arial"/>
              </w:rPr>
            </w:pPr>
          </w:p>
        </w:tc>
        <w:tc>
          <w:tcPr>
            <w:tcW w:w="3262" w:type="dxa"/>
          </w:tcPr>
          <w:p w14:paraId="65AB20D5" w14:textId="77777777" w:rsidR="000D732E" w:rsidRDefault="000D732E" w:rsidP="00EB7D77">
            <w:pPr>
              <w:rPr>
                <w:rFonts w:cs="Arial"/>
              </w:rPr>
            </w:pPr>
          </w:p>
        </w:tc>
      </w:tr>
      <w:tr w:rsidR="000D732E" w:rsidRPr="007C20FA" w14:paraId="55E221A9" w14:textId="77777777" w:rsidTr="00656A21">
        <w:trPr>
          <w:trHeight w:val="20"/>
        </w:trPr>
        <w:tc>
          <w:tcPr>
            <w:tcW w:w="1561" w:type="dxa"/>
          </w:tcPr>
          <w:p w14:paraId="2E4D1092" w14:textId="77777777" w:rsidR="000D732E" w:rsidRDefault="000D732E" w:rsidP="00EB7D77">
            <w:pPr>
              <w:rPr>
                <w:rFonts w:cs="Arial"/>
              </w:rPr>
            </w:pPr>
          </w:p>
        </w:tc>
        <w:tc>
          <w:tcPr>
            <w:tcW w:w="2694" w:type="dxa"/>
          </w:tcPr>
          <w:p w14:paraId="5D8181E3" w14:textId="77777777" w:rsidR="000D732E" w:rsidRDefault="000D732E" w:rsidP="00EB7D77">
            <w:pPr>
              <w:rPr>
                <w:rFonts w:cs="Arial"/>
              </w:rPr>
            </w:pPr>
          </w:p>
        </w:tc>
        <w:tc>
          <w:tcPr>
            <w:tcW w:w="2694" w:type="dxa"/>
          </w:tcPr>
          <w:p w14:paraId="4C60BAEE" w14:textId="77777777" w:rsidR="000D732E" w:rsidRDefault="000D732E" w:rsidP="00EB7D77">
            <w:pPr>
              <w:rPr>
                <w:rFonts w:cs="Arial"/>
              </w:rPr>
            </w:pPr>
          </w:p>
        </w:tc>
        <w:tc>
          <w:tcPr>
            <w:tcW w:w="3262" w:type="dxa"/>
          </w:tcPr>
          <w:p w14:paraId="35F011A8" w14:textId="77777777" w:rsidR="000D732E" w:rsidRDefault="000D732E" w:rsidP="00EB7D77">
            <w:pPr>
              <w:rPr>
                <w:rFonts w:cs="Arial"/>
              </w:rPr>
            </w:pPr>
          </w:p>
        </w:tc>
      </w:tr>
      <w:tr w:rsidR="000D732E" w:rsidRPr="007C20FA" w14:paraId="26456689" w14:textId="77777777" w:rsidTr="00656A21">
        <w:trPr>
          <w:trHeight w:val="20"/>
        </w:trPr>
        <w:tc>
          <w:tcPr>
            <w:tcW w:w="10211" w:type="dxa"/>
            <w:gridSpan w:val="4"/>
            <w:shd w:val="clear" w:color="auto" w:fill="F2F2F2" w:themeFill="background1" w:themeFillShade="F2"/>
          </w:tcPr>
          <w:p w14:paraId="5F32431C"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A1F1B63" w14:textId="77777777" w:rsidTr="00656A21">
        <w:trPr>
          <w:trHeight w:val="20"/>
        </w:trPr>
        <w:tc>
          <w:tcPr>
            <w:tcW w:w="1561" w:type="dxa"/>
          </w:tcPr>
          <w:p w14:paraId="4F7B55AF" w14:textId="77777777" w:rsidR="000D732E" w:rsidRPr="00D410AE" w:rsidRDefault="000D732E" w:rsidP="00EB7D77">
            <w:pPr>
              <w:rPr>
                <w:rFonts w:cs="Arial"/>
              </w:rPr>
            </w:pPr>
          </w:p>
        </w:tc>
        <w:tc>
          <w:tcPr>
            <w:tcW w:w="2694" w:type="dxa"/>
          </w:tcPr>
          <w:p w14:paraId="4992F217" w14:textId="77777777" w:rsidR="000D732E" w:rsidRPr="00D410AE" w:rsidRDefault="000D732E" w:rsidP="00EB7D77">
            <w:pPr>
              <w:rPr>
                <w:rFonts w:cs="Arial"/>
              </w:rPr>
            </w:pPr>
          </w:p>
        </w:tc>
        <w:tc>
          <w:tcPr>
            <w:tcW w:w="2694" w:type="dxa"/>
          </w:tcPr>
          <w:p w14:paraId="255E3C31" w14:textId="77777777" w:rsidR="000D732E" w:rsidRPr="00D410AE" w:rsidRDefault="000D732E" w:rsidP="00EB7D77">
            <w:pPr>
              <w:rPr>
                <w:rFonts w:cs="Arial"/>
              </w:rPr>
            </w:pPr>
          </w:p>
        </w:tc>
        <w:tc>
          <w:tcPr>
            <w:tcW w:w="3262" w:type="dxa"/>
          </w:tcPr>
          <w:p w14:paraId="2B37E37E" w14:textId="77777777" w:rsidR="000D732E" w:rsidRPr="00D410AE" w:rsidRDefault="000D732E" w:rsidP="00EB7D77">
            <w:pPr>
              <w:rPr>
                <w:rFonts w:cs="Arial"/>
              </w:rPr>
            </w:pPr>
          </w:p>
        </w:tc>
      </w:tr>
      <w:tr w:rsidR="000D732E" w:rsidRPr="007C20FA" w14:paraId="2B8FF90A" w14:textId="77777777" w:rsidTr="00656A21">
        <w:trPr>
          <w:trHeight w:val="20"/>
        </w:trPr>
        <w:tc>
          <w:tcPr>
            <w:tcW w:w="10211" w:type="dxa"/>
            <w:gridSpan w:val="4"/>
            <w:shd w:val="clear" w:color="auto" w:fill="F2F2F2" w:themeFill="background1" w:themeFillShade="F2"/>
          </w:tcPr>
          <w:p w14:paraId="366A6ACD"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DA26120" w14:textId="77777777" w:rsidTr="00656A21">
        <w:trPr>
          <w:trHeight w:val="20"/>
        </w:trPr>
        <w:tc>
          <w:tcPr>
            <w:tcW w:w="1561" w:type="dxa"/>
          </w:tcPr>
          <w:p w14:paraId="4D51C1CF" w14:textId="77777777" w:rsidR="000D732E" w:rsidRPr="00D410AE" w:rsidRDefault="000D732E" w:rsidP="00EB7D77">
            <w:pPr>
              <w:rPr>
                <w:rFonts w:cs="Arial"/>
              </w:rPr>
            </w:pPr>
          </w:p>
        </w:tc>
        <w:tc>
          <w:tcPr>
            <w:tcW w:w="2694" w:type="dxa"/>
          </w:tcPr>
          <w:p w14:paraId="5484FF7C" w14:textId="77777777" w:rsidR="000D732E" w:rsidRPr="00D410AE" w:rsidRDefault="000D732E" w:rsidP="00EB7D77">
            <w:pPr>
              <w:rPr>
                <w:rFonts w:cs="Arial"/>
              </w:rPr>
            </w:pPr>
          </w:p>
        </w:tc>
        <w:tc>
          <w:tcPr>
            <w:tcW w:w="2694" w:type="dxa"/>
          </w:tcPr>
          <w:p w14:paraId="0D4A175C" w14:textId="77777777" w:rsidR="000D732E" w:rsidRPr="00D410AE" w:rsidRDefault="000D732E" w:rsidP="00EB7D77">
            <w:pPr>
              <w:rPr>
                <w:rFonts w:cs="Arial"/>
              </w:rPr>
            </w:pPr>
          </w:p>
        </w:tc>
        <w:tc>
          <w:tcPr>
            <w:tcW w:w="3262" w:type="dxa"/>
          </w:tcPr>
          <w:p w14:paraId="6E6ED9B2" w14:textId="77777777" w:rsidR="000D732E" w:rsidRPr="00D410AE" w:rsidRDefault="000D732E" w:rsidP="00EB7D77">
            <w:pPr>
              <w:rPr>
                <w:rFonts w:cs="Arial"/>
              </w:rPr>
            </w:pPr>
          </w:p>
        </w:tc>
      </w:tr>
      <w:tr w:rsidR="000D732E" w:rsidRPr="007C20FA" w14:paraId="20C267B4" w14:textId="77777777" w:rsidTr="00656A21">
        <w:trPr>
          <w:trHeight w:val="20"/>
        </w:trPr>
        <w:tc>
          <w:tcPr>
            <w:tcW w:w="10211" w:type="dxa"/>
            <w:gridSpan w:val="4"/>
            <w:shd w:val="clear" w:color="auto" w:fill="F2F2F2" w:themeFill="background1" w:themeFillShade="F2"/>
          </w:tcPr>
          <w:p w14:paraId="4974CBFC"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FC28767" w14:textId="77777777" w:rsidTr="00656A21">
        <w:trPr>
          <w:trHeight w:val="20"/>
        </w:trPr>
        <w:tc>
          <w:tcPr>
            <w:tcW w:w="1561" w:type="dxa"/>
          </w:tcPr>
          <w:p w14:paraId="5D11201B" w14:textId="77777777" w:rsidR="000D732E" w:rsidRPr="00D410AE" w:rsidRDefault="000D732E" w:rsidP="00EB7D77">
            <w:pPr>
              <w:rPr>
                <w:rFonts w:cs="Arial"/>
              </w:rPr>
            </w:pPr>
          </w:p>
        </w:tc>
        <w:tc>
          <w:tcPr>
            <w:tcW w:w="2694" w:type="dxa"/>
          </w:tcPr>
          <w:p w14:paraId="7509A317" w14:textId="77777777" w:rsidR="000D732E" w:rsidRDefault="000D732E" w:rsidP="00EB7D77">
            <w:pPr>
              <w:rPr>
                <w:rFonts w:cs="Arial"/>
              </w:rPr>
            </w:pPr>
          </w:p>
        </w:tc>
        <w:tc>
          <w:tcPr>
            <w:tcW w:w="2694" w:type="dxa"/>
          </w:tcPr>
          <w:p w14:paraId="0DC2B028" w14:textId="77777777" w:rsidR="000D732E" w:rsidRPr="00D410AE" w:rsidRDefault="000D732E" w:rsidP="00EB7D77">
            <w:pPr>
              <w:rPr>
                <w:rFonts w:cs="Arial"/>
              </w:rPr>
            </w:pPr>
          </w:p>
        </w:tc>
        <w:tc>
          <w:tcPr>
            <w:tcW w:w="3262" w:type="dxa"/>
          </w:tcPr>
          <w:p w14:paraId="00EC9952" w14:textId="77777777" w:rsidR="000D732E" w:rsidRPr="00D410AE" w:rsidRDefault="000D732E" w:rsidP="00EB7D77">
            <w:pPr>
              <w:rPr>
                <w:rFonts w:cs="Arial"/>
              </w:rPr>
            </w:pPr>
          </w:p>
        </w:tc>
      </w:tr>
      <w:tr w:rsidR="00656A21" w:rsidRPr="007C20FA" w14:paraId="3E76EF96" w14:textId="77777777" w:rsidTr="00656A21">
        <w:trPr>
          <w:trHeight w:val="20"/>
        </w:trPr>
        <w:tc>
          <w:tcPr>
            <w:tcW w:w="1561" w:type="dxa"/>
          </w:tcPr>
          <w:p w14:paraId="34D13F21" w14:textId="77777777" w:rsidR="00656A21" w:rsidRPr="00D410AE" w:rsidRDefault="00656A21" w:rsidP="00EB7D77">
            <w:pPr>
              <w:rPr>
                <w:rFonts w:cs="Arial"/>
              </w:rPr>
            </w:pPr>
          </w:p>
        </w:tc>
        <w:tc>
          <w:tcPr>
            <w:tcW w:w="2694" w:type="dxa"/>
          </w:tcPr>
          <w:p w14:paraId="5A6FA99E" w14:textId="77777777" w:rsidR="00656A21" w:rsidRDefault="00656A21" w:rsidP="00EB7D77">
            <w:pPr>
              <w:rPr>
                <w:rFonts w:cs="Arial"/>
              </w:rPr>
            </w:pPr>
          </w:p>
        </w:tc>
        <w:tc>
          <w:tcPr>
            <w:tcW w:w="2694" w:type="dxa"/>
          </w:tcPr>
          <w:p w14:paraId="08CB05AE" w14:textId="77777777" w:rsidR="00656A21" w:rsidRPr="00D410AE" w:rsidRDefault="00656A21" w:rsidP="00EB7D77">
            <w:pPr>
              <w:rPr>
                <w:rFonts w:cs="Arial"/>
              </w:rPr>
            </w:pPr>
          </w:p>
        </w:tc>
        <w:tc>
          <w:tcPr>
            <w:tcW w:w="3262" w:type="dxa"/>
          </w:tcPr>
          <w:p w14:paraId="6FA595F6" w14:textId="77777777" w:rsidR="00656A21" w:rsidRPr="00D410AE" w:rsidRDefault="00656A21" w:rsidP="00EB7D77">
            <w:pPr>
              <w:rPr>
                <w:rFonts w:cs="Arial"/>
              </w:rPr>
            </w:pPr>
          </w:p>
        </w:tc>
      </w:tr>
    </w:tbl>
    <w:p w14:paraId="73D212A6"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D225D3E" w14:textId="77777777" w:rsidR="000D732E" w:rsidRPr="005067FC" w:rsidRDefault="000D732E" w:rsidP="00427220">
      <w:pPr>
        <w:rPr>
          <w:i/>
          <w:color w:val="A6A6A6" w:themeColor="background1" w:themeShade="A6"/>
        </w:rPr>
      </w:pPr>
    </w:p>
    <w:p w14:paraId="0A6005F1" w14:textId="77777777" w:rsidR="00427220" w:rsidRDefault="00427220" w:rsidP="00427220">
      <w:pPr>
        <w:pStyle w:val="Heading4"/>
      </w:pPr>
      <w:r>
        <w:t>Assumptions</w:t>
      </w:r>
    </w:p>
    <w:p w14:paraId="20D0B00A" w14:textId="77777777" w:rsidR="00A92B2F" w:rsidRDefault="00A92B2F" w:rsidP="00A92B2F"/>
    <w:p w14:paraId="00FE400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4EB48ED" w14:textId="77777777" w:rsidR="00C0442C" w:rsidRDefault="00C0442C" w:rsidP="00A92B2F"/>
    <w:p w14:paraId="415973A8" w14:textId="77777777" w:rsidR="00F15706" w:rsidRDefault="00E60B64" w:rsidP="00783BCF">
      <w:pPr>
        <w:pStyle w:val="Heading3"/>
      </w:pPr>
      <w:r>
        <w:t>Function Scope</w:t>
      </w:r>
    </w:p>
    <w:p w14:paraId="1FB6C4EB" w14:textId="77777777" w:rsidR="00055646" w:rsidRPr="00A43B48" w:rsidRDefault="00055646" w:rsidP="00306D37">
      <w:pPr>
        <w:contextualSpacing/>
      </w:pPr>
    </w:p>
    <w:p w14:paraId="41AD351A" w14:textId="77777777" w:rsidR="00306D37" w:rsidRDefault="00306D37" w:rsidP="00306D37">
      <w:pPr>
        <w:contextualSpacing/>
      </w:pPr>
      <w:r>
        <w:t xml:space="preserve">The </w:t>
      </w:r>
      <w:r>
        <w:rPr>
          <w:noProof/>
        </w:rPr>
        <w:drawing>
          <wp:inline distT="0" distB="0" distL="0" distR="0" wp14:anchorId="7FA979AD" wp14:editId="23ADE340">
            <wp:extent cx="152400" cy="152400"/>
            <wp:effectExtent l="0" t="0" r="0" b="0"/>
            <wp:docPr id="16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 Play Audio</w:t>
      </w:r>
      <w:r w:rsidR="0004480F">
        <w:rPr>
          <w:b/>
        </w:rPr>
        <w:t>”</w:t>
      </w:r>
      <w:r>
        <w:t xml:space="preserve"> f</w:t>
      </w:r>
      <w:r w:rsidR="00294100">
        <w:t>unction is called by</w:t>
      </w:r>
      <w:r>
        <w:t xml:space="preserve"> the following </w:t>
      </w:r>
      <w:r w:rsidR="00294100">
        <w:t>functions</w:t>
      </w:r>
      <w:r>
        <w:t>:</w:t>
      </w:r>
    </w:p>
    <w:p w14:paraId="2CDAF618" w14:textId="77777777" w:rsidR="00306D37" w:rsidRPr="00953D23" w:rsidRDefault="00306D37" w:rsidP="0061324D">
      <w:pPr>
        <w:pStyle w:val="ListParagraph"/>
        <w:numPr>
          <w:ilvl w:val="0"/>
          <w:numId w:val="12"/>
        </w:numPr>
        <w:contextualSpacing/>
      </w:pPr>
      <w:r>
        <w:rPr>
          <w:noProof/>
        </w:rPr>
        <w:drawing>
          <wp:inline distT="0" distB="0" distL="0" distR="0" wp14:anchorId="60F3DC66" wp14:editId="065B2035">
            <wp:extent cx="152400" cy="152400"/>
            <wp:effectExtent l="0" t="0" r="0" b="0"/>
            <wp:docPr id="16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671FD3C7" w14:textId="77777777" w:rsidR="00393C96" w:rsidRPr="00393C96" w:rsidRDefault="00393C96" w:rsidP="00306D37">
      <w:pPr>
        <w:contextualSpacing/>
      </w:pPr>
    </w:p>
    <w:p w14:paraId="4B0C6A0F" w14:textId="77777777" w:rsidR="001A755C" w:rsidRDefault="001A755C" w:rsidP="00306D37"/>
    <w:p w14:paraId="364DA973" w14:textId="77777777" w:rsidR="00294100" w:rsidRDefault="00294100" w:rsidP="00294100">
      <w:pPr>
        <w:jc w:val="center"/>
      </w:pPr>
      <w:r>
        <w:rPr>
          <w:noProof/>
        </w:rPr>
        <w:lastRenderedPageBreak/>
        <w:drawing>
          <wp:inline distT="0" distB="0" distL="0" distR="0" wp14:anchorId="70EF3AFC" wp14:editId="24B6DC6B">
            <wp:extent cx="6466205" cy="886336"/>
            <wp:effectExtent l="0" t="0" r="0" b="0"/>
            <wp:docPr id="16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5C6A7F1C"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632CCEA" wp14:editId="35EBF0E5">
            <wp:extent cx="152400" cy="152400"/>
            <wp:effectExtent l="0" t="0" r="0" b="0"/>
            <wp:docPr id="16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37854A66" wp14:editId="0F83F04B">
            <wp:extent cx="152400" cy="152400"/>
            <wp:effectExtent l="0" t="0" r="0" b="0"/>
            <wp:docPr id="17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 Play Audio</w:t>
      </w:r>
      <w:r w:rsidR="0004480F">
        <w:t>”</w:t>
      </w:r>
    </w:p>
    <w:p w14:paraId="7C9B494F" w14:textId="77777777" w:rsidR="00306D37" w:rsidRDefault="00306D37" w:rsidP="00306D37">
      <w:pPr>
        <w:contextualSpacing/>
      </w:pPr>
    </w:p>
    <w:p w14:paraId="6C584A5E" w14:textId="77777777" w:rsidR="00F15706" w:rsidRDefault="00E60B64" w:rsidP="00783BCF">
      <w:pPr>
        <w:pStyle w:val="Heading3"/>
      </w:pPr>
      <w:r>
        <w:t>Function Interfaces</w:t>
      </w:r>
    </w:p>
    <w:p w14:paraId="1229DCE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C5F250A" w14:textId="77777777" w:rsidTr="0082668D">
        <w:trPr>
          <w:trHeight w:val="260"/>
        </w:trPr>
        <w:tc>
          <w:tcPr>
            <w:tcW w:w="2547" w:type="dxa"/>
            <w:shd w:val="clear" w:color="auto" w:fill="D9D9D9" w:themeFill="background1" w:themeFillShade="D9"/>
            <w:noWrap/>
            <w:hideMark/>
          </w:tcPr>
          <w:p w14:paraId="6B0D55C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9A0796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058EE249" w14:textId="77777777" w:rsidTr="0082668D">
        <w:trPr>
          <w:trHeight w:val="410"/>
        </w:trPr>
        <w:tc>
          <w:tcPr>
            <w:tcW w:w="2547" w:type="dxa"/>
            <w:noWrap/>
          </w:tcPr>
          <w:p w14:paraId="091CAD67" w14:textId="77777777" w:rsidR="0082668D" w:rsidRDefault="0082668D" w:rsidP="00BC57B1">
            <w:pPr>
              <w:contextualSpacing/>
              <w:rPr>
                <w:rFonts w:cs="Arial"/>
              </w:rPr>
            </w:pPr>
            <w:r w:rsidRPr="00275823">
              <w:rPr>
                <w:rFonts w:cs="Arial"/>
              </w:rPr>
              <w:t>PlayCommand</w:t>
            </w:r>
          </w:p>
          <w:p w14:paraId="2C3507CF" w14:textId="77777777" w:rsidR="0082668D" w:rsidRDefault="0082668D" w:rsidP="00BC57B1">
            <w:pPr>
              <w:contextualSpacing/>
              <w:rPr>
                <w:rFonts w:cs="Arial"/>
              </w:rPr>
            </w:pPr>
            <w:r>
              <w:rPr>
                <w:rFonts w:cs="Arial"/>
              </w:rPr>
              <w:t>Type:</w:t>
            </w:r>
          </w:p>
          <w:p w14:paraId="09795D4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3A61A6D" wp14:editId="2650B5BE">
                  <wp:extent cx="152400" cy="152400"/>
                  <wp:effectExtent l="0" t="0" r="0" b="0"/>
                  <wp:docPr id="17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039daed92e87a249acc447bbf34af14" w:history="1">
              <w:r>
                <w:rPr>
                  <w:rStyle w:val="Hyperlink"/>
                  <w:rFonts w:cs="Arial"/>
                </w:rPr>
                <w:t>BLE_AutomotiveAudioReq _ET</w:t>
              </w:r>
            </w:hyperlink>
          </w:p>
        </w:tc>
        <w:tc>
          <w:tcPr>
            <w:tcW w:w="7654" w:type="dxa"/>
          </w:tcPr>
          <w:p w14:paraId="0FFD294B" w14:textId="77777777" w:rsidR="0082668D" w:rsidRDefault="0082668D" w:rsidP="00BC57B1">
            <w:pPr>
              <w:rPr>
                <w:rFonts w:cs="Arial"/>
              </w:rPr>
            </w:pPr>
            <w:r>
              <w:rPr>
                <w:rFonts w:cs="Arial"/>
              </w:rPr>
              <w:t>Signal Description:</w:t>
            </w:r>
          </w:p>
          <w:p w14:paraId="7E25DF4F" w14:textId="77777777" w:rsidR="0082668D" w:rsidRDefault="0082668D" w:rsidP="00BC57B1">
            <w:pPr>
              <w:rPr>
                <w:rFonts w:cs="Arial"/>
              </w:rPr>
            </w:pPr>
            <w:r w:rsidRPr="00275823">
              <w:rPr>
                <w:rFonts w:cs="Arial"/>
              </w:rPr>
              <w:t>Encoding type for Automotive Audio Req (Routed Audio Requested)</w:t>
            </w:r>
          </w:p>
          <w:p w14:paraId="0DF4DB54" w14:textId="77777777" w:rsidR="0082668D" w:rsidRDefault="0082668D" w:rsidP="00BC57B1">
            <w:pPr>
              <w:rPr>
                <w:rFonts w:cs="Arial"/>
              </w:rPr>
            </w:pPr>
          </w:p>
          <w:p w14:paraId="43EB039A" w14:textId="77777777" w:rsidR="0082668D" w:rsidRPr="0046598F" w:rsidRDefault="0082668D" w:rsidP="00BC57B1">
            <w:pPr>
              <w:rPr>
                <w:rFonts w:cs="Arial"/>
                <w:color w:val="000000"/>
              </w:rPr>
            </w:pPr>
            <w:r>
              <w:rPr>
                <w:rFonts w:cs="Arial"/>
                <w:color w:val="000000"/>
              </w:rPr>
              <w:t>Received from:</w:t>
            </w:r>
          </w:p>
          <w:p w14:paraId="5C3507F7" w14:textId="77777777" w:rsidR="0082668D" w:rsidRPr="00C8319B" w:rsidRDefault="0082668D" w:rsidP="00BC57B1">
            <w:pPr>
              <w:pStyle w:val="ListParagraph"/>
              <w:numPr>
                <w:ilvl w:val="0"/>
                <w:numId w:val="12"/>
              </w:numPr>
              <w:rPr>
                <w:rFonts w:cs="Arial"/>
              </w:rPr>
            </w:pPr>
            <w:r>
              <w:rPr>
                <w:noProof/>
              </w:rPr>
              <w:drawing>
                <wp:inline distT="0" distB="0" distL="0" distR="0" wp14:anchorId="01591451" wp14:editId="516D162E">
                  <wp:extent cx="152400" cy="152400"/>
                  <wp:effectExtent l="0" t="0" r="0" b="0"/>
                  <wp:docPr id="17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5af672d29a878c5b9ed42f07212801e" w:history="1">
              <w:r>
                <w:rPr>
                  <w:rStyle w:val="Hyperlink"/>
                  <w:rFonts w:cs="Arial"/>
                </w:rPr>
                <w:t>Route Audio</w:t>
              </w:r>
            </w:hyperlink>
          </w:p>
        </w:tc>
      </w:tr>
    </w:tbl>
    <w:p w14:paraId="558BC9E8" w14:textId="77777777" w:rsidR="0082668D" w:rsidRDefault="0082668D" w:rsidP="00A7465B">
      <w:pPr>
        <w:contextualSpacing/>
        <w:rPr>
          <w:rFonts w:cs="Arial"/>
        </w:rPr>
      </w:pPr>
    </w:p>
    <w:p w14:paraId="6ECDBCBE"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621C88C" w14:textId="77777777" w:rsidTr="00CD7DFE">
        <w:trPr>
          <w:trHeight w:val="260"/>
        </w:trPr>
        <w:tc>
          <w:tcPr>
            <w:tcW w:w="2689" w:type="dxa"/>
            <w:shd w:val="clear" w:color="auto" w:fill="D9D9D9" w:themeFill="background1" w:themeFillShade="D9"/>
            <w:noWrap/>
            <w:hideMark/>
          </w:tcPr>
          <w:p w14:paraId="65CEC1B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7E9F9D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97F3474" w14:textId="77777777" w:rsidTr="00CD7DFE">
        <w:trPr>
          <w:trHeight w:val="410"/>
        </w:trPr>
        <w:tc>
          <w:tcPr>
            <w:tcW w:w="2689" w:type="dxa"/>
            <w:noWrap/>
          </w:tcPr>
          <w:p w14:paraId="0917AC35" w14:textId="77777777" w:rsidR="00CD7DFE" w:rsidRDefault="00CD7DFE" w:rsidP="00BC57B1">
            <w:pPr>
              <w:contextualSpacing/>
              <w:rPr>
                <w:rFonts w:cs="Arial"/>
              </w:rPr>
            </w:pPr>
            <w:r>
              <w:rPr>
                <w:rFonts w:cs="Arial"/>
              </w:rPr>
              <w:t>AutomotiveAudioReq</w:t>
            </w:r>
          </w:p>
          <w:p w14:paraId="6C361EC7" w14:textId="77777777" w:rsidR="00CD7DFE" w:rsidRDefault="00CD7DFE" w:rsidP="00BC57B1">
            <w:pPr>
              <w:contextualSpacing/>
              <w:rPr>
                <w:rFonts w:cs="Arial"/>
              </w:rPr>
            </w:pPr>
            <w:r>
              <w:rPr>
                <w:rFonts w:cs="Arial"/>
              </w:rPr>
              <w:t>Type:</w:t>
            </w:r>
          </w:p>
          <w:p w14:paraId="7347BAF7" w14:textId="77777777" w:rsidR="00CD7DFE" w:rsidRDefault="00CD7DFE" w:rsidP="00BC57B1">
            <w:pPr>
              <w:contextualSpacing/>
              <w:rPr>
                <w:rFonts w:cs="Arial"/>
              </w:rPr>
            </w:pPr>
            <w:r>
              <w:rPr>
                <w:noProof/>
              </w:rPr>
              <w:drawing>
                <wp:inline distT="0" distB="0" distL="0" distR="0" wp14:anchorId="60F8C9BD" wp14:editId="43603399">
                  <wp:extent cx="152400" cy="152400"/>
                  <wp:effectExtent l="0" t="0" r="0" b="0"/>
                  <wp:docPr id="17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a282d7a2f56acb8c15cc30d01d0705d" w:history="1">
              <w:r>
                <w:rPr>
                  <w:rStyle w:val="Hyperlink"/>
                  <w:rFonts w:cs="Arial"/>
                </w:rPr>
                <w:t>PlayAudio_Req_ET</w:t>
              </w:r>
            </w:hyperlink>
          </w:p>
        </w:tc>
        <w:tc>
          <w:tcPr>
            <w:tcW w:w="7512" w:type="dxa"/>
            <w:noWrap/>
          </w:tcPr>
          <w:p w14:paraId="21DC8D8B" w14:textId="77777777" w:rsidR="00CD7DFE" w:rsidRDefault="00CD7DFE" w:rsidP="00BC57B1">
            <w:pPr>
              <w:rPr>
                <w:rFonts w:cs="Arial"/>
              </w:rPr>
            </w:pPr>
            <w:r>
              <w:rPr>
                <w:rFonts w:cs="Arial"/>
              </w:rPr>
              <w:t>Signal Description:</w:t>
            </w:r>
          </w:p>
          <w:p w14:paraId="252ED20F" w14:textId="77777777" w:rsidR="00CD7DFE" w:rsidRDefault="00CD7DFE" w:rsidP="00BC57B1">
            <w:pPr>
              <w:rPr>
                <w:rFonts w:cs="Arial"/>
              </w:rPr>
            </w:pPr>
            <w:r>
              <w:rPr>
                <w:rFonts w:cs="Arial"/>
              </w:rPr>
              <w:t>Encoding type for Play Audio Req (Play Audio Requested)</w:t>
            </w:r>
          </w:p>
          <w:p w14:paraId="103D44A5" w14:textId="77777777" w:rsidR="00CD7DFE" w:rsidRDefault="00CD7DFE" w:rsidP="00BC57B1">
            <w:pPr>
              <w:rPr>
                <w:rFonts w:cs="Arial"/>
              </w:rPr>
            </w:pPr>
          </w:p>
        </w:tc>
      </w:tr>
    </w:tbl>
    <w:p w14:paraId="400BF6B2" w14:textId="77777777" w:rsidR="00CD7DFE" w:rsidRDefault="00CD7DFE" w:rsidP="00A72B37"/>
    <w:p w14:paraId="2603D91E" w14:textId="77777777" w:rsidR="00A72B37" w:rsidRDefault="00A72B37" w:rsidP="00A72B37">
      <w:pPr>
        <w:pStyle w:val="Heading4"/>
      </w:pPr>
      <w:r>
        <w:t>Logical</w:t>
      </w:r>
      <w:r w:rsidRPr="00F15706">
        <w:t xml:space="preserve"> Parameters</w:t>
      </w:r>
    </w:p>
    <w:p w14:paraId="7CAD0E30" w14:textId="77777777" w:rsidR="00A72B37" w:rsidRDefault="00A72B37" w:rsidP="00A72B37"/>
    <w:p w14:paraId="160653C8"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D01EC8A" w14:textId="77777777" w:rsidTr="00EB7D77">
        <w:trPr>
          <w:trHeight w:val="211"/>
        </w:trPr>
        <w:tc>
          <w:tcPr>
            <w:tcW w:w="2689" w:type="dxa"/>
            <w:shd w:val="clear" w:color="auto" w:fill="D9D9D9" w:themeFill="background1" w:themeFillShade="D9"/>
            <w:noWrap/>
            <w:hideMark/>
          </w:tcPr>
          <w:p w14:paraId="0BC8DB6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394C2C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066E303" w14:textId="77777777" w:rsidTr="00EB7D77">
        <w:trPr>
          <w:trHeight w:val="410"/>
        </w:trPr>
        <w:tc>
          <w:tcPr>
            <w:tcW w:w="2689" w:type="dxa"/>
            <w:noWrap/>
          </w:tcPr>
          <w:p w14:paraId="7DDC6191"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A97E633"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6C707E1" w14:textId="77777777" w:rsidTr="00EB7D77">
        <w:trPr>
          <w:trHeight w:val="410"/>
        </w:trPr>
        <w:tc>
          <w:tcPr>
            <w:tcW w:w="2689" w:type="dxa"/>
            <w:noWrap/>
          </w:tcPr>
          <w:p w14:paraId="061F8B36"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32C550A" w14:textId="77777777" w:rsidR="009649F4" w:rsidRPr="003F473D" w:rsidRDefault="009649F4" w:rsidP="00EB7D77">
            <w:pPr>
              <w:rPr>
                <w:rFonts w:cs="Arial"/>
                <w:color w:val="000000"/>
                <w:sz w:val="18"/>
                <w:szCs w:val="18"/>
              </w:rPr>
            </w:pPr>
          </w:p>
        </w:tc>
      </w:tr>
    </w:tbl>
    <w:p w14:paraId="2C8632F4" w14:textId="77777777" w:rsidR="009649F4" w:rsidRDefault="009649F4" w:rsidP="00A72B37"/>
    <w:p w14:paraId="335D79CE" w14:textId="77777777" w:rsidR="00822913" w:rsidRDefault="00822913" w:rsidP="00822913">
      <w:pPr>
        <w:pStyle w:val="Heading3"/>
      </w:pPr>
      <w:r>
        <w:t>Function Modeling</w:t>
      </w:r>
    </w:p>
    <w:p w14:paraId="2416B266" w14:textId="77777777" w:rsidR="00EF5443" w:rsidRPr="00C75AE5" w:rsidRDefault="00EF5443" w:rsidP="00EF5443"/>
    <w:p w14:paraId="15C6AF60" w14:textId="77777777" w:rsidR="002D15F6" w:rsidRDefault="002D15F6" w:rsidP="0061324D">
      <w:pPr>
        <w:pStyle w:val="Heading4"/>
        <w:numPr>
          <w:ilvl w:val="3"/>
          <w:numId w:val="4"/>
        </w:numPr>
      </w:pPr>
      <w:r>
        <w:t>Use Cases</w:t>
      </w:r>
    </w:p>
    <w:p w14:paraId="0242B1D2" w14:textId="77777777" w:rsidR="002D15F6" w:rsidRDefault="002D15F6" w:rsidP="002D15F6"/>
    <w:p w14:paraId="53AC84C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C6DB430" w14:textId="77777777" w:rsidR="009649F4" w:rsidRDefault="009649F4" w:rsidP="009649F4">
      <w:pPr>
        <w:pStyle w:val="Heading4"/>
        <w:numPr>
          <w:ilvl w:val="3"/>
          <w:numId w:val="4"/>
        </w:numPr>
      </w:pPr>
      <w:r>
        <w:t>State Charts</w:t>
      </w:r>
    </w:p>
    <w:p w14:paraId="37A65846" w14:textId="77777777" w:rsidR="00195B38" w:rsidRDefault="00195B38" w:rsidP="00A76553">
      <w:pPr>
        <w:contextualSpacing/>
        <w:rPr>
          <w:color w:val="A6A6A6" w:themeColor="background1" w:themeShade="A6"/>
        </w:rPr>
      </w:pPr>
    </w:p>
    <w:p w14:paraId="0395502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2315A31" w14:textId="77777777" w:rsidR="00A76553" w:rsidRPr="00FF5F72" w:rsidRDefault="00A76553" w:rsidP="00A76553">
      <w:pPr>
        <w:contextualSpacing/>
        <w:rPr>
          <w:color w:val="A6A6A6" w:themeColor="background1" w:themeShade="A6"/>
        </w:rPr>
      </w:pPr>
    </w:p>
    <w:p w14:paraId="0A5DB1BE" w14:textId="77777777" w:rsidR="00A76553" w:rsidRPr="00004083" w:rsidRDefault="00A76553" w:rsidP="00A76553">
      <w:pPr>
        <w:contextualSpacing/>
        <w:rPr>
          <w:rFonts w:cs="Arial"/>
        </w:rPr>
      </w:pPr>
    </w:p>
    <w:p w14:paraId="47787262" w14:textId="77777777" w:rsidR="009649F4" w:rsidRDefault="009649F4" w:rsidP="009649F4">
      <w:pPr>
        <w:pStyle w:val="Heading4"/>
        <w:numPr>
          <w:ilvl w:val="3"/>
          <w:numId w:val="4"/>
        </w:numPr>
      </w:pPr>
      <w:r>
        <w:t>Activity Diagrams</w:t>
      </w:r>
    </w:p>
    <w:p w14:paraId="72C8E174" w14:textId="77777777" w:rsidR="009649F4" w:rsidRDefault="009649F4" w:rsidP="009649F4"/>
    <w:p w14:paraId="1F7E26C3" w14:textId="77777777" w:rsidR="009649F4" w:rsidRPr="008E660E" w:rsidRDefault="008E660E" w:rsidP="009649F4">
      <w:pPr>
        <w:contextualSpacing/>
        <w:rPr>
          <w:color w:val="A6A6A6" w:themeColor="background1" w:themeShade="A6"/>
        </w:rPr>
      </w:pPr>
      <w:r w:rsidRPr="00FF5F72">
        <w:rPr>
          <w:color w:val="A6A6A6" w:themeColor="background1" w:themeShade="A6"/>
        </w:rPr>
        <w:lastRenderedPageBreak/>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5A1D7FD" w14:textId="77777777" w:rsidR="009649F4" w:rsidRPr="00FF5F72" w:rsidRDefault="009649F4" w:rsidP="009649F4">
      <w:pPr>
        <w:contextualSpacing/>
        <w:rPr>
          <w:color w:val="A6A6A6" w:themeColor="background1" w:themeShade="A6"/>
        </w:rPr>
      </w:pPr>
    </w:p>
    <w:p w14:paraId="6CE7D3E2" w14:textId="77777777" w:rsidR="009649F4" w:rsidRDefault="009649F4" w:rsidP="009649F4">
      <w:pPr>
        <w:pStyle w:val="Heading4"/>
        <w:numPr>
          <w:ilvl w:val="3"/>
          <w:numId w:val="4"/>
        </w:numPr>
      </w:pPr>
      <w:r>
        <w:t>Sequence Diagrams</w:t>
      </w:r>
    </w:p>
    <w:p w14:paraId="14B8702D" w14:textId="77777777" w:rsidR="00987D84" w:rsidRPr="00EB7D77" w:rsidRDefault="00987D84" w:rsidP="00EB7D77">
      <w:pPr>
        <w:rPr>
          <w:rStyle w:val="SubtleEmphasis"/>
          <w:i w:val="0"/>
          <w:iCs w:val="0"/>
          <w:color w:val="auto"/>
          <w:highlight w:val="green"/>
        </w:rPr>
      </w:pPr>
    </w:p>
    <w:p w14:paraId="02B4378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6C407D2" w14:textId="77777777" w:rsidR="00987D84" w:rsidRDefault="00987D84" w:rsidP="00987D84"/>
    <w:p w14:paraId="396CD6D6" w14:textId="77777777" w:rsidR="009649F4" w:rsidRDefault="009649F4" w:rsidP="009649F4"/>
    <w:p w14:paraId="1F7AAE87" w14:textId="77777777" w:rsidR="009649F4" w:rsidRDefault="009649F4" w:rsidP="009649F4">
      <w:pPr>
        <w:pStyle w:val="Heading4"/>
        <w:numPr>
          <w:ilvl w:val="3"/>
          <w:numId w:val="4"/>
        </w:numPr>
      </w:pPr>
      <w:r>
        <w:t>Decision Tables</w:t>
      </w:r>
    </w:p>
    <w:p w14:paraId="40864244" w14:textId="77777777" w:rsidR="009649F4" w:rsidRDefault="009649F4" w:rsidP="009649F4"/>
    <w:p w14:paraId="79A900A5" w14:textId="77777777" w:rsidR="00F15706" w:rsidRDefault="00DA0800" w:rsidP="00822913">
      <w:pPr>
        <w:pStyle w:val="Heading3"/>
      </w:pPr>
      <w:r>
        <w:t>Function Requirements</w:t>
      </w:r>
    </w:p>
    <w:p w14:paraId="638AA0E4" w14:textId="77777777" w:rsidR="00F15706" w:rsidRDefault="00F15706" w:rsidP="00783BCF">
      <w:pPr>
        <w:pStyle w:val="Heading4"/>
      </w:pPr>
      <w:r>
        <w:t>Functional Requirements</w:t>
      </w:r>
    </w:p>
    <w:p w14:paraId="584B3AD8" w14:textId="77777777" w:rsidR="006E54B3" w:rsidRDefault="00F15706" w:rsidP="006E54B3">
      <w:pPr>
        <w:pStyle w:val="Heading5"/>
      </w:pPr>
      <w:r>
        <w:t>Normal Operation</w:t>
      </w:r>
    </w:p>
    <w:p w14:paraId="591D5F83" w14:textId="77777777" w:rsidR="005961D3" w:rsidRDefault="005961D3" w:rsidP="00BB6A63"/>
    <w:p w14:paraId="56E605C5" w14:textId="77777777" w:rsidR="00BB6A63" w:rsidRDefault="00BB6A63" w:rsidP="00BB6A63"/>
    <w:p w14:paraId="517846F5" w14:textId="77777777" w:rsidR="001F5E54" w:rsidRPr="0017445F" w:rsidRDefault="00AE04B0" w:rsidP="001F5E54">
      <w:pPr>
        <w:pStyle w:val="RERequirement"/>
        <w:shd w:val="clear" w:color="auto" w:fill="F2F2F2" w:themeFill="background1" w:themeFillShade="F2"/>
      </w:pPr>
      <w:bookmarkStart w:id="107" w:name="_e6f621d11f0b871b41aa3d77d125b9d2"/>
      <w:bookmarkEnd w:id="107"/>
      <w:r>
        <w:t xml:space="preserve"> Zone Transition 1.3</w:t>
      </w:r>
    </w:p>
    <w:p w14:paraId="0E471088" w14:textId="77777777" w:rsidR="001F5E54" w:rsidRDefault="00AE04B0" w:rsidP="001F5E54">
      <w:pPr>
        <w:rPr>
          <w:rFonts w:cs="Arial"/>
        </w:rPr>
      </w:pPr>
      <w:r>
        <w:rPr>
          <w:rFonts w:cs="Arial"/>
        </w:rPr>
        <w:t>Upon activating the RequestSoundModeChange function, the MSS Audio System shall play a beep to alert the vehicle.</w:t>
      </w:r>
    </w:p>
    <w:p w14:paraId="5751D7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0AE5A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C9BAA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D2A8F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9D01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230E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vehicle is turned back on, the system will start in cabin mode</w:t>
            </w:r>
          </w:p>
        </w:tc>
      </w:tr>
      <w:tr w:rsidR="001F5E54" w:rsidRPr="00FD127C" w14:paraId="109A24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0E6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FF656" w14:textId="77777777" w:rsidR="00CA5241" w:rsidRDefault="00CA5241"/>
        </w:tc>
      </w:tr>
      <w:tr w:rsidR="001F5E54" w:rsidRPr="00FD127C" w14:paraId="061B95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095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F8AD42" w14:textId="77777777" w:rsidR="00CA5241" w:rsidRDefault="00CA5241"/>
        </w:tc>
      </w:tr>
      <w:tr w:rsidR="001F5E54" w:rsidRPr="00FD127C" w14:paraId="1032BA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664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82A6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E914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8E413" w14:textId="77777777" w:rsidR="00CA5241" w:rsidRDefault="00CA5241"/>
        </w:tc>
      </w:tr>
      <w:tr w:rsidR="001F5E54" w:rsidRPr="00FD127C" w14:paraId="747B67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75F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8E67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EE31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B8EA1" w14:textId="77777777" w:rsidR="00CA5241" w:rsidRDefault="00CA5241"/>
        </w:tc>
      </w:tr>
      <w:tr w:rsidR="001F5E54" w:rsidRPr="00FD127C" w14:paraId="3C6CD3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6BE4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EB21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2DF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EF54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549B7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D8CBC" w14:textId="77777777" w:rsidR="00CA5241" w:rsidRDefault="00CA5241"/>
        </w:tc>
      </w:tr>
      <w:tr w:rsidR="001F5E54" w:rsidRPr="00FD127C" w14:paraId="7D5601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0CE2D5" w14:textId="77777777" w:rsidR="001F5E54" w:rsidRPr="00FD127C" w:rsidRDefault="00F56C9D" w:rsidP="00A84EEF">
            <w:pPr>
              <w:rPr>
                <w:rFonts w:cs="Arial"/>
                <w:bCs/>
                <w:color w:val="808080" w:themeColor="background1" w:themeShade="80"/>
                <w:sz w:val="16"/>
                <w:szCs w:val="14"/>
              </w:rPr>
            </w:pPr>
            <w:hyperlink r:id="rId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6C40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7AC7F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859E16" w14:textId="77777777" w:rsidR="00BB6A63" w:rsidRDefault="00BB6A63" w:rsidP="00BB6A63"/>
    <w:p w14:paraId="0C0EB08D" w14:textId="77777777" w:rsidR="001F5E54" w:rsidRPr="0017445F" w:rsidRDefault="00AE04B0" w:rsidP="001F5E54">
      <w:pPr>
        <w:pStyle w:val="RERequirement"/>
        <w:shd w:val="clear" w:color="auto" w:fill="F2F2F2" w:themeFill="background1" w:themeFillShade="F2"/>
      </w:pPr>
      <w:bookmarkStart w:id="108" w:name="_ee8fa3bb95742fe629e89c0aefdd0ddd"/>
      <w:bookmarkEnd w:id="108"/>
      <w:r>
        <w:t xml:space="preserve"> Shared Media 1.5</w:t>
      </w:r>
    </w:p>
    <w:p w14:paraId="2A97BCAF" w14:textId="77777777" w:rsidR="001F5E54" w:rsidRDefault="00AE04B0" w:rsidP="001F5E54">
      <w:pPr>
        <w:rPr>
          <w:rFonts w:cs="Arial"/>
        </w:rPr>
      </w:pPr>
      <w:r>
        <w:rPr>
          <w:rFonts w:cs="Arial"/>
        </w:rPr>
        <w:t>The MSS Audio System shall only provide the RequestShare function to the first and second row users.</w:t>
      </w:r>
    </w:p>
    <w:p w14:paraId="1A2E468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F7365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4E2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60FC7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05E56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F6B9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Third row users cannot share media due to technical limitations.</w:t>
            </w:r>
          </w:p>
        </w:tc>
      </w:tr>
      <w:tr w:rsidR="001F5E54" w:rsidRPr="00FD127C" w14:paraId="378233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596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C4C27" w14:textId="77777777" w:rsidR="00CA5241" w:rsidRDefault="00CA5241"/>
        </w:tc>
      </w:tr>
      <w:tr w:rsidR="001F5E54" w:rsidRPr="00FD127C" w14:paraId="1D46FA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C41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AEA9B" w14:textId="77777777" w:rsidR="00CA5241" w:rsidRDefault="00CA5241"/>
        </w:tc>
      </w:tr>
      <w:tr w:rsidR="001F5E54" w:rsidRPr="00FD127C" w14:paraId="6EDC3C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3308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A6E8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E508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547369" w14:textId="77777777" w:rsidR="00CA5241" w:rsidRDefault="00CA5241"/>
        </w:tc>
      </w:tr>
      <w:tr w:rsidR="001F5E54" w:rsidRPr="00FD127C" w14:paraId="6FAB34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FD9B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0D89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1E3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C6213" w14:textId="77777777" w:rsidR="00CA5241" w:rsidRDefault="00CA5241"/>
        </w:tc>
      </w:tr>
      <w:tr w:rsidR="001F5E54" w:rsidRPr="00FD127C" w14:paraId="3DA1C5B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08909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A00FA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469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AA80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9D7B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9C637E" w14:textId="77777777" w:rsidR="00CA5241" w:rsidRDefault="00CA5241"/>
        </w:tc>
      </w:tr>
      <w:tr w:rsidR="001F5E54" w:rsidRPr="00FD127C" w14:paraId="748AE9F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2B01BC" w14:textId="77777777" w:rsidR="001F5E54" w:rsidRPr="00FD127C" w:rsidRDefault="00F56C9D" w:rsidP="00A84EEF">
            <w:pPr>
              <w:rPr>
                <w:rFonts w:cs="Arial"/>
                <w:bCs/>
                <w:color w:val="808080" w:themeColor="background1" w:themeShade="80"/>
                <w:sz w:val="16"/>
                <w:szCs w:val="14"/>
              </w:rPr>
            </w:pPr>
            <w:hyperlink r:id="rId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E2D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4B446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3EB9CB" w14:textId="77777777" w:rsidR="00BB6A63" w:rsidRDefault="00BB6A63" w:rsidP="00BB6A63"/>
    <w:p w14:paraId="516A6D66" w14:textId="77777777" w:rsidR="001F5E54" w:rsidRPr="0017445F" w:rsidRDefault="00AE04B0" w:rsidP="001F5E54">
      <w:pPr>
        <w:pStyle w:val="RERequirement"/>
        <w:shd w:val="clear" w:color="auto" w:fill="F2F2F2" w:themeFill="background1" w:themeFillShade="F2"/>
      </w:pPr>
      <w:bookmarkStart w:id="109" w:name="_85749d71743ca5b568fea7e3a34efc1a"/>
      <w:bookmarkEnd w:id="109"/>
      <w:r>
        <w:t xml:space="preserve"> Traffic Announcement 1</w:t>
      </w:r>
    </w:p>
    <w:p w14:paraId="7AF3B4EC" w14:textId="77777777" w:rsidR="001F5E54" w:rsidRDefault="00AE04B0" w:rsidP="001F5E54">
      <w:pPr>
        <w:rPr>
          <w:rFonts w:cs="Arial"/>
        </w:rPr>
      </w:pPr>
      <w:r>
        <w:rPr>
          <w:rFonts w:cs="Arial"/>
        </w:rPr>
        <w:t>MSS Audio System shall play traffic announcements for the driver and</w:t>
      </w:r>
    </w:p>
    <w:p w14:paraId="7270BDE3" w14:textId="77777777" w:rsidR="001F5E54" w:rsidRDefault="00AE04B0" w:rsidP="001F5E54">
      <w:pPr>
        <w:rPr>
          <w:rFonts w:cs="Arial"/>
        </w:rPr>
      </w:pPr>
      <w:r>
        <w:rPr>
          <w:rFonts w:cs="Arial"/>
        </w:rPr>
        <w:t>any passengers listening to driver audio with the RouteAudio function.</w:t>
      </w:r>
    </w:p>
    <w:p w14:paraId="6A31ACE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E4E4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C38C2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0C26A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0F7FC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6CA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will play for the driver and any one listening to the driver audio source.</w:t>
            </w:r>
          </w:p>
        </w:tc>
      </w:tr>
      <w:tr w:rsidR="001F5E54" w:rsidRPr="00FD127C" w14:paraId="1553CF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C19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DF8090" w14:textId="77777777" w:rsidR="00CA5241" w:rsidRDefault="00CA5241"/>
        </w:tc>
      </w:tr>
      <w:tr w:rsidR="001F5E54" w:rsidRPr="00FD127C" w14:paraId="223346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43D51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3E98C" w14:textId="77777777" w:rsidR="00CA5241" w:rsidRDefault="00CA5241"/>
        </w:tc>
      </w:tr>
      <w:tr w:rsidR="001F5E54" w:rsidRPr="00FD127C" w14:paraId="77D47E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0D18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E265A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2BA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6735E" w14:textId="77777777" w:rsidR="00CA5241" w:rsidRDefault="00CA5241"/>
        </w:tc>
      </w:tr>
      <w:tr w:rsidR="001F5E54" w:rsidRPr="00FD127C" w14:paraId="7CC2DB2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71BB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00F9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28C8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55F38" w14:textId="77777777" w:rsidR="00CA5241" w:rsidRDefault="00CA5241"/>
        </w:tc>
      </w:tr>
      <w:tr w:rsidR="001F5E54" w:rsidRPr="00FD127C" w14:paraId="54AD2E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F6CD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075E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84FB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8460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62524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A62CD" w14:textId="77777777" w:rsidR="00CA5241" w:rsidRDefault="00CA5241"/>
        </w:tc>
      </w:tr>
      <w:tr w:rsidR="001F5E54" w:rsidRPr="00FD127C" w14:paraId="60C211B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DD26FD" w14:textId="77777777" w:rsidR="001F5E54" w:rsidRPr="00FD127C" w:rsidRDefault="00F56C9D" w:rsidP="00A84EEF">
            <w:pPr>
              <w:rPr>
                <w:rFonts w:cs="Arial"/>
                <w:bCs/>
                <w:color w:val="808080" w:themeColor="background1" w:themeShade="80"/>
                <w:sz w:val="16"/>
                <w:szCs w:val="14"/>
              </w:rPr>
            </w:pPr>
            <w:hyperlink r:id="rId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D668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C2AF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2E4F5B" w14:textId="77777777" w:rsidR="00BB6A63" w:rsidRDefault="00BB6A63" w:rsidP="00BB6A63"/>
    <w:p w14:paraId="5BA72089" w14:textId="77777777" w:rsidR="001F5E54" w:rsidRPr="0017445F" w:rsidRDefault="00AE04B0" w:rsidP="001F5E54">
      <w:pPr>
        <w:pStyle w:val="RERequirement"/>
        <w:shd w:val="clear" w:color="auto" w:fill="F2F2F2" w:themeFill="background1" w:themeFillShade="F2"/>
      </w:pPr>
      <w:bookmarkStart w:id="110" w:name="_829894ecb2d58c0a77c8fb98906761cd"/>
      <w:bookmarkEnd w:id="110"/>
      <w:r>
        <w:t xml:space="preserve"> Phone Calls 1</w:t>
      </w:r>
    </w:p>
    <w:p w14:paraId="359816BD" w14:textId="77777777" w:rsidR="001F5E54" w:rsidRDefault="00AE04B0" w:rsidP="001F5E54">
      <w:pPr>
        <w:rPr>
          <w:rFonts w:cs="Arial"/>
        </w:rPr>
      </w:pPr>
      <w:r>
        <w:rPr>
          <w:rFonts w:cs="Arial"/>
        </w:rPr>
        <w:t>The MSS Audio System shall provide a system for a user to take a phone call through their seat speakers.</w:t>
      </w:r>
    </w:p>
    <w:p w14:paraId="26AD2AE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0B7CD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2A18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3E19C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C0A1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1B60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should be able to play a phone call from their seat speakers.</w:t>
            </w:r>
          </w:p>
        </w:tc>
      </w:tr>
      <w:tr w:rsidR="001F5E54" w:rsidRPr="00FD127C" w14:paraId="1D1EFB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BEF8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08A86" w14:textId="77777777" w:rsidR="00CA5241" w:rsidRDefault="00CA5241"/>
        </w:tc>
      </w:tr>
      <w:tr w:rsidR="001F5E54" w:rsidRPr="00FD127C" w14:paraId="7B554E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3138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1F65F" w14:textId="77777777" w:rsidR="00CA5241" w:rsidRDefault="00CA5241"/>
        </w:tc>
      </w:tr>
      <w:tr w:rsidR="001F5E54" w:rsidRPr="00FD127C" w14:paraId="21F685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EF3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CC0CD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64A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3ED176" w14:textId="77777777" w:rsidR="00CA5241" w:rsidRDefault="00CA5241"/>
        </w:tc>
      </w:tr>
      <w:tr w:rsidR="001F5E54" w:rsidRPr="00FD127C" w14:paraId="001384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2B6E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DEB3B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A8498D" wp14:editId="3F1A7F50">
                  <wp:extent cx="152400" cy="152400"/>
                  <wp:effectExtent l="0" t="0" r="0" b="0"/>
                  <wp:docPr id="17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A0AB5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D96C11" w14:textId="77777777" w:rsidR="00CA5241" w:rsidRDefault="00CA5241"/>
        </w:tc>
      </w:tr>
      <w:tr w:rsidR="001F5E54" w:rsidRPr="00FD127C" w14:paraId="7B05790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477D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0590D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93C3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D47C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4879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7C676" w14:textId="77777777" w:rsidR="00CA5241" w:rsidRDefault="00CA5241"/>
        </w:tc>
      </w:tr>
      <w:tr w:rsidR="001F5E54" w:rsidRPr="00FD127C" w14:paraId="276D89C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00EB6B" w14:textId="77777777" w:rsidR="001F5E54" w:rsidRPr="00FD127C" w:rsidRDefault="00F56C9D" w:rsidP="00A84EEF">
            <w:pPr>
              <w:rPr>
                <w:rFonts w:cs="Arial"/>
                <w:bCs/>
                <w:color w:val="808080" w:themeColor="background1" w:themeShade="80"/>
                <w:sz w:val="16"/>
                <w:szCs w:val="14"/>
              </w:rPr>
            </w:pPr>
            <w:hyperlink r:id="rId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434A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58B4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4C30E0" w14:textId="77777777" w:rsidR="00BB6A63" w:rsidRDefault="00BB6A63" w:rsidP="00BB6A63"/>
    <w:p w14:paraId="75FBCC13" w14:textId="77777777" w:rsidR="001F5E54" w:rsidRPr="0017445F" w:rsidRDefault="00AE04B0" w:rsidP="001F5E54">
      <w:pPr>
        <w:pStyle w:val="RERequirement"/>
        <w:shd w:val="clear" w:color="auto" w:fill="F2F2F2" w:themeFill="background1" w:themeFillShade="F2"/>
      </w:pPr>
      <w:bookmarkStart w:id="111" w:name="_d8a8b2d02d25499f4820e53118cc216e"/>
      <w:bookmarkEnd w:id="111"/>
      <w:r>
        <w:t xml:space="preserve"> Shared Media 1.1</w:t>
      </w:r>
    </w:p>
    <w:p w14:paraId="57D0F8C6" w14:textId="77777777" w:rsidR="001F5E54" w:rsidRDefault="00AE04B0" w:rsidP="001F5E54">
      <w:pPr>
        <w:rPr>
          <w:rFonts w:cs="Arial"/>
        </w:rPr>
      </w:pPr>
      <w:r>
        <w:rPr>
          <w:rFonts w:cs="Arial"/>
        </w:rPr>
        <w:t>URC, the MSS Audio System, and Infotainment system shall allow users to exit audio sharing with the RequestShare, RouteAudio, and PlayAudio functions.</w:t>
      </w:r>
    </w:p>
    <w:p w14:paraId="06E4B8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9B771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7932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060AF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337FD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B816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 can stop listening to music that is shared to them.</w:t>
            </w:r>
          </w:p>
        </w:tc>
      </w:tr>
      <w:tr w:rsidR="001F5E54" w:rsidRPr="00FD127C" w14:paraId="39B8E1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7B70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46E51" w14:textId="77777777" w:rsidR="00CA5241" w:rsidRDefault="00CA5241"/>
        </w:tc>
      </w:tr>
      <w:tr w:rsidR="001F5E54" w:rsidRPr="00FD127C" w14:paraId="256E1C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B878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A60BE" w14:textId="77777777" w:rsidR="00CA5241" w:rsidRDefault="00CA5241"/>
        </w:tc>
      </w:tr>
      <w:tr w:rsidR="001F5E54" w:rsidRPr="00FD127C" w14:paraId="6AB3FB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F403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035C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B25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E9BAE6" w14:textId="77777777" w:rsidR="00CA5241" w:rsidRDefault="00CA5241"/>
        </w:tc>
      </w:tr>
      <w:tr w:rsidR="001F5E54" w:rsidRPr="00FD127C" w14:paraId="2BF9E4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BC62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C9B4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E85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AF5F0" w14:textId="77777777" w:rsidR="00CA5241" w:rsidRDefault="00CA5241"/>
        </w:tc>
      </w:tr>
      <w:tr w:rsidR="001F5E54" w:rsidRPr="00FD127C" w14:paraId="1207E9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1286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88A1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7039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203F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8EC61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5326E4" w14:textId="77777777" w:rsidR="00CA5241" w:rsidRDefault="00CA5241"/>
        </w:tc>
      </w:tr>
      <w:tr w:rsidR="001F5E54" w:rsidRPr="00FD127C" w14:paraId="13A629A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93948D" w14:textId="77777777" w:rsidR="001F5E54" w:rsidRPr="00FD127C" w:rsidRDefault="00F56C9D" w:rsidP="00A84EEF">
            <w:pPr>
              <w:rPr>
                <w:rFonts w:cs="Arial"/>
                <w:bCs/>
                <w:color w:val="808080" w:themeColor="background1" w:themeShade="80"/>
                <w:sz w:val="16"/>
                <w:szCs w:val="14"/>
              </w:rPr>
            </w:pPr>
            <w:hyperlink r:id="rId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6D2C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C098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99DC3D" w14:textId="77777777" w:rsidR="00BB6A63" w:rsidRDefault="00BB6A63" w:rsidP="00BB6A63"/>
    <w:p w14:paraId="71A2FCCE" w14:textId="77777777" w:rsidR="001F5E54" w:rsidRPr="0017445F" w:rsidRDefault="00AE04B0" w:rsidP="001F5E54">
      <w:pPr>
        <w:pStyle w:val="RERequirement"/>
        <w:shd w:val="clear" w:color="auto" w:fill="F2F2F2" w:themeFill="background1" w:themeFillShade="F2"/>
      </w:pPr>
      <w:bookmarkStart w:id="112" w:name="_d210818c0e31b9210ea05a24ea231c1c"/>
      <w:bookmarkEnd w:id="112"/>
      <w:r>
        <w:t xml:space="preserve"> Captain's Announcement 1.3</w:t>
      </w:r>
    </w:p>
    <w:p w14:paraId="14C95337" w14:textId="77777777" w:rsidR="001F5E54" w:rsidRDefault="00AE04B0" w:rsidP="001F5E54">
      <w:pPr>
        <w:rPr>
          <w:rFonts w:cs="Arial"/>
        </w:rPr>
      </w:pPr>
      <w:r>
        <w:rPr>
          <w:rFonts w:cs="Arial"/>
        </w:rPr>
        <w:t>The MSS Audio System shall direct CA audio to the second and third row speakers only.</w:t>
      </w:r>
    </w:p>
    <w:p w14:paraId="0A8A198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074EC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1505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18E97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9680C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8004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Captain's Announcement should not play for the first row, as they are the speaker</w:t>
            </w:r>
          </w:p>
        </w:tc>
      </w:tr>
      <w:tr w:rsidR="001F5E54" w:rsidRPr="00FD127C" w14:paraId="5CAEB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64E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CC964B" w14:textId="77777777" w:rsidR="00CA5241" w:rsidRDefault="00CA5241"/>
        </w:tc>
      </w:tr>
      <w:tr w:rsidR="001F5E54" w:rsidRPr="00FD127C" w14:paraId="4C1B67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2ACC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AAC93" w14:textId="77777777" w:rsidR="00CA5241" w:rsidRDefault="00CA5241"/>
        </w:tc>
      </w:tr>
      <w:tr w:rsidR="001F5E54" w:rsidRPr="00FD127C" w14:paraId="6ED5D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613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4F5E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A78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201BC2" w14:textId="77777777" w:rsidR="00CA5241" w:rsidRDefault="00CA5241"/>
        </w:tc>
      </w:tr>
      <w:tr w:rsidR="001F5E54" w:rsidRPr="00FD127C" w14:paraId="445B4A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4180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9794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692F8C6" wp14:editId="7F5EC687">
                  <wp:extent cx="152400" cy="152400"/>
                  <wp:effectExtent l="0" t="0" r="0" b="0"/>
                  <wp:docPr id="18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1DE1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551D8C" w14:textId="77777777" w:rsidR="00CA5241" w:rsidRDefault="00CA5241"/>
        </w:tc>
      </w:tr>
      <w:tr w:rsidR="001F5E54" w:rsidRPr="00FD127C" w14:paraId="483ED5B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DEF3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0E23B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DC3B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AAE0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824A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79D720" w14:textId="77777777" w:rsidR="00CA5241" w:rsidRDefault="00CA5241"/>
        </w:tc>
      </w:tr>
      <w:tr w:rsidR="001F5E54" w:rsidRPr="00FD127C" w14:paraId="27CE3D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9AC22D" w14:textId="77777777" w:rsidR="001F5E54" w:rsidRPr="00FD127C" w:rsidRDefault="00F56C9D" w:rsidP="00A84EEF">
            <w:pPr>
              <w:rPr>
                <w:rFonts w:cs="Arial"/>
                <w:bCs/>
                <w:color w:val="808080" w:themeColor="background1" w:themeShade="80"/>
                <w:sz w:val="16"/>
                <w:szCs w:val="14"/>
              </w:rPr>
            </w:pPr>
            <w:hyperlink r:id="rId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7FE4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1EF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1FC09A" w14:textId="77777777" w:rsidR="00BB6A63" w:rsidRDefault="00BB6A63" w:rsidP="00BB6A63"/>
    <w:p w14:paraId="132CAFBC" w14:textId="77777777" w:rsidR="001F5E54" w:rsidRPr="0017445F" w:rsidRDefault="00AE04B0" w:rsidP="001F5E54">
      <w:pPr>
        <w:pStyle w:val="RERequirement"/>
        <w:shd w:val="clear" w:color="auto" w:fill="F2F2F2" w:themeFill="background1" w:themeFillShade="F2"/>
      </w:pPr>
      <w:bookmarkStart w:id="113" w:name="_9a1dd7011eac8d3f3ea26ea72cfee093"/>
      <w:bookmarkEnd w:id="113"/>
      <w:r>
        <w:t xml:space="preserve"> Traffic Announcement 1.3</w:t>
      </w:r>
    </w:p>
    <w:p w14:paraId="345E8654" w14:textId="77777777" w:rsidR="001F5E54" w:rsidRDefault="00AE04B0" w:rsidP="001F5E54">
      <w:pPr>
        <w:rPr>
          <w:rFonts w:cs="Arial"/>
        </w:rPr>
      </w:pPr>
      <w:r>
        <w:rPr>
          <w:rFonts w:cs="Arial"/>
        </w:rPr>
        <w:t xml:space="preserve">The MSS Audio System shall play traffic announcements </w:t>
      </w:r>
    </w:p>
    <w:p w14:paraId="295425D9" w14:textId="77777777" w:rsidR="001F5E54" w:rsidRDefault="00AE04B0" w:rsidP="001F5E54">
      <w:pPr>
        <w:rPr>
          <w:rFonts w:cs="Arial"/>
        </w:rPr>
      </w:pPr>
      <w:r>
        <w:rPr>
          <w:rFonts w:cs="Arial"/>
        </w:rPr>
        <w:t>at the same audio level as media for passengers.</w:t>
      </w:r>
    </w:p>
    <w:p w14:paraId="1C3CCD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F593F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AFEE6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B18DE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BD4E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305F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volume level will not change for passengers</w:t>
            </w:r>
          </w:p>
        </w:tc>
      </w:tr>
      <w:tr w:rsidR="001F5E54" w:rsidRPr="00FD127C" w14:paraId="086C99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AB6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CD7774" w14:textId="77777777" w:rsidR="00CA5241" w:rsidRDefault="00CA5241"/>
        </w:tc>
      </w:tr>
      <w:tr w:rsidR="001F5E54" w:rsidRPr="00FD127C" w14:paraId="65B288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0312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98A12" w14:textId="77777777" w:rsidR="00CA5241" w:rsidRDefault="00CA5241"/>
        </w:tc>
      </w:tr>
      <w:tr w:rsidR="001F5E54" w:rsidRPr="00FD127C" w14:paraId="270B568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E92D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51FC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D1A4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0A4B3" w14:textId="77777777" w:rsidR="00CA5241" w:rsidRDefault="00CA5241"/>
        </w:tc>
      </w:tr>
      <w:tr w:rsidR="001F5E54" w:rsidRPr="00FD127C" w14:paraId="534C66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0310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ADEB9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337A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F67752" w14:textId="77777777" w:rsidR="00CA5241" w:rsidRDefault="00CA5241"/>
        </w:tc>
      </w:tr>
      <w:tr w:rsidR="001F5E54" w:rsidRPr="00FD127C" w14:paraId="5BB857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20AB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1BAE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4C71D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B7D58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6FA5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3E3D09" w14:textId="77777777" w:rsidR="00CA5241" w:rsidRDefault="00CA5241"/>
        </w:tc>
      </w:tr>
      <w:tr w:rsidR="001F5E54" w:rsidRPr="00FD127C" w14:paraId="6D37A8E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117716" w14:textId="77777777" w:rsidR="001F5E54" w:rsidRPr="00FD127C" w:rsidRDefault="00F56C9D" w:rsidP="00A84EEF">
            <w:pPr>
              <w:rPr>
                <w:rFonts w:cs="Arial"/>
                <w:bCs/>
                <w:color w:val="808080" w:themeColor="background1" w:themeShade="80"/>
                <w:sz w:val="16"/>
                <w:szCs w:val="14"/>
              </w:rPr>
            </w:pPr>
            <w:hyperlink r:id="rId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1260F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1F5CC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57282B" w14:textId="77777777" w:rsidR="00BB6A63" w:rsidRDefault="00BB6A63" w:rsidP="00BB6A63"/>
    <w:p w14:paraId="29ACBE7B" w14:textId="77777777" w:rsidR="001F5E54" w:rsidRPr="0017445F" w:rsidRDefault="00AE04B0" w:rsidP="001F5E54">
      <w:pPr>
        <w:pStyle w:val="RERequirement"/>
        <w:shd w:val="clear" w:color="auto" w:fill="F2F2F2" w:themeFill="background1" w:themeFillShade="F2"/>
      </w:pPr>
      <w:bookmarkStart w:id="114" w:name="_7f9f965d3d28b7764ed60f9484ec47b8"/>
      <w:bookmarkEnd w:id="114"/>
      <w:r>
        <w:t xml:space="preserve"> Traffic Announcement 1.2</w:t>
      </w:r>
    </w:p>
    <w:p w14:paraId="63144BC0" w14:textId="77777777" w:rsidR="001F5E54" w:rsidRDefault="00AE04B0" w:rsidP="001F5E54">
      <w:pPr>
        <w:rPr>
          <w:rFonts w:cs="Arial"/>
        </w:rPr>
      </w:pPr>
      <w:r>
        <w:rPr>
          <w:rFonts w:cs="Arial"/>
        </w:rPr>
        <w:t xml:space="preserve">The MSS Audio System shall play traffic announcements </w:t>
      </w:r>
    </w:p>
    <w:p w14:paraId="1CAAE124" w14:textId="77777777" w:rsidR="001F5E54" w:rsidRDefault="00AE04B0" w:rsidP="001F5E54">
      <w:pPr>
        <w:rPr>
          <w:rFonts w:cs="Arial"/>
        </w:rPr>
      </w:pPr>
      <w:r>
        <w:rPr>
          <w:rFonts w:cs="Arial"/>
        </w:rPr>
        <w:t>at a predetermined increased level for the driver per the Traffic Announcement requirement XX.</w:t>
      </w:r>
    </w:p>
    <w:p w14:paraId="628BD4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E01337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5DC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1E91FA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F63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9CD9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needs to play at a higher volume level for the driver.</w:t>
            </w:r>
          </w:p>
        </w:tc>
      </w:tr>
      <w:tr w:rsidR="001F5E54" w:rsidRPr="00FD127C" w14:paraId="05A4D4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A002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5AE85" w14:textId="77777777" w:rsidR="00CA5241" w:rsidRDefault="00CA5241"/>
        </w:tc>
      </w:tr>
      <w:tr w:rsidR="001F5E54" w:rsidRPr="00FD127C" w14:paraId="0D7B91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BBDF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3410F6" w14:textId="77777777" w:rsidR="00CA5241" w:rsidRDefault="00CA5241"/>
        </w:tc>
      </w:tr>
      <w:tr w:rsidR="001F5E54" w:rsidRPr="00FD127C" w14:paraId="13C229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6FB8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D92F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BC4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B7A5D" w14:textId="77777777" w:rsidR="00CA5241" w:rsidRDefault="00CA5241"/>
        </w:tc>
      </w:tr>
      <w:tr w:rsidR="001F5E54" w:rsidRPr="00FD127C" w14:paraId="0E986D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9E25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D8AD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3FC0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93D11" w14:textId="77777777" w:rsidR="00CA5241" w:rsidRDefault="00CA5241"/>
        </w:tc>
      </w:tr>
      <w:tr w:rsidR="001F5E54" w:rsidRPr="00FD127C" w14:paraId="6B27874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AB981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F57C0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2CBD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2C7A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6235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FFA71" w14:textId="77777777" w:rsidR="00CA5241" w:rsidRDefault="00CA5241"/>
        </w:tc>
      </w:tr>
      <w:tr w:rsidR="001F5E54" w:rsidRPr="00FD127C" w14:paraId="70DF14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7CD062" w14:textId="77777777" w:rsidR="001F5E54" w:rsidRPr="00FD127C" w:rsidRDefault="00F56C9D" w:rsidP="00A84EEF">
            <w:pPr>
              <w:rPr>
                <w:rFonts w:cs="Arial"/>
                <w:bCs/>
                <w:color w:val="808080" w:themeColor="background1" w:themeShade="80"/>
                <w:sz w:val="16"/>
                <w:szCs w:val="14"/>
              </w:rPr>
            </w:pPr>
            <w:hyperlink r:id="rId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531E8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C74CE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155099" w14:textId="77777777" w:rsidR="00BB6A63" w:rsidRDefault="00BB6A63" w:rsidP="00BB6A63"/>
    <w:p w14:paraId="01C1C00C" w14:textId="77777777" w:rsidR="001F5E54" w:rsidRPr="0017445F" w:rsidRDefault="00AE04B0" w:rsidP="001F5E54">
      <w:pPr>
        <w:pStyle w:val="RERequirement"/>
        <w:shd w:val="clear" w:color="auto" w:fill="F2F2F2" w:themeFill="background1" w:themeFillShade="F2"/>
      </w:pPr>
      <w:bookmarkStart w:id="115" w:name="_98214f187ba7377a27d864a838e4bb74"/>
      <w:bookmarkEnd w:id="115"/>
      <w:r>
        <w:t xml:space="preserve"> MSS Audio 1.3</w:t>
      </w:r>
    </w:p>
    <w:p w14:paraId="00F14443" w14:textId="77777777" w:rsidR="001F5E54" w:rsidRDefault="00AE04B0" w:rsidP="001F5E54">
      <w:pPr>
        <w:rPr>
          <w:rFonts w:cs="Arial"/>
        </w:rPr>
      </w:pPr>
      <w:r>
        <w:rPr>
          <w:rFonts w:cs="Arial"/>
        </w:rPr>
        <w:t>The MSS Audio System shall still play In-Car Communication, Captain's Announcement, and Phone Call audio if a mute is active.</w:t>
      </w:r>
    </w:p>
    <w:p w14:paraId="42D45E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02D65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5287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87468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9E68C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78D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CA, and Phone Call audio still plays if a seat is muted.</w:t>
            </w:r>
          </w:p>
        </w:tc>
      </w:tr>
      <w:tr w:rsidR="001F5E54" w:rsidRPr="00FD127C" w14:paraId="2ACC59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C746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F6A42" w14:textId="77777777" w:rsidR="00CA5241" w:rsidRDefault="00CA5241"/>
        </w:tc>
      </w:tr>
      <w:tr w:rsidR="001F5E54" w:rsidRPr="00FD127C" w14:paraId="6C5111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49A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9A3E4" w14:textId="77777777" w:rsidR="00CA5241" w:rsidRDefault="00CA5241"/>
        </w:tc>
      </w:tr>
      <w:tr w:rsidR="001F5E54" w:rsidRPr="00FD127C" w14:paraId="17965D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A2A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3B36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5CA9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39AC5E" w14:textId="77777777" w:rsidR="00CA5241" w:rsidRDefault="00CA5241"/>
        </w:tc>
      </w:tr>
      <w:tr w:rsidR="001F5E54" w:rsidRPr="00FD127C" w14:paraId="09189C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7732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9884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1F319F5" wp14:editId="1637C205">
                  <wp:extent cx="152400" cy="152400"/>
                  <wp:effectExtent l="0" t="0" r="0" b="0"/>
                  <wp:docPr id="18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p w14:paraId="3B5E791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1AF096" wp14:editId="488CA23A">
                  <wp:extent cx="152400" cy="152400"/>
                  <wp:effectExtent l="0" t="0" r="0" b="0"/>
                  <wp:docPr id="18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p w14:paraId="32584B0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6386F19" wp14:editId="4E0AFEBA">
                  <wp:extent cx="152400" cy="152400"/>
                  <wp:effectExtent l="0" t="0" r="0" b="0"/>
                  <wp:docPr id="18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MUCReq_010 ICC Initiation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427B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97D6D0" w14:textId="77777777" w:rsidR="00CA5241" w:rsidRDefault="00CA5241"/>
        </w:tc>
      </w:tr>
      <w:tr w:rsidR="001F5E54" w:rsidRPr="00FD127C" w14:paraId="1D4D0B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AEA3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68743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02AE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A845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395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5B426" w14:textId="77777777" w:rsidR="00CA5241" w:rsidRDefault="00CA5241"/>
        </w:tc>
      </w:tr>
      <w:tr w:rsidR="001F5E54" w:rsidRPr="00FD127C" w14:paraId="7F37FA5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CB2E10" w14:textId="77777777" w:rsidR="001F5E54" w:rsidRPr="00FD127C" w:rsidRDefault="00F56C9D" w:rsidP="00A84EEF">
            <w:pPr>
              <w:rPr>
                <w:rFonts w:cs="Arial"/>
                <w:bCs/>
                <w:color w:val="808080" w:themeColor="background1" w:themeShade="80"/>
                <w:sz w:val="16"/>
                <w:szCs w:val="14"/>
              </w:rPr>
            </w:pPr>
            <w:hyperlink r:id="rId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B2ED3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4207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8C18F4" w14:textId="77777777" w:rsidR="00BB6A63" w:rsidRDefault="00BB6A63" w:rsidP="00BB6A63"/>
    <w:p w14:paraId="16A5FC6B" w14:textId="77777777" w:rsidR="001F5E54" w:rsidRPr="0017445F" w:rsidRDefault="00AE04B0" w:rsidP="001F5E54">
      <w:pPr>
        <w:pStyle w:val="RERequirement"/>
        <w:shd w:val="clear" w:color="auto" w:fill="F2F2F2" w:themeFill="background1" w:themeFillShade="F2"/>
      </w:pPr>
      <w:bookmarkStart w:id="116" w:name="_b3bf34a6124b1abb5cec5acf1db3ccc7"/>
      <w:bookmarkEnd w:id="116"/>
      <w:r>
        <w:t xml:space="preserve"> MSS Audio 1.2</w:t>
      </w:r>
    </w:p>
    <w:p w14:paraId="78D15C0D" w14:textId="77777777" w:rsidR="001F5E54" w:rsidRDefault="00AE04B0" w:rsidP="001F5E54">
      <w:pPr>
        <w:rPr>
          <w:rFonts w:cs="Arial"/>
        </w:rPr>
      </w:pPr>
      <w:r>
        <w:rPr>
          <w:rFonts w:cs="Arial"/>
        </w:rPr>
        <w:t>When a mute request is started the MSS Audio System shall only mute media for the respective speakers.</w:t>
      </w:r>
    </w:p>
    <w:p w14:paraId="12C54DF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38D728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DD9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3AA8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6FDA4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6580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Muting a seat will only mute the media playing in the seat.</w:t>
            </w:r>
          </w:p>
        </w:tc>
      </w:tr>
      <w:tr w:rsidR="001F5E54" w:rsidRPr="00FD127C" w14:paraId="40B53E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6F7D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A3161" w14:textId="77777777" w:rsidR="00CA5241" w:rsidRDefault="00CA5241"/>
        </w:tc>
      </w:tr>
      <w:tr w:rsidR="001F5E54" w:rsidRPr="00FD127C" w14:paraId="7D0E35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BC8E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729E0" w14:textId="77777777" w:rsidR="00CA5241" w:rsidRDefault="00CA5241"/>
        </w:tc>
      </w:tr>
      <w:tr w:rsidR="001F5E54" w:rsidRPr="00FD127C" w14:paraId="057E17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E8D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4B5C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DDC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401BFA" w14:textId="77777777" w:rsidR="00CA5241" w:rsidRDefault="00CA5241"/>
        </w:tc>
      </w:tr>
      <w:tr w:rsidR="001F5E54" w:rsidRPr="00FD127C" w14:paraId="7A4D52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46D6F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09C2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2DA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8673D" w14:textId="77777777" w:rsidR="00CA5241" w:rsidRDefault="00CA5241"/>
        </w:tc>
      </w:tr>
      <w:tr w:rsidR="001F5E54" w:rsidRPr="00FD127C" w14:paraId="3E1BF0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581DF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83563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E632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DADD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334E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137F1" w14:textId="77777777" w:rsidR="00CA5241" w:rsidRDefault="00CA5241"/>
        </w:tc>
      </w:tr>
      <w:tr w:rsidR="001F5E54" w:rsidRPr="00FD127C" w14:paraId="743B725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F81A75" w14:textId="77777777" w:rsidR="001F5E54" w:rsidRPr="00FD127C" w:rsidRDefault="00F56C9D"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1BD57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D923B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9DD45D" w14:textId="77777777" w:rsidR="00BB6A63" w:rsidRDefault="00BB6A63" w:rsidP="00BB6A63"/>
    <w:p w14:paraId="6CE8B126" w14:textId="77777777" w:rsidR="001F5E54" w:rsidRPr="0017445F" w:rsidRDefault="00AE04B0" w:rsidP="001F5E54">
      <w:pPr>
        <w:pStyle w:val="RERequirement"/>
        <w:shd w:val="clear" w:color="auto" w:fill="F2F2F2" w:themeFill="background1" w:themeFillShade="F2"/>
      </w:pPr>
      <w:bookmarkStart w:id="117" w:name="_6df7e3418616d4c343a63134cd8b21a3"/>
      <w:bookmarkEnd w:id="117"/>
      <w:r>
        <w:t xml:space="preserve"> Phone Calls 1.4</w:t>
      </w:r>
    </w:p>
    <w:p w14:paraId="35E0F5F1" w14:textId="77777777" w:rsidR="001F5E54" w:rsidRDefault="00AE04B0" w:rsidP="001F5E54">
      <w:pPr>
        <w:rPr>
          <w:rFonts w:cs="Arial"/>
        </w:rPr>
      </w:pPr>
      <w:r>
        <w:rPr>
          <w:rFonts w:cs="Arial"/>
        </w:rPr>
        <w:t>When a user has an active share status for other zones and activates the RequestCall function, the MSS Audio System shall mute audio for all users that were being shared to. (Zone/Cabin)</w:t>
      </w:r>
    </w:p>
    <w:p w14:paraId="1247F1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ECB1E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CF2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44BAC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122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870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someone is sharing media and takes a phone call, the media will stop playing for the duration of the phone call.</w:t>
            </w:r>
          </w:p>
        </w:tc>
      </w:tr>
      <w:tr w:rsidR="001F5E54" w:rsidRPr="00FD127C" w14:paraId="433671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3CB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E685D" w14:textId="77777777" w:rsidR="00CA5241" w:rsidRDefault="00CA5241"/>
        </w:tc>
      </w:tr>
      <w:tr w:rsidR="001F5E54" w:rsidRPr="00FD127C" w14:paraId="4E994D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2100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1D6430" w14:textId="77777777" w:rsidR="00CA5241" w:rsidRDefault="00CA5241"/>
        </w:tc>
      </w:tr>
      <w:tr w:rsidR="001F5E54" w:rsidRPr="00FD127C" w14:paraId="1BE825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157C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00AD1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CBEE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5115E" w14:textId="77777777" w:rsidR="00CA5241" w:rsidRDefault="00CA5241"/>
        </w:tc>
      </w:tr>
      <w:tr w:rsidR="001F5E54" w:rsidRPr="00FD127C" w14:paraId="4CDF93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ED92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E4C2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6DB0DF3" wp14:editId="6CB2D7BA">
                  <wp:extent cx="152400" cy="152400"/>
                  <wp:effectExtent l="0" t="0" r="0" b="0"/>
                  <wp:docPr id="18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BF52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484DDB" w14:textId="77777777" w:rsidR="00CA5241" w:rsidRDefault="00CA5241"/>
        </w:tc>
      </w:tr>
      <w:tr w:rsidR="001F5E54" w:rsidRPr="00FD127C" w14:paraId="7E9B4C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D2B0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A958E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C4853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36522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AD2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A9462" w14:textId="77777777" w:rsidR="00CA5241" w:rsidRDefault="00CA5241"/>
        </w:tc>
      </w:tr>
      <w:tr w:rsidR="001F5E54" w:rsidRPr="00FD127C" w14:paraId="359E954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D9FB05" w14:textId="77777777" w:rsidR="001F5E54" w:rsidRPr="00FD127C" w:rsidRDefault="00F56C9D"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7FA4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DDE4C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D1058E" w14:textId="77777777" w:rsidR="00BB6A63" w:rsidRDefault="00BB6A63" w:rsidP="00BB6A63"/>
    <w:p w14:paraId="30CEE6BD" w14:textId="77777777" w:rsidR="001F5E54" w:rsidRPr="0017445F" w:rsidRDefault="00AE04B0" w:rsidP="001F5E54">
      <w:pPr>
        <w:pStyle w:val="RERequirement"/>
        <w:shd w:val="clear" w:color="auto" w:fill="F2F2F2" w:themeFill="background1" w:themeFillShade="F2"/>
      </w:pPr>
      <w:bookmarkStart w:id="118" w:name="_44b690e09fe94e0fc212a090ec23eecd"/>
      <w:bookmarkEnd w:id="118"/>
      <w:r>
        <w:t xml:space="preserve"> Navigation Prompts 1</w:t>
      </w:r>
    </w:p>
    <w:p w14:paraId="0C76A573" w14:textId="77777777" w:rsidR="001F5E54" w:rsidRDefault="00AE04B0" w:rsidP="001F5E54">
      <w:pPr>
        <w:rPr>
          <w:rFonts w:cs="Arial"/>
        </w:rPr>
      </w:pPr>
      <w:r>
        <w:rPr>
          <w:rFonts w:cs="Arial"/>
        </w:rPr>
        <w:t>The MSS Audio System shall play Navigation Prompt audio only for the driver.</w:t>
      </w:r>
    </w:p>
    <w:p w14:paraId="3EB5D6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EED71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F3401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B213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FAA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D2CF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Navigation prompts will only play for the driver.</w:t>
            </w:r>
          </w:p>
        </w:tc>
      </w:tr>
      <w:tr w:rsidR="001F5E54" w:rsidRPr="00FD127C" w14:paraId="5751A2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2FE4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27225" w14:textId="77777777" w:rsidR="00CA5241" w:rsidRDefault="00CA5241"/>
        </w:tc>
      </w:tr>
      <w:tr w:rsidR="001F5E54" w:rsidRPr="00FD127C" w14:paraId="72328E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CD1C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84601" w14:textId="77777777" w:rsidR="00CA5241" w:rsidRDefault="00CA5241"/>
        </w:tc>
      </w:tr>
      <w:tr w:rsidR="001F5E54" w:rsidRPr="00FD127C" w14:paraId="56168C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E9AF4"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B54B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CB9C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0F3D3" w14:textId="77777777" w:rsidR="00CA5241" w:rsidRDefault="00CA5241"/>
        </w:tc>
      </w:tr>
      <w:tr w:rsidR="001F5E54" w:rsidRPr="00FD127C" w14:paraId="050D5A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28CDB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69B89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DBF03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9A787F" w14:textId="77777777" w:rsidR="00CA5241" w:rsidRDefault="00CA5241"/>
        </w:tc>
      </w:tr>
      <w:tr w:rsidR="001F5E54" w:rsidRPr="00FD127C" w14:paraId="04237C7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1734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90D1A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7993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D603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20A2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FB8B80" w14:textId="77777777" w:rsidR="00CA5241" w:rsidRDefault="00CA5241"/>
        </w:tc>
      </w:tr>
      <w:tr w:rsidR="001F5E54" w:rsidRPr="00FD127C" w14:paraId="4A0FD13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6B1907" w14:textId="77777777" w:rsidR="001F5E54" w:rsidRPr="00FD127C" w:rsidRDefault="00F56C9D"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AC110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166AE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BDA3F43" w14:textId="77777777" w:rsidR="00BB6A63" w:rsidRDefault="00BB6A63" w:rsidP="00BB6A63"/>
    <w:p w14:paraId="5EB9D916" w14:textId="77777777" w:rsidR="001F5E54" w:rsidRPr="0017445F" w:rsidRDefault="00AE04B0" w:rsidP="001F5E54">
      <w:pPr>
        <w:pStyle w:val="RERequirement"/>
        <w:shd w:val="clear" w:color="auto" w:fill="F2F2F2" w:themeFill="background1" w:themeFillShade="F2"/>
      </w:pPr>
      <w:bookmarkStart w:id="119" w:name="_68d77e45e0afdcf6a258c475da756d49"/>
      <w:bookmarkEnd w:id="119"/>
      <w:r>
        <w:t xml:space="preserve"> Navigation Prompts 1.1</w:t>
      </w:r>
    </w:p>
    <w:p w14:paraId="1ACA027A" w14:textId="77777777" w:rsidR="001F5E54" w:rsidRDefault="00AE04B0" w:rsidP="001F5E54">
      <w:pPr>
        <w:rPr>
          <w:rFonts w:cs="Arial"/>
        </w:rPr>
      </w:pPr>
      <w:r>
        <w:rPr>
          <w:rFonts w:cs="Arial"/>
        </w:rPr>
        <w:t>The MSS Audio System shall duck audio for the driver when Navigation Prompts play.</w:t>
      </w:r>
    </w:p>
    <w:p w14:paraId="52CDC1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0C7E7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92EF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C4726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B993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240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Media audio levels will drop when a navigation prompt plays.</w:t>
            </w:r>
          </w:p>
        </w:tc>
      </w:tr>
      <w:tr w:rsidR="001F5E54" w:rsidRPr="00FD127C" w14:paraId="4D2C7E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A8620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5CBE8" w14:textId="77777777" w:rsidR="00CA5241" w:rsidRDefault="00CA5241"/>
        </w:tc>
      </w:tr>
      <w:tr w:rsidR="001F5E54" w:rsidRPr="00FD127C" w14:paraId="04C990A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DA59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719E8" w14:textId="77777777" w:rsidR="00CA5241" w:rsidRDefault="00CA5241"/>
        </w:tc>
      </w:tr>
      <w:tr w:rsidR="001F5E54" w:rsidRPr="00FD127C" w14:paraId="71F353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F39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ACD8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AD5E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E0645" w14:textId="77777777" w:rsidR="00CA5241" w:rsidRDefault="00CA5241"/>
        </w:tc>
      </w:tr>
      <w:tr w:rsidR="001F5E54" w:rsidRPr="00FD127C" w14:paraId="5ED490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06F3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7B76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387C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D3204" w14:textId="77777777" w:rsidR="00CA5241" w:rsidRDefault="00CA5241"/>
        </w:tc>
      </w:tr>
      <w:tr w:rsidR="001F5E54" w:rsidRPr="00FD127C" w14:paraId="6D660E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8CD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772BC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D8349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7160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5935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2474C" w14:textId="77777777" w:rsidR="00CA5241" w:rsidRDefault="00CA5241"/>
        </w:tc>
      </w:tr>
      <w:tr w:rsidR="001F5E54" w:rsidRPr="00FD127C" w14:paraId="1514E8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47CAF8" w14:textId="77777777" w:rsidR="001F5E54" w:rsidRPr="00FD127C" w:rsidRDefault="00F56C9D" w:rsidP="00A84EEF">
            <w:pPr>
              <w:rPr>
                <w:rFonts w:cs="Arial"/>
                <w:bCs/>
                <w:color w:val="808080" w:themeColor="background1" w:themeShade="80"/>
                <w:sz w:val="16"/>
                <w:szCs w:val="14"/>
              </w:rPr>
            </w:pPr>
            <w:hyperlink r:id="rId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42976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67E3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1E2F5A" w14:textId="77777777" w:rsidR="00BB6A63" w:rsidRDefault="00BB6A63" w:rsidP="00BB6A63"/>
    <w:p w14:paraId="470B6EC3" w14:textId="77777777" w:rsidR="001F5E54" w:rsidRPr="0017445F" w:rsidRDefault="00AE04B0" w:rsidP="001F5E54">
      <w:pPr>
        <w:pStyle w:val="RERequirement"/>
        <w:shd w:val="clear" w:color="auto" w:fill="F2F2F2" w:themeFill="background1" w:themeFillShade="F2"/>
      </w:pPr>
      <w:bookmarkStart w:id="120" w:name="_517f4811c83cf8e864f30107fae0efb9"/>
      <w:bookmarkEnd w:id="120"/>
      <w:r>
        <w:t xml:space="preserve"> Captain's Announcement 1.2</w:t>
      </w:r>
    </w:p>
    <w:p w14:paraId="1CA4FD71" w14:textId="77777777" w:rsidR="001F5E54" w:rsidRDefault="00AE04B0" w:rsidP="001F5E54">
      <w:pPr>
        <w:rPr>
          <w:rFonts w:cs="Arial"/>
        </w:rPr>
      </w:pPr>
      <w:r>
        <w:rPr>
          <w:rFonts w:cs="Arial"/>
        </w:rPr>
        <w:t>When CAActivate function is activated, the MSS Audio System shall play a beep to alert the vehicle.</w:t>
      </w:r>
    </w:p>
    <w:p w14:paraId="009BA04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E1589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0C7E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1975D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040F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83E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Captain's Announcement is activated, a beep will occur.</w:t>
            </w:r>
          </w:p>
        </w:tc>
      </w:tr>
      <w:tr w:rsidR="001F5E54" w:rsidRPr="00FD127C" w14:paraId="528F5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E082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8F300" w14:textId="77777777" w:rsidR="00CA5241" w:rsidRDefault="00CA5241"/>
        </w:tc>
      </w:tr>
      <w:tr w:rsidR="001F5E54" w:rsidRPr="00FD127C" w14:paraId="36A3E0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6753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BBECF" w14:textId="77777777" w:rsidR="00CA5241" w:rsidRDefault="00CA5241"/>
        </w:tc>
      </w:tr>
      <w:tr w:rsidR="001F5E54" w:rsidRPr="00FD127C" w14:paraId="7D5223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44A5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41E8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1318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9528FC" w14:textId="77777777" w:rsidR="00CA5241" w:rsidRDefault="00CA5241"/>
        </w:tc>
      </w:tr>
      <w:tr w:rsidR="001F5E54" w:rsidRPr="00FD127C" w14:paraId="01117B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7FCA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42C1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40ADA1B" wp14:editId="4F5E0810">
                  <wp:extent cx="152400" cy="152400"/>
                  <wp:effectExtent l="0" t="0" r="0" b="0"/>
                  <wp:docPr id="19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B781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BFEF9" w14:textId="77777777" w:rsidR="00CA5241" w:rsidRDefault="00CA5241"/>
        </w:tc>
      </w:tr>
      <w:tr w:rsidR="001F5E54" w:rsidRPr="00FD127C" w14:paraId="3B7B7C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C5B17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371DD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FC7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9846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8A6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0CE35E" w14:textId="77777777" w:rsidR="00CA5241" w:rsidRDefault="00CA5241"/>
        </w:tc>
      </w:tr>
      <w:tr w:rsidR="001F5E54" w:rsidRPr="00FD127C" w14:paraId="39D06C4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55651E" w14:textId="77777777" w:rsidR="001F5E54" w:rsidRPr="00FD127C" w:rsidRDefault="00F56C9D"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14D7A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A33FB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D7CCD9" w14:textId="77777777" w:rsidR="00F15706" w:rsidRDefault="00F15706" w:rsidP="00783BCF">
      <w:pPr>
        <w:pStyle w:val="Heading5"/>
      </w:pPr>
      <w:r>
        <w:t>Error Handling</w:t>
      </w:r>
    </w:p>
    <w:p w14:paraId="70DA5282" w14:textId="77777777" w:rsidR="005961D3" w:rsidRDefault="005961D3" w:rsidP="00BB6A63"/>
    <w:p w14:paraId="029C2F7B" w14:textId="77777777" w:rsidR="005961D3" w:rsidRDefault="005961D3" w:rsidP="005961D3">
      <w:pPr>
        <w:rPr>
          <w:color w:val="A6A6A6" w:themeColor="background1" w:themeShade="A6"/>
        </w:rPr>
      </w:pPr>
      <w:r>
        <w:rPr>
          <w:color w:val="A6A6A6" w:themeColor="background1" w:themeShade="A6"/>
        </w:rPr>
        <w:t>No Error Handling Requirements specified.</w:t>
      </w:r>
    </w:p>
    <w:p w14:paraId="3CD624AD" w14:textId="77777777" w:rsidR="00DD7D94" w:rsidRDefault="00DD7D94" w:rsidP="00DD7D94">
      <w:pPr>
        <w:pStyle w:val="Heading4"/>
      </w:pPr>
      <w:r>
        <w:t>Non-Functional Requirements</w:t>
      </w:r>
    </w:p>
    <w:p w14:paraId="7E49D404" w14:textId="77777777" w:rsidR="005961D3" w:rsidRDefault="005961D3" w:rsidP="00BB6A63"/>
    <w:p w14:paraId="7157A61F" w14:textId="77777777" w:rsidR="005961D3" w:rsidRDefault="005961D3" w:rsidP="005961D3">
      <w:pPr>
        <w:rPr>
          <w:color w:val="A6A6A6" w:themeColor="background1" w:themeShade="A6"/>
        </w:rPr>
      </w:pPr>
      <w:r>
        <w:rPr>
          <w:color w:val="A6A6A6" w:themeColor="background1" w:themeShade="A6"/>
        </w:rPr>
        <w:t>No Non-Functional Requirements specified.</w:t>
      </w:r>
    </w:p>
    <w:p w14:paraId="4A8CD917" w14:textId="77777777" w:rsidR="00DF462B" w:rsidRDefault="00427220" w:rsidP="00DF462B">
      <w:pPr>
        <w:pStyle w:val="Heading4"/>
      </w:pPr>
      <w:r>
        <w:t>Functional</w:t>
      </w:r>
      <w:r w:rsidR="00DF462B">
        <w:t xml:space="preserve"> Safety Requirements</w:t>
      </w:r>
    </w:p>
    <w:p w14:paraId="18711B81" w14:textId="77777777" w:rsidR="00DF462B" w:rsidRDefault="00DF462B" w:rsidP="00DF462B">
      <w:pPr>
        <w:rPr>
          <w:highlight w:val="yellow"/>
        </w:rPr>
      </w:pPr>
    </w:p>
    <w:p w14:paraId="4638D6A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D901772" w14:textId="77777777" w:rsidR="00DD7D94" w:rsidRDefault="00DD7D94" w:rsidP="00DD7D94">
      <w:pPr>
        <w:pStyle w:val="Heading4"/>
      </w:pPr>
      <w:r>
        <w:t>Other Requirements</w:t>
      </w:r>
    </w:p>
    <w:p w14:paraId="6BE0222A" w14:textId="77777777" w:rsidR="00DD7D94" w:rsidRDefault="00DD7D94" w:rsidP="00DD7D94">
      <w:pPr>
        <w:pStyle w:val="Heading5"/>
      </w:pPr>
      <w:r>
        <w:t>Design Requirements</w:t>
      </w:r>
    </w:p>
    <w:p w14:paraId="108B967A" w14:textId="77777777" w:rsidR="005961D3" w:rsidRDefault="005961D3" w:rsidP="00CA4A62"/>
    <w:p w14:paraId="56188B7A" w14:textId="77777777" w:rsidR="005961D3" w:rsidRDefault="005961D3" w:rsidP="005961D3">
      <w:pPr>
        <w:rPr>
          <w:color w:val="A6A6A6" w:themeColor="background1" w:themeShade="A6"/>
        </w:rPr>
      </w:pPr>
      <w:r>
        <w:rPr>
          <w:color w:val="A6A6A6" w:themeColor="background1" w:themeShade="A6"/>
        </w:rPr>
        <w:t>No Design Requirements specified.</w:t>
      </w:r>
    </w:p>
    <w:p w14:paraId="06ABBA44" w14:textId="77777777" w:rsidR="00CA4A62" w:rsidRDefault="00CA4A62" w:rsidP="00CA4A62">
      <w:pPr>
        <w:pStyle w:val="Heading4"/>
      </w:pPr>
      <w:r>
        <w:t>Uncategorized Requirements</w:t>
      </w:r>
    </w:p>
    <w:p w14:paraId="0515683F" w14:textId="77777777" w:rsidR="005961D3" w:rsidRDefault="005961D3" w:rsidP="00CA4A62"/>
    <w:p w14:paraId="214CEC71" w14:textId="77777777" w:rsidR="001F5E54" w:rsidRPr="0017445F" w:rsidRDefault="00AE04B0" w:rsidP="001F5E54">
      <w:pPr>
        <w:pStyle w:val="RERequirement"/>
        <w:shd w:val="clear" w:color="auto" w:fill="F2F2F2" w:themeFill="background1" w:themeFillShade="F2"/>
      </w:pPr>
      <w:bookmarkStart w:id="121" w:name="_1220b55e3a0e0e24fd229cadf5f9e2de"/>
      <w:bookmarkEnd w:id="121"/>
      <w:r>
        <w:t xml:space="preserve"> MSS Audio 1.5</w:t>
      </w:r>
    </w:p>
    <w:p w14:paraId="1F175D54" w14:textId="77777777" w:rsidR="001F5E54" w:rsidRDefault="00AE04B0" w:rsidP="001F5E54">
      <w:pPr>
        <w:rPr>
          <w:rFonts w:cs="Arial"/>
        </w:rPr>
      </w:pPr>
      <w:r>
        <w:rPr>
          <w:rFonts w:cs="Arial"/>
        </w:rPr>
        <w:t>The MSS Audio System shall mute Seat 5 if Seat 3 is muted, and mute Seat 6 if Seat 4 is muted.</w:t>
      </w:r>
    </w:p>
    <w:p w14:paraId="5E6434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FB88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9D1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0BFF0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C356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76D7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Seat 5 must be muted if Seat 3 is muted. Seat 6 must be muted if Seat 4 is muted. Technical limitation.</w:t>
            </w:r>
          </w:p>
        </w:tc>
      </w:tr>
      <w:tr w:rsidR="001F5E54" w:rsidRPr="00FD127C" w14:paraId="02F7DC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8BC8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FC28F" w14:textId="77777777" w:rsidR="00CA5241" w:rsidRDefault="00CA5241"/>
        </w:tc>
      </w:tr>
      <w:tr w:rsidR="001F5E54" w:rsidRPr="00FD127C" w14:paraId="531DA5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E5A51B" w14:textId="77777777"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FBFCC9" w14:textId="77777777" w:rsidR="00CA5241" w:rsidRDefault="00CA5241"/>
        </w:tc>
      </w:tr>
      <w:tr w:rsidR="001F5E54" w:rsidRPr="00FD127C" w14:paraId="59FB43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5885C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1DA3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E756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1A09EB" w14:textId="77777777" w:rsidR="00CA5241" w:rsidRDefault="00CA5241"/>
        </w:tc>
      </w:tr>
      <w:tr w:rsidR="001F5E54" w:rsidRPr="00FD127C" w14:paraId="69FD9C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E47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4866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4685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4C746" w14:textId="77777777" w:rsidR="00CA5241" w:rsidRDefault="00CA5241"/>
        </w:tc>
      </w:tr>
      <w:tr w:rsidR="001F5E54" w:rsidRPr="00FD127C" w14:paraId="1CEBC4F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E2D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F964E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0EE8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EB672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0AF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DE449" w14:textId="77777777" w:rsidR="00CA5241" w:rsidRDefault="00CA5241"/>
        </w:tc>
      </w:tr>
      <w:tr w:rsidR="001F5E54" w:rsidRPr="00FD127C" w14:paraId="7F117F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EF5EA5" w14:textId="77777777" w:rsidR="001F5E54" w:rsidRPr="00FD127C" w:rsidRDefault="00F56C9D"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0E948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655F9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4B67BB" w14:textId="77777777" w:rsidR="001F5E54" w:rsidRPr="0017445F" w:rsidRDefault="00AE04B0" w:rsidP="001F5E54">
      <w:pPr>
        <w:pStyle w:val="RERequirement"/>
        <w:shd w:val="clear" w:color="auto" w:fill="F2F2F2" w:themeFill="background1" w:themeFillShade="F2"/>
      </w:pPr>
      <w:bookmarkStart w:id="122" w:name="_bd51088cd49ccef644877841debd5f40"/>
      <w:bookmarkEnd w:id="122"/>
      <w:r>
        <w:t xml:space="preserve"> MSS Audio 1.4</w:t>
      </w:r>
    </w:p>
    <w:p w14:paraId="30D754AA" w14:textId="77777777" w:rsidR="001F5E54" w:rsidRDefault="00AE04B0" w:rsidP="001F5E54">
      <w:pPr>
        <w:rPr>
          <w:rFonts w:cs="Arial"/>
        </w:rPr>
      </w:pPr>
      <w:r>
        <w:rPr>
          <w:rFonts w:cs="Arial"/>
        </w:rPr>
        <w:t>The MSS Audio System shall match audio levels between Seat 3 and Seat 5, and Seat 4 and Seat 6 respectively.</w:t>
      </w:r>
    </w:p>
    <w:p w14:paraId="4FD7CE8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57BC3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1B09E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2B49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D110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415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Seat 3 and Seat 5 will have the same audio level. Seat 4 and Seat 6 will have the same audio level.</w:t>
            </w:r>
          </w:p>
        </w:tc>
      </w:tr>
      <w:tr w:rsidR="001F5E54" w:rsidRPr="00FD127C" w14:paraId="39FAD61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1938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45843" w14:textId="77777777" w:rsidR="00CA5241" w:rsidRDefault="00CA5241"/>
        </w:tc>
      </w:tr>
      <w:tr w:rsidR="001F5E54" w:rsidRPr="00FD127C" w14:paraId="0ADC18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4CCD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3E1D9" w14:textId="77777777" w:rsidR="00CA5241" w:rsidRDefault="00CA5241"/>
        </w:tc>
      </w:tr>
      <w:tr w:rsidR="001F5E54" w:rsidRPr="00FD127C" w14:paraId="772F57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46D5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34682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D1C3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80B869" w14:textId="77777777" w:rsidR="00CA5241" w:rsidRDefault="00CA5241"/>
        </w:tc>
      </w:tr>
      <w:tr w:rsidR="001F5E54" w:rsidRPr="00FD127C" w14:paraId="3943D20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574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81A4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35153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7CEAAE" w14:textId="77777777" w:rsidR="00CA5241" w:rsidRDefault="00CA5241"/>
        </w:tc>
      </w:tr>
      <w:tr w:rsidR="001F5E54" w:rsidRPr="00FD127C" w14:paraId="335711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E297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E8C36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CD08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8DF4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97F0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AB1524" w14:textId="77777777" w:rsidR="00CA5241" w:rsidRDefault="00CA5241"/>
        </w:tc>
      </w:tr>
      <w:tr w:rsidR="001F5E54" w:rsidRPr="00FD127C" w14:paraId="4836F53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5935BB" w14:textId="77777777" w:rsidR="001F5E54" w:rsidRPr="00FD127C" w:rsidRDefault="00F56C9D"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F0A3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E7E48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6B426E" w14:textId="77777777" w:rsidR="001F5E54" w:rsidRPr="0017445F" w:rsidRDefault="00AE04B0" w:rsidP="001F5E54">
      <w:pPr>
        <w:pStyle w:val="RERequirement"/>
        <w:shd w:val="clear" w:color="auto" w:fill="F2F2F2" w:themeFill="background1" w:themeFillShade="F2"/>
      </w:pPr>
      <w:bookmarkStart w:id="123" w:name="_f267648e90ca4247e4d0511e90149f69"/>
      <w:bookmarkEnd w:id="123"/>
      <w:r>
        <w:t xml:space="preserve"> Row to Row Communication 1.9</w:t>
      </w:r>
    </w:p>
    <w:p w14:paraId="50E08047" w14:textId="77777777" w:rsidR="001F5E54" w:rsidRDefault="00AE04B0" w:rsidP="001F5E54">
      <w:pPr>
        <w:rPr>
          <w:rFonts w:cs="Arial"/>
        </w:rPr>
      </w:pPr>
      <w:r>
        <w:rPr>
          <w:rFonts w:cs="Arial"/>
        </w:rPr>
        <w:t>When a passenger activates the RequestICCStatusChange function to activate ICC via URC, the MSS Audio System shall prompt the driver for the activation on the HMI System.</w:t>
      </w:r>
    </w:p>
    <w:p w14:paraId="4FA609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49799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BECD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508D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C9E0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B28F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alerted if a passenger activates ICC</w:t>
            </w:r>
          </w:p>
        </w:tc>
      </w:tr>
      <w:tr w:rsidR="001F5E54" w:rsidRPr="00FD127C" w14:paraId="18D196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E85C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F0D64" w14:textId="77777777" w:rsidR="00CA5241" w:rsidRDefault="00CA5241"/>
        </w:tc>
      </w:tr>
      <w:tr w:rsidR="001F5E54" w:rsidRPr="00FD127C" w14:paraId="659034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928D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C0B943" w14:textId="77777777" w:rsidR="00CA5241" w:rsidRDefault="00CA5241"/>
        </w:tc>
      </w:tr>
      <w:tr w:rsidR="001F5E54" w:rsidRPr="00FD127C" w14:paraId="3B5271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BFC2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6421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2038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2D70F1" w14:textId="77777777" w:rsidR="00CA5241" w:rsidRDefault="00CA5241"/>
        </w:tc>
      </w:tr>
      <w:tr w:rsidR="001F5E54" w:rsidRPr="00FD127C" w14:paraId="26FBBD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D6ED1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3196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56827E0" wp14:editId="67CEA2F3">
                  <wp:extent cx="152400" cy="152400"/>
                  <wp:effectExtent l="0" t="0" r="0" b="0"/>
                  <wp:docPr id="19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MUCReq_015 Occupant Override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0229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0AB62E" w14:textId="77777777" w:rsidR="00CA5241" w:rsidRDefault="00CA5241"/>
        </w:tc>
      </w:tr>
      <w:tr w:rsidR="001F5E54" w:rsidRPr="00FD127C" w14:paraId="11906E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754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2EA4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2BD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0709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5B70A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FD6174" w14:textId="77777777" w:rsidR="00CA5241" w:rsidRDefault="00CA5241"/>
        </w:tc>
      </w:tr>
      <w:tr w:rsidR="001F5E54" w:rsidRPr="00FD127C" w14:paraId="7BBA142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DD399B" w14:textId="77777777" w:rsidR="001F5E54" w:rsidRPr="00FD127C" w:rsidRDefault="00F56C9D"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F7DEC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B431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A543D0" w14:textId="77777777" w:rsidR="000D7866" w:rsidRPr="00E47D48" w:rsidRDefault="000D7866" w:rsidP="00E47D48">
      <w:pPr>
        <w:rPr>
          <w:color w:val="FF0000"/>
        </w:rPr>
      </w:pPr>
    </w:p>
    <w:p w14:paraId="5B275C66" w14:textId="77777777" w:rsidR="009C1EEC" w:rsidRDefault="000D732E" w:rsidP="0061324D">
      <w:pPr>
        <w:pStyle w:val="Heading2"/>
        <w:numPr>
          <w:ilvl w:val="1"/>
          <w:numId w:val="4"/>
        </w:numPr>
      </w:pPr>
      <w:r>
        <w:t xml:space="preserve">Logical Function </w:t>
      </w:r>
      <w:r>
        <w:rPr>
          <w:noProof/>
        </w:rPr>
        <w:drawing>
          <wp:inline distT="0" distB="0" distL="0" distR="0" wp14:anchorId="7D4E37AA" wp14:editId="3CBA6A78">
            <wp:extent cx="152400" cy="152400"/>
            <wp:effectExtent l="0" t="0" r="0" b="0"/>
            <wp:docPr id="19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24" w:name="_ede02ea1e479a291ba3bf36201cb89a7"/>
      <w:r w:rsidR="008E73AE">
        <w:t>Check HMI Status</w:t>
      </w:r>
      <w:bookmarkEnd w:id="124"/>
    </w:p>
    <w:p w14:paraId="1010AD18" w14:textId="77777777" w:rsidR="0061785D" w:rsidRDefault="0061785D" w:rsidP="00783BCF">
      <w:pPr>
        <w:pStyle w:val="Heading3"/>
      </w:pPr>
      <w:r>
        <w:t xml:space="preserve">Function </w:t>
      </w:r>
      <w:r w:rsidR="00283752">
        <w:t>Overview</w:t>
      </w:r>
    </w:p>
    <w:p w14:paraId="6ACD24BE" w14:textId="77777777" w:rsidR="00427220" w:rsidRDefault="000D732E" w:rsidP="00427220">
      <w:pPr>
        <w:pStyle w:val="Heading4"/>
      </w:pPr>
      <w:r>
        <w:t xml:space="preserve">Function </w:t>
      </w:r>
      <w:r w:rsidR="00283752">
        <w:t>Description</w:t>
      </w:r>
    </w:p>
    <w:p w14:paraId="5B07819C" w14:textId="77777777" w:rsidR="00794B45" w:rsidRDefault="00794B45" w:rsidP="009C1EEC">
      <w:pPr>
        <w:contextualSpacing/>
      </w:pPr>
    </w:p>
    <w:p w14:paraId="4A042FCA" w14:textId="77777777" w:rsidR="00AC0C92" w:rsidRDefault="00AC0C92" w:rsidP="009C1EEC">
      <w:pPr>
        <w:contextualSpacing/>
      </w:pPr>
      <w:r>
        <w:t>Function is allocated to:</w:t>
      </w:r>
    </w:p>
    <w:p w14:paraId="1DAA245D" w14:textId="77777777" w:rsidR="00AC0C92" w:rsidRDefault="00604AF5" w:rsidP="0061324D">
      <w:pPr>
        <w:pStyle w:val="ListParagraph"/>
        <w:numPr>
          <w:ilvl w:val="0"/>
          <w:numId w:val="13"/>
        </w:numPr>
        <w:contextualSpacing/>
      </w:pPr>
      <w:r>
        <w:rPr>
          <w:noProof/>
        </w:rPr>
        <w:drawing>
          <wp:inline distT="0" distB="0" distL="0" distR="0" wp14:anchorId="56936538" wp14:editId="6F9EF733">
            <wp:extent cx="152400" cy="152400"/>
            <wp:effectExtent l="0" t="0" r="0" b="0"/>
            <wp:docPr id="196" name="Picture -1133540369.jpg" descr="-113354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3354036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Check HMI Status</w:t>
      </w:r>
      <w:r>
        <w:t xml:space="preserve"> &lt;&lt;Logical&gt;&gt;</w:t>
      </w:r>
    </w:p>
    <w:p w14:paraId="2341BE4E" w14:textId="77777777" w:rsidR="00AC0C92" w:rsidRDefault="00604AF5" w:rsidP="0061324D">
      <w:pPr>
        <w:pStyle w:val="ListParagraph"/>
        <w:numPr>
          <w:ilvl w:val="0"/>
          <w:numId w:val="13"/>
        </w:numPr>
        <w:contextualSpacing/>
      </w:pPr>
      <w:r>
        <w:rPr>
          <w:noProof/>
        </w:rPr>
        <w:drawing>
          <wp:inline distT="0" distB="0" distL="0" distR="0" wp14:anchorId="407E41E9" wp14:editId="46B34E27">
            <wp:extent cx="152400" cy="152400"/>
            <wp:effectExtent l="0" t="0" r="0" b="0"/>
            <wp:docPr id="198" name="Picture -2122034060.jpg" descr="-212203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2203406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Database</w:t>
      </w:r>
      <w:r>
        <w:t xml:space="preserve"> &lt;&lt;Logical&gt;&gt;</w:t>
      </w:r>
    </w:p>
    <w:p w14:paraId="2C2E8ADB" w14:textId="77777777" w:rsidR="00AC0C92" w:rsidRDefault="00604AF5" w:rsidP="0061324D">
      <w:pPr>
        <w:pStyle w:val="ListParagraph"/>
        <w:numPr>
          <w:ilvl w:val="0"/>
          <w:numId w:val="13"/>
        </w:numPr>
        <w:contextualSpacing/>
      </w:pPr>
      <w:r>
        <w:rPr>
          <w:noProof/>
        </w:rPr>
        <w:drawing>
          <wp:inline distT="0" distB="0" distL="0" distR="0" wp14:anchorId="67CA0515" wp14:editId="4C31EB71">
            <wp:extent cx="152400" cy="152400"/>
            <wp:effectExtent l="0" t="0" r="0" b="0"/>
            <wp:docPr id="200"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1091C934" w14:textId="77777777" w:rsidR="00794B45" w:rsidRDefault="00794B45" w:rsidP="009C1EEC">
      <w:pPr>
        <w:contextualSpacing/>
      </w:pPr>
    </w:p>
    <w:p w14:paraId="43E09AF8" w14:textId="77777777" w:rsidR="009C1EEC" w:rsidRDefault="009C1EEC" w:rsidP="009C1EEC">
      <w:pPr>
        <w:contextualSpacing/>
      </w:pPr>
      <w:r w:rsidRPr="00A554C4">
        <w:t>MSS Function responsible for checking the status of several signals or HMI Status for MySeatSpace</w:t>
      </w:r>
    </w:p>
    <w:p w14:paraId="1AA5F616" w14:textId="77777777" w:rsidR="00282E2C" w:rsidRDefault="000D732E" w:rsidP="00FD32A2">
      <w:pPr>
        <w:pStyle w:val="Heading4"/>
      </w:pPr>
      <w:r>
        <w:t xml:space="preserve">Function </w:t>
      </w:r>
      <w:r w:rsidR="00282E2C">
        <w:t>Variants</w:t>
      </w:r>
    </w:p>
    <w:p w14:paraId="6BDE633C" w14:textId="77777777" w:rsidR="00282E2C" w:rsidRDefault="00282E2C" w:rsidP="00282E2C"/>
    <w:p w14:paraId="4D91EC4F"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080CCD6" w14:textId="77777777" w:rsidTr="00EB7D77">
        <w:trPr>
          <w:trHeight w:val="314"/>
        </w:trPr>
        <w:tc>
          <w:tcPr>
            <w:tcW w:w="2523" w:type="dxa"/>
            <w:shd w:val="clear" w:color="auto" w:fill="D9D9D9" w:themeFill="background1" w:themeFillShade="D9"/>
          </w:tcPr>
          <w:p w14:paraId="722361BF"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269CE6D"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021171F"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7C69973" w14:textId="77777777" w:rsidTr="00EB7D77">
        <w:trPr>
          <w:trHeight w:val="198"/>
        </w:trPr>
        <w:tc>
          <w:tcPr>
            <w:tcW w:w="2523" w:type="dxa"/>
          </w:tcPr>
          <w:p w14:paraId="783F2001"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8BBC6A4" w14:textId="77777777" w:rsidR="000D732E" w:rsidRPr="009E3B7C" w:rsidRDefault="000D732E" w:rsidP="00EB7D77">
            <w:pPr>
              <w:overflowPunct/>
              <w:autoSpaceDE/>
              <w:autoSpaceDN/>
              <w:adjustRightInd/>
              <w:textAlignment w:val="center"/>
              <w:rPr>
                <w:rFonts w:cs="Arial"/>
              </w:rPr>
            </w:pPr>
          </w:p>
        </w:tc>
        <w:tc>
          <w:tcPr>
            <w:tcW w:w="2551" w:type="dxa"/>
          </w:tcPr>
          <w:p w14:paraId="46C05A38" w14:textId="77777777" w:rsidR="000D732E" w:rsidRDefault="000D732E" w:rsidP="00EB7D77">
            <w:pPr>
              <w:rPr>
                <w:rFonts w:cs="Arial"/>
                <w:lang w:val="en-GB"/>
              </w:rPr>
            </w:pPr>
            <w:r>
              <w:rPr>
                <w:rFonts w:cs="Arial"/>
                <w:lang w:val="en-GB"/>
              </w:rPr>
              <w:t xml:space="preserve">e.g. ExtLightTechnology = LED </w:t>
            </w:r>
          </w:p>
          <w:p w14:paraId="5C51EB9C" w14:textId="77777777" w:rsidR="000D732E" w:rsidRDefault="000D732E" w:rsidP="00EB7D77">
            <w:pPr>
              <w:rPr>
                <w:rFonts w:cs="Arial"/>
                <w:lang w:val="en-GB"/>
              </w:rPr>
            </w:pPr>
            <w:r>
              <w:rPr>
                <w:rFonts w:cs="Arial"/>
                <w:lang w:val="en-GB"/>
              </w:rPr>
              <w:t>OR</w:t>
            </w:r>
          </w:p>
          <w:p w14:paraId="4DC8B4A2" w14:textId="77777777" w:rsidR="000D732E" w:rsidRPr="005A344A" w:rsidRDefault="000D732E" w:rsidP="00EB7D77">
            <w:pPr>
              <w:rPr>
                <w:rFonts w:cs="Arial"/>
                <w:lang w:val="en-GB"/>
              </w:rPr>
            </w:pPr>
            <w:r>
              <w:rPr>
                <w:rFonts w:cs="Arial"/>
                <w:lang w:val="en-GB"/>
              </w:rPr>
              <w:t>ExtLightTechnology = Xenon</w:t>
            </w:r>
          </w:p>
        </w:tc>
      </w:tr>
    </w:tbl>
    <w:p w14:paraId="08F98827" w14:textId="77777777" w:rsidR="000D732E" w:rsidRPr="005067FC" w:rsidRDefault="000D732E" w:rsidP="00282E2C">
      <w:pPr>
        <w:rPr>
          <w:i/>
          <w:color w:val="A6A6A6" w:themeColor="background1" w:themeShade="A6"/>
        </w:rPr>
      </w:pPr>
    </w:p>
    <w:p w14:paraId="67E8FC8F" w14:textId="77777777" w:rsidR="00427220" w:rsidRDefault="00427220" w:rsidP="00FD32A2">
      <w:pPr>
        <w:pStyle w:val="Heading4"/>
      </w:pPr>
      <w:r>
        <w:lastRenderedPageBreak/>
        <w:t>Input Requirements</w:t>
      </w:r>
      <w:r w:rsidR="000D732E">
        <w:t>/Documents</w:t>
      </w:r>
    </w:p>
    <w:p w14:paraId="702DE33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117BE0F" w14:textId="77777777" w:rsidTr="00656A21">
        <w:trPr>
          <w:trHeight w:val="20"/>
        </w:trPr>
        <w:tc>
          <w:tcPr>
            <w:tcW w:w="1561" w:type="dxa"/>
            <w:shd w:val="clear" w:color="auto" w:fill="D9D9D9" w:themeFill="background1" w:themeFillShade="D9"/>
          </w:tcPr>
          <w:p w14:paraId="2B72E36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18B2DF3" w14:textId="77777777" w:rsidR="000D732E" w:rsidRDefault="000D732E" w:rsidP="00EB7D77">
            <w:pPr>
              <w:rPr>
                <w:rFonts w:ascii="Helvetica" w:hAnsi="Helvetica" w:cs="Helvetica"/>
                <w:sz w:val="16"/>
              </w:rPr>
            </w:pPr>
          </w:p>
          <w:p w14:paraId="036EB85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49A1CAC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EECF57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3924A92" w14:textId="77777777" w:rsidR="000D732E" w:rsidRDefault="000D732E" w:rsidP="00EB7D77">
            <w:pPr>
              <w:rPr>
                <w:rFonts w:ascii="Helvetica" w:hAnsi="Helvetica" w:cs="Helvetica"/>
                <w:b/>
              </w:rPr>
            </w:pPr>
            <w:r>
              <w:rPr>
                <w:rFonts w:ascii="Helvetica" w:hAnsi="Helvetica" w:cs="Helvetica"/>
                <w:b/>
              </w:rPr>
              <w:t>Derived Requirement</w:t>
            </w:r>
          </w:p>
          <w:p w14:paraId="5E43A98A" w14:textId="77777777" w:rsidR="000D732E" w:rsidRDefault="000D732E" w:rsidP="00EB7D77">
            <w:pPr>
              <w:rPr>
                <w:rFonts w:ascii="Helvetica" w:hAnsi="Helvetica" w:cs="Helvetica"/>
                <w:sz w:val="16"/>
              </w:rPr>
            </w:pPr>
          </w:p>
          <w:p w14:paraId="64CBFF8D"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E7416C0" w14:textId="77777777" w:rsidTr="00656A21">
        <w:trPr>
          <w:trHeight w:val="20"/>
        </w:trPr>
        <w:tc>
          <w:tcPr>
            <w:tcW w:w="10211" w:type="dxa"/>
            <w:gridSpan w:val="4"/>
            <w:shd w:val="clear" w:color="auto" w:fill="F2F2F2" w:themeFill="background1" w:themeFillShade="F2"/>
          </w:tcPr>
          <w:p w14:paraId="06E30644"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E6781FB" w14:textId="77777777" w:rsidTr="00656A21">
        <w:trPr>
          <w:trHeight w:val="20"/>
        </w:trPr>
        <w:tc>
          <w:tcPr>
            <w:tcW w:w="1561" w:type="dxa"/>
          </w:tcPr>
          <w:p w14:paraId="5699A3FF" w14:textId="77777777" w:rsidR="000D732E" w:rsidRPr="00D410AE" w:rsidRDefault="000D732E" w:rsidP="00EB7D77">
            <w:pPr>
              <w:rPr>
                <w:rFonts w:cs="Arial"/>
              </w:rPr>
            </w:pPr>
          </w:p>
        </w:tc>
        <w:tc>
          <w:tcPr>
            <w:tcW w:w="2694" w:type="dxa"/>
          </w:tcPr>
          <w:p w14:paraId="5F354081" w14:textId="77777777" w:rsidR="000D732E" w:rsidRDefault="000D732E" w:rsidP="00EB7D77">
            <w:pPr>
              <w:rPr>
                <w:rFonts w:cs="Arial"/>
              </w:rPr>
            </w:pPr>
            <w:r>
              <w:rPr>
                <w:rFonts w:cs="Arial"/>
              </w:rPr>
              <w:t>&lt;Example:</w:t>
            </w:r>
          </w:p>
          <w:p w14:paraId="18F89106" w14:textId="77777777" w:rsidR="000D732E" w:rsidRPr="00D410AE" w:rsidRDefault="000D732E" w:rsidP="00EB7D77">
            <w:pPr>
              <w:rPr>
                <w:rFonts w:cs="Arial"/>
              </w:rPr>
            </w:pPr>
            <w:r>
              <w:rPr>
                <w:rFonts w:cs="Arial"/>
              </w:rPr>
              <w:t>id + title of relevant Feature Docs&gt;</w:t>
            </w:r>
          </w:p>
        </w:tc>
        <w:tc>
          <w:tcPr>
            <w:tcW w:w="2694" w:type="dxa"/>
          </w:tcPr>
          <w:p w14:paraId="12E045D6" w14:textId="77777777" w:rsidR="000D732E" w:rsidRPr="00D410AE" w:rsidRDefault="000D732E" w:rsidP="00EB7D77">
            <w:pPr>
              <w:rPr>
                <w:rFonts w:cs="Arial"/>
              </w:rPr>
            </w:pPr>
            <w:r>
              <w:rPr>
                <w:rFonts w:cs="Arial"/>
              </w:rPr>
              <w:t>&lt;Example: “Requirements of Feature …”&gt;</w:t>
            </w:r>
          </w:p>
        </w:tc>
        <w:tc>
          <w:tcPr>
            <w:tcW w:w="3262" w:type="dxa"/>
          </w:tcPr>
          <w:p w14:paraId="40E3CE20"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5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1C3B33D" w14:textId="77777777" w:rsidTr="00656A21">
        <w:trPr>
          <w:trHeight w:val="20"/>
        </w:trPr>
        <w:tc>
          <w:tcPr>
            <w:tcW w:w="1561" w:type="dxa"/>
          </w:tcPr>
          <w:p w14:paraId="63F26AA6" w14:textId="77777777" w:rsidR="000D732E" w:rsidRPr="00D410AE" w:rsidRDefault="000D732E" w:rsidP="00EB7D77">
            <w:pPr>
              <w:rPr>
                <w:rFonts w:cs="Arial"/>
              </w:rPr>
            </w:pPr>
          </w:p>
        </w:tc>
        <w:tc>
          <w:tcPr>
            <w:tcW w:w="2694" w:type="dxa"/>
          </w:tcPr>
          <w:p w14:paraId="65F254DE" w14:textId="77777777" w:rsidR="000D732E" w:rsidRDefault="000D732E" w:rsidP="00EB7D77">
            <w:pPr>
              <w:rPr>
                <w:rFonts w:cs="Arial"/>
              </w:rPr>
            </w:pPr>
          </w:p>
        </w:tc>
        <w:tc>
          <w:tcPr>
            <w:tcW w:w="2694" w:type="dxa"/>
          </w:tcPr>
          <w:p w14:paraId="1CAEBE70" w14:textId="77777777" w:rsidR="000D732E" w:rsidRDefault="000D732E" w:rsidP="00EB7D77">
            <w:pPr>
              <w:rPr>
                <w:rFonts w:cs="Arial"/>
              </w:rPr>
            </w:pPr>
          </w:p>
        </w:tc>
        <w:tc>
          <w:tcPr>
            <w:tcW w:w="3262" w:type="dxa"/>
          </w:tcPr>
          <w:p w14:paraId="76CC96D7" w14:textId="77777777" w:rsidR="000D732E" w:rsidRDefault="000D732E" w:rsidP="00EB7D77">
            <w:pPr>
              <w:rPr>
                <w:rFonts w:cs="Arial"/>
              </w:rPr>
            </w:pPr>
          </w:p>
        </w:tc>
      </w:tr>
      <w:tr w:rsidR="000D732E" w:rsidRPr="007C20FA" w14:paraId="3CC6CE20" w14:textId="77777777" w:rsidTr="00656A21">
        <w:trPr>
          <w:trHeight w:val="20"/>
        </w:trPr>
        <w:tc>
          <w:tcPr>
            <w:tcW w:w="10211" w:type="dxa"/>
            <w:gridSpan w:val="4"/>
            <w:shd w:val="clear" w:color="auto" w:fill="F2F2F2" w:themeFill="background1" w:themeFillShade="F2"/>
          </w:tcPr>
          <w:p w14:paraId="6BBFEBD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0A90016" w14:textId="77777777" w:rsidTr="00656A21">
        <w:trPr>
          <w:trHeight w:val="20"/>
        </w:trPr>
        <w:tc>
          <w:tcPr>
            <w:tcW w:w="1561" w:type="dxa"/>
          </w:tcPr>
          <w:p w14:paraId="31DE7EC3" w14:textId="77777777" w:rsidR="000D732E" w:rsidRPr="00D410AE" w:rsidRDefault="000D732E" w:rsidP="00EB7D77">
            <w:pPr>
              <w:rPr>
                <w:rFonts w:cs="Arial"/>
              </w:rPr>
            </w:pPr>
          </w:p>
        </w:tc>
        <w:tc>
          <w:tcPr>
            <w:tcW w:w="2694" w:type="dxa"/>
          </w:tcPr>
          <w:p w14:paraId="3FB1D036" w14:textId="77777777" w:rsidR="000D732E" w:rsidRPr="00D410AE" w:rsidRDefault="000D732E" w:rsidP="00EB7D77">
            <w:pPr>
              <w:rPr>
                <w:rFonts w:cs="Arial"/>
              </w:rPr>
            </w:pPr>
            <w:r>
              <w:rPr>
                <w:rFonts w:cs="Arial"/>
              </w:rPr>
              <w:t>&lt;Example: some SDS (requirement)&gt;</w:t>
            </w:r>
          </w:p>
        </w:tc>
        <w:tc>
          <w:tcPr>
            <w:tcW w:w="2694" w:type="dxa"/>
          </w:tcPr>
          <w:p w14:paraId="238D8B80" w14:textId="77777777" w:rsidR="000D732E" w:rsidRPr="00D410AE" w:rsidRDefault="000D732E" w:rsidP="00EB7D77">
            <w:pPr>
              <w:rPr>
                <w:rFonts w:cs="Arial"/>
              </w:rPr>
            </w:pPr>
          </w:p>
        </w:tc>
        <w:tc>
          <w:tcPr>
            <w:tcW w:w="3262" w:type="dxa"/>
          </w:tcPr>
          <w:p w14:paraId="082D65DA" w14:textId="77777777" w:rsidR="000D732E" w:rsidRDefault="000D732E" w:rsidP="00EB7D77">
            <w:pPr>
              <w:rPr>
                <w:rFonts w:cs="Arial"/>
              </w:rPr>
            </w:pPr>
          </w:p>
        </w:tc>
      </w:tr>
      <w:tr w:rsidR="000D732E" w:rsidRPr="007C20FA" w14:paraId="1F7CB477" w14:textId="77777777" w:rsidTr="00656A21">
        <w:trPr>
          <w:trHeight w:val="20"/>
        </w:trPr>
        <w:tc>
          <w:tcPr>
            <w:tcW w:w="1561" w:type="dxa"/>
          </w:tcPr>
          <w:p w14:paraId="7E75260D" w14:textId="77777777" w:rsidR="000D732E" w:rsidRDefault="000D732E" w:rsidP="00EB7D77">
            <w:pPr>
              <w:rPr>
                <w:rFonts w:cs="Arial"/>
              </w:rPr>
            </w:pPr>
          </w:p>
        </w:tc>
        <w:tc>
          <w:tcPr>
            <w:tcW w:w="2694" w:type="dxa"/>
          </w:tcPr>
          <w:p w14:paraId="6F41CDA9" w14:textId="77777777" w:rsidR="000D732E" w:rsidRDefault="000D732E" w:rsidP="00EB7D77">
            <w:pPr>
              <w:rPr>
                <w:rFonts w:cs="Arial"/>
              </w:rPr>
            </w:pPr>
          </w:p>
        </w:tc>
        <w:tc>
          <w:tcPr>
            <w:tcW w:w="2694" w:type="dxa"/>
          </w:tcPr>
          <w:p w14:paraId="4A7BBFDC" w14:textId="77777777" w:rsidR="000D732E" w:rsidRDefault="000D732E" w:rsidP="00EB7D77">
            <w:pPr>
              <w:rPr>
                <w:rFonts w:cs="Arial"/>
              </w:rPr>
            </w:pPr>
          </w:p>
        </w:tc>
        <w:tc>
          <w:tcPr>
            <w:tcW w:w="3262" w:type="dxa"/>
          </w:tcPr>
          <w:p w14:paraId="087C3151" w14:textId="77777777" w:rsidR="000D732E" w:rsidRDefault="000D732E" w:rsidP="00EB7D77">
            <w:pPr>
              <w:rPr>
                <w:rFonts w:cs="Arial"/>
              </w:rPr>
            </w:pPr>
          </w:p>
        </w:tc>
      </w:tr>
      <w:tr w:rsidR="000D732E" w:rsidRPr="007C20FA" w14:paraId="12D53216" w14:textId="77777777" w:rsidTr="00656A21">
        <w:trPr>
          <w:trHeight w:val="20"/>
        </w:trPr>
        <w:tc>
          <w:tcPr>
            <w:tcW w:w="10211" w:type="dxa"/>
            <w:gridSpan w:val="4"/>
            <w:shd w:val="clear" w:color="auto" w:fill="F2F2F2" w:themeFill="background1" w:themeFillShade="F2"/>
          </w:tcPr>
          <w:p w14:paraId="0E23EA03"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24C6305D" w14:textId="77777777" w:rsidTr="00656A21">
        <w:trPr>
          <w:trHeight w:val="20"/>
        </w:trPr>
        <w:tc>
          <w:tcPr>
            <w:tcW w:w="1561" w:type="dxa"/>
          </w:tcPr>
          <w:p w14:paraId="17EF23ED" w14:textId="77777777" w:rsidR="000D732E" w:rsidRPr="00D410AE" w:rsidRDefault="000D732E" w:rsidP="00EB7D77">
            <w:pPr>
              <w:rPr>
                <w:rFonts w:cs="Arial"/>
              </w:rPr>
            </w:pPr>
          </w:p>
        </w:tc>
        <w:tc>
          <w:tcPr>
            <w:tcW w:w="2694" w:type="dxa"/>
          </w:tcPr>
          <w:p w14:paraId="4C41FBD6" w14:textId="77777777" w:rsidR="000D732E" w:rsidRPr="00D410AE" w:rsidRDefault="000D732E" w:rsidP="00EB7D77">
            <w:pPr>
              <w:rPr>
                <w:rFonts w:cs="Arial"/>
              </w:rPr>
            </w:pPr>
          </w:p>
        </w:tc>
        <w:tc>
          <w:tcPr>
            <w:tcW w:w="2694" w:type="dxa"/>
          </w:tcPr>
          <w:p w14:paraId="1A671830" w14:textId="77777777" w:rsidR="000D732E" w:rsidRPr="00D410AE" w:rsidRDefault="000D732E" w:rsidP="00EB7D77">
            <w:pPr>
              <w:rPr>
                <w:rFonts w:cs="Arial"/>
              </w:rPr>
            </w:pPr>
          </w:p>
        </w:tc>
        <w:tc>
          <w:tcPr>
            <w:tcW w:w="3262" w:type="dxa"/>
          </w:tcPr>
          <w:p w14:paraId="00179BF2" w14:textId="77777777" w:rsidR="000D732E" w:rsidRPr="00D410AE" w:rsidRDefault="000D732E" w:rsidP="00EB7D77">
            <w:pPr>
              <w:rPr>
                <w:rFonts w:cs="Arial"/>
              </w:rPr>
            </w:pPr>
          </w:p>
        </w:tc>
      </w:tr>
      <w:tr w:rsidR="000D732E" w:rsidRPr="007C20FA" w14:paraId="6B38172B" w14:textId="77777777" w:rsidTr="00656A21">
        <w:trPr>
          <w:trHeight w:val="20"/>
        </w:trPr>
        <w:tc>
          <w:tcPr>
            <w:tcW w:w="10211" w:type="dxa"/>
            <w:gridSpan w:val="4"/>
            <w:shd w:val="clear" w:color="auto" w:fill="F2F2F2" w:themeFill="background1" w:themeFillShade="F2"/>
          </w:tcPr>
          <w:p w14:paraId="623A220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89FC944" w14:textId="77777777" w:rsidTr="00656A21">
        <w:trPr>
          <w:trHeight w:val="20"/>
        </w:trPr>
        <w:tc>
          <w:tcPr>
            <w:tcW w:w="1561" w:type="dxa"/>
          </w:tcPr>
          <w:p w14:paraId="61DDC867" w14:textId="77777777" w:rsidR="000D732E" w:rsidRPr="00D410AE" w:rsidRDefault="000D732E" w:rsidP="00EB7D77">
            <w:pPr>
              <w:rPr>
                <w:rFonts w:cs="Arial"/>
              </w:rPr>
            </w:pPr>
          </w:p>
        </w:tc>
        <w:tc>
          <w:tcPr>
            <w:tcW w:w="2694" w:type="dxa"/>
          </w:tcPr>
          <w:p w14:paraId="145DF3F5" w14:textId="77777777" w:rsidR="000D732E" w:rsidRPr="00D410AE" w:rsidRDefault="000D732E" w:rsidP="00EB7D77">
            <w:pPr>
              <w:rPr>
                <w:rFonts w:cs="Arial"/>
              </w:rPr>
            </w:pPr>
          </w:p>
        </w:tc>
        <w:tc>
          <w:tcPr>
            <w:tcW w:w="2694" w:type="dxa"/>
          </w:tcPr>
          <w:p w14:paraId="7364BDFD" w14:textId="77777777" w:rsidR="000D732E" w:rsidRPr="00D410AE" w:rsidRDefault="000D732E" w:rsidP="00EB7D77">
            <w:pPr>
              <w:rPr>
                <w:rFonts w:cs="Arial"/>
              </w:rPr>
            </w:pPr>
          </w:p>
        </w:tc>
        <w:tc>
          <w:tcPr>
            <w:tcW w:w="3262" w:type="dxa"/>
          </w:tcPr>
          <w:p w14:paraId="7AD997C1" w14:textId="77777777" w:rsidR="000D732E" w:rsidRPr="00D410AE" w:rsidRDefault="000D732E" w:rsidP="00EB7D77">
            <w:pPr>
              <w:rPr>
                <w:rFonts w:cs="Arial"/>
              </w:rPr>
            </w:pPr>
          </w:p>
        </w:tc>
      </w:tr>
      <w:tr w:rsidR="000D732E" w:rsidRPr="007C20FA" w14:paraId="0F077981" w14:textId="77777777" w:rsidTr="00656A21">
        <w:trPr>
          <w:trHeight w:val="20"/>
        </w:trPr>
        <w:tc>
          <w:tcPr>
            <w:tcW w:w="10211" w:type="dxa"/>
            <w:gridSpan w:val="4"/>
            <w:shd w:val="clear" w:color="auto" w:fill="F2F2F2" w:themeFill="background1" w:themeFillShade="F2"/>
          </w:tcPr>
          <w:p w14:paraId="74F8FCC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9B9D635" w14:textId="77777777" w:rsidTr="00656A21">
        <w:trPr>
          <w:trHeight w:val="20"/>
        </w:trPr>
        <w:tc>
          <w:tcPr>
            <w:tcW w:w="1561" w:type="dxa"/>
          </w:tcPr>
          <w:p w14:paraId="2CCCF759" w14:textId="77777777" w:rsidR="000D732E" w:rsidRPr="00D410AE" w:rsidRDefault="000D732E" w:rsidP="00EB7D77">
            <w:pPr>
              <w:rPr>
                <w:rFonts w:cs="Arial"/>
              </w:rPr>
            </w:pPr>
          </w:p>
        </w:tc>
        <w:tc>
          <w:tcPr>
            <w:tcW w:w="2694" w:type="dxa"/>
          </w:tcPr>
          <w:p w14:paraId="4E39CE9F" w14:textId="77777777" w:rsidR="000D732E" w:rsidRDefault="000D732E" w:rsidP="00EB7D77">
            <w:pPr>
              <w:rPr>
                <w:rFonts w:cs="Arial"/>
              </w:rPr>
            </w:pPr>
          </w:p>
        </w:tc>
        <w:tc>
          <w:tcPr>
            <w:tcW w:w="2694" w:type="dxa"/>
          </w:tcPr>
          <w:p w14:paraId="1AB899EF" w14:textId="77777777" w:rsidR="000D732E" w:rsidRPr="00D410AE" w:rsidRDefault="000D732E" w:rsidP="00EB7D77">
            <w:pPr>
              <w:rPr>
                <w:rFonts w:cs="Arial"/>
              </w:rPr>
            </w:pPr>
          </w:p>
        </w:tc>
        <w:tc>
          <w:tcPr>
            <w:tcW w:w="3262" w:type="dxa"/>
          </w:tcPr>
          <w:p w14:paraId="36F61614" w14:textId="77777777" w:rsidR="000D732E" w:rsidRPr="00D410AE" w:rsidRDefault="000D732E" w:rsidP="00EB7D77">
            <w:pPr>
              <w:rPr>
                <w:rFonts w:cs="Arial"/>
              </w:rPr>
            </w:pPr>
          </w:p>
        </w:tc>
      </w:tr>
      <w:tr w:rsidR="00656A21" w:rsidRPr="007C20FA" w14:paraId="52EECA33" w14:textId="77777777" w:rsidTr="00656A21">
        <w:trPr>
          <w:trHeight w:val="20"/>
        </w:trPr>
        <w:tc>
          <w:tcPr>
            <w:tcW w:w="1561" w:type="dxa"/>
          </w:tcPr>
          <w:p w14:paraId="095B7A09" w14:textId="77777777" w:rsidR="00656A21" w:rsidRPr="00D410AE" w:rsidRDefault="00656A21" w:rsidP="00EB7D77">
            <w:pPr>
              <w:rPr>
                <w:rFonts w:cs="Arial"/>
              </w:rPr>
            </w:pPr>
          </w:p>
        </w:tc>
        <w:tc>
          <w:tcPr>
            <w:tcW w:w="2694" w:type="dxa"/>
          </w:tcPr>
          <w:p w14:paraId="15656963" w14:textId="77777777" w:rsidR="00656A21" w:rsidRDefault="00656A21" w:rsidP="00EB7D77">
            <w:pPr>
              <w:rPr>
                <w:rFonts w:cs="Arial"/>
              </w:rPr>
            </w:pPr>
          </w:p>
        </w:tc>
        <w:tc>
          <w:tcPr>
            <w:tcW w:w="2694" w:type="dxa"/>
          </w:tcPr>
          <w:p w14:paraId="6E88C4B1" w14:textId="77777777" w:rsidR="00656A21" w:rsidRPr="00D410AE" w:rsidRDefault="00656A21" w:rsidP="00EB7D77">
            <w:pPr>
              <w:rPr>
                <w:rFonts w:cs="Arial"/>
              </w:rPr>
            </w:pPr>
          </w:p>
        </w:tc>
        <w:tc>
          <w:tcPr>
            <w:tcW w:w="3262" w:type="dxa"/>
          </w:tcPr>
          <w:p w14:paraId="0FEEB051" w14:textId="77777777" w:rsidR="00656A21" w:rsidRPr="00D410AE" w:rsidRDefault="00656A21" w:rsidP="00EB7D77">
            <w:pPr>
              <w:rPr>
                <w:rFonts w:cs="Arial"/>
              </w:rPr>
            </w:pPr>
          </w:p>
        </w:tc>
      </w:tr>
    </w:tbl>
    <w:p w14:paraId="2DCFD7E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99A7670" w14:textId="77777777" w:rsidR="000D732E" w:rsidRPr="005067FC" w:rsidRDefault="000D732E" w:rsidP="00427220">
      <w:pPr>
        <w:rPr>
          <w:i/>
          <w:color w:val="A6A6A6" w:themeColor="background1" w:themeShade="A6"/>
        </w:rPr>
      </w:pPr>
    </w:p>
    <w:p w14:paraId="55BE5F08" w14:textId="77777777" w:rsidR="00427220" w:rsidRDefault="00427220" w:rsidP="00427220">
      <w:pPr>
        <w:pStyle w:val="Heading4"/>
      </w:pPr>
      <w:r>
        <w:t>Assumptions</w:t>
      </w:r>
    </w:p>
    <w:p w14:paraId="0350A687" w14:textId="77777777" w:rsidR="00A92B2F" w:rsidRDefault="00A92B2F" w:rsidP="00A92B2F"/>
    <w:p w14:paraId="48113CB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8542B9A" w14:textId="77777777" w:rsidR="00C0442C" w:rsidRDefault="00C0442C" w:rsidP="00A92B2F"/>
    <w:p w14:paraId="301996FA" w14:textId="77777777" w:rsidR="00F15706" w:rsidRDefault="00E60B64" w:rsidP="00783BCF">
      <w:pPr>
        <w:pStyle w:val="Heading3"/>
      </w:pPr>
      <w:r>
        <w:t>Function Scope</w:t>
      </w:r>
    </w:p>
    <w:p w14:paraId="60C1BB1A" w14:textId="77777777" w:rsidR="00055646" w:rsidRPr="00A43B48" w:rsidRDefault="00055646" w:rsidP="00306D37">
      <w:pPr>
        <w:contextualSpacing/>
      </w:pPr>
    </w:p>
    <w:p w14:paraId="0333BCD3" w14:textId="77777777" w:rsidR="00306D37" w:rsidRDefault="00306D37" w:rsidP="00306D37">
      <w:pPr>
        <w:contextualSpacing/>
      </w:pPr>
      <w:r>
        <w:t xml:space="preserve">The </w:t>
      </w:r>
      <w:r>
        <w:rPr>
          <w:noProof/>
        </w:rPr>
        <w:drawing>
          <wp:inline distT="0" distB="0" distL="0" distR="0" wp14:anchorId="32222EB6" wp14:editId="6466BBBB">
            <wp:extent cx="152400" cy="152400"/>
            <wp:effectExtent l="0" t="0" r="0" b="0"/>
            <wp:docPr id="20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HMI Status</w:t>
      </w:r>
      <w:r w:rsidR="0004480F">
        <w:rPr>
          <w:b/>
        </w:rPr>
        <w:t>”</w:t>
      </w:r>
      <w:r>
        <w:t xml:space="preserve"> f</w:t>
      </w:r>
      <w:r w:rsidR="00294100">
        <w:t>unction is called by</w:t>
      </w:r>
      <w:r>
        <w:t xml:space="preserve"> the following </w:t>
      </w:r>
      <w:r w:rsidR="00294100">
        <w:t>functions</w:t>
      </w:r>
      <w:r>
        <w:t>:</w:t>
      </w:r>
    </w:p>
    <w:p w14:paraId="72DF9F19" w14:textId="77777777" w:rsidR="00306D37" w:rsidRPr="00953D23" w:rsidRDefault="00306D37" w:rsidP="0061324D">
      <w:pPr>
        <w:pStyle w:val="ListParagraph"/>
        <w:numPr>
          <w:ilvl w:val="0"/>
          <w:numId w:val="12"/>
        </w:numPr>
        <w:contextualSpacing/>
      </w:pPr>
      <w:r>
        <w:rPr>
          <w:noProof/>
        </w:rPr>
        <w:drawing>
          <wp:inline distT="0" distB="0" distL="0" distR="0" wp14:anchorId="543CD6F0" wp14:editId="3D0EA581">
            <wp:extent cx="152400" cy="152400"/>
            <wp:effectExtent l="0" t="0" r="0" b="0"/>
            <wp:docPr id="20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07E787FC" w14:textId="77777777" w:rsidR="00393C96" w:rsidRPr="00393C96" w:rsidRDefault="00393C96" w:rsidP="00306D37">
      <w:pPr>
        <w:contextualSpacing/>
      </w:pPr>
    </w:p>
    <w:p w14:paraId="5858895D" w14:textId="77777777" w:rsidR="001A755C" w:rsidRDefault="001A755C" w:rsidP="00306D37"/>
    <w:p w14:paraId="579AA52D" w14:textId="77777777" w:rsidR="00294100" w:rsidRDefault="00294100" w:rsidP="00294100">
      <w:pPr>
        <w:jc w:val="center"/>
      </w:pPr>
      <w:r>
        <w:rPr>
          <w:noProof/>
        </w:rPr>
        <w:drawing>
          <wp:inline distT="0" distB="0" distL="0" distR="0" wp14:anchorId="75F02A6A" wp14:editId="19981B92">
            <wp:extent cx="6466205" cy="886336"/>
            <wp:effectExtent l="0" t="0" r="0" b="0"/>
            <wp:docPr id="20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62BF9AD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B667BA3" wp14:editId="25A226FC">
            <wp:extent cx="152400" cy="152400"/>
            <wp:effectExtent l="0" t="0" r="0" b="0"/>
            <wp:docPr id="20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58BE544F" wp14:editId="18B52E79">
            <wp:extent cx="152400" cy="152400"/>
            <wp:effectExtent l="0" t="0" r="0" b="0"/>
            <wp:docPr id="21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HMI Status</w:t>
      </w:r>
      <w:r w:rsidR="0004480F">
        <w:t>”</w:t>
      </w:r>
    </w:p>
    <w:p w14:paraId="6BA52996" w14:textId="77777777" w:rsidR="00306D37" w:rsidRDefault="00306D37" w:rsidP="00306D37">
      <w:pPr>
        <w:contextualSpacing/>
      </w:pPr>
    </w:p>
    <w:p w14:paraId="3A3951C2" w14:textId="77777777" w:rsidR="00F15706" w:rsidRDefault="00E60B64" w:rsidP="00783BCF">
      <w:pPr>
        <w:pStyle w:val="Heading3"/>
      </w:pPr>
      <w:r>
        <w:t>Function Interfaces</w:t>
      </w:r>
    </w:p>
    <w:p w14:paraId="44025977"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705BE296" w14:textId="77777777" w:rsidTr="0082668D">
        <w:trPr>
          <w:trHeight w:val="260"/>
        </w:trPr>
        <w:tc>
          <w:tcPr>
            <w:tcW w:w="2547" w:type="dxa"/>
            <w:shd w:val="clear" w:color="auto" w:fill="D9D9D9" w:themeFill="background1" w:themeFillShade="D9"/>
            <w:noWrap/>
            <w:hideMark/>
          </w:tcPr>
          <w:p w14:paraId="292F09D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C994E4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A8B024F" w14:textId="77777777" w:rsidTr="0082668D">
        <w:trPr>
          <w:trHeight w:val="410"/>
        </w:trPr>
        <w:tc>
          <w:tcPr>
            <w:tcW w:w="2547" w:type="dxa"/>
            <w:noWrap/>
          </w:tcPr>
          <w:p w14:paraId="10107F91" w14:textId="77777777" w:rsidR="0082668D" w:rsidRDefault="0082668D" w:rsidP="00BC57B1">
            <w:pPr>
              <w:contextualSpacing/>
              <w:rPr>
                <w:rFonts w:cs="Arial"/>
              </w:rPr>
            </w:pPr>
            <w:r w:rsidRPr="00275823">
              <w:rPr>
                <w:rFonts w:cs="Arial"/>
              </w:rPr>
              <w:lastRenderedPageBreak/>
              <w:t>Phone_Vol_Level_Updated</w:t>
            </w:r>
          </w:p>
          <w:p w14:paraId="63FAA6E1" w14:textId="77777777" w:rsidR="0082668D" w:rsidRDefault="0082668D" w:rsidP="00BC57B1">
            <w:pPr>
              <w:contextualSpacing/>
              <w:rPr>
                <w:rFonts w:cs="Arial"/>
              </w:rPr>
            </w:pPr>
            <w:r>
              <w:rPr>
                <w:rFonts w:cs="Arial"/>
              </w:rPr>
              <w:t>Type:</w:t>
            </w:r>
          </w:p>
          <w:p w14:paraId="21E0F15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9C48E47" wp14:editId="04932E16">
                  <wp:extent cx="152400" cy="152400"/>
                  <wp:effectExtent l="0" t="0" r="0" b="0"/>
                  <wp:docPr id="21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57c8dc75b6f77e08ef0190f84e819c6" w:history="1">
              <w:r>
                <w:rPr>
                  <w:rStyle w:val="Hyperlink"/>
                  <w:rFonts w:cs="Arial"/>
                </w:rPr>
                <w:t>Phone_Vol_Updated_ET</w:t>
              </w:r>
            </w:hyperlink>
          </w:p>
        </w:tc>
        <w:tc>
          <w:tcPr>
            <w:tcW w:w="7654" w:type="dxa"/>
          </w:tcPr>
          <w:p w14:paraId="4D9743C9" w14:textId="77777777" w:rsidR="0082668D" w:rsidRDefault="0082668D" w:rsidP="00BC57B1">
            <w:pPr>
              <w:rPr>
                <w:rFonts w:cs="Arial"/>
              </w:rPr>
            </w:pPr>
            <w:r>
              <w:rPr>
                <w:rFonts w:cs="Arial"/>
              </w:rPr>
              <w:t>Signal Description:</w:t>
            </w:r>
          </w:p>
          <w:p w14:paraId="3F10642A" w14:textId="77777777" w:rsidR="0082668D" w:rsidRDefault="0082668D" w:rsidP="00BC57B1">
            <w:pPr>
              <w:rPr>
                <w:rFonts w:cs="Arial"/>
              </w:rPr>
            </w:pPr>
            <w:r w:rsidRPr="00275823">
              <w:rPr>
                <w:rFonts w:cs="Arial"/>
              </w:rPr>
              <w:t>Encoding Type for Phone Vol Updated (NoUpdate/Updated)</w:t>
            </w:r>
          </w:p>
          <w:p w14:paraId="72DF798B" w14:textId="77777777" w:rsidR="0082668D" w:rsidRDefault="0082668D" w:rsidP="00BC57B1">
            <w:pPr>
              <w:rPr>
                <w:rFonts w:cs="Arial"/>
              </w:rPr>
            </w:pPr>
          </w:p>
          <w:p w14:paraId="0246C4FB" w14:textId="77777777" w:rsidR="0082668D" w:rsidRPr="0046598F" w:rsidRDefault="0082668D" w:rsidP="00BC57B1">
            <w:pPr>
              <w:rPr>
                <w:rFonts w:cs="Arial"/>
                <w:color w:val="000000"/>
              </w:rPr>
            </w:pPr>
            <w:r>
              <w:rPr>
                <w:rFonts w:cs="Arial"/>
                <w:color w:val="000000"/>
              </w:rPr>
              <w:t>Received from:</w:t>
            </w:r>
          </w:p>
          <w:p w14:paraId="6FFF91D8" w14:textId="77777777" w:rsidR="0082668D" w:rsidRPr="00C8319B" w:rsidRDefault="0082668D" w:rsidP="00BC57B1">
            <w:pPr>
              <w:pStyle w:val="ListParagraph"/>
              <w:numPr>
                <w:ilvl w:val="0"/>
                <w:numId w:val="12"/>
              </w:numPr>
              <w:rPr>
                <w:rFonts w:cs="Arial"/>
              </w:rPr>
            </w:pPr>
            <w:r>
              <w:rPr>
                <w:noProof/>
              </w:rPr>
              <w:drawing>
                <wp:inline distT="0" distB="0" distL="0" distR="0" wp14:anchorId="1D5BB1E0" wp14:editId="61C39479">
                  <wp:extent cx="152400" cy="152400"/>
                  <wp:effectExtent l="0" t="0" r="0" b="0"/>
                  <wp:docPr id="21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0069063F" w14:textId="77777777" w:rsidTr="0082668D">
        <w:trPr>
          <w:trHeight w:val="410"/>
        </w:trPr>
        <w:tc>
          <w:tcPr>
            <w:tcW w:w="2547" w:type="dxa"/>
            <w:noWrap/>
          </w:tcPr>
          <w:p w14:paraId="01E45E67" w14:textId="77777777" w:rsidR="0082668D" w:rsidRDefault="0082668D" w:rsidP="00BC57B1">
            <w:pPr>
              <w:contextualSpacing/>
              <w:rPr>
                <w:rFonts w:cs="Arial"/>
              </w:rPr>
            </w:pPr>
            <w:r w:rsidRPr="00275823">
              <w:rPr>
                <w:rFonts w:cs="Arial"/>
              </w:rPr>
              <w:t>CallingRing_Vol_Updated</w:t>
            </w:r>
          </w:p>
          <w:p w14:paraId="310656C2" w14:textId="77777777" w:rsidR="0082668D" w:rsidRDefault="0082668D" w:rsidP="00BC57B1">
            <w:pPr>
              <w:contextualSpacing/>
              <w:rPr>
                <w:rFonts w:cs="Arial"/>
              </w:rPr>
            </w:pPr>
            <w:r>
              <w:rPr>
                <w:rFonts w:cs="Arial"/>
              </w:rPr>
              <w:t>Type:</w:t>
            </w:r>
          </w:p>
          <w:p w14:paraId="5B3B12F0"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723C558" wp14:editId="22567D37">
                  <wp:extent cx="152400" cy="152400"/>
                  <wp:effectExtent l="0" t="0" r="0" b="0"/>
                  <wp:docPr id="21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044ba12233edf8f3d4ee526cd9d9e2e" w:history="1">
              <w:r>
                <w:rPr>
                  <w:rStyle w:val="Hyperlink"/>
                  <w:rFonts w:cs="Arial"/>
                </w:rPr>
                <w:t>CallRing_Vol_Updated_ET</w:t>
              </w:r>
            </w:hyperlink>
          </w:p>
        </w:tc>
        <w:tc>
          <w:tcPr>
            <w:tcW w:w="7654" w:type="dxa"/>
          </w:tcPr>
          <w:p w14:paraId="04527674" w14:textId="77777777" w:rsidR="0082668D" w:rsidRDefault="0082668D" w:rsidP="00BC57B1">
            <w:pPr>
              <w:rPr>
                <w:rFonts w:cs="Arial"/>
              </w:rPr>
            </w:pPr>
            <w:r>
              <w:rPr>
                <w:rFonts w:cs="Arial"/>
              </w:rPr>
              <w:t>Signal Description:</w:t>
            </w:r>
          </w:p>
          <w:p w14:paraId="6A96FDE1" w14:textId="77777777" w:rsidR="0082668D" w:rsidRDefault="0082668D" w:rsidP="00BC57B1">
            <w:pPr>
              <w:rPr>
                <w:rFonts w:cs="Arial"/>
              </w:rPr>
            </w:pPr>
            <w:r w:rsidRPr="00275823">
              <w:rPr>
                <w:rFonts w:cs="Arial"/>
              </w:rPr>
              <w:t>Encoding Type for Call Ring Vol Updated (NoUpdate/Updated)</w:t>
            </w:r>
          </w:p>
          <w:p w14:paraId="3D96945A" w14:textId="77777777" w:rsidR="0082668D" w:rsidRDefault="0082668D" w:rsidP="00BC57B1">
            <w:pPr>
              <w:rPr>
                <w:rFonts w:cs="Arial"/>
              </w:rPr>
            </w:pPr>
          </w:p>
          <w:p w14:paraId="54C624F3" w14:textId="77777777" w:rsidR="0082668D" w:rsidRPr="0046598F" w:rsidRDefault="0082668D" w:rsidP="00BC57B1">
            <w:pPr>
              <w:rPr>
                <w:rFonts w:cs="Arial"/>
                <w:color w:val="000000"/>
              </w:rPr>
            </w:pPr>
            <w:r>
              <w:rPr>
                <w:rFonts w:cs="Arial"/>
                <w:color w:val="000000"/>
              </w:rPr>
              <w:t>Received from:</w:t>
            </w:r>
          </w:p>
          <w:p w14:paraId="50845977" w14:textId="77777777" w:rsidR="0082668D" w:rsidRPr="00C8319B" w:rsidRDefault="0082668D" w:rsidP="00BC57B1">
            <w:pPr>
              <w:pStyle w:val="ListParagraph"/>
              <w:numPr>
                <w:ilvl w:val="0"/>
                <w:numId w:val="12"/>
              </w:numPr>
              <w:rPr>
                <w:rFonts w:cs="Arial"/>
              </w:rPr>
            </w:pPr>
            <w:r>
              <w:rPr>
                <w:noProof/>
              </w:rPr>
              <w:drawing>
                <wp:inline distT="0" distB="0" distL="0" distR="0" wp14:anchorId="6B0E5BF4" wp14:editId="20EA8997">
                  <wp:extent cx="152400" cy="152400"/>
                  <wp:effectExtent l="0" t="0" r="0" b="0"/>
                  <wp:docPr id="21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578C48E8" w14:textId="77777777" w:rsidTr="0082668D">
        <w:trPr>
          <w:trHeight w:val="410"/>
        </w:trPr>
        <w:tc>
          <w:tcPr>
            <w:tcW w:w="2547" w:type="dxa"/>
            <w:noWrap/>
          </w:tcPr>
          <w:p w14:paraId="58215476" w14:textId="77777777" w:rsidR="0082668D" w:rsidRDefault="0082668D" w:rsidP="00BC57B1">
            <w:pPr>
              <w:contextualSpacing/>
              <w:rPr>
                <w:rFonts w:cs="Arial"/>
              </w:rPr>
            </w:pPr>
            <w:r w:rsidRPr="00275823">
              <w:rPr>
                <w:rFonts w:cs="Arial"/>
              </w:rPr>
              <w:t>Share_Rq</w:t>
            </w:r>
          </w:p>
          <w:p w14:paraId="11B207D7" w14:textId="77777777" w:rsidR="0082668D" w:rsidRDefault="0082668D" w:rsidP="00BC57B1">
            <w:pPr>
              <w:contextualSpacing/>
              <w:rPr>
                <w:rFonts w:cs="Arial"/>
              </w:rPr>
            </w:pPr>
            <w:r>
              <w:rPr>
                <w:rFonts w:cs="Arial"/>
              </w:rPr>
              <w:t>Type:</w:t>
            </w:r>
          </w:p>
          <w:p w14:paraId="75E3843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0AD39B3" wp14:editId="708B6BAE">
                  <wp:extent cx="152400" cy="152400"/>
                  <wp:effectExtent l="0" t="0" r="0" b="0"/>
                  <wp:docPr id="22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a69051b1e47f2294d8b9e98f810176e" w:history="1">
              <w:r>
                <w:rPr>
                  <w:rStyle w:val="Hyperlink"/>
                  <w:rFonts w:cs="Arial"/>
                </w:rPr>
                <w:t>BLE_Share_Rq_ET</w:t>
              </w:r>
            </w:hyperlink>
          </w:p>
        </w:tc>
        <w:tc>
          <w:tcPr>
            <w:tcW w:w="7654" w:type="dxa"/>
          </w:tcPr>
          <w:p w14:paraId="34542C44" w14:textId="77777777" w:rsidR="0082668D" w:rsidRDefault="0082668D" w:rsidP="00BC57B1">
            <w:pPr>
              <w:rPr>
                <w:rFonts w:cs="Arial"/>
              </w:rPr>
            </w:pPr>
            <w:r>
              <w:rPr>
                <w:rFonts w:cs="Arial"/>
              </w:rPr>
              <w:t>Signal Description:</w:t>
            </w:r>
          </w:p>
          <w:p w14:paraId="1C32F0F7" w14:textId="77777777" w:rsidR="0082668D" w:rsidRDefault="0082668D" w:rsidP="00BC57B1">
            <w:pPr>
              <w:rPr>
                <w:rFonts w:cs="Arial"/>
              </w:rPr>
            </w:pPr>
            <w:r w:rsidRPr="00275823">
              <w:rPr>
                <w:rFonts w:cs="Arial"/>
              </w:rPr>
              <w:t>Encoding Type for Audio Share Response (Accepted/Declined)</w:t>
            </w:r>
          </w:p>
          <w:p w14:paraId="6952F969" w14:textId="77777777" w:rsidR="0082668D" w:rsidRDefault="0082668D" w:rsidP="00BC57B1">
            <w:pPr>
              <w:rPr>
                <w:rFonts w:cs="Arial"/>
              </w:rPr>
            </w:pPr>
          </w:p>
          <w:p w14:paraId="2F372E80" w14:textId="77777777" w:rsidR="0082668D" w:rsidRPr="0046598F" w:rsidRDefault="0082668D" w:rsidP="00BC57B1">
            <w:pPr>
              <w:rPr>
                <w:rFonts w:cs="Arial"/>
                <w:color w:val="000000"/>
              </w:rPr>
            </w:pPr>
            <w:r>
              <w:rPr>
                <w:rFonts w:cs="Arial"/>
                <w:color w:val="000000"/>
              </w:rPr>
              <w:t>Received from:</w:t>
            </w:r>
          </w:p>
          <w:p w14:paraId="72FFB9EA" w14:textId="77777777" w:rsidR="0082668D" w:rsidRPr="00C8319B" w:rsidRDefault="0082668D" w:rsidP="00BC57B1">
            <w:pPr>
              <w:pStyle w:val="ListParagraph"/>
              <w:numPr>
                <w:ilvl w:val="0"/>
                <w:numId w:val="12"/>
              </w:numPr>
              <w:rPr>
                <w:rFonts w:cs="Arial"/>
              </w:rPr>
            </w:pPr>
            <w:r>
              <w:rPr>
                <w:noProof/>
              </w:rPr>
              <w:drawing>
                <wp:inline distT="0" distB="0" distL="0" distR="0" wp14:anchorId="2FAEE261" wp14:editId="632F79EE">
                  <wp:extent cx="152400" cy="152400"/>
                  <wp:effectExtent l="0" t="0" r="0" b="0"/>
                  <wp:docPr id="22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1aa9bc48c2f0172207dbeb2bf917392" w:history="1">
              <w:r>
                <w:rPr>
                  <w:rStyle w:val="Hyperlink"/>
                  <w:rFonts w:cs="Arial"/>
                </w:rPr>
                <w:t>Request Share</w:t>
              </w:r>
            </w:hyperlink>
          </w:p>
        </w:tc>
      </w:tr>
      <w:tr w:rsidR="0082668D" w:rsidRPr="003F473D" w14:paraId="10B0A429" w14:textId="77777777" w:rsidTr="0082668D">
        <w:trPr>
          <w:trHeight w:val="410"/>
        </w:trPr>
        <w:tc>
          <w:tcPr>
            <w:tcW w:w="2547" w:type="dxa"/>
            <w:noWrap/>
          </w:tcPr>
          <w:p w14:paraId="3BD5D2B5" w14:textId="77777777" w:rsidR="0082668D" w:rsidRDefault="0082668D" w:rsidP="00BC57B1">
            <w:pPr>
              <w:contextualSpacing/>
              <w:rPr>
                <w:rFonts w:cs="Arial"/>
              </w:rPr>
            </w:pPr>
            <w:r w:rsidRPr="00275823">
              <w:rPr>
                <w:rFonts w:cs="Arial"/>
              </w:rPr>
              <w:t>PhoneCall_Zone_St</w:t>
            </w:r>
          </w:p>
          <w:p w14:paraId="15014F36" w14:textId="77777777" w:rsidR="0082668D" w:rsidRDefault="0082668D" w:rsidP="00BC57B1">
            <w:pPr>
              <w:contextualSpacing/>
              <w:rPr>
                <w:rFonts w:cs="Arial"/>
              </w:rPr>
            </w:pPr>
            <w:r>
              <w:rPr>
                <w:rFonts w:cs="Arial"/>
              </w:rPr>
              <w:t>Type:</w:t>
            </w:r>
          </w:p>
          <w:p w14:paraId="6E487BD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F657F5F" wp14:editId="63D4262B">
                  <wp:extent cx="152400" cy="152400"/>
                  <wp:effectExtent l="0" t="0" r="0" b="0"/>
                  <wp:docPr id="22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fed2a92bf7d010e67bc45277c28bb1c" w:history="1">
              <w:r>
                <w:rPr>
                  <w:rStyle w:val="Hyperlink"/>
                  <w:rFonts w:cs="Arial"/>
                </w:rPr>
                <w:t>PhoneCall_Zone_St_ET</w:t>
              </w:r>
            </w:hyperlink>
          </w:p>
        </w:tc>
        <w:tc>
          <w:tcPr>
            <w:tcW w:w="7654" w:type="dxa"/>
          </w:tcPr>
          <w:p w14:paraId="6DC3F445" w14:textId="77777777" w:rsidR="0082668D" w:rsidRDefault="0082668D" w:rsidP="00BC57B1">
            <w:pPr>
              <w:rPr>
                <w:rFonts w:cs="Arial"/>
              </w:rPr>
            </w:pPr>
            <w:r>
              <w:rPr>
                <w:rFonts w:cs="Arial"/>
              </w:rPr>
              <w:t>Signal Description:</w:t>
            </w:r>
          </w:p>
          <w:p w14:paraId="117EDD00" w14:textId="77777777" w:rsidR="0082668D" w:rsidRDefault="0082668D" w:rsidP="00BC57B1">
            <w:pPr>
              <w:rPr>
                <w:rFonts w:cs="Arial"/>
              </w:rPr>
            </w:pPr>
            <w:r w:rsidRPr="00275823">
              <w:rPr>
                <w:rFonts w:cs="Arial"/>
              </w:rPr>
              <w:t>Encoding Type for Phone Call Zone Status (Inactive( Privacy/ Handsfree)</w:t>
            </w:r>
          </w:p>
          <w:p w14:paraId="4AF10C0F" w14:textId="77777777" w:rsidR="0082668D" w:rsidRDefault="0082668D" w:rsidP="00BC57B1">
            <w:pPr>
              <w:rPr>
                <w:rFonts w:cs="Arial"/>
              </w:rPr>
            </w:pPr>
          </w:p>
          <w:p w14:paraId="1C688B18" w14:textId="77777777" w:rsidR="0082668D" w:rsidRPr="0046598F" w:rsidRDefault="0082668D" w:rsidP="00BC57B1">
            <w:pPr>
              <w:rPr>
                <w:rFonts w:cs="Arial"/>
                <w:color w:val="000000"/>
              </w:rPr>
            </w:pPr>
            <w:r>
              <w:rPr>
                <w:rFonts w:cs="Arial"/>
                <w:color w:val="000000"/>
              </w:rPr>
              <w:t>Received from:</w:t>
            </w:r>
          </w:p>
          <w:p w14:paraId="71ACE3EB" w14:textId="77777777" w:rsidR="0082668D" w:rsidRPr="00C8319B" w:rsidRDefault="0082668D" w:rsidP="00BC57B1">
            <w:pPr>
              <w:pStyle w:val="ListParagraph"/>
              <w:numPr>
                <w:ilvl w:val="0"/>
                <w:numId w:val="12"/>
              </w:numPr>
              <w:rPr>
                <w:rFonts w:cs="Arial"/>
              </w:rPr>
            </w:pPr>
            <w:r>
              <w:rPr>
                <w:noProof/>
              </w:rPr>
              <w:drawing>
                <wp:inline distT="0" distB="0" distL="0" distR="0" wp14:anchorId="5CC92479" wp14:editId="2B892288">
                  <wp:extent cx="152400" cy="152400"/>
                  <wp:effectExtent l="0" t="0" r="0" b="0"/>
                  <wp:docPr id="22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ce9655cf413954a359ff373fdd9a532" w:history="1">
              <w:r>
                <w:rPr>
                  <w:rStyle w:val="Hyperlink"/>
                  <w:rFonts w:cs="Arial"/>
                </w:rPr>
                <w:t>Request Call</w:t>
              </w:r>
            </w:hyperlink>
          </w:p>
        </w:tc>
      </w:tr>
      <w:tr w:rsidR="0082668D" w:rsidRPr="003F473D" w14:paraId="6D43D45E" w14:textId="77777777" w:rsidTr="0082668D">
        <w:trPr>
          <w:trHeight w:val="410"/>
        </w:trPr>
        <w:tc>
          <w:tcPr>
            <w:tcW w:w="2547" w:type="dxa"/>
            <w:noWrap/>
          </w:tcPr>
          <w:p w14:paraId="6396810C" w14:textId="77777777" w:rsidR="0082668D" w:rsidRDefault="0082668D" w:rsidP="00BC57B1">
            <w:pPr>
              <w:contextualSpacing/>
              <w:rPr>
                <w:rFonts w:cs="Arial"/>
              </w:rPr>
            </w:pPr>
            <w:r w:rsidRPr="00275823">
              <w:rPr>
                <w:rFonts w:cs="Arial"/>
              </w:rPr>
              <w:t>TempSource_Vol_Zone</w:t>
            </w:r>
          </w:p>
          <w:p w14:paraId="1FE1A67E" w14:textId="77777777" w:rsidR="0082668D" w:rsidRDefault="0082668D" w:rsidP="00BC57B1">
            <w:pPr>
              <w:contextualSpacing/>
              <w:rPr>
                <w:rFonts w:cs="Arial"/>
              </w:rPr>
            </w:pPr>
            <w:r>
              <w:rPr>
                <w:rFonts w:cs="Arial"/>
              </w:rPr>
              <w:t>Type:</w:t>
            </w:r>
          </w:p>
          <w:p w14:paraId="2EBCF04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6FE7673" wp14:editId="2B12F8B7">
                  <wp:extent cx="152400" cy="152400"/>
                  <wp:effectExtent l="0" t="0" r="0" b="0"/>
                  <wp:docPr id="22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e27e98e7441c63cc556daa1ff47173d" w:history="1">
              <w:r>
                <w:rPr>
                  <w:rStyle w:val="Hyperlink"/>
                  <w:rFonts w:cs="Arial"/>
                </w:rPr>
                <w:t>TempSource_Vol_Level_Zone_ET</w:t>
              </w:r>
            </w:hyperlink>
          </w:p>
        </w:tc>
        <w:tc>
          <w:tcPr>
            <w:tcW w:w="7654" w:type="dxa"/>
          </w:tcPr>
          <w:p w14:paraId="215B096C" w14:textId="77777777" w:rsidR="0082668D" w:rsidRDefault="0082668D" w:rsidP="00BC57B1">
            <w:pPr>
              <w:rPr>
                <w:rFonts w:cs="Arial"/>
              </w:rPr>
            </w:pPr>
            <w:r>
              <w:rPr>
                <w:rFonts w:cs="Arial"/>
              </w:rPr>
              <w:t>Signal Description:</w:t>
            </w:r>
          </w:p>
          <w:p w14:paraId="3C85331A" w14:textId="77777777" w:rsidR="0082668D" w:rsidRDefault="0082668D" w:rsidP="00BC57B1">
            <w:pPr>
              <w:rPr>
                <w:rFonts w:cs="Arial"/>
              </w:rPr>
            </w:pPr>
            <w:r w:rsidRPr="00275823">
              <w:rPr>
                <w:rFonts w:cs="Arial"/>
              </w:rPr>
              <w:t>Encoding Type for Temporary Source Vol Level Zone (No Volume/Vol_Step1...Vol_Step30)</w:t>
            </w:r>
          </w:p>
          <w:p w14:paraId="5D062F21" w14:textId="77777777" w:rsidR="0082668D" w:rsidRDefault="0082668D" w:rsidP="00BC57B1">
            <w:pPr>
              <w:rPr>
                <w:rFonts w:cs="Arial"/>
              </w:rPr>
            </w:pPr>
          </w:p>
          <w:p w14:paraId="514AF827" w14:textId="77777777" w:rsidR="0082668D" w:rsidRPr="0046598F" w:rsidRDefault="0082668D" w:rsidP="00BC57B1">
            <w:pPr>
              <w:rPr>
                <w:rFonts w:cs="Arial"/>
                <w:color w:val="000000"/>
              </w:rPr>
            </w:pPr>
            <w:r>
              <w:rPr>
                <w:rFonts w:cs="Arial"/>
                <w:color w:val="000000"/>
              </w:rPr>
              <w:t>Received from:</w:t>
            </w:r>
          </w:p>
          <w:p w14:paraId="441ED0FA" w14:textId="77777777" w:rsidR="0082668D" w:rsidRPr="00C8319B" w:rsidRDefault="0082668D" w:rsidP="00BC57B1">
            <w:pPr>
              <w:pStyle w:val="ListParagraph"/>
              <w:numPr>
                <w:ilvl w:val="0"/>
                <w:numId w:val="12"/>
              </w:numPr>
              <w:rPr>
                <w:rFonts w:cs="Arial"/>
              </w:rPr>
            </w:pPr>
            <w:r>
              <w:rPr>
                <w:noProof/>
              </w:rPr>
              <w:drawing>
                <wp:inline distT="0" distB="0" distL="0" distR="0" wp14:anchorId="11DC3D47" wp14:editId="49279A7E">
                  <wp:extent cx="152400" cy="152400"/>
                  <wp:effectExtent l="0" t="0" r="0" b="0"/>
                  <wp:docPr id="23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6B4DFDCA" w14:textId="77777777" w:rsidTr="0082668D">
        <w:trPr>
          <w:trHeight w:val="410"/>
        </w:trPr>
        <w:tc>
          <w:tcPr>
            <w:tcW w:w="2547" w:type="dxa"/>
            <w:noWrap/>
          </w:tcPr>
          <w:p w14:paraId="5E371A46" w14:textId="77777777" w:rsidR="0082668D" w:rsidRDefault="0082668D" w:rsidP="00BC57B1">
            <w:pPr>
              <w:contextualSpacing/>
              <w:rPr>
                <w:rFonts w:cs="Arial"/>
              </w:rPr>
            </w:pPr>
            <w:r w:rsidRPr="00275823">
              <w:rPr>
                <w:rFonts w:cs="Arial"/>
              </w:rPr>
              <w:t>SourceTypeChannel</w:t>
            </w:r>
          </w:p>
          <w:p w14:paraId="02F7E0A6" w14:textId="77777777" w:rsidR="0082668D" w:rsidRDefault="0082668D" w:rsidP="00BC57B1">
            <w:pPr>
              <w:contextualSpacing/>
              <w:rPr>
                <w:rFonts w:cs="Arial"/>
              </w:rPr>
            </w:pPr>
            <w:r>
              <w:rPr>
                <w:rFonts w:cs="Arial"/>
              </w:rPr>
              <w:t>Type:</w:t>
            </w:r>
          </w:p>
          <w:p w14:paraId="7A72056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F5EBB7A" wp14:editId="404AF9C8">
                  <wp:extent cx="152400" cy="152400"/>
                  <wp:effectExtent l="0" t="0" r="0" b="0"/>
                  <wp:docPr id="23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3be92d699cff105b5cc6bd9a6e40de0" w:history="1">
              <w:r>
                <w:rPr>
                  <w:rStyle w:val="Hyperlink"/>
                  <w:rFonts w:cs="Arial"/>
                </w:rPr>
                <w:t>SourceTypeChannel_ET</w:t>
              </w:r>
            </w:hyperlink>
          </w:p>
        </w:tc>
        <w:tc>
          <w:tcPr>
            <w:tcW w:w="7654" w:type="dxa"/>
          </w:tcPr>
          <w:p w14:paraId="034592F1" w14:textId="77777777" w:rsidR="0082668D" w:rsidRDefault="0082668D" w:rsidP="00BC57B1">
            <w:pPr>
              <w:rPr>
                <w:rFonts w:cs="Arial"/>
              </w:rPr>
            </w:pPr>
            <w:r>
              <w:rPr>
                <w:rFonts w:cs="Arial"/>
              </w:rPr>
              <w:t>Signal Description:</w:t>
            </w:r>
          </w:p>
          <w:p w14:paraId="1F22E837" w14:textId="77777777" w:rsidR="0082668D" w:rsidRDefault="0082668D" w:rsidP="00BC57B1">
            <w:pPr>
              <w:rPr>
                <w:rFonts w:cs="Arial"/>
              </w:rPr>
            </w:pPr>
            <w:r w:rsidRPr="00275823">
              <w:rPr>
                <w:rFonts w:cs="Arial"/>
              </w:rPr>
              <w:t>Encoding Type for Source Type Channel (Inactive/A2B_ID1...A2B_ID32/Reserved for future expansion)</w:t>
            </w:r>
          </w:p>
          <w:p w14:paraId="19335675" w14:textId="77777777" w:rsidR="0082668D" w:rsidRDefault="0082668D" w:rsidP="00BC57B1">
            <w:pPr>
              <w:rPr>
                <w:rFonts w:cs="Arial"/>
              </w:rPr>
            </w:pPr>
          </w:p>
          <w:p w14:paraId="61889421" w14:textId="77777777" w:rsidR="0082668D" w:rsidRPr="0046598F" w:rsidRDefault="0082668D" w:rsidP="00BC57B1">
            <w:pPr>
              <w:rPr>
                <w:rFonts w:cs="Arial"/>
                <w:color w:val="000000"/>
              </w:rPr>
            </w:pPr>
            <w:r>
              <w:rPr>
                <w:rFonts w:cs="Arial"/>
                <w:color w:val="000000"/>
              </w:rPr>
              <w:t>Received from:</w:t>
            </w:r>
          </w:p>
          <w:p w14:paraId="4FA796B8" w14:textId="77777777" w:rsidR="0082668D" w:rsidRPr="00C8319B" w:rsidRDefault="0082668D" w:rsidP="00BC57B1">
            <w:pPr>
              <w:pStyle w:val="ListParagraph"/>
              <w:numPr>
                <w:ilvl w:val="0"/>
                <w:numId w:val="12"/>
              </w:numPr>
              <w:rPr>
                <w:rFonts w:cs="Arial"/>
              </w:rPr>
            </w:pPr>
            <w:r>
              <w:rPr>
                <w:noProof/>
              </w:rPr>
              <w:drawing>
                <wp:inline distT="0" distB="0" distL="0" distR="0" wp14:anchorId="175D4BEB" wp14:editId="71363D2D">
                  <wp:extent cx="152400" cy="152400"/>
                  <wp:effectExtent l="0" t="0" r="0" b="0"/>
                  <wp:docPr id="23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ed9fc835a411b9e63e76a206cb1d7b0" w:history="1">
              <w:r>
                <w:rPr>
                  <w:rStyle w:val="Hyperlink"/>
                  <w:rFonts w:cs="Arial"/>
                </w:rPr>
                <w:t>Request Source Change</w:t>
              </w:r>
            </w:hyperlink>
          </w:p>
        </w:tc>
      </w:tr>
      <w:tr w:rsidR="0082668D" w:rsidRPr="003F473D" w14:paraId="5790780A" w14:textId="77777777" w:rsidTr="0082668D">
        <w:trPr>
          <w:trHeight w:val="410"/>
        </w:trPr>
        <w:tc>
          <w:tcPr>
            <w:tcW w:w="2547" w:type="dxa"/>
            <w:noWrap/>
          </w:tcPr>
          <w:p w14:paraId="2A0E0C45" w14:textId="77777777" w:rsidR="0082668D" w:rsidRDefault="0082668D" w:rsidP="00BC57B1">
            <w:pPr>
              <w:contextualSpacing/>
              <w:rPr>
                <w:rFonts w:cs="Arial"/>
              </w:rPr>
            </w:pPr>
            <w:r w:rsidRPr="00275823">
              <w:rPr>
                <w:rFonts w:cs="Arial"/>
              </w:rPr>
              <w:t>Audio_Vol_Updated</w:t>
            </w:r>
          </w:p>
          <w:p w14:paraId="77F97D78" w14:textId="77777777" w:rsidR="0082668D" w:rsidRDefault="0082668D" w:rsidP="00BC57B1">
            <w:pPr>
              <w:contextualSpacing/>
              <w:rPr>
                <w:rFonts w:cs="Arial"/>
              </w:rPr>
            </w:pPr>
            <w:r>
              <w:rPr>
                <w:rFonts w:cs="Arial"/>
              </w:rPr>
              <w:t>Type:</w:t>
            </w:r>
          </w:p>
          <w:p w14:paraId="394F4C9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8D5DA23" wp14:editId="4F1E550B">
                  <wp:extent cx="152400" cy="152400"/>
                  <wp:effectExtent l="0" t="0" r="0" b="0"/>
                  <wp:docPr id="23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98d180e8a6b8f9726ad31e98bc4f41e" w:history="1">
              <w:r>
                <w:rPr>
                  <w:rStyle w:val="Hyperlink"/>
                  <w:rFonts w:cs="Arial"/>
                </w:rPr>
                <w:t>Audio_Vol_Updated_ET</w:t>
              </w:r>
            </w:hyperlink>
          </w:p>
        </w:tc>
        <w:tc>
          <w:tcPr>
            <w:tcW w:w="7654" w:type="dxa"/>
          </w:tcPr>
          <w:p w14:paraId="323A418E" w14:textId="77777777" w:rsidR="0082668D" w:rsidRDefault="0082668D" w:rsidP="00BC57B1">
            <w:pPr>
              <w:rPr>
                <w:rFonts w:cs="Arial"/>
              </w:rPr>
            </w:pPr>
            <w:r>
              <w:rPr>
                <w:rFonts w:cs="Arial"/>
              </w:rPr>
              <w:t>Signal Description:</w:t>
            </w:r>
          </w:p>
          <w:p w14:paraId="7FF1B25C" w14:textId="77777777" w:rsidR="0082668D" w:rsidRDefault="0082668D" w:rsidP="00BC57B1">
            <w:pPr>
              <w:rPr>
                <w:rFonts w:cs="Arial"/>
              </w:rPr>
            </w:pPr>
            <w:r w:rsidRPr="00275823">
              <w:rPr>
                <w:rFonts w:cs="Arial"/>
              </w:rPr>
              <w:t>Encoding Type for Audio Vol Updated (NoUpdate/Updated)</w:t>
            </w:r>
          </w:p>
          <w:p w14:paraId="76546217" w14:textId="77777777" w:rsidR="0082668D" w:rsidRDefault="0082668D" w:rsidP="00BC57B1">
            <w:pPr>
              <w:rPr>
                <w:rFonts w:cs="Arial"/>
              </w:rPr>
            </w:pPr>
          </w:p>
          <w:p w14:paraId="1E43F123" w14:textId="77777777" w:rsidR="0082668D" w:rsidRPr="0046598F" w:rsidRDefault="0082668D" w:rsidP="00BC57B1">
            <w:pPr>
              <w:rPr>
                <w:rFonts w:cs="Arial"/>
                <w:color w:val="000000"/>
              </w:rPr>
            </w:pPr>
            <w:r>
              <w:rPr>
                <w:rFonts w:cs="Arial"/>
                <w:color w:val="000000"/>
              </w:rPr>
              <w:t>Received from:</w:t>
            </w:r>
          </w:p>
          <w:p w14:paraId="2F868B08" w14:textId="77777777" w:rsidR="0082668D" w:rsidRPr="00C8319B" w:rsidRDefault="0082668D" w:rsidP="00BC57B1">
            <w:pPr>
              <w:pStyle w:val="ListParagraph"/>
              <w:numPr>
                <w:ilvl w:val="0"/>
                <w:numId w:val="12"/>
              </w:numPr>
              <w:rPr>
                <w:rFonts w:cs="Arial"/>
              </w:rPr>
            </w:pPr>
            <w:r>
              <w:rPr>
                <w:noProof/>
              </w:rPr>
              <w:drawing>
                <wp:inline distT="0" distB="0" distL="0" distR="0" wp14:anchorId="59B16927" wp14:editId="061BD510">
                  <wp:extent cx="152400" cy="152400"/>
                  <wp:effectExtent l="0" t="0" r="0" b="0"/>
                  <wp:docPr id="23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39729F5D" w14:textId="77777777" w:rsidTr="0082668D">
        <w:trPr>
          <w:trHeight w:val="410"/>
        </w:trPr>
        <w:tc>
          <w:tcPr>
            <w:tcW w:w="2547" w:type="dxa"/>
            <w:noWrap/>
          </w:tcPr>
          <w:p w14:paraId="5C59F212" w14:textId="77777777" w:rsidR="0082668D" w:rsidRDefault="0082668D" w:rsidP="00BC57B1">
            <w:pPr>
              <w:contextualSpacing/>
              <w:rPr>
                <w:rFonts w:cs="Arial"/>
              </w:rPr>
            </w:pPr>
            <w:r w:rsidRPr="00275823">
              <w:rPr>
                <w:rFonts w:cs="Arial"/>
              </w:rPr>
              <w:t>Offset_Vol_Zone_Updated</w:t>
            </w:r>
          </w:p>
          <w:p w14:paraId="01A87F99" w14:textId="77777777" w:rsidR="0082668D" w:rsidRDefault="0082668D" w:rsidP="00BC57B1">
            <w:pPr>
              <w:contextualSpacing/>
              <w:rPr>
                <w:rFonts w:cs="Arial"/>
              </w:rPr>
            </w:pPr>
            <w:r>
              <w:rPr>
                <w:rFonts w:cs="Arial"/>
              </w:rPr>
              <w:t>Type:</w:t>
            </w:r>
          </w:p>
          <w:p w14:paraId="3833C90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4C97CC2" wp14:editId="70C41649">
                  <wp:extent cx="152400" cy="152400"/>
                  <wp:effectExtent l="0" t="0" r="0" b="0"/>
                  <wp:docPr id="24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51d07769a7bdb4b4da16d4c3201fa4d" w:history="1">
              <w:r>
                <w:rPr>
                  <w:rStyle w:val="Hyperlink"/>
                  <w:rFonts w:cs="Arial"/>
                </w:rPr>
                <w:t>Offset_Vol_Zone_Updated_ET</w:t>
              </w:r>
            </w:hyperlink>
          </w:p>
        </w:tc>
        <w:tc>
          <w:tcPr>
            <w:tcW w:w="7654" w:type="dxa"/>
          </w:tcPr>
          <w:p w14:paraId="35B2FC96" w14:textId="77777777" w:rsidR="0082668D" w:rsidRDefault="0082668D" w:rsidP="00BC57B1">
            <w:pPr>
              <w:rPr>
                <w:rFonts w:cs="Arial"/>
              </w:rPr>
            </w:pPr>
            <w:r>
              <w:rPr>
                <w:rFonts w:cs="Arial"/>
              </w:rPr>
              <w:t>Signal Description:</w:t>
            </w:r>
          </w:p>
          <w:p w14:paraId="2E90E7E6" w14:textId="77777777" w:rsidR="0082668D" w:rsidRDefault="0082668D" w:rsidP="00BC57B1">
            <w:pPr>
              <w:rPr>
                <w:rFonts w:cs="Arial"/>
              </w:rPr>
            </w:pPr>
            <w:r w:rsidRPr="00275823">
              <w:rPr>
                <w:rFonts w:cs="Arial"/>
              </w:rPr>
              <w:t>Encoding Type for Offset Vol Updated (NoUpdate/Updated)</w:t>
            </w:r>
          </w:p>
          <w:p w14:paraId="081D417E" w14:textId="77777777" w:rsidR="0082668D" w:rsidRDefault="0082668D" w:rsidP="00BC57B1">
            <w:pPr>
              <w:rPr>
                <w:rFonts w:cs="Arial"/>
              </w:rPr>
            </w:pPr>
          </w:p>
          <w:p w14:paraId="65663791" w14:textId="77777777" w:rsidR="0082668D" w:rsidRPr="0046598F" w:rsidRDefault="0082668D" w:rsidP="00BC57B1">
            <w:pPr>
              <w:rPr>
                <w:rFonts w:cs="Arial"/>
                <w:color w:val="000000"/>
              </w:rPr>
            </w:pPr>
            <w:r>
              <w:rPr>
                <w:rFonts w:cs="Arial"/>
                <w:color w:val="000000"/>
              </w:rPr>
              <w:t>Received from:</w:t>
            </w:r>
          </w:p>
          <w:p w14:paraId="1D6EA9BE" w14:textId="77777777" w:rsidR="0082668D" w:rsidRPr="00C8319B" w:rsidRDefault="0082668D" w:rsidP="00BC57B1">
            <w:pPr>
              <w:pStyle w:val="ListParagraph"/>
              <w:numPr>
                <w:ilvl w:val="0"/>
                <w:numId w:val="12"/>
              </w:numPr>
              <w:rPr>
                <w:rFonts w:cs="Arial"/>
              </w:rPr>
            </w:pPr>
            <w:r>
              <w:rPr>
                <w:noProof/>
              </w:rPr>
              <w:drawing>
                <wp:inline distT="0" distB="0" distL="0" distR="0" wp14:anchorId="2D97D972" wp14:editId="357DA5AF">
                  <wp:extent cx="152400" cy="152400"/>
                  <wp:effectExtent l="0" t="0" r="0" b="0"/>
                  <wp:docPr id="24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01F68463" w14:textId="77777777" w:rsidTr="0082668D">
        <w:trPr>
          <w:trHeight w:val="410"/>
        </w:trPr>
        <w:tc>
          <w:tcPr>
            <w:tcW w:w="2547" w:type="dxa"/>
            <w:noWrap/>
          </w:tcPr>
          <w:p w14:paraId="7D58753E" w14:textId="77777777" w:rsidR="0082668D" w:rsidRDefault="0082668D" w:rsidP="00BC57B1">
            <w:pPr>
              <w:contextualSpacing/>
              <w:rPr>
                <w:rFonts w:cs="Arial"/>
              </w:rPr>
            </w:pPr>
            <w:r w:rsidRPr="00275823">
              <w:rPr>
                <w:rFonts w:cs="Arial"/>
              </w:rPr>
              <w:t>Prompt_Vol_Zone_Updated</w:t>
            </w:r>
          </w:p>
          <w:p w14:paraId="4596D026" w14:textId="77777777" w:rsidR="0082668D" w:rsidRDefault="0082668D" w:rsidP="00BC57B1">
            <w:pPr>
              <w:contextualSpacing/>
              <w:rPr>
                <w:rFonts w:cs="Arial"/>
              </w:rPr>
            </w:pPr>
            <w:r>
              <w:rPr>
                <w:rFonts w:cs="Arial"/>
              </w:rPr>
              <w:t>Type:</w:t>
            </w:r>
          </w:p>
          <w:p w14:paraId="45BC08C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049F80D" wp14:editId="20BDDD85">
                  <wp:extent cx="152400" cy="152400"/>
                  <wp:effectExtent l="0" t="0" r="0" b="0"/>
                  <wp:docPr id="24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bef74f8412396f4646cf919420b4625" w:history="1">
              <w:r>
                <w:rPr>
                  <w:rStyle w:val="Hyperlink"/>
                  <w:rFonts w:cs="Arial"/>
                </w:rPr>
                <w:t>Prompt_Vol_Zone_Updated_ET</w:t>
              </w:r>
            </w:hyperlink>
          </w:p>
        </w:tc>
        <w:tc>
          <w:tcPr>
            <w:tcW w:w="7654" w:type="dxa"/>
          </w:tcPr>
          <w:p w14:paraId="59A8FB34" w14:textId="77777777" w:rsidR="0082668D" w:rsidRDefault="0082668D" w:rsidP="00BC57B1">
            <w:pPr>
              <w:rPr>
                <w:rFonts w:cs="Arial"/>
              </w:rPr>
            </w:pPr>
            <w:r>
              <w:rPr>
                <w:rFonts w:cs="Arial"/>
              </w:rPr>
              <w:t>Signal Description:</w:t>
            </w:r>
          </w:p>
          <w:p w14:paraId="42B9D5FA" w14:textId="77777777" w:rsidR="0082668D" w:rsidRDefault="0082668D" w:rsidP="00BC57B1">
            <w:pPr>
              <w:rPr>
                <w:rFonts w:cs="Arial"/>
              </w:rPr>
            </w:pPr>
            <w:r w:rsidRPr="00275823">
              <w:rPr>
                <w:rFonts w:cs="Arial"/>
              </w:rPr>
              <w:t>Encoding Type for Prompt Vol Zone Updated (NoUpdate/Updated)</w:t>
            </w:r>
          </w:p>
          <w:p w14:paraId="6E52BAB9" w14:textId="77777777" w:rsidR="0082668D" w:rsidRDefault="0082668D" w:rsidP="00BC57B1">
            <w:pPr>
              <w:rPr>
                <w:rFonts w:cs="Arial"/>
              </w:rPr>
            </w:pPr>
          </w:p>
          <w:p w14:paraId="76D2426A" w14:textId="77777777" w:rsidR="0082668D" w:rsidRPr="0046598F" w:rsidRDefault="0082668D" w:rsidP="00BC57B1">
            <w:pPr>
              <w:rPr>
                <w:rFonts w:cs="Arial"/>
                <w:color w:val="000000"/>
              </w:rPr>
            </w:pPr>
            <w:r>
              <w:rPr>
                <w:rFonts w:cs="Arial"/>
                <w:color w:val="000000"/>
              </w:rPr>
              <w:t>Received from:</w:t>
            </w:r>
          </w:p>
          <w:p w14:paraId="7B4ADC68" w14:textId="77777777" w:rsidR="0082668D" w:rsidRPr="00C8319B" w:rsidRDefault="0082668D" w:rsidP="00BC57B1">
            <w:pPr>
              <w:pStyle w:val="ListParagraph"/>
              <w:numPr>
                <w:ilvl w:val="0"/>
                <w:numId w:val="12"/>
              </w:numPr>
              <w:rPr>
                <w:rFonts w:cs="Arial"/>
              </w:rPr>
            </w:pPr>
            <w:r>
              <w:rPr>
                <w:noProof/>
              </w:rPr>
              <w:drawing>
                <wp:inline distT="0" distB="0" distL="0" distR="0" wp14:anchorId="2EE80624" wp14:editId="16407038">
                  <wp:extent cx="152400" cy="152400"/>
                  <wp:effectExtent l="0" t="0" r="0" b="0"/>
                  <wp:docPr id="24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5D365127" w14:textId="77777777" w:rsidTr="0082668D">
        <w:trPr>
          <w:trHeight w:val="410"/>
        </w:trPr>
        <w:tc>
          <w:tcPr>
            <w:tcW w:w="2547" w:type="dxa"/>
            <w:noWrap/>
          </w:tcPr>
          <w:p w14:paraId="69416E27" w14:textId="77777777" w:rsidR="0082668D" w:rsidRDefault="0082668D" w:rsidP="00BC57B1">
            <w:pPr>
              <w:contextualSpacing/>
              <w:rPr>
                <w:rFonts w:cs="Arial"/>
              </w:rPr>
            </w:pPr>
            <w:r w:rsidRPr="00275823">
              <w:rPr>
                <w:rFonts w:cs="Arial"/>
              </w:rPr>
              <w:t>CallRing_Vol_Level</w:t>
            </w:r>
          </w:p>
          <w:p w14:paraId="0E2BC41C" w14:textId="77777777" w:rsidR="0082668D" w:rsidRDefault="0082668D" w:rsidP="00BC57B1">
            <w:pPr>
              <w:contextualSpacing/>
              <w:rPr>
                <w:rFonts w:cs="Arial"/>
              </w:rPr>
            </w:pPr>
            <w:r>
              <w:rPr>
                <w:rFonts w:cs="Arial"/>
              </w:rPr>
              <w:t>Type:</w:t>
            </w:r>
          </w:p>
          <w:p w14:paraId="400F2CE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11DBF5A" wp14:editId="2D42C394">
                  <wp:extent cx="152400" cy="152400"/>
                  <wp:effectExtent l="0" t="0" r="0" b="0"/>
                  <wp:docPr id="24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ef8e3d04fa8441e83e9c33be20bb635" w:history="1">
              <w:r>
                <w:rPr>
                  <w:rStyle w:val="Hyperlink"/>
                  <w:rFonts w:cs="Arial"/>
                </w:rPr>
                <w:t>CallRing_Vol_Level_ET</w:t>
              </w:r>
            </w:hyperlink>
          </w:p>
        </w:tc>
        <w:tc>
          <w:tcPr>
            <w:tcW w:w="7654" w:type="dxa"/>
          </w:tcPr>
          <w:p w14:paraId="213A85BE" w14:textId="77777777" w:rsidR="0082668D" w:rsidRDefault="0082668D" w:rsidP="00BC57B1">
            <w:pPr>
              <w:rPr>
                <w:rFonts w:cs="Arial"/>
              </w:rPr>
            </w:pPr>
            <w:r>
              <w:rPr>
                <w:rFonts w:cs="Arial"/>
              </w:rPr>
              <w:t>Signal Description:</w:t>
            </w:r>
          </w:p>
          <w:p w14:paraId="5D298C1C" w14:textId="77777777" w:rsidR="0082668D" w:rsidRDefault="0082668D" w:rsidP="00BC57B1">
            <w:pPr>
              <w:rPr>
                <w:rFonts w:cs="Arial"/>
              </w:rPr>
            </w:pPr>
            <w:r w:rsidRPr="00275823">
              <w:rPr>
                <w:rFonts w:cs="Arial"/>
              </w:rPr>
              <w:t>Encoding Type for Call Ring Vol Level (No Volume/Vol_Step1...Vol_Step30)</w:t>
            </w:r>
          </w:p>
          <w:p w14:paraId="1DF0EFF5" w14:textId="77777777" w:rsidR="0082668D" w:rsidRDefault="0082668D" w:rsidP="00BC57B1">
            <w:pPr>
              <w:rPr>
                <w:rFonts w:cs="Arial"/>
              </w:rPr>
            </w:pPr>
          </w:p>
          <w:p w14:paraId="3F323F0E" w14:textId="77777777" w:rsidR="0082668D" w:rsidRPr="0046598F" w:rsidRDefault="0082668D" w:rsidP="00BC57B1">
            <w:pPr>
              <w:rPr>
                <w:rFonts w:cs="Arial"/>
                <w:color w:val="000000"/>
              </w:rPr>
            </w:pPr>
            <w:r>
              <w:rPr>
                <w:rFonts w:cs="Arial"/>
                <w:color w:val="000000"/>
              </w:rPr>
              <w:t>Received from:</w:t>
            </w:r>
          </w:p>
          <w:p w14:paraId="05A9C6A5" w14:textId="77777777" w:rsidR="0082668D" w:rsidRPr="00C8319B" w:rsidRDefault="0082668D" w:rsidP="00BC57B1">
            <w:pPr>
              <w:pStyle w:val="ListParagraph"/>
              <w:numPr>
                <w:ilvl w:val="0"/>
                <w:numId w:val="12"/>
              </w:numPr>
              <w:rPr>
                <w:rFonts w:cs="Arial"/>
              </w:rPr>
            </w:pPr>
            <w:r>
              <w:rPr>
                <w:noProof/>
              </w:rPr>
              <w:drawing>
                <wp:inline distT="0" distB="0" distL="0" distR="0" wp14:anchorId="7555BD1C" wp14:editId="7544CBC9">
                  <wp:extent cx="152400" cy="152400"/>
                  <wp:effectExtent l="0" t="0" r="0" b="0"/>
                  <wp:docPr id="25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608F55C5" w14:textId="77777777" w:rsidTr="0082668D">
        <w:trPr>
          <w:trHeight w:val="410"/>
        </w:trPr>
        <w:tc>
          <w:tcPr>
            <w:tcW w:w="2547" w:type="dxa"/>
            <w:noWrap/>
          </w:tcPr>
          <w:p w14:paraId="07D41B44" w14:textId="77777777" w:rsidR="0082668D" w:rsidRDefault="0082668D" w:rsidP="00BC57B1">
            <w:pPr>
              <w:contextualSpacing/>
              <w:rPr>
                <w:rFonts w:cs="Arial"/>
              </w:rPr>
            </w:pPr>
            <w:r w:rsidRPr="00275823">
              <w:rPr>
                <w:rFonts w:cs="Arial"/>
              </w:rPr>
              <w:t>ICC_Rq</w:t>
            </w:r>
          </w:p>
          <w:p w14:paraId="6F26A7DD" w14:textId="77777777" w:rsidR="0082668D" w:rsidRDefault="0082668D" w:rsidP="00BC57B1">
            <w:pPr>
              <w:contextualSpacing/>
              <w:rPr>
                <w:rFonts w:cs="Arial"/>
              </w:rPr>
            </w:pPr>
            <w:r>
              <w:rPr>
                <w:rFonts w:cs="Arial"/>
              </w:rPr>
              <w:t>Type:</w:t>
            </w:r>
          </w:p>
          <w:p w14:paraId="3902B0E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B4ADE85" wp14:editId="324781F0">
                  <wp:extent cx="152400" cy="152400"/>
                  <wp:effectExtent l="0" t="0" r="0" b="0"/>
                  <wp:docPr id="25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8f0710aa21d458f1df491adcacce783" w:history="1">
              <w:r>
                <w:rPr>
                  <w:rStyle w:val="Hyperlink"/>
                  <w:rFonts w:cs="Arial"/>
                </w:rPr>
                <w:t>ICC_Rq_ET</w:t>
              </w:r>
            </w:hyperlink>
          </w:p>
        </w:tc>
        <w:tc>
          <w:tcPr>
            <w:tcW w:w="7654" w:type="dxa"/>
          </w:tcPr>
          <w:p w14:paraId="3749BC94" w14:textId="77777777" w:rsidR="0082668D" w:rsidRDefault="0082668D" w:rsidP="00BC57B1">
            <w:pPr>
              <w:rPr>
                <w:rFonts w:cs="Arial"/>
              </w:rPr>
            </w:pPr>
            <w:r>
              <w:rPr>
                <w:rFonts w:cs="Arial"/>
              </w:rPr>
              <w:t>Signal Description:</w:t>
            </w:r>
          </w:p>
          <w:p w14:paraId="22D43CC1" w14:textId="77777777" w:rsidR="0082668D" w:rsidRDefault="0082668D" w:rsidP="00BC57B1">
            <w:pPr>
              <w:rPr>
                <w:rFonts w:cs="Arial"/>
              </w:rPr>
            </w:pPr>
            <w:r w:rsidRPr="00275823">
              <w:rPr>
                <w:rFonts w:cs="Arial"/>
              </w:rPr>
              <w:t>Encoding Type for ICC Request (Inactive/Active)</w:t>
            </w:r>
          </w:p>
          <w:p w14:paraId="432B7A6D" w14:textId="77777777" w:rsidR="0082668D" w:rsidRDefault="0082668D" w:rsidP="00BC57B1">
            <w:pPr>
              <w:rPr>
                <w:rFonts w:cs="Arial"/>
              </w:rPr>
            </w:pPr>
          </w:p>
          <w:p w14:paraId="760477EB" w14:textId="77777777" w:rsidR="0082668D" w:rsidRPr="0046598F" w:rsidRDefault="0082668D" w:rsidP="00BC57B1">
            <w:pPr>
              <w:rPr>
                <w:rFonts w:cs="Arial"/>
                <w:color w:val="000000"/>
              </w:rPr>
            </w:pPr>
            <w:r>
              <w:rPr>
                <w:rFonts w:cs="Arial"/>
                <w:color w:val="000000"/>
              </w:rPr>
              <w:t>Received from:</w:t>
            </w:r>
          </w:p>
          <w:p w14:paraId="247967C9" w14:textId="77777777" w:rsidR="0082668D" w:rsidRPr="00C8319B" w:rsidRDefault="0082668D" w:rsidP="00BC57B1">
            <w:pPr>
              <w:pStyle w:val="ListParagraph"/>
              <w:numPr>
                <w:ilvl w:val="0"/>
                <w:numId w:val="12"/>
              </w:numPr>
              <w:rPr>
                <w:rFonts w:cs="Arial"/>
              </w:rPr>
            </w:pPr>
            <w:r>
              <w:rPr>
                <w:noProof/>
              </w:rPr>
              <w:lastRenderedPageBreak/>
              <w:drawing>
                <wp:inline distT="0" distB="0" distL="0" distR="0" wp14:anchorId="7C50A422" wp14:editId="3CB5A549">
                  <wp:extent cx="152400" cy="152400"/>
                  <wp:effectExtent l="0" t="0" r="0" b="0"/>
                  <wp:docPr id="25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65b5c8005ba2bfbb71b3dbdbed87cfa" w:history="1">
              <w:r>
                <w:rPr>
                  <w:rStyle w:val="Hyperlink"/>
                  <w:rFonts w:cs="Arial"/>
                </w:rPr>
                <w:t>Request ICC Status Change ON/OFF</w:t>
              </w:r>
            </w:hyperlink>
          </w:p>
        </w:tc>
      </w:tr>
      <w:tr w:rsidR="0082668D" w:rsidRPr="003F473D" w14:paraId="488E2DBF" w14:textId="77777777" w:rsidTr="0082668D">
        <w:trPr>
          <w:trHeight w:val="410"/>
        </w:trPr>
        <w:tc>
          <w:tcPr>
            <w:tcW w:w="2547" w:type="dxa"/>
            <w:noWrap/>
          </w:tcPr>
          <w:p w14:paraId="75DA58E7" w14:textId="77777777" w:rsidR="0082668D" w:rsidRDefault="0082668D" w:rsidP="00BC57B1">
            <w:pPr>
              <w:contextualSpacing/>
              <w:rPr>
                <w:rFonts w:cs="Arial"/>
              </w:rPr>
            </w:pPr>
            <w:r w:rsidRPr="00275823">
              <w:rPr>
                <w:rFonts w:cs="Arial"/>
              </w:rPr>
              <w:lastRenderedPageBreak/>
              <w:t>BT_Rq</w:t>
            </w:r>
          </w:p>
          <w:p w14:paraId="54919D2A" w14:textId="77777777" w:rsidR="0082668D" w:rsidRDefault="0082668D" w:rsidP="00BC57B1">
            <w:pPr>
              <w:contextualSpacing/>
              <w:rPr>
                <w:rFonts w:cs="Arial"/>
              </w:rPr>
            </w:pPr>
            <w:r>
              <w:rPr>
                <w:rFonts w:cs="Arial"/>
              </w:rPr>
              <w:t>Type:</w:t>
            </w:r>
          </w:p>
          <w:p w14:paraId="714728D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F92C1F4" wp14:editId="5C277EB6">
                  <wp:extent cx="152400" cy="152400"/>
                  <wp:effectExtent l="0" t="0" r="0" b="0"/>
                  <wp:docPr id="25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72490e3d142b5c6f8df9a7f160d68f2" w:history="1">
              <w:r>
                <w:rPr>
                  <w:rStyle w:val="Hyperlink"/>
                  <w:rFonts w:cs="Arial"/>
                </w:rPr>
                <w:t>BTConnectionReq_ET</w:t>
              </w:r>
            </w:hyperlink>
          </w:p>
        </w:tc>
        <w:tc>
          <w:tcPr>
            <w:tcW w:w="7654" w:type="dxa"/>
          </w:tcPr>
          <w:p w14:paraId="51F70FCE" w14:textId="77777777" w:rsidR="0082668D" w:rsidRDefault="0082668D" w:rsidP="00BC57B1">
            <w:pPr>
              <w:rPr>
                <w:rFonts w:cs="Arial"/>
              </w:rPr>
            </w:pPr>
            <w:r>
              <w:rPr>
                <w:rFonts w:cs="Arial"/>
              </w:rPr>
              <w:t>Signal Description:</w:t>
            </w:r>
          </w:p>
          <w:p w14:paraId="0E263F29" w14:textId="77777777" w:rsidR="0082668D" w:rsidRDefault="0082668D" w:rsidP="00BC57B1">
            <w:pPr>
              <w:rPr>
                <w:rFonts w:cs="Arial"/>
              </w:rPr>
            </w:pPr>
            <w:r w:rsidRPr="00275823">
              <w:rPr>
                <w:rFonts w:cs="Arial"/>
              </w:rPr>
              <w:t>Encoding Type for Bluetooth Connection Request (Connect/Disconnect)</w:t>
            </w:r>
          </w:p>
          <w:p w14:paraId="6C51BBE4" w14:textId="77777777" w:rsidR="0082668D" w:rsidRDefault="0082668D" w:rsidP="00BC57B1">
            <w:pPr>
              <w:rPr>
                <w:rFonts w:cs="Arial"/>
              </w:rPr>
            </w:pPr>
          </w:p>
          <w:p w14:paraId="16A21C48" w14:textId="77777777" w:rsidR="0082668D" w:rsidRPr="0046598F" w:rsidRDefault="0082668D" w:rsidP="00BC57B1">
            <w:pPr>
              <w:rPr>
                <w:rFonts w:cs="Arial"/>
                <w:color w:val="000000"/>
              </w:rPr>
            </w:pPr>
            <w:r>
              <w:rPr>
                <w:rFonts w:cs="Arial"/>
                <w:color w:val="000000"/>
              </w:rPr>
              <w:t>Received from:</w:t>
            </w:r>
          </w:p>
          <w:p w14:paraId="6423B2C5" w14:textId="77777777" w:rsidR="0082668D" w:rsidRPr="00C8319B" w:rsidRDefault="0082668D" w:rsidP="00BC57B1">
            <w:pPr>
              <w:pStyle w:val="ListParagraph"/>
              <w:numPr>
                <w:ilvl w:val="0"/>
                <w:numId w:val="12"/>
              </w:numPr>
              <w:rPr>
                <w:rFonts w:cs="Arial"/>
              </w:rPr>
            </w:pPr>
            <w:r>
              <w:rPr>
                <w:noProof/>
              </w:rPr>
              <w:drawing>
                <wp:inline distT="0" distB="0" distL="0" distR="0" wp14:anchorId="7234FA7C" wp14:editId="757A563D">
                  <wp:extent cx="152400" cy="152400"/>
                  <wp:effectExtent l="0" t="0" r="0" b="0"/>
                  <wp:docPr id="25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420ee94d9c3b16254a25f937003a0c" w:history="1">
              <w:r>
                <w:rPr>
                  <w:rStyle w:val="Hyperlink"/>
                  <w:rFonts w:cs="Arial"/>
                </w:rPr>
                <w:t>Request BT Status Change</w:t>
              </w:r>
            </w:hyperlink>
          </w:p>
        </w:tc>
      </w:tr>
      <w:tr w:rsidR="0082668D" w:rsidRPr="003F473D" w14:paraId="7DF10F07" w14:textId="77777777" w:rsidTr="0082668D">
        <w:trPr>
          <w:trHeight w:val="410"/>
        </w:trPr>
        <w:tc>
          <w:tcPr>
            <w:tcW w:w="2547" w:type="dxa"/>
            <w:noWrap/>
          </w:tcPr>
          <w:p w14:paraId="117DCDBC" w14:textId="77777777" w:rsidR="0082668D" w:rsidRDefault="0082668D" w:rsidP="00BC57B1">
            <w:pPr>
              <w:contextualSpacing/>
              <w:rPr>
                <w:rFonts w:cs="Arial"/>
              </w:rPr>
            </w:pPr>
            <w:r w:rsidRPr="00275823">
              <w:rPr>
                <w:rFonts w:cs="Arial"/>
              </w:rPr>
              <w:t>RA_Vol_Level</w:t>
            </w:r>
          </w:p>
          <w:p w14:paraId="224A5481" w14:textId="77777777" w:rsidR="0082668D" w:rsidRDefault="0082668D" w:rsidP="00BC57B1">
            <w:pPr>
              <w:contextualSpacing/>
              <w:rPr>
                <w:rFonts w:cs="Arial"/>
              </w:rPr>
            </w:pPr>
            <w:r>
              <w:rPr>
                <w:rFonts w:cs="Arial"/>
              </w:rPr>
              <w:t>Type:</w:t>
            </w:r>
          </w:p>
          <w:p w14:paraId="18989CF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14B5147" wp14:editId="7179F904">
                  <wp:extent cx="152400" cy="152400"/>
                  <wp:effectExtent l="0" t="0" r="0" b="0"/>
                  <wp:docPr id="26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fc45115698849dda9422ba227c5ed77" w:history="1">
              <w:r>
                <w:rPr>
                  <w:rStyle w:val="Hyperlink"/>
                  <w:rFonts w:cs="Arial"/>
                </w:rPr>
                <w:t>RA_Vol_Level_ET</w:t>
              </w:r>
            </w:hyperlink>
          </w:p>
        </w:tc>
        <w:tc>
          <w:tcPr>
            <w:tcW w:w="7654" w:type="dxa"/>
          </w:tcPr>
          <w:p w14:paraId="31CADA91" w14:textId="77777777" w:rsidR="0082668D" w:rsidRDefault="0082668D" w:rsidP="00BC57B1">
            <w:pPr>
              <w:rPr>
                <w:rFonts w:cs="Arial"/>
              </w:rPr>
            </w:pPr>
            <w:r>
              <w:rPr>
                <w:rFonts w:cs="Arial"/>
              </w:rPr>
              <w:t>Signal Description:</w:t>
            </w:r>
          </w:p>
          <w:p w14:paraId="4E2FCBE9" w14:textId="77777777" w:rsidR="0082668D" w:rsidRDefault="0082668D" w:rsidP="00BC57B1">
            <w:pPr>
              <w:rPr>
                <w:rFonts w:cs="Arial"/>
              </w:rPr>
            </w:pPr>
            <w:r w:rsidRPr="00275823">
              <w:rPr>
                <w:rFonts w:cs="Arial"/>
              </w:rPr>
              <w:t>Encoding Type for Radio's Announcement Vol Level Zone (No Volume/Vol_Step1...Vol_Step30)</w:t>
            </w:r>
          </w:p>
          <w:p w14:paraId="1AAE7E51" w14:textId="77777777" w:rsidR="0082668D" w:rsidRDefault="0082668D" w:rsidP="00BC57B1">
            <w:pPr>
              <w:rPr>
                <w:rFonts w:cs="Arial"/>
              </w:rPr>
            </w:pPr>
          </w:p>
          <w:p w14:paraId="3330A6A5" w14:textId="77777777" w:rsidR="0082668D" w:rsidRPr="0046598F" w:rsidRDefault="0082668D" w:rsidP="00BC57B1">
            <w:pPr>
              <w:rPr>
                <w:rFonts w:cs="Arial"/>
                <w:color w:val="000000"/>
              </w:rPr>
            </w:pPr>
            <w:r>
              <w:rPr>
                <w:rFonts w:cs="Arial"/>
                <w:color w:val="000000"/>
              </w:rPr>
              <w:t>Received from:</w:t>
            </w:r>
          </w:p>
          <w:p w14:paraId="6C75CAC6" w14:textId="77777777" w:rsidR="0082668D" w:rsidRPr="00C8319B" w:rsidRDefault="0082668D" w:rsidP="00BC57B1">
            <w:pPr>
              <w:pStyle w:val="ListParagraph"/>
              <w:numPr>
                <w:ilvl w:val="0"/>
                <w:numId w:val="12"/>
              </w:numPr>
              <w:rPr>
                <w:rFonts w:cs="Arial"/>
              </w:rPr>
            </w:pPr>
            <w:r>
              <w:rPr>
                <w:noProof/>
              </w:rPr>
              <w:drawing>
                <wp:inline distT="0" distB="0" distL="0" distR="0" wp14:anchorId="6F5301C4" wp14:editId="5E77AB05">
                  <wp:extent cx="152400" cy="152400"/>
                  <wp:effectExtent l="0" t="0" r="0" b="0"/>
                  <wp:docPr id="26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2C876B13" w14:textId="77777777" w:rsidTr="0082668D">
        <w:trPr>
          <w:trHeight w:val="410"/>
        </w:trPr>
        <w:tc>
          <w:tcPr>
            <w:tcW w:w="2547" w:type="dxa"/>
            <w:noWrap/>
          </w:tcPr>
          <w:p w14:paraId="23DA7E8C" w14:textId="77777777" w:rsidR="0082668D" w:rsidRDefault="0082668D" w:rsidP="00BC57B1">
            <w:pPr>
              <w:contextualSpacing/>
              <w:rPr>
                <w:rFonts w:cs="Arial"/>
              </w:rPr>
            </w:pPr>
            <w:r w:rsidRPr="00275823">
              <w:rPr>
                <w:rFonts w:cs="Arial"/>
              </w:rPr>
              <w:t>VehicleAudioMode</w:t>
            </w:r>
          </w:p>
          <w:p w14:paraId="10359635" w14:textId="77777777" w:rsidR="0082668D" w:rsidRDefault="0082668D" w:rsidP="00BC57B1">
            <w:pPr>
              <w:contextualSpacing/>
              <w:rPr>
                <w:rFonts w:cs="Arial"/>
              </w:rPr>
            </w:pPr>
            <w:r>
              <w:rPr>
                <w:rFonts w:cs="Arial"/>
              </w:rPr>
              <w:t>Type:</w:t>
            </w:r>
          </w:p>
          <w:p w14:paraId="72D01E7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FE8D188" wp14:editId="11BB2BC5">
                  <wp:extent cx="152400" cy="152400"/>
                  <wp:effectExtent l="0" t="0" r="0" b="0"/>
                  <wp:docPr id="26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134565382f769ae90b7bc92328c355e" w:history="1">
              <w:r>
                <w:rPr>
                  <w:rStyle w:val="Hyperlink"/>
                  <w:rFonts w:cs="Arial"/>
                </w:rPr>
                <w:t>VehicleAudioMode_ET</w:t>
              </w:r>
            </w:hyperlink>
          </w:p>
        </w:tc>
        <w:tc>
          <w:tcPr>
            <w:tcW w:w="7654" w:type="dxa"/>
          </w:tcPr>
          <w:p w14:paraId="352D58FA" w14:textId="77777777" w:rsidR="0082668D" w:rsidRDefault="0082668D" w:rsidP="00BC57B1">
            <w:pPr>
              <w:rPr>
                <w:rFonts w:cs="Arial"/>
              </w:rPr>
            </w:pPr>
            <w:r>
              <w:rPr>
                <w:rFonts w:cs="Arial"/>
              </w:rPr>
              <w:t>Signal Description:</w:t>
            </w:r>
          </w:p>
          <w:p w14:paraId="27BB4D02" w14:textId="77777777" w:rsidR="0082668D" w:rsidRDefault="0082668D" w:rsidP="00BC57B1">
            <w:pPr>
              <w:rPr>
                <w:rFonts w:cs="Arial"/>
              </w:rPr>
            </w:pPr>
            <w:r w:rsidRPr="00275823">
              <w:rPr>
                <w:rFonts w:cs="Arial"/>
              </w:rPr>
              <w:t>Encoding Type for Vehicle Audio Mode (Null/ Cabin/ Zone)</w:t>
            </w:r>
          </w:p>
          <w:p w14:paraId="57860590" w14:textId="77777777" w:rsidR="0082668D" w:rsidRDefault="0082668D" w:rsidP="00BC57B1">
            <w:pPr>
              <w:rPr>
                <w:rFonts w:cs="Arial"/>
              </w:rPr>
            </w:pPr>
          </w:p>
          <w:p w14:paraId="4B905C39" w14:textId="77777777" w:rsidR="0082668D" w:rsidRPr="0046598F" w:rsidRDefault="0082668D" w:rsidP="00BC57B1">
            <w:pPr>
              <w:rPr>
                <w:rFonts w:cs="Arial"/>
                <w:color w:val="000000"/>
              </w:rPr>
            </w:pPr>
            <w:r>
              <w:rPr>
                <w:rFonts w:cs="Arial"/>
                <w:color w:val="000000"/>
              </w:rPr>
              <w:t>Received from:</w:t>
            </w:r>
          </w:p>
          <w:p w14:paraId="7C2EDAA8" w14:textId="77777777" w:rsidR="0082668D" w:rsidRPr="00C8319B" w:rsidRDefault="0082668D" w:rsidP="00BC57B1">
            <w:pPr>
              <w:pStyle w:val="ListParagraph"/>
              <w:numPr>
                <w:ilvl w:val="0"/>
                <w:numId w:val="12"/>
              </w:numPr>
              <w:rPr>
                <w:rFonts w:cs="Arial"/>
              </w:rPr>
            </w:pPr>
            <w:r>
              <w:rPr>
                <w:noProof/>
              </w:rPr>
              <w:drawing>
                <wp:inline distT="0" distB="0" distL="0" distR="0" wp14:anchorId="548AE47B" wp14:editId="6F6C1A33">
                  <wp:extent cx="152400" cy="152400"/>
                  <wp:effectExtent l="0" t="0" r="0" b="0"/>
                  <wp:docPr id="26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f4aedd8b8a5f89055fda3d090a7f979" w:history="1">
              <w:r>
                <w:rPr>
                  <w:rStyle w:val="Hyperlink"/>
                  <w:rFonts w:cs="Arial"/>
                </w:rPr>
                <w:t>Request Sound Mode Change</w:t>
              </w:r>
            </w:hyperlink>
          </w:p>
        </w:tc>
      </w:tr>
      <w:tr w:rsidR="0082668D" w:rsidRPr="003F473D" w14:paraId="675C8DE2" w14:textId="77777777" w:rsidTr="0082668D">
        <w:trPr>
          <w:trHeight w:val="410"/>
        </w:trPr>
        <w:tc>
          <w:tcPr>
            <w:tcW w:w="2547" w:type="dxa"/>
            <w:noWrap/>
          </w:tcPr>
          <w:p w14:paraId="62237E1C" w14:textId="77777777" w:rsidR="0082668D" w:rsidRDefault="0082668D" w:rsidP="00BC57B1">
            <w:pPr>
              <w:contextualSpacing/>
              <w:rPr>
                <w:rFonts w:cs="Arial"/>
              </w:rPr>
            </w:pPr>
            <w:r w:rsidRPr="00275823">
              <w:rPr>
                <w:rFonts w:cs="Arial"/>
              </w:rPr>
              <w:t>SourceTypeStatus</w:t>
            </w:r>
          </w:p>
          <w:p w14:paraId="06A9D995" w14:textId="77777777" w:rsidR="0082668D" w:rsidRDefault="0082668D" w:rsidP="00BC57B1">
            <w:pPr>
              <w:contextualSpacing/>
              <w:rPr>
                <w:rFonts w:cs="Arial"/>
              </w:rPr>
            </w:pPr>
            <w:r>
              <w:rPr>
                <w:rFonts w:cs="Arial"/>
              </w:rPr>
              <w:t>Type:</w:t>
            </w:r>
          </w:p>
          <w:p w14:paraId="3D0CE1B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135F65D" wp14:editId="2E390D8D">
                  <wp:extent cx="152400" cy="152400"/>
                  <wp:effectExtent l="0" t="0" r="0" b="0"/>
                  <wp:docPr id="26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4b795bd4952cd353c40c423848aac37" w:history="1">
              <w:r>
                <w:rPr>
                  <w:rStyle w:val="Hyperlink"/>
                  <w:rFonts w:cs="Arial"/>
                </w:rPr>
                <w:t>SourceTypeStatus_ET</w:t>
              </w:r>
            </w:hyperlink>
          </w:p>
        </w:tc>
        <w:tc>
          <w:tcPr>
            <w:tcW w:w="7654" w:type="dxa"/>
          </w:tcPr>
          <w:p w14:paraId="323B6F30" w14:textId="77777777" w:rsidR="0082668D" w:rsidRDefault="0082668D" w:rsidP="00BC57B1">
            <w:pPr>
              <w:rPr>
                <w:rFonts w:cs="Arial"/>
              </w:rPr>
            </w:pPr>
            <w:r>
              <w:rPr>
                <w:rFonts w:cs="Arial"/>
              </w:rPr>
              <w:t>Signal Description:</w:t>
            </w:r>
          </w:p>
          <w:p w14:paraId="2D255224" w14:textId="77777777" w:rsidR="0082668D" w:rsidRDefault="0082668D" w:rsidP="00BC57B1">
            <w:pPr>
              <w:rPr>
                <w:rFonts w:cs="Arial"/>
              </w:rPr>
            </w:pPr>
            <w:r w:rsidRPr="00275823">
              <w:rPr>
                <w:rFonts w:cs="Arial"/>
              </w:rPr>
              <w:t>Encoding Type for Source Type Status (Inactive/ Deallocated/ Stacked/ Granted)</w:t>
            </w:r>
          </w:p>
          <w:p w14:paraId="0BCCF06B" w14:textId="77777777" w:rsidR="0082668D" w:rsidRDefault="0082668D" w:rsidP="00BC57B1">
            <w:pPr>
              <w:rPr>
                <w:rFonts w:cs="Arial"/>
              </w:rPr>
            </w:pPr>
          </w:p>
          <w:p w14:paraId="502FFB55" w14:textId="77777777" w:rsidR="0082668D" w:rsidRPr="0046598F" w:rsidRDefault="0082668D" w:rsidP="00BC57B1">
            <w:pPr>
              <w:rPr>
                <w:rFonts w:cs="Arial"/>
                <w:color w:val="000000"/>
              </w:rPr>
            </w:pPr>
            <w:r>
              <w:rPr>
                <w:rFonts w:cs="Arial"/>
                <w:color w:val="000000"/>
              </w:rPr>
              <w:t>Received from:</w:t>
            </w:r>
          </w:p>
          <w:p w14:paraId="5BC9CA23" w14:textId="77777777" w:rsidR="0082668D" w:rsidRPr="00C8319B" w:rsidRDefault="0082668D" w:rsidP="00BC57B1">
            <w:pPr>
              <w:pStyle w:val="ListParagraph"/>
              <w:numPr>
                <w:ilvl w:val="0"/>
                <w:numId w:val="12"/>
              </w:numPr>
              <w:rPr>
                <w:rFonts w:cs="Arial"/>
              </w:rPr>
            </w:pPr>
            <w:r>
              <w:rPr>
                <w:noProof/>
              </w:rPr>
              <w:drawing>
                <wp:inline distT="0" distB="0" distL="0" distR="0" wp14:anchorId="5DC9A3CD" wp14:editId="1B9DD78D">
                  <wp:extent cx="152400" cy="152400"/>
                  <wp:effectExtent l="0" t="0" r="0" b="0"/>
                  <wp:docPr id="27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ed9fc835a411b9e63e76a206cb1d7b0" w:history="1">
              <w:r>
                <w:rPr>
                  <w:rStyle w:val="Hyperlink"/>
                  <w:rFonts w:cs="Arial"/>
                </w:rPr>
                <w:t>Request Source Change</w:t>
              </w:r>
            </w:hyperlink>
          </w:p>
        </w:tc>
      </w:tr>
      <w:tr w:rsidR="0082668D" w:rsidRPr="003F473D" w14:paraId="7F288EAA" w14:textId="77777777" w:rsidTr="0082668D">
        <w:trPr>
          <w:trHeight w:val="410"/>
        </w:trPr>
        <w:tc>
          <w:tcPr>
            <w:tcW w:w="2547" w:type="dxa"/>
            <w:noWrap/>
          </w:tcPr>
          <w:p w14:paraId="64BC09E4" w14:textId="77777777" w:rsidR="0082668D" w:rsidRDefault="0082668D" w:rsidP="00BC57B1">
            <w:pPr>
              <w:contextualSpacing/>
              <w:rPr>
                <w:rFonts w:cs="Arial"/>
              </w:rPr>
            </w:pPr>
            <w:r w:rsidRPr="00275823">
              <w:rPr>
                <w:rFonts w:cs="Arial"/>
              </w:rPr>
              <w:t>Prompt_Vol_Updated</w:t>
            </w:r>
          </w:p>
          <w:p w14:paraId="1CD45429" w14:textId="77777777" w:rsidR="0082668D" w:rsidRDefault="0082668D" w:rsidP="00BC57B1">
            <w:pPr>
              <w:contextualSpacing/>
              <w:rPr>
                <w:rFonts w:cs="Arial"/>
              </w:rPr>
            </w:pPr>
            <w:r>
              <w:rPr>
                <w:rFonts w:cs="Arial"/>
              </w:rPr>
              <w:t>Type:</w:t>
            </w:r>
          </w:p>
          <w:p w14:paraId="18AD64B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162FB2A" wp14:editId="1D4A43EA">
                  <wp:extent cx="152400" cy="152400"/>
                  <wp:effectExtent l="0" t="0" r="0" b="0"/>
                  <wp:docPr id="27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d86d9bac015bde5dc33aed3ea8e8cb8" w:history="1">
              <w:r>
                <w:rPr>
                  <w:rStyle w:val="Hyperlink"/>
                  <w:rFonts w:cs="Arial"/>
                </w:rPr>
                <w:t>Prompt_Vol_Updated_ET</w:t>
              </w:r>
            </w:hyperlink>
          </w:p>
        </w:tc>
        <w:tc>
          <w:tcPr>
            <w:tcW w:w="7654" w:type="dxa"/>
          </w:tcPr>
          <w:p w14:paraId="4EFC8BD4" w14:textId="77777777" w:rsidR="0082668D" w:rsidRDefault="0082668D" w:rsidP="00BC57B1">
            <w:pPr>
              <w:rPr>
                <w:rFonts w:cs="Arial"/>
              </w:rPr>
            </w:pPr>
            <w:r>
              <w:rPr>
                <w:rFonts w:cs="Arial"/>
              </w:rPr>
              <w:t>Signal Description:</w:t>
            </w:r>
          </w:p>
          <w:p w14:paraId="498D2054" w14:textId="77777777" w:rsidR="0082668D" w:rsidRDefault="0082668D" w:rsidP="00BC57B1">
            <w:pPr>
              <w:rPr>
                <w:rFonts w:cs="Arial"/>
              </w:rPr>
            </w:pPr>
            <w:r w:rsidRPr="00275823">
              <w:rPr>
                <w:rFonts w:cs="Arial"/>
              </w:rPr>
              <w:t>Encoding Type for Prompt Vol Updated (NoUpdate/Updated)</w:t>
            </w:r>
          </w:p>
          <w:p w14:paraId="461E07F6" w14:textId="77777777" w:rsidR="0082668D" w:rsidRDefault="0082668D" w:rsidP="00BC57B1">
            <w:pPr>
              <w:rPr>
                <w:rFonts w:cs="Arial"/>
              </w:rPr>
            </w:pPr>
          </w:p>
          <w:p w14:paraId="09245338" w14:textId="77777777" w:rsidR="0082668D" w:rsidRPr="0046598F" w:rsidRDefault="0082668D" w:rsidP="00BC57B1">
            <w:pPr>
              <w:rPr>
                <w:rFonts w:cs="Arial"/>
                <w:color w:val="000000"/>
              </w:rPr>
            </w:pPr>
            <w:r>
              <w:rPr>
                <w:rFonts w:cs="Arial"/>
                <w:color w:val="000000"/>
              </w:rPr>
              <w:t>Received from:</w:t>
            </w:r>
          </w:p>
          <w:p w14:paraId="51993F91" w14:textId="77777777" w:rsidR="0082668D" w:rsidRPr="00C8319B" w:rsidRDefault="0082668D" w:rsidP="00BC57B1">
            <w:pPr>
              <w:pStyle w:val="ListParagraph"/>
              <w:numPr>
                <w:ilvl w:val="0"/>
                <w:numId w:val="12"/>
              </w:numPr>
              <w:rPr>
                <w:rFonts w:cs="Arial"/>
              </w:rPr>
            </w:pPr>
            <w:r>
              <w:rPr>
                <w:noProof/>
              </w:rPr>
              <w:drawing>
                <wp:inline distT="0" distB="0" distL="0" distR="0" wp14:anchorId="451C30B0" wp14:editId="6584B11E">
                  <wp:extent cx="152400" cy="152400"/>
                  <wp:effectExtent l="0" t="0" r="0" b="0"/>
                  <wp:docPr id="27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7726F5D7" w14:textId="77777777" w:rsidTr="0082668D">
        <w:trPr>
          <w:trHeight w:val="410"/>
        </w:trPr>
        <w:tc>
          <w:tcPr>
            <w:tcW w:w="2547" w:type="dxa"/>
            <w:noWrap/>
          </w:tcPr>
          <w:p w14:paraId="51F60CAA" w14:textId="77777777" w:rsidR="0082668D" w:rsidRDefault="0082668D" w:rsidP="00BC57B1">
            <w:pPr>
              <w:contextualSpacing/>
              <w:rPr>
                <w:rFonts w:cs="Arial"/>
              </w:rPr>
            </w:pPr>
            <w:r w:rsidRPr="00275823">
              <w:rPr>
                <w:rFonts w:cs="Arial"/>
              </w:rPr>
              <w:t>Prompt_Vol_Level_Zone</w:t>
            </w:r>
          </w:p>
          <w:p w14:paraId="6750A7CD" w14:textId="77777777" w:rsidR="0082668D" w:rsidRDefault="0082668D" w:rsidP="00BC57B1">
            <w:pPr>
              <w:contextualSpacing/>
              <w:rPr>
                <w:rFonts w:cs="Arial"/>
              </w:rPr>
            </w:pPr>
            <w:r>
              <w:rPr>
                <w:rFonts w:cs="Arial"/>
              </w:rPr>
              <w:t>Type:</w:t>
            </w:r>
          </w:p>
          <w:p w14:paraId="1C425FB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E8BBC4B" wp14:editId="41C34E68">
                  <wp:extent cx="152400" cy="152400"/>
                  <wp:effectExtent l="0" t="0" r="0" b="0"/>
                  <wp:docPr id="27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db68af7e483bc3c0381f0f7b7b6b9ea" w:history="1">
              <w:r>
                <w:rPr>
                  <w:rStyle w:val="Hyperlink"/>
                  <w:rFonts w:cs="Arial"/>
                </w:rPr>
                <w:t>Prompt_Vol_Level_Zone_ET</w:t>
              </w:r>
            </w:hyperlink>
          </w:p>
        </w:tc>
        <w:tc>
          <w:tcPr>
            <w:tcW w:w="7654" w:type="dxa"/>
          </w:tcPr>
          <w:p w14:paraId="395E5C60" w14:textId="77777777" w:rsidR="0082668D" w:rsidRDefault="0082668D" w:rsidP="00BC57B1">
            <w:pPr>
              <w:rPr>
                <w:rFonts w:cs="Arial"/>
              </w:rPr>
            </w:pPr>
            <w:r>
              <w:rPr>
                <w:rFonts w:cs="Arial"/>
              </w:rPr>
              <w:t>Signal Description:</w:t>
            </w:r>
          </w:p>
          <w:p w14:paraId="740A9C7F" w14:textId="77777777" w:rsidR="0082668D" w:rsidRDefault="0082668D" w:rsidP="00BC57B1">
            <w:pPr>
              <w:rPr>
                <w:rFonts w:cs="Arial"/>
              </w:rPr>
            </w:pPr>
            <w:r w:rsidRPr="00275823">
              <w:rPr>
                <w:rFonts w:cs="Arial"/>
              </w:rPr>
              <w:t>Encoding Type for Prompt Vol Level Zone (No Volume/Vol_Step1...Vol_Step30)</w:t>
            </w:r>
          </w:p>
          <w:p w14:paraId="5622BB3B" w14:textId="77777777" w:rsidR="0082668D" w:rsidRDefault="0082668D" w:rsidP="00BC57B1">
            <w:pPr>
              <w:rPr>
                <w:rFonts w:cs="Arial"/>
              </w:rPr>
            </w:pPr>
          </w:p>
          <w:p w14:paraId="0D75B375" w14:textId="77777777" w:rsidR="0082668D" w:rsidRPr="0046598F" w:rsidRDefault="0082668D" w:rsidP="00BC57B1">
            <w:pPr>
              <w:rPr>
                <w:rFonts w:cs="Arial"/>
                <w:color w:val="000000"/>
              </w:rPr>
            </w:pPr>
            <w:r>
              <w:rPr>
                <w:rFonts w:cs="Arial"/>
                <w:color w:val="000000"/>
              </w:rPr>
              <w:t>Received from:</w:t>
            </w:r>
          </w:p>
          <w:p w14:paraId="77724DFE" w14:textId="77777777" w:rsidR="0082668D" w:rsidRPr="00C8319B" w:rsidRDefault="0082668D" w:rsidP="00BC57B1">
            <w:pPr>
              <w:pStyle w:val="ListParagraph"/>
              <w:numPr>
                <w:ilvl w:val="0"/>
                <w:numId w:val="12"/>
              </w:numPr>
              <w:rPr>
                <w:rFonts w:cs="Arial"/>
              </w:rPr>
            </w:pPr>
            <w:r>
              <w:rPr>
                <w:noProof/>
              </w:rPr>
              <w:drawing>
                <wp:inline distT="0" distB="0" distL="0" distR="0" wp14:anchorId="7CA3B85B" wp14:editId="2FE46D53">
                  <wp:extent cx="152400" cy="152400"/>
                  <wp:effectExtent l="0" t="0" r="0" b="0"/>
                  <wp:docPr id="27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6805CA69" w14:textId="77777777" w:rsidTr="0082668D">
        <w:trPr>
          <w:trHeight w:val="410"/>
        </w:trPr>
        <w:tc>
          <w:tcPr>
            <w:tcW w:w="2547" w:type="dxa"/>
            <w:noWrap/>
          </w:tcPr>
          <w:p w14:paraId="2CB240F4" w14:textId="77777777" w:rsidR="0082668D" w:rsidRDefault="0082668D" w:rsidP="00BC57B1">
            <w:pPr>
              <w:contextualSpacing/>
              <w:rPr>
                <w:rFonts w:cs="Arial"/>
              </w:rPr>
            </w:pPr>
            <w:r w:rsidRPr="00275823">
              <w:rPr>
                <w:rFonts w:cs="Arial"/>
              </w:rPr>
              <w:t>CA.Rq</w:t>
            </w:r>
          </w:p>
          <w:p w14:paraId="4D729041" w14:textId="77777777" w:rsidR="0082668D" w:rsidRDefault="0082668D" w:rsidP="00BC57B1">
            <w:pPr>
              <w:contextualSpacing/>
              <w:rPr>
                <w:rFonts w:cs="Arial"/>
              </w:rPr>
            </w:pPr>
            <w:r>
              <w:rPr>
                <w:rFonts w:cs="Arial"/>
              </w:rPr>
              <w:t>Type:</w:t>
            </w:r>
          </w:p>
          <w:p w14:paraId="3F14EF9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942E324" wp14:editId="4610BBB0">
                  <wp:extent cx="152400" cy="152400"/>
                  <wp:effectExtent l="0" t="0" r="0" b="0"/>
                  <wp:docPr id="28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47329046333e5eaf4af5702c5f09e5d" w:history="1">
              <w:r>
                <w:rPr>
                  <w:rStyle w:val="Hyperlink"/>
                  <w:rFonts w:cs="Arial"/>
                </w:rPr>
                <w:t>CA.Rq_ET</w:t>
              </w:r>
            </w:hyperlink>
          </w:p>
        </w:tc>
        <w:tc>
          <w:tcPr>
            <w:tcW w:w="7654" w:type="dxa"/>
          </w:tcPr>
          <w:p w14:paraId="213970B8" w14:textId="77777777" w:rsidR="0082668D" w:rsidRDefault="0082668D" w:rsidP="00BC57B1">
            <w:pPr>
              <w:rPr>
                <w:rFonts w:cs="Arial"/>
              </w:rPr>
            </w:pPr>
            <w:r>
              <w:rPr>
                <w:rFonts w:cs="Arial"/>
              </w:rPr>
              <w:t>Signal Description:</w:t>
            </w:r>
          </w:p>
          <w:p w14:paraId="33A60109" w14:textId="77777777" w:rsidR="0082668D" w:rsidRDefault="0082668D" w:rsidP="00BC57B1">
            <w:pPr>
              <w:rPr>
                <w:rFonts w:cs="Arial"/>
              </w:rPr>
            </w:pPr>
            <w:r w:rsidRPr="00275823">
              <w:rPr>
                <w:rFonts w:cs="Arial"/>
              </w:rPr>
              <w:t>Encoding Type for Captain's Announcement Request (Null/ActivateCA/CancelCA)</w:t>
            </w:r>
          </w:p>
          <w:p w14:paraId="028286F9" w14:textId="77777777" w:rsidR="0082668D" w:rsidRDefault="0082668D" w:rsidP="00BC57B1">
            <w:pPr>
              <w:rPr>
                <w:rFonts w:cs="Arial"/>
              </w:rPr>
            </w:pPr>
          </w:p>
          <w:p w14:paraId="6480A39F" w14:textId="77777777" w:rsidR="0082668D" w:rsidRPr="0046598F" w:rsidRDefault="0082668D" w:rsidP="00BC57B1">
            <w:pPr>
              <w:rPr>
                <w:rFonts w:cs="Arial"/>
                <w:color w:val="000000"/>
              </w:rPr>
            </w:pPr>
            <w:r>
              <w:rPr>
                <w:rFonts w:cs="Arial"/>
                <w:color w:val="000000"/>
              </w:rPr>
              <w:t>Received from:</w:t>
            </w:r>
          </w:p>
          <w:p w14:paraId="3611E833" w14:textId="77777777" w:rsidR="0082668D" w:rsidRPr="00C8319B" w:rsidRDefault="0082668D" w:rsidP="00BC57B1">
            <w:pPr>
              <w:pStyle w:val="ListParagraph"/>
              <w:numPr>
                <w:ilvl w:val="0"/>
                <w:numId w:val="12"/>
              </w:numPr>
              <w:rPr>
                <w:rFonts w:cs="Arial"/>
              </w:rPr>
            </w:pPr>
            <w:r>
              <w:rPr>
                <w:noProof/>
              </w:rPr>
              <w:drawing>
                <wp:inline distT="0" distB="0" distL="0" distR="0" wp14:anchorId="0AFD2017" wp14:editId="2BC4BAF8">
                  <wp:extent cx="152400" cy="152400"/>
                  <wp:effectExtent l="0" t="0" r="0" b="0"/>
                  <wp:docPr id="28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70074b99f4f8850db694280a80a378d" w:history="1">
              <w:r>
                <w:rPr>
                  <w:rStyle w:val="Hyperlink"/>
                  <w:rFonts w:cs="Arial"/>
                </w:rPr>
                <w:t>Request CA Status Change</w:t>
              </w:r>
            </w:hyperlink>
          </w:p>
        </w:tc>
      </w:tr>
      <w:tr w:rsidR="0082668D" w:rsidRPr="003F473D" w14:paraId="3842D97D" w14:textId="77777777" w:rsidTr="0082668D">
        <w:trPr>
          <w:trHeight w:val="410"/>
        </w:trPr>
        <w:tc>
          <w:tcPr>
            <w:tcW w:w="2547" w:type="dxa"/>
            <w:noWrap/>
          </w:tcPr>
          <w:p w14:paraId="41330ED6" w14:textId="77777777" w:rsidR="0082668D" w:rsidRDefault="0082668D" w:rsidP="00BC57B1">
            <w:pPr>
              <w:contextualSpacing/>
              <w:rPr>
                <w:rFonts w:cs="Arial"/>
              </w:rPr>
            </w:pPr>
            <w:r w:rsidRPr="00275823">
              <w:rPr>
                <w:rFonts w:cs="Arial"/>
              </w:rPr>
              <w:t>DND_Req</w:t>
            </w:r>
          </w:p>
          <w:p w14:paraId="5ECD08C6" w14:textId="77777777" w:rsidR="0082668D" w:rsidRDefault="0082668D" w:rsidP="00BC57B1">
            <w:pPr>
              <w:contextualSpacing/>
              <w:rPr>
                <w:rFonts w:cs="Arial"/>
              </w:rPr>
            </w:pPr>
            <w:r>
              <w:rPr>
                <w:rFonts w:cs="Arial"/>
              </w:rPr>
              <w:t>Type:</w:t>
            </w:r>
          </w:p>
          <w:p w14:paraId="7AD67662"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54580CE" wp14:editId="466B27F7">
                  <wp:extent cx="152400" cy="152400"/>
                  <wp:effectExtent l="0" t="0" r="0" b="0"/>
                  <wp:docPr id="28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41b77985e1e81047d9bd88470db7dea9" w:history="1">
              <w:r>
                <w:rPr>
                  <w:rStyle w:val="Hyperlink"/>
                  <w:rFonts w:cs="Arial"/>
                </w:rPr>
                <w:t>BLE_DND.Rq_ET</w:t>
              </w:r>
            </w:hyperlink>
          </w:p>
        </w:tc>
        <w:tc>
          <w:tcPr>
            <w:tcW w:w="7654" w:type="dxa"/>
          </w:tcPr>
          <w:p w14:paraId="1088815E" w14:textId="77777777" w:rsidR="0082668D" w:rsidRDefault="0082668D" w:rsidP="00BC57B1">
            <w:pPr>
              <w:rPr>
                <w:rFonts w:cs="Arial"/>
              </w:rPr>
            </w:pPr>
            <w:r>
              <w:rPr>
                <w:rFonts w:cs="Arial"/>
              </w:rPr>
              <w:t>Signal Description:</w:t>
            </w:r>
          </w:p>
          <w:p w14:paraId="5FD7BF0D" w14:textId="77777777" w:rsidR="0082668D" w:rsidRDefault="0082668D" w:rsidP="00BC57B1">
            <w:pPr>
              <w:rPr>
                <w:rFonts w:cs="Arial"/>
              </w:rPr>
            </w:pPr>
            <w:r w:rsidRPr="00275823">
              <w:rPr>
                <w:rFonts w:cs="Arial"/>
              </w:rPr>
              <w:t>Encoding Type for Do Not Disturb (Enable/Disable)</w:t>
            </w:r>
          </w:p>
          <w:p w14:paraId="72C92FA2" w14:textId="77777777" w:rsidR="0082668D" w:rsidRDefault="0082668D" w:rsidP="00BC57B1">
            <w:pPr>
              <w:rPr>
                <w:rFonts w:cs="Arial"/>
              </w:rPr>
            </w:pPr>
          </w:p>
          <w:p w14:paraId="2B3558DB" w14:textId="77777777" w:rsidR="0082668D" w:rsidRPr="0046598F" w:rsidRDefault="0082668D" w:rsidP="00BC57B1">
            <w:pPr>
              <w:rPr>
                <w:rFonts w:cs="Arial"/>
                <w:color w:val="000000"/>
              </w:rPr>
            </w:pPr>
            <w:r>
              <w:rPr>
                <w:rFonts w:cs="Arial"/>
                <w:color w:val="000000"/>
              </w:rPr>
              <w:t>Received from:</w:t>
            </w:r>
          </w:p>
          <w:p w14:paraId="389E9EE7" w14:textId="77777777" w:rsidR="0082668D" w:rsidRPr="00C8319B" w:rsidRDefault="0082668D" w:rsidP="00BC57B1">
            <w:pPr>
              <w:pStyle w:val="ListParagraph"/>
              <w:numPr>
                <w:ilvl w:val="0"/>
                <w:numId w:val="12"/>
              </w:numPr>
              <w:rPr>
                <w:rFonts w:cs="Arial"/>
              </w:rPr>
            </w:pPr>
            <w:r>
              <w:rPr>
                <w:noProof/>
              </w:rPr>
              <w:drawing>
                <wp:inline distT="0" distB="0" distL="0" distR="0" wp14:anchorId="17E9135D" wp14:editId="63988816">
                  <wp:extent cx="152400" cy="152400"/>
                  <wp:effectExtent l="0" t="0" r="0" b="0"/>
                  <wp:docPr id="28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9c3d27aa7e96f0b8b236bd53e6e9790" w:history="1">
              <w:r>
                <w:rPr>
                  <w:rStyle w:val="Hyperlink"/>
                  <w:rFonts w:cs="Arial"/>
                </w:rPr>
                <w:t>Request DND Status Change</w:t>
              </w:r>
            </w:hyperlink>
          </w:p>
        </w:tc>
      </w:tr>
      <w:tr w:rsidR="0082668D" w:rsidRPr="003F473D" w14:paraId="6955454D" w14:textId="77777777" w:rsidTr="0082668D">
        <w:trPr>
          <w:trHeight w:val="410"/>
        </w:trPr>
        <w:tc>
          <w:tcPr>
            <w:tcW w:w="2547" w:type="dxa"/>
            <w:noWrap/>
          </w:tcPr>
          <w:p w14:paraId="779E5484" w14:textId="77777777" w:rsidR="0082668D" w:rsidRDefault="0082668D" w:rsidP="00BC57B1">
            <w:pPr>
              <w:contextualSpacing/>
              <w:rPr>
                <w:rFonts w:cs="Arial"/>
              </w:rPr>
            </w:pPr>
            <w:r w:rsidRPr="00275823">
              <w:rPr>
                <w:rFonts w:cs="Arial"/>
              </w:rPr>
              <w:t>MixableZonePromptsChannel</w:t>
            </w:r>
          </w:p>
          <w:p w14:paraId="101D506E" w14:textId="77777777" w:rsidR="0082668D" w:rsidRDefault="0082668D" w:rsidP="00BC57B1">
            <w:pPr>
              <w:contextualSpacing/>
              <w:rPr>
                <w:rFonts w:cs="Arial"/>
              </w:rPr>
            </w:pPr>
            <w:r>
              <w:rPr>
                <w:rFonts w:cs="Arial"/>
              </w:rPr>
              <w:t>Type:</w:t>
            </w:r>
          </w:p>
          <w:p w14:paraId="4FA344D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DA9A1C2" wp14:editId="1FAF93A7">
                  <wp:extent cx="152400" cy="152400"/>
                  <wp:effectExtent l="0" t="0" r="0" b="0"/>
                  <wp:docPr id="28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b1864d0a35534c2945bcbe2bac13b80" w:history="1">
              <w:r>
                <w:rPr>
                  <w:rStyle w:val="Hyperlink"/>
                  <w:rFonts w:cs="Arial"/>
                </w:rPr>
                <w:t>MixableZonePromptsChannel_ET</w:t>
              </w:r>
            </w:hyperlink>
          </w:p>
        </w:tc>
        <w:tc>
          <w:tcPr>
            <w:tcW w:w="7654" w:type="dxa"/>
          </w:tcPr>
          <w:p w14:paraId="4594740C" w14:textId="77777777" w:rsidR="0082668D" w:rsidRDefault="0082668D" w:rsidP="00BC57B1">
            <w:pPr>
              <w:rPr>
                <w:rFonts w:cs="Arial"/>
              </w:rPr>
            </w:pPr>
            <w:r>
              <w:rPr>
                <w:rFonts w:cs="Arial"/>
              </w:rPr>
              <w:t>Signal Description:</w:t>
            </w:r>
          </w:p>
          <w:p w14:paraId="6B34D3F0" w14:textId="77777777" w:rsidR="0082668D" w:rsidRDefault="0082668D" w:rsidP="00BC57B1">
            <w:pPr>
              <w:rPr>
                <w:rFonts w:cs="Arial"/>
              </w:rPr>
            </w:pPr>
            <w:r w:rsidRPr="00275823">
              <w:rPr>
                <w:rFonts w:cs="Arial"/>
              </w:rPr>
              <w:t>Encoding Type for Mixable Zone Prompts Channel (Inactive/A2B_ID1...A2B_ID32/Reserved for future expansion)</w:t>
            </w:r>
          </w:p>
          <w:p w14:paraId="64B38763" w14:textId="77777777" w:rsidR="0082668D" w:rsidRDefault="0082668D" w:rsidP="00BC57B1">
            <w:pPr>
              <w:rPr>
                <w:rFonts w:cs="Arial"/>
              </w:rPr>
            </w:pPr>
          </w:p>
          <w:p w14:paraId="565DBBB4" w14:textId="77777777" w:rsidR="0082668D" w:rsidRPr="0046598F" w:rsidRDefault="0082668D" w:rsidP="00BC57B1">
            <w:pPr>
              <w:rPr>
                <w:rFonts w:cs="Arial"/>
                <w:color w:val="000000"/>
              </w:rPr>
            </w:pPr>
            <w:r>
              <w:rPr>
                <w:rFonts w:cs="Arial"/>
                <w:color w:val="000000"/>
              </w:rPr>
              <w:t>Received from:</w:t>
            </w:r>
          </w:p>
          <w:p w14:paraId="64F6C0F4" w14:textId="77777777" w:rsidR="0082668D" w:rsidRPr="00C8319B" w:rsidRDefault="0082668D" w:rsidP="00BC57B1">
            <w:pPr>
              <w:pStyle w:val="ListParagraph"/>
              <w:numPr>
                <w:ilvl w:val="0"/>
                <w:numId w:val="12"/>
              </w:numPr>
              <w:rPr>
                <w:rFonts w:cs="Arial"/>
              </w:rPr>
            </w:pPr>
            <w:r>
              <w:rPr>
                <w:noProof/>
              </w:rPr>
              <w:drawing>
                <wp:inline distT="0" distB="0" distL="0" distR="0" wp14:anchorId="2DC03108" wp14:editId="4125BEB2">
                  <wp:extent cx="152400" cy="152400"/>
                  <wp:effectExtent l="0" t="0" r="0" b="0"/>
                  <wp:docPr id="29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ed9fc835a411b9e63e76a206cb1d7b0" w:history="1">
              <w:r>
                <w:rPr>
                  <w:rStyle w:val="Hyperlink"/>
                  <w:rFonts w:cs="Arial"/>
                </w:rPr>
                <w:t>Request Source Change</w:t>
              </w:r>
            </w:hyperlink>
          </w:p>
        </w:tc>
      </w:tr>
      <w:tr w:rsidR="0082668D" w:rsidRPr="003F473D" w14:paraId="65D60CEE" w14:textId="77777777" w:rsidTr="0082668D">
        <w:trPr>
          <w:trHeight w:val="410"/>
        </w:trPr>
        <w:tc>
          <w:tcPr>
            <w:tcW w:w="2547" w:type="dxa"/>
            <w:noWrap/>
          </w:tcPr>
          <w:p w14:paraId="07509410" w14:textId="77777777" w:rsidR="0082668D" w:rsidRDefault="0082668D" w:rsidP="00BC57B1">
            <w:pPr>
              <w:contextualSpacing/>
              <w:rPr>
                <w:rFonts w:cs="Arial"/>
              </w:rPr>
            </w:pPr>
            <w:r w:rsidRPr="00275823">
              <w:rPr>
                <w:rFonts w:cs="Arial"/>
              </w:rPr>
              <w:t>Prompt_Vol_Level</w:t>
            </w:r>
          </w:p>
          <w:p w14:paraId="394CCB4E" w14:textId="77777777" w:rsidR="0082668D" w:rsidRDefault="0082668D" w:rsidP="00BC57B1">
            <w:pPr>
              <w:contextualSpacing/>
              <w:rPr>
                <w:rFonts w:cs="Arial"/>
              </w:rPr>
            </w:pPr>
            <w:r>
              <w:rPr>
                <w:rFonts w:cs="Arial"/>
              </w:rPr>
              <w:t>Type:</w:t>
            </w:r>
          </w:p>
          <w:p w14:paraId="52205098"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01194BE" wp14:editId="1D843450">
                  <wp:extent cx="152400" cy="152400"/>
                  <wp:effectExtent l="0" t="0" r="0" b="0"/>
                  <wp:docPr id="29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a6208cbd1faef7c8347d065961abda9" w:history="1">
              <w:r>
                <w:rPr>
                  <w:rStyle w:val="Hyperlink"/>
                  <w:rFonts w:cs="Arial"/>
                </w:rPr>
                <w:t>Prompt_Vol_Level_ET</w:t>
              </w:r>
            </w:hyperlink>
          </w:p>
        </w:tc>
        <w:tc>
          <w:tcPr>
            <w:tcW w:w="7654" w:type="dxa"/>
          </w:tcPr>
          <w:p w14:paraId="3CC0A837" w14:textId="77777777" w:rsidR="0082668D" w:rsidRDefault="0082668D" w:rsidP="00BC57B1">
            <w:pPr>
              <w:rPr>
                <w:rFonts w:cs="Arial"/>
              </w:rPr>
            </w:pPr>
            <w:r>
              <w:rPr>
                <w:rFonts w:cs="Arial"/>
              </w:rPr>
              <w:t>Signal Description:</w:t>
            </w:r>
          </w:p>
          <w:p w14:paraId="46022D62" w14:textId="77777777" w:rsidR="0082668D" w:rsidRDefault="0082668D" w:rsidP="00BC57B1">
            <w:pPr>
              <w:rPr>
                <w:rFonts w:cs="Arial"/>
              </w:rPr>
            </w:pPr>
            <w:r w:rsidRPr="00275823">
              <w:rPr>
                <w:rFonts w:cs="Arial"/>
              </w:rPr>
              <w:t>Encoding Type for Prompt Vol Level (No Volume/Vol_Step1...Vol_Step30)</w:t>
            </w:r>
          </w:p>
          <w:p w14:paraId="5C93D58D" w14:textId="77777777" w:rsidR="0082668D" w:rsidRDefault="0082668D" w:rsidP="00BC57B1">
            <w:pPr>
              <w:rPr>
                <w:rFonts w:cs="Arial"/>
              </w:rPr>
            </w:pPr>
          </w:p>
          <w:p w14:paraId="2E7470F8" w14:textId="77777777" w:rsidR="0082668D" w:rsidRPr="0046598F" w:rsidRDefault="0082668D" w:rsidP="00BC57B1">
            <w:pPr>
              <w:rPr>
                <w:rFonts w:cs="Arial"/>
                <w:color w:val="000000"/>
              </w:rPr>
            </w:pPr>
            <w:r>
              <w:rPr>
                <w:rFonts w:cs="Arial"/>
                <w:color w:val="000000"/>
              </w:rPr>
              <w:t>Received from:</w:t>
            </w:r>
          </w:p>
          <w:p w14:paraId="441E9F67" w14:textId="77777777" w:rsidR="0082668D" w:rsidRPr="00C8319B" w:rsidRDefault="0082668D" w:rsidP="00BC57B1">
            <w:pPr>
              <w:pStyle w:val="ListParagraph"/>
              <w:numPr>
                <w:ilvl w:val="0"/>
                <w:numId w:val="12"/>
              </w:numPr>
              <w:rPr>
                <w:rFonts w:cs="Arial"/>
              </w:rPr>
            </w:pPr>
            <w:r>
              <w:rPr>
                <w:noProof/>
              </w:rPr>
              <w:drawing>
                <wp:inline distT="0" distB="0" distL="0" distR="0" wp14:anchorId="73D79B21" wp14:editId="3167386D">
                  <wp:extent cx="152400" cy="152400"/>
                  <wp:effectExtent l="0" t="0" r="0" b="0"/>
                  <wp:docPr id="29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1D8C6B47" w14:textId="77777777" w:rsidTr="0082668D">
        <w:trPr>
          <w:trHeight w:val="410"/>
        </w:trPr>
        <w:tc>
          <w:tcPr>
            <w:tcW w:w="2547" w:type="dxa"/>
            <w:noWrap/>
          </w:tcPr>
          <w:p w14:paraId="5FBAF07C" w14:textId="77777777" w:rsidR="0082668D" w:rsidRDefault="0082668D" w:rsidP="00BC57B1">
            <w:pPr>
              <w:contextualSpacing/>
              <w:rPr>
                <w:rFonts w:cs="Arial"/>
              </w:rPr>
            </w:pPr>
            <w:r w:rsidRPr="00275823">
              <w:rPr>
                <w:rFonts w:cs="Arial"/>
              </w:rPr>
              <w:t>SourceType</w:t>
            </w:r>
          </w:p>
          <w:p w14:paraId="21A89FB6" w14:textId="77777777" w:rsidR="0082668D" w:rsidRDefault="0082668D" w:rsidP="00BC57B1">
            <w:pPr>
              <w:contextualSpacing/>
              <w:rPr>
                <w:rFonts w:cs="Arial"/>
              </w:rPr>
            </w:pPr>
            <w:r>
              <w:rPr>
                <w:rFonts w:cs="Arial"/>
              </w:rPr>
              <w:t>Type:</w:t>
            </w:r>
          </w:p>
          <w:p w14:paraId="5D03DAB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FEC75C1" wp14:editId="0D6E43E2">
                  <wp:extent cx="152400" cy="152400"/>
                  <wp:effectExtent l="0" t="0" r="0" b="0"/>
                  <wp:docPr id="29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0d8863fc443455a56042b3f6ddc2a8e" w:history="1">
              <w:r>
                <w:rPr>
                  <w:rStyle w:val="Hyperlink"/>
                  <w:rFonts w:cs="Arial"/>
                </w:rPr>
                <w:t>SourceType_ET</w:t>
              </w:r>
            </w:hyperlink>
          </w:p>
        </w:tc>
        <w:tc>
          <w:tcPr>
            <w:tcW w:w="7654" w:type="dxa"/>
          </w:tcPr>
          <w:p w14:paraId="77EA70E6" w14:textId="77777777" w:rsidR="0082668D" w:rsidRDefault="0082668D" w:rsidP="00BC57B1">
            <w:pPr>
              <w:rPr>
                <w:rFonts w:cs="Arial"/>
              </w:rPr>
            </w:pPr>
            <w:r>
              <w:rPr>
                <w:rFonts w:cs="Arial"/>
              </w:rPr>
              <w:t>Signal Description:</w:t>
            </w:r>
          </w:p>
          <w:p w14:paraId="77FA2043" w14:textId="77777777" w:rsidR="0082668D" w:rsidRDefault="0082668D" w:rsidP="00BC57B1">
            <w:pPr>
              <w:rPr>
                <w:rFonts w:cs="Arial"/>
              </w:rPr>
            </w:pPr>
            <w:r w:rsidRPr="00275823">
              <w:rPr>
                <w:rFonts w:cs="Arial"/>
              </w:rPr>
              <w:t>Encoding Type for Source Type (Inactive/ Audio Off/ Aux_Media/ AM/ FM/ SDARS SAT/ SDARS IP/ DAB/ Phone/ Call Ring/ Radio Announcement/ VR/ Priority Assist/ Reserved)</w:t>
            </w:r>
          </w:p>
          <w:p w14:paraId="51B49C28" w14:textId="77777777" w:rsidR="0082668D" w:rsidRDefault="0082668D" w:rsidP="00BC57B1">
            <w:pPr>
              <w:rPr>
                <w:rFonts w:cs="Arial"/>
              </w:rPr>
            </w:pPr>
          </w:p>
          <w:p w14:paraId="18D78113" w14:textId="77777777" w:rsidR="0082668D" w:rsidRPr="0046598F" w:rsidRDefault="0082668D" w:rsidP="00BC57B1">
            <w:pPr>
              <w:rPr>
                <w:rFonts w:cs="Arial"/>
                <w:color w:val="000000"/>
              </w:rPr>
            </w:pPr>
            <w:r>
              <w:rPr>
                <w:rFonts w:cs="Arial"/>
                <w:color w:val="000000"/>
              </w:rPr>
              <w:t>Received from:</w:t>
            </w:r>
          </w:p>
          <w:p w14:paraId="1E7F87E0" w14:textId="77777777" w:rsidR="0082668D" w:rsidRPr="00C8319B" w:rsidRDefault="0082668D" w:rsidP="00BC57B1">
            <w:pPr>
              <w:pStyle w:val="ListParagraph"/>
              <w:numPr>
                <w:ilvl w:val="0"/>
                <w:numId w:val="12"/>
              </w:numPr>
              <w:rPr>
                <w:rFonts w:cs="Arial"/>
              </w:rPr>
            </w:pPr>
            <w:r>
              <w:rPr>
                <w:noProof/>
              </w:rPr>
              <w:drawing>
                <wp:inline distT="0" distB="0" distL="0" distR="0" wp14:anchorId="5A2EF59D" wp14:editId="569170EF">
                  <wp:extent cx="152400" cy="152400"/>
                  <wp:effectExtent l="0" t="0" r="0" b="0"/>
                  <wp:docPr id="29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ed9fc835a411b9e63e76a206cb1d7b0" w:history="1">
              <w:r>
                <w:rPr>
                  <w:rStyle w:val="Hyperlink"/>
                  <w:rFonts w:cs="Arial"/>
                </w:rPr>
                <w:t>Request Source Change</w:t>
              </w:r>
            </w:hyperlink>
          </w:p>
        </w:tc>
      </w:tr>
      <w:tr w:rsidR="0082668D" w:rsidRPr="003F473D" w14:paraId="0B271820" w14:textId="77777777" w:rsidTr="0082668D">
        <w:trPr>
          <w:trHeight w:val="410"/>
        </w:trPr>
        <w:tc>
          <w:tcPr>
            <w:tcW w:w="2547" w:type="dxa"/>
            <w:noWrap/>
          </w:tcPr>
          <w:p w14:paraId="2EFC4089" w14:textId="77777777" w:rsidR="0082668D" w:rsidRDefault="0082668D" w:rsidP="00BC57B1">
            <w:pPr>
              <w:contextualSpacing/>
              <w:rPr>
                <w:rFonts w:cs="Arial"/>
              </w:rPr>
            </w:pPr>
            <w:r w:rsidRPr="00275823">
              <w:rPr>
                <w:rFonts w:cs="Arial"/>
              </w:rPr>
              <w:lastRenderedPageBreak/>
              <w:t>Offset_Vol_Zone</w:t>
            </w:r>
          </w:p>
          <w:p w14:paraId="1E449506" w14:textId="77777777" w:rsidR="0082668D" w:rsidRDefault="0082668D" w:rsidP="00BC57B1">
            <w:pPr>
              <w:contextualSpacing/>
              <w:rPr>
                <w:rFonts w:cs="Arial"/>
              </w:rPr>
            </w:pPr>
            <w:r>
              <w:rPr>
                <w:rFonts w:cs="Arial"/>
              </w:rPr>
              <w:t>Type:</w:t>
            </w:r>
          </w:p>
          <w:p w14:paraId="4815C512"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4A6660E" wp14:editId="1EA5E9C6">
                  <wp:extent cx="152400" cy="152400"/>
                  <wp:effectExtent l="0" t="0" r="0" b="0"/>
                  <wp:docPr id="30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753b721b57f76d93378cf107da1ead4" w:history="1">
              <w:r>
                <w:rPr>
                  <w:rStyle w:val="Hyperlink"/>
                  <w:rFonts w:cs="Arial"/>
                </w:rPr>
                <w:t>Offset_Vol_Zone_ET</w:t>
              </w:r>
            </w:hyperlink>
          </w:p>
        </w:tc>
        <w:tc>
          <w:tcPr>
            <w:tcW w:w="7654" w:type="dxa"/>
          </w:tcPr>
          <w:p w14:paraId="06361EBB" w14:textId="77777777" w:rsidR="0082668D" w:rsidRDefault="0082668D" w:rsidP="00BC57B1">
            <w:pPr>
              <w:rPr>
                <w:rFonts w:cs="Arial"/>
              </w:rPr>
            </w:pPr>
            <w:r>
              <w:rPr>
                <w:rFonts w:cs="Arial"/>
              </w:rPr>
              <w:t>Signal Description:</w:t>
            </w:r>
          </w:p>
          <w:p w14:paraId="6545A195" w14:textId="77777777" w:rsidR="0082668D" w:rsidRDefault="0082668D" w:rsidP="00BC57B1">
            <w:pPr>
              <w:rPr>
                <w:rFonts w:cs="Arial"/>
              </w:rPr>
            </w:pPr>
            <w:r w:rsidRPr="00275823">
              <w:rPr>
                <w:rFonts w:cs="Arial"/>
              </w:rPr>
              <w:t>Encoding Type for Offset Volume Zone (-3/-2/-1/0/1/2/3/Unused)</w:t>
            </w:r>
          </w:p>
          <w:p w14:paraId="3B54AD11" w14:textId="77777777" w:rsidR="0082668D" w:rsidRDefault="0082668D" w:rsidP="00BC57B1">
            <w:pPr>
              <w:rPr>
                <w:rFonts w:cs="Arial"/>
              </w:rPr>
            </w:pPr>
          </w:p>
          <w:p w14:paraId="3A803A25" w14:textId="77777777" w:rsidR="0082668D" w:rsidRPr="0046598F" w:rsidRDefault="0082668D" w:rsidP="00BC57B1">
            <w:pPr>
              <w:rPr>
                <w:rFonts w:cs="Arial"/>
                <w:color w:val="000000"/>
              </w:rPr>
            </w:pPr>
            <w:r>
              <w:rPr>
                <w:rFonts w:cs="Arial"/>
                <w:color w:val="000000"/>
              </w:rPr>
              <w:t>Received from:</w:t>
            </w:r>
          </w:p>
          <w:p w14:paraId="64437687" w14:textId="77777777" w:rsidR="0082668D" w:rsidRPr="00C8319B" w:rsidRDefault="0082668D" w:rsidP="00BC57B1">
            <w:pPr>
              <w:pStyle w:val="ListParagraph"/>
              <w:numPr>
                <w:ilvl w:val="0"/>
                <w:numId w:val="12"/>
              </w:numPr>
              <w:rPr>
                <w:rFonts w:cs="Arial"/>
              </w:rPr>
            </w:pPr>
            <w:r>
              <w:rPr>
                <w:noProof/>
              </w:rPr>
              <w:drawing>
                <wp:inline distT="0" distB="0" distL="0" distR="0" wp14:anchorId="5E061DBB" wp14:editId="2BAF6FBE">
                  <wp:extent cx="152400" cy="152400"/>
                  <wp:effectExtent l="0" t="0" r="0" b="0"/>
                  <wp:docPr id="30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3F70959E" w14:textId="77777777" w:rsidTr="0082668D">
        <w:trPr>
          <w:trHeight w:val="410"/>
        </w:trPr>
        <w:tc>
          <w:tcPr>
            <w:tcW w:w="2547" w:type="dxa"/>
            <w:noWrap/>
          </w:tcPr>
          <w:p w14:paraId="75D5397F" w14:textId="77777777" w:rsidR="0082668D" w:rsidRDefault="0082668D" w:rsidP="00BC57B1">
            <w:pPr>
              <w:contextualSpacing/>
              <w:rPr>
                <w:rFonts w:cs="Arial"/>
              </w:rPr>
            </w:pPr>
            <w:r w:rsidRPr="00275823">
              <w:rPr>
                <w:rFonts w:cs="Arial"/>
              </w:rPr>
              <w:t>MixableZonePrompts</w:t>
            </w:r>
          </w:p>
          <w:p w14:paraId="100BADFB" w14:textId="77777777" w:rsidR="0082668D" w:rsidRDefault="0082668D" w:rsidP="00BC57B1">
            <w:pPr>
              <w:contextualSpacing/>
              <w:rPr>
                <w:rFonts w:cs="Arial"/>
              </w:rPr>
            </w:pPr>
            <w:r>
              <w:rPr>
                <w:rFonts w:cs="Arial"/>
              </w:rPr>
              <w:t>Type:</w:t>
            </w:r>
          </w:p>
          <w:p w14:paraId="2B1E3EF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45E9994" wp14:editId="3C36762B">
                  <wp:extent cx="152400" cy="152400"/>
                  <wp:effectExtent l="0" t="0" r="0" b="0"/>
                  <wp:docPr id="30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431ba78b22d47d08f429113b784b995" w:history="1">
              <w:r>
                <w:rPr>
                  <w:rStyle w:val="Hyperlink"/>
                  <w:rFonts w:cs="Arial"/>
                </w:rPr>
                <w:t>MixableZonePrompts_ET</w:t>
              </w:r>
            </w:hyperlink>
          </w:p>
        </w:tc>
        <w:tc>
          <w:tcPr>
            <w:tcW w:w="7654" w:type="dxa"/>
          </w:tcPr>
          <w:p w14:paraId="42616557" w14:textId="77777777" w:rsidR="0082668D" w:rsidRDefault="0082668D" w:rsidP="00BC57B1">
            <w:pPr>
              <w:rPr>
                <w:rFonts w:cs="Arial"/>
              </w:rPr>
            </w:pPr>
            <w:r>
              <w:rPr>
                <w:rFonts w:cs="Arial"/>
              </w:rPr>
              <w:t>Signal Description:</w:t>
            </w:r>
          </w:p>
          <w:p w14:paraId="2D798084" w14:textId="77777777" w:rsidR="0082668D" w:rsidRDefault="0082668D" w:rsidP="00BC57B1">
            <w:pPr>
              <w:rPr>
                <w:rFonts w:cs="Arial"/>
              </w:rPr>
            </w:pPr>
            <w:r w:rsidRPr="00275823">
              <w:rPr>
                <w:rFonts w:cs="Arial"/>
              </w:rPr>
              <w:t>Encoding Type for Mixable Zone Prompts (Inactive/Active)</w:t>
            </w:r>
          </w:p>
          <w:p w14:paraId="29440D7D" w14:textId="77777777" w:rsidR="0082668D" w:rsidRDefault="0082668D" w:rsidP="00BC57B1">
            <w:pPr>
              <w:rPr>
                <w:rFonts w:cs="Arial"/>
              </w:rPr>
            </w:pPr>
          </w:p>
          <w:p w14:paraId="32C63D77" w14:textId="77777777" w:rsidR="0082668D" w:rsidRPr="0046598F" w:rsidRDefault="0082668D" w:rsidP="00BC57B1">
            <w:pPr>
              <w:rPr>
                <w:rFonts w:cs="Arial"/>
                <w:color w:val="000000"/>
              </w:rPr>
            </w:pPr>
            <w:r>
              <w:rPr>
                <w:rFonts w:cs="Arial"/>
                <w:color w:val="000000"/>
              </w:rPr>
              <w:t>Received from:</w:t>
            </w:r>
          </w:p>
          <w:p w14:paraId="7A30DBE3" w14:textId="77777777" w:rsidR="0082668D" w:rsidRPr="00C8319B" w:rsidRDefault="0082668D" w:rsidP="00BC57B1">
            <w:pPr>
              <w:pStyle w:val="ListParagraph"/>
              <w:numPr>
                <w:ilvl w:val="0"/>
                <w:numId w:val="12"/>
              </w:numPr>
              <w:rPr>
                <w:rFonts w:cs="Arial"/>
              </w:rPr>
            </w:pPr>
            <w:r>
              <w:rPr>
                <w:noProof/>
              </w:rPr>
              <w:drawing>
                <wp:inline distT="0" distB="0" distL="0" distR="0" wp14:anchorId="10601A54" wp14:editId="51DEBFA9">
                  <wp:extent cx="152400" cy="152400"/>
                  <wp:effectExtent l="0" t="0" r="0" b="0"/>
                  <wp:docPr id="30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ed9fc835a411b9e63e76a206cb1d7b0" w:history="1">
              <w:r>
                <w:rPr>
                  <w:rStyle w:val="Hyperlink"/>
                  <w:rFonts w:cs="Arial"/>
                </w:rPr>
                <w:t>Request Source Change</w:t>
              </w:r>
            </w:hyperlink>
          </w:p>
        </w:tc>
      </w:tr>
      <w:tr w:rsidR="0082668D" w:rsidRPr="003F473D" w14:paraId="1EB94E21" w14:textId="77777777" w:rsidTr="0082668D">
        <w:trPr>
          <w:trHeight w:val="410"/>
        </w:trPr>
        <w:tc>
          <w:tcPr>
            <w:tcW w:w="2547" w:type="dxa"/>
            <w:noWrap/>
          </w:tcPr>
          <w:p w14:paraId="5D289581" w14:textId="77777777" w:rsidR="0082668D" w:rsidRDefault="0082668D" w:rsidP="00BC57B1">
            <w:pPr>
              <w:contextualSpacing/>
              <w:rPr>
                <w:rFonts w:cs="Arial"/>
              </w:rPr>
            </w:pPr>
            <w:r w:rsidRPr="00275823">
              <w:rPr>
                <w:rFonts w:cs="Arial"/>
              </w:rPr>
              <w:t>RA_Vol_Updated</w:t>
            </w:r>
          </w:p>
          <w:p w14:paraId="78FC5E29" w14:textId="77777777" w:rsidR="0082668D" w:rsidRDefault="0082668D" w:rsidP="00BC57B1">
            <w:pPr>
              <w:contextualSpacing/>
              <w:rPr>
                <w:rFonts w:cs="Arial"/>
              </w:rPr>
            </w:pPr>
            <w:r>
              <w:rPr>
                <w:rFonts w:cs="Arial"/>
              </w:rPr>
              <w:t>Type:</w:t>
            </w:r>
          </w:p>
          <w:p w14:paraId="04B5451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96BAA9B" wp14:editId="627CF1F2">
                  <wp:extent cx="152400" cy="152400"/>
                  <wp:effectExtent l="0" t="0" r="0" b="0"/>
                  <wp:docPr id="30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ed5df66958755b4ff601dc84b244e5e" w:history="1">
              <w:r>
                <w:rPr>
                  <w:rStyle w:val="Hyperlink"/>
                  <w:rFonts w:cs="Arial"/>
                </w:rPr>
                <w:t>RA_Vol_Updated_ET</w:t>
              </w:r>
            </w:hyperlink>
          </w:p>
        </w:tc>
        <w:tc>
          <w:tcPr>
            <w:tcW w:w="7654" w:type="dxa"/>
          </w:tcPr>
          <w:p w14:paraId="3928DA2D" w14:textId="77777777" w:rsidR="0082668D" w:rsidRDefault="0082668D" w:rsidP="00BC57B1">
            <w:pPr>
              <w:rPr>
                <w:rFonts w:cs="Arial"/>
              </w:rPr>
            </w:pPr>
            <w:r>
              <w:rPr>
                <w:rFonts w:cs="Arial"/>
              </w:rPr>
              <w:t>Signal Description:</w:t>
            </w:r>
          </w:p>
          <w:p w14:paraId="6F46C11E" w14:textId="77777777" w:rsidR="0082668D" w:rsidRDefault="0082668D" w:rsidP="00BC57B1">
            <w:pPr>
              <w:rPr>
                <w:rFonts w:cs="Arial"/>
              </w:rPr>
            </w:pPr>
            <w:r w:rsidRPr="00275823">
              <w:rPr>
                <w:rFonts w:cs="Arial"/>
              </w:rPr>
              <w:t>Encoding Type for Radio's Announcement Vol Updated (NoUpdate/Updated)</w:t>
            </w:r>
          </w:p>
          <w:p w14:paraId="086B94C3" w14:textId="77777777" w:rsidR="0082668D" w:rsidRDefault="0082668D" w:rsidP="00BC57B1">
            <w:pPr>
              <w:rPr>
                <w:rFonts w:cs="Arial"/>
              </w:rPr>
            </w:pPr>
          </w:p>
          <w:p w14:paraId="2236AFDE" w14:textId="77777777" w:rsidR="0082668D" w:rsidRPr="0046598F" w:rsidRDefault="0082668D" w:rsidP="00BC57B1">
            <w:pPr>
              <w:rPr>
                <w:rFonts w:cs="Arial"/>
                <w:color w:val="000000"/>
              </w:rPr>
            </w:pPr>
            <w:r>
              <w:rPr>
                <w:rFonts w:cs="Arial"/>
                <w:color w:val="000000"/>
              </w:rPr>
              <w:t>Received from:</w:t>
            </w:r>
          </w:p>
          <w:p w14:paraId="2705A5E0" w14:textId="77777777" w:rsidR="0082668D" w:rsidRPr="00C8319B" w:rsidRDefault="0082668D" w:rsidP="00BC57B1">
            <w:pPr>
              <w:pStyle w:val="ListParagraph"/>
              <w:numPr>
                <w:ilvl w:val="0"/>
                <w:numId w:val="12"/>
              </w:numPr>
              <w:rPr>
                <w:rFonts w:cs="Arial"/>
              </w:rPr>
            </w:pPr>
            <w:r>
              <w:rPr>
                <w:noProof/>
              </w:rPr>
              <w:drawing>
                <wp:inline distT="0" distB="0" distL="0" distR="0" wp14:anchorId="6E5AB17E" wp14:editId="28583426">
                  <wp:extent cx="152400" cy="152400"/>
                  <wp:effectExtent l="0" t="0" r="0" b="0"/>
                  <wp:docPr id="31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4693DA27" w14:textId="77777777" w:rsidTr="0082668D">
        <w:trPr>
          <w:trHeight w:val="410"/>
        </w:trPr>
        <w:tc>
          <w:tcPr>
            <w:tcW w:w="2547" w:type="dxa"/>
            <w:noWrap/>
          </w:tcPr>
          <w:p w14:paraId="45F713F7" w14:textId="77777777" w:rsidR="0082668D" w:rsidRDefault="0082668D" w:rsidP="00BC57B1">
            <w:pPr>
              <w:contextualSpacing/>
              <w:rPr>
                <w:rFonts w:cs="Arial"/>
              </w:rPr>
            </w:pPr>
            <w:r w:rsidRPr="00275823">
              <w:rPr>
                <w:rFonts w:cs="Arial"/>
              </w:rPr>
              <w:t>ZoneLock_Rq</w:t>
            </w:r>
          </w:p>
          <w:p w14:paraId="32C5CB9D" w14:textId="77777777" w:rsidR="0082668D" w:rsidRDefault="0082668D" w:rsidP="00BC57B1">
            <w:pPr>
              <w:contextualSpacing/>
              <w:rPr>
                <w:rFonts w:cs="Arial"/>
              </w:rPr>
            </w:pPr>
            <w:r>
              <w:rPr>
                <w:rFonts w:cs="Arial"/>
              </w:rPr>
              <w:t>Type:</w:t>
            </w:r>
          </w:p>
          <w:p w14:paraId="69211A8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AD55591" wp14:editId="45408B9E">
                  <wp:extent cx="152400" cy="152400"/>
                  <wp:effectExtent l="0" t="0" r="0" b="0"/>
                  <wp:docPr id="31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19b2e309d896d1f63eb5cbacf694b66" w:history="1">
              <w:r>
                <w:rPr>
                  <w:rStyle w:val="Hyperlink"/>
                  <w:rFonts w:cs="Arial"/>
                </w:rPr>
                <w:t>ZoneLockReq_ET</w:t>
              </w:r>
            </w:hyperlink>
          </w:p>
        </w:tc>
        <w:tc>
          <w:tcPr>
            <w:tcW w:w="7654" w:type="dxa"/>
          </w:tcPr>
          <w:p w14:paraId="36048F3B" w14:textId="77777777" w:rsidR="0082668D" w:rsidRDefault="0082668D" w:rsidP="00BC57B1">
            <w:pPr>
              <w:rPr>
                <w:rFonts w:cs="Arial"/>
              </w:rPr>
            </w:pPr>
            <w:r>
              <w:rPr>
                <w:rFonts w:cs="Arial"/>
              </w:rPr>
              <w:t>Signal Description:</w:t>
            </w:r>
          </w:p>
          <w:p w14:paraId="67F79582" w14:textId="77777777" w:rsidR="0082668D" w:rsidRDefault="0082668D" w:rsidP="00BC57B1">
            <w:pPr>
              <w:rPr>
                <w:rFonts w:cs="Arial"/>
              </w:rPr>
            </w:pPr>
            <w:r w:rsidRPr="00275823">
              <w:rPr>
                <w:rFonts w:cs="Arial"/>
              </w:rPr>
              <w:t>Encoding Type for Zone Lock Request (Activate/ Deactivate)</w:t>
            </w:r>
          </w:p>
          <w:p w14:paraId="202F9C95" w14:textId="77777777" w:rsidR="0082668D" w:rsidRDefault="0082668D" w:rsidP="00BC57B1">
            <w:pPr>
              <w:rPr>
                <w:rFonts w:cs="Arial"/>
              </w:rPr>
            </w:pPr>
          </w:p>
          <w:p w14:paraId="5D96B95F" w14:textId="77777777" w:rsidR="0082668D" w:rsidRPr="0046598F" w:rsidRDefault="0082668D" w:rsidP="00BC57B1">
            <w:pPr>
              <w:rPr>
                <w:rFonts w:cs="Arial"/>
                <w:color w:val="000000"/>
              </w:rPr>
            </w:pPr>
            <w:r>
              <w:rPr>
                <w:rFonts w:cs="Arial"/>
                <w:color w:val="000000"/>
              </w:rPr>
              <w:t>Received from:</w:t>
            </w:r>
          </w:p>
          <w:p w14:paraId="7A526905" w14:textId="77777777" w:rsidR="0082668D" w:rsidRPr="00C8319B" w:rsidRDefault="0082668D" w:rsidP="00BC57B1">
            <w:pPr>
              <w:pStyle w:val="ListParagraph"/>
              <w:numPr>
                <w:ilvl w:val="0"/>
                <w:numId w:val="12"/>
              </w:numPr>
              <w:rPr>
                <w:rFonts w:cs="Arial"/>
              </w:rPr>
            </w:pPr>
            <w:r>
              <w:rPr>
                <w:noProof/>
              </w:rPr>
              <w:drawing>
                <wp:inline distT="0" distB="0" distL="0" distR="0" wp14:anchorId="58391479" wp14:editId="20D34B43">
                  <wp:extent cx="152400" cy="152400"/>
                  <wp:effectExtent l="0" t="0" r="0" b="0"/>
                  <wp:docPr id="31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66fcb9f9e495cf0010d7a9f2c8e6615" w:history="1">
              <w:r>
                <w:rPr>
                  <w:rStyle w:val="Hyperlink"/>
                  <w:rFonts w:cs="Arial"/>
                </w:rPr>
                <w:t>Request Zone Lock Out Status Change</w:t>
              </w:r>
            </w:hyperlink>
          </w:p>
        </w:tc>
      </w:tr>
      <w:tr w:rsidR="0082668D" w:rsidRPr="003F473D" w14:paraId="55EE1D6D" w14:textId="77777777" w:rsidTr="0082668D">
        <w:trPr>
          <w:trHeight w:val="410"/>
        </w:trPr>
        <w:tc>
          <w:tcPr>
            <w:tcW w:w="2547" w:type="dxa"/>
            <w:noWrap/>
          </w:tcPr>
          <w:p w14:paraId="3124F564" w14:textId="77777777" w:rsidR="0082668D" w:rsidRDefault="0082668D" w:rsidP="00BC57B1">
            <w:pPr>
              <w:contextualSpacing/>
              <w:rPr>
                <w:rFonts w:cs="Arial"/>
              </w:rPr>
            </w:pPr>
            <w:r w:rsidRPr="00275823">
              <w:rPr>
                <w:rFonts w:cs="Arial"/>
              </w:rPr>
              <w:t>Audio_Vol_Level</w:t>
            </w:r>
          </w:p>
          <w:p w14:paraId="71E6D464" w14:textId="77777777" w:rsidR="0082668D" w:rsidRDefault="0082668D" w:rsidP="00BC57B1">
            <w:pPr>
              <w:contextualSpacing/>
              <w:rPr>
                <w:rFonts w:cs="Arial"/>
              </w:rPr>
            </w:pPr>
            <w:r>
              <w:rPr>
                <w:rFonts w:cs="Arial"/>
              </w:rPr>
              <w:t>Type:</w:t>
            </w:r>
          </w:p>
          <w:p w14:paraId="3F6F031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4FB12FE" wp14:editId="0F148952">
                  <wp:extent cx="152400" cy="152400"/>
                  <wp:effectExtent l="0" t="0" r="0" b="0"/>
                  <wp:docPr id="316"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4f66d1d7f988eafb79030f61e354654" w:history="1">
              <w:r>
                <w:rPr>
                  <w:rStyle w:val="Hyperlink"/>
                  <w:rFonts w:cs="Arial"/>
                </w:rPr>
                <w:t>Audio_Vol_Level_ET</w:t>
              </w:r>
            </w:hyperlink>
          </w:p>
        </w:tc>
        <w:tc>
          <w:tcPr>
            <w:tcW w:w="7654" w:type="dxa"/>
          </w:tcPr>
          <w:p w14:paraId="20D5EEC2" w14:textId="77777777" w:rsidR="0082668D" w:rsidRDefault="0082668D" w:rsidP="00BC57B1">
            <w:pPr>
              <w:rPr>
                <w:rFonts w:cs="Arial"/>
              </w:rPr>
            </w:pPr>
            <w:r>
              <w:rPr>
                <w:rFonts w:cs="Arial"/>
              </w:rPr>
              <w:t>Signal Description:</w:t>
            </w:r>
          </w:p>
          <w:p w14:paraId="4A354FCF" w14:textId="77777777" w:rsidR="0082668D" w:rsidRDefault="0082668D" w:rsidP="00BC57B1">
            <w:pPr>
              <w:rPr>
                <w:rFonts w:cs="Arial"/>
              </w:rPr>
            </w:pPr>
            <w:r w:rsidRPr="00275823">
              <w:rPr>
                <w:rFonts w:cs="Arial"/>
              </w:rPr>
              <w:t>Encoding Type for Audio Vol Level (No Volume/Vol_Step1...Vol_Step30)</w:t>
            </w:r>
          </w:p>
          <w:p w14:paraId="7A438F0A" w14:textId="77777777" w:rsidR="0082668D" w:rsidRDefault="0082668D" w:rsidP="00BC57B1">
            <w:pPr>
              <w:rPr>
                <w:rFonts w:cs="Arial"/>
              </w:rPr>
            </w:pPr>
          </w:p>
          <w:p w14:paraId="0CD3607B" w14:textId="77777777" w:rsidR="0082668D" w:rsidRPr="0046598F" w:rsidRDefault="0082668D" w:rsidP="00BC57B1">
            <w:pPr>
              <w:rPr>
                <w:rFonts w:cs="Arial"/>
                <w:color w:val="000000"/>
              </w:rPr>
            </w:pPr>
            <w:r>
              <w:rPr>
                <w:rFonts w:cs="Arial"/>
                <w:color w:val="000000"/>
              </w:rPr>
              <w:t>Received from:</w:t>
            </w:r>
          </w:p>
          <w:p w14:paraId="24290D40" w14:textId="77777777" w:rsidR="0082668D" w:rsidRPr="00C8319B" w:rsidRDefault="0082668D" w:rsidP="00BC57B1">
            <w:pPr>
              <w:pStyle w:val="ListParagraph"/>
              <w:numPr>
                <w:ilvl w:val="0"/>
                <w:numId w:val="12"/>
              </w:numPr>
              <w:rPr>
                <w:rFonts w:cs="Arial"/>
              </w:rPr>
            </w:pPr>
            <w:r>
              <w:rPr>
                <w:noProof/>
              </w:rPr>
              <w:drawing>
                <wp:inline distT="0" distB="0" distL="0" distR="0" wp14:anchorId="21E4C99C" wp14:editId="61172FB3">
                  <wp:extent cx="152400" cy="152400"/>
                  <wp:effectExtent l="0" t="0" r="0" b="0"/>
                  <wp:docPr id="31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5F898D8F" w14:textId="77777777" w:rsidTr="0082668D">
        <w:trPr>
          <w:trHeight w:val="410"/>
        </w:trPr>
        <w:tc>
          <w:tcPr>
            <w:tcW w:w="2547" w:type="dxa"/>
            <w:noWrap/>
          </w:tcPr>
          <w:p w14:paraId="2AEBBBE3" w14:textId="77777777" w:rsidR="0082668D" w:rsidRDefault="0082668D" w:rsidP="00BC57B1">
            <w:pPr>
              <w:contextualSpacing/>
              <w:rPr>
                <w:rFonts w:cs="Arial"/>
              </w:rPr>
            </w:pPr>
            <w:r w:rsidRPr="00275823">
              <w:rPr>
                <w:rFonts w:cs="Arial"/>
              </w:rPr>
              <w:t>TempSource_Vol_Zone_Updated</w:t>
            </w:r>
          </w:p>
          <w:p w14:paraId="3093AC69" w14:textId="77777777" w:rsidR="0082668D" w:rsidRDefault="0082668D" w:rsidP="00BC57B1">
            <w:pPr>
              <w:contextualSpacing/>
              <w:rPr>
                <w:rFonts w:cs="Arial"/>
              </w:rPr>
            </w:pPr>
            <w:r>
              <w:rPr>
                <w:rFonts w:cs="Arial"/>
              </w:rPr>
              <w:t>Type:</w:t>
            </w:r>
          </w:p>
          <w:p w14:paraId="2C4A13C9"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18DD18C" wp14:editId="48ACDACD">
                  <wp:extent cx="152400" cy="152400"/>
                  <wp:effectExtent l="0" t="0" r="0" b="0"/>
                  <wp:docPr id="320"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3a092f679a8294f3041786ed97ea4d1" w:history="1">
              <w:r>
                <w:rPr>
                  <w:rStyle w:val="Hyperlink"/>
                  <w:rFonts w:cs="Arial"/>
                </w:rPr>
                <w:t>TempSource_Vol_Zone_Updated_ET</w:t>
              </w:r>
            </w:hyperlink>
          </w:p>
        </w:tc>
        <w:tc>
          <w:tcPr>
            <w:tcW w:w="7654" w:type="dxa"/>
          </w:tcPr>
          <w:p w14:paraId="30E5BF1E" w14:textId="77777777" w:rsidR="0082668D" w:rsidRDefault="0082668D" w:rsidP="00BC57B1">
            <w:pPr>
              <w:rPr>
                <w:rFonts w:cs="Arial"/>
              </w:rPr>
            </w:pPr>
            <w:r>
              <w:rPr>
                <w:rFonts w:cs="Arial"/>
              </w:rPr>
              <w:t>Signal Description:</w:t>
            </w:r>
          </w:p>
          <w:p w14:paraId="78E1A51B" w14:textId="77777777" w:rsidR="0082668D" w:rsidRDefault="0082668D" w:rsidP="00BC57B1">
            <w:pPr>
              <w:rPr>
                <w:rFonts w:cs="Arial"/>
              </w:rPr>
            </w:pPr>
            <w:r w:rsidRPr="00275823">
              <w:rPr>
                <w:rFonts w:cs="Arial"/>
              </w:rPr>
              <w:t>Encoding Type for Temporary Source Vol Level Zone Updated (NoUpdate/Updated)</w:t>
            </w:r>
          </w:p>
          <w:p w14:paraId="0387FA64" w14:textId="77777777" w:rsidR="0082668D" w:rsidRDefault="0082668D" w:rsidP="00BC57B1">
            <w:pPr>
              <w:rPr>
                <w:rFonts w:cs="Arial"/>
              </w:rPr>
            </w:pPr>
          </w:p>
          <w:p w14:paraId="129D924B" w14:textId="77777777" w:rsidR="0082668D" w:rsidRPr="0046598F" w:rsidRDefault="0082668D" w:rsidP="00BC57B1">
            <w:pPr>
              <w:rPr>
                <w:rFonts w:cs="Arial"/>
                <w:color w:val="000000"/>
              </w:rPr>
            </w:pPr>
            <w:r>
              <w:rPr>
                <w:rFonts w:cs="Arial"/>
                <w:color w:val="000000"/>
              </w:rPr>
              <w:t>Received from:</w:t>
            </w:r>
          </w:p>
          <w:p w14:paraId="4201F10E" w14:textId="77777777" w:rsidR="0082668D" w:rsidRPr="00C8319B" w:rsidRDefault="0082668D" w:rsidP="00BC57B1">
            <w:pPr>
              <w:pStyle w:val="ListParagraph"/>
              <w:numPr>
                <w:ilvl w:val="0"/>
                <w:numId w:val="12"/>
              </w:numPr>
              <w:rPr>
                <w:rFonts w:cs="Arial"/>
              </w:rPr>
            </w:pPr>
            <w:r>
              <w:rPr>
                <w:noProof/>
              </w:rPr>
              <w:drawing>
                <wp:inline distT="0" distB="0" distL="0" distR="0" wp14:anchorId="2A52B660" wp14:editId="422B5ACA">
                  <wp:extent cx="152400" cy="152400"/>
                  <wp:effectExtent l="0" t="0" r="0" b="0"/>
                  <wp:docPr id="32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2C68E1ED" w14:textId="77777777" w:rsidTr="0082668D">
        <w:trPr>
          <w:trHeight w:val="410"/>
        </w:trPr>
        <w:tc>
          <w:tcPr>
            <w:tcW w:w="2547" w:type="dxa"/>
            <w:noWrap/>
          </w:tcPr>
          <w:p w14:paraId="3B08A13C" w14:textId="77777777" w:rsidR="0082668D" w:rsidRDefault="0082668D" w:rsidP="00BC57B1">
            <w:pPr>
              <w:contextualSpacing/>
              <w:rPr>
                <w:rFonts w:cs="Arial"/>
              </w:rPr>
            </w:pPr>
            <w:r w:rsidRPr="00275823">
              <w:rPr>
                <w:rFonts w:cs="Arial"/>
              </w:rPr>
              <w:t>Audio_Vol_Level_Zone</w:t>
            </w:r>
          </w:p>
          <w:p w14:paraId="551E3F0E" w14:textId="77777777" w:rsidR="0082668D" w:rsidRDefault="0082668D" w:rsidP="00BC57B1">
            <w:pPr>
              <w:contextualSpacing/>
              <w:rPr>
                <w:rFonts w:cs="Arial"/>
              </w:rPr>
            </w:pPr>
            <w:r>
              <w:rPr>
                <w:rFonts w:cs="Arial"/>
              </w:rPr>
              <w:t>Type:</w:t>
            </w:r>
          </w:p>
          <w:p w14:paraId="0465E82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446D007" wp14:editId="7BA74B72">
                  <wp:extent cx="152400" cy="152400"/>
                  <wp:effectExtent l="0" t="0" r="0" b="0"/>
                  <wp:docPr id="32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14666974cf3107a602e46a899737ccc" w:history="1">
              <w:r>
                <w:rPr>
                  <w:rStyle w:val="Hyperlink"/>
                  <w:rFonts w:cs="Arial"/>
                </w:rPr>
                <w:t>Audio_Vol_Level_Zone_ET</w:t>
              </w:r>
            </w:hyperlink>
          </w:p>
        </w:tc>
        <w:tc>
          <w:tcPr>
            <w:tcW w:w="7654" w:type="dxa"/>
          </w:tcPr>
          <w:p w14:paraId="54873758" w14:textId="77777777" w:rsidR="0082668D" w:rsidRDefault="0082668D" w:rsidP="00BC57B1">
            <w:pPr>
              <w:rPr>
                <w:rFonts w:cs="Arial"/>
              </w:rPr>
            </w:pPr>
            <w:r>
              <w:rPr>
                <w:rFonts w:cs="Arial"/>
              </w:rPr>
              <w:t>Signal Description:</w:t>
            </w:r>
          </w:p>
          <w:p w14:paraId="62630063" w14:textId="77777777" w:rsidR="0082668D" w:rsidRDefault="0082668D" w:rsidP="00BC57B1">
            <w:pPr>
              <w:rPr>
                <w:rFonts w:cs="Arial"/>
              </w:rPr>
            </w:pPr>
            <w:r w:rsidRPr="00275823">
              <w:rPr>
                <w:rFonts w:cs="Arial"/>
              </w:rPr>
              <w:t>Encoding Type for Audio Vol Level Zone (No Volume/Vol_Step1...Vol_Step30)</w:t>
            </w:r>
          </w:p>
          <w:p w14:paraId="0B12B281" w14:textId="77777777" w:rsidR="0082668D" w:rsidRDefault="0082668D" w:rsidP="00BC57B1">
            <w:pPr>
              <w:rPr>
                <w:rFonts w:cs="Arial"/>
              </w:rPr>
            </w:pPr>
          </w:p>
          <w:p w14:paraId="6756BEDA" w14:textId="77777777" w:rsidR="0082668D" w:rsidRPr="0046598F" w:rsidRDefault="0082668D" w:rsidP="00BC57B1">
            <w:pPr>
              <w:rPr>
                <w:rFonts w:cs="Arial"/>
                <w:color w:val="000000"/>
              </w:rPr>
            </w:pPr>
            <w:r>
              <w:rPr>
                <w:rFonts w:cs="Arial"/>
                <w:color w:val="000000"/>
              </w:rPr>
              <w:t>Received from:</w:t>
            </w:r>
          </w:p>
          <w:p w14:paraId="05E48FAF" w14:textId="77777777" w:rsidR="0082668D" w:rsidRPr="00C8319B" w:rsidRDefault="0082668D" w:rsidP="00BC57B1">
            <w:pPr>
              <w:pStyle w:val="ListParagraph"/>
              <w:numPr>
                <w:ilvl w:val="0"/>
                <w:numId w:val="12"/>
              </w:numPr>
              <w:rPr>
                <w:rFonts w:cs="Arial"/>
              </w:rPr>
            </w:pPr>
            <w:r>
              <w:rPr>
                <w:noProof/>
              </w:rPr>
              <w:drawing>
                <wp:inline distT="0" distB="0" distL="0" distR="0" wp14:anchorId="5C064960" wp14:editId="7839D68A">
                  <wp:extent cx="152400" cy="152400"/>
                  <wp:effectExtent l="0" t="0" r="0" b="0"/>
                  <wp:docPr id="32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35737ADB" w14:textId="77777777" w:rsidTr="0082668D">
        <w:trPr>
          <w:trHeight w:val="410"/>
        </w:trPr>
        <w:tc>
          <w:tcPr>
            <w:tcW w:w="2547" w:type="dxa"/>
            <w:noWrap/>
          </w:tcPr>
          <w:p w14:paraId="4EB00129" w14:textId="77777777" w:rsidR="0082668D" w:rsidRDefault="0082668D" w:rsidP="00BC57B1">
            <w:pPr>
              <w:contextualSpacing/>
              <w:rPr>
                <w:rFonts w:cs="Arial"/>
              </w:rPr>
            </w:pPr>
            <w:r w:rsidRPr="00275823">
              <w:rPr>
                <w:rFonts w:cs="Arial"/>
              </w:rPr>
              <w:t>Phone_Vol_Level</w:t>
            </w:r>
          </w:p>
          <w:p w14:paraId="51296759" w14:textId="77777777" w:rsidR="0082668D" w:rsidRDefault="0082668D" w:rsidP="00BC57B1">
            <w:pPr>
              <w:contextualSpacing/>
              <w:rPr>
                <w:rFonts w:cs="Arial"/>
              </w:rPr>
            </w:pPr>
            <w:r>
              <w:rPr>
                <w:rFonts w:cs="Arial"/>
              </w:rPr>
              <w:t>Type:</w:t>
            </w:r>
          </w:p>
          <w:p w14:paraId="3C6E98E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DE87733" wp14:editId="3A31BE2A">
                  <wp:extent cx="152400" cy="152400"/>
                  <wp:effectExtent l="0" t="0" r="0" b="0"/>
                  <wp:docPr id="328"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28b3b2f07f79f796baafd5d5d07684d" w:history="1">
              <w:r>
                <w:rPr>
                  <w:rStyle w:val="Hyperlink"/>
                  <w:rFonts w:cs="Arial"/>
                </w:rPr>
                <w:t>Phone_Vol_Level_ET</w:t>
              </w:r>
            </w:hyperlink>
          </w:p>
        </w:tc>
        <w:tc>
          <w:tcPr>
            <w:tcW w:w="7654" w:type="dxa"/>
          </w:tcPr>
          <w:p w14:paraId="79ED7C88" w14:textId="77777777" w:rsidR="0082668D" w:rsidRDefault="0082668D" w:rsidP="00BC57B1">
            <w:pPr>
              <w:rPr>
                <w:rFonts w:cs="Arial"/>
              </w:rPr>
            </w:pPr>
            <w:r>
              <w:rPr>
                <w:rFonts w:cs="Arial"/>
              </w:rPr>
              <w:t>Signal Description:</w:t>
            </w:r>
          </w:p>
          <w:p w14:paraId="26CF75B4" w14:textId="77777777" w:rsidR="0082668D" w:rsidRDefault="0082668D" w:rsidP="00BC57B1">
            <w:pPr>
              <w:rPr>
                <w:rFonts w:cs="Arial"/>
              </w:rPr>
            </w:pPr>
            <w:r w:rsidRPr="00275823">
              <w:rPr>
                <w:rFonts w:cs="Arial"/>
              </w:rPr>
              <w:t>Encoding Type for Phone Vol Level Zone (Zone 1/2/3/4/5/6)</w:t>
            </w:r>
          </w:p>
          <w:p w14:paraId="7FE33D73" w14:textId="77777777" w:rsidR="0082668D" w:rsidRDefault="0082668D" w:rsidP="00BC57B1">
            <w:pPr>
              <w:rPr>
                <w:rFonts w:cs="Arial"/>
              </w:rPr>
            </w:pPr>
          </w:p>
          <w:p w14:paraId="4BB9546C" w14:textId="77777777" w:rsidR="0082668D" w:rsidRPr="0046598F" w:rsidRDefault="0082668D" w:rsidP="00BC57B1">
            <w:pPr>
              <w:rPr>
                <w:rFonts w:cs="Arial"/>
                <w:color w:val="000000"/>
              </w:rPr>
            </w:pPr>
            <w:r>
              <w:rPr>
                <w:rFonts w:cs="Arial"/>
                <w:color w:val="000000"/>
              </w:rPr>
              <w:t>Received from:</w:t>
            </w:r>
          </w:p>
          <w:p w14:paraId="1FE87F97" w14:textId="77777777" w:rsidR="0082668D" w:rsidRPr="00C8319B" w:rsidRDefault="0082668D" w:rsidP="00BC57B1">
            <w:pPr>
              <w:pStyle w:val="ListParagraph"/>
              <w:numPr>
                <w:ilvl w:val="0"/>
                <w:numId w:val="12"/>
              </w:numPr>
              <w:rPr>
                <w:rFonts w:cs="Arial"/>
              </w:rPr>
            </w:pPr>
            <w:r>
              <w:rPr>
                <w:noProof/>
              </w:rPr>
              <w:drawing>
                <wp:inline distT="0" distB="0" distL="0" distR="0" wp14:anchorId="2159148C" wp14:editId="7175F6AE">
                  <wp:extent cx="152400" cy="152400"/>
                  <wp:effectExtent l="0" t="0" r="0" b="0"/>
                  <wp:docPr id="33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r w:rsidR="0082668D" w:rsidRPr="003F473D" w14:paraId="48203EA7" w14:textId="77777777" w:rsidTr="0082668D">
        <w:trPr>
          <w:trHeight w:val="410"/>
        </w:trPr>
        <w:tc>
          <w:tcPr>
            <w:tcW w:w="2547" w:type="dxa"/>
            <w:noWrap/>
          </w:tcPr>
          <w:p w14:paraId="2A3CE379" w14:textId="77777777" w:rsidR="0082668D" w:rsidRDefault="0082668D" w:rsidP="00BC57B1">
            <w:pPr>
              <w:contextualSpacing/>
              <w:rPr>
                <w:rFonts w:cs="Arial"/>
              </w:rPr>
            </w:pPr>
            <w:r w:rsidRPr="00275823">
              <w:rPr>
                <w:rFonts w:cs="Arial"/>
              </w:rPr>
              <w:t>Audio_Vol_Level_Zone_Updated</w:t>
            </w:r>
          </w:p>
          <w:p w14:paraId="7CEF7078" w14:textId="77777777" w:rsidR="0082668D" w:rsidRDefault="0082668D" w:rsidP="00BC57B1">
            <w:pPr>
              <w:contextualSpacing/>
              <w:rPr>
                <w:rFonts w:cs="Arial"/>
              </w:rPr>
            </w:pPr>
            <w:r>
              <w:rPr>
                <w:rFonts w:cs="Arial"/>
              </w:rPr>
              <w:t>Type:</w:t>
            </w:r>
          </w:p>
          <w:p w14:paraId="08BAB1C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585576A" wp14:editId="77774E0D">
                  <wp:extent cx="152400" cy="152400"/>
                  <wp:effectExtent l="0" t="0" r="0" b="0"/>
                  <wp:docPr id="332"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d60dc26202634baa2e8820b7630f989" w:history="1">
              <w:r>
                <w:rPr>
                  <w:rStyle w:val="Hyperlink"/>
                  <w:rFonts w:cs="Arial"/>
                </w:rPr>
                <w:t>Audio_Vol_Zone_Updated_ET</w:t>
              </w:r>
            </w:hyperlink>
          </w:p>
        </w:tc>
        <w:tc>
          <w:tcPr>
            <w:tcW w:w="7654" w:type="dxa"/>
          </w:tcPr>
          <w:p w14:paraId="7D437882" w14:textId="77777777" w:rsidR="0082668D" w:rsidRDefault="0082668D" w:rsidP="00BC57B1">
            <w:pPr>
              <w:rPr>
                <w:rFonts w:cs="Arial"/>
              </w:rPr>
            </w:pPr>
            <w:r>
              <w:rPr>
                <w:rFonts w:cs="Arial"/>
              </w:rPr>
              <w:t>Signal Description:</w:t>
            </w:r>
          </w:p>
          <w:p w14:paraId="2073032C" w14:textId="77777777" w:rsidR="0082668D" w:rsidRDefault="0082668D" w:rsidP="00BC57B1">
            <w:pPr>
              <w:rPr>
                <w:rFonts w:cs="Arial"/>
              </w:rPr>
            </w:pPr>
            <w:r w:rsidRPr="00275823">
              <w:rPr>
                <w:rFonts w:cs="Arial"/>
              </w:rPr>
              <w:t>Encoding Type for Audio Vol Zone Updated (NoUpdate/Updated)</w:t>
            </w:r>
          </w:p>
          <w:p w14:paraId="774D70D8" w14:textId="77777777" w:rsidR="0082668D" w:rsidRDefault="0082668D" w:rsidP="00BC57B1">
            <w:pPr>
              <w:rPr>
                <w:rFonts w:cs="Arial"/>
              </w:rPr>
            </w:pPr>
          </w:p>
          <w:p w14:paraId="70EF01B5" w14:textId="77777777" w:rsidR="0082668D" w:rsidRPr="0046598F" w:rsidRDefault="0082668D" w:rsidP="00BC57B1">
            <w:pPr>
              <w:rPr>
                <w:rFonts w:cs="Arial"/>
                <w:color w:val="000000"/>
              </w:rPr>
            </w:pPr>
            <w:r>
              <w:rPr>
                <w:rFonts w:cs="Arial"/>
                <w:color w:val="000000"/>
              </w:rPr>
              <w:t>Received from:</w:t>
            </w:r>
          </w:p>
          <w:p w14:paraId="1C2164AF" w14:textId="77777777" w:rsidR="0082668D" w:rsidRPr="00C8319B" w:rsidRDefault="0082668D" w:rsidP="00BC57B1">
            <w:pPr>
              <w:pStyle w:val="ListParagraph"/>
              <w:numPr>
                <w:ilvl w:val="0"/>
                <w:numId w:val="12"/>
              </w:numPr>
              <w:rPr>
                <w:rFonts w:cs="Arial"/>
              </w:rPr>
            </w:pPr>
            <w:r>
              <w:rPr>
                <w:noProof/>
              </w:rPr>
              <w:drawing>
                <wp:inline distT="0" distB="0" distL="0" distR="0" wp14:anchorId="36FA530B" wp14:editId="3C508C76">
                  <wp:extent cx="152400" cy="152400"/>
                  <wp:effectExtent l="0" t="0" r="0" b="0"/>
                  <wp:docPr id="33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f679d1ee7750bc70264ed4948d6725c" w:history="1">
              <w:r>
                <w:rPr>
                  <w:rStyle w:val="Hyperlink"/>
                  <w:rFonts w:cs="Arial"/>
                </w:rPr>
                <w:t>Request Volume Change</w:t>
              </w:r>
            </w:hyperlink>
          </w:p>
        </w:tc>
      </w:tr>
    </w:tbl>
    <w:p w14:paraId="18106589" w14:textId="77777777" w:rsidR="0082668D" w:rsidRDefault="0082668D" w:rsidP="00A7465B">
      <w:pPr>
        <w:contextualSpacing/>
        <w:rPr>
          <w:rFonts w:cs="Arial"/>
        </w:rPr>
      </w:pPr>
    </w:p>
    <w:p w14:paraId="4813FC94"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A0B5D09" w14:textId="77777777" w:rsidTr="00CD7DFE">
        <w:trPr>
          <w:trHeight w:val="260"/>
        </w:trPr>
        <w:tc>
          <w:tcPr>
            <w:tcW w:w="2689" w:type="dxa"/>
            <w:shd w:val="clear" w:color="auto" w:fill="D9D9D9" w:themeFill="background1" w:themeFillShade="D9"/>
            <w:noWrap/>
            <w:hideMark/>
          </w:tcPr>
          <w:p w14:paraId="41CDA25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8DAB98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D99102A" w14:textId="77777777" w:rsidTr="00CD7DFE">
        <w:trPr>
          <w:trHeight w:val="410"/>
        </w:trPr>
        <w:tc>
          <w:tcPr>
            <w:tcW w:w="2689" w:type="dxa"/>
            <w:noWrap/>
          </w:tcPr>
          <w:p w14:paraId="30FCED93" w14:textId="77777777" w:rsidR="00CD7DFE" w:rsidRDefault="00CD7DFE" w:rsidP="00BC57B1">
            <w:pPr>
              <w:contextualSpacing/>
              <w:rPr>
                <w:rFonts w:cs="Arial"/>
              </w:rPr>
            </w:pPr>
            <w:r>
              <w:rPr>
                <w:rFonts w:cs="Arial"/>
              </w:rPr>
              <w:t>VehicleAudioMode_Rsp</w:t>
            </w:r>
          </w:p>
          <w:p w14:paraId="7232E8EE" w14:textId="77777777" w:rsidR="00CD7DFE" w:rsidRDefault="00CD7DFE" w:rsidP="00BC57B1">
            <w:pPr>
              <w:contextualSpacing/>
              <w:rPr>
                <w:rFonts w:cs="Arial"/>
              </w:rPr>
            </w:pPr>
            <w:r>
              <w:rPr>
                <w:rFonts w:cs="Arial"/>
              </w:rPr>
              <w:t>Type:</w:t>
            </w:r>
          </w:p>
          <w:p w14:paraId="261EEC12" w14:textId="77777777" w:rsidR="00CD7DFE" w:rsidRDefault="00CD7DFE" w:rsidP="00BC57B1">
            <w:pPr>
              <w:contextualSpacing/>
              <w:rPr>
                <w:rFonts w:cs="Arial"/>
              </w:rPr>
            </w:pPr>
            <w:r>
              <w:rPr>
                <w:noProof/>
              </w:rPr>
              <w:lastRenderedPageBreak/>
              <w:drawing>
                <wp:inline distT="0" distB="0" distL="0" distR="0" wp14:anchorId="79295EEF" wp14:editId="432BEF62">
                  <wp:extent cx="152400" cy="152400"/>
                  <wp:effectExtent l="0" t="0" r="0" b="0"/>
                  <wp:docPr id="33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e1b7ce28d55ecc9bd548669be4b3b579" w:history="1">
              <w:r>
                <w:rPr>
                  <w:rStyle w:val="Hyperlink"/>
                  <w:rFonts w:cs="Arial"/>
                </w:rPr>
                <w:t>VehicleAudioMode_Rsp_ET</w:t>
              </w:r>
            </w:hyperlink>
          </w:p>
        </w:tc>
        <w:tc>
          <w:tcPr>
            <w:tcW w:w="7512" w:type="dxa"/>
            <w:noWrap/>
          </w:tcPr>
          <w:p w14:paraId="0B5340E4" w14:textId="77777777" w:rsidR="00CD7DFE" w:rsidRDefault="00CD7DFE" w:rsidP="00BC57B1">
            <w:pPr>
              <w:rPr>
                <w:rFonts w:cs="Arial"/>
              </w:rPr>
            </w:pPr>
            <w:r>
              <w:rPr>
                <w:rFonts w:cs="Arial"/>
              </w:rPr>
              <w:lastRenderedPageBreak/>
              <w:t>Signal Description:</w:t>
            </w:r>
          </w:p>
          <w:p w14:paraId="13ED0FD9" w14:textId="77777777" w:rsidR="00CD7DFE" w:rsidRDefault="00CD7DFE" w:rsidP="00BC57B1">
            <w:pPr>
              <w:rPr>
                <w:rFonts w:cs="Arial"/>
              </w:rPr>
            </w:pPr>
            <w:r>
              <w:rPr>
                <w:rFonts w:cs="Arial"/>
              </w:rPr>
              <w:t>Encoding Type for Vehicle Audio Mode Response (Null/ Cabin/ Zone)</w:t>
            </w:r>
          </w:p>
          <w:p w14:paraId="0885A0F9" w14:textId="77777777" w:rsidR="00CD7DFE" w:rsidRDefault="00CD7DFE" w:rsidP="00BC57B1">
            <w:pPr>
              <w:rPr>
                <w:rFonts w:cs="Arial"/>
              </w:rPr>
            </w:pPr>
          </w:p>
          <w:p w14:paraId="097D1939" w14:textId="77777777" w:rsidR="00CD7DFE" w:rsidRPr="00275823" w:rsidRDefault="00CD7DFE" w:rsidP="00BC57B1">
            <w:pPr>
              <w:rPr>
                <w:rFonts w:cs="Arial"/>
                <w:color w:val="000000"/>
              </w:rPr>
            </w:pPr>
            <w:r>
              <w:rPr>
                <w:rFonts w:cs="Arial"/>
                <w:color w:val="000000"/>
              </w:rPr>
              <w:t>Sent to:</w:t>
            </w:r>
          </w:p>
          <w:p w14:paraId="1F3D4BFE" w14:textId="77777777" w:rsidR="00CD7DFE" w:rsidRPr="0046598F" w:rsidRDefault="00CD7DFE" w:rsidP="00BC57B1">
            <w:pPr>
              <w:pStyle w:val="ListParagraph"/>
              <w:numPr>
                <w:ilvl w:val="0"/>
                <w:numId w:val="12"/>
              </w:numPr>
              <w:rPr>
                <w:rFonts w:cs="Arial"/>
                <w:color w:val="000000"/>
              </w:rPr>
            </w:pPr>
            <w:r>
              <w:rPr>
                <w:noProof/>
              </w:rPr>
              <w:lastRenderedPageBreak/>
              <w:drawing>
                <wp:inline distT="0" distB="0" distL="0" distR="0" wp14:anchorId="078B667C" wp14:editId="09E75B66">
                  <wp:extent cx="152400" cy="152400"/>
                  <wp:effectExtent l="0" t="0" r="0" b="0"/>
                  <wp:docPr id="33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r w:rsidR="00CD7DFE" w:rsidRPr="003F473D" w14:paraId="2C66A587" w14:textId="77777777" w:rsidTr="00CD7DFE">
        <w:trPr>
          <w:trHeight w:val="410"/>
        </w:trPr>
        <w:tc>
          <w:tcPr>
            <w:tcW w:w="2689" w:type="dxa"/>
            <w:noWrap/>
          </w:tcPr>
          <w:p w14:paraId="440DDA46" w14:textId="77777777" w:rsidR="00CD7DFE" w:rsidRDefault="00CD7DFE" w:rsidP="00BC57B1">
            <w:pPr>
              <w:contextualSpacing/>
              <w:rPr>
                <w:rFonts w:cs="Arial"/>
              </w:rPr>
            </w:pPr>
            <w:r>
              <w:rPr>
                <w:rFonts w:cs="Arial"/>
              </w:rPr>
              <w:lastRenderedPageBreak/>
              <w:t>VolCntlr_Audio_Vol_Level_Zone</w:t>
            </w:r>
          </w:p>
          <w:p w14:paraId="627B800D" w14:textId="77777777" w:rsidR="00CD7DFE" w:rsidRDefault="00CD7DFE" w:rsidP="00BC57B1">
            <w:pPr>
              <w:contextualSpacing/>
              <w:rPr>
                <w:rFonts w:cs="Arial"/>
              </w:rPr>
            </w:pPr>
            <w:r>
              <w:rPr>
                <w:rFonts w:cs="Arial"/>
              </w:rPr>
              <w:t>Type:</w:t>
            </w:r>
          </w:p>
          <w:p w14:paraId="36EC5DA5" w14:textId="77777777" w:rsidR="00CD7DFE" w:rsidRDefault="00CD7DFE" w:rsidP="00BC57B1">
            <w:pPr>
              <w:contextualSpacing/>
              <w:rPr>
                <w:rFonts w:cs="Arial"/>
              </w:rPr>
            </w:pPr>
            <w:r>
              <w:rPr>
                <w:noProof/>
              </w:rPr>
              <w:drawing>
                <wp:inline distT="0" distB="0" distL="0" distR="0" wp14:anchorId="0BA9FBF3" wp14:editId="13334CFB">
                  <wp:extent cx="152400" cy="152400"/>
                  <wp:effectExtent l="0" t="0" r="0" b="0"/>
                  <wp:docPr id="34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69d33ea6e49f3a1058be4f849ec57f11" w:history="1">
              <w:r>
                <w:rPr>
                  <w:rStyle w:val="Hyperlink"/>
                  <w:rFonts w:cs="Arial"/>
                </w:rPr>
                <w:t>VolCntlr_Audio_Vol_Level_Zone_ET</w:t>
              </w:r>
            </w:hyperlink>
          </w:p>
        </w:tc>
        <w:tc>
          <w:tcPr>
            <w:tcW w:w="7512" w:type="dxa"/>
            <w:noWrap/>
          </w:tcPr>
          <w:p w14:paraId="24D16480" w14:textId="77777777" w:rsidR="00CD7DFE" w:rsidRDefault="00CD7DFE" w:rsidP="00BC57B1">
            <w:pPr>
              <w:rPr>
                <w:rFonts w:cs="Arial"/>
              </w:rPr>
            </w:pPr>
            <w:r>
              <w:rPr>
                <w:rFonts w:cs="Arial"/>
              </w:rPr>
              <w:t>Signal Description:</w:t>
            </w:r>
          </w:p>
          <w:p w14:paraId="10094903" w14:textId="77777777" w:rsidR="00CD7DFE" w:rsidRDefault="00CD7DFE" w:rsidP="00BC57B1">
            <w:pPr>
              <w:rPr>
                <w:rFonts w:cs="Arial"/>
              </w:rPr>
            </w:pPr>
            <w:r>
              <w:rPr>
                <w:rFonts w:cs="Arial"/>
              </w:rPr>
              <w:t>Encoding Type for Volume Control Audio Vol Level Zone (No Volume/Vol_Step1...Vol_Step30)</w:t>
            </w:r>
          </w:p>
          <w:p w14:paraId="4F42A8A5" w14:textId="77777777" w:rsidR="00CD7DFE" w:rsidRDefault="00CD7DFE" w:rsidP="00BC57B1">
            <w:pPr>
              <w:rPr>
                <w:rFonts w:cs="Arial"/>
              </w:rPr>
            </w:pPr>
          </w:p>
          <w:p w14:paraId="4B4C9064" w14:textId="77777777" w:rsidR="00CD7DFE" w:rsidRPr="00275823" w:rsidRDefault="00CD7DFE" w:rsidP="00BC57B1">
            <w:pPr>
              <w:rPr>
                <w:rFonts w:cs="Arial"/>
                <w:color w:val="000000"/>
              </w:rPr>
            </w:pPr>
            <w:r>
              <w:rPr>
                <w:rFonts w:cs="Arial"/>
                <w:color w:val="000000"/>
              </w:rPr>
              <w:t>Sent to:</w:t>
            </w:r>
          </w:p>
          <w:p w14:paraId="534C2CF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21CF966" wp14:editId="1C988B15">
                  <wp:extent cx="152400" cy="152400"/>
                  <wp:effectExtent l="0" t="0" r="0" b="0"/>
                  <wp:docPr id="34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r w:rsidR="00CD7DFE" w:rsidRPr="003F473D" w14:paraId="02C1BF55" w14:textId="77777777" w:rsidTr="00CD7DFE">
        <w:trPr>
          <w:trHeight w:val="410"/>
        </w:trPr>
        <w:tc>
          <w:tcPr>
            <w:tcW w:w="2689" w:type="dxa"/>
            <w:noWrap/>
          </w:tcPr>
          <w:p w14:paraId="78E8E7AF" w14:textId="77777777" w:rsidR="00CD7DFE" w:rsidRDefault="00CD7DFE" w:rsidP="00BC57B1">
            <w:pPr>
              <w:contextualSpacing/>
              <w:rPr>
                <w:rFonts w:cs="Arial"/>
              </w:rPr>
            </w:pPr>
            <w:r>
              <w:rPr>
                <w:rFonts w:cs="Arial"/>
              </w:rPr>
              <w:t>VolCntlr_TempSource_Vol_Level_Zone</w:t>
            </w:r>
          </w:p>
          <w:p w14:paraId="1A0D14E5" w14:textId="77777777" w:rsidR="00CD7DFE" w:rsidRDefault="00CD7DFE" w:rsidP="00BC57B1">
            <w:pPr>
              <w:contextualSpacing/>
              <w:rPr>
                <w:rFonts w:cs="Arial"/>
              </w:rPr>
            </w:pPr>
            <w:r>
              <w:rPr>
                <w:rFonts w:cs="Arial"/>
              </w:rPr>
              <w:t>Type:</w:t>
            </w:r>
          </w:p>
          <w:p w14:paraId="02E75376" w14:textId="77777777" w:rsidR="00CD7DFE" w:rsidRDefault="00CD7DFE" w:rsidP="00BC57B1">
            <w:pPr>
              <w:contextualSpacing/>
              <w:rPr>
                <w:rFonts w:cs="Arial"/>
              </w:rPr>
            </w:pPr>
            <w:r>
              <w:rPr>
                <w:noProof/>
              </w:rPr>
              <w:drawing>
                <wp:inline distT="0" distB="0" distL="0" distR="0" wp14:anchorId="231C73FB" wp14:editId="159A2560">
                  <wp:extent cx="152400" cy="152400"/>
                  <wp:effectExtent l="0" t="0" r="0" b="0"/>
                  <wp:docPr id="34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5c9c5f96e6880531df1d56239b66dfdc" w:history="1">
              <w:r>
                <w:rPr>
                  <w:rStyle w:val="Hyperlink"/>
                  <w:rFonts w:cs="Arial"/>
                </w:rPr>
                <w:t>VolCntlr_TempSource_Vol_Level_Zone_ET</w:t>
              </w:r>
            </w:hyperlink>
          </w:p>
        </w:tc>
        <w:tc>
          <w:tcPr>
            <w:tcW w:w="7512" w:type="dxa"/>
            <w:noWrap/>
          </w:tcPr>
          <w:p w14:paraId="7F79872B" w14:textId="77777777" w:rsidR="00CD7DFE" w:rsidRDefault="00CD7DFE" w:rsidP="00BC57B1">
            <w:pPr>
              <w:rPr>
                <w:rFonts w:cs="Arial"/>
              </w:rPr>
            </w:pPr>
            <w:r>
              <w:rPr>
                <w:rFonts w:cs="Arial"/>
              </w:rPr>
              <w:t>Signal Description:</w:t>
            </w:r>
          </w:p>
          <w:p w14:paraId="74436A64" w14:textId="77777777" w:rsidR="00CD7DFE" w:rsidRDefault="00CD7DFE" w:rsidP="00BC57B1">
            <w:pPr>
              <w:rPr>
                <w:rFonts w:cs="Arial"/>
              </w:rPr>
            </w:pPr>
            <w:r>
              <w:rPr>
                <w:rFonts w:cs="Arial"/>
              </w:rPr>
              <w:t>Encoding Type for Volume Control Temporary Source Vol Level Zone (No Volume/Vol_Step1...Vol_Step30)</w:t>
            </w:r>
          </w:p>
          <w:p w14:paraId="59557324" w14:textId="77777777" w:rsidR="00CD7DFE" w:rsidRDefault="00CD7DFE" w:rsidP="00BC57B1">
            <w:pPr>
              <w:rPr>
                <w:rFonts w:cs="Arial"/>
              </w:rPr>
            </w:pPr>
          </w:p>
          <w:p w14:paraId="3E2F0CD0" w14:textId="77777777" w:rsidR="00CD7DFE" w:rsidRPr="00275823" w:rsidRDefault="00CD7DFE" w:rsidP="00BC57B1">
            <w:pPr>
              <w:rPr>
                <w:rFonts w:cs="Arial"/>
                <w:color w:val="000000"/>
              </w:rPr>
            </w:pPr>
            <w:r>
              <w:rPr>
                <w:rFonts w:cs="Arial"/>
                <w:color w:val="000000"/>
              </w:rPr>
              <w:t>Sent to:</w:t>
            </w:r>
          </w:p>
          <w:p w14:paraId="2E0B4E2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5988866" wp14:editId="57B5978E">
                  <wp:extent cx="152400" cy="152400"/>
                  <wp:effectExtent l="0" t="0" r="0" b="0"/>
                  <wp:docPr id="34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r w:rsidR="00CD7DFE" w:rsidRPr="003F473D" w14:paraId="0AA75AD5" w14:textId="77777777" w:rsidTr="00CD7DFE">
        <w:trPr>
          <w:trHeight w:val="410"/>
        </w:trPr>
        <w:tc>
          <w:tcPr>
            <w:tcW w:w="2689" w:type="dxa"/>
            <w:noWrap/>
          </w:tcPr>
          <w:p w14:paraId="5DD5C3D8" w14:textId="77777777" w:rsidR="00CD7DFE" w:rsidRDefault="00CD7DFE" w:rsidP="00BC57B1">
            <w:pPr>
              <w:contextualSpacing/>
              <w:rPr>
                <w:rFonts w:cs="Arial"/>
              </w:rPr>
            </w:pPr>
            <w:r>
              <w:rPr>
                <w:rFonts w:cs="Arial"/>
              </w:rPr>
              <w:t>VolCntlr_Offset_Vol_Level_Zone</w:t>
            </w:r>
          </w:p>
          <w:p w14:paraId="6CC71680" w14:textId="77777777" w:rsidR="00CD7DFE" w:rsidRDefault="00CD7DFE" w:rsidP="00BC57B1">
            <w:pPr>
              <w:contextualSpacing/>
              <w:rPr>
                <w:rFonts w:cs="Arial"/>
              </w:rPr>
            </w:pPr>
            <w:r>
              <w:rPr>
                <w:rFonts w:cs="Arial"/>
              </w:rPr>
              <w:t>Type:</w:t>
            </w:r>
          </w:p>
          <w:p w14:paraId="2CB725F6" w14:textId="77777777" w:rsidR="00CD7DFE" w:rsidRDefault="00CD7DFE" w:rsidP="00BC57B1">
            <w:pPr>
              <w:contextualSpacing/>
              <w:rPr>
                <w:rFonts w:cs="Arial"/>
              </w:rPr>
            </w:pPr>
            <w:r>
              <w:rPr>
                <w:noProof/>
              </w:rPr>
              <w:drawing>
                <wp:inline distT="0" distB="0" distL="0" distR="0" wp14:anchorId="6C840F01" wp14:editId="21409333">
                  <wp:extent cx="152400" cy="152400"/>
                  <wp:effectExtent l="0" t="0" r="0" b="0"/>
                  <wp:docPr id="34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8dcf99dfacdee80e99ef27d1d549bfa" w:history="1">
              <w:r>
                <w:rPr>
                  <w:rStyle w:val="Hyperlink"/>
                  <w:rFonts w:cs="Arial"/>
                </w:rPr>
                <w:t>VolCntlr_Offset_Vol_Level_Zone_ET</w:t>
              </w:r>
            </w:hyperlink>
          </w:p>
        </w:tc>
        <w:tc>
          <w:tcPr>
            <w:tcW w:w="7512" w:type="dxa"/>
            <w:noWrap/>
          </w:tcPr>
          <w:p w14:paraId="093812C8" w14:textId="77777777" w:rsidR="00CD7DFE" w:rsidRDefault="00CD7DFE" w:rsidP="00BC57B1">
            <w:pPr>
              <w:rPr>
                <w:rFonts w:cs="Arial"/>
              </w:rPr>
            </w:pPr>
            <w:r>
              <w:rPr>
                <w:rFonts w:cs="Arial"/>
              </w:rPr>
              <w:t>Signal Description:</w:t>
            </w:r>
          </w:p>
          <w:p w14:paraId="47352FEA" w14:textId="77777777" w:rsidR="00CD7DFE" w:rsidRDefault="00CD7DFE" w:rsidP="00BC57B1">
            <w:pPr>
              <w:rPr>
                <w:rFonts w:cs="Arial"/>
              </w:rPr>
            </w:pPr>
            <w:r>
              <w:rPr>
                <w:rFonts w:cs="Arial"/>
              </w:rPr>
              <w:t>Encoding Type for Volume Control Offset Volume Zone (-3/-2/-1/0/1/2/3/Unused)</w:t>
            </w:r>
          </w:p>
          <w:p w14:paraId="5E7BF2C2" w14:textId="77777777" w:rsidR="00CD7DFE" w:rsidRDefault="00CD7DFE" w:rsidP="00BC57B1">
            <w:pPr>
              <w:rPr>
                <w:rFonts w:cs="Arial"/>
              </w:rPr>
            </w:pPr>
          </w:p>
          <w:p w14:paraId="541CD2A5" w14:textId="77777777" w:rsidR="00CD7DFE" w:rsidRPr="00275823" w:rsidRDefault="00CD7DFE" w:rsidP="00BC57B1">
            <w:pPr>
              <w:rPr>
                <w:rFonts w:cs="Arial"/>
                <w:color w:val="000000"/>
              </w:rPr>
            </w:pPr>
            <w:r>
              <w:rPr>
                <w:rFonts w:cs="Arial"/>
                <w:color w:val="000000"/>
              </w:rPr>
              <w:t>Sent to:</w:t>
            </w:r>
          </w:p>
          <w:p w14:paraId="70C9D96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55BCC7D" wp14:editId="6DC0C3C1">
                  <wp:extent cx="152400" cy="152400"/>
                  <wp:effectExtent l="0" t="0" r="0" b="0"/>
                  <wp:docPr id="35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r w:rsidR="00CD7DFE" w:rsidRPr="003F473D" w14:paraId="0211EF84" w14:textId="77777777" w:rsidTr="00CD7DFE">
        <w:trPr>
          <w:trHeight w:val="410"/>
        </w:trPr>
        <w:tc>
          <w:tcPr>
            <w:tcW w:w="2689" w:type="dxa"/>
            <w:noWrap/>
          </w:tcPr>
          <w:p w14:paraId="5154593F" w14:textId="77777777" w:rsidR="00CD7DFE" w:rsidRDefault="00CD7DFE" w:rsidP="00BC57B1">
            <w:pPr>
              <w:contextualSpacing/>
              <w:rPr>
                <w:rFonts w:cs="Arial"/>
              </w:rPr>
            </w:pPr>
            <w:r>
              <w:rPr>
                <w:rFonts w:cs="Arial"/>
              </w:rPr>
              <w:t>ICC_St</w:t>
            </w:r>
          </w:p>
          <w:p w14:paraId="2BF0A4BF" w14:textId="77777777" w:rsidR="00CD7DFE" w:rsidRDefault="00CD7DFE" w:rsidP="00BC57B1">
            <w:pPr>
              <w:contextualSpacing/>
              <w:rPr>
                <w:rFonts w:cs="Arial"/>
              </w:rPr>
            </w:pPr>
            <w:r>
              <w:rPr>
                <w:rFonts w:cs="Arial"/>
              </w:rPr>
              <w:t>Type:</w:t>
            </w:r>
          </w:p>
          <w:p w14:paraId="49ED0B94" w14:textId="77777777" w:rsidR="00CD7DFE" w:rsidRDefault="00CD7DFE" w:rsidP="00BC57B1">
            <w:pPr>
              <w:contextualSpacing/>
              <w:rPr>
                <w:rFonts w:cs="Arial"/>
              </w:rPr>
            </w:pPr>
            <w:r>
              <w:rPr>
                <w:noProof/>
              </w:rPr>
              <w:drawing>
                <wp:inline distT="0" distB="0" distL="0" distR="0" wp14:anchorId="1722B5FB" wp14:editId="29AC2332">
                  <wp:extent cx="152400" cy="152400"/>
                  <wp:effectExtent l="0" t="0" r="0" b="0"/>
                  <wp:docPr id="35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c89f0e5b4a9279e9f28316fa8517ec2c" w:history="1">
              <w:r>
                <w:rPr>
                  <w:rStyle w:val="Hyperlink"/>
                  <w:rFonts w:cs="Arial"/>
                </w:rPr>
                <w:t>ICC.St_ET</w:t>
              </w:r>
            </w:hyperlink>
          </w:p>
        </w:tc>
        <w:tc>
          <w:tcPr>
            <w:tcW w:w="7512" w:type="dxa"/>
            <w:noWrap/>
          </w:tcPr>
          <w:p w14:paraId="25E1FE97" w14:textId="77777777" w:rsidR="00CD7DFE" w:rsidRDefault="00CD7DFE" w:rsidP="00BC57B1">
            <w:pPr>
              <w:rPr>
                <w:rFonts w:cs="Arial"/>
              </w:rPr>
            </w:pPr>
            <w:r>
              <w:rPr>
                <w:rFonts w:cs="Arial"/>
              </w:rPr>
              <w:t>Signal Description:</w:t>
            </w:r>
          </w:p>
          <w:p w14:paraId="69F0A7D1" w14:textId="77777777" w:rsidR="00CD7DFE" w:rsidRDefault="00CD7DFE" w:rsidP="00BC57B1">
            <w:pPr>
              <w:rPr>
                <w:rFonts w:cs="Arial"/>
              </w:rPr>
            </w:pPr>
            <w:r>
              <w:rPr>
                <w:rFonts w:cs="Arial"/>
              </w:rPr>
              <w:t>Encoding Type for ICC Status (Inactive/Enabled/Temporarily Disabled)</w:t>
            </w:r>
          </w:p>
          <w:p w14:paraId="5062E945" w14:textId="77777777" w:rsidR="00CD7DFE" w:rsidRDefault="00CD7DFE" w:rsidP="00BC57B1">
            <w:pPr>
              <w:rPr>
                <w:rFonts w:cs="Arial"/>
              </w:rPr>
            </w:pPr>
          </w:p>
          <w:p w14:paraId="7D9BEEEE" w14:textId="77777777" w:rsidR="00CD7DFE" w:rsidRPr="00275823" w:rsidRDefault="00CD7DFE" w:rsidP="00BC57B1">
            <w:pPr>
              <w:rPr>
                <w:rFonts w:cs="Arial"/>
                <w:color w:val="000000"/>
              </w:rPr>
            </w:pPr>
            <w:r>
              <w:rPr>
                <w:rFonts w:cs="Arial"/>
                <w:color w:val="000000"/>
              </w:rPr>
              <w:t>Sent to:</w:t>
            </w:r>
          </w:p>
          <w:p w14:paraId="622A0BC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BCEF3CE" wp14:editId="5D6BF9FB">
                  <wp:extent cx="152400" cy="152400"/>
                  <wp:effectExtent l="0" t="0" r="0" b="0"/>
                  <wp:docPr id="35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r w:rsidR="00CD7DFE" w:rsidRPr="003F473D" w14:paraId="54EC38F4" w14:textId="77777777" w:rsidTr="00CD7DFE">
        <w:trPr>
          <w:trHeight w:val="410"/>
        </w:trPr>
        <w:tc>
          <w:tcPr>
            <w:tcW w:w="2689" w:type="dxa"/>
            <w:noWrap/>
          </w:tcPr>
          <w:p w14:paraId="051E4CDC" w14:textId="77777777" w:rsidR="00CD7DFE" w:rsidRDefault="00CD7DFE" w:rsidP="00BC57B1">
            <w:pPr>
              <w:contextualSpacing/>
              <w:rPr>
                <w:rFonts w:cs="Arial"/>
              </w:rPr>
            </w:pPr>
            <w:r>
              <w:rPr>
                <w:rFonts w:cs="Arial"/>
              </w:rPr>
              <w:t>CA.st</w:t>
            </w:r>
          </w:p>
          <w:p w14:paraId="76774659" w14:textId="77777777" w:rsidR="00CD7DFE" w:rsidRDefault="00CD7DFE" w:rsidP="00BC57B1">
            <w:pPr>
              <w:contextualSpacing/>
              <w:rPr>
                <w:rFonts w:cs="Arial"/>
              </w:rPr>
            </w:pPr>
            <w:r>
              <w:rPr>
                <w:rFonts w:cs="Arial"/>
              </w:rPr>
              <w:t>Type:</w:t>
            </w:r>
          </w:p>
          <w:p w14:paraId="58D2BE88" w14:textId="77777777" w:rsidR="00CD7DFE" w:rsidRDefault="00CD7DFE" w:rsidP="00BC57B1">
            <w:pPr>
              <w:contextualSpacing/>
              <w:rPr>
                <w:rFonts w:cs="Arial"/>
              </w:rPr>
            </w:pPr>
            <w:r>
              <w:rPr>
                <w:noProof/>
              </w:rPr>
              <w:drawing>
                <wp:inline distT="0" distB="0" distL="0" distR="0" wp14:anchorId="1261EB5A" wp14:editId="518E9504">
                  <wp:extent cx="152400" cy="152400"/>
                  <wp:effectExtent l="0" t="0" r="0" b="0"/>
                  <wp:docPr id="35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0ea586d4c47991ca8f051bf28e3f8a7a" w:history="1">
              <w:r>
                <w:rPr>
                  <w:rStyle w:val="Hyperlink"/>
                  <w:rFonts w:cs="Arial"/>
                </w:rPr>
                <w:t>CA.St_ET</w:t>
              </w:r>
            </w:hyperlink>
          </w:p>
        </w:tc>
        <w:tc>
          <w:tcPr>
            <w:tcW w:w="7512" w:type="dxa"/>
            <w:noWrap/>
          </w:tcPr>
          <w:p w14:paraId="27E43BDA" w14:textId="77777777" w:rsidR="00CD7DFE" w:rsidRDefault="00CD7DFE" w:rsidP="00BC57B1">
            <w:pPr>
              <w:rPr>
                <w:rFonts w:cs="Arial"/>
              </w:rPr>
            </w:pPr>
            <w:r>
              <w:rPr>
                <w:rFonts w:cs="Arial"/>
              </w:rPr>
              <w:t>Signal Description:</w:t>
            </w:r>
          </w:p>
          <w:p w14:paraId="79D8E8DE" w14:textId="77777777" w:rsidR="00CD7DFE" w:rsidRDefault="00CD7DFE" w:rsidP="00BC57B1">
            <w:pPr>
              <w:rPr>
                <w:rFonts w:cs="Arial"/>
              </w:rPr>
            </w:pPr>
            <w:r>
              <w:rPr>
                <w:rFonts w:cs="Arial"/>
              </w:rPr>
              <w:t>Encoding Type for Captain's Announcement Status (Inactive/ CA Active/ CA Disabled)</w:t>
            </w:r>
          </w:p>
          <w:p w14:paraId="116A8237" w14:textId="77777777" w:rsidR="00CD7DFE" w:rsidRDefault="00CD7DFE" w:rsidP="00BC57B1">
            <w:pPr>
              <w:rPr>
                <w:rFonts w:cs="Arial"/>
              </w:rPr>
            </w:pPr>
          </w:p>
          <w:p w14:paraId="3E122B4F" w14:textId="77777777" w:rsidR="00CD7DFE" w:rsidRPr="00275823" w:rsidRDefault="00CD7DFE" w:rsidP="00BC57B1">
            <w:pPr>
              <w:rPr>
                <w:rFonts w:cs="Arial"/>
                <w:color w:val="000000"/>
              </w:rPr>
            </w:pPr>
            <w:r>
              <w:rPr>
                <w:rFonts w:cs="Arial"/>
                <w:color w:val="000000"/>
              </w:rPr>
              <w:t>Sent to:</w:t>
            </w:r>
          </w:p>
          <w:p w14:paraId="5A14396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5F79291" wp14:editId="65BEB5E4">
                  <wp:extent cx="152400" cy="152400"/>
                  <wp:effectExtent l="0" t="0" r="0" b="0"/>
                  <wp:docPr id="35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bl>
    <w:p w14:paraId="0551DC7C" w14:textId="77777777" w:rsidR="00CD7DFE" w:rsidRDefault="00CD7DFE" w:rsidP="00A72B37"/>
    <w:p w14:paraId="30842D7B" w14:textId="77777777" w:rsidR="00A72B37" w:rsidRDefault="00A72B37" w:rsidP="00A72B37">
      <w:pPr>
        <w:pStyle w:val="Heading4"/>
      </w:pPr>
      <w:r>
        <w:t>Logical</w:t>
      </w:r>
      <w:r w:rsidRPr="00F15706">
        <w:t xml:space="preserve"> Parameters</w:t>
      </w:r>
    </w:p>
    <w:p w14:paraId="59D19682" w14:textId="77777777" w:rsidR="00A72B37" w:rsidRDefault="00A72B37" w:rsidP="00A72B37"/>
    <w:p w14:paraId="5887D65C"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1DA6BEF" w14:textId="77777777" w:rsidTr="00EB7D77">
        <w:trPr>
          <w:trHeight w:val="211"/>
        </w:trPr>
        <w:tc>
          <w:tcPr>
            <w:tcW w:w="2689" w:type="dxa"/>
            <w:shd w:val="clear" w:color="auto" w:fill="D9D9D9" w:themeFill="background1" w:themeFillShade="D9"/>
            <w:noWrap/>
            <w:hideMark/>
          </w:tcPr>
          <w:p w14:paraId="6E377F28"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216056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B46E2E9" w14:textId="77777777" w:rsidTr="00EB7D77">
        <w:trPr>
          <w:trHeight w:val="410"/>
        </w:trPr>
        <w:tc>
          <w:tcPr>
            <w:tcW w:w="2689" w:type="dxa"/>
            <w:noWrap/>
          </w:tcPr>
          <w:p w14:paraId="336B5AA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882C18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4E9D8F4C" w14:textId="77777777" w:rsidTr="00EB7D77">
        <w:trPr>
          <w:trHeight w:val="410"/>
        </w:trPr>
        <w:tc>
          <w:tcPr>
            <w:tcW w:w="2689" w:type="dxa"/>
            <w:noWrap/>
          </w:tcPr>
          <w:p w14:paraId="397BC515"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5C44988F" w14:textId="77777777" w:rsidR="009649F4" w:rsidRPr="003F473D" w:rsidRDefault="009649F4" w:rsidP="00EB7D77">
            <w:pPr>
              <w:rPr>
                <w:rFonts w:cs="Arial"/>
                <w:color w:val="000000"/>
                <w:sz w:val="18"/>
                <w:szCs w:val="18"/>
              </w:rPr>
            </w:pPr>
          </w:p>
        </w:tc>
      </w:tr>
    </w:tbl>
    <w:p w14:paraId="0D8F3F4A" w14:textId="77777777" w:rsidR="009649F4" w:rsidRDefault="009649F4" w:rsidP="00A72B37"/>
    <w:p w14:paraId="4B7BA3D8" w14:textId="77777777" w:rsidR="00822913" w:rsidRDefault="00822913" w:rsidP="00822913">
      <w:pPr>
        <w:pStyle w:val="Heading3"/>
      </w:pPr>
      <w:r>
        <w:t>Function Modeling</w:t>
      </w:r>
    </w:p>
    <w:p w14:paraId="61496484" w14:textId="77777777" w:rsidR="00EF5443" w:rsidRPr="00C75AE5" w:rsidRDefault="00EF5443" w:rsidP="00EF5443"/>
    <w:p w14:paraId="57A20DFE" w14:textId="77777777" w:rsidR="002D15F6" w:rsidRDefault="002D15F6" w:rsidP="0061324D">
      <w:pPr>
        <w:pStyle w:val="Heading4"/>
        <w:numPr>
          <w:ilvl w:val="3"/>
          <w:numId w:val="4"/>
        </w:numPr>
      </w:pPr>
      <w:r>
        <w:t>Use Cases</w:t>
      </w:r>
    </w:p>
    <w:p w14:paraId="7EFFB4A4" w14:textId="77777777" w:rsidR="002D15F6" w:rsidRDefault="002D15F6" w:rsidP="002D15F6"/>
    <w:p w14:paraId="32C202F2"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7F7D20F" w14:textId="77777777" w:rsidR="009649F4" w:rsidRDefault="009649F4" w:rsidP="009649F4">
      <w:pPr>
        <w:pStyle w:val="Heading4"/>
        <w:numPr>
          <w:ilvl w:val="3"/>
          <w:numId w:val="4"/>
        </w:numPr>
      </w:pPr>
      <w:r>
        <w:t>State Charts</w:t>
      </w:r>
    </w:p>
    <w:p w14:paraId="5942629D" w14:textId="77777777" w:rsidR="00195B38" w:rsidRDefault="00195B38" w:rsidP="00A76553">
      <w:pPr>
        <w:contextualSpacing/>
        <w:rPr>
          <w:color w:val="A6A6A6" w:themeColor="background1" w:themeShade="A6"/>
        </w:rPr>
      </w:pPr>
    </w:p>
    <w:p w14:paraId="62CE00B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3FE6AF6" w14:textId="77777777" w:rsidR="00A76553" w:rsidRPr="00FF5F72" w:rsidRDefault="00A76553" w:rsidP="00A76553">
      <w:pPr>
        <w:contextualSpacing/>
        <w:rPr>
          <w:color w:val="A6A6A6" w:themeColor="background1" w:themeShade="A6"/>
        </w:rPr>
      </w:pPr>
    </w:p>
    <w:p w14:paraId="225A2A39" w14:textId="77777777" w:rsidR="00A76553" w:rsidRPr="00004083" w:rsidRDefault="00A76553" w:rsidP="00A76553">
      <w:pPr>
        <w:contextualSpacing/>
        <w:rPr>
          <w:rFonts w:cs="Arial"/>
        </w:rPr>
      </w:pPr>
    </w:p>
    <w:p w14:paraId="781291CA" w14:textId="77777777" w:rsidR="009649F4" w:rsidRDefault="009649F4" w:rsidP="009649F4">
      <w:pPr>
        <w:pStyle w:val="Heading4"/>
        <w:numPr>
          <w:ilvl w:val="3"/>
          <w:numId w:val="4"/>
        </w:numPr>
      </w:pPr>
      <w:r>
        <w:t>Activity Diagrams</w:t>
      </w:r>
    </w:p>
    <w:p w14:paraId="7B6FDE5A" w14:textId="77777777" w:rsidR="009649F4" w:rsidRDefault="009649F4" w:rsidP="009649F4"/>
    <w:p w14:paraId="0DB21929"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047BF41E" w14:textId="77777777" w:rsidR="009649F4" w:rsidRPr="00FF5F72" w:rsidRDefault="009649F4" w:rsidP="009649F4">
      <w:pPr>
        <w:contextualSpacing/>
        <w:rPr>
          <w:color w:val="A6A6A6" w:themeColor="background1" w:themeShade="A6"/>
        </w:rPr>
      </w:pPr>
    </w:p>
    <w:p w14:paraId="2250DB8C" w14:textId="77777777" w:rsidR="009649F4" w:rsidRDefault="009649F4" w:rsidP="009649F4">
      <w:pPr>
        <w:pStyle w:val="Heading4"/>
        <w:numPr>
          <w:ilvl w:val="3"/>
          <w:numId w:val="4"/>
        </w:numPr>
      </w:pPr>
      <w:r>
        <w:t>Sequence Diagrams</w:t>
      </w:r>
    </w:p>
    <w:p w14:paraId="130349A0" w14:textId="77777777" w:rsidR="00987D84" w:rsidRPr="00EB7D77" w:rsidRDefault="00987D84" w:rsidP="00EB7D77">
      <w:pPr>
        <w:rPr>
          <w:rStyle w:val="SubtleEmphasis"/>
          <w:i w:val="0"/>
          <w:iCs w:val="0"/>
          <w:color w:val="auto"/>
          <w:highlight w:val="green"/>
        </w:rPr>
      </w:pPr>
    </w:p>
    <w:p w14:paraId="002C48B5"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DEE0977" w14:textId="77777777" w:rsidR="00987D84" w:rsidRDefault="00987D84" w:rsidP="00987D84"/>
    <w:p w14:paraId="6FEDFF88" w14:textId="77777777" w:rsidR="009649F4" w:rsidRDefault="009649F4" w:rsidP="009649F4"/>
    <w:p w14:paraId="187102D0" w14:textId="77777777" w:rsidR="009649F4" w:rsidRDefault="009649F4" w:rsidP="009649F4">
      <w:pPr>
        <w:pStyle w:val="Heading4"/>
        <w:numPr>
          <w:ilvl w:val="3"/>
          <w:numId w:val="4"/>
        </w:numPr>
      </w:pPr>
      <w:r>
        <w:t>Decision Tables</w:t>
      </w:r>
    </w:p>
    <w:p w14:paraId="4285A986" w14:textId="77777777" w:rsidR="009649F4" w:rsidRDefault="009649F4" w:rsidP="009649F4"/>
    <w:p w14:paraId="1CC549DB" w14:textId="77777777" w:rsidR="00F15706" w:rsidRDefault="00DA0800" w:rsidP="00822913">
      <w:pPr>
        <w:pStyle w:val="Heading3"/>
      </w:pPr>
      <w:r>
        <w:t>Function Requirements</w:t>
      </w:r>
    </w:p>
    <w:p w14:paraId="57AF17AC" w14:textId="77777777" w:rsidR="00F15706" w:rsidRDefault="00F15706" w:rsidP="00783BCF">
      <w:pPr>
        <w:pStyle w:val="Heading4"/>
      </w:pPr>
      <w:r>
        <w:t>Functional Requirements</w:t>
      </w:r>
    </w:p>
    <w:p w14:paraId="732BF567" w14:textId="77777777" w:rsidR="006E54B3" w:rsidRDefault="00F15706" w:rsidP="006E54B3">
      <w:pPr>
        <w:pStyle w:val="Heading5"/>
      </w:pPr>
      <w:r>
        <w:t>Normal Operation</w:t>
      </w:r>
    </w:p>
    <w:p w14:paraId="78725B0A" w14:textId="77777777" w:rsidR="005961D3" w:rsidRDefault="005961D3" w:rsidP="00BB6A63"/>
    <w:p w14:paraId="561B7AC1" w14:textId="77777777" w:rsidR="00BB6A63" w:rsidRDefault="00BB6A63" w:rsidP="00BB6A63"/>
    <w:p w14:paraId="77411C25" w14:textId="77777777" w:rsidR="001F5E54" w:rsidRPr="0017445F" w:rsidRDefault="00AE04B0" w:rsidP="001F5E54">
      <w:pPr>
        <w:pStyle w:val="RERequirement"/>
        <w:shd w:val="clear" w:color="auto" w:fill="F2F2F2" w:themeFill="background1" w:themeFillShade="F2"/>
      </w:pPr>
      <w:bookmarkStart w:id="125" w:name="_0f2e53b7e4d10c7d97c16d866f80c982"/>
      <w:bookmarkEnd w:id="125"/>
      <w:r>
        <w:t xml:space="preserve"> Row to Row Communication 1.4</w:t>
      </w:r>
    </w:p>
    <w:p w14:paraId="17E1B613" w14:textId="77777777" w:rsidR="001F5E54" w:rsidRDefault="00AE04B0" w:rsidP="001F5E54">
      <w:pPr>
        <w:rPr>
          <w:rFonts w:cs="Arial"/>
        </w:rPr>
      </w:pPr>
      <w:r>
        <w:rPr>
          <w:rFonts w:cs="Arial"/>
        </w:rPr>
        <w:t>When the RequestICCStatusChange function is activated and ICC is turned on, the MSS Audio System shall make Voice Recognition to inactive.</w:t>
      </w:r>
    </w:p>
    <w:p w14:paraId="4912A9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57F95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C9E7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12C33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595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736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Voice recognition will be turned off when ICC is activated.</w:t>
            </w:r>
          </w:p>
        </w:tc>
      </w:tr>
      <w:tr w:rsidR="001F5E54" w:rsidRPr="00FD127C" w14:paraId="414E40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CCA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0D2A7" w14:textId="77777777" w:rsidR="00CA5241" w:rsidRDefault="00CA5241"/>
        </w:tc>
      </w:tr>
      <w:tr w:rsidR="001F5E54" w:rsidRPr="00FD127C" w14:paraId="2298AC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7487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4C07A" w14:textId="77777777" w:rsidR="00CA5241" w:rsidRDefault="00CA5241"/>
        </w:tc>
      </w:tr>
      <w:tr w:rsidR="001F5E54" w:rsidRPr="00FD127C" w14:paraId="425D5E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EED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D51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A6D58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5A117A" w14:textId="77777777" w:rsidR="00CA5241" w:rsidRDefault="00CA5241"/>
        </w:tc>
      </w:tr>
      <w:tr w:rsidR="001F5E54" w:rsidRPr="00FD127C" w14:paraId="523C5C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EEAFD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C494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054D746" wp14:editId="31D38467">
                  <wp:extent cx="152400" cy="152400"/>
                  <wp:effectExtent l="0" t="0" r="0" b="0"/>
                  <wp:docPr id="36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527C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2D89A" w14:textId="77777777" w:rsidR="00CA5241" w:rsidRDefault="00CA5241"/>
        </w:tc>
      </w:tr>
      <w:tr w:rsidR="001F5E54" w:rsidRPr="00FD127C" w14:paraId="66B748F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F71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4BE7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BC70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0262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547C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EF059E" w14:textId="77777777" w:rsidR="00CA5241" w:rsidRDefault="00CA5241"/>
        </w:tc>
      </w:tr>
      <w:tr w:rsidR="001F5E54" w:rsidRPr="00FD127C" w14:paraId="5678443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768837" w14:textId="77777777" w:rsidR="001F5E54" w:rsidRPr="00FD127C" w:rsidRDefault="00F56C9D"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547C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28B3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DE2090" w14:textId="77777777" w:rsidR="00BB6A63" w:rsidRDefault="00BB6A63" w:rsidP="00BB6A63"/>
    <w:p w14:paraId="0A9416B2" w14:textId="77777777" w:rsidR="001F5E54" w:rsidRPr="0017445F" w:rsidRDefault="00AE04B0" w:rsidP="001F5E54">
      <w:pPr>
        <w:pStyle w:val="RERequirement"/>
        <w:shd w:val="clear" w:color="auto" w:fill="F2F2F2" w:themeFill="background1" w:themeFillShade="F2"/>
      </w:pPr>
      <w:bookmarkStart w:id="126" w:name="_73d40e099dc36639043f9a9869f88ffc"/>
      <w:bookmarkEnd w:id="126"/>
      <w:r>
        <w:t xml:space="preserve"> MyKey 1</w:t>
      </w:r>
    </w:p>
    <w:p w14:paraId="6E377118" w14:textId="77777777" w:rsidR="001F5E54" w:rsidRDefault="00AE04B0" w:rsidP="001F5E54">
      <w:pPr>
        <w:rPr>
          <w:rFonts w:cs="Arial"/>
        </w:rPr>
      </w:pPr>
      <w:r>
        <w:rPr>
          <w:rFonts w:cs="Arial"/>
        </w:rPr>
        <w:t>The MSS Audio System shall recognize MyKey status to disable functions from My Seat Space to limit driver distraction.</w:t>
      </w:r>
    </w:p>
    <w:p w14:paraId="5FFA9C0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E8557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40B18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E8F38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3E85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4FB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MyKey is active, functionality will be limited to limit driver distraction.</w:t>
            </w:r>
          </w:p>
        </w:tc>
      </w:tr>
      <w:tr w:rsidR="001F5E54" w:rsidRPr="00FD127C" w14:paraId="44E16D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C2AC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B33413" w14:textId="77777777" w:rsidR="00CA5241" w:rsidRDefault="00CA5241"/>
        </w:tc>
      </w:tr>
      <w:tr w:rsidR="001F5E54" w:rsidRPr="00FD127C" w14:paraId="79B2FD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30EF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2444C" w14:textId="77777777" w:rsidR="00CA5241" w:rsidRDefault="00CA5241"/>
        </w:tc>
      </w:tr>
      <w:tr w:rsidR="001F5E54" w:rsidRPr="00FD127C" w14:paraId="113647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7457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2097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18B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8FC5C" w14:textId="77777777" w:rsidR="00CA5241" w:rsidRDefault="00CA5241"/>
        </w:tc>
      </w:tr>
      <w:tr w:rsidR="001F5E54" w:rsidRPr="00FD127C" w14:paraId="4A6511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D85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2504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5E613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3BE37" w14:textId="77777777" w:rsidR="00CA5241" w:rsidRDefault="00CA5241"/>
        </w:tc>
      </w:tr>
      <w:tr w:rsidR="001F5E54" w:rsidRPr="00FD127C" w14:paraId="14B306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CC78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2F3C2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2310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B617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173A4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43931" w14:textId="77777777" w:rsidR="00CA5241" w:rsidRDefault="00CA5241"/>
        </w:tc>
      </w:tr>
      <w:tr w:rsidR="001F5E54" w:rsidRPr="00FD127C" w14:paraId="2D24A77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1AFBB7" w14:textId="77777777" w:rsidR="001F5E54" w:rsidRPr="00FD127C" w:rsidRDefault="00F56C9D" w:rsidP="00A84EEF">
            <w:pPr>
              <w:rPr>
                <w:rFonts w:cs="Arial"/>
                <w:bCs/>
                <w:color w:val="808080" w:themeColor="background1" w:themeShade="80"/>
                <w:sz w:val="16"/>
                <w:szCs w:val="14"/>
              </w:rPr>
            </w:pPr>
            <w:hyperlink r:id="rId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774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7CFDE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3923F8" w14:textId="77777777" w:rsidR="00BB6A63" w:rsidRDefault="00BB6A63" w:rsidP="00BB6A63"/>
    <w:p w14:paraId="1525D396" w14:textId="77777777" w:rsidR="001F5E54" w:rsidRPr="0017445F" w:rsidRDefault="00AE04B0" w:rsidP="001F5E54">
      <w:pPr>
        <w:pStyle w:val="RERequirement"/>
        <w:shd w:val="clear" w:color="auto" w:fill="F2F2F2" w:themeFill="background1" w:themeFillShade="F2"/>
      </w:pPr>
      <w:bookmarkStart w:id="127" w:name="_33f36edffd4275c2183342d1e803e570"/>
      <w:bookmarkEnd w:id="127"/>
      <w:r>
        <w:t xml:space="preserve"> Do Not Disturb 1.9</w:t>
      </w:r>
    </w:p>
    <w:p w14:paraId="6732E9F2" w14:textId="77777777" w:rsidR="001F5E54" w:rsidRDefault="00AE04B0" w:rsidP="001F5E54">
      <w:pPr>
        <w:rPr>
          <w:rFonts w:cs="Arial"/>
        </w:rPr>
      </w:pPr>
      <w:r>
        <w:rPr>
          <w:rFonts w:cs="Arial"/>
        </w:rPr>
        <w:t>The MSS Audio System shall disable the RequestDNDStatusChange function for passengers when the "2 Zone Locked Configuration" is enabled.</w:t>
      </w:r>
    </w:p>
    <w:p w14:paraId="2745DB8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6CDD3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04ACF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05D7F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6F847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A6C6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cannot activate DND if the "2 Zone Audio Share" is active.</w:t>
            </w:r>
          </w:p>
        </w:tc>
      </w:tr>
      <w:tr w:rsidR="001F5E54" w:rsidRPr="00FD127C" w14:paraId="181197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F0FF6"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41FB7" w14:textId="77777777" w:rsidR="00CA5241" w:rsidRDefault="00CA5241"/>
        </w:tc>
      </w:tr>
      <w:tr w:rsidR="001F5E54" w:rsidRPr="00FD127C" w14:paraId="63F04F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BE8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E9A40" w14:textId="77777777" w:rsidR="00CA5241" w:rsidRDefault="00CA5241"/>
        </w:tc>
      </w:tr>
      <w:tr w:rsidR="001F5E54" w:rsidRPr="00FD127C" w14:paraId="72D996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1F5D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621C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B6D8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55C10" w14:textId="77777777" w:rsidR="00CA5241" w:rsidRDefault="00CA5241"/>
        </w:tc>
      </w:tr>
      <w:tr w:rsidR="001F5E54" w:rsidRPr="00FD127C" w14:paraId="31039D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F1C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87DA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A8B3372" wp14:editId="69414F97">
                  <wp:extent cx="152400" cy="152400"/>
                  <wp:effectExtent l="0" t="0" r="0" b="0"/>
                  <wp:docPr id="36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5893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142CB3" w14:textId="77777777" w:rsidR="00CA5241" w:rsidRDefault="00CA5241"/>
        </w:tc>
      </w:tr>
      <w:tr w:rsidR="001F5E54" w:rsidRPr="00FD127C" w14:paraId="4D39E41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5D1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6677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C49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523F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2161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50EE9" w14:textId="77777777" w:rsidR="00CA5241" w:rsidRDefault="00CA5241"/>
        </w:tc>
      </w:tr>
      <w:tr w:rsidR="001F5E54" w:rsidRPr="00FD127C" w14:paraId="74AF915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EF883D" w14:textId="77777777" w:rsidR="001F5E54" w:rsidRPr="00FD127C" w:rsidRDefault="00F56C9D"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4A761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A1E3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689533" w14:textId="77777777" w:rsidR="00F15706" w:rsidRDefault="00F15706" w:rsidP="00783BCF">
      <w:pPr>
        <w:pStyle w:val="Heading5"/>
      </w:pPr>
      <w:r>
        <w:t>Error Handling</w:t>
      </w:r>
    </w:p>
    <w:p w14:paraId="5D30751B" w14:textId="77777777" w:rsidR="005961D3" w:rsidRDefault="005961D3" w:rsidP="00BB6A63"/>
    <w:p w14:paraId="270973C3" w14:textId="77777777" w:rsidR="005961D3" w:rsidRDefault="005961D3" w:rsidP="005961D3">
      <w:pPr>
        <w:rPr>
          <w:color w:val="A6A6A6" w:themeColor="background1" w:themeShade="A6"/>
        </w:rPr>
      </w:pPr>
      <w:r>
        <w:rPr>
          <w:color w:val="A6A6A6" w:themeColor="background1" w:themeShade="A6"/>
        </w:rPr>
        <w:t>No Error Handling Requirements specified.</w:t>
      </w:r>
    </w:p>
    <w:p w14:paraId="30AAC959" w14:textId="77777777" w:rsidR="00DD7D94" w:rsidRDefault="00DD7D94" w:rsidP="00DD7D94">
      <w:pPr>
        <w:pStyle w:val="Heading4"/>
      </w:pPr>
      <w:r>
        <w:t>Non-Functional Requirements</w:t>
      </w:r>
    </w:p>
    <w:p w14:paraId="22FB1614" w14:textId="77777777" w:rsidR="005961D3" w:rsidRDefault="005961D3" w:rsidP="00BB6A63"/>
    <w:p w14:paraId="158AC054" w14:textId="77777777" w:rsidR="005961D3" w:rsidRDefault="005961D3" w:rsidP="005961D3">
      <w:pPr>
        <w:rPr>
          <w:color w:val="A6A6A6" w:themeColor="background1" w:themeShade="A6"/>
        </w:rPr>
      </w:pPr>
      <w:r>
        <w:rPr>
          <w:color w:val="A6A6A6" w:themeColor="background1" w:themeShade="A6"/>
        </w:rPr>
        <w:t>No Non-Functional Requirements specified.</w:t>
      </w:r>
    </w:p>
    <w:p w14:paraId="07011FCD" w14:textId="77777777" w:rsidR="00DF462B" w:rsidRDefault="00427220" w:rsidP="00DF462B">
      <w:pPr>
        <w:pStyle w:val="Heading4"/>
      </w:pPr>
      <w:r>
        <w:t>Functional</w:t>
      </w:r>
      <w:r w:rsidR="00DF462B">
        <w:t xml:space="preserve"> Safety Requirements</w:t>
      </w:r>
    </w:p>
    <w:p w14:paraId="512DA150" w14:textId="77777777" w:rsidR="00DF462B" w:rsidRDefault="00DF462B" w:rsidP="00DF462B">
      <w:pPr>
        <w:rPr>
          <w:highlight w:val="yellow"/>
        </w:rPr>
      </w:pPr>
    </w:p>
    <w:p w14:paraId="5E92497C"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D1A0891" w14:textId="77777777" w:rsidR="00DD7D94" w:rsidRDefault="00DD7D94" w:rsidP="00DD7D94">
      <w:pPr>
        <w:pStyle w:val="Heading4"/>
      </w:pPr>
      <w:r>
        <w:t>Other Requirements</w:t>
      </w:r>
    </w:p>
    <w:p w14:paraId="5AC77971" w14:textId="77777777" w:rsidR="00DD7D94" w:rsidRDefault="00DD7D94" w:rsidP="00DD7D94">
      <w:pPr>
        <w:pStyle w:val="Heading5"/>
      </w:pPr>
      <w:r>
        <w:t>Design Requirements</w:t>
      </w:r>
    </w:p>
    <w:p w14:paraId="318ACAEE" w14:textId="77777777" w:rsidR="005961D3" w:rsidRDefault="005961D3" w:rsidP="00CA4A62"/>
    <w:p w14:paraId="3497CF00" w14:textId="77777777" w:rsidR="005961D3" w:rsidRDefault="005961D3" w:rsidP="005961D3">
      <w:pPr>
        <w:rPr>
          <w:color w:val="A6A6A6" w:themeColor="background1" w:themeShade="A6"/>
        </w:rPr>
      </w:pPr>
      <w:r>
        <w:rPr>
          <w:color w:val="A6A6A6" w:themeColor="background1" w:themeShade="A6"/>
        </w:rPr>
        <w:t>No Design Requirements specified.</w:t>
      </w:r>
    </w:p>
    <w:p w14:paraId="3EECF1DD" w14:textId="77777777" w:rsidR="00CA4A62" w:rsidRDefault="00CA4A62" w:rsidP="00CA4A62">
      <w:pPr>
        <w:pStyle w:val="Heading4"/>
      </w:pPr>
      <w:r>
        <w:t>Uncategorized Requirements</w:t>
      </w:r>
    </w:p>
    <w:p w14:paraId="23079456" w14:textId="77777777" w:rsidR="005961D3" w:rsidRDefault="005961D3" w:rsidP="00CA4A62"/>
    <w:p w14:paraId="74D2740A" w14:textId="77777777" w:rsidR="001F5E54" w:rsidRPr="0017445F" w:rsidRDefault="00AE04B0" w:rsidP="001F5E54">
      <w:pPr>
        <w:pStyle w:val="RERequirement"/>
        <w:shd w:val="clear" w:color="auto" w:fill="F2F2F2" w:themeFill="background1" w:themeFillShade="F2"/>
      </w:pPr>
      <w:bookmarkStart w:id="128" w:name="_6ae4d64c1ed08f45895dd2900c8c7ea4"/>
      <w:bookmarkEnd w:id="128"/>
      <w:r>
        <w:t xml:space="preserve"> Do Not Disturb 1.4</w:t>
      </w:r>
    </w:p>
    <w:p w14:paraId="48BAAACE" w14:textId="77777777" w:rsidR="001F5E54" w:rsidRDefault="00AE04B0" w:rsidP="001F5E54">
      <w:pPr>
        <w:rPr>
          <w:rFonts w:cs="Arial"/>
        </w:rPr>
      </w:pPr>
      <w:r>
        <w:rPr>
          <w:rFonts w:cs="Arial"/>
        </w:rPr>
        <w:t>The MSS Audio System shall disable the RequestDNDStatusChange function for the driver for a zone with URC.</w:t>
      </w:r>
    </w:p>
    <w:p w14:paraId="3C376E6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ECC1A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2A5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E2B6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D67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1186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cannot disable another user's DND status.</w:t>
            </w:r>
          </w:p>
        </w:tc>
      </w:tr>
      <w:tr w:rsidR="001F5E54" w:rsidRPr="00FD127C" w14:paraId="1D5EFC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359A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144319" w14:textId="77777777" w:rsidR="00CA5241" w:rsidRDefault="00CA5241"/>
        </w:tc>
      </w:tr>
      <w:tr w:rsidR="001F5E54" w:rsidRPr="00FD127C" w14:paraId="115D3D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CCC8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010B1" w14:textId="77777777" w:rsidR="00CA5241" w:rsidRDefault="00CA5241"/>
        </w:tc>
      </w:tr>
      <w:tr w:rsidR="001F5E54" w:rsidRPr="00FD127C" w14:paraId="138E7B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C4FB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B8DA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5710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1CD7C5" w14:textId="77777777" w:rsidR="00CA5241" w:rsidRDefault="00CA5241"/>
        </w:tc>
      </w:tr>
      <w:tr w:rsidR="001F5E54" w:rsidRPr="00FD127C" w14:paraId="03A218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2B974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678A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973005" wp14:editId="0819F355">
                  <wp:extent cx="152400" cy="152400"/>
                  <wp:effectExtent l="0" t="0" r="0" b="0"/>
                  <wp:docPr id="36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6033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9462E1" w14:textId="77777777" w:rsidR="00CA5241" w:rsidRDefault="00CA5241"/>
        </w:tc>
      </w:tr>
      <w:tr w:rsidR="001F5E54" w:rsidRPr="00FD127C" w14:paraId="52E5EB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A3F0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0CBA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0C27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14D6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B38A7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4B30E" w14:textId="77777777" w:rsidR="00CA5241" w:rsidRDefault="00CA5241"/>
        </w:tc>
      </w:tr>
      <w:tr w:rsidR="001F5E54" w:rsidRPr="00FD127C" w14:paraId="27FDF89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7B843F" w14:textId="77777777" w:rsidR="001F5E54" w:rsidRPr="00FD127C" w:rsidRDefault="00F56C9D"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8D447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898D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35C4B7" w14:textId="77777777" w:rsidR="001F5E54" w:rsidRPr="0017445F" w:rsidRDefault="00AE04B0" w:rsidP="001F5E54">
      <w:pPr>
        <w:pStyle w:val="RERequirement"/>
        <w:shd w:val="clear" w:color="auto" w:fill="F2F2F2" w:themeFill="background1" w:themeFillShade="F2"/>
      </w:pPr>
      <w:bookmarkStart w:id="129" w:name="_4544a885a541e3464003566faf243b13"/>
      <w:bookmarkEnd w:id="129"/>
      <w:r>
        <w:t xml:space="preserve"> Do Not Disturb 1.6</w:t>
      </w:r>
    </w:p>
    <w:p w14:paraId="0AC88BDB" w14:textId="77777777" w:rsidR="001F5E54" w:rsidRDefault="00AE04B0" w:rsidP="001F5E54">
      <w:pPr>
        <w:rPr>
          <w:rFonts w:cs="Arial"/>
        </w:rPr>
      </w:pPr>
      <w:r>
        <w:rPr>
          <w:rFonts w:cs="Arial"/>
        </w:rPr>
        <w:t>The MSS Audio System shall disable the "2 Zone Audio Share" if a zone has DND active.</w:t>
      </w:r>
    </w:p>
    <w:p w14:paraId="4AAA0F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8FEFEA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5EBA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E812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7C062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452C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any passenger has DND active, the driver cannot activate "2 Zone Audio Share"</w:t>
            </w:r>
          </w:p>
        </w:tc>
      </w:tr>
      <w:tr w:rsidR="001F5E54" w:rsidRPr="00FD127C" w14:paraId="135E2B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E34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29D6D" w14:textId="77777777" w:rsidR="00CA5241" w:rsidRDefault="00CA5241"/>
        </w:tc>
      </w:tr>
      <w:tr w:rsidR="001F5E54" w:rsidRPr="00FD127C" w14:paraId="6A0AE3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2283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DA54B" w14:textId="77777777" w:rsidR="00CA5241" w:rsidRDefault="00CA5241"/>
        </w:tc>
      </w:tr>
      <w:tr w:rsidR="001F5E54" w:rsidRPr="00FD127C" w14:paraId="35870F1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744C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6498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5EB1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C3697" w14:textId="77777777" w:rsidR="00CA5241" w:rsidRDefault="00CA5241"/>
        </w:tc>
      </w:tr>
      <w:tr w:rsidR="001F5E54" w:rsidRPr="00FD127C" w14:paraId="696B15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B46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B68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98AA3D" wp14:editId="09C7E65E">
                  <wp:extent cx="152400" cy="152400"/>
                  <wp:effectExtent l="0" t="0" r="0" b="0"/>
                  <wp:docPr id="36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A9AD1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6366C9" w14:textId="77777777" w:rsidR="00CA5241" w:rsidRDefault="00CA5241"/>
        </w:tc>
      </w:tr>
      <w:tr w:rsidR="001F5E54" w:rsidRPr="00FD127C" w14:paraId="50297A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1DDC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16F59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D9505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EBFE4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7FB5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C1D587" w14:textId="77777777" w:rsidR="00CA5241" w:rsidRDefault="00CA5241"/>
        </w:tc>
      </w:tr>
      <w:tr w:rsidR="001F5E54" w:rsidRPr="00FD127C" w14:paraId="1E4C45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42E945" w14:textId="77777777" w:rsidR="001F5E54" w:rsidRPr="00FD127C" w:rsidRDefault="00F56C9D"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FBF2F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544C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F1737CD" w14:textId="77777777" w:rsidR="001F5E54" w:rsidRPr="0017445F" w:rsidRDefault="00AE04B0" w:rsidP="001F5E54">
      <w:pPr>
        <w:pStyle w:val="RERequirement"/>
        <w:shd w:val="clear" w:color="auto" w:fill="F2F2F2" w:themeFill="background1" w:themeFillShade="F2"/>
      </w:pPr>
      <w:bookmarkStart w:id="130" w:name="_d6998a7eff4a84a8d45be72f64d31a63"/>
      <w:bookmarkEnd w:id="130"/>
      <w:r>
        <w:t xml:space="preserve"> Row to Row Communication 1.5</w:t>
      </w:r>
    </w:p>
    <w:p w14:paraId="68C4B446" w14:textId="77777777" w:rsidR="001F5E54" w:rsidRDefault="00AE04B0" w:rsidP="001F5E54">
      <w:pPr>
        <w:rPr>
          <w:rFonts w:cs="Arial"/>
        </w:rPr>
      </w:pPr>
      <w:r>
        <w:rPr>
          <w:rFonts w:cs="Arial"/>
        </w:rPr>
        <w:t>When VR is activated, the MSS Audio System shall disable the RequestICCStatusChange function and change ICC status to temporarily disabled until the VR session is complete.</w:t>
      </w:r>
    </w:p>
    <w:p w14:paraId="5D44C48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A3D1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587B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F268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8A51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246C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Voice Recogniton is activated.</w:t>
            </w:r>
          </w:p>
        </w:tc>
      </w:tr>
      <w:tr w:rsidR="001F5E54" w:rsidRPr="00FD127C" w14:paraId="574311C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977524"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59788" w14:textId="77777777" w:rsidR="00CA5241" w:rsidRDefault="00CA5241"/>
        </w:tc>
      </w:tr>
      <w:tr w:rsidR="001F5E54" w:rsidRPr="00FD127C" w14:paraId="77E816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0CC8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DB5E6" w14:textId="77777777" w:rsidR="00CA5241" w:rsidRDefault="00CA5241"/>
        </w:tc>
      </w:tr>
      <w:tr w:rsidR="001F5E54" w:rsidRPr="00FD127C" w14:paraId="146E5E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A56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8230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543B0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685414" w14:textId="77777777" w:rsidR="00CA5241" w:rsidRDefault="00CA5241"/>
        </w:tc>
      </w:tr>
      <w:tr w:rsidR="001F5E54" w:rsidRPr="00FD127C" w14:paraId="460C6C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7844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A9E3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4DD4F75" wp14:editId="493E14E5">
                  <wp:extent cx="152400" cy="152400"/>
                  <wp:effectExtent l="0" t="0" r="0" b="0"/>
                  <wp:docPr id="36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4789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27C03" w14:textId="77777777" w:rsidR="00CA5241" w:rsidRDefault="00CA5241"/>
        </w:tc>
      </w:tr>
      <w:tr w:rsidR="001F5E54" w:rsidRPr="00FD127C" w14:paraId="39508AF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7D2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43A15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05C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4B66F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9050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23FA5" w14:textId="77777777" w:rsidR="00CA5241" w:rsidRDefault="00CA5241"/>
        </w:tc>
      </w:tr>
      <w:tr w:rsidR="001F5E54" w:rsidRPr="00FD127C" w14:paraId="3ED20E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EEE58A" w14:textId="77777777" w:rsidR="001F5E54" w:rsidRPr="00FD127C" w:rsidRDefault="00F56C9D"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E8BC7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414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7919FF" w14:textId="77777777" w:rsidR="001F5E54" w:rsidRPr="0017445F" w:rsidRDefault="00AE04B0" w:rsidP="001F5E54">
      <w:pPr>
        <w:pStyle w:val="RERequirement"/>
        <w:shd w:val="clear" w:color="auto" w:fill="F2F2F2" w:themeFill="background1" w:themeFillShade="F2"/>
      </w:pPr>
      <w:bookmarkStart w:id="131" w:name="_48f6fb128d229ded266bf6ffd7702e88"/>
      <w:bookmarkEnd w:id="131"/>
      <w:r>
        <w:t xml:space="preserve"> Captain's Announcement 1.4</w:t>
      </w:r>
    </w:p>
    <w:p w14:paraId="0FE70B54" w14:textId="77777777" w:rsidR="001F5E54" w:rsidRDefault="00AE04B0" w:rsidP="001F5E54">
      <w:pPr>
        <w:rPr>
          <w:rFonts w:cs="Arial"/>
        </w:rPr>
      </w:pPr>
      <w:r>
        <w:rPr>
          <w:rFonts w:cs="Arial"/>
        </w:rPr>
        <w:t>If a phone call is active and the driver/first row passenger activates CAActivate function, the MSS Audio System shall prompt the Infotainment System to alert the user that CA is not available.</w:t>
      </w:r>
    </w:p>
    <w:p w14:paraId="2DAA58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7CF0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03AF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B3745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861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4E87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Captain's Announcement cannot be activated.</w:t>
            </w:r>
          </w:p>
        </w:tc>
      </w:tr>
      <w:tr w:rsidR="001F5E54" w:rsidRPr="00FD127C" w14:paraId="7E5332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A383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FAA9DB" w14:textId="77777777" w:rsidR="00CA5241" w:rsidRDefault="00CA5241"/>
        </w:tc>
      </w:tr>
      <w:tr w:rsidR="001F5E54" w:rsidRPr="00FD127C" w14:paraId="537F04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D6F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E0CD4" w14:textId="77777777" w:rsidR="00CA5241" w:rsidRDefault="00CA5241"/>
        </w:tc>
      </w:tr>
      <w:tr w:rsidR="001F5E54" w:rsidRPr="00FD127C" w14:paraId="5FEE90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1C51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1E62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67633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661B0" w14:textId="77777777" w:rsidR="00CA5241" w:rsidRDefault="00CA5241"/>
        </w:tc>
      </w:tr>
      <w:tr w:rsidR="001F5E54" w:rsidRPr="00FD127C" w14:paraId="420545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AB4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815F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B4636A" wp14:editId="3C56CBA0">
                  <wp:extent cx="152400" cy="152400"/>
                  <wp:effectExtent l="0" t="0" r="0" b="0"/>
                  <wp:docPr id="37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F5C4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2F3F1" w14:textId="77777777" w:rsidR="00CA5241" w:rsidRDefault="00CA5241"/>
        </w:tc>
      </w:tr>
      <w:tr w:rsidR="001F5E54" w:rsidRPr="00FD127C" w14:paraId="3E85BF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B47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0612E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FA7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73DC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593E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36EFE" w14:textId="77777777" w:rsidR="00CA5241" w:rsidRDefault="00CA5241"/>
        </w:tc>
      </w:tr>
      <w:tr w:rsidR="001F5E54" w:rsidRPr="00FD127C" w14:paraId="3763081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2261B0" w14:textId="77777777" w:rsidR="001F5E54" w:rsidRPr="00FD127C" w:rsidRDefault="00F56C9D"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0A798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E5DD2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399CFD" w14:textId="77777777" w:rsidR="001F5E54" w:rsidRPr="0017445F" w:rsidRDefault="00AE04B0" w:rsidP="001F5E54">
      <w:pPr>
        <w:pStyle w:val="RERequirement"/>
        <w:shd w:val="clear" w:color="auto" w:fill="F2F2F2" w:themeFill="background1" w:themeFillShade="F2"/>
      </w:pPr>
      <w:bookmarkStart w:id="132" w:name="_d866de561cf2e86c5723b06c44099629"/>
      <w:bookmarkEnd w:id="132"/>
      <w:r>
        <w:t xml:space="preserve"> Do Not Disturb 1.5</w:t>
      </w:r>
    </w:p>
    <w:p w14:paraId="564878D1" w14:textId="77777777" w:rsidR="001F5E54" w:rsidRDefault="00AE04B0" w:rsidP="001F5E54">
      <w:pPr>
        <w:rPr>
          <w:rFonts w:cs="Arial"/>
        </w:rPr>
      </w:pPr>
      <w:r>
        <w:rPr>
          <w:rFonts w:cs="Arial"/>
        </w:rPr>
        <w:t>The MSS Audio System shall allow the driver to activate RequestDNDStatusChange function (SYNC) for a zone that does not have URC.</w:t>
      </w:r>
    </w:p>
    <w:p w14:paraId="354FBAC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3752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D17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F40C4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3961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2096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activate DND for a passenger if they do not have their phone connected to do it themselves.</w:t>
            </w:r>
          </w:p>
        </w:tc>
      </w:tr>
      <w:tr w:rsidR="001F5E54" w:rsidRPr="00FD127C" w14:paraId="21FA8A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C653D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BA9B6" w14:textId="77777777" w:rsidR="00CA5241" w:rsidRDefault="00CA5241"/>
        </w:tc>
      </w:tr>
      <w:tr w:rsidR="001F5E54" w:rsidRPr="00FD127C" w14:paraId="3FFFB6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1726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EC95C" w14:textId="77777777" w:rsidR="00CA5241" w:rsidRDefault="00CA5241"/>
        </w:tc>
      </w:tr>
      <w:tr w:rsidR="001F5E54" w:rsidRPr="00FD127C" w14:paraId="790B97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90B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8B7B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7C63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F7A82" w14:textId="77777777" w:rsidR="00CA5241" w:rsidRDefault="00CA5241"/>
        </w:tc>
      </w:tr>
      <w:tr w:rsidR="001F5E54" w:rsidRPr="00FD127C" w14:paraId="316746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6842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7FF5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CE852D" wp14:editId="55D7F732">
                  <wp:extent cx="152400" cy="152400"/>
                  <wp:effectExtent l="0" t="0" r="0" b="0"/>
                  <wp:docPr id="37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C8C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64719D" w14:textId="77777777" w:rsidR="00CA5241" w:rsidRDefault="00CA5241"/>
        </w:tc>
      </w:tr>
      <w:tr w:rsidR="001F5E54" w:rsidRPr="00FD127C" w14:paraId="494E09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F9F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6DDCE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186E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2249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227D5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2E3257" w14:textId="77777777" w:rsidR="00CA5241" w:rsidRDefault="00CA5241"/>
        </w:tc>
      </w:tr>
      <w:tr w:rsidR="001F5E54" w:rsidRPr="00FD127C" w14:paraId="46CF73F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E26609" w14:textId="77777777" w:rsidR="001F5E54" w:rsidRPr="00FD127C" w:rsidRDefault="00F56C9D"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713E6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4258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9FD997" w14:textId="77777777" w:rsidR="000D7866" w:rsidRPr="00E47D48" w:rsidRDefault="000D7866" w:rsidP="00E47D48">
      <w:pPr>
        <w:rPr>
          <w:color w:val="FF0000"/>
        </w:rPr>
      </w:pPr>
    </w:p>
    <w:p w14:paraId="526B450E" w14:textId="77777777" w:rsidR="009C1EEC" w:rsidRDefault="000D732E" w:rsidP="0061324D">
      <w:pPr>
        <w:pStyle w:val="Heading2"/>
        <w:numPr>
          <w:ilvl w:val="1"/>
          <w:numId w:val="4"/>
        </w:numPr>
      </w:pPr>
      <w:r>
        <w:t xml:space="preserve">Logical Function </w:t>
      </w:r>
      <w:r>
        <w:rPr>
          <w:noProof/>
        </w:rPr>
        <w:drawing>
          <wp:inline distT="0" distB="0" distL="0" distR="0" wp14:anchorId="59332FED" wp14:editId="1BC26D1E">
            <wp:extent cx="152400" cy="152400"/>
            <wp:effectExtent l="0" t="0" r="0" b="0"/>
            <wp:docPr id="37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33" w:name="_9ce9655cf413954a359ff373fdd9a532"/>
      <w:r w:rsidR="008E73AE">
        <w:t>Request Call</w:t>
      </w:r>
      <w:bookmarkEnd w:id="133"/>
    </w:p>
    <w:p w14:paraId="784503B2" w14:textId="77777777" w:rsidR="0061785D" w:rsidRDefault="0061785D" w:rsidP="00783BCF">
      <w:pPr>
        <w:pStyle w:val="Heading3"/>
      </w:pPr>
      <w:r>
        <w:t xml:space="preserve">Function </w:t>
      </w:r>
      <w:r w:rsidR="00283752">
        <w:t>Overview</w:t>
      </w:r>
    </w:p>
    <w:p w14:paraId="0AABCD29" w14:textId="77777777" w:rsidR="00427220" w:rsidRDefault="000D732E" w:rsidP="00427220">
      <w:pPr>
        <w:pStyle w:val="Heading4"/>
      </w:pPr>
      <w:r>
        <w:t xml:space="preserve">Function </w:t>
      </w:r>
      <w:r w:rsidR="00283752">
        <w:t>Description</w:t>
      </w:r>
    </w:p>
    <w:p w14:paraId="7BEA5D5B" w14:textId="77777777" w:rsidR="00794B45" w:rsidRDefault="00794B45" w:rsidP="009C1EEC">
      <w:pPr>
        <w:contextualSpacing/>
      </w:pPr>
    </w:p>
    <w:p w14:paraId="690C667D" w14:textId="77777777" w:rsidR="00AC0C92" w:rsidRDefault="00AC0C92" w:rsidP="009C1EEC">
      <w:pPr>
        <w:contextualSpacing/>
      </w:pPr>
      <w:r>
        <w:t>Function is allocated to:</w:t>
      </w:r>
    </w:p>
    <w:p w14:paraId="1BC4C21F" w14:textId="77777777" w:rsidR="00AC0C92" w:rsidRDefault="00604AF5" w:rsidP="0061324D">
      <w:pPr>
        <w:pStyle w:val="ListParagraph"/>
        <w:numPr>
          <w:ilvl w:val="0"/>
          <w:numId w:val="13"/>
        </w:numPr>
        <w:contextualSpacing/>
      </w:pPr>
      <w:r>
        <w:rPr>
          <w:noProof/>
        </w:rPr>
        <w:drawing>
          <wp:inline distT="0" distB="0" distL="0" distR="0" wp14:anchorId="0CE0DF75" wp14:editId="29E950E4">
            <wp:extent cx="152400" cy="152400"/>
            <wp:effectExtent l="0" t="0" r="0" b="0"/>
            <wp:docPr id="376"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6657EAA3" w14:textId="77777777" w:rsidR="00AC0C92" w:rsidRDefault="00604AF5" w:rsidP="0061324D">
      <w:pPr>
        <w:pStyle w:val="ListParagraph"/>
        <w:numPr>
          <w:ilvl w:val="0"/>
          <w:numId w:val="13"/>
        </w:numPr>
        <w:contextualSpacing/>
      </w:pPr>
      <w:r>
        <w:rPr>
          <w:noProof/>
        </w:rPr>
        <w:drawing>
          <wp:inline distT="0" distB="0" distL="0" distR="0" wp14:anchorId="76D0F5F2" wp14:editId="49782AD1">
            <wp:extent cx="152400" cy="152400"/>
            <wp:effectExtent l="0" t="0" r="0" b="0"/>
            <wp:docPr id="378" name="Picture -1133540369.jpg" descr="-113354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13354036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Call</w:t>
      </w:r>
      <w:r>
        <w:t xml:space="preserve"> &lt;&lt;Logical&gt;&gt;</w:t>
      </w:r>
    </w:p>
    <w:p w14:paraId="55D16513" w14:textId="77777777" w:rsidR="00794B45" w:rsidRDefault="00794B45" w:rsidP="009C1EEC">
      <w:pPr>
        <w:contextualSpacing/>
      </w:pPr>
    </w:p>
    <w:p w14:paraId="5D1F7F63" w14:textId="77777777" w:rsidR="009C1EEC" w:rsidRDefault="009C1EEC" w:rsidP="009C1EEC">
      <w:pPr>
        <w:contextualSpacing/>
      </w:pPr>
      <w:r w:rsidRPr="00A554C4">
        <w:t>MSS Function responsible for providing status of Driver/Passenger receiving phone call</w:t>
      </w:r>
    </w:p>
    <w:p w14:paraId="1C66F1FA" w14:textId="77777777" w:rsidR="00282E2C" w:rsidRDefault="000D732E" w:rsidP="00FD32A2">
      <w:pPr>
        <w:pStyle w:val="Heading4"/>
      </w:pPr>
      <w:r>
        <w:t xml:space="preserve">Function </w:t>
      </w:r>
      <w:r w:rsidR="00282E2C">
        <w:t>Variants</w:t>
      </w:r>
    </w:p>
    <w:p w14:paraId="345DC4B6" w14:textId="77777777" w:rsidR="00282E2C" w:rsidRDefault="00282E2C" w:rsidP="00282E2C"/>
    <w:p w14:paraId="0C503923"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BE61E7D" w14:textId="77777777" w:rsidTr="00EB7D77">
        <w:trPr>
          <w:trHeight w:val="314"/>
        </w:trPr>
        <w:tc>
          <w:tcPr>
            <w:tcW w:w="2523" w:type="dxa"/>
            <w:shd w:val="clear" w:color="auto" w:fill="D9D9D9" w:themeFill="background1" w:themeFillShade="D9"/>
          </w:tcPr>
          <w:p w14:paraId="7CAC9DF9"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5354462"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678D1ED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F063DCB" w14:textId="77777777" w:rsidTr="00EB7D77">
        <w:trPr>
          <w:trHeight w:val="198"/>
        </w:trPr>
        <w:tc>
          <w:tcPr>
            <w:tcW w:w="2523" w:type="dxa"/>
          </w:tcPr>
          <w:p w14:paraId="362C7435"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272E414" w14:textId="77777777" w:rsidR="000D732E" w:rsidRPr="009E3B7C" w:rsidRDefault="000D732E" w:rsidP="00EB7D77">
            <w:pPr>
              <w:overflowPunct/>
              <w:autoSpaceDE/>
              <w:autoSpaceDN/>
              <w:adjustRightInd/>
              <w:textAlignment w:val="center"/>
              <w:rPr>
                <w:rFonts w:cs="Arial"/>
              </w:rPr>
            </w:pPr>
          </w:p>
        </w:tc>
        <w:tc>
          <w:tcPr>
            <w:tcW w:w="2551" w:type="dxa"/>
          </w:tcPr>
          <w:p w14:paraId="6CA4B066" w14:textId="77777777" w:rsidR="000D732E" w:rsidRDefault="000D732E" w:rsidP="00EB7D77">
            <w:pPr>
              <w:rPr>
                <w:rFonts w:cs="Arial"/>
                <w:lang w:val="en-GB"/>
              </w:rPr>
            </w:pPr>
            <w:r>
              <w:rPr>
                <w:rFonts w:cs="Arial"/>
                <w:lang w:val="en-GB"/>
              </w:rPr>
              <w:t xml:space="preserve">e.g. ExtLightTechnology = LED </w:t>
            </w:r>
          </w:p>
          <w:p w14:paraId="051030CB" w14:textId="77777777" w:rsidR="000D732E" w:rsidRDefault="000D732E" w:rsidP="00EB7D77">
            <w:pPr>
              <w:rPr>
                <w:rFonts w:cs="Arial"/>
                <w:lang w:val="en-GB"/>
              </w:rPr>
            </w:pPr>
            <w:r>
              <w:rPr>
                <w:rFonts w:cs="Arial"/>
                <w:lang w:val="en-GB"/>
              </w:rPr>
              <w:t>OR</w:t>
            </w:r>
          </w:p>
          <w:p w14:paraId="592C9969" w14:textId="77777777" w:rsidR="000D732E" w:rsidRPr="005A344A" w:rsidRDefault="000D732E" w:rsidP="00EB7D77">
            <w:pPr>
              <w:rPr>
                <w:rFonts w:cs="Arial"/>
                <w:lang w:val="en-GB"/>
              </w:rPr>
            </w:pPr>
            <w:r>
              <w:rPr>
                <w:rFonts w:cs="Arial"/>
                <w:lang w:val="en-GB"/>
              </w:rPr>
              <w:t>ExtLightTechnology = Xenon</w:t>
            </w:r>
          </w:p>
        </w:tc>
      </w:tr>
    </w:tbl>
    <w:p w14:paraId="4D7D56C2" w14:textId="77777777" w:rsidR="000D732E" w:rsidRPr="005067FC" w:rsidRDefault="000D732E" w:rsidP="00282E2C">
      <w:pPr>
        <w:rPr>
          <w:i/>
          <w:color w:val="A6A6A6" w:themeColor="background1" w:themeShade="A6"/>
        </w:rPr>
      </w:pPr>
    </w:p>
    <w:p w14:paraId="5C762B4A" w14:textId="77777777" w:rsidR="00427220" w:rsidRDefault="00427220" w:rsidP="00FD32A2">
      <w:pPr>
        <w:pStyle w:val="Heading4"/>
      </w:pPr>
      <w:r>
        <w:lastRenderedPageBreak/>
        <w:t>Input Requirements</w:t>
      </w:r>
      <w:r w:rsidR="000D732E">
        <w:t>/Documents</w:t>
      </w:r>
    </w:p>
    <w:p w14:paraId="3C67956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F9AA213" w14:textId="77777777" w:rsidTr="00656A21">
        <w:trPr>
          <w:trHeight w:val="20"/>
        </w:trPr>
        <w:tc>
          <w:tcPr>
            <w:tcW w:w="1561" w:type="dxa"/>
            <w:shd w:val="clear" w:color="auto" w:fill="D9D9D9" w:themeFill="background1" w:themeFillShade="D9"/>
          </w:tcPr>
          <w:p w14:paraId="6CDBF40C"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D2E69D1" w14:textId="77777777" w:rsidR="000D732E" w:rsidRDefault="000D732E" w:rsidP="00EB7D77">
            <w:pPr>
              <w:rPr>
                <w:rFonts w:ascii="Helvetica" w:hAnsi="Helvetica" w:cs="Helvetica"/>
                <w:sz w:val="16"/>
              </w:rPr>
            </w:pPr>
          </w:p>
          <w:p w14:paraId="089E61B4"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F16E3A6"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C28260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5B48BD41" w14:textId="77777777" w:rsidR="000D732E" w:rsidRDefault="000D732E" w:rsidP="00EB7D77">
            <w:pPr>
              <w:rPr>
                <w:rFonts w:ascii="Helvetica" w:hAnsi="Helvetica" w:cs="Helvetica"/>
                <w:b/>
              </w:rPr>
            </w:pPr>
            <w:r>
              <w:rPr>
                <w:rFonts w:ascii="Helvetica" w:hAnsi="Helvetica" w:cs="Helvetica"/>
                <w:b/>
              </w:rPr>
              <w:t>Derived Requirement</w:t>
            </w:r>
          </w:p>
          <w:p w14:paraId="10913C42" w14:textId="77777777" w:rsidR="000D732E" w:rsidRDefault="000D732E" w:rsidP="00EB7D77">
            <w:pPr>
              <w:rPr>
                <w:rFonts w:ascii="Helvetica" w:hAnsi="Helvetica" w:cs="Helvetica"/>
                <w:sz w:val="16"/>
              </w:rPr>
            </w:pPr>
          </w:p>
          <w:p w14:paraId="2EC17B0E"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D297CBD" w14:textId="77777777" w:rsidTr="00656A21">
        <w:trPr>
          <w:trHeight w:val="20"/>
        </w:trPr>
        <w:tc>
          <w:tcPr>
            <w:tcW w:w="10211" w:type="dxa"/>
            <w:gridSpan w:val="4"/>
            <w:shd w:val="clear" w:color="auto" w:fill="F2F2F2" w:themeFill="background1" w:themeFillShade="F2"/>
          </w:tcPr>
          <w:p w14:paraId="7A48928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E6FA0FA" w14:textId="77777777" w:rsidTr="00656A21">
        <w:trPr>
          <w:trHeight w:val="20"/>
        </w:trPr>
        <w:tc>
          <w:tcPr>
            <w:tcW w:w="1561" w:type="dxa"/>
          </w:tcPr>
          <w:p w14:paraId="4BA32DB6" w14:textId="77777777" w:rsidR="000D732E" w:rsidRPr="00D410AE" w:rsidRDefault="000D732E" w:rsidP="00EB7D77">
            <w:pPr>
              <w:rPr>
                <w:rFonts w:cs="Arial"/>
              </w:rPr>
            </w:pPr>
          </w:p>
        </w:tc>
        <w:tc>
          <w:tcPr>
            <w:tcW w:w="2694" w:type="dxa"/>
          </w:tcPr>
          <w:p w14:paraId="4E1D6ACB" w14:textId="77777777" w:rsidR="000D732E" w:rsidRDefault="000D732E" w:rsidP="00EB7D77">
            <w:pPr>
              <w:rPr>
                <w:rFonts w:cs="Arial"/>
              </w:rPr>
            </w:pPr>
            <w:r>
              <w:rPr>
                <w:rFonts w:cs="Arial"/>
              </w:rPr>
              <w:t>&lt;Example:</w:t>
            </w:r>
          </w:p>
          <w:p w14:paraId="5996D91E" w14:textId="77777777" w:rsidR="000D732E" w:rsidRPr="00D410AE" w:rsidRDefault="000D732E" w:rsidP="00EB7D77">
            <w:pPr>
              <w:rPr>
                <w:rFonts w:cs="Arial"/>
              </w:rPr>
            </w:pPr>
            <w:r>
              <w:rPr>
                <w:rFonts w:cs="Arial"/>
              </w:rPr>
              <w:t>id + title of relevant Feature Docs&gt;</w:t>
            </w:r>
          </w:p>
        </w:tc>
        <w:tc>
          <w:tcPr>
            <w:tcW w:w="2694" w:type="dxa"/>
          </w:tcPr>
          <w:p w14:paraId="0B1438E8" w14:textId="77777777" w:rsidR="000D732E" w:rsidRPr="00D410AE" w:rsidRDefault="000D732E" w:rsidP="00EB7D77">
            <w:pPr>
              <w:rPr>
                <w:rFonts w:cs="Arial"/>
              </w:rPr>
            </w:pPr>
            <w:r>
              <w:rPr>
                <w:rFonts w:cs="Arial"/>
              </w:rPr>
              <w:t>&lt;Example: “Requirements of Feature …”&gt;</w:t>
            </w:r>
          </w:p>
        </w:tc>
        <w:tc>
          <w:tcPr>
            <w:tcW w:w="3262" w:type="dxa"/>
          </w:tcPr>
          <w:p w14:paraId="21D7CA11"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6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53A136A7" w14:textId="77777777" w:rsidTr="00656A21">
        <w:trPr>
          <w:trHeight w:val="20"/>
        </w:trPr>
        <w:tc>
          <w:tcPr>
            <w:tcW w:w="1561" w:type="dxa"/>
          </w:tcPr>
          <w:p w14:paraId="4B7F7681" w14:textId="77777777" w:rsidR="000D732E" w:rsidRPr="00D410AE" w:rsidRDefault="000D732E" w:rsidP="00EB7D77">
            <w:pPr>
              <w:rPr>
                <w:rFonts w:cs="Arial"/>
              </w:rPr>
            </w:pPr>
          </w:p>
        </w:tc>
        <w:tc>
          <w:tcPr>
            <w:tcW w:w="2694" w:type="dxa"/>
          </w:tcPr>
          <w:p w14:paraId="73F20B0D" w14:textId="77777777" w:rsidR="000D732E" w:rsidRDefault="000D732E" w:rsidP="00EB7D77">
            <w:pPr>
              <w:rPr>
                <w:rFonts w:cs="Arial"/>
              </w:rPr>
            </w:pPr>
          </w:p>
        </w:tc>
        <w:tc>
          <w:tcPr>
            <w:tcW w:w="2694" w:type="dxa"/>
          </w:tcPr>
          <w:p w14:paraId="279EE9E9" w14:textId="77777777" w:rsidR="000D732E" w:rsidRDefault="000D732E" w:rsidP="00EB7D77">
            <w:pPr>
              <w:rPr>
                <w:rFonts w:cs="Arial"/>
              </w:rPr>
            </w:pPr>
          </w:p>
        </w:tc>
        <w:tc>
          <w:tcPr>
            <w:tcW w:w="3262" w:type="dxa"/>
          </w:tcPr>
          <w:p w14:paraId="1680509C" w14:textId="77777777" w:rsidR="000D732E" w:rsidRDefault="000D732E" w:rsidP="00EB7D77">
            <w:pPr>
              <w:rPr>
                <w:rFonts w:cs="Arial"/>
              </w:rPr>
            </w:pPr>
          </w:p>
        </w:tc>
      </w:tr>
      <w:tr w:rsidR="000D732E" w:rsidRPr="007C20FA" w14:paraId="135427B5" w14:textId="77777777" w:rsidTr="00656A21">
        <w:trPr>
          <w:trHeight w:val="20"/>
        </w:trPr>
        <w:tc>
          <w:tcPr>
            <w:tcW w:w="10211" w:type="dxa"/>
            <w:gridSpan w:val="4"/>
            <w:shd w:val="clear" w:color="auto" w:fill="F2F2F2" w:themeFill="background1" w:themeFillShade="F2"/>
          </w:tcPr>
          <w:p w14:paraId="6ABA978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056FB689" w14:textId="77777777" w:rsidTr="00656A21">
        <w:trPr>
          <w:trHeight w:val="20"/>
        </w:trPr>
        <w:tc>
          <w:tcPr>
            <w:tcW w:w="1561" w:type="dxa"/>
          </w:tcPr>
          <w:p w14:paraId="1E84026E" w14:textId="77777777" w:rsidR="000D732E" w:rsidRPr="00D410AE" w:rsidRDefault="000D732E" w:rsidP="00EB7D77">
            <w:pPr>
              <w:rPr>
                <w:rFonts w:cs="Arial"/>
              </w:rPr>
            </w:pPr>
          </w:p>
        </w:tc>
        <w:tc>
          <w:tcPr>
            <w:tcW w:w="2694" w:type="dxa"/>
          </w:tcPr>
          <w:p w14:paraId="495DE7DD" w14:textId="77777777" w:rsidR="000D732E" w:rsidRPr="00D410AE" w:rsidRDefault="000D732E" w:rsidP="00EB7D77">
            <w:pPr>
              <w:rPr>
                <w:rFonts w:cs="Arial"/>
              </w:rPr>
            </w:pPr>
            <w:r>
              <w:rPr>
                <w:rFonts w:cs="Arial"/>
              </w:rPr>
              <w:t>&lt;Example: some SDS (requirement)&gt;</w:t>
            </w:r>
          </w:p>
        </w:tc>
        <w:tc>
          <w:tcPr>
            <w:tcW w:w="2694" w:type="dxa"/>
          </w:tcPr>
          <w:p w14:paraId="3294E214" w14:textId="77777777" w:rsidR="000D732E" w:rsidRPr="00D410AE" w:rsidRDefault="000D732E" w:rsidP="00EB7D77">
            <w:pPr>
              <w:rPr>
                <w:rFonts w:cs="Arial"/>
              </w:rPr>
            </w:pPr>
          </w:p>
        </w:tc>
        <w:tc>
          <w:tcPr>
            <w:tcW w:w="3262" w:type="dxa"/>
          </w:tcPr>
          <w:p w14:paraId="14B1D61C" w14:textId="77777777" w:rsidR="000D732E" w:rsidRDefault="000D732E" w:rsidP="00EB7D77">
            <w:pPr>
              <w:rPr>
                <w:rFonts w:cs="Arial"/>
              </w:rPr>
            </w:pPr>
          </w:p>
        </w:tc>
      </w:tr>
      <w:tr w:rsidR="000D732E" w:rsidRPr="007C20FA" w14:paraId="07623A1C" w14:textId="77777777" w:rsidTr="00656A21">
        <w:trPr>
          <w:trHeight w:val="20"/>
        </w:trPr>
        <w:tc>
          <w:tcPr>
            <w:tcW w:w="1561" w:type="dxa"/>
          </w:tcPr>
          <w:p w14:paraId="29BA4863" w14:textId="77777777" w:rsidR="000D732E" w:rsidRDefault="000D732E" w:rsidP="00EB7D77">
            <w:pPr>
              <w:rPr>
                <w:rFonts w:cs="Arial"/>
              </w:rPr>
            </w:pPr>
          </w:p>
        </w:tc>
        <w:tc>
          <w:tcPr>
            <w:tcW w:w="2694" w:type="dxa"/>
          </w:tcPr>
          <w:p w14:paraId="6A77D4A8" w14:textId="77777777" w:rsidR="000D732E" w:rsidRDefault="000D732E" w:rsidP="00EB7D77">
            <w:pPr>
              <w:rPr>
                <w:rFonts w:cs="Arial"/>
              </w:rPr>
            </w:pPr>
          </w:p>
        </w:tc>
        <w:tc>
          <w:tcPr>
            <w:tcW w:w="2694" w:type="dxa"/>
          </w:tcPr>
          <w:p w14:paraId="122610F1" w14:textId="77777777" w:rsidR="000D732E" w:rsidRDefault="000D732E" w:rsidP="00EB7D77">
            <w:pPr>
              <w:rPr>
                <w:rFonts w:cs="Arial"/>
              </w:rPr>
            </w:pPr>
          </w:p>
        </w:tc>
        <w:tc>
          <w:tcPr>
            <w:tcW w:w="3262" w:type="dxa"/>
          </w:tcPr>
          <w:p w14:paraId="5964B435" w14:textId="77777777" w:rsidR="000D732E" w:rsidRDefault="000D732E" w:rsidP="00EB7D77">
            <w:pPr>
              <w:rPr>
                <w:rFonts w:cs="Arial"/>
              </w:rPr>
            </w:pPr>
          </w:p>
        </w:tc>
      </w:tr>
      <w:tr w:rsidR="000D732E" w:rsidRPr="007C20FA" w14:paraId="0C070CA6" w14:textId="77777777" w:rsidTr="00656A21">
        <w:trPr>
          <w:trHeight w:val="20"/>
        </w:trPr>
        <w:tc>
          <w:tcPr>
            <w:tcW w:w="10211" w:type="dxa"/>
            <w:gridSpan w:val="4"/>
            <w:shd w:val="clear" w:color="auto" w:fill="F2F2F2" w:themeFill="background1" w:themeFillShade="F2"/>
          </w:tcPr>
          <w:p w14:paraId="5E5C0A6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F86BE12" w14:textId="77777777" w:rsidTr="00656A21">
        <w:trPr>
          <w:trHeight w:val="20"/>
        </w:trPr>
        <w:tc>
          <w:tcPr>
            <w:tcW w:w="1561" w:type="dxa"/>
          </w:tcPr>
          <w:p w14:paraId="057CF4E1" w14:textId="77777777" w:rsidR="000D732E" w:rsidRPr="00D410AE" w:rsidRDefault="000D732E" w:rsidP="00EB7D77">
            <w:pPr>
              <w:rPr>
                <w:rFonts w:cs="Arial"/>
              </w:rPr>
            </w:pPr>
          </w:p>
        </w:tc>
        <w:tc>
          <w:tcPr>
            <w:tcW w:w="2694" w:type="dxa"/>
          </w:tcPr>
          <w:p w14:paraId="25CB1489" w14:textId="77777777" w:rsidR="000D732E" w:rsidRPr="00D410AE" w:rsidRDefault="000D732E" w:rsidP="00EB7D77">
            <w:pPr>
              <w:rPr>
                <w:rFonts w:cs="Arial"/>
              </w:rPr>
            </w:pPr>
          </w:p>
        </w:tc>
        <w:tc>
          <w:tcPr>
            <w:tcW w:w="2694" w:type="dxa"/>
          </w:tcPr>
          <w:p w14:paraId="7ADF9978" w14:textId="77777777" w:rsidR="000D732E" w:rsidRPr="00D410AE" w:rsidRDefault="000D732E" w:rsidP="00EB7D77">
            <w:pPr>
              <w:rPr>
                <w:rFonts w:cs="Arial"/>
              </w:rPr>
            </w:pPr>
          </w:p>
        </w:tc>
        <w:tc>
          <w:tcPr>
            <w:tcW w:w="3262" w:type="dxa"/>
          </w:tcPr>
          <w:p w14:paraId="6F0F784B" w14:textId="77777777" w:rsidR="000D732E" w:rsidRPr="00D410AE" w:rsidRDefault="000D732E" w:rsidP="00EB7D77">
            <w:pPr>
              <w:rPr>
                <w:rFonts w:cs="Arial"/>
              </w:rPr>
            </w:pPr>
          </w:p>
        </w:tc>
      </w:tr>
      <w:tr w:rsidR="000D732E" w:rsidRPr="007C20FA" w14:paraId="5C46DD26" w14:textId="77777777" w:rsidTr="00656A21">
        <w:trPr>
          <w:trHeight w:val="20"/>
        </w:trPr>
        <w:tc>
          <w:tcPr>
            <w:tcW w:w="10211" w:type="dxa"/>
            <w:gridSpan w:val="4"/>
            <w:shd w:val="clear" w:color="auto" w:fill="F2F2F2" w:themeFill="background1" w:themeFillShade="F2"/>
          </w:tcPr>
          <w:p w14:paraId="2F3696E0"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0582CFC" w14:textId="77777777" w:rsidTr="00656A21">
        <w:trPr>
          <w:trHeight w:val="20"/>
        </w:trPr>
        <w:tc>
          <w:tcPr>
            <w:tcW w:w="1561" w:type="dxa"/>
          </w:tcPr>
          <w:p w14:paraId="259EE97A" w14:textId="77777777" w:rsidR="000D732E" w:rsidRPr="00D410AE" w:rsidRDefault="000D732E" w:rsidP="00EB7D77">
            <w:pPr>
              <w:rPr>
                <w:rFonts w:cs="Arial"/>
              </w:rPr>
            </w:pPr>
          </w:p>
        </w:tc>
        <w:tc>
          <w:tcPr>
            <w:tcW w:w="2694" w:type="dxa"/>
          </w:tcPr>
          <w:p w14:paraId="5C6FABA9" w14:textId="77777777" w:rsidR="000D732E" w:rsidRPr="00D410AE" w:rsidRDefault="000D732E" w:rsidP="00EB7D77">
            <w:pPr>
              <w:rPr>
                <w:rFonts w:cs="Arial"/>
              </w:rPr>
            </w:pPr>
          </w:p>
        </w:tc>
        <w:tc>
          <w:tcPr>
            <w:tcW w:w="2694" w:type="dxa"/>
          </w:tcPr>
          <w:p w14:paraId="43195107" w14:textId="77777777" w:rsidR="000D732E" w:rsidRPr="00D410AE" w:rsidRDefault="000D732E" w:rsidP="00EB7D77">
            <w:pPr>
              <w:rPr>
                <w:rFonts w:cs="Arial"/>
              </w:rPr>
            </w:pPr>
          </w:p>
        </w:tc>
        <w:tc>
          <w:tcPr>
            <w:tcW w:w="3262" w:type="dxa"/>
          </w:tcPr>
          <w:p w14:paraId="3D466331" w14:textId="77777777" w:rsidR="000D732E" w:rsidRPr="00D410AE" w:rsidRDefault="000D732E" w:rsidP="00EB7D77">
            <w:pPr>
              <w:rPr>
                <w:rFonts w:cs="Arial"/>
              </w:rPr>
            </w:pPr>
          </w:p>
        </w:tc>
      </w:tr>
      <w:tr w:rsidR="000D732E" w:rsidRPr="007C20FA" w14:paraId="035D874D" w14:textId="77777777" w:rsidTr="00656A21">
        <w:trPr>
          <w:trHeight w:val="20"/>
        </w:trPr>
        <w:tc>
          <w:tcPr>
            <w:tcW w:w="10211" w:type="dxa"/>
            <w:gridSpan w:val="4"/>
            <w:shd w:val="clear" w:color="auto" w:fill="F2F2F2" w:themeFill="background1" w:themeFillShade="F2"/>
          </w:tcPr>
          <w:p w14:paraId="61C2A5B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D434C66" w14:textId="77777777" w:rsidTr="00656A21">
        <w:trPr>
          <w:trHeight w:val="20"/>
        </w:trPr>
        <w:tc>
          <w:tcPr>
            <w:tcW w:w="1561" w:type="dxa"/>
          </w:tcPr>
          <w:p w14:paraId="361C5291" w14:textId="77777777" w:rsidR="000D732E" w:rsidRPr="00D410AE" w:rsidRDefault="000D732E" w:rsidP="00EB7D77">
            <w:pPr>
              <w:rPr>
                <w:rFonts w:cs="Arial"/>
              </w:rPr>
            </w:pPr>
          </w:p>
        </w:tc>
        <w:tc>
          <w:tcPr>
            <w:tcW w:w="2694" w:type="dxa"/>
          </w:tcPr>
          <w:p w14:paraId="779843FD" w14:textId="77777777" w:rsidR="000D732E" w:rsidRDefault="000D732E" w:rsidP="00EB7D77">
            <w:pPr>
              <w:rPr>
                <w:rFonts w:cs="Arial"/>
              </w:rPr>
            </w:pPr>
          </w:p>
        </w:tc>
        <w:tc>
          <w:tcPr>
            <w:tcW w:w="2694" w:type="dxa"/>
          </w:tcPr>
          <w:p w14:paraId="27752D68" w14:textId="77777777" w:rsidR="000D732E" w:rsidRPr="00D410AE" w:rsidRDefault="000D732E" w:rsidP="00EB7D77">
            <w:pPr>
              <w:rPr>
                <w:rFonts w:cs="Arial"/>
              </w:rPr>
            </w:pPr>
          </w:p>
        </w:tc>
        <w:tc>
          <w:tcPr>
            <w:tcW w:w="3262" w:type="dxa"/>
          </w:tcPr>
          <w:p w14:paraId="555BC938" w14:textId="77777777" w:rsidR="000D732E" w:rsidRPr="00D410AE" w:rsidRDefault="000D732E" w:rsidP="00EB7D77">
            <w:pPr>
              <w:rPr>
                <w:rFonts w:cs="Arial"/>
              </w:rPr>
            </w:pPr>
          </w:p>
        </w:tc>
      </w:tr>
      <w:tr w:rsidR="00656A21" w:rsidRPr="007C20FA" w14:paraId="5C0BD102" w14:textId="77777777" w:rsidTr="00656A21">
        <w:trPr>
          <w:trHeight w:val="20"/>
        </w:trPr>
        <w:tc>
          <w:tcPr>
            <w:tcW w:w="1561" w:type="dxa"/>
          </w:tcPr>
          <w:p w14:paraId="59D6C3D6" w14:textId="77777777" w:rsidR="00656A21" w:rsidRPr="00D410AE" w:rsidRDefault="00656A21" w:rsidP="00EB7D77">
            <w:pPr>
              <w:rPr>
                <w:rFonts w:cs="Arial"/>
              </w:rPr>
            </w:pPr>
          </w:p>
        </w:tc>
        <w:tc>
          <w:tcPr>
            <w:tcW w:w="2694" w:type="dxa"/>
          </w:tcPr>
          <w:p w14:paraId="1F23E054" w14:textId="77777777" w:rsidR="00656A21" w:rsidRDefault="00656A21" w:rsidP="00EB7D77">
            <w:pPr>
              <w:rPr>
                <w:rFonts w:cs="Arial"/>
              </w:rPr>
            </w:pPr>
          </w:p>
        </w:tc>
        <w:tc>
          <w:tcPr>
            <w:tcW w:w="2694" w:type="dxa"/>
          </w:tcPr>
          <w:p w14:paraId="3E61CC75" w14:textId="77777777" w:rsidR="00656A21" w:rsidRPr="00D410AE" w:rsidRDefault="00656A21" w:rsidP="00EB7D77">
            <w:pPr>
              <w:rPr>
                <w:rFonts w:cs="Arial"/>
              </w:rPr>
            </w:pPr>
          </w:p>
        </w:tc>
        <w:tc>
          <w:tcPr>
            <w:tcW w:w="3262" w:type="dxa"/>
          </w:tcPr>
          <w:p w14:paraId="48ED8B75" w14:textId="77777777" w:rsidR="00656A21" w:rsidRPr="00D410AE" w:rsidRDefault="00656A21" w:rsidP="00EB7D77">
            <w:pPr>
              <w:rPr>
                <w:rFonts w:cs="Arial"/>
              </w:rPr>
            </w:pPr>
          </w:p>
        </w:tc>
      </w:tr>
    </w:tbl>
    <w:p w14:paraId="4C5E1AD5"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13846CD" w14:textId="77777777" w:rsidR="000D732E" w:rsidRPr="005067FC" w:rsidRDefault="000D732E" w:rsidP="00427220">
      <w:pPr>
        <w:rPr>
          <w:i/>
          <w:color w:val="A6A6A6" w:themeColor="background1" w:themeShade="A6"/>
        </w:rPr>
      </w:pPr>
    </w:p>
    <w:p w14:paraId="7701161D" w14:textId="77777777" w:rsidR="00427220" w:rsidRDefault="00427220" w:rsidP="00427220">
      <w:pPr>
        <w:pStyle w:val="Heading4"/>
      </w:pPr>
      <w:r>
        <w:t>Assumptions</w:t>
      </w:r>
    </w:p>
    <w:p w14:paraId="7FBA4919" w14:textId="77777777" w:rsidR="00A92B2F" w:rsidRDefault="00A92B2F" w:rsidP="00A92B2F"/>
    <w:p w14:paraId="289339F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322C81D" w14:textId="77777777" w:rsidR="00C0442C" w:rsidRDefault="00C0442C" w:rsidP="00A92B2F"/>
    <w:p w14:paraId="5863DA26" w14:textId="77777777" w:rsidR="00F15706" w:rsidRDefault="00E60B64" w:rsidP="00783BCF">
      <w:pPr>
        <w:pStyle w:val="Heading3"/>
      </w:pPr>
      <w:r>
        <w:t>Function Scope</w:t>
      </w:r>
    </w:p>
    <w:p w14:paraId="09B4C6F0" w14:textId="77777777" w:rsidR="00055646" w:rsidRPr="00A43B48" w:rsidRDefault="00055646" w:rsidP="00306D37">
      <w:pPr>
        <w:contextualSpacing/>
      </w:pPr>
    </w:p>
    <w:p w14:paraId="7740A493" w14:textId="77777777" w:rsidR="00306D37" w:rsidRDefault="00306D37" w:rsidP="00306D37">
      <w:pPr>
        <w:contextualSpacing/>
      </w:pPr>
      <w:r>
        <w:t xml:space="preserve">The </w:t>
      </w:r>
      <w:r>
        <w:rPr>
          <w:noProof/>
        </w:rPr>
        <w:drawing>
          <wp:inline distT="0" distB="0" distL="0" distR="0" wp14:anchorId="220F6EF7" wp14:editId="4520C7CE">
            <wp:extent cx="152400" cy="152400"/>
            <wp:effectExtent l="0" t="0" r="0" b="0"/>
            <wp:docPr id="38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Call</w:t>
      </w:r>
      <w:r w:rsidR="0004480F">
        <w:rPr>
          <w:b/>
        </w:rPr>
        <w:t>”</w:t>
      </w:r>
      <w:r>
        <w:t xml:space="preserve"> f</w:t>
      </w:r>
      <w:r w:rsidR="00294100">
        <w:t>unction is called by</w:t>
      </w:r>
      <w:r>
        <w:t xml:space="preserve"> the following </w:t>
      </w:r>
      <w:r w:rsidR="00294100">
        <w:t>functions</w:t>
      </w:r>
      <w:r>
        <w:t>:</w:t>
      </w:r>
    </w:p>
    <w:p w14:paraId="05F68EDF" w14:textId="77777777" w:rsidR="00306D37" w:rsidRPr="00953D23" w:rsidRDefault="00306D37" w:rsidP="0061324D">
      <w:pPr>
        <w:pStyle w:val="ListParagraph"/>
        <w:numPr>
          <w:ilvl w:val="0"/>
          <w:numId w:val="12"/>
        </w:numPr>
        <w:contextualSpacing/>
      </w:pPr>
      <w:r>
        <w:rPr>
          <w:noProof/>
        </w:rPr>
        <w:drawing>
          <wp:inline distT="0" distB="0" distL="0" distR="0" wp14:anchorId="159E0E05" wp14:editId="6B8C83AC">
            <wp:extent cx="152400" cy="152400"/>
            <wp:effectExtent l="0" t="0" r="0" b="0"/>
            <wp:docPr id="382"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5ED3B10A" w14:textId="77777777" w:rsidR="00393C96" w:rsidRPr="00393C96" w:rsidRDefault="00393C96" w:rsidP="00306D37">
      <w:pPr>
        <w:contextualSpacing/>
      </w:pPr>
    </w:p>
    <w:p w14:paraId="7A3BB707" w14:textId="77777777" w:rsidR="001A755C" w:rsidRDefault="001A755C" w:rsidP="00306D37"/>
    <w:p w14:paraId="5FE9850C" w14:textId="77777777" w:rsidR="00294100" w:rsidRDefault="00294100" w:rsidP="00294100">
      <w:pPr>
        <w:jc w:val="center"/>
      </w:pPr>
      <w:r>
        <w:rPr>
          <w:noProof/>
        </w:rPr>
        <w:drawing>
          <wp:inline distT="0" distB="0" distL="0" distR="0" wp14:anchorId="08A43D9F" wp14:editId="1FDCB20A">
            <wp:extent cx="6466205" cy="886336"/>
            <wp:effectExtent l="0" t="0" r="0" b="0"/>
            <wp:docPr id="384"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1CA200C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0A6E2BA" wp14:editId="4D54E325">
            <wp:extent cx="152400" cy="152400"/>
            <wp:effectExtent l="0" t="0" r="0" b="0"/>
            <wp:docPr id="386"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4C9AD9BC" wp14:editId="6B9FCC39">
            <wp:extent cx="152400" cy="152400"/>
            <wp:effectExtent l="0" t="0" r="0" b="0"/>
            <wp:docPr id="38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Call</w:t>
      </w:r>
      <w:r w:rsidR="0004480F">
        <w:t>”</w:t>
      </w:r>
    </w:p>
    <w:p w14:paraId="0E0520A6" w14:textId="77777777" w:rsidR="00306D37" w:rsidRDefault="00306D37" w:rsidP="00306D37">
      <w:pPr>
        <w:contextualSpacing/>
      </w:pPr>
    </w:p>
    <w:p w14:paraId="75C23CEB" w14:textId="77777777" w:rsidR="00F15706" w:rsidRDefault="00E60B64" w:rsidP="00783BCF">
      <w:pPr>
        <w:pStyle w:val="Heading3"/>
      </w:pPr>
      <w:r>
        <w:t>Function Interfaces</w:t>
      </w:r>
    </w:p>
    <w:p w14:paraId="37A8018D"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C5CB000" w14:textId="77777777" w:rsidTr="0082668D">
        <w:trPr>
          <w:trHeight w:val="260"/>
        </w:trPr>
        <w:tc>
          <w:tcPr>
            <w:tcW w:w="2547" w:type="dxa"/>
            <w:shd w:val="clear" w:color="auto" w:fill="D9D9D9" w:themeFill="background1" w:themeFillShade="D9"/>
            <w:noWrap/>
            <w:hideMark/>
          </w:tcPr>
          <w:p w14:paraId="4350539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BA2B73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8E3A81E" w14:textId="77777777" w:rsidTr="0082668D">
        <w:trPr>
          <w:trHeight w:val="410"/>
        </w:trPr>
        <w:tc>
          <w:tcPr>
            <w:tcW w:w="2547" w:type="dxa"/>
            <w:noWrap/>
          </w:tcPr>
          <w:p w14:paraId="7AD8A7D1" w14:textId="77777777" w:rsidR="0082668D" w:rsidRDefault="0082668D" w:rsidP="00BC57B1">
            <w:pPr>
              <w:contextualSpacing/>
              <w:rPr>
                <w:rFonts w:cs="Arial"/>
              </w:rPr>
            </w:pPr>
            <w:r w:rsidRPr="00275823">
              <w:rPr>
                <w:rFonts w:cs="Arial"/>
              </w:rPr>
              <w:lastRenderedPageBreak/>
              <w:t>PhoneCall_Zone_Rq</w:t>
            </w:r>
          </w:p>
          <w:p w14:paraId="64AB097D" w14:textId="77777777" w:rsidR="0082668D" w:rsidRDefault="0082668D" w:rsidP="00BC57B1">
            <w:pPr>
              <w:contextualSpacing/>
              <w:rPr>
                <w:rFonts w:cs="Arial"/>
              </w:rPr>
            </w:pPr>
            <w:r>
              <w:rPr>
                <w:rFonts w:cs="Arial"/>
              </w:rPr>
              <w:t>Type:</w:t>
            </w:r>
          </w:p>
          <w:p w14:paraId="1097F75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C6A991F" wp14:editId="50812230">
                  <wp:extent cx="152400" cy="152400"/>
                  <wp:effectExtent l="0" t="0" r="0" b="0"/>
                  <wp:docPr id="39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c6d5a036fe5dfa934ed13a3a12716eb" w:history="1">
              <w:r>
                <w:rPr>
                  <w:rStyle w:val="Hyperlink"/>
                  <w:rFonts w:cs="Arial"/>
                </w:rPr>
                <w:t>PhoneCall_Zone_Rq_ET</w:t>
              </w:r>
            </w:hyperlink>
          </w:p>
        </w:tc>
        <w:tc>
          <w:tcPr>
            <w:tcW w:w="7654" w:type="dxa"/>
          </w:tcPr>
          <w:p w14:paraId="30F7E8BF" w14:textId="77777777" w:rsidR="0082668D" w:rsidRDefault="0082668D" w:rsidP="00BC57B1">
            <w:pPr>
              <w:rPr>
                <w:rFonts w:cs="Arial"/>
              </w:rPr>
            </w:pPr>
            <w:r>
              <w:rPr>
                <w:rFonts w:cs="Arial"/>
              </w:rPr>
              <w:t>Signal Description:</w:t>
            </w:r>
          </w:p>
          <w:p w14:paraId="31A8A6B4" w14:textId="77777777" w:rsidR="0082668D" w:rsidRDefault="0082668D" w:rsidP="00BC57B1">
            <w:pPr>
              <w:rPr>
                <w:rFonts w:cs="Arial"/>
              </w:rPr>
            </w:pPr>
            <w:r w:rsidRPr="00275823">
              <w:rPr>
                <w:rFonts w:cs="Arial"/>
              </w:rPr>
              <w:t>Encoding Type for Phone Call Zone Request (NoCall/ CallRinging/ CallActive)</w:t>
            </w:r>
          </w:p>
          <w:p w14:paraId="2E100D86" w14:textId="77777777" w:rsidR="0082668D" w:rsidRDefault="0082668D" w:rsidP="00BC57B1">
            <w:pPr>
              <w:rPr>
                <w:rFonts w:cs="Arial"/>
              </w:rPr>
            </w:pPr>
          </w:p>
        </w:tc>
      </w:tr>
    </w:tbl>
    <w:p w14:paraId="10B569F5" w14:textId="77777777" w:rsidR="0082668D" w:rsidRDefault="0082668D" w:rsidP="00A7465B">
      <w:pPr>
        <w:contextualSpacing/>
        <w:rPr>
          <w:rFonts w:cs="Arial"/>
        </w:rPr>
      </w:pPr>
    </w:p>
    <w:p w14:paraId="1AAE946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BBBCE63" w14:textId="77777777" w:rsidTr="00CD7DFE">
        <w:trPr>
          <w:trHeight w:val="260"/>
        </w:trPr>
        <w:tc>
          <w:tcPr>
            <w:tcW w:w="2689" w:type="dxa"/>
            <w:shd w:val="clear" w:color="auto" w:fill="D9D9D9" w:themeFill="background1" w:themeFillShade="D9"/>
            <w:noWrap/>
            <w:hideMark/>
          </w:tcPr>
          <w:p w14:paraId="3680EAD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ABD503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0F500B0E" w14:textId="77777777" w:rsidTr="00CD7DFE">
        <w:trPr>
          <w:trHeight w:val="410"/>
        </w:trPr>
        <w:tc>
          <w:tcPr>
            <w:tcW w:w="2689" w:type="dxa"/>
            <w:noWrap/>
          </w:tcPr>
          <w:p w14:paraId="0EE97579" w14:textId="77777777" w:rsidR="00CD7DFE" w:rsidRDefault="00CD7DFE" w:rsidP="00BC57B1">
            <w:pPr>
              <w:contextualSpacing/>
              <w:rPr>
                <w:rFonts w:cs="Arial"/>
              </w:rPr>
            </w:pPr>
            <w:r>
              <w:rPr>
                <w:rFonts w:cs="Arial"/>
              </w:rPr>
              <w:t>PhoneCall_Zone_St</w:t>
            </w:r>
          </w:p>
          <w:p w14:paraId="2D4C5DB4" w14:textId="77777777" w:rsidR="00CD7DFE" w:rsidRDefault="00CD7DFE" w:rsidP="00BC57B1">
            <w:pPr>
              <w:contextualSpacing/>
              <w:rPr>
                <w:rFonts w:cs="Arial"/>
              </w:rPr>
            </w:pPr>
            <w:r>
              <w:rPr>
                <w:rFonts w:cs="Arial"/>
              </w:rPr>
              <w:t>Type:</w:t>
            </w:r>
          </w:p>
          <w:p w14:paraId="65B38573" w14:textId="77777777" w:rsidR="00CD7DFE" w:rsidRDefault="00CD7DFE" w:rsidP="00BC57B1">
            <w:pPr>
              <w:contextualSpacing/>
              <w:rPr>
                <w:rFonts w:cs="Arial"/>
              </w:rPr>
            </w:pPr>
            <w:r>
              <w:rPr>
                <w:noProof/>
              </w:rPr>
              <w:drawing>
                <wp:inline distT="0" distB="0" distL="0" distR="0" wp14:anchorId="050962E2" wp14:editId="54232A9A">
                  <wp:extent cx="152400" cy="152400"/>
                  <wp:effectExtent l="0" t="0" r="0" b="0"/>
                  <wp:docPr id="39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fed2a92bf7d010e67bc45277c28bb1c" w:history="1">
              <w:r>
                <w:rPr>
                  <w:rStyle w:val="Hyperlink"/>
                  <w:rFonts w:cs="Arial"/>
                </w:rPr>
                <w:t>PhoneCall_Zone_St_ET</w:t>
              </w:r>
            </w:hyperlink>
          </w:p>
        </w:tc>
        <w:tc>
          <w:tcPr>
            <w:tcW w:w="7512" w:type="dxa"/>
            <w:noWrap/>
          </w:tcPr>
          <w:p w14:paraId="33137C6C" w14:textId="77777777" w:rsidR="00CD7DFE" w:rsidRDefault="00CD7DFE" w:rsidP="00BC57B1">
            <w:pPr>
              <w:rPr>
                <w:rFonts w:cs="Arial"/>
              </w:rPr>
            </w:pPr>
            <w:r>
              <w:rPr>
                <w:rFonts w:cs="Arial"/>
              </w:rPr>
              <w:t>Signal Description:</w:t>
            </w:r>
          </w:p>
          <w:p w14:paraId="0D990771" w14:textId="77777777" w:rsidR="00CD7DFE" w:rsidRDefault="00CD7DFE" w:rsidP="00BC57B1">
            <w:pPr>
              <w:rPr>
                <w:rFonts w:cs="Arial"/>
              </w:rPr>
            </w:pPr>
            <w:r>
              <w:rPr>
                <w:rFonts w:cs="Arial"/>
              </w:rPr>
              <w:t>Encoding Type for Phone Call Zone Status (Inactive( Privacy/ Handsfree)</w:t>
            </w:r>
          </w:p>
          <w:p w14:paraId="42BF231D" w14:textId="77777777" w:rsidR="00CD7DFE" w:rsidRDefault="00CD7DFE" w:rsidP="00BC57B1">
            <w:pPr>
              <w:rPr>
                <w:rFonts w:cs="Arial"/>
              </w:rPr>
            </w:pPr>
          </w:p>
          <w:p w14:paraId="39B2D7B1" w14:textId="77777777" w:rsidR="00CD7DFE" w:rsidRPr="00275823" w:rsidRDefault="00CD7DFE" w:rsidP="00BC57B1">
            <w:pPr>
              <w:rPr>
                <w:rFonts w:cs="Arial"/>
                <w:color w:val="000000"/>
              </w:rPr>
            </w:pPr>
            <w:r>
              <w:rPr>
                <w:rFonts w:cs="Arial"/>
                <w:color w:val="000000"/>
              </w:rPr>
              <w:t>Sent to:</w:t>
            </w:r>
          </w:p>
          <w:p w14:paraId="1D097812"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426401E" wp14:editId="2A76A780">
                  <wp:extent cx="152400" cy="152400"/>
                  <wp:effectExtent l="0" t="0" r="0" b="0"/>
                  <wp:docPr id="39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0CC4DAA0" w14:textId="77777777" w:rsidR="00CD7DFE" w:rsidRDefault="00CD7DFE" w:rsidP="00A72B37"/>
    <w:p w14:paraId="7703EAFD" w14:textId="77777777" w:rsidR="00A72B37" w:rsidRDefault="00A72B37" w:rsidP="00A72B37">
      <w:pPr>
        <w:pStyle w:val="Heading4"/>
      </w:pPr>
      <w:r>
        <w:t>Logical</w:t>
      </w:r>
      <w:r w:rsidRPr="00F15706">
        <w:t xml:space="preserve"> Parameters</w:t>
      </w:r>
    </w:p>
    <w:p w14:paraId="6C5AD4F5" w14:textId="77777777" w:rsidR="00A72B37" w:rsidRDefault="00A72B37" w:rsidP="00A72B37"/>
    <w:p w14:paraId="73A8AE5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A6CB285" w14:textId="77777777" w:rsidTr="00EB7D77">
        <w:trPr>
          <w:trHeight w:val="211"/>
        </w:trPr>
        <w:tc>
          <w:tcPr>
            <w:tcW w:w="2689" w:type="dxa"/>
            <w:shd w:val="clear" w:color="auto" w:fill="D9D9D9" w:themeFill="background1" w:themeFillShade="D9"/>
            <w:noWrap/>
            <w:hideMark/>
          </w:tcPr>
          <w:p w14:paraId="2934483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5C4653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B076022" w14:textId="77777777" w:rsidTr="00EB7D77">
        <w:trPr>
          <w:trHeight w:val="410"/>
        </w:trPr>
        <w:tc>
          <w:tcPr>
            <w:tcW w:w="2689" w:type="dxa"/>
            <w:noWrap/>
          </w:tcPr>
          <w:p w14:paraId="67097E97"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724A64BB"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0B5D065" w14:textId="77777777" w:rsidTr="00EB7D77">
        <w:trPr>
          <w:trHeight w:val="410"/>
        </w:trPr>
        <w:tc>
          <w:tcPr>
            <w:tcW w:w="2689" w:type="dxa"/>
            <w:noWrap/>
          </w:tcPr>
          <w:p w14:paraId="54FFB81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147207A" w14:textId="77777777" w:rsidR="009649F4" w:rsidRPr="003F473D" w:rsidRDefault="009649F4" w:rsidP="00EB7D77">
            <w:pPr>
              <w:rPr>
                <w:rFonts w:cs="Arial"/>
                <w:color w:val="000000"/>
                <w:sz w:val="18"/>
                <w:szCs w:val="18"/>
              </w:rPr>
            </w:pPr>
          </w:p>
        </w:tc>
      </w:tr>
    </w:tbl>
    <w:p w14:paraId="6A089811" w14:textId="77777777" w:rsidR="009649F4" w:rsidRDefault="009649F4" w:rsidP="00A72B37"/>
    <w:p w14:paraId="66BEBB29" w14:textId="77777777" w:rsidR="00822913" w:rsidRDefault="00822913" w:rsidP="00822913">
      <w:pPr>
        <w:pStyle w:val="Heading3"/>
      </w:pPr>
      <w:r>
        <w:t>Function Modeling</w:t>
      </w:r>
    </w:p>
    <w:p w14:paraId="3E1EFED1" w14:textId="77777777" w:rsidR="00EF5443" w:rsidRPr="00C75AE5" w:rsidRDefault="00EF5443" w:rsidP="00EF5443"/>
    <w:p w14:paraId="4622797B" w14:textId="77777777" w:rsidR="002D15F6" w:rsidRDefault="002D15F6" w:rsidP="0061324D">
      <w:pPr>
        <w:pStyle w:val="Heading4"/>
        <w:numPr>
          <w:ilvl w:val="3"/>
          <w:numId w:val="4"/>
        </w:numPr>
      </w:pPr>
      <w:r>
        <w:t>Use Cases</w:t>
      </w:r>
    </w:p>
    <w:p w14:paraId="339B508E" w14:textId="77777777" w:rsidR="002D15F6" w:rsidRDefault="002D15F6" w:rsidP="002D15F6"/>
    <w:p w14:paraId="686E2E8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5FAD950" w14:textId="77777777" w:rsidR="009649F4" w:rsidRDefault="009649F4" w:rsidP="009649F4">
      <w:pPr>
        <w:pStyle w:val="Heading4"/>
        <w:numPr>
          <w:ilvl w:val="3"/>
          <w:numId w:val="4"/>
        </w:numPr>
      </w:pPr>
      <w:r>
        <w:t>State Charts</w:t>
      </w:r>
    </w:p>
    <w:p w14:paraId="636FB2B8" w14:textId="77777777" w:rsidR="00195B38" w:rsidRDefault="00195B38" w:rsidP="00A76553">
      <w:pPr>
        <w:contextualSpacing/>
        <w:rPr>
          <w:color w:val="A6A6A6" w:themeColor="background1" w:themeShade="A6"/>
        </w:rPr>
      </w:pPr>
    </w:p>
    <w:p w14:paraId="4F2822D2"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1CCB44B" w14:textId="77777777" w:rsidR="00A76553" w:rsidRPr="00FF5F72" w:rsidRDefault="00A76553" w:rsidP="00A76553">
      <w:pPr>
        <w:contextualSpacing/>
        <w:rPr>
          <w:color w:val="A6A6A6" w:themeColor="background1" w:themeShade="A6"/>
        </w:rPr>
      </w:pPr>
    </w:p>
    <w:p w14:paraId="352D9191" w14:textId="77777777" w:rsidR="00A76553" w:rsidRPr="00004083" w:rsidRDefault="00A76553" w:rsidP="00A76553">
      <w:pPr>
        <w:contextualSpacing/>
        <w:rPr>
          <w:rFonts w:cs="Arial"/>
        </w:rPr>
      </w:pPr>
    </w:p>
    <w:p w14:paraId="303625DE" w14:textId="77777777" w:rsidR="009649F4" w:rsidRDefault="009649F4" w:rsidP="009649F4">
      <w:pPr>
        <w:pStyle w:val="Heading4"/>
        <w:numPr>
          <w:ilvl w:val="3"/>
          <w:numId w:val="4"/>
        </w:numPr>
      </w:pPr>
      <w:r>
        <w:t>Activity Diagrams</w:t>
      </w:r>
    </w:p>
    <w:p w14:paraId="28578659" w14:textId="77777777" w:rsidR="009649F4" w:rsidRDefault="009649F4" w:rsidP="009649F4"/>
    <w:p w14:paraId="40C9CFDC"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938085C" w14:textId="77777777" w:rsidR="009649F4" w:rsidRPr="00FF5F72" w:rsidRDefault="009649F4" w:rsidP="009649F4">
      <w:pPr>
        <w:contextualSpacing/>
        <w:rPr>
          <w:color w:val="A6A6A6" w:themeColor="background1" w:themeShade="A6"/>
        </w:rPr>
      </w:pPr>
    </w:p>
    <w:p w14:paraId="15A5784F" w14:textId="77777777" w:rsidR="009649F4" w:rsidRDefault="009649F4" w:rsidP="009649F4">
      <w:pPr>
        <w:pStyle w:val="Heading4"/>
        <w:numPr>
          <w:ilvl w:val="3"/>
          <w:numId w:val="4"/>
        </w:numPr>
      </w:pPr>
      <w:r>
        <w:t>Sequence Diagrams</w:t>
      </w:r>
    </w:p>
    <w:p w14:paraId="08051BBC" w14:textId="77777777" w:rsidR="00987D84" w:rsidRPr="00EB7D77" w:rsidRDefault="00987D84" w:rsidP="00EB7D77">
      <w:pPr>
        <w:rPr>
          <w:rStyle w:val="SubtleEmphasis"/>
          <w:i w:val="0"/>
          <w:iCs w:val="0"/>
          <w:color w:val="auto"/>
          <w:highlight w:val="green"/>
        </w:rPr>
      </w:pPr>
    </w:p>
    <w:p w14:paraId="4705B52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103089C" w14:textId="77777777" w:rsidR="00987D84" w:rsidRDefault="00987D84" w:rsidP="00987D84"/>
    <w:p w14:paraId="2C6E1D0B" w14:textId="77777777" w:rsidR="009649F4" w:rsidRDefault="009649F4" w:rsidP="009649F4"/>
    <w:p w14:paraId="175CF6B5" w14:textId="77777777" w:rsidR="009649F4" w:rsidRDefault="009649F4" w:rsidP="009649F4">
      <w:pPr>
        <w:pStyle w:val="Heading4"/>
        <w:numPr>
          <w:ilvl w:val="3"/>
          <w:numId w:val="4"/>
        </w:numPr>
      </w:pPr>
      <w:r>
        <w:t>Decision Tables</w:t>
      </w:r>
    </w:p>
    <w:p w14:paraId="64712AB6" w14:textId="77777777" w:rsidR="009649F4" w:rsidRDefault="009649F4" w:rsidP="009649F4"/>
    <w:p w14:paraId="6480615B" w14:textId="77777777" w:rsidR="00F15706" w:rsidRDefault="00DA0800" w:rsidP="00822913">
      <w:pPr>
        <w:pStyle w:val="Heading3"/>
      </w:pPr>
      <w:r>
        <w:lastRenderedPageBreak/>
        <w:t>Function Requirements</w:t>
      </w:r>
    </w:p>
    <w:p w14:paraId="2C23C6B6" w14:textId="77777777" w:rsidR="00F15706" w:rsidRDefault="00F15706" w:rsidP="00783BCF">
      <w:pPr>
        <w:pStyle w:val="Heading4"/>
      </w:pPr>
      <w:r>
        <w:t>Functional Requirements</w:t>
      </w:r>
    </w:p>
    <w:p w14:paraId="738B081C" w14:textId="77777777" w:rsidR="006E54B3" w:rsidRDefault="00F15706" w:rsidP="006E54B3">
      <w:pPr>
        <w:pStyle w:val="Heading5"/>
      </w:pPr>
      <w:r>
        <w:t>Normal Operation</w:t>
      </w:r>
    </w:p>
    <w:p w14:paraId="37C30BC4" w14:textId="77777777" w:rsidR="005961D3" w:rsidRDefault="005961D3" w:rsidP="00BB6A63"/>
    <w:p w14:paraId="50A71FC4" w14:textId="77777777" w:rsidR="00BB6A63" w:rsidRDefault="00BB6A63" w:rsidP="00BB6A63"/>
    <w:p w14:paraId="367A7992" w14:textId="77777777" w:rsidR="001F5E54" w:rsidRPr="0017445F" w:rsidRDefault="00AE04B0" w:rsidP="001F5E54">
      <w:pPr>
        <w:pStyle w:val="RERequirement"/>
        <w:shd w:val="clear" w:color="auto" w:fill="F2F2F2" w:themeFill="background1" w:themeFillShade="F2"/>
      </w:pPr>
      <w:bookmarkStart w:id="134" w:name="_b211acf9ff87f4bd126a4d6d81327668"/>
      <w:bookmarkEnd w:id="134"/>
      <w:r>
        <w:t xml:space="preserve"> Phone Calls 1.2</w:t>
      </w:r>
    </w:p>
    <w:p w14:paraId="1396A7F0" w14:textId="77777777" w:rsidR="001F5E54" w:rsidRDefault="00AE04B0" w:rsidP="001F5E54">
      <w:pPr>
        <w:rPr>
          <w:rFonts w:cs="Arial"/>
        </w:rPr>
      </w:pPr>
      <w:r>
        <w:rPr>
          <w:rFonts w:cs="Arial"/>
        </w:rPr>
        <w:t>When a second/third row passenger activates the RequestCall function and there is already an active phone call status in the second/third row, the MSS Audio System shall push the second phone call to the user's phone.</w:t>
      </w:r>
    </w:p>
    <w:p w14:paraId="15B56A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603D8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B4E91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64B48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243F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20F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an active phone call in the rear zone, the next phone call can only play through the phone.</w:t>
            </w:r>
          </w:p>
        </w:tc>
      </w:tr>
      <w:tr w:rsidR="001F5E54" w:rsidRPr="00FD127C" w14:paraId="7F54A8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2E10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8C119" w14:textId="77777777" w:rsidR="00CA5241" w:rsidRDefault="00CA5241"/>
        </w:tc>
      </w:tr>
      <w:tr w:rsidR="001F5E54" w:rsidRPr="00FD127C" w14:paraId="47E9D6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E2A6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25102A" w14:textId="77777777" w:rsidR="00CA5241" w:rsidRDefault="00CA5241"/>
        </w:tc>
      </w:tr>
      <w:tr w:rsidR="001F5E54" w:rsidRPr="00FD127C" w14:paraId="09D66F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C6874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133C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BD93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90C37" w14:textId="77777777" w:rsidR="00CA5241" w:rsidRDefault="00CA5241"/>
        </w:tc>
      </w:tr>
      <w:tr w:rsidR="001F5E54" w:rsidRPr="00FD127C" w14:paraId="3E8FC1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AD7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B30A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04A2DB" wp14:editId="3DE87EBB">
                  <wp:extent cx="152400" cy="152400"/>
                  <wp:effectExtent l="0" t="0" r="0" b="0"/>
                  <wp:docPr id="39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D6A3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50439" w14:textId="77777777" w:rsidR="00CA5241" w:rsidRDefault="00CA5241"/>
        </w:tc>
      </w:tr>
      <w:tr w:rsidR="001F5E54" w:rsidRPr="00FD127C" w14:paraId="0E2B4A7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96BD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7B300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E98B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4ACD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46D68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1FB1D" w14:textId="77777777" w:rsidR="00CA5241" w:rsidRDefault="00CA5241"/>
        </w:tc>
      </w:tr>
      <w:tr w:rsidR="001F5E54" w:rsidRPr="00FD127C" w14:paraId="18FB6AE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D5490F" w14:textId="77777777" w:rsidR="001F5E54" w:rsidRPr="00FD127C" w:rsidRDefault="00F56C9D"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083A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76C8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4032E7" w14:textId="77777777" w:rsidR="00BB6A63" w:rsidRDefault="00BB6A63" w:rsidP="00BB6A63"/>
    <w:p w14:paraId="39ED7061" w14:textId="77777777" w:rsidR="001F5E54" w:rsidRPr="0017445F" w:rsidRDefault="00AE04B0" w:rsidP="001F5E54">
      <w:pPr>
        <w:pStyle w:val="RERequirement"/>
        <w:shd w:val="clear" w:color="auto" w:fill="F2F2F2" w:themeFill="background1" w:themeFillShade="F2"/>
      </w:pPr>
      <w:bookmarkStart w:id="135" w:name="_643a0d70116888488fb5a595f3a131a0"/>
      <w:bookmarkEnd w:id="135"/>
      <w:r>
        <w:t xml:space="preserve"> Phone Calls 1.3</w:t>
      </w:r>
    </w:p>
    <w:p w14:paraId="64FD1660" w14:textId="77777777" w:rsidR="001F5E54" w:rsidRDefault="00AE04B0" w:rsidP="001F5E54">
      <w:pPr>
        <w:rPr>
          <w:rFonts w:cs="Arial"/>
        </w:rPr>
      </w:pPr>
      <w:r>
        <w:rPr>
          <w:rFonts w:cs="Arial"/>
        </w:rPr>
        <w:t>The MSS Audio system shall pause/mute media throughout the vehicle when the drive activates the RequestCall function while in cabin mode.</w:t>
      </w:r>
    </w:p>
    <w:p w14:paraId="5C5040A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6F6EE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C65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B439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FF193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6555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driver has a phone call in cabin mode, media will stop playing throughout the vehicle.</w:t>
            </w:r>
          </w:p>
        </w:tc>
      </w:tr>
      <w:tr w:rsidR="001F5E54" w:rsidRPr="00FD127C" w14:paraId="4BF7BA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E2A3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624A0" w14:textId="77777777" w:rsidR="00CA5241" w:rsidRDefault="00CA5241"/>
        </w:tc>
      </w:tr>
      <w:tr w:rsidR="001F5E54" w:rsidRPr="00FD127C" w14:paraId="7F11D1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56E6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89CBD" w14:textId="77777777" w:rsidR="00CA5241" w:rsidRDefault="00CA5241"/>
        </w:tc>
      </w:tr>
      <w:tr w:rsidR="001F5E54" w:rsidRPr="00FD127C" w14:paraId="2324AC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7849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6540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9222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D9FB5" w14:textId="77777777" w:rsidR="00CA5241" w:rsidRDefault="00CA5241"/>
        </w:tc>
      </w:tr>
      <w:tr w:rsidR="001F5E54" w:rsidRPr="00FD127C" w14:paraId="337EC5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280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127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B52973D" wp14:editId="4A80C7B1">
                  <wp:extent cx="152400" cy="152400"/>
                  <wp:effectExtent l="0" t="0" r="0" b="0"/>
                  <wp:docPr id="39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13F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011491" w14:textId="77777777" w:rsidR="00CA5241" w:rsidRDefault="00CA5241"/>
        </w:tc>
      </w:tr>
      <w:tr w:rsidR="001F5E54" w:rsidRPr="00FD127C" w14:paraId="6FAAC6B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DD25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2B5A2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F52E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B561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337E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33860F" w14:textId="77777777" w:rsidR="00CA5241" w:rsidRDefault="00CA5241"/>
        </w:tc>
      </w:tr>
      <w:tr w:rsidR="001F5E54" w:rsidRPr="00FD127C" w14:paraId="26B5E0F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953498" w14:textId="77777777" w:rsidR="001F5E54" w:rsidRPr="00FD127C" w:rsidRDefault="00F56C9D"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0F590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D62E2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8355AB" w14:textId="77777777" w:rsidR="00BB6A63" w:rsidRDefault="00BB6A63" w:rsidP="00BB6A63"/>
    <w:p w14:paraId="0B7A4BFA" w14:textId="77777777" w:rsidR="001F5E54" w:rsidRPr="0017445F" w:rsidRDefault="00AE04B0" w:rsidP="001F5E54">
      <w:pPr>
        <w:pStyle w:val="RERequirement"/>
        <w:shd w:val="clear" w:color="auto" w:fill="F2F2F2" w:themeFill="background1" w:themeFillShade="F2"/>
      </w:pPr>
      <w:r>
        <w:t xml:space="preserve"> Phone Calls 1</w:t>
      </w:r>
    </w:p>
    <w:p w14:paraId="6DC17AE7" w14:textId="77777777" w:rsidR="001F5E54" w:rsidRDefault="00AE04B0" w:rsidP="001F5E54">
      <w:pPr>
        <w:rPr>
          <w:rFonts w:cs="Arial"/>
        </w:rPr>
      </w:pPr>
      <w:r>
        <w:rPr>
          <w:rFonts w:cs="Arial"/>
        </w:rPr>
        <w:t>The MSS Audio System shall provide a system for a user to take a phone call through their seat speakers.</w:t>
      </w:r>
    </w:p>
    <w:p w14:paraId="3294DBE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EC299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C489E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0702C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4F7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1FBA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should be able to play a phone call from their seat speakers.</w:t>
            </w:r>
          </w:p>
        </w:tc>
      </w:tr>
      <w:tr w:rsidR="001F5E54" w:rsidRPr="00FD127C" w14:paraId="74AF9C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5CBC3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ADE824" w14:textId="77777777" w:rsidR="00CA5241" w:rsidRDefault="00CA5241"/>
        </w:tc>
      </w:tr>
      <w:tr w:rsidR="001F5E54" w:rsidRPr="00FD127C" w14:paraId="332650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19518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59EEAE" w14:textId="77777777" w:rsidR="00CA5241" w:rsidRDefault="00CA5241"/>
        </w:tc>
      </w:tr>
      <w:tr w:rsidR="001F5E54" w:rsidRPr="00FD127C" w14:paraId="603437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FDFA8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23B6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ED1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AA762" w14:textId="77777777" w:rsidR="00CA5241" w:rsidRDefault="00CA5241"/>
        </w:tc>
      </w:tr>
      <w:tr w:rsidR="001F5E54" w:rsidRPr="00FD127C" w14:paraId="0B94FD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B1F0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259C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979A48C" wp14:editId="5AAA6121">
                  <wp:extent cx="152400" cy="152400"/>
                  <wp:effectExtent l="0" t="0" r="0" b="0"/>
                  <wp:docPr id="40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B52B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519A30" w14:textId="77777777" w:rsidR="00CA5241" w:rsidRDefault="00CA5241"/>
        </w:tc>
      </w:tr>
      <w:tr w:rsidR="001F5E54" w:rsidRPr="00FD127C" w14:paraId="2B00E4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DFE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99124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F969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12CC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BF5C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4AB4A4" w14:textId="77777777" w:rsidR="00CA5241" w:rsidRDefault="00CA5241"/>
        </w:tc>
      </w:tr>
      <w:tr w:rsidR="001F5E54" w:rsidRPr="00FD127C" w14:paraId="6A3E47C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37A78B" w14:textId="77777777" w:rsidR="001F5E54" w:rsidRPr="00FD127C" w:rsidRDefault="00F56C9D"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36DA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3206D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54113A" w14:textId="77777777" w:rsidR="00BB6A63" w:rsidRDefault="00BB6A63" w:rsidP="00BB6A63"/>
    <w:p w14:paraId="1E25D4E9" w14:textId="77777777" w:rsidR="001F5E54" w:rsidRPr="0017445F" w:rsidRDefault="00AE04B0" w:rsidP="001F5E54">
      <w:pPr>
        <w:pStyle w:val="RERequirement"/>
        <w:shd w:val="clear" w:color="auto" w:fill="F2F2F2" w:themeFill="background1" w:themeFillShade="F2"/>
      </w:pPr>
      <w:bookmarkStart w:id="136" w:name="_bd09bef11f204955e0cbe2bbc40e17e5"/>
      <w:bookmarkEnd w:id="136"/>
      <w:r>
        <w:t xml:space="preserve"> Phone Calls 1.1</w:t>
      </w:r>
    </w:p>
    <w:p w14:paraId="2C65A56B" w14:textId="77777777" w:rsidR="001F5E54" w:rsidRDefault="00AE04B0" w:rsidP="001F5E54">
      <w:pPr>
        <w:rPr>
          <w:rFonts w:cs="Arial"/>
        </w:rPr>
      </w:pPr>
      <w:r>
        <w:rPr>
          <w:rFonts w:cs="Arial"/>
        </w:rPr>
        <w:t>When the first row passenger activates the RequestCall function while the driver has an active call status, the MSS Audio System shall push the first row passenger phone call to the phone.</w:t>
      </w:r>
    </w:p>
    <w:p w14:paraId="5287CB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F7C67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CED6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B2514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D273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74F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driver is in a phone call, the front passenger can only play their phone call through their phone.</w:t>
            </w:r>
          </w:p>
        </w:tc>
      </w:tr>
      <w:tr w:rsidR="001F5E54" w:rsidRPr="00FD127C" w14:paraId="535D0A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7FC39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7E6106" w14:textId="77777777" w:rsidR="00CA5241" w:rsidRDefault="00CA5241"/>
        </w:tc>
      </w:tr>
      <w:tr w:rsidR="001F5E54" w:rsidRPr="00FD127C" w14:paraId="3F5669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182D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498CB" w14:textId="77777777" w:rsidR="00CA5241" w:rsidRDefault="00CA5241"/>
        </w:tc>
      </w:tr>
      <w:tr w:rsidR="001F5E54" w:rsidRPr="00FD127C" w14:paraId="3B6DCB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5D74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1B28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A2A1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CF69D" w14:textId="77777777" w:rsidR="00CA5241" w:rsidRDefault="00CA5241"/>
        </w:tc>
      </w:tr>
      <w:tr w:rsidR="001F5E54" w:rsidRPr="00FD127C" w14:paraId="07C47C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353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4048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5D19C3" wp14:editId="6FB22175">
                  <wp:extent cx="152400" cy="152400"/>
                  <wp:effectExtent l="0" t="0" r="0" b="0"/>
                  <wp:docPr id="40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25981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9796F" w14:textId="77777777" w:rsidR="00CA5241" w:rsidRDefault="00CA5241"/>
        </w:tc>
      </w:tr>
      <w:tr w:rsidR="001F5E54" w:rsidRPr="00FD127C" w14:paraId="775CD8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EB165A"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C5281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04A2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8C84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38220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E8FBC" w14:textId="77777777" w:rsidR="00CA5241" w:rsidRDefault="00CA5241"/>
        </w:tc>
      </w:tr>
      <w:tr w:rsidR="001F5E54" w:rsidRPr="00FD127C" w14:paraId="22284DA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E37E08" w14:textId="77777777" w:rsidR="001F5E54" w:rsidRPr="00FD127C" w:rsidRDefault="00F56C9D"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66D43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E938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37D562" w14:textId="77777777" w:rsidR="00BB6A63" w:rsidRDefault="00BB6A63" w:rsidP="00BB6A63"/>
    <w:p w14:paraId="1C020904" w14:textId="77777777" w:rsidR="001F5E54" w:rsidRPr="0017445F" w:rsidRDefault="00AE04B0" w:rsidP="001F5E54">
      <w:pPr>
        <w:pStyle w:val="RERequirement"/>
        <w:shd w:val="clear" w:color="auto" w:fill="F2F2F2" w:themeFill="background1" w:themeFillShade="F2"/>
      </w:pPr>
      <w:bookmarkStart w:id="137" w:name="_339b0f4b01e99e4a1e1c26553df0176c"/>
      <w:bookmarkEnd w:id="137"/>
      <w:r>
        <w:t xml:space="preserve"> Phone Calls 1.6</w:t>
      </w:r>
    </w:p>
    <w:p w14:paraId="15208E09" w14:textId="77777777" w:rsidR="001F5E54" w:rsidRDefault="00AE04B0" w:rsidP="001F5E54">
      <w:pPr>
        <w:rPr>
          <w:rFonts w:cs="Arial"/>
        </w:rPr>
      </w:pPr>
      <w:r>
        <w:rPr>
          <w:rFonts w:cs="Arial"/>
        </w:rPr>
        <w:t>The MSS Audio System shall only use the RouteAudio function to direct a passenger phone call to the seat speakers if the system is already in zone mode.</w:t>
      </w:r>
    </w:p>
    <w:p w14:paraId="1CF5AFD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7BBA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6854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B0480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674D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AC3F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 passenger wishes to take a phone call through the seat speakers, the vehicle must be in zone mode.</w:t>
            </w:r>
          </w:p>
        </w:tc>
      </w:tr>
      <w:tr w:rsidR="001F5E54" w:rsidRPr="00FD127C" w14:paraId="496034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BBE1D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2FDD2" w14:textId="77777777" w:rsidR="00CA5241" w:rsidRDefault="00CA5241"/>
        </w:tc>
      </w:tr>
      <w:tr w:rsidR="001F5E54" w:rsidRPr="00FD127C" w14:paraId="193799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C3E0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4F068" w14:textId="77777777" w:rsidR="00CA5241" w:rsidRDefault="00CA5241"/>
        </w:tc>
      </w:tr>
      <w:tr w:rsidR="001F5E54" w:rsidRPr="00FD127C" w14:paraId="72FDCD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4D3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5EEC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4690E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30C4E2" w14:textId="77777777" w:rsidR="00CA5241" w:rsidRDefault="00CA5241"/>
        </w:tc>
      </w:tr>
      <w:tr w:rsidR="001F5E54" w:rsidRPr="00FD127C" w14:paraId="415274F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381F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D45F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BA7A9E" wp14:editId="4FFED5A4">
                  <wp:extent cx="152400" cy="152400"/>
                  <wp:effectExtent l="0" t="0" r="0" b="0"/>
                  <wp:docPr id="40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E28DF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C35A3" w14:textId="77777777" w:rsidR="00CA5241" w:rsidRDefault="00CA5241"/>
        </w:tc>
      </w:tr>
      <w:tr w:rsidR="001F5E54" w:rsidRPr="00FD127C" w14:paraId="3160B95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D53B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623BB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AF02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C7D1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86C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EB41E" w14:textId="77777777" w:rsidR="00CA5241" w:rsidRDefault="00CA5241"/>
        </w:tc>
      </w:tr>
      <w:tr w:rsidR="001F5E54" w:rsidRPr="00FD127C" w14:paraId="6018946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B41626" w14:textId="77777777" w:rsidR="001F5E54" w:rsidRPr="00FD127C" w:rsidRDefault="00F56C9D"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2A93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17A2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01B930" w14:textId="77777777" w:rsidR="00BB6A63" w:rsidRDefault="00BB6A63" w:rsidP="00BB6A63"/>
    <w:p w14:paraId="1F2A3FC1" w14:textId="77777777" w:rsidR="001F5E54" w:rsidRPr="0017445F" w:rsidRDefault="00AE04B0" w:rsidP="001F5E54">
      <w:pPr>
        <w:pStyle w:val="RERequirement"/>
        <w:shd w:val="clear" w:color="auto" w:fill="F2F2F2" w:themeFill="background1" w:themeFillShade="F2"/>
      </w:pPr>
      <w:bookmarkStart w:id="138" w:name="_93bd9e5207288159f441d1dbb765bc80"/>
      <w:bookmarkEnd w:id="138"/>
      <w:r>
        <w:t xml:space="preserve"> Phone Calls 1.5</w:t>
      </w:r>
    </w:p>
    <w:p w14:paraId="32DC965F" w14:textId="77777777" w:rsidR="001F5E54" w:rsidRDefault="00AE04B0" w:rsidP="001F5E54">
      <w:pPr>
        <w:rPr>
          <w:rFonts w:cs="Arial"/>
        </w:rPr>
      </w:pPr>
      <w:r>
        <w:rPr>
          <w:rFonts w:cs="Arial"/>
        </w:rPr>
        <w:t>When the MSS Audio System recognizes the activation of RequestCall function, the MSS Audio System shall turn off CA and ICC.</w:t>
      </w:r>
    </w:p>
    <w:p w14:paraId="53818A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7A9761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6C39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74FA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23C66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EBE1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Phone calls will disable CA and ICC.</w:t>
            </w:r>
          </w:p>
        </w:tc>
      </w:tr>
      <w:tr w:rsidR="001F5E54" w:rsidRPr="00FD127C" w14:paraId="1F543E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0390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11BCD" w14:textId="77777777" w:rsidR="00CA5241" w:rsidRDefault="00CA5241"/>
        </w:tc>
      </w:tr>
      <w:tr w:rsidR="001F5E54" w:rsidRPr="00FD127C" w14:paraId="52DFA3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A87F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043A4" w14:textId="77777777" w:rsidR="00CA5241" w:rsidRDefault="00CA5241"/>
        </w:tc>
      </w:tr>
      <w:tr w:rsidR="001F5E54" w:rsidRPr="00FD127C" w14:paraId="48536CD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9C6E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16B8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3811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FBEA2C" w14:textId="77777777" w:rsidR="00CA5241" w:rsidRDefault="00CA5241"/>
        </w:tc>
      </w:tr>
      <w:tr w:rsidR="001F5E54" w:rsidRPr="00FD127C" w14:paraId="1AF0D5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83E35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5CCB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E56D109" wp14:editId="639E4C04">
                  <wp:extent cx="152400" cy="152400"/>
                  <wp:effectExtent l="0" t="0" r="0" b="0"/>
                  <wp:docPr id="40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B33D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8185A6" w14:textId="77777777" w:rsidR="00CA5241" w:rsidRDefault="00CA5241"/>
        </w:tc>
      </w:tr>
      <w:tr w:rsidR="001F5E54" w:rsidRPr="00FD127C" w14:paraId="4609705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9F97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54F8D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C28E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AE2A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57F8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B1320" w14:textId="77777777" w:rsidR="00CA5241" w:rsidRDefault="00CA5241"/>
        </w:tc>
      </w:tr>
      <w:tr w:rsidR="001F5E54" w:rsidRPr="00FD127C" w14:paraId="626E21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289366" w14:textId="77777777" w:rsidR="001F5E54" w:rsidRPr="00FD127C" w:rsidRDefault="00F56C9D"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AB944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576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0014E9" w14:textId="77777777" w:rsidR="00BB6A63" w:rsidRDefault="00BB6A63" w:rsidP="00BB6A63"/>
    <w:p w14:paraId="3C2F003E" w14:textId="77777777" w:rsidR="001F5E54" w:rsidRPr="0017445F" w:rsidRDefault="00AE04B0" w:rsidP="001F5E54">
      <w:pPr>
        <w:pStyle w:val="RERequirement"/>
        <w:shd w:val="clear" w:color="auto" w:fill="F2F2F2" w:themeFill="background1" w:themeFillShade="F2"/>
      </w:pPr>
      <w:r>
        <w:t xml:space="preserve"> Phone Calls 1.4</w:t>
      </w:r>
    </w:p>
    <w:p w14:paraId="72291CF1" w14:textId="77777777" w:rsidR="001F5E54" w:rsidRDefault="00AE04B0" w:rsidP="001F5E54">
      <w:pPr>
        <w:rPr>
          <w:rFonts w:cs="Arial"/>
        </w:rPr>
      </w:pPr>
      <w:r>
        <w:rPr>
          <w:rFonts w:cs="Arial"/>
        </w:rPr>
        <w:t>When a user has an active share status for other zones and activates the RequestCall function, the MSS Audio System shall mute audio for all users that were being shared to. (Zone/Cabin)</w:t>
      </w:r>
    </w:p>
    <w:p w14:paraId="2E48424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38A75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22CFC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D4EA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F89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D5B9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someone is sharing media and takes a phone call, the media will stop playing for the duration of the phone call.</w:t>
            </w:r>
          </w:p>
        </w:tc>
      </w:tr>
      <w:tr w:rsidR="001F5E54" w:rsidRPr="00FD127C" w14:paraId="519AE7F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5F3F8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5FD14" w14:textId="77777777" w:rsidR="00CA5241" w:rsidRDefault="00CA5241"/>
        </w:tc>
      </w:tr>
      <w:tr w:rsidR="001F5E54" w:rsidRPr="00FD127C" w14:paraId="17A354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0F62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0C5DD" w14:textId="77777777" w:rsidR="00CA5241" w:rsidRDefault="00CA5241"/>
        </w:tc>
      </w:tr>
      <w:tr w:rsidR="001F5E54" w:rsidRPr="00FD127C" w14:paraId="121059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E7D1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177C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9BFAF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76CA9" w14:textId="77777777" w:rsidR="00CA5241" w:rsidRDefault="00CA5241"/>
        </w:tc>
      </w:tr>
      <w:tr w:rsidR="001F5E54" w:rsidRPr="00FD127C" w14:paraId="612183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AD0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4FF4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D71822" wp14:editId="38C5B2A9">
                  <wp:extent cx="152400" cy="152400"/>
                  <wp:effectExtent l="0" t="0" r="0" b="0"/>
                  <wp:docPr id="40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5F1E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D53B7" w14:textId="77777777" w:rsidR="00CA5241" w:rsidRDefault="00CA5241"/>
        </w:tc>
      </w:tr>
      <w:tr w:rsidR="001F5E54" w:rsidRPr="00FD127C" w14:paraId="029A117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16E0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A7C5C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B7A6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4693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601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964321" w14:textId="77777777" w:rsidR="00CA5241" w:rsidRDefault="00CA5241"/>
        </w:tc>
      </w:tr>
      <w:tr w:rsidR="001F5E54" w:rsidRPr="00FD127C" w14:paraId="6A5D547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9C0EB0" w14:textId="77777777" w:rsidR="001F5E54" w:rsidRPr="00FD127C" w:rsidRDefault="00F56C9D"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EC72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F8F1B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7E3D90" w14:textId="77777777" w:rsidR="00BB6A63" w:rsidRDefault="00BB6A63" w:rsidP="00BB6A63"/>
    <w:p w14:paraId="1B0C791C" w14:textId="77777777" w:rsidR="001F5E54" w:rsidRPr="0017445F" w:rsidRDefault="00AE04B0" w:rsidP="001F5E54">
      <w:pPr>
        <w:pStyle w:val="RERequirement"/>
        <w:shd w:val="clear" w:color="auto" w:fill="F2F2F2" w:themeFill="background1" w:themeFillShade="F2"/>
      </w:pPr>
      <w:bookmarkStart w:id="139" w:name="_593991acdfba8cfee54eab9e196e7026"/>
      <w:bookmarkEnd w:id="139"/>
      <w:r>
        <w:t xml:space="preserve"> Shared Media 1.4</w:t>
      </w:r>
    </w:p>
    <w:p w14:paraId="488ED8B3" w14:textId="77777777" w:rsidR="001F5E54" w:rsidRDefault="00AE04B0" w:rsidP="001F5E54">
      <w:pPr>
        <w:rPr>
          <w:rFonts w:cs="Arial"/>
        </w:rPr>
      </w:pPr>
      <w:r>
        <w:rPr>
          <w:rFonts w:cs="Arial"/>
        </w:rPr>
        <w:t>The MSS Audio System shall resume with shared audio when a user's phonecall status becomes inactive and when there is no change in the media being played.</w:t>
      </w:r>
    </w:p>
    <w:p w14:paraId="2B1C275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4DB0B9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E060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01C92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57BAC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53CD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Once a user ends a phone call, their music will continue to play</w:t>
            </w:r>
          </w:p>
        </w:tc>
      </w:tr>
      <w:tr w:rsidR="001F5E54" w:rsidRPr="00FD127C" w14:paraId="31CD69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2676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6AED1" w14:textId="77777777" w:rsidR="00CA5241" w:rsidRDefault="00CA5241"/>
        </w:tc>
      </w:tr>
      <w:tr w:rsidR="001F5E54" w:rsidRPr="00FD127C" w14:paraId="4EA048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901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AF6F0" w14:textId="77777777" w:rsidR="00CA5241" w:rsidRDefault="00CA5241"/>
        </w:tc>
      </w:tr>
      <w:tr w:rsidR="001F5E54" w:rsidRPr="00FD127C" w14:paraId="12F140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A455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2271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18DB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569DD2" w14:textId="77777777" w:rsidR="00CA5241" w:rsidRDefault="00CA5241"/>
        </w:tc>
      </w:tr>
      <w:tr w:rsidR="001F5E54" w:rsidRPr="00FD127C" w14:paraId="32F1D2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0E0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0472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A6D41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2B120" w14:textId="77777777" w:rsidR="00CA5241" w:rsidRDefault="00CA5241"/>
        </w:tc>
      </w:tr>
      <w:tr w:rsidR="001F5E54" w:rsidRPr="00FD127C" w14:paraId="726ADD5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1484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DDBE1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D2D9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E127E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C56D8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072030" w14:textId="77777777" w:rsidR="00CA5241" w:rsidRDefault="00CA5241"/>
        </w:tc>
      </w:tr>
      <w:tr w:rsidR="001F5E54" w:rsidRPr="00FD127C" w14:paraId="65F869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B9BE27" w14:textId="77777777" w:rsidR="001F5E54" w:rsidRPr="00FD127C" w:rsidRDefault="00F56C9D"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C0A18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19D3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EA66E3" w14:textId="77777777" w:rsidR="00BB6A63" w:rsidRDefault="00BB6A63" w:rsidP="00BB6A63"/>
    <w:p w14:paraId="0C79D382" w14:textId="77777777" w:rsidR="001F5E54" w:rsidRPr="0017445F" w:rsidRDefault="00AE04B0" w:rsidP="001F5E54">
      <w:pPr>
        <w:pStyle w:val="RERequirement"/>
        <w:shd w:val="clear" w:color="auto" w:fill="F2F2F2" w:themeFill="background1" w:themeFillShade="F2"/>
      </w:pPr>
      <w:bookmarkStart w:id="140" w:name="_0c8f36b77012b2f0d46f2d1c4ebc3952"/>
      <w:bookmarkEnd w:id="140"/>
      <w:r>
        <w:t xml:space="preserve"> Phone Calls 1.7</w:t>
      </w:r>
    </w:p>
    <w:p w14:paraId="38B3C8D1" w14:textId="77777777" w:rsidR="001F5E54" w:rsidRDefault="00AE04B0" w:rsidP="001F5E54">
      <w:pPr>
        <w:rPr>
          <w:rFonts w:cs="Arial"/>
        </w:rPr>
      </w:pPr>
      <w:r>
        <w:rPr>
          <w:rFonts w:cs="Arial"/>
        </w:rPr>
        <w:lastRenderedPageBreak/>
        <w:t>The MSS Audio System shall direct passenger phone calls to the phone if the system is in cabin mode.</w:t>
      </w:r>
    </w:p>
    <w:p w14:paraId="642BC24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BB25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A160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7980C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07F2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C08B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vehicle is in Cabin Mode, passenger phone calls will play through their phone.</w:t>
            </w:r>
          </w:p>
        </w:tc>
      </w:tr>
      <w:tr w:rsidR="001F5E54" w:rsidRPr="00FD127C" w14:paraId="16DF2B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B126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9DA568" w14:textId="77777777" w:rsidR="00CA5241" w:rsidRDefault="00CA5241"/>
        </w:tc>
      </w:tr>
      <w:tr w:rsidR="001F5E54" w:rsidRPr="00FD127C" w14:paraId="4DEA77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0009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42FCC" w14:textId="77777777" w:rsidR="00CA5241" w:rsidRDefault="00CA5241"/>
        </w:tc>
      </w:tr>
      <w:tr w:rsidR="001F5E54" w:rsidRPr="00FD127C" w14:paraId="0A7ED8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010E5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0EB2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A7AE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8F4A9" w14:textId="77777777" w:rsidR="00CA5241" w:rsidRDefault="00CA5241"/>
        </w:tc>
      </w:tr>
      <w:tr w:rsidR="001F5E54" w:rsidRPr="00FD127C" w14:paraId="4A58A4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5CF2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8BBB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63BCDD" wp14:editId="745117FD">
                  <wp:extent cx="152400" cy="152400"/>
                  <wp:effectExtent l="0" t="0" r="0" b="0"/>
                  <wp:docPr id="41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4676A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2EBB0" w14:textId="77777777" w:rsidR="00CA5241" w:rsidRDefault="00CA5241"/>
        </w:tc>
      </w:tr>
      <w:tr w:rsidR="001F5E54" w:rsidRPr="00FD127C" w14:paraId="0CC58C5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B87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376E6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3705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4963F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8BE01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03CB4" w14:textId="77777777" w:rsidR="00CA5241" w:rsidRDefault="00CA5241"/>
        </w:tc>
      </w:tr>
      <w:tr w:rsidR="001F5E54" w:rsidRPr="00FD127C" w14:paraId="174809E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A60CB3" w14:textId="77777777" w:rsidR="001F5E54" w:rsidRPr="00FD127C" w:rsidRDefault="00F56C9D"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41E4C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17CA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AFD634" w14:textId="77777777" w:rsidR="00BB6A63" w:rsidRDefault="00BB6A63" w:rsidP="00BB6A63"/>
    <w:p w14:paraId="11B95E16" w14:textId="77777777" w:rsidR="001F5E54" w:rsidRPr="0017445F" w:rsidRDefault="00AE04B0" w:rsidP="001F5E54">
      <w:pPr>
        <w:pStyle w:val="RERequirement"/>
        <w:shd w:val="clear" w:color="auto" w:fill="F2F2F2" w:themeFill="background1" w:themeFillShade="F2"/>
      </w:pPr>
      <w:bookmarkStart w:id="141" w:name="_e79e67d7784bfc48c537b8aa1753de3a"/>
      <w:bookmarkEnd w:id="141"/>
      <w:r>
        <w:t xml:space="preserve"> Phone Calls 1.8</w:t>
      </w:r>
    </w:p>
    <w:p w14:paraId="0F5B39A0" w14:textId="77777777" w:rsidR="001F5E54" w:rsidRDefault="00AE04B0" w:rsidP="001F5E54">
      <w:pPr>
        <w:rPr>
          <w:rFonts w:cs="Arial"/>
        </w:rPr>
      </w:pPr>
      <w:r>
        <w:rPr>
          <w:rFonts w:cs="Arial"/>
        </w:rPr>
        <w:t>The MSS Audio System shall keep phone calls in privacy mode when the system changes sound mode from Cabin to Zone Mode.</w:t>
      </w:r>
    </w:p>
    <w:p w14:paraId="39BE7B7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152FD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3D4A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511A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37BE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4612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Active phone calls will continue to play through the phone, even when the vehicle switches to Zone Mode.</w:t>
            </w:r>
          </w:p>
        </w:tc>
      </w:tr>
      <w:tr w:rsidR="001F5E54" w:rsidRPr="00FD127C" w14:paraId="6B490C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75DC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67667" w14:textId="77777777" w:rsidR="00CA5241" w:rsidRDefault="00CA5241"/>
        </w:tc>
      </w:tr>
      <w:tr w:rsidR="001F5E54" w:rsidRPr="00FD127C" w14:paraId="68AAF7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BEF1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F9B06" w14:textId="77777777" w:rsidR="00CA5241" w:rsidRDefault="00CA5241"/>
        </w:tc>
      </w:tr>
      <w:tr w:rsidR="001F5E54" w:rsidRPr="00FD127C" w14:paraId="60C55E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42DE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0ABC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B2DD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1975B3" w14:textId="77777777" w:rsidR="00CA5241" w:rsidRDefault="00CA5241"/>
        </w:tc>
      </w:tr>
      <w:tr w:rsidR="001F5E54" w:rsidRPr="00FD127C" w14:paraId="349BA6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571B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972F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123D78" wp14:editId="64CD0879">
                  <wp:extent cx="152400" cy="152400"/>
                  <wp:effectExtent l="0" t="0" r="0" b="0"/>
                  <wp:docPr id="41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3C71F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ED7483" w14:textId="77777777" w:rsidR="00CA5241" w:rsidRDefault="00CA5241"/>
        </w:tc>
      </w:tr>
      <w:tr w:rsidR="001F5E54" w:rsidRPr="00FD127C" w14:paraId="2BC80C0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404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2A5B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D5C3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77CE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A06C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7D08D0" w14:textId="77777777" w:rsidR="00CA5241" w:rsidRDefault="00CA5241"/>
        </w:tc>
      </w:tr>
      <w:tr w:rsidR="001F5E54" w:rsidRPr="00FD127C" w14:paraId="6E69A6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830532" w14:textId="77777777" w:rsidR="001F5E54" w:rsidRPr="00FD127C" w:rsidRDefault="00F56C9D"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6B2B0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E798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2D4618" w14:textId="77777777" w:rsidR="00BB6A63" w:rsidRDefault="00BB6A63" w:rsidP="00BB6A63"/>
    <w:p w14:paraId="71E6E68D" w14:textId="77777777" w:rsidR="001F5E54" w:rsidRPr="0017445F" w:rsidRDefault="00AE04B0" w:rsidP="001F5E54">
      <w:pPr>
        <w:pStyle w:val="RERequirement"/>
        <w:shd w:val="clear" w:color="auto" w:fill="F2F2F2" w:themeFill="background1" w:themeFillShade="F2"/>
      </w:pPr>
      <w:bookmarkStart w:id="142" w:name="_8a7c40d7044e0aaf6922faa4522a818d"/>
      <w:bookmarkEnd w:id="142"/>
      <w:r>
        <w:t xml:space="preserve"> Phone Calls 1.12</w:t>
      </w:r>
    </w:p>
    <w:p w14:paraId="42279546" w14:textId="77777777" w:rsidR="001F5E54" w:rsidRDefault="00AE04B0" w:rsidP="001F5E54">
      <w:pPr>
        <w:rPr>
          <w:rFonts w:cs="Arial"/>
        </w:rPr>
      </w:pPr>
      <w:r>
        <w:rPr>
          <w:rFonts w:cs="Arial"/>
        </w:rPr>
        <w:t>The MSS Audio System shall keep phone calls in privacy mode even if there are no other active phone calls in the vehicle.</w:t>
      </w:r>
    </w:p>
    <w:p w14:paraId="0396878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5B4DB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B265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55F49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2664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DBE14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Phone calls will continue to play through the phone, even if the ability to play through seat speakers becomes available.</w:t>
            </w:r>
          </w:p>
        </w:tc>
      </w:tr>
      <w:tr w:rsidR="001F5E54" w:rsidRPr="00FD127C" w14:paraId="3D770E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A1D65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98C46" w14:textId="77777777" w:rsidR="00CA5241" w:rsidRDefault="00CA5241"/>
        </w:tc>
      </w:tr>
      <w:tr w:rsidR="001F5E54" w:rsidRPr="00FD127C" w14:paraId="64B409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ECEB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D654C" w14:textId="77777777" w:rsidR="00CA5241" w:rsidRDefault="00CA5241"/>
        </w:tc>
      </w:tr>
      <w:tr w:rsidR="001F5E54" w:rsidRPr="00FD127C" w14:paraId="186A82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DD34C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3DFEB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60D50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D9F3CA" w14:textId="77777777" w:rsidR="00CA5241" w:rsidRDefault="00CA5241"/>
        </w:tc>
      </w:tr>
      <w:tr w:rsidR="001F5E54" w:rsidRPr="00FD127C" w14:paraId="0677C4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4B93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313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CAE8AB" wp14:editId="0B4CB261">
                  <wp:extent cx="152400" cy="152400"/>
                  <wp:effectExtent l="0" t="0" r="0" b="0"/>
                  <wp:docPr id="41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5FCF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B26273" w14:textId="77777777" w:rsidR="00CA5241" w:rsidRDefault="00CA5241"/>
        </w:tc>
      </w:tr>
      <w:tr w:rsidR="001F5E54" w:rsidRPr="00FD127C" w14:paraId="05F3998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F8E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00959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8153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33B9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120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607EF6" w14:textId="77777777" w:rsidR="00CA5241" w:rsidRDefault="00CA5241"/>
        </w:tc>
      </w:tr>
      <w:tr w:rsidR="001F5E54" w:rsidRPr="00FD127C" w14:paraId="79682B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55BB1D" w14:textId="77777777" w:rsidR="001F5E54" w:rsidRPr="00FD127C" w:rsidRDefault="00F56C9D"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8370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63EC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C5F6D13" w14:textId="77777777" w:rsidR="00BB6A63" w:rsidRDefault="00BB6A63" w:rsidP="00BB6A63"/>
    <w:p w14:paraId="63E84FC9" w14:textId="77777777" w:rsidR="001F5E54" w:rsidRPr="0017445F" w:rsidRDefault="00AE04B0" w:rsidP="001F5E54">
      <w:pPr>
        <w:pStyle w:val="RERequirement"/>
        <w:shd w:val="clear" w:color="auto" w:fill="F2F2F2" w:themeFill="background1" w:themeFillShade="F2"/>
      </w:pPr>
      <w:bookmarkStart w:id="143" w:name="_01efd33ef9fab5e127619be5f3a36cab"/>
      <w:bookmarkEnd w:id="143"/>
      <w:r>
        <w:t xml:space="preserve"> Phone Calls 1.11</w:t>
      </w:r>
    </w:p>
    <w:p w14:paraId="6249C2B6" w14:textId="77777777" w:rsidR="001F5E54" w:rsidRDefault="00AE04B0" w:rsidP="001F5E54">
      <w:pPr>
        <w:rPr>
          <w:rFonts w:cs="Arial"/>
        </w:rPr>
      </w:pPr>
      <w:r>
        <w:rPr>
          <w:rFonts w:cs="Arial"/>
        </w:rPr>
        <w:t>When the front row passenger has an active phone call status and the driver activates the RequestCall function, the MSS Audio System shall push the push the passenger phone call to the phone and the driver phone call to the seat speakers.</w:t>
      </w:r>
    </w:p>
    <w:p w14:paraId="42BFA1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2104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611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DAC7F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BFB8D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3562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driver takes a phone call while the front passenger has a phone call, the front passenger phone call will be pushed to the phone for the ideal customer experience.</w:t>
            </w:r>
          </w:p>
        </w:tc>
      </w:tr>
      <w:tr w:rsidR="001F5E54" w:rsidRPr="00FD127C" w14:paraId="69C0CC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40F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1AC03" w14:textId="77777777" w:rsidR="00CA5241" w:rsidRDefault="00CA5241"/>
        </w:tc>
      </w:tr>
      <w:tr w:rsidR="001F5E54" w:rsidRPr="00FD127C" w14:paraId="5C7F31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A7E5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CA2D3" w14:textId="77777777" w:rsidR="00CA5241" w:rsidRDefault="00CA5241"/>
        </w:tc>
      </w:tr>
      <w:tr w:rsidR="001F5E54" w:rsidRPr="00FD127C" w14:paraId="0EE457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5F69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22842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3CE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838078" w14:textId="77777777" w:rsidR="00CA5241" w:rsidRDefault="00CA5241"/>
        </w:tc>
      </w:tr>
      <w:tr w:rsidR="001F5E54" w:rsidRPr="00FD127C" w14:paraId="06520D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AB24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643B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63E6F1" wp14:editId="4B9F6BC4">
                  <wp:extent cx="152400" cy="152400"/>
                  <wp:effectExtent l="0" t="0" r="0" b="0"/>
                  <wp:docPr id="41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1330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F6210" w14:textId="77777777" w:rsidR="00CA5241" w:rsidRDefault="00CA5241"/>
        </w:tc>
      </w:tr>
      <w:tr w:rsidR="001F5E54" w:rsidRPr="00FD127C" w14:paraId="4107539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8536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D47FC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66AE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F0A0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21D6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CA809" w14:textId="77777777" w:rsidR="00CA5241" w:rsidRDefault="00CA5241"/>
        </w:tc>
      </w:tr>
      <w:tr w:rsidR="001F5E54" w:rsidRPr="00FD127C" w14:paraId="28F6EE3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1F688E" w14:textId="77777777" w:rsidR="001F5E54" w:rsidRPr="00FD127C" w:rsidRDefault="00F56C9D"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AE4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DB57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1DB456" w14:textId="77777777" w:rsidR="00F15706" w:rsidRDefault="00F15706" w:rsidP="00783BCF">
      <w:pPr>
        <w:pStyle w:val="Heading5"/>
      </w:pPr>
      <w:r>
        <w:t>Error Handling</w:t>
      </w:r>
    </w:p>
    <w:p w14:paraId="229C0E20" w14:textId="77777777" w:rsidR="005961D3" w:rsidRDefault="005961D3" w:rsidP="00BB6A63"/>
    <w:p w14:paraId="57D6B505" w14:textId="77777777" w:rsidR="005961D3" w:rsidRDefault="005961D3" w:rsidP="005961D3">
      <w:pPr>
        <w:rPr>
          <w:color w:val="A6A6A6" w:themeColor="background1" w:themeShade="A6"/>
        </w:rPr>
      </w:pPr>
      <w:r>
        <w:rPr>
          <w:color w:val="A6A6A6" w:themeColor="background1" w:themeShade="A6"/>
        </w:rPr>
        <w:t>No Error Handling Requirements specified.</w:t>
      </w:r>
    </w:p>
    <w:p w14:paraId="62EB6106" w14:textId="77777777" w:rsidR="00DD7D94" w:rsidRDefault="00DD7D94" w:rsidP="00DD7D94">
      <w:pPr>
        <w:pStyle w:val="Heading4"/>
      </w:pPr>
      <w:r>
        <w:lastRenderedPageBreak/>
        <w:t>Non-Functional Requirements</w:t>
      </w:r>
    </w:p>
    <w:p w14:paraId="7AF605B5" w14:textId="77777777" w:rsidR="005961D3" w:rsidRDefault="005961D3" w:rsidP="00BB6A63"/>
    <w:p w14:paraId="4B45EB7C" w14:textId="77777777" w:rsidR="005961D3" w:rsidRDefault="005961D3" w:rsidP="005961D3">
      <w:pPr>
        <w:rPr>
          <w:color w:val="A6A6A6" w:themeColor="background1" w:themeShade="A6"/>
        </w:rPr>
      </w:pPr>
      <w:r>
        <w:rPr>
          <w:color w:val="A6A6A6" w:themeColor="background1" w:themeShade="A6"/>
        </w:rPr>
        <w:t>No Non-Functional Requirements specified.</w:t>
      </w:r>
    </w:p>
    <w:p w14:paraId="5467E244" w14:textId="77777777" w:rsidR="00DF462B" w:rsidRDefault="00427220" w:rsidP="00DF462B">
      <w:pPr>
        <w:pStyle w:val="Heading4"/>
      </w:pPr>
      <w:r>
        <w:t>Functional</w:t>
      </w:r>
      <w:r w:rsidR="00DF462B">
        <w:t xml:space="preserve"> Safety Requirements</w:t>
      </w:r>
    </w:p>
    <w:p w14:paraId="30602BF6" w14:textId="77777777" w:rsidR="00DF462B" w:rsidRDefault="00DF462B" w:rsidP="00DF462B">
      <w:pPr>
        <w:rPr>
          <w:highlight w:val="yellow"/>
        </w:rPr>
      </w:pPr>
    </w:p>
    <w:p w14:paraId="74834D5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C3BD02F" w14:textId="77777777" w:rsidR="00DD7D94" w:rsidRDefault="00DD7D94" w:rsidP="00DD7D94">
      <w:pPr>
        <w:pStyle w:val="Heading4"/>
      </w:pPr>
      <w:r>
        <w:t>Other Requirements</w:t>
      </w:r>
    </w:p>
    <w:p w14:paraId="4DAE8E63" w14:textId="77777777" w:rsidR="00DD7D94" w:rsidRDefault="00DD7D94" w:rsidP="00DD7D94">
      <w:pPr>
        <w:pStyle w:val="Heading5"/>
      </w:pPr>
      <w:r>
        <w:t>Design Requirements</w:t>
      </w:r>
    </w:p>
    <w:p w14:paraId="3C995AC9" w14:textId="77777777" w:rsidR="005961D3" w:rsidRDefault="005961D3" w:rsidP="00CA4A62"/>
    <w:p w14:paraId="623C9D4B" w14:textId="77777777" w:rsidR="005961D3" w:rsidRDefault="005961D3" w:rsidP="005961D3">
      <w:pPr>
        <w:rPr>
          <w:color w:val="A6A6A6" w:themeColor="background1" w:themeShade="A6"/>
        </w:rPr>
      </w:pPr>
      <w:r>
        <w:rPr>
          <w:color w:val="A6A6A6" w:themeColor="background1" w:themeShade="A6"/>
        </w:rPr>
        <w:t>No Design Requirements specified.</w:t>
      </w:r>
    </w:p>
    <w:p w14:paraId="4A6B4300" w14:textId="77777777" w:rsidR="00CA4A62" w:rsidRDefault="00CA4A62" w:rsidP="00CA4A62">
      <w:pPr>
        <w:pStyle w:val="Heading4"/>
      </w:pPr>
      <w:r>
        <w:t>Uncategorized Requirements</w:t>
      </w:r>
    </w:p>
    <w:p w14:paraId="0FF64167" w14:textId="77777777" w:rsidR="005961D3" w:rsidRDefault="005961D3" w:rsidP="00CA4A62"/>
    <w:p w14:paraId="7537BD32" w14:textId="77777777" w:rsidR="001F5E54" w:rsidRPr="0017445F" w:rsidRDefault="00AE04B0" w:rsidP="001F5E54">
      <w:pPr>
        <w:pStyle w:val="RERequirement"/>
        <w:shd w:val="clear" w:color="auto" w:fill="F2F2F2" w:themeFill="background1" w:themeFillShade="F2"/>
      </w:pPr>
      <w:bookmarkStart w:id="144" w:name="_7971e7ff024c8142c39201ef5e77ed3a"/>
      <w:bookmarkEnd w:id="144"/>
      <w:r>
        <w:t xml:space="preserve"> Phone Calls 1.10</w:t>
      </w:r>
    </w:p>
    <w:p w14:paraId="76620A84" w14:textId="77777777" w:rsidR="001F5E54" w:rsidRDefault="00AE04B0" w:rsidP="001F5E54">
      <w:pPr>
        <w:rPr>
          <w:rFonts w:cs="Arial"/>
        </w:rPr>
      </w:pPr>
      <w:r>
        <w:rPr>
          <w:rFonts w:cs="Arial"/>
        </w:rPr>
        <w:t>The MSS Audio System shall disable the "2 Zone Audio Share" if there is an active phone call status in the vehicle.</w:t>
      </w:r>
    </w:p>
    <w:p w14:paraId="2A3A64C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1E860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385B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73A2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869A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ACEF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"2 Zone Audio Share" cannot be activated</w:t>
            </w:r>
          </w:p>
        </w:tc>
      </w:tr>
      <w:tr w:rsidR="001F5E54" w:rsidRPr="00FD127C" w14:paraId="773053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201D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95861" w14:textId="77777777" w:rsidR="00CA5241" w:rsidRDefault="00CA5241"/>
        </w:tc>
      </w:tr>
      <w:tr w:rsidR="001F5E54" w:rsidRPr="00FD127C" w14:paraId="15296D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F22DA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DFB2B" w14:textId="77777777" w:rsidR="00CA5241" w:rsidRDefault="00CA5241"/>
        </w:tc>
      </w:tr>
      <w:tr w:rsidR="001F5E54" w:rsidRPr="00FD127C" w14:paraId="2FC9C5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A88E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3427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589CD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53833" w14:textId="77777777" w:rsidR="00CA5241" w:rsidRDefault="00CA5241"/>
        </w:tc>
      </w:tr>
      <w:tr w:rsidR="001F5E54" w:rsidRPr="00FD127C" w14:paraId="7C4161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A803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9C76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F60B3B" wp14:editId="2319A5C9">
                  <wp:extent cx="152400" cy="152400"/>
                  <wp:effectExtent l="0" t="0" r="0" b="0"/>
                  <wp:docPr id="41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B30D9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1E020C" w14:textId="77777777" w:rsidR="00CA5241" w:rsidRDefault="00CA5241"/>
        </w:tc>
      </w:tr>
      <w:tr w:rsidR="001F5E54" w:rsidRPr="00FD127C" w14:paraId="1B4FB0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39B48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CF1C9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7E72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C96E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F5981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D8C6CE" w14:textId="77777777" w:rsidR="00CA5241" w:rsidRDefault="00CA5241"/>
        </w:tc>
      </w:tr>
      <w:tr w:rsidR="001F5E54" w:rsidRPr="00FD127C" w14:paraId="61FD671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40FAEE" w14:textId="77777777" w:rsidR="001F5E54" w:rsidRPr="00FD127C" w:rsidRDefault="00F56C9D"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E764D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14408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69DA71" w14:textId="77777777" w:rsidR="001F5E54" w:rsidRPr="0017445F" w:rsidRDefault="00AE04B0" w:rsidP="001F5E54">
      <w:pPr>
        <w:pStyle w:val="RERequirement"/>
        <w:shd w:val="clear" w:color="auto" w:fill="F2F2F2" w:themeFill="background1" w:themeFillShade="F2"/>
      </w:pPr>
      <w:bookmarkStart w:id="145" w:name="_9bcfd2d6a037c9ef549085ea1ee6b498"/>
      <w:bookmarkEnd w:id="145"/>
      <w:r>
        <w:t xml:space="preserve"> Phone Calls 1.9</w:t>
      </w:r>
    </w:p>
    <w:p w14:paraId="64EDF425" w14:textId="77777777" w:rsidR="001F5E54" w:rsidRDefault="00AE04B0" w:rsidP="001F5E54">
      <w:pPr>
        <w:rPr>
          <w:rFonts w:cs="Arial"/>
        </w:rPr>
      </w:pPr>
      <w:r>
        <w:rPr>
          <w:rFonts w:cs="Arial"/>
        </w:rPr>
        <w:t>The MSS Audio System shall disable transitions to Cabin Mode while there is an active phone call status in the vehicle.</w:t>
      </w:r>
    </w:p>
    <w:p w14:paraId="17BC1A2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BED0FC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43A3B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123A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8427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1248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Cabin mode cannot be activated.</w:t>
            </w:r>
          </w:p>
        </w:tc>
      </w:tr>
      <w:tr w:rsidR="001F5E54" w:rsidRPr="00FD127C" w14:paraId="5ECF53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F53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12402" w14:textId="77777777" w:rsidR="00CA5241" w:rsidRDefault="00CA5241"/>
        </w:tc>
      </w:tr>
      <w:tr w:rsidR="001F5E54" w:rsidRPr="00FD127C" w14:paraId="6490BB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853C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73ABC1" w14:textId="77777777" w:rsidR="00CA5241" w:rsidRDefault="00CA5241"/>
        </w:tc>
      </w:tr>
      <w:tr w:rsidR="001F5E54" w:rsidRPr="00FD127C" w14:paraId="229B04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683E7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1A57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A5833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A7F628" w14:textId="77777777" w:rsidR="00CA5241" w:rsidRDefault="00CA5241"/>
        </w:tc>
      </w:tr>
      <w:tr w:rsidR="001F5E54" w:rsidRPr="00FD127C" w14:paraId="4EE890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881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E60A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F9D135" wp14:editId="6FDBB924">
                  <wp:extent cx="152400" cy="152400"/>
                  <wp:effectExtent l="0" t="0" r="0" b="0"/>
                  <wp:docPr id="42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3DBDA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A0ABB9" w14:textId="77777777" w:rsidR="00CA5241" w:rsidRDefault="00CA5241"/>
        </w:tc>
      </w:tr>
      <w:tr w:rsidR="001F5E54" w:rsidRPr="00FD127C" w14:paraId="1D0535D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4219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8922F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EAB9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A1F5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F22C9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A69092" w14:textId="77777777" w:rsidR="00CA5241" w:rsidRDefault="00CA5241"/>
        </w:tc>
      </w:tr>
      <w:tr w:rsidR="001F5E54" w:rsidRPr="00FD127C" w14:paraId="137A85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EE414E" w14:textId="77777777" w:rsidR="001F5E54" w:rsidRPr="00FD127C" w:rsidRDefault="00F56C9D"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C37E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08BE5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E62D87A" w14:textId="77777777" w:rsidR="001F5E54" w:rsidRPr="0017445F" w:rsidRDefault="00AE04B0" w:rsidP="001F5E54">
      <w:pPr>
        <w:pStyle w:val="RERequirement"/>
        <w:shd w:val="clear" w:color="auto" w:fill="F2F2F2" w:themeFill="background1" w:themeFillShade="F2"/>
      </w:pPr>
      <w:bookmarkStart w:id="146" w:name="_42eb3629023fdc631bd5a2a257f2cf14"/>
      <w:bookmarkEnd w:id="146"/>
      <w:r>
        <w:t xml:space="preserve"> Row to Row Communication 1.7</w:t>
      </w:r>
    </w:p>
    <w:p w14:paraId="1117A121" w14:textId="77777777" w:rsidR="001F5E54" w:rsidRDefault="00AE04B0" w:rsidP="001F5E54">
      <w:pPr>
        <w:rPr>
          <w:rFonts w:cs="Arial"/>
        </w:rPr>
      </w:pPr>
      <w:r>
        <w:rPr>
          <w:rFonts w:cs="Arial"/>
        </w:rPr>
        <w:t>When a user activates the RequestCall function, the MSS Audio System shall disable the RequestICCStatusChange function and make the ICC status inactive until the phone call is completed.</w:t>
      </w:r>
    </w:p>
    <w:p w14:paraId="528D3C8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A9769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853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393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DE67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0174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a phone call is taken,</w:t>
            </w:r>
          </w:p>
        </w:tc>
      </w:tr>
      <w:tr w:rsidR="001F5E54" w:rsidRPr="00FD127C" w14:paraId="708C1A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44B9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5CB7D" w14:textId="77777777" w:rsidR="00CA5241" w:rsidRDefault="00CA5241"/>
        </w:tc>
      </w:tr>
      <w:tr w:rsidR="001F5E54" w:rsidRPr="00FD127C" w14:paraId="3EDF91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F0FF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52669" w14:textId="77777777" w:rsidR="00CA5241" w:rsidRDefault="00CA5241"/>
        </w:tc>
      </w:tr>
      <w:tr w:rsidR="001F5E54" w:rsidRPr="00FD127C" w14:paraId="4C289F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E21D7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1012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E5DB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FAB3A" w14:textId="77777777" w:rsidR="00CA5241" w:rsidRDefault="00CA5241"/>
        </w:tc>
      </w:tr>
      <w:tr w:rsidR="001F5E54" w:rsidRPr="00FD127C" w14:paraId="7006FE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013C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B4D37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B5A8094" wp14:editId="3A039A30">
                  <wp:extent cx="152400" cy="152400"/>
                  <wp:effectExtent l="0" t="0" r="0" b="0"/>
                  <wp:docPr id="42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0C82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AB7727" w14:textId="77777777" w:rsidR="00CA5241" w:rsidRDefault="00CA5241"/>
        </w:tc>
      </w:tr>
      <w:tr w:rsidR="001F5E54" w:rsidRPr="00FD127C" w14:paraId="24AEE28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E99F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764C7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6024A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A25B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555D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2ADEB7" w14:textId="77777777" w:rsidR="00CA5241" w:rsidRDefault="00CA5241"/>
        </w:tc>
      </w:tr>
      <w:tr w:rsidR="001F5E54" w:rsidRPr="00FD127C" w14:paraId="732A06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344867" w14:textId="77777777" w:rsidR="001F5E54" w:rsidRPr="00FD127C" w:rsidRDefault="00F56C9D"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CA739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0DEA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40B82D" w14:textId="77777777" w:rsidR="000D7866" w:rsidRPr="00E47D48" w:rsidRDefault="000D7866" w:rsidP="00E47D48">
      <w:pPr>
        <w:rPr>
          <w:color w:val="FF0000"/>
        </w:rPr>
      </w:pPr>
    </w:p>
    <w:p w14:paraId="03E66819" w14:textId="77777777" w:rsidR="009C1EEC" w:rsidRDefault="000D732E" w:rsidP="0061324D">
      <w:pPr>
        <w:pStyle w:val="Heading2"/>
        <w:numPr>
          <w:ilvl w:val="1"/>
          <w:numId w:val="4"/>
        </w:numPr>
      </w:pPr>
      <w:r>
        <w:lastRenderedPageBreak/>
        <w:t xml:space="preserve">Logical Function </w:t>
      </w:r>
      <w:r>
        <w:rPr>
          <w:noProof/>
        </w:rPr>
        <w:drawing>
          <wp:inline distT="0" distB="0" distL="0" distR="0" wp14:anchorId="373EF6E9" wp14:editId="05930976">
            <wp:extent cx="152400" cy="152400"/>
            <wp:effectExtent l="0" t="0" r="0" b="0"/>
            <wp:docPr id="42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47" w:name="_b66fcb9f9e495cf0010d7a9f2c8e6615"/>
      <w:r w:rsidR="008E73AE">
        <w:t>Request Zone Lock Out Status Change</w:t>
      </w:r>
      <w:bookmarkEnd w:id="147"/>
    </w:p>
    <w:p w14:paraId="39344114" w14:textId="77777777" w:rsidR="0061785D" w:rsidRDefault="0061785D" w:rsidP="00783BCF">
      <w:pPr>
        <w:pStyle w:val="Heading3"/>
      </w:pPr>
      <w:r>
        <w:t xml:space="preserve">Function </w:t>
      </w:r>
      <w:r w:rsidR="00283752">
        <w:t>Overview</w:t>
      </w:r>
    </w:p>
    <w:p w14:paraId="24B1665F" w14:textId="77777777" w:rsidR="00427220" w:rsidRDefault="000D732E" w:rsidP="00427220">
      <w:pPr>
        <w:pStyle w:val="Heading4"/>
      </w:pPr>
      <w:r>
        <w:t xml:space="preserve">Function </w:t>
      </w:r>
      <w:r w:rsidR="00283752">
        <w:t>Description</w:t>
      </w:r>
    </w:p>
    <w:p w14:paraId="44B116A4" w14:textId="77777777" w:rsidR="00794B45" w:rsidRDefault="00794B45" w:rsidP="009C1EEC">
      <w:pPr>
        <w:contextualSpacing/>
      </w:pPr>
    </w:p>
    <w:p w14:paraId="58BE5A08" w14:textId="77777777" w:rsidR="00AC0C92" w:rsidRDefault="00AC0C92" w:rsidP="009C1EEC">
      <w:pPr>
        <w:contextualSpacing/>
      </w:pPr>
      <w:r>
        <w:t>Function is allocated to:</w:t>
      </w:r>
    </w:p>
    <w:p w14:paraId="1990D78D" w14:textId="77777777" w:rsidR="00AC0C92" w:rsidRDefault="00604AF5" w:rsidP="0061324D">
      <w:pPr>
        <w:pStyle w:val="ListParagraph"/>
        <w:numPr>
          <w:ilvl w:val="0"/>
          <w:numId w:val="13"/>
        </w:numPr>
        <w:contextualSpacing/>
      </w:pPr>
      <w:r>
        <w:rPr>
          <w:noProof/>
        </w:rPr>
        <w:drawing>
          <wp:inline distT="0" distB="0" distL="0" distR="0" wp14:anchorId="74DEABE9" wp14:editId="1D7604C1">
            <wp:extent cx="152400" cy="152400"/>
            <wp:effectExtent l="0" t="0" r="0" b="0"/>
            <wp:docPr id="426"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64A9EC40" w14:textId="77777777" w:rsidR="00AC0C92" w:rsidRDefault="00604AF5" w:rsidP="0061324D">
      <w:pPr>
        <w:pStyle w:val="ListParagraph"/>
        <w:numPr>
          <w:ilvl w:val="0"/>
          <w:numId w:val="13"/>
        </w:numPr>
        <w:contextualSpacing/>
      </w:pPr>
      <w:r>
        <w:rPr>
          <w:noProof/>
        </w:rPr>
        <w:drawing>
          <wp:inline distT="0" distB="0" distL="0" distR="0" wp14:anchorId="53A1245F" wp14:editId="67FD3C8E">
            <wp:extent cx="152400" cy="152400"/>
            <wp:effectExtent l="0" t="0" r="0" b="0"/>
            <wp:docPr id="428"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65D93DA5" w14:textId="77777777" w:rsidR="00AC0C92" w:rsidRDefault="00604AF5" w:rsidP="0061324D">
      <w:pPr>
        <w:pStyle w:val="ListParagraph"/>
        <w:numPr>
          <w:ilvl w:val="0"/>
          <w:numId w:val="13"/>
        </w:numPr>
        <w:contextualSpacing/>
      </w:pPr>
      <w:r>
        <w:rPr>
          <w:noProof/>
        </w:rPr>
        <w:drawing>
          <wp:inline distT="0" distB="0" distL="0" distR="0" wp14:anchorId="790910F0" wp14:editId="6BDBC2F7">
            <wp:extent cx="152400" cy="152400"/>
            <wp:effectExtent l="0" t="0" r="0" b="0"/>
            <wp:docPr id="430" name="Picture -1133540369.jpg" descr="-113354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133540369.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Zone Lock Out Status Change</w:t>
      </w:r>
      <w:r>
        <w:t xml:space="preserve"> &lt;&lt;Logical&gt;&gt;</w:t>
      </w:r>
    </w:p>
    <w:p w14:paraId="5A1EE072" w14:textId="77777777" w:rsidR="00794B45" w:rsidRDefault="00794B45" w:rsidP="009C1EEC">
      <w:pPr>
        <w:contextualSpacing/>
      </w:pPr>
    </w:p>
    <w:p w14:paraId="6D9558C4" w14:textId="77777777" w:rsidR="009C1EEC" w:rsidRDefault="009C1EEC" w:rsidP="009C1EEC">
      <w:pPr>
        <w:contextualSpacing/>
      </w:pPr>
      <w:r w:rsidRPr="00A554C4">
        <w:t>MSS Function responsible for Zone Lock Activation and Deactivation</w:t>
      </w:r>
    </w:p>
    <w:p w14:paraId="157B51DD" w14:textId="77777777" w:rsidR="00282E2C" w:rsidRDefault="000D732E" w:rsidP="00FD32A2">
      <w:pPr>
        <w:pStyle w:val="Heading4"/>
      </w:pPr>
      <w:r>
        <w:t xml:space="preserve">Function </w:t>
      </w:r>
      <w:r w:rsidR="00282E2C">
        <w:t>Variants</w:t>
      </w:r>
    </w:p>
    <w:p w14:paraId="37004C19" w14:textId="77777777" w:rsidR="00282E2C" w:rsidRDefault="00282E2C" w:rsidP="00282E2C"/>
    <w:p w14:paraId="2174397E"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951DFE1" w14:textId="77777777" w:rsidTr="00EB7D77">
        <w:trPr>
          <w:trHeight w:val="314"/>
        </w:trPr>
        <w:tc>
          <w:tcPr>
            <w:tcW w:w="2523" w:type="dxa"/>
            <w:shd w:val="clear" w:color="auto" w:fill="D9D9D9" w:themeFill="background1" w:themeFillShade="D9"/>
          </w:tcPr>
          <w:p w14:paraId="02CE6B85"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3FF918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E7DC09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5E962AF2" w14:textId="77777777" w:rsidTr="00EB7D77">
        <w:trPr>
          <w:trHeight w:val="198"/>
        </w:trPr>
        <w:tc>
          <w:tcPr>
            <w:tcW w:w="2523" w:type="dxa"/>
          </w:tcPr>
          <w:p w14:paraId="5506AD14"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7C2AB94B" w14:textId="77777777" w:rsidR="000D732E" w:rsidRPr="009E3B7C" w:rsidRDefault="000D732E" w:rsidP="00EB7D77">
            <w:pPr>
              <w:overflowPunct/>
              <w:autoSpaceDE/>
              <w:autoSpaceDN/>
              <w:adjustRightInd/>
              <w:textAlignment w:val="center"/>
              <w:rPr>
                <w:rFonts w:cs="Arial"/>
              </w:rPr>
            </w:pPr>
          </w:p>
        </w:tc>
        <w:tc>
          <w:tcPr>
            <w:tcW w:w="2551" w:type="dxa"/>
          </w:tcPr>
          <w:p w14:paraId="0E137B12" w14:textId="77777777" w:rsidR="000D732E" w:rsidRDefault="000D732E" w:rsidP="00EB7D77">
            <w:pPr>
              <w:rPr>
                <w:rFonts w:cs="Arial"/>
                <w:lang w:val="en-GB"/>
              </w:rPr>
            </w:pPr>
            <w:r>
              <w:rPr>
                <w:rFonts w:cs="Arial"/>
                <w:lang w:val="en-GB"/>
              </w:rPr>
              <w:t xml:space="preserve">e.g. ExtLightTechnology = LED </w:t>
            </w:r>
          </w:p>
          <w:p w14:paraId="1C6508BB" w14:textId="77777777" w:rsidR="000D732E" w:rsidRDefault="000D732E" w:rsidP="00EB7D77">
            <w:pPr>
              <w:rPr>
                <w:rFonts w:cs="Arial"/>
                <w:lang w:val="en-GB"/>
              </w:rPr>
            </w:pPr>
            <w:r>
              <w:rPr>
                <w:rFonts w:cs="Arial"/>
                <w:lang w:val="en-GB"/>
              </w:rPr>
              <w:t>OR</w:t>
            </w:r>
          </w:p>
          <w:p w14:paraId="6B0CA155" w14:textId="77777777" w:rsidR="000D732E" w:rsidRPr="005A344A" w:rsidRDefault="000D732E" w:rsidP="00EB7D77">
            <w:pPr>
              <w:rPr>
                <w:rFonts w:cs="Arial"/>
                <w:lang w:val="en-GB"/>
              </w:rPr>
            </w:pPr>
            <w:r>
              <w:rPr>
                <w:rFonts w:cs="Arial"/>
                <w:lang w:val="en-GB"/>
              </w:rPr>
              <w:t>ExtLightTechnology = Xenon</w:t>
            </w:r>
          </w:p>
        </w:tc>
      </w:tr>
    </w:tbl>
    <w:p w14:paraId="41FA6380" w14:textId="77777777" w:rsidR="000D732E" w:rsidRPr="005067FC" w:rsidRDefault="000D732E" w:rsidP="00282E2C">
      <w:pPr>
        <w:rPr>
          <w:i/>
          <w:color w:val="A6A6A6" w:themeColor="background1" w:themeShade="A6"/>
        </w:rPr>
      </w:pPr>
    </w:p>
    <w:p w14:paraId="3DC7FA52" w14:textId="77777777" w:rsidR="00427220" w:rsidRDefault="00427220" w:rsidP="00FD32A2">
      <w:pPr>
        <w:pStyle w:val="Heading4"/>
      </w:pPr>
      <w:r>
        <w:t>Input Requirements</w:t>
      </w:r>
      <w:r w:rsidR="000D732E">
        <w:t>/Documents</w:t>
      </w:r>
    </w:p>
    <w:p w14:paraId="3BDAE6F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388B901" w14:textId="77777777" w:rsidTr="00656A21">
        <w:trPr>
          <w:trHeight w:val="20"/>
        </w:trPr>
        <w:tc>
          <w:tcPr>
            <w:tcW w:w="1561" w:type="dxa"/>
            <w:shd w:val="clear" w:color="auto" w:fill="D9D9D9" w:themeFill="background1" w:themeFillShade="D9"/>
          </w:tcPr>
          <w:p w14:paraId="57DA8C82"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64D32B6" w14:textId="77777777" w:rsidR="000D732E" w:rsidRDefault="000D732E" w:rsidP="00EB7D77">
            <w:pPr>
              <w:rPr>
                <w:rFonts w:ascii="Helvetica" w:hAnsi="Helvetica" w:cs="Helvetica"/>
                <w:sz w:val="16"/>
              </w:rPr>
            </w:pPr>
          </w:p>
          <w:p w14:paraId="0A9F6802"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065B9D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9965D64"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889B6B3" w14:textId="77777777" w:rsidR="000D732E" w:rsidRDefault="000D732E" w:rsidP="00EB7D77">
            <w:pPr>
              <w:rPr>
                <w:rFonts w:ascii="Helvetica" w:hAnsi="Helvetica" w:cs="Helvetica"/>
                <w:b/>
              </w:rPr>
            </w:pPr>
            <w:r>
              <w:rPr>
                <w:rFonts w:ascii="Helvetica" w:hAnsi="Helvetica" w:cs="Helvetica"/>
                <w:b/>
              </w:rPr>
              <w:t>Derived Requirement</w:t>
            </w:r>
          </w:p>
          <w:p w14:paraId="76329DC2" w14:textId="77777777" w:rsidR="000D732E" w:rsidRDefault="000D732E" w:rsidP="00EB7D77">
            <w:pPr>
              <w:rPr>
                <w:rFonts w:ascii="Helvetica" w:hAnsi="Helvetica" w:cs="Helvetica"/>
                <w:sz w:val="16"/>
              </w:rPr>
            </w:pPr>
          </w:p>
          <w:p w14:paraId="0EDB062E"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3F0CBCF" w14:textId="77777777" w:rsidTr="00656A21">
        <w:trPr>
          <w:trHeight w:val="20"/>
        </w:trPr>
        <w:tc>
          <w:tcPr>
            <w:tcW w:w="10211" w:type="dxa"/>
            <w:gridSpan w:val="4"/>
            <w:shd w:val="clear" w:color="auto" w:fill="F2F2F2" w:themeFill="background1" w:themeFillShade="F2"/>
          </w:tcPr>
          <w:p w14:paraId="2F2E07DF"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519EC33" w14:textId="77777777" w:rsidTr="00656A21">
        <w:trPr>
          <w:trHeight w:val="20"/>
        </w:trPr>
        <w:tc>
          <w:tcPr>
            <w:tcW w:w="1561" w:type="dxa"/>
          </w:tcPr>
          <w:p w14:paraId="17C776DB" w14:textId="77777777" w:rsidR="000D732E" w:rsidRPr="00D410AE" w:rsidRDefault="000D732E" w:rsidP="00EB7D77">
            <w:pPr>
              <w:rPr>
                <w:rFonts w:cs="Arial"/>
              </w:rPr>
            </w:pPr>
          </w:p>
        </w:tc>
        <w:tc>
          <w:tcPr>
            <w:tcW w:w="2694" w:type="dxa"/>
          </w:tcPr>
          <w:p w14:paraId="5A275AF1" w14:textId="77777777" w:rsidR="000D732E" w:rsidRDefault="000D732E" w:rsidP="00EB7D77">
            <w:pPr>
              <w:rPr>
                <w:rFonts w:cs="Arial"/>
              </w:rPr>
            </w:pPr>
            <w:r>
              <w:rPr>
                <w:rFonts w:cs="Arial"/>
              </w:rPr>
              <w:t>&lt;Example:</w:t>
            </w:r>
          </w:p>
          <w:p w14:paraId="32D8AFE9" w14:textId="77777777" w:rsidR="000D732E" w:rsidRPr="00D410AE" w:rsidRDefault="000D732E" w:rsidP="00EB7D77">
            <w:pPr>
              <w:rPr>
                <w:rFonts w:cs="Arial"/>
              </w:rPr>
            </w:pPr>
            <w:r>
              <w:rPr>
                <w:rFonts w:cs="Arial"/>
              </w:rPr>
              <w:t>id + title of relevant Feature Docs&gt;</w:t>
            </w:r>
          </w:p>
        </w:tc>
        <w:tc>
          <w:tcPr>
            <w:tcW w:w="2694" w:type="dxa"/>
          </w:tcPr>
          <w:p w14:paraId="3DE147C0" w14:textId="77777777" w:rsidR="000D732E" w:rsidRPr="00D410AE" w:rsidRDefault="000D732E" w:rsidP="00EB7D77">
            <w:pPr>
              <w:rPr>
                <w:rFonts w:cs="Arial"/>
              </w:rPr>
            </w:pPr>
            <w:r>
              <w:rPr>
                <w:rFonts w:cs="Arial"/>
              </w:rPr>
              <w:t>&lt;Example: “Requirements of Feature …”&gt;</w:t>
            </w:r>
          </w:p>
        </w:tc>
        <w:tc>
          <w:tcPr>
            <w:tcW w:w="3262" w:type="dxa"/>
          </w:tcPr>
          <w:p w14:paraId="068A5CE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1"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E8FC4B9" w14:textId="77777777" w:rsidTr="00656A21">
        <w:trPr>
          <w:trHeight w:val="20"/>
        </w:trPr>
        <w:tc>
          <w:tcPr>
            <w:tcW w:w="1561" w:type="dxa"/>
          </w:tcPr>
          <w:p w14:paraId="4E870671" w14:textId="77777777" w:rsidR="000D732E" w:rsidRPr="00D410AE" w:rsidRDefault="000D732E" w:rsidP="00EB7D77">
            <w:pPr>
              <w:rPr>
                <w:rFonts w:cs="Arial"/>
              </w:rPr>
            </w:pPr>
          </w:p>
        </w:tc>
        <w:tc>
          <w:tcPr>
            <w:tcW w:w="2694" w:type="dxa"/>
          </w:tcPr>
          <w:p w14:paraId="2D0EF372" w14:textId="77777777" w:rsidR="000D732E" w:rsidRDefault="000D732E" w:rsidP="00EB7D77">
            <w:pPr>
              <w:rPr>
                <w:rFonts w:cs="Arial"/>
              </w:rPr>
            </w:pPr>
          </w:p>
        </w:tc>
        <w:tc>
          <w:tcPr>
            <w:tcW w:w="2694" w:type="dxa"/>
          </w:tcPr>
          <w:p w14:paraId="319E2073" w14:textId="77777777" w:rsidR="000D732E" w:rsidRDefault="000D732E" w:rsidP="00EB7D77">
            <w:pPr>
              <w:rPr>
                <w:rFonts w:cs="Arial"/>
              </w:rPr>
            </w:pPr>
          </w:p>
        </w:tc>
        <w:tc>
          <w:tcPr>
            <w:tcW w:w="3262" w:type="dxa"/>
          </w:tcPr>
          <w:p w14:paraId="1A4FB2EC" w14:textId="77777777" w:rsidR="000D732E" w:rsidRDefault="000D732E" w:rsidP="00EB7D77">
            <w:pPr>
              <w:rPr>
                <w:rFonts w:cs="Arial"/>
              </w:rPr>
            </w:pPr>
          </w:p>
        </w:tc>
      </w:tr>
      <w:tr w:rsidR="000D732E" w:rsidRPr="007C20FA" w14:paraId="421DF076" w14:textId="77777777" w:rsidTr="00656A21">
        <w:trPr>
          <w:trHeight w:val="20"/>
        </w:trPr>
        <w:tc>
          <w:tcPr>
            <w:tcW w:w="10211" w:type="dxa"/>
            <w:gridSpan w:val="4"/>
            <w:shd w:val="clear" w:color="auto" w:fill="F2F2F2" w:themeFill="background1" w:themeFillShade="F2"/>
          </w:tcPr>
          <w:p w14:paraId="6C7AE7DD"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634E1658" w14:textId="77777777" w:rsidTr="00656A21">
        <w:trPr>
          <w:trHeight w:val="20"/>
        </w:trPr>
        <w:tc>
          <w:tcPr>
            <w:tcW w:w="1561" w:type="dxa"/>
          </w:tcPr>
          <w:p w14:paraId="119EBD5B" w14:textId="77777777" w:rsidR="000D732E" w:rsidRPr="00D410AE" w:rsidRDefault="000D732E" w:rsidP="00EB7D77">
            <w:pPr>
              <w:rPr>
                <w:rFonts w:cs="Arial"/>
              </w:rPr>
            </w:pPr>
          </w:p>
        </w:tc>
        <w:tc>
          <w:tcPr>
            <w:tcW w:w="2694" w:type="dxa"/>
          </w:tcPr>
          <w:p w14:paraId="11D30169" w14:textId="77777777" w:rsidR="000D732E" w:rsidRPr="00D410AE" w:rsidRDefault="000D732E" w:rsidP="00EB7D77">
            <w:pPr>
              <w:rPr>
                <w:rFonts w:cs="Arial"/>
              </w:rPr>
            </w:pPr>
            <w:r>
              <w:rPr>
                <w:rFonts w:cs="Arial"/>
              </w:rPr>
              <w:t>&lt;Example: some SDS (requirement)&gt;</w:t>
            </w:r>
          </w:p>
        </w:tc>
        <w:tc>
          <w:tcPr>
            <w:tcW w:w="2694" w:type="dxa"/>
          </w:tcPr>
          <w:p w14:paraId="66E9D935" w14:textId="77777777" w:rsidR="000D732E" w:rsidRPr="00D410AE" w:rsidRDefault="000D732E" w:rsidP="00EB7D77">
            <w:pPr>
              <w:rPr>
                <w:rFonts w:cs="Arial"/>
              </w:rPr>
            </w:pPr>
          </w:p>
        </w:tc>
        <w:tc>
          <w:tcPr>
            <w:tcW w:w="3262" w:type="dxa"/>
          </w:tcPr>
          <w:p w14:paraId="343EABB5" w14:textId="77777777" w:rsidR="000D732E" w:rsidRDefault="000D732E" w:rsidP="00EB7D77">
            <w:pPr>
              <w:rPr>
                <w:rFonts w:cs="Arial"/>
              </w:rPr>
            </w:pPr>
          </w:p>
        </w:tc>
      </w:tr>
      <w:tr w:rsidR="000D732E" w:rsidRPr="007C20FA" w14:paraId="7A0C8287" w14:textId="77777777" w:rsidTr="00656A21">
        <w:trPr>
          <w:trHeight w:val="20"/>
        </w:trPr>
        <w:tc>
          <w:tcPr>
            <w:tcW w:w="1561" w:type="dxa"/>
          </w:tcPr>
          <w:p w14:paraId="45BC14C5" w14:textId="77777777" w:rsidR="000D732E" w:rsidRDefault="000D732E" w:rsidP="00EB7D77">
            <w:pPr>
              <w:rPr>
                <w:rFonts w:cs="Arial"/>
              </w:rPr>
            </w:pPr>
          </w:p>
        </w:tc>
        <w:tc>
          <w:tcPr>
            <w:tcW w:w="2694" w:type="dxa"/>
          </w:tcPr>
          <w:p w14:paraId="5B75AB7F" w14:textId="77777777" w:rsidR="000D732E" w:rsidRDefault="000D732E" w:rsidP="00EB7D77">
            <w:pPr>
              <w:rPr>
                <w:rFonts w:cs="Arial"/>
              </w:rPr>
            </w:pPr>
          </w:p>
        </w:tc>
        <w:tc>
          <w:tcPr>
            <w:tcW w:w="2694" w:type="dxa"/>
          </w:tcPr>
          <w:p w14:paraId="4C41107C" w14:textId="77777777" w:rsidR="000D732E" w:rsidRDefault="000D732E" w:rsidP="00EB7D77">
            <w:pPr>
              <w:rPr>
                <w:rFonts w:cs="Arial"/>
              </w:rPr>
            </w:pPr>
          </w:p>
        </w:tc>
        <w:tc>
          <w:tcPr>
            <w:tcW w:w="3262" w:type="dxa"/>
          </w:tcPr>
          <w:p w14:paraId="77224DB8" w14:textId="77777777" w:rsidR="000D732E" w:rsidRDefault="000D732E" w:rsidP="00EB7D77">
            <w:pPr>
              <w:rPr>
                <w:rFonts w:cs="Arial"/>
              </w:rPr>
            </w:pPr>
          </w:p>
        </w:tc>
      </w:tr>
      <w:tr w:rsidR="000D732E" w:rsidRPr="007C20FA" w14:paraId="7118D641" w14:textId="77777777" w:rsidTr="00656A21">
        <w:trPr>
          <w:trHeight w:val="20"/>
        </w:trPr>
        <w:tc>
          <w:tcPr>
            <w:tcW w:w="10211" w:type="dxa"/>
            <w:gridSpan w:val="4"/>
            <w:shd w:val="clear" w:color="auto" w:fill="F2F2F2" w:themeFill="background1" w:themeFillShade="F2"/>
          </w:tcPr>
          <w:p w14:paraId="4CF86A75"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40677878" w14:textId="77777777" w:rsidTr="00656A21">
        <w:trPr>
          <w:trHeight w:val="20"/>
        </w:trPr>
        <w:tc>
          <w:tcPr>
            <w:tcW w:w="1561" w:type="dxa"/>
          </w:tcPr>
          <w:p w14:paraId="60E06DF4" w14:textId="77777777" w:rsidR="000D732E" w:rsidRPr="00D410AE" w:rsidRDefault="000D732E" w:rsidP="00EB7D77">
            <w:pPr>
              <w:rPr>
                <w:rFonts w:cs="Arial"/>
              </w:rPr>
            </w:pPr>
          </w:p>
        </w:tc>
        <w:tc>
          <w:tcPr>
            <w:tcW w:w="2694" w:type="dxa"/>
          </w:tcPr>
          <w:p w14:paraId="1CE70AAD" w14:textId="77777777" w:rsidR="000D732E" w:rsidRPr="00D410AE" w:rsidRDefault="000D732E" w:rsidP="00EB7D77">
            <w:pPr>
              <w:rPr>
                <w:rFonts w:cs="Arial"/>
              </w:rPr>
            </w:pPr>
          </w:p>
        </w:tc>
        <w:tc>
          <w:tcPr>
            <w:tcW w:w="2694" w:type="dxa"/>
          </w:tcPr>
          <w:p w14:paraId="66914AF0" w14:textId="77777777" w:rsidR="000D732E" w:rsidRPr="00D410AE" w:rsidRDefault="000D732E" w:rsidP="00EB7D77">
            <w:pPr>
              <w:rPr>
                <w:rFonts w:cs="Arial"/>
              </w:rPr>
            </w:pPr>
          </w:p>
        </w:tc>
        <w:tc>
          <w:tcPr>
            <w:tcW w:w="3262" w:type="dxa"/>
          </w:tcPr>
          <w:p w14:paraId="6EF4CCF3" w14:textId="77777777" w:rsidR="000D732E" w:rsidRPr="00D410AE" w:rsidRDefault="000D732E" w:rsidP="00EB7D77">
            <w:pPr>
              <w:rPr>
                <w:rFonts w:cs="Arial"/>
              </w:rPr>
            </w:pPr>
          </w:p>
        </w:tc>
      </w:tr>
      <w:tr w:rsidR="000D732E" w:rsidRPr="007C20FA" w14:paraId="04BB98E6" w14:textId="77777777" w:rsidTr="00656A21">
        <w:trPr>
          <w:trHeight w:val="20"/>
        </w:trPr>
        <w:tc>
          <w:tcPr>
            <w:tcW w:w="10211" w:type="dxa"/>
            <w:gridSpan w:val="4"/>
            <w:shd w:val="clear" w:color="auto" w:fill="F2F2F2" w:themeFill="background1" w:themeFillShade="F2"/>
          </w:tcPr>
          <w:p w14:paraId="5C85668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0FAD9E0" w14:textId="77777777" w:rsidTr="00656A21">
        <w:trPr>
          <w:trHeight w:val="20"/>
        </w:trPr>
        <w:tc>
          <w:tcPr>
            <w:tcW w:w="1561" w:type="dxa"/>
          </w:tcPr>
          <w:p w14:paraId="2BE55E16" w14:textId="77777777" w:rsidR="000D732E" w:rsidRPr="00D410AE" w:rsidRDefault="000D732E" w:rsidP="00EB7D77">
            <w:pPr>
              <w:rPr>
                <w:rFonts w:cs="Arial"/>
              </w:rPr>
            </w:pPr>
          </w:p>
        </w:tc>
        <w:tc>
          <w:tcPr>
            <w:tcW w:w="2694" w:type="dxa"/>
          </w:tcPr>
          <w:p w14:paraId="1957441E" w14:textId="77777777" w:rsidR="000D732E" w:rsidRPr="00D410AE" w:rsidRDefault="000D732E" w:rsidP="00EB7D77">
            <w:pPr>
              <w:rPr>
                <w:rFonts w:cs="Arial"/>
              </w:rPr>
            </w:pPr>
          </w:p>
        </w:tc>
        <w:tc>
          <w:tcPr>
            <w:tcW w:w="2694" w:type="dxa"/>
          </w:tcPr>
          <w:p w14:paraId="43DCE95F" w14:textId="77777777" w:rsidR="000D732E" w:rsidRPr="00D410AE" w:rsidRDefault="000D732E" w:rsidP="00EB7D77">
            <w:pPr>
              <w:rPr>
                <w:rFonts w:cs="Arial"/>
              </w:rPr>
            </w:pPr>
          </w:p>
        </w:tc>
        <w:tc>
          <w:tcPr>
            <w:tcW w:w="3262" w:type="dxa"/>
          </w:tcPr>
          <w:p w14:paraId="0CF1BD61" w14:textId="77777777" w:rsidR="000D732E" w:rsidRPr="00D410AE" w:rsidRDefault="000D732E" w:rsidP="00EB7D77">
            <w:pPr>
              <w:rPr>
                <w:rFonts w:cs="Arial"/>
              </w:rPr>
            </w:pPr>
          </w:p>
        </w:tc>
      </w:tr>
      <w:tr w:rsidR="000D732E" w:rsidRPr="007C20FA" w14:paraId="6D7EA9D5" w14:textId="77777777" w:rsidTr="00656A21">
        <w:trPr>
          <w:trHeight w:val="20"/>
        </w:trPr>
        <w:tc>
          <w:tcPr>
            <w:tcW w:w="10211" w:type="dxa"/>
            <w:gridSpan w:val="4"/>
            <w:shd w:val="clear" w:color="auto" w:fill="F2F2F2" w:themeFill="background1" w:themeFillShade="F2"/>
          </w:tcPr>
          <w:p w14:paraId="22854397"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8D464F9" w14:textId="77777777" w:rsidTr="00656A21">
        <w:trPr>
          <w:trHeight w:val="20"/>
        </w:trPr>
        <w:tc>
          <w:tcPr>
            <w:tcW w:w="1561" w:type="dxa"/>
          </w:tcPr>
          <w:p w14:paraId="2F463023" w14:textId="77777777" w:rsidR="000D732E" w:rsidRPr="00D410AE" w:rsidRDefault="000D732E" w:rsidP="00EB7D77">
            <w:pPr>
              <w:rPr>
                <w:rFonts w:cs="Arial"/>
              </w:rPr>
            </w:pPr>
          </w:p>
        </w:tc>
        <w:tc>
          <w:tcPr>
            <w:tcW w:w="2694" w:type="dxa"/>
          </w:tcPr>
          <w:p w14:paraId="32B18DF3" w14:textId="77777777" w:rsidR="000D732E" w:rsidRDefault="000D732E" w:rsidP="00EB7D77">
            <w:pPr>
              <w:rPr>
                <w:rFonts w:cs="Arial"/>
              </w:rPr>
            </w:pPr>
          </w:p>
        </w:tc>
        <w:tc>
          <w:tcPr>
            <w:tcW w:w="2694" w:type="dxa"/>
          </w:tcPr>
          <w:p w14:paraId="609F77F2" w14:textId="77777777" w:rsidR="000D732E" w:rsidRPr="00D410AE" w:rsidRDefault="000D732E" w:rsidP="00EB7D77">
            <w:pPr>
              <w:rPr>
                <w:rFonts w:cs="Arial"/>
              </w:rPr>
            </w:pPr>
          </w:p>
        </w:tc>
        <w:tc>
          <w:tcPr>
            <w:tcW w:w="3262" w:type="dxa"/>
          </w:tcPr>
          <w:p w14:paraId="60C9627E" w14:textId="77777777" w:rsidR="000D732E" w:rsidRPr="00D410AE" w:rsidRDefault="000D732E" w:rsidP="00EB7D77">
            <w:pPr>
              <w:rPr>
                <w:rFonts w:cs="Arial"/>
              </w:rPr>
            </w:pPr>
          </w:p>
        </w:tc>
      </w:tr>
      <w:tr w:rsidR="00656A21" w:rsidRPr="007C20FA" w14:paraId="7CF4EAF3" w14:textId="77777777" w:rsidTr="00656A21">
        <w:trPr>
          <w:trHeight w:val="20"/>
        </w:trPr>
        <w:tc>
          <w:tcPr>
            <w:tcW w:w="1561" w:type="dxa"/>
          </w:tcPr>
          <w:p w14:paraId="77327F31" w14:textId="77777777" w:rsidR="00656A21" w:rsidRPr="00D410AE" w:rsidRDefault="00656A21" w:rsidP="00EB7D77">
            <w:pPr>
              <w:rPr>
                <w:rFonts w:cs="Arial"/>
              </w:rPr>
            </w:pPr>
          </w:p>
        </w:tc>
        <w:tc>
          <w:tcPr>
            <w:tcW w:w="2694" w:type="dxa"/>
          </w:tcPr>
          <w:p w14:paraId="674679BA" w14:textId="77777777" w:rsidR="00656A21" w:rsidRDefault="00656A21" w:rsidP="00EB7D77">
            <w:pPr>
              <w:rPr>
                <w:rFonts w:cs="Arial"/>
              </w:rPr>
            </w:pPr>
          </w:p>
        </w:tc>
        <w:tc>
          <w:tcPr>
            <w:tcW w:w="2694" w:type="dxa"/>
          </w:tcPr>
          <w:p w14:paraId="15B8C963" w14:textId="77777777" w:rsidR="00656A21" w:rsidRPr="00D410AE" w:rsidRDefault="00656A21" w:rsidP="00EB7D77">
            <w:pPr>
              <w:rPr>
                <w:rFonts w:cs="Arial"/>
              </w:rPr>
            </w:pPr>
          </w:p>
        </w:tc>
        <w:tc>
          <w:tcPr>
            <w:tcW w:w="3262" w:type="dxa"/>
          </w:tcPr>
          <w:p w14:paraId="6D129542" w14:textId="77777777" w:rsidR="00656A21" w:rsidRPr="00D410AE" w:rsidRDefault="00656A21" w:rsidP="00EB7D77">
            <w:pPr>
              <w:rPr>
                <w:rFonts w:cs="Arial"/>
              </w:rPr>
            </w:pPr>
          </w:p>
        </w:tc>
      </w:tr>
    </w:tbl>
    <w:p w14:paraId="5AE674B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618AE34" w14:textId="77777777" w:rsidR="000D732E" w:rsidRPr="005067FC" w:rsidRDefault="000D732E" w:rsidP="00427220">
      <w:pPr>
        <w:rPr>
          <w:i/>
          <w:color w:val="A6A6A6" w:themeColor="background1" w:themeShade="A6"/>
        </w:rPr>
      </w:pPr>
    </w:p>
    <w:p w14:paraId="0BDFE84C" w14:textId="77777777" w:rsidR="00427220" w:rsidRDefault="00427220" w:rsidP="00427220">
      <w:pPr>
        <w:pStyle w:val="Heading4"/>
      </w:pPr>
      <w:r>
        <w:lastRenderedPageBreak/>
        <w:t>Assumptions</w:t>
      </w:r>
    </w:p>
    <w:p w14:paraId="27DF5233" w14:textId="77777777" w:rsidR="00A92B2F" w:rsidRDefault="00A92B2F" w:rsidP="00A92B2F"/>
    <w:p w14:paraId="3D6136E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5844DF4" w14:textId="77777777" w:rsidR="00C0442C" w:rsidRDefault="00C0442C" w:rsidP="00A92B2F"/>
    <w:p w14:paraId="4FAF6427" w14:textId="77777777" w:rsidR="00F15706" w:rsidRDefault="00E60B64" w:rsidP="00783BCF">
      <w:pPr>
        <w:pStyle w:val="Heading3"/>
      </w:pPr>
      <w:r>
        <w:t>Function Scope</w:t>
      </w:r>
    </w:p>
    <w:p w14:paraId="16A21632" w14:textId="77777777" w:rsidR="00055646" w:rsidRPr="00A43B48" w:rsidRDefault="00055646" w:rsidP="00306D37">
      <w:pPr>
        <w:contextualSpacing/>
      </w:pPr>
    </w:p>
    <w:p w14:paraId="633A3076" w14:textId="77777777" w:rsidR="00306D37" w:rsidRDefault="00306D37" w:rsidP="00306D37">
      <w:pPr>
        <w:contextualSpacing/>
      </w:pPr>
      <w:r>
        <w:t xml:space="preserve">The </w:t>
      </w:r>
      <w:r>
        <w:rPr>
          <w:noProof/>
        </w:rPr>
        <w:drawing>
          <wp:inline distT="0" distB="0" distL="0" distR="0" wp14:anchorId="68D380A1" wp14:editId="14FA86EB">
            <wp:extent cx="152400" cy="152400"/>
            <wp:effectExtent l="0" t="0" r="0" b="0"/>
            <wp:docPr id="43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Zone Lock Out Status Change</w:t>
      </w:r>
      <w:r w:rsidR="0004480F">
        <w:rPr>
          <w:b/>
        </w:rPr>
        <w:t>”</w:t>
      </w:r>
      <w:r>
        <w:t xml:space="preserve"> f</w:t>
      </w:r>
      <w:r w:rsidR="00294100">
        <w:t>unction is called by</w:t>
      </w:r>
      <w:r>
        <w:t xml:space="preserve"> the following </w:t>
      </w:r>
      <w:r w:rsidR="00294100">
        <w:t>functions</w:t>
      </w:r>
      <w:r>
        <w:t>:</w:t>
      </w:r>
    </w:p>
    <w:p w14:paraId="4A6216D4" w14:textId="77777777" w:rsidR="00306D37" w:rsidRPr="00953D23" w:rsidRDefault="00306D37" w:rsidP="0061324D">
      <w:pPr>
        <w:pStyle w:val="ListParagraph"/>
        <w:numPr>
          <w:ilvl w:val="0"/>
          <w:numId w:val="12"/>
        </w:numPr>
        <w:contextualSpacing/>
      </w:pPr>
      <w:r>
        <w:rPr>
          <w:noProof/>
        </w:rPr>
        <w:drawing>
          <wp:inline distT="0" distB="0" distL="0" distR="0" wp14:anchorId="6A16A475" wp14:editId="01B01A76">
            <wp:extent cx="152400" cy="152400"/>
            <wp:effectExtent l="0" t="0" r="0" b="0"/>
            <wp:docPr id="43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30129570" w14:textId="77777777" w:rsidR="00393C96" w:rsidRPr="00393C96" w:rsidRDefault="00393C96" w:rsidP="00306D37">
      <w:pPr>
        <w:contextualSpacing/>
      </w:pPr>
    </w:p>
    <w:p w14:paraId="53FBBC08" w14:textId="77777777" w:rsidR="001A755C" w:rsidRDefault="001A755C" w:rsidP="00306D37"/>
    <w:p w14:paraId="7B6970A5" w14:textId="77777777" w:rsidR="00294100" w:rsidRDefault="00294100" w:rsidP="00294100">
      <w:pPr>
        <w:jc w:val="center"/>
      </w:pPr>
      <w:r>
        <w:rPr>
          <w:noProof/>
        </w:rPr>
        <w:drawing>
          <wp:inline distT="0" distB="0" distL="0" distR="0" wp14:anchorId="5BF3E14E" wp14:editId="36174F45">
            <wp:extent cx="6466205" cy="886336"/>
            <wp:effectExtent l="0" t="0" r="0" b="0"/>
            <wp:docPr id="43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17135FC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748E40E" wp14:editId="0261CCB3">
            <wp:extent cx="152400" cy="152400"/>
            <wp:effectExtent l="0" t="0" r="0" b="0"/>
            <wp:docPr id="43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7CF699CF" wp14:editId="1B778F8B">
            <wp:extent cx="152400" cy="152400"/>
            <wp:effectExtent l="0" t="0" r="0" b="0"/>
            <wp:docPr id="44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Zone Lock Out Status Change</w:t>
      </w:r>
      <w:r w:rsidR="0004480F">
        <w:t>”</w:t>
      </w:r>
    </w:p>
    <w:p w14:paraId="5D4F3109" w14:textId="77777777" w:rsidR="00306D37" w:rsidRDefault="00306D37" w:rsidP="00306D37">
      <w:pPr>
        <w:contextualSpacing/>
      </w:pPr>
    </w:p>
    <w:p w14:paraId="4218FFE2" w14:textId="77777777" w:rsidR="00F15706" w:rsidRDefault="00E60B64" w:rsidP="00783BCF">
      <w:pPr>
        <w:pStyle w:val="Heading3"/>
      </w:pPr>
      <w:r>
        <w:t>Function Interfaces</w:t>
      </w:r>
    </w:p>
    <w:p w14:paraId="541D643B"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3662373" w14:textId="77777777" w:rsidTr="0082668D">
        <w:trPr>
          <w:trHeight w:val="260"/>
        </w:trPr>
        <w:tc>
          <w:tcPr>
            <w:tcW w:w="2547" w:type="dxa"/>
            <w:shd w:val="clear" w:color="auto" w:fill="D9D9D9" w:themeFill="background1" w:themeFillShade="D9"/>
            <w:noWrap/>
            <w:hideMark/>
          </w:tcPr>
          <w:p w14:paraId="069B113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5EF2B8B"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CF77771" w14:textId="77777777" w:rsidTr="0082668D">
        <w:trPr>
          <w:trHeight w:val="410"/>
        </w:trPr>
        <w:tc>
          <w:tcPr>
            <w:tcW w:w="2547" w:type="dxa"/>
            <w:noWrap/>
          </w:tcPr>
          <w:p w14:paraId="406AD635" w14:textId="77777777" w:rsidR="0082668D" w:rsidRDefault="0082668D" w:rsidP="00BC57B1">
            <w:pPr>
              <w:contextualSpacing/>
              <w:rPr>
                <w:rFonts w:cs="Arial"/>
              </w:rPr>
            </w:pPr>
            <w:r w:rsidRPr="00275823">
              <w:rPr>
                <w:rFonts w:cs="Arial"/>
              </w:rPr>
              <w:t>ZoneLock_Command</w:t>
            </w:r>
          </w:p>
          <w:p w14:paraId="5DA88A84" w14:textId="77777777" w:rsidR="0082668D" w:rsidRDefault="0082668D" w:rsidP="00BC57B1">
            <w:pPr>
              <w:contextualSpacing/>
              <w:rPr>
                <w:rFonts w:cs="Arial"/>
              </w:rPr>
            </w:pPr>
            <w:r>
              <w:rPr>
                <w:rFonts w:cs="Arial"/>
              </w:rPr>
              <w:t>Type:</w:t>
            </w:r>
          </w:p>
          <w:p w14:paraId="25D6CCE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4CA7CEB" wp14:editId="772730C3">
                  <wp:extent cx="152400" cy="152400"/>
                  <wp:effectExtent l="0" t="0" r="0" b="0"/>
                  <wp:docPr id="442"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894784543.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d49ef0cc217beded14df38d4d79bce1" w:history="1">
              <w:r>
                <w:rPr>
                  <w:rStyle w:val="Hyperlink"/>
                  <w:rFonts w:cs="Arial"/>
                </w:rPr>
                <w:t>ZoneLock_Command_ET</w:t>
              </w:r>
            </w:hyperlink>
          </w:p>
        </w:tc>
        <w:tc>
          <w:tcPr>
            <w:tcW w:w="7654" w:type="dxa"/>
          </w:tcPr>
          <w:p w14:paraId="3C80C4A4" w14:textId="77777777" w:rsidR="0082668D" w:rsidRDefault="0082668D" w:rsidP="00BC57B1">
            <w:pPr>
              <w:rPr>
                <w:rFonts w:cs="Arial"/>
              </w:rPr>
            </w:pPr>
            <w:r>
              <w:rPr>
                <w:rFonts w:cs="Arial"/>
              </w:rPr>
              <w:t>Signal Description:</w:t>
            </w:r>
          </w:p>
          <w:p w14:paraId="33049CEC" w14:textId="77777777" w:rsidR="0082668D" w:rsidRDefault="0082668D" w:rsidP="00BC57B1">
            <w:pPr>
              <w:rPr>
                <w:rFonts w:cs="Arial"/>
              </w:rPr>
            </w:pPr>
            <w:r w:rsidRPr="00275823">
              <w:rPr>
                <w:rFonts w:cs="Arial"/>
              </w:rPr>
              <w:t>Encoding Type for Zone Lock Command (Physical Touch)</w:t>
            </w:r>
          </w:p>
          <w:p w14:paraId="5304DF4D" w14:textId="77777777" w:rsidR="0082668D" w:rsidRDefault="0082668D" w:rsidP="00BC57B1">
            <w:pPr>
              <w:rPr>
                <w:rFonts w:cs="Arial"/>
              </w:rPr>
            </w:pPr>
          </w:p>
        </w:tc>
      </w:tr>
    </w:tbl>
    <w:p w14:paraId="3CAE2E86" w14:textId="77777777" w:rsidR="0082668D" w:rsidRDefault="0082668D" w:rsidP="00A7465B">
      <w:pPr>
        <w:contextualSpacing/>
        <w:rPr>
          <w:rFonts w:cs="Arial"/>
        </w:rPr>
      </w:pPr>
    </w:p>
    <w:p w14:paraId="013BA9EB"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7F4F443" w14:textId="77777777" w:rsidTr="00CD7DFE">
        <w:trPr>
          <w:trHeight w:val="260"/>
        </w:trPr>
        <w:tc>
          <w:tcPr>
            <w:tcW w:w="2689" w:type="dxa"/>
            <w:shd w:val="clear" w:color="auto" w:fill="D9D9D9" w:themeFill="background1" w:themeFillShade="D9"/>
            <w:noWrap/>
            <w:hideMark/>
          </w:tcPr>
          <w:p w14:paraId="68F24AA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227B26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13D5C73" w14:textId="77777777" w:rsidTr="00CD7DFE">
        <w:trPr>
          <w:trHeight w:val="410"/>
        </w:trPr>
        <w:tc>
          <w:tcPr>
            <w:tcW w:w="2689" w:type="dxa"/>
            <w:noWrap/>
          </w:tcPr>
          <w:p w14:paraId="4B4B810F" w14:textId="77777777" w:rsidR="00CD7DFE" w:rsidRDefault="00CD7DFE" w:rsidP="00BC57B1">
            <w:pPr>
              <w:contextualSpacing/>
              <w:rPr>
                <w:rFonts w:cs="Arial"/>
              </w:rPr>
            </w:pPr>
            <w:r>
              <w:rPr>
                <w:rFonts w:cs="Arial"/>
              </w:rPr>
              <w:t>ZoneLock_Rq</w:t>
            </w:r>
          </w:p>
          <w:p w14:paraId="2AA30AAC" w14:textId="77777777" w:rsidR="00CD7DFE" w:rsidRDefault="00CD7DFE" w:rsidP="00BC57B1">
            <w:pPr>
              <w:contextualSpacing/>
              <w:rPr>
                <w:rFonts w:cs="Arial"/>
              </w:rPr>
            </w:pPr>
            <w:r>
              <w:rPr>
                <w:rFonts w:cs="Arial"/>
              </w:rPr>
              <w:t>Type:</w:t>
            </w:r>
          </w:p>
          <w:p w14:paraId="4BDD2361" w14:textId="77777777" w:rsidR="00CD7DFE" w:rsidRDefault="00CD7DFE" w:rsidP="00BC57B1">
            <w:pPr>
              <w:contextualSpacing/>
              <w:rPr>
                <w:rFonts w:cs="Arial"/>
              </w:rPr>
            </w:pPr>
            <w:r>
              <w:rPr>
                <w:noProof/>
              </w:rPr>
              <w:drawing>
                <wp:inline distT="0" distB="0" distL="0" distR="0" wp14:anchorId="3586B089" wp14:editId="0B2F4FD0">
                  <wp:extent cx="152400" cy="152400"/>
                  <wp:effectExtent l="0" t="0" r="0" b="0"/>
                  <wp:docPr id="44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e19b2e309d896d1f63eb5cbacf694b66" w:history="1">
              <w:r>
                <w:rPr>
                  <w:rStyle w:val="Hyperlink"/>
                  <w:rFonts w:cs="Arial"/>
                </w:rPr>
                <w:t>ZoneLockReq_ET</w:t>
              </w:r>
            </w:hyperlink>
          </w:p>
        </w:tc>
        <w:tc>
          <w:tcPr>
            <w:tcW w:w="7512" w:type="dxa"/>
            <w:noWrap/>
          </w:tcPr>
          <w:p w14:paraId="7DA3113B" w14:textId="77777777" w:rsidR="00CD7DFE" w:rsidRDefault="00CD7DFE" w:rsidP="00BC57B1">
            <w:pPr>
              <w:rPr>
                <w:rFonts w:cs="Arial"/>
              </w:rPr>
            </w:pPr>
            <w:r>
              <w:rPr>
                <w:rFonts w:cs="Arial"/>
              </w:rPr>
              <w:t>Signal Description:</w:t>
            </w:r>
          </w:p>
          <w:p w14:paraId="73D91232" w14:textId="77777777" w:rsidR="00CD7DFE" w:rsidRDefault="00CD7DFE" w:rsidP="00BC57B1">
            <w:pPr>
              <w:rPr>
                <w:rFonts w:cs="Arial"/>
              </w:rPr>
            </w:pPr>
            <w:r>
              <w:rPr>
                <w:rFonts w:cs="Arial"/>
              </w:rPr>
              <w:t>Encoding Type for Zone Lock Request (Activate/ Deactivate)</w:t>
            </w:r>
          </w:p>
          <w:p w14:paraId="699BFB7A" w14:textId="77777777" w:rsidR="00CD7DFE" w:rsidRDefault="00CD7DFE" w:rsidP="00BC57B1">
            <w:pPr>
              <w:rPr>
                <w:rFonts w:cs="Arial"/>
              </w:rPr>
            </w:pPr>
          </w:p>
          <w:p w14:paraId="200B6624" w14:textId="77777777" w:rsidR="00CD7DFE" w:rsidRPr="00275823" w:rsidRDefault="00CD7DFE" w:rsidP="00BC57B1">
            <w:pPr>
              <w:rPr>
                <w:rFonts w:cs="Arial"/>
                <w:color w:val="000000"/>
              </w:rPr>
            </w:pPr>
            <w:r>
              <w:rPr>
                <w:rFonts w:cs="Arial"/>
                <w:color w:val="000000"/>
              </w:rPr>
              <w:t>Sent to:</w:t>
            </w:r>
          </w:p>
          <w:p w14:paraId="705A3F5A"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115A273" wp14:editId="2605DEFC">
                  <wp:extent cx="152400" cy="152400"/>
                  <wp:effectExtent l="0" t="0" r="0" b="0"/>
                  <wp:docPr id="44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3A109240" w14:textId="77777777" w:rsidR="00CD7DFE" w:rsidRDefault="00CD7DFE" w:rsidP="00A72B37"/>
    <w:p w14:paraId="28C77F5D" w14:textId="77777777" w:rsidR="00A72B37" w:rsidRDefault="00A72B37" w:rsidP="00A72B37">
      <w:pPr>
        <w:pStyle w:val="Heading4"/>
      </w:pPr>
      <w:r>
        <w:t>Logical</w:t>
      </w:r>
      <w:r w:rsidRPr="00F15706">
        <w:t xml:space="preserve"> Parameters</w:t>
      </w:r>
    </w:p>
    <w:p w14:paraId="086DCBA9" w14:textId="77777777" w:rsidR="00A72B37" w:rsidRDefault="00A72B37" w:rsidP="00A72B37"/>
    <w:p w14:paraId="772AC0B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BD792D6" w14:textId="77777777" w:rsidTr="00EB7D77">
        <w:trPr>
          <w:trHeight w:val="211"/>
        </w:trPr>
        <w:tc>
          <w:tcPr>
            <w:tcW w:w="2689" w:type="dxa"/>
            <w:shd w:val="clear" w:color="auto" w:fill="D9D9D9" w:themeFill="background1" w:themeFillShade="D9"/>
            <w:noWrap/>
            <w:hideMark/>
          </w:tcPr>
          <w:p w14:paraId="3E2F769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E6019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AA997BB" w14:textId="77777777" w:rsidTr="00EB7D77">
        <w:trPr>
          <w:trHeight w:val="410"/>
        </w:trPr>
        <w:tc>
          <w:tcPr>
            <w:tcW w:w="2689" w:type="dxa"/>
            <w:noWrap/>
          </w:tcPr>
          <w:p w14:paraId="5828F02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593301D"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7323EAAE" w14:textId="77777777" w:rsidTr="00EB7D77">
        <w:trPr>
          <w:trHeight w:val="410"/>
        </w:trPr>
        <w:tc>
          <w:tcPr>
            <w:tcW w:w="2689" w:type="dxa"/>
            <w:noWrap/>
          </w:tcPr>
          <w:p w14:paraId="072EE0EA"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C772DC7" w14:textId="77777777" w:rsidR="009649F4" w:rsidRPr="003F473D" w:rsidRDefault="009649F4" w:rsidP="00EB7D77">
            <w:pPr>
              <w:rPr>
                <w:rFonts w:cs="Arial"/>
                <w:color w:val="000000"/>
                <w:sz w:val="18"/>
                <w:szCs w:val="18"/>
              </w:rPr>
            </w:pPr>
          </w:p>
        </w:tc>
      </w:tr>
    </w:tbl>
    <w:p w14:paraId="43EF08AD" w14:textId="77777777" w:rsidR="009649F4" w:rsidRDefault="009649F4" w:rsidP="00A72B37"/>
    <w:p w14:paraId="442CAB3D" w14:textId="77777777" w:rsidR="00822913" w:rsidRDefault="00822913" w:rsidP="00822913">
      <w:pPr>
        <w:pStyle w:val="Heading3"/>
      </w:pPr>
      <w:r>
        <w:t>Function Modeling</w:t>
      </w:r>
    </w:p>
    <w:p w14:paraId="00B22D90" w14:textId="77777777" w:rsidR="00EF5443" w:rsidRPr="00C75AE5" w:rsidRDefault="00EF5443" w:rsidP="00EF5443"/>
    <w:p w14:paraId="4E8A9E17" w14:textId="77777777" w:rsidR="002D15F6" w:rsidRDefault="002D15F6" w:rsidP="0061324D">
      <w:pPr>
        <w:pStyle w:val="Heading4"/>
        <w:numPr>
          <w:ilvl w:val="3"/>
          <w:numId w:val="4"/>
        </w:numPr>
      </w:pPr>
      <w:r>
        <w:lastRenderedPageBreak/>
        <w:t>Use Cases</w:t>
      </w:r>
    </w:p>
    <w:p w14:paraId="36DFBBB6" w14:textId="77777777" w:rsidR="002D15F6" w:rsidRDefault="002D15F6" w:rsidP="002D15F6"/>
    <w:p w14:paraId="403114E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5FAB476" w14:textId="77777777" w:rsidR="009649F4" w:rsidRDefault="009649F4" w:rsidP="009649F4">
      <w:pPr>
        <w:pStyle w:val="Heading4"/>
        <w:numPr>
          <w:ilvl w:val="3"/>
          <w:numId w:val="4"/>
        </w:numPr>
      </w:pPr>
      <w:r>
        <w:t>State Charts</w:t>
      </w:r>
    </w:p>
    <w:p w14:paraId="6DE9D999" w14:textId="77777777" w:rsidR="00195B38" w:rsidRDefault="00195B38" w:rsidP="00A76553">
      <w:pPr>
        <w:contextualSpacing/>
        <w:rPr>
          <w:color w:val="A6A6A6" w:themeColor="background1" w:themeShade="A6"/>
        </w:rPr>
      </w:pPr>
    </w:p>
    <w:p w14:paraId="3F4DAE67"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2288DF2" w14:textId="77777777" w:rsidR="00A76553" w:rsidRPr="00FF5F72" w:rsidRDefault="00A76553" w:rsidP="00A76553">
      <w:pPr>
        <w:contextualSpacing/>
        <w:rPr>
          <w:color w:val="A6A6A6" w:themeColor="background1" w:themeShade="A6"/>
        </w:rPr>
      </w:pPr>
    </w:p>
    <w:p w14:paraId="08DA3F4E" w14:textId="77777777" w:rsidR="00A76553" w:rsidRPr="00004083" w:rsidRDefault="00A76553" w:rsidP="00A76553">
      <w:pPr>
        <w:contextualSpacing/>
        <w:rPr>
          <w:rFonts w:cs="Arial"/>
        </w:rPr>
      </w:pPr>
    </w:p>
    <w:p w14:paraId="37BB4444" w14:textId="77777777" w:rsidR="009649F4" w:rsidRDefault="009649F4" w:rsidP="009649F4">
      <w:pPr>
        <w:pStyle w:val="Heading4"/>
        <w:numPr>
          <w:ilvl w:val="3"/>
          <w:numId w:val="4"/>
        </w:numPr>
      </w:pPr>
      <w:r>
        <w:t>Activity Diagrams</w:t>
      </w:r>
    </w:p>
    <w:p w14:paraId="2636AFA2" w14:textId="77777777" w:rsidR="009649F4" w:rsidRDefault="009649F4" w:rsidP="009649F4"/>
    <w:p w14:paraId="1AFCA5E8"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97576C4" w14:textId="77777777" w:rsidR="009649F4" w:rsidRPr="00FF5F72" w:rsidRDefault="009649F4" w:rsidP="009649F4">
      <w:pPr>
        <w:contextualSpacing/>
        <w:rPr>
          <w:color w:val="A6A6A6" w:themeColor="background1" w:themeShade="A6"/>
        </w:rPr>
      </w:pPr>
    </w:p>
    <w:p w14:paraId="5A5A33F7" w14:textId="77777777" w:rsidR="009649F4" w:rsidRDefault="009649F4" w:rsidP="009649F4">
      <w:pPr>
        <w:pStyle w:val="Heading4"/>
        <w:numPr>
          <w:ilvl w:val="3"/>
          <w:numId w:val="4"/>
        </w:numPr>
      </w:pPr>
      <w:r>
        <w:t>Sequence Diagrams</w:t>
      </w:r>
    </w:p>
    <w:p w14:paraId="518860BF" w14:textId="77777777" w:rsidR="00987D84" w:rsidRPr="00EB7D77" w:rsidRDefault="00987D84" w:rsidP="00EB7D77">
      <w:pPr>
        <w:rPr>
          <w:rStyle w:val="SubtleEmphasis"/>
          <w:i w:val="0"/>
          <w:iCs w:val="0"/>
          <w:color w:val="auto"/>
          <w:highlight w:val="green"/>
        </w:rPr>
      </w:pPr>
    </w:p>
    <w:p w14:paraId="77F46D4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7123514" w14:textId="77777777" w:rsidR="00987D84" w:rsidRDefault="00987D84" w:rsidP="00987D84"/>
    <w:p w14:paraId="108B4844" w14:textId="77777777" w:rsidR="009649F4" w:rsidRDefault="009649F4" w:rsidP="009649F4"/>
    <w:p w14:paraId="4A5FFFE4" w14:textId="77777777" w:rsidR="009649F4" w:rsidRDefault="009649F4" w:rsidP="009649F4">
      <w:pPr>
        <w:pStyle w:val="Heading4"/>
        <w:numPr>
          <w:ilvl w:val="3"/>
          <w:numId w:val="4"/>
        </w:numPr>
      </w:pPr>
      <w:r>
        <w:t>Decision Tables</w:t>
      </w:r>
    </w:p>
    <w:p w14:paraId="5FE8A797" w14:textId="77777777" w:rsidR="009649F4" w:rsidRDefault="009649F4" w:rsidP="009649F4"/>
    <w:p w14:paraId="7B723CEB" w14:textId="77777777" w:rsidR="00F15706" w:rsidRDefault="00DA0800" w:rsidP="00822913">
      <w:pPr>
        <w:pStyle w:val="Heading3"/>
      </w:pPr>
      <w:r>
        <w:t>Function Requirements</w:t>
      </w:r>
    </w:p>
    <w:p w14:paraId="6898073E" w14:textId="77777777" w:rsidR="00F15706" w:rsidRDefault="00F15706" w:rsidP="00783BCF">
      <w:pPr>
        <w:pStyle w:val="Heading4"/>
      </w:pPr>
      <w:r>
        <w:t>Functional Requirements</w:t>
      </w:r>
    </w:p>
    <w:p w14:paraId="2B5AC9BD" w14:textId="77777777" w:rsidR="006E54B3" w:rsidRDefault="00F15706" w:rsidP="006E54B3">
      <w:pPr>
        <w:pStyle w:val="Heading5"/>
      </w:pPr>
      <w:r>
        <w:t>Normal Operation</w:t>
      </w:r>
    </w:p>
    <w:p w14:paraId="54FA26EF" w14:textId="77777777" w:rsidR="005961D3" w:rsidRDefault="005961D3" w:rsidP="00BB6A63"/>
    <w:p w14:paraId="1BB47F69" w14:textId="77777777" w:rsidR="00BB6A63" w:rsidRDefault="00BB6A63" w:rsidP="00BB6A63"/>
    <w:p w14:paraId="768897CA" w14:textId="77777777" w:rsidR="001F5E54" w:rsidRPr="0017445F" w:rsidRDefault="00AE04B0" w:rsidP="001F5E54">
      <w:pPr>
        <w:pStyle w:val="RERequirement"/>
        <w:shd w:val="clear" w:color="auto" w:fill="F2F2F2" w:themeFill="background1" w:themeFillShade="F2"/>
      </w:pPr>
      <w:bookmarkStart w:id="148" w:name="_eb659c23729598db749a889ec3860141"/>
      <w:bookmarkEnd w:id="148"/>
      <w:r>
        <w:t xml:space="preserve"> MSS Lockout 1.1</w:t>
      </w:r>
    </w:p>
    <w:p w14:paraId="71340682" w14:textId="77777777" w:rsidR="001F5E54" w:rsidRDefault="00AE04B0" w:rsidP="001F5E54">
      <w:pPr>
        <w:rPr>
          <w:rFonts w:cs="Arial"/>
        </w:rPr>
      </w:pPr>
      <w:r>
        <w:rPr>
          <w:rFonts w:cs="Arial"/>
        </w:rPr>
        <w:t>When global MSS is turned off, the MSS Audio System will disable actions that transition zone mode.</w:t>
      </w:r>
    </w:p>
    <w:p w14:paraId="73EA99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D551C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5CEA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C704BA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018B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B0E5E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the ability to enter zone mode.</w:t>
            </w:r>
          </w:p>
        </w:tc>
      </w:tr>
      <w:tr w:rsidR="001F5E54" w:rsidRPr="00FD127C" w14:paraId="4494AB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11EC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A211A" w14:textId="77777777" w:rsidR="00CA5241" w:rsidRDefault="00CA5241"/>
        </w:tc>
      </w:tr>
      <w:tr w:rsidR="001F5E54" w:rsidRPr="00FD127C" w14:paraId="12FA23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E6B6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BCBE7" w14:textId="77777777" w:rsidR="00CA5241" w:rsidRDefault="00CA5241"/>
        </w:tc>
      </w:tr>
      <w:tr w:rsidR="001F5E54" w:rsidRPr="00FD127C" w14:paraId="58D0E8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543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AACFB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0187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77DC5" w14:textId="77777777" w:rsidR="00CA5241" w:rsidRDefault="00CA5241"/>
        </w:tc>
      </w:tr>
      <w:tr w:rsidR="001F5E54" w:rsidRPr="00FD127C" w14:paraId="67B4FF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218F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41C4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A482EC8" wp14:editId="4E378233">
                  <wp:extent cx="152400" cy="152400"/>
                  <wp:effectExtent l="0" t="0" r="0" b="0"/>
                  <wp:docPr id="448"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9D051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91987" w14:textId="77777777" w:rsidR="00CA5241" w:rsidRDefault="00CA5241"/>
        </w:tc>
      </w:tr>
      <w:tr w:rsidR="001F5E54" w:rsidRPr="00FD127C" w14:paraId="45D254C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AE1E7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483A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B09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5E5E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0BA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1E746" w14:textId="77777777" w:rsidR="00CA5241" w:rsidRDefault="00CA5241"/>
        </w:tc>
      </w:tr>
      <w:tr w:rsidR="001F5E54" w:rsidRPr="00FD127C" w14:paraId="01F5F82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B22CC" w14:textId="77777777" w:rsidR="001F5E54" w:rsidRPr="00FD127C" w:rsidRDefault="00F56C9D"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42B10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8ED10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3E88C6" w14:textId="77777777" w:rsidR="00BB6A63" w:rsidRDefault="00BB6A63" w:rsidP="00BB6A63"/>
    <w:p w14:paraId="7E1202A1" w14:textId="77777777" w:rsidR="001F5E54" w:rsidRPr="0017445F" w:rsidRDefault="00AE04B0" w:rsidP="001F5E54">
      <w:pPr>
        <w:pStyle w:val="RERequirement"/>
        <w:shd w:val="clear" w:color="auto" w:fill="F2F2F2" w:themeFill="background1" w:themeFillShade="F2"/>
      </w:pPr>
      <w:bookmarkStart w:id="149" w:name="_128afa3ef07233e98259187d497f880a"/>
      <w:bookmarkEnd w:id="149"/>
      <w:r>
        <w:t xml:space="preserve"> MyKey 1.1</w:t>
      </w:r>
    </w:p>
    <w:p w14:paraId="13FBE542" w14:textId="77777777" w:rsidR="001F5E54" w:rsidRDefault="00AE04B0" w:rsidP="001F5E54">
      <w:pPr>
        <w:rPr>
          <w:rFonts w:cs="Arial"/>
        </w:rPr>
      </w:pPr>
      <w:r>
        <w:rPr>
          <w:rFonts w:cs="Arial"/>
        </w:rPr>
        <w:t>When the MSS Audio System receives an active status for MyKey, the MSS Audio System shall prohibit transitions into zone mode.</w:t>
      </w:r>
    </w:p>
    <w:p w14:paraId="4196D7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DDF5A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DF416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57E0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5AF3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040A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MyKey is active, zone mode is unavailable.</w:t>
            </w:r>
          </w:p>
        </w:tc>
      </w:tr>
      <w:tr w:rsidR="001F5E54" w:rsidRPr="00FD127C" w14:paraId="0D5BD4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37FB1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A8373C" w14:textId="77777777" w:rsidR="00CA5241" w:rsidRDefault="00CA5241"/>
        </w:tc>
      </w:tr>
      <w:tr w:rsidR="001F5E54" w:rsidRPr="00FD127C" w14:paraId="57D6F4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606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C8BAC" w14:textId="77777777" w:rsidR="00CA5241" w:rsidRDefault="00CA5241"/>
        </w:tc>
      </w:tr>
      <w:tr w:rsidR="001F5E54" w:rsidRPr="00FD127C" w14:paraId="09FD8C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BAE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4E40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D0D6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3803FC" w14:textId="77777777" w:rsidR="00CA5241" w:rsidRDefault="00CA5241"/>
        </w:tc>
      </w:tr>
      <w:tr w:rsidR="001F5E54" w:rsidRPr="00FD127C" w14:paraId="484824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A902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A0B8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A0E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EA86F5" w14:textId="77777777" w:rsidR="00CA5241" w:rsidRDefault="00CA5241"/>
        </w:tc>
      </w:tr>
      <w:tr w:rsidR="001F5E54" w:rsidRPr="00FD127C" w14:paraId="0085319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344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6854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3FDD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8DDD0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5FB2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623483" w14:textId="77777777" w:rsidR="00CA5241" w:rsidRDefault="00CA5241"/>
        </w:tc>
      </w:tr>
      <w:tr w:rsidR="001F5E54" w:rsidRPr="00FD127C" w14:paraId="5492D7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CB9FC9" w14:textId="77777777" w:rsidR="001F5E54" w:rsidRPr="00FD127C" w:rsidRDefault="00F56C9D"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BD8B2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90582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701154" w14:textId="77777777" w:rsidR="00F15706" w:rsidRDefault="00F15706" w:rsidP="00783BCF">
      <w:pPr>
        <w:pStyle w:val="Heading5"/>
      </w:pPr>
      <w:r>
        <w:lastRenderedPageBreak/>
        <w:t>Error Handling</w:t>
      </w:r>
    </w:p>
    <w:p w14:paraId="06558768" w14:textId="77777777" w:rsidR="005961D3" w:rsidRDefault="005961D3" w:rsidP="00BB6A63"/>
    <w:p w14:paraId="1A3843A0" w14:textId="77777777" w:rsidR="005961D3" w:rsidRDefault="005961D3" w:rsidP="005961D3">
      <w:pPr>
        <w:rPr>
          <w:color w:val="A6A6A6" w:themeColor="background1" w:themeShade="A6"/>
        </w:rPr>
      </w:pPr>
      <w:r>
        <w:rPr>
          <w:color w:val="A6A6A6" w:themeColor="background1" w:themeShade="A6"/>
        </w:rPr>
        <w:t>No Error Handling Requirements specified.</w:t>
      </w:r>
    </w:p>
    <w:p w14:paraId="7B87165B" w14:textId="77777777" w:rsidR="00DD7D94" w:rsidRDefault="00DD7D94" w:rsidP="00DD7D94">
      <w:pPr>
        <w:pStyle w:val="Heading4"/>
      </w:pPr>
      <w:r>
        <w:t>Non-Functional Requirements</w:t>
      </w:r>
    </w:p>
    <w:p w14:paraId="08719AF8" w14:textId="77777777" w:rsidR="005961D3" w:rsidRDefault="005961D3" w:rsidP="00BB6A63"/>
    <w:p w14:paraId="0952E3F4" w14:textId="77777777" w:rsidR="005961D3" w:rsidRDefault="005961D3" w:rsidP="005961D3">
      <w:pPr>
        <w:rPr>
          <w:color w:val="A6A6A6" w:themeColor="background1" w:themeShade="A6"/>
        </w:rPr>
      </w:pPr>
      <w:r>
        <w:rPr>
          <w:color w:val="A6A6A6" w:themeColor="background1" w:themeShade="A6"/>
        </w:rPr>
        <w:t>No Non-Functional Requirements specified.</w:t>
      </w:r>
    </w:p>
    <w:p w14:paraId="4BFFC289" w14:textId="77777777" w:rsidR="00DF462B" w:rsidRDefault="00427220" w:rsidP="00DF462B">
      <w:pPr>
        <w:pStyle w:val="Heading4"/>
      </w:pPr>
      <w:r>
        <w:t>Functional</w:t>
      </w:r>
      <w:r w:rsidR="00DF462B">
        <w:t xml:space="preserve"> Safety Requirements</w:t>
      </w:r>
    </w:p>
    <w:p w14:paraId="2DD6D2C5" w14:textId="77777777" w:rsidR="00DF462B" w:rsidRDefault="00DF462B" w:rsidP="00DF462B">
      <w:pPr>
        <w:rPr>
          <w:highlight w:val="yellow"/>
        </w:rPr>
      </w:pPr>
    </w:p>
    <w:p w14:paraId="2560909B"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4985744" w14:textId="77777777" w:rsidR="00DD7D94" w:rsidRDefault="00DD7D94" w:rsidP="00DD7D94">
      <w:pPr>
        <w:pStyle w:val="Heading4"/>
      </w:pPr>
      <w:r>
        <w:t>Other Requirements</w:t>
      </w:r>
    </w:p>
    <w:p w14:paraId="63586DB8" w14:textId="77777777" w:rsidR="00DD7D94" w:rsidRDefault="00DD7D94" w:rsidP="00DD7D94">
      <w:pPr>
        <w:pStyle w:val="Heading5"/>
      </w:pPr>
      <w:r>
        <w:t>Design Requirements</w:t>
      </w:r>
    </w:p>
    <w:p w14:paraId="52761784" w14:textId="77777777" w:rsidR="005961D3" w:rsidRDefault="005961D3" w:rsidP="00CA4A62"/>
    <w:p w14:paraId="1770FD78" w14:textId="77777777" w:rsidR="005961D3" w:rsidRDefault="005961D3" w:rsidP="005961D3">
      <w:pPr>
        <w:rPr>
          <w:color w:val="A6A6A6" w:themeColor="background1" w:themeShade="A6"/>
        </w:rPr>
      </w:pPr>
      <w:r>
        <w:rPr>
          <w:color w:val="A6A6A6" w:themeColor="background1" w:themeShade="A6"/>
        </w:rPr>
        <w:t>No Design Requirements specified.</w:t>
      </w:r>
    </w:p>
    <w:p w14:paraId="64B8A841" w14:textId="77777777" w:rsidR="000D7866" w:rsidRPr="00E47D48" w:rsidRDefault="000D7866" w:rsidP="00E47D48">
      <w:pPr>
        <w:rPr>
          <w:color w:val="FF0000"/>
        </w:rPr>
      </w:pPr>
    </w:p>
    <w:p w14:paraId="1B1BA047" w14:textId="77777777" w:rsidR="009C1EEC" w:rsidRDefault="000D732E" w:rsidP="0061324D">
      <w:pPr>
        <w:pStyle w:val="Heading2"/>
        <w:numPr>
          <w:ilvl w:val="1"/>
          <w:numId w:val="4"/>
        </w:numPr>
      </w:pPr>
      <w:r>
        <w:t xml:space="preserve">Logical Function </w:t>
      </w:r>
      <w:r>
        <w:rPr>
          <w:noProof/>
        </w:rPr>
        <w:drawing>
          <wp:inline distT="0" distB="0" distL="0" distR="0" wp14:anchorId="428ACCAC" wp14:editId="61DABCC5">
            <wp:extent cx="152400" cy="152400"/>
            <wp:effectExtent l="0" t="0" r="0" b="0"/>
            <wp:docPr id="450"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0" w:name="_6ebf2e721482301829e2236dcbee6386"/>
      <w:r w:rsidR="008E73AE">
        <w:t>Change Volume</w:t>
      </w:r>
      <w:bookmarkEnd w:id="150"/>
    </w:p>
    <w:p w14:paraId="0DE09565" w14:textId="77777777" w:rsidR="0061785D" w:rsidRDefault="0061785D" w:rsidP="00783BCF">
      <w:pPr>
        <w:pStyle w:val="Heading3"/>
      </w:pPr>
      <w:r>
        <w:t xml:space="preserve">Function </w:t>
      </w:r>
      <w:r w:rsidR="00283752">
        <w:t>Overview</w:t>
      </w:r>
    </w:p>
    <w:p w14:paraId="7BCFEFBF" w14:textId="77777777" w:rsidR="00427220" w:rsidRDefault="000D732E" w:rsidP="00427220">
      <w:pPr>
        <w:pStyle w:val="Heading4"/>
      </w:pPr>
      <w:r>
        <w:t xml:space="preserve">Function </w:t>
      </w:r>
      <w:r w:rsidR="00283752">
        <w:t>Description</w:t>
      </w:r>
    </w:p>
    <w:p w14:paraId="732D6B18" w14:textId="77777777" w:rsidR="00794B45" w:rsidRDefault="00794B45" w:rsidP="009C1EEC">
      <w:pPr>
        <w:contextualSpacing/>
      </w:pPr>
    </w:p>
    <w:p w14:paraId="30726989" w14:textId="77777777" w:rsidR="00AC0C92" w:rsidRDefault="00AC0C92" w:rsidP="009C1EEC">
      <w:pPr>
        <w:contextualSpacing/>
      </w:pPr>
      <w:r>
        <w:t>Function is allocated to:</w:t>
      </w:r>
    </w:p>
    <w:p w14:paraId="30478350" w14:textId="77777777" w:rsidR="00AC0C92" w:rsidRDefault="00604AF5" w:rsidP="0061324D">
      <w:pPr>
        <w:pStyle w:val="ListParagraph"/>
        <w:numPr>
          <w:ilvl w:val="0"/>
          <w:numId w:val="13"/>
        </w:numPr>
        <w:contextualSpacing/>
      </w:pPr>
      <w:r>
        <w:rPr>
          <w:noProof/>
        </w:rPr>
        <w:drawing>
          <wp:inline distT="0" distB="0" distL="0" distR="0" wp14:anchorId="1F88CD0D" wp14:editId="5E2F2C62">
            <wp:extent cx="152400" cy="152400"/>
            <wp:effectExtent l="0" t="0" r="0" b="0"/>
            <wp:docPr id="452" name="Picture 2009853777.jpg" descr="2009853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2009853777.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Change Volume</w:t>
      </w:r>
      <w:r>
        <w:t xml:space="preserve"> &lt;&lt;Logical&gt;&gt;</w:t>
      </w:r>
    </w:p>
    <w:p w14:paraId="42856609" w14:textId="77777777" w:rsidR="00AC0C92" w:rsidRDefault="00604AF5" w:rsidP="0061324D">
      <w:pPr>
        <w:pStyle w:val="ListParagraph"/>
        <w:numPr>
          <w:ilvl w:val="0"/>
          <w:numId w:val="13"/>
        </w:numPr>
        <w:contextualSpacing/>
      </w:pPr>
      <w:r>
        <w:rPr>
          <w:noProof/>
        </w:rPr>
        <w:drawing>
          <wp:inline distT="0" distB="0" distL="0" distR="0" wp14:anchorId="52C6A270" wp14:editId="29527FAD">
            <wp:extent cx="152400" cy="152400"/>
            <wp:effectExtent l="0" t="0" r="0" b="0"/>
            <wp:docPr id="45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12A8362C" w14:textId="77777777" w:rsidR="00794B45" w:rsidRDefault="00794B45" w:rsidP="009C1EEC">
      <w:pPr>
        <w:contextualSpacing/>
      </w:pPr>
    </w:p>
    <w:p w14:paraId="5A32F3B9" w14:textId="77777777" w:rsidR="009C1EEC" w:rsidRDefault="009C1EEC" w:rsidP="009C1EEC">
      <w:pPr>
        <w:contextualSpacing/>
      </w:pPr>
      <w:r w:rsidRPr="00A554C4">
        <w:t>MSS Function responsible for Adjusting the Volume</w:t>
      </w:r>
    </w:p>
    <w:p w14:paraId="6FBCF3D2" w14:textId="77777777" w:rsidR="00282E2C" w:rsidRDefault="000D732E" w:rsidP="00FD32A2">
      <w:pPr>
        <w:pStyle w:val="Heading4"/>
      </w:pPr>
      <w:r>
        <w:t xml:space="preserve">Function </w:t>
      </w:r>
      <w:r w:rsidR="00282E2C">
        <w:t>Variants</w:t>
      </w:r>
    </w:p>
    <w:p w14:paraId="3EE2A38B" w14:textId="77777777" w:rsidR="00282E2C" w:rsidRDefault="00282E2C" w:rsidP="00282E2C"/>
    <w:p w14:paraId="17A8E6D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4FCDF74A" w14:textId="77777777" w:rsidTr="00EB7D77">
        <w:trPr>
          <w:trHeight w:val="314"/>
        </w:trPr>
        <w:tc>
          <w:tcPr>
            <w:tcW w:w="2523" w:type="dxa"/>
            <w:shd w:val="clear" w:color="auto" w:fill="D9D9D9" w:themeFill="background1" w:themeFillShade="D9"/>
          </w:tcPr>
          <w:p w14:paraId="45AC6354"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016B613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F7D2A57"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1201BFD" w14:textId="77777777" w:rsidTr="00EB7D77">
        <w:trPr>
          <w:trHeight w:val="198"/>
        </w:trPr>
        <w:tc>
          <w:tcPr>
            <w:tcW w:w="2523" w:type="dxa"/>
          </w:tcPr>
          <w:p w14:paraId="2B94B341"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2AD8CD9" w14:textId="77777777" w:rsidR="000D732E" w:rsidRPr="009E3B7C" w:rsidRDefault="000D732E" w:rsidP="00EB7D77">
            <w:pPr>
              <w:overflowPunct/>
              <w:autoSpaceDE/>
              <w:autoSpaceDN/>
              <w:adjustRightInd/>
              <w:textAlignment w:val="center"/>
              <w:rPr>
                <w:rFonts w:cs="Arial"/>
              </w:rPr>
            </w:pPr>
          </w:p>
        </w:tc>
        <w:tc>
          <w:tcPr>
            <w:tcW w:w="2551" w:type="dxa"/>
          </w:tcPr>
          <w:p w14:paraId="57011834" w14:textId="77777777" w:rsidR="000D732E" w:rsidRDefault="000D732E" w:rsidP="00EB7D77">
            <w:pPr>
              <w:rPr>
                <w:rFonts w:cs="Arial"/>
                <w:lang w:val="en-GB"/>
              </w:rPr>
            </w:pPr>
            <w:r>
              <w:rPr>
                <w:rFonts w:cs="Arial"/>
                <w:lang w:val="en-GB"/>
              </w:rPr>
              <w:t xml:space="preserve">e.g. ExtLightTechnology = LED </w:t>
            </w:r>
          </w:p>
          <w:p w14:paraId="600A65A6" w14:textId="77777777" w:rsidR="000D732E" w:rsidRDefault="000D732E" w:rsidP="00EB7D77">
            <w:pPr>
              <w:rPr>
                <w:rFonts w:cs="Arial"/>
                <w:lang w:val="en-GB"/>
              </w:rPr>
            </w:pPr>
            <w:r>
              <w:rPr>
                <w:rFonts w:cs="Arial"/>
                <w:lang w:val="en-GB"/>
              </w:rPr>
              <w:t>OR</w:t>
            </w:r>
          </w:p>
          <w:p w14:paraId="09EA6B39" w14:textId="77777777" w:rsidR="000D732E" w:rsidRPr="005A344A" w:rsidRDefault="000D732E" w:rsidP="00EB7D77">
            <w:pPr>
              <w:rPr>
                <w:rFonts w:cs="Arial"/>
                <w:lang w:val="en-GB"/>
              </w:rPr>
            </w:pPr>
            <w:r>
              <w:rPr>
                <w:rFonts w:cs="Arial"/>
                <w:lang w:val="en-GB"/>
              </w:rPr>
              <w:t>ExtLightTechnology = Xenon</w:t>
            </w:r>
          </w:p>
        </w:tc>
      </w:tr>
    </w:tbl>
    <w:p w14:paraId="47DE67D1" w14:textId="77777777" w:rsidR="000D732E" w:rsidRPr="005067FC" w:rsidRDefault="000D732E" w:rsidP="00282E2C">
      <w:pPr>
        <w:rPr>
          <w:i/>
          <w:color w:val="A6A6A6" w:themeColor="background1" w:themeShade="A6"/>
        </w:rPr>
      </w:pPr>
    </w:p>
    <w:p w14:paraId="3A418B87" w14:textId="77777777" w:rsidR="00427220" w:rsidRDefault="00427220" w:rsidP="00FD32A2">
      <w:pPr>
        <w:pStyle w:val="Heading4"/>
      </w:pPr>
      <w:r>
        <w:t>Input Requirements</w:t>
      </w:r>
      <w:r w:rsidR="000D732E">
        <w:t>/Documents</w:t>
      </w:r>
    </w:p>
    <w:p w14:paraId="7F928DBC"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1A4D3B0C" w14:textId="77777777" w:rsidTr="00656A21">
        <w:trPr>
          <w:trHeight w:val="20"/>
        </w:trPr>
        <w:tc>
          <w:tcPr>
            <w:tcW w:w="1561" w:type="dxa"/>
            <w:shd w:val="clear" w:color="auto" w:fill="D9D9D9" w:themeFill="background1" w:themeFillShade="D9"/>
          </w:tcPr>
          <w:p w14:paraId="34546161"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4289849" w14:textId="77777777" w:rsidR="000D732E" w:rsidRDefault="000D732E" w:rsidP="00EB7D77">
            <w:pPr>
              <w:rPr>
                <w:rFonts w:ascii="Helvetica" w:hAnsi="Helvetica" w:cs="Helvetica"/>
                <w:sz w:val="16"/>
              </w:rPr>
            </w:pPr>
          </w:p>
          <w:p w14:paraId="4466FE63"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E39FBF3"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18366E7"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90F8CA7" w14:textId="77777777" w:rsidR="000D732E" w:rsidRDefault="000D732E" w:rsidP="00EB7D77">
            <w:pPr>
              <w:rPr>
                <w:rFonts w:ascii="Helvetica" w:hAnsi="Helvetica" w:cs="Helvetica"/>
                <w:b/>
              </w:rPr>
            </w:pPr>
            <w:r>
              <w:rPr>
                <w:rFonts w:ascii="Helvetica" w:hAnsi="Helvetica" w:cs="Helvetica"/>
                <w:b/>
              </w:rPr>
              <w:t>Derived Requirement</w:t>
            </w:r>
          </w:p>
          <w:p w14:paraId="2493A941" w14:textId="77777777" w:rsidR="000D732E" w:rsidRDefault="000D732E" w:rsidP="00EB7D77">
            <w:pPr>
              <w:rPr>
                <w:rFonts w:ascii="Helvetica" w:hAnsi="Helvetica" w:cs="Helvetica"/>
                <w:sz w:val="16"/>
              </w:rPr>
            </w:pPr>
          </w:p>
          <w:p w14:paraId="4FD0DA2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7914D00" w14:textId="77777777" w:rsidTr="00656A21">
        <w:trPr>
          <w:trHeight w:val="20"/>
        </w:trPr>
        <w:tc>
          <w:tcPr>
            <w:tcW w:w="10211" w:type="dxa"/>
            <w:gridSpan w:val="4"/>
            <w:shd w:val="clear" w:color="auto" w:fill="F2F2F2" w:themeFill="background1" w:themeFillShade="F2"/>
          </w:tcPr>
          <w:p w14:paraId="1FDEF60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19CEA795" w14:textId="77777777" w:rsidTr="00656A21">
        <w:trPr>
          <w:trHeight w:val="20"/>
        </w:trPr>
        <w:tc>
          <w:tcPr>
            <w:tcW w:w="1561" w:type="dxa"/>
          </w:tcPr>
          <w:p w14:paraId="2C43C667" w14:textId="77777777" w:rsidR="000D732E" w:rsidRPr="00D410AE" w:rsidRDefault="000D732E" w:rsidP="00EB7D77">
            <w:pPr>
              <w:rPr>
                <w:rFonts w:cs="Arial"/>
              </w:rPr>
            </w:pPr>
          </w:p>
        </w:tc>
        <w:tc>
          <w:tcPr>
            <w:tcW w:w="2694" w:type="dxa"/>
          </w:tcPr>
          <w:p w14:paraId="3F1F293F" w14:textId="77777777" w:rsidR="000D732E" w:rsidRDefault="000D732E" w:rsidP="00EB7D77">
            <w:pPr>
              <w:rPr>
                <w:rFonts w:cs="Arial"/>
              </w:rPr>
            </w:pPr>
            <w:r>
              <w:rPr>
                <w:rFonts w:cs="Arial"/>
              </w:rPr>
              <w:t>&lt;Example:</w:t>
            </w:r>
          </w:p>
          <w:p w14:paraId="297E28D6" w14:textId="77777777" w:rsidR="000D732E" w:rsidRPr="00D410AE" w:rsidRDefault="000D732E" w:rsidP="00EB7D77">
            <w:pPr>
              <w:rPr>
                <w:rFonts w:cs="Arial"/>
              </w:rPr>
            </w:pPr>
            <w:r>
              <w:rPr>
                <w:rFonts w:cs="Arial"/>
              </w:rPr>
              <w:t>id + title of relevant Feature Docs&gt;</w:t>
            </w:r>
          </w:p>
        </w:tc>
        <w:tc>
          <w:tcPr>
            <w:tcW w:w="2694" w:type="dxa"/>
          </w:tcPr>
          <w:p w14:paraId="67F15023" w14:textId="77777777" w:rsidR="000D732E" w:rsidRPr="00D410AE" w:rsidRDefault="000D732E" w:rsidP="00EB7D77">
            <w:pPr>
              <w:rPr>
                <w:rFonts w:cs="Arial"/>
              </w:rPr>
            </w:pPr>
            <w:r>
              <w:rPr>
                <w:rFonts w:cs="Arial"/>
              </w:rPr>
              <w:t>&lt;Example: “Requirements of Feature …”&gt;</w:t>
            </w:r>
          </w:p>
        </w:tc>
        <w:tc>
          <w:tcPr>
            <w:tcW w:w="3262" w:type="dxa"/>
          </w:tcPr>
          <w:p w14:paraId="2F9C49F9"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 xml:space="preserve">the </w:t>
            </w:r>
            <w:r>
              <w:rPr>
                <w:rFonts w:cs="Arial"/>
              </w:rPr>
              <w:lastRenderedPageBreak/>
              <w:t>input requirement (or to a requirement inside the input document) given in this table row&gt;</w:t>
            </w:r>
          </w:p>
        </w:tc>
      </w:tr>
      <w:tr w:rsidR="000D732E" w:rsidRPr="007C20FA" w14:paraId="5AF32300" w14:textId="77777777" w:rsidTr="00656A21">
        <w:trPr>
          <w:trHeight w:val="20"/>
        </w:trPr>
        <w:tc>
          <w:tcPr>
            <w:tcW w:w="1561" w:type="dxa"/>
          </w:tcPr>
          <w:p w14:paraId="27FFB59B" w14:textId="77777777" w:rsidR="000D732E" w:rsidRPr="00D410AE" w:rsidRDefault="000D732E" w:rsidP="00EB7D77">
            <w:pPr>
              <w:rPr>
                <w:rFonts w:cs="Arial"/>
              </w:rPr>
            </w:pPr>
          </w:p>
        </w:tc>
        <w:tc>
          <w:tcPr>
            <w:tcW w:w="2694" w:type="dxa"/>
          </w:tcPr>
          <w:p w14:paraId="17E6B0CF" w14:textId="77777777" w:rsidR="000D732E" w:rsidRDefault="000D732E" w:rsidP="00EB7D77">
            <w:pPr>
              <w:rPr>
                <w:rFonts w:cs="Arial"/>
              </w:rPr>
            </w:pPr>
          </w:p>
        </w:tc>
        <w:tc>
          <w:tcPr>
            <w:tcW w:w="2694" w:type="dxa"/>
          </w:tcPr>
          <w:p w14:paraId="0819C334" w14:textId="77777777" w:rsidR="000D732E" w:rsidRDefault="000D732E" w:rsidP="00EB7D77">
            <w:pPr>
              <w:rPr>
                <w:rFonts w:cs="Arial"/>
              </w:rPr>
            </w:pPr>
          </w:p>
        </w:tc>
        <w:tc>
          <w:tcPr>
            <w:tcW w:w="3262" w:type="dxa"/>
          </w:tcPr>
          <w:p w14:paraId="5F6258BD" w14:textId="77777777" w:rsidR="000D732E" w:rsidRDefault="000D732E" w:rsidP="00EB7D77">
            <w:pPr>
              <w:rPr>
                <w:rFonts w:cs="Arial"/>
              </w:rPr>
            </w:pPr>
          </w:p>
        </w:tc>
      </w:tr>
      <w:tr w:rsidR="000D732E" w:rsidRPr="007C20FA" w14:paraId="5EAE6F8F" w14:textId="77777777" w:rsidTr="00656A21">
        <w:trPr>
          <w:trHeight w:val="20"/>
        </w:trPr>
        <w:tc>
          <w:tcPr>
            <w:tcW w:w="10211" w:type="dxa"/>
            <w:gridSpan w:val="4"/>
            <w:shd w:val="clear" w:color="auto" w:fill="F2F2F2" w:themeFill="background1" w:themeFillShade="F2"/>
          </w:tcPr>
          <w:p w14:paraId="3C9296C2"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AF1E930" w14:textId="77777777" w:rsidTr="00656A21">
        <w:trPr>
          <w:trHeight w:val="20"/>
        </w:trPr>
        <w:tc>
          <w:tcPr>
            <w:tcW w:w="1561" w:type="dxa"/>
          </w:tcPr>
          <w:p w14:paraId="64FAAE0B" w14:textId="77777777" w:rsidR="000D732E" w:rsidRPr="00D410AE" w:rsidRDefault="000D732E" w:rsidP="00EB7D77">
            <w:pPr>
              <w:rPr>
                <w:rFonts w:cs="Arial"/>
              </w:rPr>
            </w:pPr>
          </w:p>
        </w:tc>
        <w:tc>
          <w:tcPr>
            <w:tcW w:w="2694" w:type="dxa"/>
          </w:tcPr>
          <w:p w14:paraId="7FF3C7D0" w14:textId="77777777" w:rsidR="000D732E" w:rsidRPr="00D410AE" w:rsidRDefault="000D732E" w:rsidP="00EB7D77">
            <w:pPr>
              <w:rPr>
                <w:rFonts w:cs="Arial"/>
              </w:rPr>
            </w:pPr>
            <w:r>
              <w:rPr>
                <w:rFonts w:cs="Arial"/>
              </w:rPr>
              <w:t>&lt;Example: some SDS (requirement)&gt;</w:t>
            </w:r>
          </w:p>
        </w:tc>
        <w:tc>
          <w:tcPr>
            <w:tcW w:w="2694" w:type="dxa"/>
          </w:tcPr>
          <w:p w14:paraId="46458560" w14:textId="77777777" w:rsidR="000D732E" w:rsidRPr="00D410AE" w:rsidRDefault="000D732E" w:rsidP="00EB7D77">
            <w:pPr>
              <w:rPr>
                <w:rFonts w:cs="Arial"/>
              </w:rPr>
            </w:pPr>
          </w:p>
        </w:tc>
        <w:tc>
          <w:tcPr>
            <w:tcW w:w="3262" w:type="dxa"/>
          </w:tcPr>
          <w:p w14:paraId="741A95CE" w14:textId="77777777" w:rsidR="000D732E" w:rsidRDefault="000D732E" w:rsidP="00EB7D77">
            <w:pPr>
              <w:rPr>
                <w:rFonts w:cs="Arial"/>
              </w:rPr>
            </w:pPr>
          </w:p>
        </w:tc>
      </w:tr>
      <w:tr w:rsidR="000D732E" w:rsidRPr="007C20FA" w14:paraId="60322277" w14:textId="77777777" w:rsidTr="00656A21">
        <w:trPr>
          <w:trHeight w:val="20"/>
        </w:trPr>
        <w:tc>
          <w:tcPr>
            <w:tcW w:w="1561" w:type="dxa"/>
          </w:tcPr>
          <w:p w14:paraId="6D8B98E5" w14:textId="77777777" w:rsidR="000D732E" w:rsidRDefault="000D732E" w:rsidP="00EB7D77">
            <w:pPr>
              <w:rPr>
                <w:rFonts w:cs="Arial"/>
              </w:rPr>
            </w:pPr>
          </w:p>
        </w:tc>
        <w:tc>
          <w:tcPr>
            <w:tcW w:w="2694" w:type="dxa"/>
          </w:tcPr>
          <w:p w14:paraId="1F758DD1" w14:textId="77777777" w:rsidR="000D732E" w:rsidRDefault="000D732E" w:rsidP="00EB7D77">
            <w:pPr>
              <w:rPr>
                <w:rFonts w:cs="Arial"/>
              </w:rPr>
            </w:pPr>
          </w:p>
        </w:tc>
        <w:tc>
          <w:tcPr>
            <w:tcW w:w="2694" w:type="dxa"/>
          </w:tcPr>
          <w:p w14:paraId="7BCE51E1" w14:textId="77777777" w:rsidR="000D732E" w:rsidRDefault="000D732E" w:rsidP="00EB7D77">
            <w:pPr>
              <w:rPr>
                <w:rFonts w:cs="Arial"/>
              </w:rPr>
            </w:pPr>
          </w:p>
        </w:tc>
        <w:tc>
          <w:tcPr>
            <w:tcW w:w="3262" w:type="dxa"/>
          </w:tcPr>
          <w:p w14:paraId="35282577" w14:textId="77777777" w:rsidR="000D732E" w:rsidRDefault="000D732E" w:rsidP="00EB7D77">
            <w:pPr>
              <w:rPr>
                <w:rFonts w:cs="Arial"/>
              </w:rPr>
            </w:pPr>
          </w:p>
        </w:tc>
      </w:tr>
      <w:tr w:rsidR="000D732E" w:rsidRPr="007C20FA" w14:paraId="6F184181" w14:textId="77777777" w:rsidTr="00656A21">
        <w:trPr>
          <w:trHeight w:val="20"/>
        </w:trPr>
        <w:tc>
          <w:tcPr>
            <w:tcW w:w="10211" w:type="dxa"/>
            <w:gridSpan w:val="4"/>
            <w:shd w:val="clear" w:color="auto" w:fill="F2F2F2" w:themeFill="background1" w:themeFillShade="F2"/>
          </w:tcPr>
          <w:p w14:paraId="7E612012"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0CD521FF" w14:textId="77777777" w:rsidTr="00656A21">
        <w:trPr>
          <w:trHeight w:val="20"/>
        </w:trPr>
        <w:tc>
          <w:tcPr>
            <w:tcW w:w="1561" w:type="dxa"/>
          </w:tcPr>
          <w:p w14:paraId="1095F285" w14:textId="77777777" w:rsidR="000D732E" w:rsidRPr="00D410AE" w:rsidRDefault="000D732E" w:rsidP="00EB7D77">
            <w:pPr>
              <w:rPr>
                <w:rFonts w:cs="Arial"/>
              </w:rPr>
            </w:pPr>
          </w:p>
        </w:tc>
        <w:tc>
          <w:tcPr>
            <w:tcW w:w="2694" w:type="dxa"/>
          </w:tcPr>
          <w:p w14:paraId="63858725" w14:textId="77777777" w:rsidR="000D732E" w:rsidRPr="00D410AE" w:rsidRDefault="000D732E" w:rsidP="00EB7D77">
            <w:pPr>
              <w:rPr>
                <w:rFonts w:cs="Arial"/>
              </w:rPr>
            </w:pPr>
          </w:p>
        </w:tc>
        <w:tc>
          <w:tcPr>
            <w:tcW w:w="2694" w:type="dxa"/>
          </w:tcPr>
          <w:p w14:paraId="149E8470" w14:textId="77777777" w:rsidR="000D732E" w:rsidRPr="00D410AE" w:rsidRDefault="000D732E" w:rsidP="00EB7D77">
            <w:pPr>
              <w:rPr>
                <w:rFonts w:cs="Arial"/>
              </w:rPr>
            </w:pPr>
          </w:p>
        </w:tc>
        <w:tc>
          <w:tcPr>
            <w:tcW w:w="3262" w:type="dxa"/>
          </w:tcPr>
          <w:p w14:paraId="204B890B" w14:textId="77777777" w:rsidR="000D732E" w:rsidRPr="00D410AE" w:rsidRDefault="000D732E" w:rsidP="00EB7D77">
            <w:pPr>
              <w:rPr>
                <w:rFonts w:cs="Arial"/>
              </w:rPr>
            </w:pPr>
          </w:p>
        </w:tc>
      </w:tr>
      <w:tr w:rsidR="000D732E" w:rsidRPr="007C20FA" w14:paraId="18DD3FBE" w14:textId="77777777" w:rsidTr="00656A21">
        <w:trPr>
          <w:trHeight w:val="20"/>
        </w:trPr>
        <w:tc>
          <w:tcPr>
            <w:tcW w:w="10211" w:type="dxa"/>
            <w:gridSpan w:val="4"/>
            <w:shd w:val="clear" w:color="auto" w:fill="F2F2F2" w:themeFill="background1" w:themeFillShade="F2"/>
          </w:tcPr>
          <w:p w14:paraId="6785F38C"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6DC37771" w14:textId="77777777" w:rsidTr="00656A21">
        <w:trPr>
          <w:trHeight w:val="20"/>
        </w:trPr>
        <w:tc>
          <w:tcPr>
            <w:tcW w:w="1561" w:type="dxa"/>
          </w:tcPr>
          <w:p w14:paraId="7AE3157D" w14:textId="77777777" w:rsidR="000D732E" w:rsidRPr="00D410AE" w:rsidRDefault="000D732E" w:rsidP="00EB7D77">
            <w:pPr>
              <w:rPr>
                <w:rFonts w:cs="Arial"/>
              </w:rPr>
            </w:pPr>
          </w:p>
        </w:tc>
        <w:tc>
          <w:tcPr>
            <w:tcW w:w="2694" w:type="dxa"/>
          </w:tcPr>
          <w:p w14:paraId="74BC68D3" w14:textId="77777777" w:rsidR="000D732E" w:rsidRPr="00D410AE" w:rsidRDefault="000D732E" w:rsidP="00EB7D77">
            <w:pPr>
              <w:rPr>
                <w:rFonts w:cs="Arial"/>
              </w:rPr>
            </w:pPr>
          </w:p>
        </w:tc>
        <w:tc>
          <w:tcPr>
            <w:tcW w:w="2694" w:type="dxa"/>
          </w:tcPr>
          <w:p w14:paraId="7B0E4FC6" w14:textId="77777777" w:rsidR="000D732E" w:rsidRPr="00D410AE" w:rsidRDefault="000D732E" w:rsidP="00EB7D77">
            <w:pPr>
              <w:rPr>
                <w:rFonts w:cs="Arial"/>
              </w:rPr>
            </w:pPr>
          </w:p>
        </w:tc>
        <w:tc>
          <w:tcPr>
            <w:tcW w:w="3262" w:type="dxa"/>
          </w:tcPr>
          <w:p w14:paraId="6F175923" w14:textId="77777777" w:rsidR="000D732E" w:rsidRPr="00D410AE" w:rsidRDefault="000D732E" w:rsidP="00EB7D77">
            <w:pPr>
              <w:rPr>
                <w:rFonts w:cs="Arial"/>
              </w:rPr>
            </w:pPr>
          </w:p>
        </w:tc>
      </w:tr>
      <w:tr w:rsidR="000D732E" w:rsidRPr="007C20FA" w14:paraId="2B6AE0E1" w14:textId="77777777" w:rsidTr="00656A21">
        <w:trPr>
          <w:trHeight w:val="20"/>
        </w:trPr>
        <w:tc>
          <w:tcPr>
            <w:tcW w:w="10211" w:type="dxa"/>
            <w:gridSpan w:val="4"/>
            <w:shd w:val="clear" w:color="auto" w:fill="F2F2F2" w:themeFill="background1" w:themeFillShade="F2"/>
          </w:tcPr>
          <w:p w14:paraId="7ECA214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CF81757" w14:textId="77777777" w:rsidTr="00656A21">
        <w:trPr>
          <w:trHeight w:val="20"/>
        </w:trPr>
        <w:tc>
          <w:tcPr>
            <w:tcW w:w="1561" w:type="dxa"/>
          </w:tcPr>
          <w:p w14:paraId="3E41F3FA" w14:textId="77777777" w:rsidR="000D732E" w:rsidRPr="00D410AE" w:rsidRDefault="000D732E" w:rsidP="00EB7D77">
            <w:pPr>
              <w:rPr>
                <w:rFonts w:cs="Arial"/>
              </w:rPr>
            </w:pPr>
          </w:p>
        </w:tc>
        <w:tc>
          <w:tcPr>
            <w:tcW w:w="2694" w:type="dxa"/>
          </w:tcPr>
          <w:p w14:paraId="0339884E" w14:textId="77777777" w:rsidR="000D732E" w:rsidRDefault="000D732E" w:rsidP="00EB7D77">
            <w:pPr>
              <w:rPr>
                <w:rFonts w:cs="Arial"/>
              </w:rPr>
            </w:pPr>
          </w:p>
        </w:tc>
        <w:tc>
          <w:tcPr>
            <w:tcW w:w="2694" w:type="dxa"/>
          </w:tcPr>
          <w:p w14:paraId="512EBA94" w14:textId="77777777" w:rsidR="000D732E" w:rsidRPr="00D410AE" w:rsidRDefault="000D732E" w:rsidP="00EB7D77">
            <w:pPr>
              <w:rPr>
                <w:rFonts w:cs="Arial"/>
              </w:rPr>
            </w:pPr>
          </w:p>
        </w:tc>
        <w:tc>
          <w:tcPr>
            <w:tcW w:w="3262" w:type="dxa"/>
          </w:tcPr>
          <w:p w14:paraId="08B899FC" w14:textId="77777777" w:rsidR="000D732E" w:rsidRPr="00D410AE" w:rsidRDefault="000D732E" w:rsidP="00EB7D77">
            <w:pPr>
              <w:rPr>
                <w:rFonts w:cs="Arial"/>
              </w:rPr>
            </w:pPr>
          </w:p>
        </w:tc>
      </w:tr>
      <w:tr w:rsidR="00656A21" w:rsidRPr="007C20FA" w14:paraId="0E38F56F" w14:textId="77777777" w:rsidTr="00656A21">
        <w:trPr>
          <w:trHeight w:val="20"/>
        </w:trPr>
        <w:tc>
          <w:tcPr>
            <w:tcW w:w="1561" w:type="dxa"/>
          </w:tcPr>
          <w:p w14:paraId="44A42053" w14:textId="77777777" w:rsidR="00656A21" w:rsidRPr="00D410AE" w:rsidRDefault="00656A21" w:rsidP="00EB7D77">
            <w:pPr>
              <w:rPr>
                <w:rFonts w:cs="Arial"/>
              </w:rPr>
            </w:pPr>
          </w:p>
        </w:tc>
        <w:tc>
          <w:tcPr>
            <w:tcW w:w="2694" w:type="dxa"/>
          </w:tcPr>
          <w:p w14:paraId="6778E113" w14:textId="77777777" w:rsidR="00656A21" w:rsidRDefault="00656A21" w:rsidP="00EB7D77">
            <w:pPr>
              <w:rPr>
                <w:rFonts w:cs="Arial"/>
              </w:rPr>
            </w:pPr>
          </w:p>
        </w:tc>
        <w:tc>
          <w:tcPr>
            <w:tcW w:w="2694" w:type="dxa"/>
          </w:tcPr>
          <w:p w14:paraId="235F7656" w14:textId="77777777" w:rsidR="00656A21" w:rsidRPr="00D410AE" w:rsidRDefault="00656A21" w:rsidP="00EB7D77">
            <w:pPr>
              <w:rPr>
                <w:rFonts w:cs="Arial"/>
              </w:rPr>
            </w:pPr>
          </w:p>
        </w:tc>
        <w:tc>
          <w:tcPr>
            <w:tcW w:w="3262" w:type="dxa"/>
          </w:tcPr>
          <w:p w14:paraId="204B9251" w14:textId="77777777" w:rsidR="00656A21" w:rsidRPr="00D410AE" w:rsidRDefault="00656A21" w:rsidP="00EB7D77">
            <w:pPr>
              <w:rPr>
                <w:rFonts w:cs="Arial"/>
              </w:rPr>
            </w:pPr>
          </w:p>
        </w:tc>
      </w:tr>
    </w:tbl>
    <w:p w14:paraId="3A2C6C28"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553E0349" w14:textId="77777777" w:rsidR="000D732E" w:rsidRPr="005067FC" w:rsidRDefault="000D732E" w:rsidP="00427220">
      <w:pPr>
        <w:rPr>
          <w:i/>
          <w:color w:val="A6A6A6" w:themeColor="background1" w:themeShade="A6"/>
        </w:rPr>
      </w:pPr>
    </w:p>
    <w:p w14:paraId="4710EFAB" w14:textId="77777777" w:rsidR="00427220" w:rsidRDefault="00427220" w:rsidP="00427220">
      <w:pPr>
        <w:pStyle w:val="Heading4"/>
      </w:pPr>
      <w:r>
        <w:t>Assumptions</w:t>
      </w:r>
    </w:p>
    <w:p w14:paraId="6FC75F64" w14:textId="77777777" w:rsidR="00A92B2F" w:rsidRDefault="00A92B2F" w:rsidP="00A92B2F"/>
    <w:p w14:paraId="4EA36B39"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E55591F" w14:textId="77777777" w:rsidR="00C0442C" w:rsidRDefault="00C0442C" w:rsidP="00A92B2F"/>
    <w:p w14:paraId="5B48FE49" w14:textId="77777777" w:rsidR="00F15706" w:rsidRDefault="00E60B64" w:rsidP="00783BCF">
      <w:pPr>
        <w:pStyle w:val="Heading3"/>
      </w:pPr>
      <w:r>
        <w:t>Function Scope</w:t>
      </w:r>
    </w:p>
    <w:p w14:paraId="1A501276" w14:textId="77777777" w:rsidR="00055646" w:rsidRPr="00A43B48" w:rsidRDefault="00055646" w:rsidP="00306D37">
      <w:pPr>
        <w:contextualSpacing/>
      </w:pPr>
    </w:p>
    <w:p w14:paraId="0CE0E77A" w14:textId="77777777" w:rsidR="00306D37" w:rsidRDefault="00306D37" w:rsidP="00306D37">
      <w:pPr>
        <w:contextualSpacing/>
      </w:pPr>
      <w:r>
        <w:t xml:space="preserve">The </w:t>
      </w:r>
      <w:r>
        <w:rPr>
          <w:noProof/>
        </w:rPr>
        <w:drawing>
          <wp:inline distT="0" distB="0" distL="0" distR="0" wp14:anchorId="5CF8D348" wp14:editId="50CE5D47">
            <wp:extent cx="152400" cy="152400"/>
            <wp:effectExtent l="0" t="0" r="0" b="0"/>
            <wp:docPr id="456"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Change Volume</w:t>
      </w:r>
      <w:r w:rsidR="0004480F">
        <w:rPr>
          <w:b/>
        </w:rPr>
        <w:t>”</w:t>
      </w:r>
      <w:r>
        <w:t xml:space="preserve"> f</w:t>
      </w:r>
      <w:r w:rsidR="00294100">
        <w:t>unction is called by</w:t>
      </w:r>
      <w:r>
        <w:t xml:space="preserve"> the following </w:t>
      </w:r>
      <w:r w:rsidR="00294100">
        <w:t>functions</w:t>
      </w:r>
      <w:r>
        <w:t>:</w:t>
      </w:r>
    </w:p>
    <w:p w14:paraId="2B1CE60C" w14:textId="77777777" w:rsidR="00306D37" w:rsidRPr="00953D23" w:rsidRDefault="00306D37" w:rsidP="0061324D">
      <w:pPr>
        <w:pStyle w:val="ListParagraph"/>
        <w:numPr>
          <w:ilvl w:val="0"/>
          <w:numId w:val="12"/>
        </w:numPr>
        <w:contextualSpacing/>
      </w:pPr>
      <w:r>
        <w:rPr>
          <w:noProof/>
        </w:rPr>
        <w:drawing>
          <wp:inline distT="0" distB="0" distL="0" distR="0" wp14:anchorId="17DD4AC1" wp14:editId="1F899F6A">
            <wp:extent cx="152400" cy="152400"/>
            <wp:effectExtent l="0" t="0" r="0" b="0"/>
            <wp:docPr id="45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0EB23314" w14:textId="77777777" w:rsidR="00393C96" w:rsidRPr="00393C96" w:rsidRDefault="00393C96" w:rsidP="00306D37">
      <w:pPr>
        <w:contextualSpacing/>
      </w:pPr>
    </w:p>
    <w:p w14:paraId="655E3C23" w14:textId="77777777" w:rsidR="001A755C" w:rsidRDefault="001A755C" w:rsidP="00306D37"/>
    <w:p w14:paraId="6B35FB8E" w14:textId="77777777" w:rsidR="00294100" w:rsidRDefault="00294100" w:rsidP="00294100">
      <w:pPr>
        <w:jc w:val="center"/>
      </w:pPr>
      <w:r>
        <w:rPr>
          <w:noProof/>
        </w:rPr>
        <w:drawing>
          <wp:inline distT="0" distB="0" distL="0" distR="0" wp14:anchorId="7DB55C0D" wp14:editId="319967EB">
            <wp:extent cx="6466205" cy="886336"/>
            <wp:effectExtent l="0" t="0" r="0" b="0"/>
            <wp:docPr id="460"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1100658F"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65346C53" wp14:editId="272C90B5">
            <wp:extent cx="152400" cy="152400"/>
            <wp:effectExtent l="0" t="0" r="0" b="0"/>
            <wp:docPr id="462"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73B84073" wp14:editId="7E8D6DAA">
            <wp:extent cx="152400" cy="152400"/>
            <wp:effectExtent l="0" t="0" r="0" b="0"/>
            <wp:docPr id="464"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Change Volume</w:t>
      </w:r>
      <w:r w:rsidR="0004480F">
        <w:t>”</w:t>
      </w:r>
    </w:p>
    <w:p w14:paraId="5744D2E0" w14:textId="77777777" w:rsidR="00306D37" w:rsidRDefault="00306D37" w:rsidP="00306D37">
      <w:pPr>
        <w:contextualSpacing/>
      </w:pPr>
    </w:p>
    <w:p w14:paraId="065AB07F" w14:textId="77777777" w:rsidR="00F15706" w:rsidRDefault="00E60B64" w:rsidP="00783BCF">
      <w:pPr>
        <w:pStyle w:val="Heading3"/>
      </w:pPr>
      <w:r>
        <w:t>Function Interfaces</w:t>
      </w:r>
    </w:p>
    <w:p w14:paraId="6031B8C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816616E" w14:textId="77777777" w:rsidTr="0082668D">
        <w:trPr>
          <w:trHeight w:val="260"/>
        </w:trPr>
        <w:tc>
          <w:tcPr>
            <w:tcW w:w="2547" w:type="dxa"/>
            <w:shd w:val="clear" w:color="auto" w:fill="D9D9D9" w:themeFill="background1" w:themeFillShade="D9"/>
            <w:noWrap/>
            <w:hideMark/>
          </w:tcPr>
          <w:p w14:paraId="6E8B60F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41300E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40842FDB" w14:textId="77777777" w:rsidTr="0082668D">
        <w:trPr>
          <w:trHeight w:val="410"/>
        </w:trPr>
        <w:tc>
          <w:tcPr>
            <w:tcW w:w="2547" w:type="dxa"/>
            <w:noWrap/>
          </w:tcPr>
          <w:p w14:paraId="2DA485C4" w14:textId="77777777" w:rsidR="0082668D" w:rsidRDefault="0082668D" w:rsidP="00BC57B1">
            <w:pPr>
              <w:contextualSpacing/>
              <w:rPr>
                <w:rFonts w:cs="Arial"/>
              </w:rPr>
            </w:pPr>
            <w:r w:rsidRPr="00275823">
              <w:rPr>
                <w:rFonts w:cs="Arial"/>
              </w:rPr>
              <w:t>Volume_Cmd</w:t>
            </w:r>
          </w:p>
        </w:tc>
        <w:tc>
          <w:tcPr>
            <w:tcW w:w="7654" w:type="dxa"/>
          </w:tcPr>
          <w:p w14:paraId="1BAC6AA6" w14:textId="77777777" w:rsidR="00CA5241" w:rsidRDefault="00CA5241"/>
        </w:tc>
      </w:tr>
    </w:tbl>
    <w:p w14:paraId="2A2CBE53" w14:textId="77777777" w:rsidR="0082668D" w:rsidRDefault="0082668D" w:rsidP="00A7465B">
      <w:pPr>
        <w:contextualSpacing/>
        <w:rPr>
          <w:rFonts w:cs="Arial"/>
        </w:rPr>
      </w:pPr>
    </w:p>
    <w:p w14:paraId="118E40D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895F29B" w14:textId="77777777" w:rsidTr="00CD7DFE">
        <w:trPr>
          <w:trHeight w:val="260"/>
        </w:trPr>
        <w:tc>
          <w:tcPr>
            <w:tcW w:w="2689" w:type="dxa"/>
            <w:shd w:val="clear" w:color="auto" w:fill="D9D9D9" w:themeFill="background1" w:themeFillShade="D9"/>
            <w:noWrap/>
            <w:hideMark/>
          </w:tcPr>
          <w:p w14:paraId="195AEF1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092536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51B8BB82" w14:textId="77777777" w:rsidTr="00CD7DFE">
        <w:trPr>
          <w:trHeight w:val="410"/>
        </w:trPr>
        <w:tc>
          <w:tcPr>
            <w:tcW w:w="2689" w:type="dxa"/>
            <w:noWrap/>
          </w:tcPr>
          <w:p w14:paraId="4B88DE87" w14:textId="77777777" w:rsidR="00CD7DFE" w:rsidRDefault="00CD7DFE" w:rsidP="00BC57B1">
            <w:pPr>
              <w:contextualSpacing/>
              <w:rPr>
                <w:rFonts w:cs="Arial"/>
              </w:rPr>
            </w:pPr>
            <w:r>
              <w:rPr>
                <w:rFonts w:cs="Arial"/>
              </w:rPr>
              <w:t>AutomotiveAudioReq</w:t>
            </w:r>
          </w:p>
          <w:p w14:paraId="5CCDC00D" w14:textId="77777777" w:rsidR="00CD7DFE" w:rsidRDefault="00CD7DFE" w:rsidP="00BC57B1">
            <w:pPr>
              <w:contextualSpacing/>
              <w:rPr>
                <w:rFonts w:cs="Arial"/>
              </w:rPr>
            </w:pPr>
            <w:r>
              <w:rPr>
                <w:rFonts w:cs="Arial"/>
              </w:rPr>
              <w:t>Type:</w:t>
            </w:r>
          </w:p>
          <w:p w14:paraId="5C4D98D9" w14:textId="77777777" w:rsidR="00CD7DFE" w:rsidRDefault="00CD7DFE" w:rsidP="00BC57B1">
            <w:pPr>
              <w:contextualSpacing/>
              <w:rPr>
                <w:rFonts w:cs="Arial"/>
              </w:rPr>
            </w:pPr>
            <w:r>
              <w:rPr>
                <w:noProof/>
              </w:rPr>
              <w:drawing>
                <wp:inline distT="0" distB="0" distL="0" distR="0" wp14:anchorId="12B5168F" wp14:editId="482F32E8">
                  <wp:extent cx="152400" cy="152400"/>
                  <wp:effectExtent l="0" t="0" r="0" b="0"/>
                  <wp:docPr id="46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039daed92e87a249acc447bbf34af14" w:history="1">
              <w:r>
                <w:rPr>
                  <w:rStyle w:val="Hyperlink"/>
                  <w:rFonts w:cs="Arial"/>
                </w:rPr>
                <w:t>BLE_AutomotiveAudioReq _ET</w:t>
              </w:r>
            </w:hyperlink>
          </w:p>
        </w:tc>
        <w:tc>
          <w:tcPr>
            <w:tcW w:w="7512" w:type="dxa"/>
            <w:noWrap/>
          </w:tcPr>
          <w:p w14:paraId="27EDACC7" w14:textId="77777777" w:rsidR="00CD7DFE" w:rsidRDefault="00CD7DFE" w:rsidP="00BC57B1">
            <w:pPr>
              <w:rPr>
                <w:rFonts w:cs="Arial"/>
              </w:rPr>
            </w:pPr>
            <w:r>
              <w:rPr>
                <w:rFonts w:cs="Arial"/>
              </w:rPr>
              <w:t>Signal Description:</w:t>
            </w:r>
          </w:p>
          <w:p w14:paraId="640A1001" w14:textId="77777777" w:rsidR="00CD7DFE" w:rsidRDefault="00CD7DFE" w:rsidP="00BC57B1">
            <w:pPr>
              <w:rPr>
                <w:rFonts w:cs="Arial"/>
              </w:rPr>
            </w:pPr>
            <w:r>
              <w:rPr>
                <w:rFonts w:cs="Arial"/>
              </w:rPr>
              <w:t>Encoding type for Automotive Audio Req (Routed Audio Requested)</w:t>
            </w:r>
          </w:p>
          <w:p w14:paraId="7114DBAA" w14:textId="77777777" w:rsidR="00CD7DFE" w:rsidRDefault="00CD7DFE" w:rsidP="00BC57B1">
            <w:pPr>
              <w:rPr>
                <w:rFonts w:cs="Arial"/>
              </w:rPr>
            </w:pPr>
          </w:p>
          <w:p w14:paraId="483BF8C7" w14:textId="77777777" w:rsidR="00CD7DFE" w:rsidRPr="00275823" w:rsidRDefault="00CD7DFE" w:rsidP="00BC57B1">
            <w:pPr>
              <w:rPr>
                <w:rFonts w:cs="Arial"/>
                <w:color w:val="000000"/>
              </w:rPr>
            </w:pPr>
            <w:r>
              <w:rPr>
                <w:rFonts w:cs="Arial"/>
                <w:color w:val="000000"/>
              </w:rPr>
              <w:t>Sent to:</w:t>
            </w:r>
          </w:p>
          <w:p w14:paraId="3FC3B30C"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55C0C8A5" wp14:editId="5FDE3E07">
                  <wp:extent cx="152400" cy="152400"/>
                  <wp:effectExtent l="0" t="0" r="0" b="0"/>
                  <wp:docPr id="46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5af672d29a878c5b9ed42f07212801e" w:history="1">
              <w:r>
                <w:rPr>
                  <w:rStyle w:val="Hyperlink"/>
                  <w:rFonts w:cs="Arial"/>
                  <w:color w:val="000000"/>
                </w:rPr>
                <w:t>Route Audio</w:t>
              </w:r>
            </w:hyperlink>
          </w:p>
        </w:tc>
      </w:tr>
    </w:tbl>
    <w:p w14:paraId="36FE5680" w14:textId="77777777" w:rsidR="00CD7DFE" w:rsidRDefault="00CD7DFE" w:rsidP="00A72B37"/>
    <w:p w14:paraId="56493208" w14:textId="77777777" w:rsidR="00A72B37" w:rsidRDefault="00A72B37" w:rsidP="00A72B37">
      <w:pPr>
        <w:pStyle w:val="Heading4"/>
      </w:pPr>
      <w:r>
        <w:lastRenderedPageBreak/>
        <w:t>Logical</w:t>
      </w:r>
      <w:r w:rsidRPr="00F15706">
        <w:t xml:space="preserve"> Parameters</w:t>
      </w:r>
    </w:p>
    <w:p w14:paraId="51114C53" w14:textId="77777777" w:rsidR="00A72B37" w:rsidRDefault="00A72B37" w:rsidP="00A72B37"/>
    <w:p w14:paraId="1FA9E9D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0BB23E7" w14:textId="77777777" w:rsidTr="00EB7D77">
        <w:trPr>
          <w:trHeight w:val="211"/>
        </w:trPr>
        <w:tc>
          <w:tcPr>
            <w:tcW w:w="2689" w:type="dxa"/>
            <w:shd w:val="clear" w:color="auto" w:fill="D9D9D9" w:themeFill="background1" w:themeFillShade="D9"/>
            <w:noWrap/>
            <w:hideMark/>
          </w:tcPr>
          <w:p w14:paraId="547BAC5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278FBFBB"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86125EE" w14:textId="77777777" w:rsidTr="00EB7D77">
        <w:trPr>
          <w:trHeight w:val="410"/>
        </w:trPr>
        <w:tc>
          <w:tcPr>
            <w:tcW w:w="2689" w:type="dxa"/>
            <w:noWrap/>
          </w:tcPr>
          <w:p w14:paraId="365D2CE2"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F8FBD62"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7D62DF3" w14:textId="77777777" w:rsidTr="00EB7D77">
        <w:trPr>
          <w:trHeight w:val="410"/>
        </w:trPr>
        <w:tc>
          <w:tcPr>
            <w:tcW w:w="2689" w:type="dxa"/>
            <w:noWrap/>
          </w:tcPr>
          <w:p w14:paraId="01F8E053"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3C280DB" w14:textId="77777777" w:rsidR="009649F4" w:rsidRPr="003F473D" w:rsidRDefault="009649F4" w:rsidP="00EB7D77">
            <w:pPr>
              <w:rPr>
                <w:rFonts w:cs="Arial"/>
                <w:color w:val="000000"/>
                <w:sz w:val="18"/>
                <w:szCs w:val="18"/>
              </w:rPr>
            </w:pPr>
          </w:p>
        </w:tc>
      </w:tr>
    </w:tbl>
    <w:p w14:paraId="0EAD8C56" w14:textId="77777777" w:rsidR="009649F4" w:rsidRDefault="009649F4" w:rsidP="00A72B37"/>
    <w:p w14:paraId="32ED768A" w14:textId="77777777" w:rsidR="00822913" w:rsidRDefault="00822913" w:rsidP="00822913">
      <w:pPr>
        <w:pStyle w:val="Heading3"/>
      </w:pPr>
      <w:r>
        <w:t>Function Modeling</w:t>
      </w:r>
    </w:p>
    <w:p w14:paraId="5AE967EB" w14:textId="77777777" w:rsidR="00EF5443" w:rsidRPr="00C75AE5" w:rsidRDefault="00EF5443" w:rsidP="00EF5443"/>
    <w:p w14:paraId="47448FC4" w14:textId="77777777" w:rsidR="002D15F6" w:rsidRDefault="002D15F6" w:rsidP="0061324D">
      <w:pPr>
        <w:pStyle w:val="Heading4"/>
        <w:numPr>
          <w:ilvl w:val="3"/>
          <w:numId w:val="4"/>
        </w:numPr>
      </w:pPr>
      <w:r>
        <w:t>Use Cases</w:t>
      </w:r>
    </w:p>
    <w:p w14:paraId="2C4C3389" w14:textId="77777777" w:rsidR="002D15F6" w:rsidRDefault="002D15F6" w:rsidP="002D15F6"/>
    <w:p w14:paraId="0261E6B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0DD9D95" w14:textId="77777777" w:rsidR="009649F4" w:rsidRDefault="009649F4" w:rsidP="009649F4">
      <w:pPr>
        <w:pStyle w:val="Heading4"/>
        <w:numPr>
          <w:ilvl w:val="3"/>
          <w:numId w:val="4"/>
        </w:numPr>
      </w:pPr>
      <w:r>
        <w:t>State Charts</w:t>
      </w:r>
    </w:p>
    <w:p w14:paraId="50F30418" w14:textId="77777777" w:rsidR="00195B38" w:rsidRDefault="00195B38" w:rsidP="00A76553">
      <w:pPr>
        <w:contextualSpacing/>
        <w:rPr>
          <w:color w:val="A6A6A6" w:themeColor="background1" w:themeShade="A6"/>
        </w:rPr>
      </w:pPr>
    </w:p>
    <w:p w14:paraId="15F0E89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61730A9" w14:textId="77777777" w:rsidR="00A76553" w:rsidRPr="00FF5F72" w:rsidRDefault="00A76553" w:rsidP="00A76553">
      <w:pPr>
        <w:contextualSpacing/>
        <w:rPr>
          <w:color w:val="A6A6A6" w:themeColor="background1" w:themeShade="A6"/>
        </w:rPr>
      </w:pPr>
    </w:p>
    <w:p w14:paraId="52B29464" w14:textId="77777777" w:rsidR="00A76553" w:rsidRPr="00004083" w:rsidRDefault="00A76553" w:rsidP="00A76553">
      <w:pPr>
        <w:contextualSpacing/>
        <w:rPr>
          <w:rFonts w:cs="Arial"/>
        </w:rPr>
      </w:pPr>
    </w:p>
    <w:p w14:paraId="27F3A7BB" w14:textId="77777777" w:rsidR="009649F4" w:rsidRDefault="009649F4" w:rsidP="009649F4">
      <w:pPr>
        <w:pStyle w:val="Heading4"/>
        <w:numPr>
          <w:ilvl w:val="3"/>
          <w:numId w:val="4"/>
        </w:numPr>
      </w:pPr>
      <w:r>
        <w:t>Activity Diagrams</w:t>
      </w:r>
    </w:p>
    <w:p w14:paraId="49767DE2" w14:textId="77777777" w:rsidR="009649F4" w:rsidRDefault="009649F4" w:rsidP="009649F4"/>
    <w:p w14:paraId="61C835D8"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8C68B24" w14:textId="77777777" w:rsidR="009649F4" w:rsidRPr="00FF5F72" w:rsidRDefault="009649F4" w:rsidP="009649F4">
      <w:pPr>
        <w:contextualSpacing/>
        <w:rPr>
          <w:color w:val="A6A6A6" w:themeColor="background1" w:themeShade="A6"/>
        </w:rPr>
      </w:pPr>
    </w:p>
    <w:p w14:paraId="53D4BE97" w14:textId="77777777" w:rsidR="009649F4" w:rsidRDefault="009649F4" w:rsidP="009649F4">
      <w:pPr>
        <w:pStyle w:val="Heading4"/>
        <w:numPr>
          <w:ilvl w:val="3"/>
          <w:numId w:val="4"/>
        </w:numPr>
      </w:pPr>
      <w:r>
        <w:t>Sequence Diagrams</w:t>
      </w:r>
    </w:p>
    <w:p w14:paraId="23A090E2" w14:textId="77777777" w:rsidR="00987D84" w:rsidRPr="00EB7D77" w:rsidRDefault="00987D84" w:rsidP="00EB7D77">
      <w:pPr>
        <w:rPr>
          <w:rStyle w:val="SubtleEmphasis"/>
          <w:i w:val="0"/>
          <w:iCs w:val="0"/>
          <w:color w:val="auto"/>
          <w:highlight w:val="green"/>
        </w:rPr>
      </w:pPr>
    </w:p>
    <w:p w14:paraId="61E2E26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58145B04" w14:textId="77777777" w:rsidR="00987D84" w:rsidRDefault="00987D84" w:rsidP="00987D84"/>
    <w:p w14:paraId="1FF47AE0" w14:textId="77777777" w:rsidR="009649F4" w:rsidRDefault="009649F4" w:rsidP="009649F4"/>
    <w:p w14:paraId="011AB5BA" w14:textId="77777777" w:rsidR="009649F4" w:rsidRDefault="009649F4" w:rsidP="009649F4">
      <w:pPr>
        <w:pStyle w:val="Heading4"/>
        <w:numPr>
          <w:ilvl w:val="3"/>
          <w:numId w:val="4"/>
        </w:numPr>
      </w:pPr>
      <w:r>
        <w:t>Decision Tables</w:t>
      </w:r>
    </w:p>
    <w:p w14:paraId="78BA4595" w14:textId="77777777" w:rsidR="009649F4" w:rsidRDefault="009649F4" w:rsidP="009649F4"/>
    <w:p w14:paraId="1D0C5AFF" w14:textId="77777777" w:rsidR="00F15706" w:rsidRDefault="00DA0800" w:rsidP="00822913">
      <w:pPr>
        <w:pStyle w:val="Heading3"/>
      </w:pPr>
      <w:r>
        <w:t>Function Requirements</w:t>
      </w:r>
    </w:p>
    <w:p w14:paraId="7E0B9D02" w14:textId="77777777" w:rsidR="00F15706" w:rsidRDefault="00F15706" w:rsidP="00783BCF">
      <w:pPr>
        <w:pStyle w:val="Heading4"/>
      </w:pPr>
      <w:r>
        <w:t>Functional Requirements</w:t>
      </w:r>
    </w:p>
    <w:p w14:paraId="1E9354A8" w14:textId="77777777" w:rsidR="006E54B3" w:rsidRDefault="00F15706" w:rsidP="006E54B3">
      <w:pPr>
        <w:pStyle w:val="Heading5"/>
      </w:pPr>
      <w:r>
        <w:t>Normal Operation</w:t>
      </w:r>
    </w:p>
    <w:p w14:paraId="15237F7C" w14:textId="77777777" w:rsidR="005961D3" w:rsidRDefault="005961D3" w:rsidP="00BB6A63"/>
    <w:p w14:paraId="0DDE7258" w14:textId="77777777" w:rsidR="00BB6A63" w:rsidRDefault="00BB6A63" w:rsidP="00BB6A63"/>
    <w:p w14:paraId="29D55996" w14:textId="77777777" w:rsidR="001F5E54" w:rsidRPr="0017445F" w:rsidRDefault="00AE04B0" w:rsidP="001F5E54">
      <w:pPr>
        <w:pStyle w:val="RERequirement"/>
        <w:shd w:val="clear" w:color="auto" w:fill="F2F2F2" w:themeFill="background1" w:themeFillShade="F2"/>
      </w:pPr>
      <w:r>
        <w:t xml:space="preserve"> MSS Audio 1.2</w:t>
      </w:r>
    </w:p>
    <w:p w14:paraId="78DA8B22" w14:textId="77777777" w:rsidR="001F5E54" w:rsidRDefault="00AE04B0" w:rsidP="001F5E54">
      <w:pPr>
        <w:rPr>
          <w:rFonts w:cs="Arial"/>
        </w:rPr>
      </w:pPr>
      <w:r>
        <w:rPr>
          <w:rFonts w:cs="Arial"/>
        </w:rPr>
        <w:t>When a mute request is started the MSS Audio System shall only mute media for the respective speakers.</w:t>
      </w:r>
    </w:p>
    <w:p w14:paraId="731887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AC90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198FC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02E4A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0002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28B7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Muting a seat will only mute the media playing in the seat.</w:t>
            </w:r>
          </w:p>
        </w:tc>
      </w:tr>
      <w:tr w:rsidR="001F5E54" w:rsidRPr="00FD127C" w14:paraId="0BF604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B2EA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93D6C" w14:textId="77777777" w:rsidR="00CA5241" w:rsidRDefault="00CA5241"/>
        </w:tc>
      </w:tr>
      <w:tr w:rsidR="001F5E54" w:rsidRPr="00FD127C" w14:paraId="45D76F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1DE2F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8468E" w14:textId="77777777" w:rsidR="00CA5241" w:rsidRDefault="00CA5241"/>
        </w:tc>
      </w:tr>
      <w:tr w:rsidR="001F5E54" w:rsidRPr="00FD127C" w14:paraId="5FA456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7D1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91994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B11A0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00FA1" w14:textId="77777777" w:rsidR="00CA5241" w:rsidRDefault="00CA5241"/>
        </w:tc>
      </w:tr>
      <w:tr w:rsidR="001F5E54" w:rsidRPr="00FD127C" w14:paraId="742073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4A7FC"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D50A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B016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1F994" w14:textId="77777777" w:rsidR="00CA5241" w:rsidRDefault="00CA5241"/>
        </w:tc>
      </w:tr>
      <w:tr w:rsidR="001F5E54" w:rsidRPr="00FD127C" w14:paraId="7010DF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8C71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CB6C7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BFA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061F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AE0B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EC088C" w14:textId="77777777" w:rsidR="00CA5241" w:rsidRDefault="00CA5241"/>
        </w:tc>
      </w:tr>
      <w:tr w:rsidR="001F5E54" w:rsidRPr="00FD127C" w14:paraId="2EA8835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6AF3FD" w14:textId="77777777" w:rsidR="001F5E54" w:rsidRPr="00FD127C" w:rsidRDefault="00F56C9D"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F24F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DA4C2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C41853" w14:textId="77777777" w:rsidR="00BB6A63" w:rsidRDefault="00BB6A63" w:rsidP="00BB6A63"/>
    <w:p w14:paraId="2AE5DF9A" w14:textId="77777777" w:rsidR="001F5E54" w:rsidRPr="0017445F" w:rsidRDefault="00AE04B0" w:rsidP="001F5E54">
      <w:pPr>
        <w:pStyle w:val="RERequirement"/>
        <w:shd w:val="clear" w:color="auto" w:fill="F2F2F2" w:themeFill="background1" w:themeFillShade="F2"/>
      </w:pPr>
      <w:r>
        <w:t xml:space="preserve"> MyKey 1.2</w:t>
      </w:r>
    </w:p>
    <w:p w14:paraId="4FBFDA4E" w14:textId="77777777" w:rsidR="001F5E54" w:rsidRDefault="00AE04B0" w:rsidP="001F5E54">
      <w:pPr>
        <w:rPr>
          <w:rFonts w:cs="Arial"/>
        </w:rPr>
      </w:pPr>
      <w:r>
        <w:rPr>
          <w:rFonts w:cs="Arial"/>
        </w:rPr>
        <w:t>When the MSS Audio System receives an active status for MyKey, the MSS Audio System shall reduce maximum audio levels per MyKey Specifications.</w:t>
      </w:r>
    </w:p>
    <w:p w14:paraId="0E26C77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46FAB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BFE8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30879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C5F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91E9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MyKey is active, the maximum volume is reduced.</w:t>
            </w:r>
          </w:p>
        </w:tc>
      </w:tr>
      <w:tr w:rsidR="001F5E54" w:rsidRPr="00FD127C" w14:paraId="387BE3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399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8A7A21" w14:textId="77777777" w:rsidR="00CA5241" w:rsidRDefault="00CA5241"/>
        </w:tc>
      </w:tr>
      <w:tr w:rsidR="001F5E54" w:rsidRPr="00FD127C" w14:paraId="6CBBCF6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7A4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222C0" w14:textId="77777777" w:rsidR="00CA5241" w:rsidRDefault="00CA5241"/>
        </w:tc>
      </w:tr>
      <w:tr w:rsidR="001F5E54" w:rsidRPr="00FD127C" w14:paraId="38345D9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10905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E35F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A29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10B89" w14:textId="77777777" w:rsidR="00CA5241" w:rsidRDefault="00CA5241"/>
        </w:tc>
      </w:tr>
      <w:tr w:rsidR="001F5E54" w:rsidRPr="00FD127C" w14:paraId="52D981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8178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AB07B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4768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44B4D" w14:textId="77777777" w:rsidR="00CA5241" w:rsidRDefault="00CA5241"/>
        </w:tc>
      </w:tr>
      <w:tr w:rsidR="001F5E54" w:rsidRPr="00FD127C" w14:paraId="608D4DD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D314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9394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73E9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6A2DD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D169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07E949" w14:textId="77777777" w:rsidR="00CA5241" w:rsidRDefault="00CA5241"/>
        </w:tc>
      </w:tr>
      <w:tr w:rsidR="001F5E54" w:rsidRPr="00FD127C" w14:paraId="02422ED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F107E7" w14:textId="77777777" w:rsidR="001F5E54" w:rsidRPr="00FD127C" w:rsidRDefault="00F56C9D" w:rsidP="00A84EEF">
            <w:pPr>
              <w:rPr>
                <w:rFonts w:cs="Arial"/>
                <w:bCs/>
                <w:color w:val="808080" w:themeColor="background1" w:themeShade="80"/>
                <w:sz w:val="16"/>
                <w:szCs w:val="14"/>
              </w:rPr>
            </w:pPr>
            <w:hyperlink r:id="rId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C902F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843DC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0CC9FF" w14:textId="77777777" w:rsidR="00F15706" w:rsidRDefault="00F15706" w:rsidP="00783BCF">
      <w:pPr>
        <w:pStyle w:val="Heading5"/>
      </w:pPr>
      <w:r>
        <w:t>Error Handling</w:t>
      </w:r>
    </w:p>
    <w:p w14:paraId="45AE2331" w14:textId="77777777" w:rsidR="005961D3" w:rsidRDefault="005961D3" w:rsidP="00BB6A63"/>
    <w:p w14:paraId="4488DA54" w14:textId="77777777" w:rsidR="005961D3" w:rsidRDefault="005961D3" w:rsidP="005961D3">
      <w:pPr>
        <w:rPr>
          <w:color w:val="A6A6A6" w:themeColor="background1" w:themeShade="A6"/>
        </w:rPr>
      </w:pPr>
      <w:r>
        <w:rPr>
          <w:color w:val="A6A6A6" w:themeColor="background1" w:themeShade="A6"/>
        </w:rPr>
        <w:t>No Error Handling Requirements specified.</w:t>
      </w:r>
    </w:p>
    <w:p w14:paraId="512CA5F3" w14:textId="77777777" w:rsidR="00DD7D94" w:rsidRDefault="00DD7D94" w:rsidP="00DD7D94">
      <w:pPr>
        <w:pStyle w:val="Heading4"/>
      </w:pPr>
      <w:r>
        <w:t>Non-Functional Requirements</w:t>
      </w:r>
    </w:p>
    <w:p w14:paraId="38E74886" w14:textId="77777777" w:rsidR="005961D3" w:rsidRDefault="005961D3" w:rsidP="00BB6A63"/>
    <w:p w14:paraId="1BD61014" w14:textId="77777777" w:rsidR="005961D3" w:rsidRDefault="005961D3" w:rsidP="005961D3">
      <w:pPr>
        <w:rPr>
          <w:color w:val="A6A6A6" w:themeColor="background1" w:themeShade="A6"/>
        </w:rPr>
      </w:pPr>
      <w:r>
        <w:rPr>
          <w:color w:val="A6A6A6" w:themeColor="background1" w:themeShade="A6"/>
        </w:rPr>
        <w:t>No Non-Functional Requirements specified.</w:t>
      </w:r>
    </w:p>
    <w:p w14:paraId="7E33891B" w14:textId="77777777" w:rsidR="00DF462B" w:rsidRDefault="00427220" w:rsidP="00DF462B">
      <w:pPr>
        <w:pStyle w:val="Heading4"/>
      </w:pPr>
      <w:r>
        <w:t>Functional</w:t>
      </w:r>
      <w:r w:rsidR="00DF462B">
        <w:t xml:space="preserve"> Safety Requirements</w:t>
      </w:r>
    </w:p>
    <w:p w14:paraId="1A1FD9B5" w14:textId="77777777" w:rsidR="00DF462B" w:rsidRDefault="00DF462B" w:rsidP="00DF462B">
      <w:pPr>
        <w:rPr>
          <w:highlight w:val="yellow"/>
        </w:rPr>
      </w:pPr>
    </w:p>
    <w:p w14:paraId="52EFA2D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E46BA6B" w14:textId="77777777" w:rsidR="00DD7D94" w:rsidRDefault="00DD7D94" w:rsidP="00DD7D94">
      <w:pPr>
        <w:pStyle w:val="Heading4"/>
      </w:pPr>
      <w:r>
        <w:t>Other Requirements</w:t>
      </w:r>
    </w:p>
    <w:p w14:paraId="0A6A6A13" w14:textId="77777777" w:rsidR="00DD7D94" w:rsidRDefault="00DD7D94" w:rsidP="00DD7D94">
      <w:pPr>
        <w:pStyle w:val="Heading5"/>
      </w:pPr>
      <w:r>
        <w:t>Design Requirements</w:t>
      </w:r>
    </w:p>
    <w:p w14:paraId="2F740E28" w14:textId="77777777" w:rsidR="005961D3" w:rsidRDefault="005961D3" w:rsidP="00CA4A62"/>
    <w:p w14:paraId="124FD14D" w14:textId="77777777" w:rsidR="005961D3" w:rsidRDefault="005961D3" w:rsidP="005961D3">
      <w:pPr>
        <w:rPr>
          <w:color w:val="A6A6A6" w:themeColor="background1" w:themeShade="A6"/>
        </w:rPr>
      </w:pPr>
      <w:r>
        <w:rPr>
          <w:color w:val="A6A6A6" w:themeColor="background1" w:themeShade="A6"/>
        </w:rPr>
        <w:t>No Design Requirements specified.</w:t>
      </w:r>
    </w:p>
    <w:p w14:paraId="1B1D365D" w14:textId="77777777" w:rsidR="000D7866" w:rsidRPr="00E47D48" w:rsidRDefault="000D7866" w:rsidP="00E47D48">
      <w:pPr>
        <w:rPr>
          <w:color w:val="FF0000"/>
        </w:rPr>
      </w:pPr>
    </w:p>
    <w:p w14:paraId="4ABB5AE3" w14:textId="77777777" w:rsidR="009C1EEC" w:rsidRDefault="000D732E" w:rsidP="0061324D">
      <w:pPr>
        <w:pStyle w:val="Heading2"/>
        <w:numPr>
          <w:ilvl w:val="1"/>
          <w:numId w:val="4"/>
        </w:numPr>
      </w:pPr>
      <w:r>
        <w:t xml:space="preserve">Logical Function </w:t>
      </w:r>
      <w:r>
        <w:rPr>
          <w:noProof/>
        </w:rPr>
        <w:drawing>
          <wp:inline distT="0" distB="0" distL="0" distR="0" wp14:anchorId="6BFE7572" wp14:editId="1BEC8DA1">
            <wp:extent cx="152400" cy="152400"/>
            <wp:effectExtent l="0" t="0" r="0" b="0"/>
            <wp:docPr id="47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51" w:name="_69c3d27aa7e96f0b8b236bd53e6e9790"/>
      <w:r w:rsidR="008E73AE">
        <w:t>Request DND Status Change</w:t>
      </w:r>
      <w:bookmarkEnd w:id="151"/>
    </w:p>
    <w:p w14:paraId="109A8CC9" w14:textId="77777777" w:rsidR="0061785D" w:rsidRDefault="0061785D" w:rsidP="00783BCF">
      <w:pPr>
        <w:pStyle w:val="Heading3"/>
      </w:pPr>
      <w:r>
        <w:t xml:space="preserve">Function </w:t>
      </w:r>
      <w:r w:rsidR="00283752">
        <w:t>Overview</w:t>
      </w:r>
    </w:p>
    <w:p w14:paraId="1417B817" w14:textId="77777777" w:rsidR="00427220" w:rsidRDefault="000D732E" w:rsidP="00427220">
      <w:pPr>
        <w:pStyle w:val="Heading4"/>
      </w:pPr>
      <w:r>
        <w:t xml:space="preserve">Function </w:t>
      </w:r>
      <w:r w:rsidR="00283752">
        <w:t>Description</w:t>
      </w:r>
    </w:p>
    <w:p w14:paraId="6CFDFF41" w14:textId="77777777" w:rsidR="00794B45" w:rsidRDefault="00794B45" w:rsidP="009C1EEC">
      <w:pPr>
        <w:contextualSpacing/>
      </w:pPr>
    </w:p>
    <w:p w14:paraId="67364397" w14:textId="77777777" w:rsidR="00AC0C92" w:rsidRDefault="00AC0C92" w:rsidP="009C1EEC">
      <w:pPr>
        <w:contextualSpacing/>
      </w:pPr>
      <w:r>
        <w:t>Function is allocated to:</w:t>
      </w:r>
    </w:p>
    <w:p w14:paraId="27CBF61D" w14:textId="77777777" w:rsidR="00AC0C92" w:rsidRDefault="00604AF5" w:rsidP="0061324D">
      <w:pPr>
        <w:pStyle w:val="ListParagraph"/>
        <w:numPr>
          <w:ilvl w:val="0"/>
          <w:numId w:val="13"/>
        </w:numPr>
        <w:contextualSpacing/>
      </w:pPr>
      <w:r>
        <w:rPr>
          <w:noProof/>
        </w:rPr>
        <w:drawing>
          <wp:inline distT="0" distB="0" distL="0" distR="0" wp14:anchorId="5D020CAA" wp14:editId="32ACB1EC">
            <wp:extent cx="152400" cy="152400"/>
            <wp:effectExtent l="0" t="0" r="0" b="0"/>
            <wp:docPr id="47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56AD6C7C" w14:textId="77777777" w:rsidR="00AC0C92" w:rsidRDefault="00604AF5" w:rsidP="0061324D">
      <w:pPr>
        <w:pStyle w:val="ListParagraph"/>
        <w:numPr>
          <w:ilvl w:val="0"/>
          <w:numId w:val="13"/>
        </w:numPr>
        <w:contextualSpacing/>
      </w:pPr>
      <w:r>
        <w:rPr>
          <w:noProof/>
        </w:rPr>
        <w:drawing>
          <wp:inline distT="0" distB="0" distL="0" distR="0" wp14:anchorId="26326E3F" wp14:editId="77BC339C">
            <wp:extent cx="152400" cy="152400"/>
            <wp:effectExtent l="0" t="0" r="0" b="0"/>
            <wp:docPr id="47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5627A27E" w14:textId="77777777" w:rsidR="00AC0C92" w:rsidRDefault="00604AF5" w:rsidP="0061324D">
      <w:pPr>
        <w:pStyle w:val="ListParagraph"/>
        <w:numPr>
          <w:ilvl w:val="0"/>
          <w:numId w:val="13"/>
        </w:numPr>
        <w:contextualSpacing/>
      </w:pPr>
      <w:r>
        <w:rPr>
          <w:noProof/>
        </w:rPr>
        <w:drawing>
          <wp:inline distT="0" distB="0" distL="0" distR="0" wp14:anchorId="0A14E7E1" wp14:editId="5F104E1F">
            <wp:extent cx="152400" cy="152400"/>
            <wp:effectExtent l="0" t="0" r="0" b="0"/>
            <wp:docPr id="476" name="Picture 2009853777.jpg" descr="2009853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2009853777.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DND Status Change</w:t>
      </w:r>
      <w:r>
        <w:t xml:space="preserve"> &lt;&lt;Logical&gt;&gt;</w:t>
      </w:r>
    </w:p>
    <w:p w14:paraId="4991A69F" w14:textId="77777777" w:rsidR="00794B45" w:rsidRDefault="00794B45" w:rsidP="009C1EEC">
      <w:pPr>
        <w:contextualSpacing/>
      </w:pPr>
    </w:p>
    <w:p w14:paraId="73B1FC59" w14:textId="77777777" w:rsidR="009C1EEC" w:rsidRDefault="009C1EEC" w:rsidP="009C1EEC">
      <w:pPr>
        <w:contextualSpacing/>
      </w:pPr>
      <w:r w:rsidRPr="00A554C4">
        <w:t>MSS Function responsible for Do Not disturb activation and deactivation</w:t>
      </w:r>
    </w:p>
    <w:p w14:paraId="0E2AD354" w14:textId="77777777" w:rsidR="00282E2C" w:rsidRDefault="000D732E" w:rsidP="00FD32A2">
      <w:pPr>
        <w:pStyle w:val="Heading4"/>
      </w:pPr>
      <w:r>
        <w:t xml:space="preserve">Function </w:t>
      </w:r>
      <w:r w:rsidR="00282E2C">
        <w:t>Variants</w:t>
      </w:r>
    </w:p>
    <w:p w14:paraId="1BF9EDB2" w14:textId="77777777" w:rsidR="00282E2C" w:rsidRDefault="00282E2C" w:rsidP="00282E2C"/>
    <w:p w14:paraId="5E2097A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9CB1845" w14:textId="77777777" w:rsidTr="00EB7D77">
        <w:trPr>
          <w:trHeight w:val="314"/>
        </w:trPr>
        <w:tc>
          <w:tcPr>
            <w:tcW w:w="2523" w:type="dxa"/>
            <w:shd w:val="clear" w:color="auto" w:fill="D9D9D9" w:themeFill="background1" w:themeFillShade="D9"/>
          </w:tcPr>
          <w:p w14:paraId="2366171E"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1E9197A4"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2733BD4"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6F4A81A" w14:textId="77777777" w:rsidTr="00EB7D77">
        <w:trPr>
          <w:trHeight w:val="198"/>
        </w:trPr>
        <w:tc>
          <w:tcPr>
            <w:tcW w:w="2523" w:type="dxa"/>
          </w:tcPr>
          <w:p w14:paraId="6F6EEA4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D1D9BA1" w14:textId="77777777" w:rsidR="000D732E" w:rsidRPr="009E3B7C" w:rsidRDefault="000D732E" w:rsidP="00EB7D77">
            <w:pPr>
              <w:overflowPunct/>
              <w:autoSpaceDE/>
              <w:autoSpaceDN/>
              <w:adjustRightInd/>
              <w:textAlignment w:val="center"/>
              <w:rPr>
                <w:rFonts w:cs="Arial"/>
              </w:rPr>
            </w:pPr>
          </w:p>
        </w:tc>
        <w:tc>
          <w:tcPr>
            <w:tcW w:w="2551" w:type="dxa"/>
          </w:tcPr>
          <w:p w14:paraId="43E82510" w14:textId="77777777" w:rsidR="000D732E" w:rsidRDefault="000D732E" w:rsidP="00EB7D77">
            <w:pPr>
              <w:rPr>
                <w:rFonts w:cs="Arial"/>
                <w:lang w:val="en-GB"/>
              </w:rPr>
            </w:pPr>
            <w:r>
              <w:rPr>
                <w:rFonts w:cs="Arial"/>
                <w:lang w:val="en-GB"/>
              </w:rPr>
              <w:t xml:space="preserve">e.g. ExtLightTechnology = LED </w:t>
            </w:r>
          </w:p>
          <w:p w14:paraId="3BE2ABC8" w14:textId="77777777" w:rsidR="000D732E" w:rsidRDefault="000D732E" w:rsidP="00EB7D77">
            <w:pPr>
              <w:rPr>
                <w:rFonts w:cs="Arial"/>
                <w:lang w:val="en-GB"/>
              </w:rPr>
            </w:pPr>
            <w:r>
              <w:rPr>
                <w:rFonts w:cs="Arial"/>
                <w:lang w:val="en-GB"/>
              </w:rPr>
              <w:t>OR</w:t>
            </w:r>
          </w:p>
          <w:p w14:paraId="01E4F0C0" w14:textId="77777777" w:rsidR="000D732E" w:rsidRPr="005A344A" w:rsidRDefault="000D732E" w:rsidP="00EB7D77">
            <w:pPr>
              <w:rPr>
                <w:rFonts w:cs="Arial"/>
                <w:lang w:val="en-GB"/>
              </w:rPr>
            </w:pPr>
            <w:r>
              <w:rPr>
                <w:rFonts w:cs="Arial"/>
                <w:lang w:val="en-GB"/>
              </w:rPr>
              <w:t>ExtLightTechnology = Xenon</w:t>
            </w:r>
          </w:p>
        </w:tc>
      </w:tr>
    </w:tbl>
    <w:p w14:paraId="32E1C9AF" w14:textId="77777777" w:rsidR="000D732E" w:rsidRPr="005067FC" w:rsidRDefault="000D732E" w:rsidP="00282E2C">
      <w:pPr>
        <w:rPr>
          <w:i/>
          <w:color w:val="A6A6A6" w:themeColor="background1" w:themeShade="A6"/>
        </w:rPr>
      </w:pPr>
    </w:p>
    <w:p w14:paraId="1B03200F" w14:textId="77777777" w:rsidR="00427220" w:rsidRDefault="00427220" w:rsidP="00FD32A2">
      <w:pPr>
        <w:pStyle w:val="Heading4"/>
      </w:pPr>
      <w:r>
        <w:t>Input Requirements</w:t>
      </w:r>
      <w:r w:rsidR="000D732E">
        <w:t>/Documents</w:t>
      </w:r>
    </w:p>
    <w:p w14:paraId="61F19EF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7C6B324" w14:textId="77777777" w:rsidTr="00656A21">
        <w:trPr>
          <w:trHeight w:val="20"/>
        </w:trPr>
        <w:tc>
          <w:tcPr>
            <w:tcW w:w="1561" w:type="dxa"/>
            <w:shd w:val="clear" w:color="auto" w:fill="D9D9D9" w:themeFill="background1" w:themeFillShade="D9"/>
          </w:tcPr>
          <w:p w14:paraId="0D6D2AF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30157A5B" w14:textId="77777777" w:rsidR="000D732E" w:rsidRDefault="000D732E" w:rsidP="00EB7D77">
            <w:pPr>
              <w:rPr>
                <w:rFonts w:ascii="Helvetica" w:hAnsi="Helvetica" w:cs="Helvetica"/>
                <w:sz w:val="16"/>
              </w:rPr>
            </w:pPr>
          </w:p>
          <w:p w14:paraId="4303B2E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7FF20F97"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044D1A5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CF8CA56" w14:textId="77777777" w:rsidR="000D732E" w:rsidRDefault="000D732E" w:rsidP="00EB7D77">
            <w:pPr>
              <w:rPr>
                <w:rFonts w:ascii="Helvetica" w:hAnsi="Helvetica" w:cs="Helvetica"/>
                <w:b/>
              </w:rPr>
            </w:pPr>
            <w:r>
              <w:rPr>
                <w:rFonts w:ascii="Helvetica" w:hAnsi="Helvetica" w:cs="Helvetica"/>
                <w:b/>
              </w:rPr>
              <w:t>Derived Requirement</w:t>
            </w:r>
          </w:p>
          <w:p w14:paraId="0F76FE57" w14:textId="77777777" w:rsidR="000D732E" w:rsidRDefault="000D732E" w:rsidP="00EB7D77">
            <w:pPr>
              <w:rPr>
                <w:rFonts w:ascii="Helvetica" w:hAnsi="Helvetica" w:cs="Helvetica"/>
                <w:sz w:val="16"/>
              </w:rPr>
            </w:pPr>
          </w:p>
          <w:p w14:paraId="630812D0"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2A67D97" w14:textId="77777777" w:rsidTr="00656A21">
        <w:trPr>
          <w:trHeight w:val="20"/>
        </w:trPr>
        <w:tc>
          <w:tcPr>
            <w:tcW w:w="10211" w:type="dxa"/>
            <w:gridSpan w:val="4"/>
            <w:shd w:val="clear" w:color="auto" w:fill="F2F2F2" w:themeFill="background1" w:themeFillShade="F2"/>
          </w:tcPr>
          <w:p w14:paraId="2CD35667"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3D109D7" w14:textId="77777777" w:rsidTr="00656A21">
        <w:trPr>
          <w:trHeight w:val="20"/>
        </w:trPr>
        <w:tc>
          <w:tcPr>
            <w:tcW w:w="1561" w:type="dxa"/>
          </w:tcPr>
          <w:p w14:paraId="082CF156" w14:textId="77777777" w:rsidR="000D732E" w:rsidRPr="00D410AE" w:rsidRDefault="000D732E" w:rsidP="00EB7D77">
            <w:pPr>
              <w:rPr>
                <w:rFonts w:cs="Arial"/>
              </w:rPr>
            </w:pPr>
          </w:p>
        </w:tc>
        <w:tc>
          <w:tcPr>
            <w:tcW w:w="2694" w:type="dxa"/>
          </w:tcPr>
          <w:p w14:paraId="3F331DCD" w14:textId="77777777" w:rsidR="000D732E" w:rsidRDefault="000D732E" w:rsidP="00EB7D77">
            <w:pPr>
              <w:rPr>
                <w:rFonts w:cs="Arial"/>
              </w:rPr>
            </w:pPr>
            <w:r>
              <w:rPr>
                <w:rFonts w:cs="Arial"/>
              </w:rPr>
              <w:t>&lt;Example:</w:t>
            </w:r>
          </w:p>
          <w:p w14:paraId="270B05BC" w14:textId="77777777" w:rsidR="000D732E" w:rsidRPr="00D410AE" w:rsidRDefault="000D732E" w:rsidP="00EB7D77">
            <w:pPr>
              <w:rPr>
                <w:rFonts w:cs="Arial"/>
              </w:rPr>
            </w:pPr>
            <w:r>
              <w:rPr>
                <w:rFonts w:cs="Arial"/>
              </w:rPr>
              <w:t>id + title of relevant Feature Docs&gt;</w:t>
            </w:r>
          </w:p>
        </w:tc>
        <w:tc>
          <w:tcPr>
            <w:tcW w:w="2694" w:type="dxa"/>
          </w:tcPr>
          <w:p w14:paraId="6CE7C2FA" w14:textId="77777777" w:rsidR="000D732E" w:rsidRPr="00D410AE" w:rsidRDefault="000D732E" w:rsidP="00EB7D77">
            <w:pPr>
              <w:rPr>
                <w:rFonts w:cs="Arial"/>
              </w:rPr>
            </w:pPr>
            <w:r>
              <w:rPr>
                <w:rFonts w:cs="Arial"/>
              </w:rPr>
              <w:t>&lt;Example: “Requirements of Feature …”&gt;</w:t>
            </w:r>
          </w:p>
        </w:tc>
        <w:tc>
          <w:tcPr>
            <w:tcW w:w="3262" w:type="dxa"/>
          </w:tcPr>
          <w:p w14:paraId="122FEE2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8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9C62EF1" w14:textId="77777777" w:rsidTr="00656A21">
        <w:trPr>
          <w:trHeight w:val="20"/>
        </w:trPr>
        <w:tc>
          <w:tcPr>
            <w:tcW w:w="1561" w:type="dxa"/>
          </w:tcPr>
          <w:p w14:paraId="1573609D" w14:textId="77777777" w:rsidR="000D732E" w:rsidRPr="00D410AE" w:rsidRDefault="000D732E" w:rsidP="00EB7D77">
            <w:pPr>
              <w:rPr>
                <w:rFonts w:cs="Arial"/>
              </w:rPr>
            </w:pPr>
          </w:p>
        </w:tc>
        <w:tc>
          <w:tcPr>
            <w:tcW w:w="2694" w:type="dxa"/>
          </w:tcPr>
          <w:p w14:paraId="064E22E8" w14:textId="77777777" w:rsidR="000D732E" w:rsidRDefault="000D732E" w:rsidP="00EB7D77">
            <w:pPr>
              <w:rPr>
                <w:rFonts w:cs="Arial"/>
              </w:rPr>
            </w:pPr>
          </w:p>
        </w:tc>
        <w:tc>
          <w:tcPr>
            <w:tcW w:w="2694" w:type="dxa"/>
          </w:tcPr>
          <w:p w14:paraId="7E9DD6C6" w14:textId="77777777" w:rsidR="000D732E" w:rsidRDefault="000D732E" w:rsidP="00EB7D77">
            <w:pPr>
              <w:rPr>
                <w:rFonts w:cs="Arial"/>
              </w:rPr>
            </w:pPr>
          </w:p>
        </w:tc>
        <w:tc>
          <w:tcPr>
            <w:tcW w:w="3262" w:type="dxa"/>
          </w:tcPr>
          <w:p w14:paraId="0845687D" w14:textId="77777777" w:rsidR="000D732E" w:rsidRDefault="000D732E" w:rsidP="00EB7D77">
            <w:pPr>
              <w:rPr>
                <w:rFonts w:cs="Arial"/>
              </w:rPr>
            </w:pPr>
          </w:p>
        </w:tc>
      </w:tr>
      <w:tr w:rsidR="000D732E" w:rsidRPr="007C20FA" w14:paraId="723063B1" w14:textId="77777777" w:rsidTr="00656A21">
        <w:trPr>
          <w:trHeight w:val="20"/>
        </w:trPr>
        <w:tc>
          <w:tcPr>
            <w:tcW w:w="10211" w:type="dxa"/>
            <w:gridSpan w:val="4"/>
            <w:shd w:val="clear" w:color="auto" w:fill="F2F2F2" w:themeFill="background1" w:themeFillShade="F2"/>
          </w:tcPr>
          <w:p w14:paraId="7303C1D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41248BF" w14:textId="77777777" w:rsidTr="00656A21">
        <w:trPr>
          <w:trHeight w:val="20"/>
        </w:trPr>
        <w:tc>
          <w:tcPr>
            <w:tcW w:w="1561" w:type="dxa"/>
          </w:tcPr>
          <w:p w14:paraId="456D709E" w14:textId="77777777" w:rsidR="000D732E" w:rsidRPr="00D410AE" w:rsidRDefault="000D732E" w:rsidP="00EB7D77">
            <w:pPr>
              <w:rPr>
                <w:rFonts w:cs="Arial"/>
              </w:rPr>
            </w:pPr>
          </w:p>
        </w:tc>
        <w:tc>
          <w:tcPr>
            <w:tcW w:w="2694" w:type="dxa"/>
          </w:tcPr>
          <w:p w14:paraId="128625DB" w14:textId="77777777" w:rsidR="000D732E" w:rsidRPr="00D410AE" w:rsidRDefault="000D732E" w:rsidP="00EB7D77">
            <w:pPr>
              <w:rPr>
                <w:rFonts w:cs="Arial"/>
              </w:rPr>
            </w:pPr>
            <w:r>
              <w:rPr>
                <w:rFonts w:cs="Arial"/>
              </w:rPr>
              <w:t>&lt;Example: some SDS (requirement)&gt;</w:t>
            </w:r>
          </w:p>
        </w:tc>
        <w:tc>
          <w:tcPr>
            <w:tcW w:w="2694" w:type="dxa"/>
          </w:tcPr>
          <w:p w14:paraId="3F670ED6" w14:textId="77777777" w:rsidR="000D732E" w:rsidRPr="00D410AE" w:rsidRDefault="000D732E" w:rsidP="00EB7D77">
            <w:pPr>
              <w:rPr>
                <w:rFonts w:cs="Arial"/>
              </w:rPr>
            </w:pPr>
          </w:p>
        </w:tc>
        <w:tc>
          <w:tcPr>
            <w:tcW w:w="3262" w:type="dxa"/>
          </w:tcPr>
          <w:p w14:paraId="6FB0FE22" w14:textId="77777777" w:rsidR="000D732E" w:rsidRDefault="000D732E" w:rsidP="00EB7D77">
            <w:pPr>
              <w:rPr>
                <w:rFonts w:cs="Arial"/>
              </w:rPr>
            </w:pPr>
          </w:p>
        </w:tc>
      </w:tr>
      <w:tr w:rsidR="000D732E" w:rsidRPr="007C20FA" w14:paraId="47A952A8" w14:textId="77777777" w:rsidTr="00656A21">
        <w:trPr>
          <w:trHeight w:val="20"/>
        </w:trPr>
        <w:tc>
          <w:tcPr>
            <w:tcW w:w="1561" w:type="dxa"/>
          </w:tcPr>
          <w:p w14:paraId="7C7DC4E3" w14:textId="77777777" w:rsidR="000D732E" w:rsidRDefault="000D732E" w:rsidP="00EB7D77">
            <w:pPr>
              <w:rPr>
                <w:rFonts w:cs="Arial"/>
              </w:rPr>
            </w:pPr>
          </w:p>
        </w:tc>
        <w:tc>
          <w:tcPr>
            <w:tcW w:w="2694" w:type="dxa"/>
          </w:tcPr>
          <w:p w14:paraId="7FF74241" w14:textId="77777777" w:rsidR="000D732E" w:rsidRDefault="000D732E" w:rsidP="00EB7D77">
            <w:pPr>
              <w:rPr>
                <w:rFonts w:cs="Arial"/>
              </w:rPr>
            </w:pPr>
          </w:p>
        </w:tc>
        <w:tc>
          <w:tcPr>
            <w:tcW w:w="2694" w:type="dxa"/>
          </w:tcPr>
          <w:p w14:paraId="4BB5B950" w14:textId="77777777" w:rsidR="000D732E" w:rsidRDefault="000D732E" w:rsidP="00EB7D77">
            <w:pPr>
              <w:rPr>
                <w:rFonts w:cs="Arial"/>
              </w:rPr>
            </w:pPr>
          </w:p>
        </w:tc>
        <w:tc>
          <w:tcPr>
            <w:tcW w:w="3262" w:type="dxa"/>
          </w:tcPr>
          <w:p w14:paraId="15931C17" w14:textId="77777777" w:rsidR="000D732E" w:rsidRDefault="000D732E" w:rsidP="00EB7D77">
            <w:pPr>
              <w:rPr>
                <w:rFonts w:cs="Arial"/>
              </w:rPr>
            </w:pPr>
          </w:p>
        </w:tc>
      </w:tr>
      <w:tr w:rsidR="000D732E" w:rsidRPr="007C20FA" w14:paraId="0F219AEA" w14:textId="77777777" w:rsidTr="00656A21">
        <w:trPr>
          <w:trHeight w:val="20"/>
        </w:trPr>
        <w:tc>
          <w:tcPr>
            <w:tcW w:w="10211" w:type="dxa"/>
            <w:gridSpan w:val="4"/>
            <w:shd w:val="clear" w:color="auto" w:fill="F2F2F2" w:themeFill="background1" w:themeFillShade="F2"/>
          </w:tcPr>
          <w:p w14:paraId="45D4C8A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C410D08" w14:textId="77777777" w:rsidTr="00656A21">
        <w:trPr>
          <w:trHeight w:val="20"/>
        </w:trPr>
        <w:tc>
          <w:tcPr>
            <w:tcW w:w="1561" w:type="dxa"/>
          </w:tcPr>
          <w:p w14:paraId="1740AEFE" w14:textId="77777777" w:rsidR="000D732E" w:rsidRPr="00D410AE" w:rsidRDefault="000D732E" w:rsidP="00EB7D77">
            <w:pPr>
              <w:rPr>
                <w:rFonts w:cs="Arial"/>
              </w:rPr>
            </w:pPr>
          </w:p>
        </w:tc>
        <w:tc>
          <w:tcPr>
            <w:tcW w:w="2694" w:type="dxa"/>
          </w:tcPr>
          <w:p w14:paraId="278611A7" w14:textId="77777777" w:rsidR="000D732E" w:rsidRPr="00D410AE" w:rsidRDefault="000D732E" w:rsidP="00EB7D77">
            <w:pPr>
              <w:rPr>
                <w:rFonts w:cs="Arial"/>
              </w:rPr>
            </w:pPr>
          </w:p>
        </w:tc>
        <w:tc>
          <w:tcPr>
            <w:tcW w:w="2694" w:type="dxa"/>
          </w:tcPr>
          <w:p w14:paraId="5D60032A" w14:textId="77777777" w:rsidR="000D732E" w:rsidRPr="00D410AE" w:rsidRDefault="000D732E" w:rsidP="00EB7D77">
            <w:pPr>
              <w:rPr>
                <w:rFonts w:cs="Arial"/>
              </w:rPr>
            </w:pPr>
          </w:p>
        </w:tc>
        <w:tc>
          <w:tcPr>
            <w:tcW w:w="3262" w:type="dxa"/>
          </w:tcPr>
          <w:p w14:paraId="476657BF" w14:textId="77777777" w:rsidR="000D732E" w:rsidRPr="00D410AE" w:rsidRDefault="000D732E" w:rsidP="00EB7D77">
            <w:pPr>
              <w:rPr>
                <w:rFonts w:cs="Arial"/>
              </w:rPr>
            </w:pPr>
          </w:p>
        </w:tc>
      </w:tr>
      <w:tr w:rsidR="000D732E" w:rsidRPr="007C20FA" w14:paraId="0FBA8AEA" w14:textId="77777777" w:rsidTr="00656A21">
        <w:trPr>
          <w:trHeight w:val="20"/>
        </w:trPr>
        <w:tc>
          <w:tcPr>
            <w:tcW w:w="10211" w:type="dxa"/>
            <w:gridSpan w:val="4"/>
            <w:shd w:val="clear" w:color="auto" w:fill="F2F2F2" w:themeFill="background1" w:themeFillShade="F2"/>
          </w:tcPr>
          <w:p w14:paraId="269DD329"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5165BD8" w14:textId="77777777" w:rsidTr="00656A21">
        <w:trPr>
          <w:trHeight w:val="20"/>
        </w:trPr>
        <w:tc>
          <w:tcPr>
            <w:tcW w:w="1561" w:type="dxa"/>
          </w:tcPr>
          <w:p w14:paraId="026FDD45" w14:textId="77777777" w:rsidR="000D732E" w:rsidRPr="00D410AE" w:rsidRDefault="000D732E" w:rsidP="00EB7D77">
            <w:pPr>
              <w:rPr>
                <w:rFonts w:cs="Arial"/>
              </w:rPr>
            </w:pPr>
          </w:p>
        </w:tc>
        <w:tc>
          <w:tcPr>
            <w:tcW w:w="2694" w:type="dxa"/>
          </w:tcPr>
          <w:p w14:paraId="188864A1" w14:textId="77777777" w:rsidR="000D732E" w:rsidRPr="00D410AE" w:rsidRDefault="000D732E" w:rsidP="00EB7D77">
            <w:pPr>
              <w:rPr>
                <w:rFonts w:cs="Arial"/>
              </w:rPr>
            </w:pPr>
          </w:p>
        </w:tc>
        <w:tc>
          <w:tcPr>
            <w:tcW w:w="2694" w:type="dxa"/>
          </w:tcPr>
          <w:p w14:paraId="43892FAF" w14:textId="77777777" w:rsidR="000D732E" w:rsidRPr="00D410AE" w:rsidRDefault="000D732E" w:rsidP="00EB7D77">
            <w:pPr>
              <w:rPr>
                <w:rFonts w:cs="Arial"/>
              </w:rPr>
            </w:pPr>
          </w:p>
        </w:tc>
        <w:tc>
          <w:tcPr>
            <w:tcW w:w="3262" w:type="dxa"/>
          </w:tcPr>
          <w:p w14:paraId="00F72A17" w14:textId="77777777" w:rsidR="000D732E" w:rsidRPr="00D410AE" w:rsidRDefault="000D732E" w:rsidP="00EB7D77">
            <w:pPr>
              <w:rPr>
                <w:rFonts w:cs="Arial"/>
              </w:rPr>
            </w:pPr>
          </w:p>
        </w:tc>
      </w:tr>
      <w:tr w:rsidR="000D732E" w:rsidRPr="007C20FA" w14:paraId="33FD311C" w14:textId="77777777" w:rsidTr="00656A21">
        <w:trPr>
          <w:trHeight w:val="20"/>
        </w:trPr>
        <w:tc>
          <w:tcPr>
            <w:tcW w:w="10211" w:type="dxa"/>
            <w:gridSpan w:val="4"/>
            <w:shd w:val="clear" w:color="auto" w:fill="F2F2F2" w:themeFill="background1" w:themeFillShade="F2"/>
          </w:tcPr>
          <w:p w14:paraId="65CE3CBE"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5926E301" w14:textId="77777777" w:rsidTr="00656A21">
        <w:trPr>
          <w:trHeight w:val="20"/>
        </w:trPr>
        <w:tc>
          <w:tcPr>
            <w:tcW w:w="1561" w:type="dxa"/>
          </w:tcPr>
          <w:p w14:paraId="1351C682" w14:textId="77777777" w:rsidR="000D732E" w:rsidRPr="00D410AE" w:rsidRDefault="000D732E" w:rsidP="00EB7D77">
            <w:pPr>
              <w:rPr>
                <w:rFonts w:cs="Arial"/>
              </w:rPr>
            </w:pPr>
          </w:p>
        </w:tc>
        <w:tc>
          <w:tcPr>
            <w:tcW w:w="2694" w:type="dxa"/>
          </w:tcPr>
          <w:p w14:paraId="433919B5" w14:textId="77777777" w:rsidR="000D732E" w:rsidRDefault="000D732E" w:rsidP="00EB7D77">
            <w:pPr>
              <w:rPr>
                <w:rFonts w:cs="Arial"/>
              </w:rPr>
            </w:pPr>
          </w:p>
        </w:tc>
        <w:tc>
          <w:tcPr>
            <w:tcW w:w="2694" w:type="dxa"/>
          </w:tcPr>
          <w:p w14:paraId="009BFC3D" w14:textId="77777777" w:rsidR="000D732E" w:rsidRPr="00D410AE" w:rsidRDefault="000D732E" w:rsidP="00EB7D77">
            <w:pPr>
              <w:rPr>
                <w:rFonts w:cs="Arial"/>
              </w:rPr>
            </w:pPr>
          </w:p>
        </w:tc>
        <w:tc>
          <w:tcPr>
            <w:tcW w:w="3262" w:type="dxa"/>
          </w:tcPr>
          <w:p w14:paraId="7B286E92" w14:textId="77777777" w:rsidR="000D732E" w:rsidRPr="00D410AE" w:rsidRDefault="000D732E" w:rsidP="00EB7D77">
            <w:pPr>
              <w:rPr>
                <w:rFonts w:cs="Arial"/>
              </w:rPr>
            </w:pPr>
          </w:p>
        </w:tc>
      </w:tr>
      <w:tr w:rsidR="00656A21" w:rsidRPr="007C20FA" w14:paraId="5A023869" w14:textId="77777777" w:rsidTr="00656A21">
        <w:trPr>
          <w:trHeight w:val="20"/>
        </w:trPr>
        <w:tc>
          <w:tcPr>
            <w:tcW w:w="1561" w:type="dxa"/>
          </w:tcPr>
          <w:p w14:paraId="43DF8E6E" w14:textId="77777777" w:rsidR="00656A21" w:rsidRPr="00D410AE" w:rsidRDefault="00656A21" w:rsidP="00EB7D77">
            <w:pPr>
              <w:rPr>
                <w:rFonts w:cs="Arial"/>
              </w:rPr>
            </w:pPr>
          </w:p>
        </w:tc>
        <w:tc>
          <w:tcPr>
            <w:tcW w:w="2694" w:type="dxa"/>
          </w:tcPr>
          <w:p w14:paraId="7267EF78" w14:textId="77777777" w:rsidR="00656A21" w:rsidRDefault="00656A21" w:rsidP="00EB7D77">
            <w:pPr>
              <w:rPr>
                <w:rFonts w:cs="Arial"/>
              </w:rPr>
            </w:pPr>
          </w:p>
        </w:tc>
        <w:tc>
          <w:tcPr>
            <w:tcW w:w="2694" w:type="dxa"/>
          </w:tcPr>
          <w:p w14:paraId="185AC2CF" w14:textId="77777777" w:rsidR="00656A21" w:rsidRPr="00D410AE" w:rsidRDefault="00656A21" w:rsidP="00EB7D77">
            <w:pPr>
              <w:rPr>
                <w:rFonts w:cs="Arial"/>
              </w:rPr>
            </w:pPr>
          </w:p>
        </w:tc>
        <w:tc>
          <w:tcPr>
            <w:tcW w:w="3262" w:type="dxa"/>
          </w:tcPr>
          <w:p w14:paraId="6CF04E8C" w14:textId="77777777" w:rsidR="00656A21" w:rsidRPr="00D410AE" w:rsidRDefault="00656A21" w:rsidP="00EB7D77">
            <w:pPr>
              <w:rPr>
                <w:rFonts w:cs="Arial"/>
              </w:rPr>
            </w:pPr>
          </w:p>
        </w:tc>
      </w:tr>
    </w:tbl>
    <w:p w14:paraId="223AEF2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49F6AC26" w14:textId="77777777" w:rsidR="000D732E" w:rsidRPr="005067FC" w:rsidRDefault="000D732E" w:rsidP="00427220">
      <w:pPr>
        <w:rPr>
          <w:i/>
          <w:color w:val="A6A6A6" w:themeColor="background1" w:themeShade="A6"/>
        </w:rPr>
      </w:pPr>
    </w:p>
    <w:p w14:paraId="173711FD" w14:textId="77777777" w:rsidR="00427220" w:rsidRDefault="00427220" w:rsidP="00427220">
      <w:pPr>
        <w:pStyle w:val="Heading4"/>
      </w:pPr>
      <w:r>
        <w:t>Assumptions</w:t>
      </w:r>
    </w:p>
    <w:p w14:paraId="36B9C4C4" w14:textId="77777777" w:rsidR="00A92B2F" w:rsidRDefault="00A92B2F" w:rsidP="00A92B2F"/>
    <w:p w14:paraId="0FBE735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85B85CF" w14:textId="77777777" w:rsidR="00C0442C" w:rsidRDefault="00C0442C" w:rsidP="00A92B2F"/>
    <w:p w14:paraId="0A290854" w14:textId="77777777" w:rsidR="00F15706" w:rsidRDefault="00E60B64" w:rsidP="00783BCF">
      <w:pPr>
        <w:pStyle w:val="Heading3"/>
      </w:pPr>
      <w:r>
        <w:t>Function Scope</w:t>
      </w:r>
    </w:p>
    <w:p w14:paraId="633145D8" w14:textId="77777777" w:rsidR="00055646" w:rsidRPr="00A43B48" w:rsidRDefault="00055646" w:rsidP="00306D37">
      <w:pPr>
        <w:contextualSpacing/>
      </w:pPr>
    </w:p>
    <w:p w14:paraId="74516CAC" w14:textId="77777777" w:rsidR="00306D37" w:rsidRDefault="00306D37" w:rsidP="00306D37">
      <w:pPr>
        <w:contextualSpacing/>
      </w:pPr>
      <w:r>
        <w:t xml:space="preserve">The </w:t>
      </w:r>
      <w:r>
        <w:rPr>
          <w:noProof/>
        </w:rPr>
        <w:drawing>
          <wp:inline distT="0" distB="0" distL="0" distR="0" wp14:anchorId="0F91DB9F" wp14:editId="69A32CDD">
            <wp:extent cx="152400" cy="152400"/>
            <wp:effectExtent l="0" t="0" r="0" b="0"/>
            <wp:docPr id="47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DND Status Change</w:t>
      </w:r>
      <w:r w:rsidR="0004480F">
        <w:rPr>
          <w:b/>
        </w:rPr>
        <w:t>”</w:t>
      </w:r>
      <w:r>
        <w:t xml:space="preserve"> f</w:t>
      </w:r>
      <w:r w:rsidR="00294100">
        <w:t>unction is called by</w:t>
      </w:r>
      <w:r>
        <w:t xml:space="preserve"> the following </w:t>
      </w:r>
      <w:r w:rsidR="00294100">
        <w:t>functions</w:t>
      </w:r>
      <w:r>
        <w:t>:</w:t>
      </w:r>
    </w:p>
    <w:p w14:paraId="72C2F054" w14:textId="77777777" w:rsidR="00306D37" w:rsidRPr="00953D23" w:rsidRDefault="00306D37" w:rsidP="0061324D">
      <w:pPr>
        <w:pStyle w:val="ListParagraph"/>
        <w:numPr>
          <w:ilvl w:val="0"/>
          <w:numId w:val="12"/>
        </w:numPr>
        <w:contextualSpacing/>
      </w:pPr>
      <w:r>
        <w:rPr>
          <w:noProof/>
        </w:rPr>
        <w:drawing>
          <wp:inline distT="0" distB="0" distL="0" distR="0" wp14:anchorId="33FD0CC7" wp14:editId="0DDFF6C1">
            <wp:extent cx="152400" cy="152400"/>
            <wp:effectExtent l="0" t="0" r="0" b="0"/>
            <wp:docPr id="48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3B8AAB72" w14:textId="77777777" w:rsidR="00393C96" w:rsidRPr="00393C96" w:rsidRDefault="00393C96" w:rsidP="00306D37">
      <w:pPr>
        <w:contextualSpacing/>
      </w:pPr>
    </w:p>
    <w:p w14:paraId="51E001AA" w14:textId="77777777" w:rsidR="001A755C" w:rsidRDefault="001A755C" w:rsidP="00306D37"/>
    <w:p w14:paraId="19ACBB04" w14:textId="77777777" w:rsidR="00294100" w:rsidRDefault="00294100" w:rsidP="00294100">
      <w:pPr>
        <w:jc w:val="center"/>
      </w:pPr>
      <w:r>
        <w:rPr>
          <w:noProof/>
        </w:rPr>
        <w:drawing>
          <wp:inline distT="0" distB="0" distL="0" distR="0" wp14:anchorId="6409F006" wp14:editId="6C4A12EF">
            <wp:extent cx="6466205" cy="886336"/>
            <wp:effectExtent l="0" t="0" r="0" b="0"/>
            <wp:docPr id="48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128F3D48"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70C54538" wp14:editId="5AFD72D9">
            <wp:extent cx="152400" cy="152400"/>
            <wp:effectExtent l="0" t="0" r="0" b="0"/>
            <wp:docPr id="48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482BD243" wp14:editId="542E2F9A">
            <wp:extent cx="152400" cy="152400"/>
            <wp:effectExtent l="0" t="0" r="0" b="0"/>
            <wp:docPr id="48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DND Status Change</w:t>
      </w:r>
      <w:r w:rsidR="0004480F">
        <w:t>”</w:t>
      </w:r>
    </w:p>
    <w:p w14:paraId="1C2EA8CF" w14:textId="77777777" w:rsidR="00306D37" w:rsidRDefault="00306D37" w:rsidP="00306D37">
      <w:pPr>
        <w:contextualSpacing/>
      </w:pPr>
    </w:p>
    <w:p w14:paraId="450EC2C6" w14:textId="77777777" w:rsidR="00F15706" w:rsidRDefault="00E60B64" w:rsidP="00783BCF">
      <w:pPr>
        <w:pStyle w:val="Heading3"/>
      </w:pPr>
      <w:r>
        <w:t>Function Interfaces</w:t>
      </w:r>
    </w:p>
    <w:p w14:paraId="6252FAE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E9CC544" w14:textId="77777777" w:rsidTr="0082668D">
        <w:trPr>
          <w:trHeight w:val="260"/>
        </w:trPr>
        <w:tc>
          <w:tcPr>
            <w:tcW w:w="2547" w:type="dxa"/>
            <w:shd w:val="clear" w:color="auto" w:fill="D9D9D9" w:themeFill="background1" w:themeFillShade="D9"/>
            <w:noWrap/>
            <w:hideMark/>
          </w:tcPr>
          <w:p w14:paraId="247022A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7CEDECA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DBDE700" w14:textId="77777777" w:rsidTr="0082668D">
        <w:trPr>
          <w:trHeight w:val="410"/>
        </w:trPr>
        <w:tc>
          <w:tcPr>
            <w:tcW w:w="2547" w:type="dxa"/>
            <w:noWrap/>
          </w:tcPr>
          <w:p w14:paraId="6F48B29E" w14:textId="77777777" w:rsidR="0082668D" w:rsidRDefault="0082668D" w:rsidP="00BC57B1">
            <w:pPr>
              <w:contextualSpacing/>
              <w:rPr>
                <w:rFonts w:cs="Arial"/>
              </w:rPr>
            </w:pPr>
            <w:r w:rsidRPr="00275823">
              <w:rPr>
                <w:rFonts w:cs="Arial"/>
              </w:rPr>
              <w:t>DND_Command</w:t>
            </w:r>
          </w:p>
          <w:p w14:paraId="52F94D56" w14:textId="77777777" w:rsidR="0082668D" w:rsidRDefault="0082668D" w:rsidP="00BC57B1">
            <w:pPr>
              <w:contextualSpacing/>
              <w:rPr>
                <w:rFonts w:cs="Arial"/>
              </w:rPr>
            </w:pPr>
            <w:r>
              <w:rPr>
                <w:rFonts w:cs="Arial"/>
              </w:rPr>
              <w:t>Type:</w:t>
            </w:r>
          </w:p>
          <w:p w14:paraId="4118B27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AE509EE" wp14:editId="0FBAA0EB">
                  <wp:extent cx="152400" cy="152400"/>
                  <wp:effectExtent l="0" t="0" r="0" b="0"/>
                  <wp:docPr id="488"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894784543.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eb43eadee8e530b091d99e2e29ab45e" w:history="1">
              <w:r>
                <w:rPr>
                  <w:rStyle w:val="Hyperlink"/>
                  <w:rFonts w:cs="Arial"/>
                </w:rPr>
                <w:t>DND_Command_ET</w:t>
              </w:r>
            </w:hyperlink>
          </w:p>
        </w:tc>
        <w:tc>
          <w:tcPr>
            <w:tcW w:w="7654" w:type="dxa"/>
          </w:tcPr>
          <w:p w14:paraId="6B841B82" w14:textId="77777777" w:rsidR="0082668D" w:rsidRDefault="0082668D" w:rsidP="00BC57B1">
            <w:pPr>
              <w:rPr>
                <w:rFonts w:cs="Arial"/>
              </w:rPr>
            </w:pPr>
            <w:r>
              <w:rPr>
                <w:rFonts w:cs="Arial"/>
              </w:rPr>
              <w:t>Signal Description:</w:t>
            </w:r>
          </w:p>
          <w:p w14:paraId="4620299C" w14:textId="77777777" w:rsidR="0082668D" w:rsidRDefault="0082668D" w:rsidP="00BC57B1">
            <w:pPr>
              <w:rPr>
                <w:rFonts w:cs="Arial"/>
              </w:rPr>
            </w:pPr>
            <w:r w:rsidRPr="00275823">
              <w:rPr>
                <w:rFonts w:cs="Arial"/>
              </w:rPr>
              <w:t>Encoding Type for Do Not Disturb Command (Physical Touch)</w:t>
            </w:r>
          </w:p>
          <w:p w14:paraId="5AE9285A" w14:textId="77777777" w:rsidR="0082668D" w:rsidRDefault="0082668D" w:rsidP="00BC57B1">
            <w:pPr>
              <w:rPr>
                <w:rFonts w:cs="Arial"/>
              </w:rPr>
            </w:pPr>
          </w:p>
        </w:tc>
      </w:tr>
    </w:tbl>
    <w:p w14:paraId="3953D0D4" w14:textId="77777777" w:rsidR="0082668D" w:rsidRDefault="0082668D" w:rsidP="00A7465B">
      <w:pPr>
        <w:contextualSpacing/>
        <w:rPr>
          <w:rFonts w:cs="Arial"/>
        </w:rPr>
      </w:pPr>
    </w:p>
    <w:p w14:paraId="5F7F2915"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4D11E43" w14:textId="77777777" w:rsidTr="00CD7DFE">
        <w:trPr>
          <w:trHeight w:val="260"/>
        </w:trPr>
        <w:tc>
          <w:tcPr>
            <w:tcW w:w="2689" w:type="dxa"/>
            <w:shd w:val="clear" w:color="auto" w:fill="D9D9D9" w:themeFill="background1" w:themeFillShade="D9"/>
            <w:noWrap/>
            <w:hideMark/>
          </w:tcPr>
          <w:p w14:paraId="2C58033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77F2C3E"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C466D9F" w14:textId="77777777" w:rsidTr="00CD7DFE">
        <w:trPr>
          <w:trHeight w:val="410"/>
        </w:trPr>
        <w:tc>
          <w:tcPr>
            <w:tcW w:w="2689" w:type="dxa"/>
            <w:noWrap/>
          </w:tcPr>
          <w:p w14:paraId="1582E515" w14:textId="77777777" w:rsidR="00CD7DFE" w:rsidRDefault="00CD7DFE" w:rsidP="00BC57B1">
            <w:pPr>
              <w:contextualSpacing/>
              <w:rPr>
                <w:rFonts w:cs="Arial"/>
              </w:rPr>
            </w:pPr>
            <w:r>
              <w:rPr>
                <w:rFonts w:cs="Arial"/>
              </w:rPr>
              <w:t>DND_Req</w:t>
            </w:r>
          </w:p>
          <w:p w14:paraId="599B0A1A" w14:textId="77777777" w:rsidR="00CD7DFE" w:rsidRDefault="00CD7DFE" w:rsidP="00BC57B1">
            <w:pPr>
              <w:contextualSpacing/>
              <w:rPr>
                <w:rFonts w:cs="Arial"/>
              </w:rPr>
            </w:pPr>
            <w:r>
              <w:rPr>
                <w:rFonts w:cs="Arial"/>
              </w:rPr>
              <w:t>Type:</w:t>
            </w:r>
          </w:p>
          <w:p w14:paraId="2BDF7F7B" w14:textId="77777777" w:rsidR="00CD7DFE" w:rsidRDefault="00CD7DFE" w:rsidP="00BC57B1">
            <w:pPr>
              <w:contextualSpacing/>
              <w:rPr>
                <w:rFonts w:cs="Arial"/>
              </w:rPr>
            </w:pPr>
            <w:r>
              <w:rPr>
                <w:noProof/>
              </w:rPr>
              <w:drawing>
                <wp:inline distT="0" distB="0" distL="0" distR="0" wp14:anchorId="05BC065B" wp14:editId="194C8044">
                  <wp:extent cx="152400" cy="152400"/>
                  <wp:effectExtent l="0" t="0" r="0" b="0"/>
                  <wp:docPr id="49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41b77985e1e81047d9bd88470db7dea9" w:history="1">
              <w:r>
                <w:rPr>
                  <w:rStyle w:val="Hyperlink"/>
                  <w:rFonts w:cs="Arial"/>
                </w:rPr>
                <w:t>BLE_DND.Rq_ET</w:t>
              </w:r>
            </w:hyperlink>
          </w:p>
        </w:tc>
        <w:tc>
          <w:tcPr>
            <w:tcW w:w="7512" w:type="dxa"/>
            <w:noWrap/>
          </w:tcPr>
          <w:p w14:paraId="382A6B13" w14:textId="77777777" w:rsidR="00CD7DFE" w:rsidRDefault="00CD7DFE" w:rsidP="00BC57B1">
            <w:pPr>
              <w:rPr>
                <w:rFonts w:cs="Arial"/>
              </w:rPr>
            </w:pPr>
            <w:r>
              <w:rPr>
                <w:rFonts w:cs="Arial"/>
              </w:rPr>
              <w:t>Signal Description:</w:t>
            </w:r>
          </w:p>
          <w:p w14:paraId="4E5A8620" w14:textId="77777777" w:rsidR="00CD7DFE" w:rsidRDefault="00CD7DFE" w:rsidP="00BC57B1">
            <w:pPr>
              <w:rPr>
                <w:rFonts w:cs="Arial"/>
              </w:rPr>
            </w:pPr>
            <w:r>
              <w:rPr>
                <w:rFonts w:cs="Arial"/>
              </w:rPr>
              <w:t>Encoding Type for Do Not Disturb (Enable/Disable)</w:t>
            </w:r>
          </w:p>
          <w:p w14:paraId="01D86BBF" w14:textId="77777777" w:rsidR="00CD7DFE" w:rsidRDefault="00CD7DFE" w:rsidP="00BC57B1">
            <w:pPr>
              <w:rPr>
                <w:rFonts w:cs="Arial"/>
              </w:rPr>
            </w:pPr>
          </w:p>
          <w:p w14:paraId="66AA2400" w14:textId="77777777" w:rsidR="00CD7DFE" w:rsidRPr="00275823" w:rsidRDefault="00CD7DFE" w:rsidP="00BC57B1">
            <w:pPr>
              <w:rPr>
                <w:rFonts w:cs="Arial"/>
                <w:color w:val="000000"/>
              </w:rPr>
            </w:pPr>
            <w:r>
              <w:rPr>
                <w:rFonts w:cs="Arial"/>
                <w:color w:val="000000"/>
              </w:rPr>
              <w:t>Sent to:</w:t>
            </w:r>
          </w:p>
          <w:p w14:paraId="2833F4E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6E174D1" wp14:editId="324B2DAC">
                  <wp:extent cx="152400" cy="152400"/>
                  <wp:effectExtent l="0" t="0" r="0" b="0"/>
                  <wp:docPr id="49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64E85FB3" w14:textId="77777777" w:rsidR="00CD7DFE" w:rsidRDefault="00CD7DFE" w:rsidP="00A72B37"/>
    <w:p w14:paraId="41AC4871" w14:textId="77777777" w:rsidR="00A72B37" w:rsidRDefault="00A72B37" w:rsidP="00A72B37">
      <w:pPr>
        <w:pStyle w:val="Heading4"/>
      </w:pPr>
      <w:r>
        <w:t>Logical</w:t>
      </w:r>
      <w:r w:rsidRPr="00F15706">
        <w:t xml:space="preserve"> Parameters</w:t>
      </w:r>
    </w:p>
    <w:p w14:paraId="0963FEE8" w14:textId="77777777" w:rsidR="00A72B37" w:rsidRDefault="00A72B37" w:rsidP="00A72B37"/>
    <w:p w14:paraId="5C36B451"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6D506D7" w14:textId="77777777" w:rsidTr="00EB7D77">
        <w:trPr>
          <w:trHeight w:val="211"/>
        </w:trPr>
        <w:tc>
          <w:tcPr>
            <w:tcW w:w="2689" w:type="dxa"/>
            <w:shd w:val="clear" w:color="auto" w:fill="D9D9D9" w:themeFill="background1" w:themeFillShade="D9"/>
            <w:noWrap/>
            <w:hideMark/>
          </w:tcPr>
          <w:p w14:paraId="39B05D72"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FDA5F9"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40EC9CBB" w14:textId="77777777" w:rsidTr="00EB7D77">
        <w:trPr>
          <w:trHeight w:val="410"/>
        </w:trPr>
        <w:tc>
          <w:tcPr>
            <w:tcW w:w="2689" w:type="dxa"/>
            <w:noWrap/>
          </w:tcPr>
          <w:p w14:paraId="75744796"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8EB2B66"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A2B8880" w14:textId="77777777" w:rsidTr="00EB7D77">
        <w:trPr>
          <w:trHeight w:val="410"/>
        </w:trPr>
        <w:tc>
          <w:tcPr>
            <w:tcW w:w="2689" w:type="dxa"/>
            <w:noWrap/>
          </w:tcPr>
          <w:p w14:paraId="50458002"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54CB0E9" w14:textId="77777777" w:rsidR="009649F4" w:rsidRPr="003F473D" w:rsidRDefault="009649F4" w:rsidP="00EB7D77">
            <w:pPr>
              <w:rPr>
                <w:rFonts w:cs="Arial"/>
                <w:color w:val="000000"/>
                <w:sz w:val="18"/>
                <w:szCs w:val="18"/>
              </w:rPr>
            </w:pPr>
          </w:p>
        </w:tc>
      </w:tr>
    </w:tbl>
    <w:p w14:paraId="332076A2" w14:textId="77777777" w:rsidR="009649F4" w:rsidRDefault="009649F4" w:rsidP="00A72B37"/>
    <w:p w14:paraId="7F740069" w14:textId="77777777" w:rsidR="00822913" w:rsidRDefault="00822913" w:rsidP="00822913">
      <w:pPr>
        <w:pStyle w:val="Heading3"/>
      </w:pPr>
      <w:r>
        <w:t>Function Modeling</w:t>
      </w:r>
    </w:p>
    <w:p w14:paraId="2040BB00" w14:textId="77777777" w:rsidR="00EF5443" w:rsidRPr="00C75AE5" w:rsidRDefault="00EF5443" w:rsidP="00EF5443"/>
    <w:p w14:paraId="6E52B667" w14:textId="77777777" w:rsidR="002D15F6" w:rsidRDefault="002D15F6" w:rsidP="0061324D">
      <w:pPr>
        <w:pStyle w:val="Heading4"/>
        <w:numPr>
          <w:ilvl w:val="3"/>
          <w:numId w:val="4"/>
        </w:numPr>
      </w:pPr>
      <w:r>
        <w:t>Use Cases</w:t>
      </w:r>
    </w:p>
    <w:p w14:paraId="762C9197" w14:textId="77777777" w:rsidR="002D15F6" w:rsidRDefault="002D15F6" w:rsidP="002D15F6"/>
    <w:p w14:paraId="26DA379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C930DFF" w14:textId="77777777" w:rsidR="009649F4" w:rsidRDefault="009649F4" w:rsidP="009649F4">
      <w:pPr>
        <w:pStyle w:val="Heading4"/>
        <w:numPr>
          <w:ilvl w:val="3"/>
          <w:numId w:val="4"/>
        </w:numPr>
      </w:pPr>
      <w:r>
        <w:t>State Charts</w:t>
      </w:r>
    </w:p>
    <w:p w14:paraId="508CB252" w14:textId="77777777" w:rsidR="00195B38" w:rsidRDefault="00195B38" w:rsidP="00A76553">
      <w:pPr>
        <w:contextualSpacing/>
        <w:rPr>
          <w:color w:val="A6A6A6" w:themeColor="background1" w:themeShade="A6"/>
        </w:rPr>
      </w:pPr>
    </w:p>
    <w:p w14:paraId="40A1E6F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1E25FF73" w14:textId="77777777" w:rsidR="00A76553" w:rsidRPr="00FF5F72" w:rsidRDefault="00A76553" w:rsidP="00A76553">
      <w:pPr>
        <w:contextualSpacing/>
        <w:rPr>
          <w:color w:val="A6A6A6" w:themeColor="background1" w:themeShade="A6"/>
        </w:rPr>
      </w:pPr>
    </w:p>
    <w:p w14:paraId="32C5AC54" w14:textId="77777777" w:rsidR="00A76553" w:rsidRPr="00004083" w:rsidRDefault="00A76553" w:rsidP="00A76553">
      <w:pPr>
        <w:contextualSpacing/>
        <w:rPr>
          <w:rFonts w:cs="Arial"/>
        </w:rPr>
      </w:pPr>
    </w:p>
    <w:p w14:paraId="6470EC47" w14:textId="77777777" w:rsidR="009649F4" w:rsidRDefault="009649F4" w:rsidP="009649F4">
      <w:pPr>
        <w:pStyle w:val="Heading4"/>
        <w:numPr>
          <w:ilvl w:val="3"/>
          <w:numId w:val="4"/>
        </w:numPr>
      </w:pPr>
      <w:r>
        <w:t>Activity Diagrams</w:t>
      </w:r>
    </w:p>
    <w:p w14:paraId="5B2550DC" w14:textId="77777777" w:rsidR="009649F4" w:rsidRDefault="009649F4" w:rsidP="009649F4"/>
    <w:p w14:paraId="419BE56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4BDA12D" w14:textId="77777777" w:rsidR="009649F4" w:rsidRPr="00FF5F72" w:rsidRDefault="009649F4" w:rsidP="009649F4">
      <w:pPr>
        <w:contextualSpacing/>
        <w:rPr>
          <w:color w:val="A6A6A6" w:themeColor="background1" w:themeShade="A6"/>
        </w:rPr>
      </w:pPr>
    </w:p>
    <w:p w14:paraId="49DD0A9F" w14:textId="77777777" w:rsidR="009649F4" w:rsidRDefault="009649F4" w:rsidP="009649F4">
      <w:pPr>
        <w:pStyle w:val="Heading4"/>
        <w:numPr>
          <w:ilvl w:val="3"/>
          <w:numId w:val="4"/>
        </w:numPr>
      </w:pPr>
      <w:r>
        <w:t>Sequence Diagrams</w:t>
      </w:r>
    </w:p>
    <w:p w14:paraId="3FED5658" w14:textId="77777777" w:rsidR="00987D84" w:rsidRPr="00EB7D77" w:rsidRDefault="00987D84" w:rsidP="00EB7D77">
      <w:pPr>
        <w:rPr>
          <w:rStyle w:val="SubtleEmphasis"/>
          <w:i w:val="0"/>
          <w:iCs w:val="0"/>
          <w:color w:val="auto"/>
          <w:highlight w:val="green"/>
        </w:rPr>
      </w:pPr>
    </w:p>
    <w:p w14:paraId="0F164CFB"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6593F8F2" w14:textId="77777777" w:rsidR="00987D84" w:rsidRDefault="00987D84" w:rsidP="00987D84"/>
    <w:p w14:paraId="78C24BDB" w14:textId="77777777" w:rsidR="009649F4" w:rsidRDefault="009649F4" w:rsidP="009649F4"/>
    <w:p w14:paraId="50E4F8A2" w14:textId="77777777" w:rsidR="009649F4" w:rsidRDefault="009649F4" w:rsidP="009649F4">
      <w:pPr>
        <w:pStyle w:val="Heading4"/>
        <w:numPr>
          <w:ilvl w:val="3"/>
          <w:numId w:val="4"/>
        </w:numPr>
      </w:pPr>
      <w:r>
        <w:t>Decision Tables</w:t>
      </w:r>
    </w:p>
    <w:p w14:paraId="7B23443A" w14:textId="77777777" w:rsidR="009649F4" w:rsidRDefault="009649F4" w:rsidP="009649F4"/>
    <w:p w14:paraId="12FD5C0F" w14:textId="77777777" w:rsidR="00F15706" w:rsidRDefault="00DA0800" w:rsidP="00822913">
      <w:pPr>
        <w:pStyle w:val="Heading3"/>
      </w:pPr>
      <w:r>
        <w:t>Function Requirements</w:t>
      </w:r>
    </w:p>
    <w:p w14:paraId="1CC17003" w14:textId="77777777" w:rsidR="00F15706" w:rsidRDefault="00F15706" w:rsidP="00783BCF">
      <w:pPr>
        <w:pStyle w:val="Heading4"/>
      </w:pPr>
      <w:r>
        <w:t>Functional Requirements</w:t>
      </w:r>
    </w:p>
    <w:p w14:paraId="43F2DE49" w14:textId="77777777" w:rsidR="006E54B3" w:rsidRDefault="00F15706" w:rsidP="006E54B3">
      <w:pPr>
        <w:pStyle w:val="Heading5"/>
      </w:pPr>
      <w:r>
        <w:t>Normal Operation</w:t>
      </w:r>
    </w:p>
    <w:p w14:paraId="57465D07" w14:textId="77777777" w:rsidR="005961D3" w:rsidRDefault="005961D3" w:rsidP="00BB6A63"/>
    <w:p w14:paraId="416BAC76" w14:textId="77777777" w:rsidR="00BB6A63" w:rsidRDefault="00BB6A63" w:rsidP="00BB6A63"/>
    <w:p w14:paraId="5AC3F951" w14:textId="77777777" w:rsidR="001F5E54" w:rsidRPr="0017445F" w:rsidRDefault="00AE04B0" w:rsidP="001F5E54">
      <w:pPr>
        <w:pStyle w:val="RERequirement"/>
        <w:shd w:val="clear" w:color="auto" w:fill="F2F2F2" w:themeFill="background1" w:themeFillShade="F2"/>
      </w:pPr>
      <w:bookmarkStart w:id="152" w:name="_a3b0727a91c02d85dc36865ed6e79d92"/>
      <w:bookmarkEnd w:id="152"/>
      <w:r>
        <w:t xml:space="preserve"> Do Not Disturb 1.11</w:t>
      </w:r>
    </w:p>
    <w:p w14:paraId="2B407916" w14:textId="77777777" w:rsidR="001F5E54" w:rsidRDefault="00AE04B0" w:rsidP="001F5E54">
      <w:pPr>
        <w:rPr>
          <w:rFonts w:cs="Arial"/>
        </w:rPr>
      </w:pPr>
      <w:r>
        <w:rPr>
          <w:rFonts w:cs="Arial"/>
        </w:rPr>
        <w:t>The MSS Audio System shall allow the RequestShare and RequestResponse functions for a zone once RequestDNDStatusChange is set to deactivate.</w:t>
      </w:r>
    </w:p>
    <w:p w14:paraId="6372009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E1196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E1C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A9BEF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782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1767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can share media with the passenger once they disable DND.</w:t>
            </w:r>
          </w:p>
        </w:tc>
      </w:tr>
      <w:tr w:rsidR="001F5E54" w:rsidRPr="00FD127C" w14:paraId="0F7C2F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F00F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5B0CB" w14:textId="77777777" w:rsidR="00CA5241" w:rsidRDefault="00CA5241"/>
        </w:tc>
      </w:tr>
      <w:tr w:rsidR="001F5E54" w:rsidRPr="00FD127C" w14:paraId="4B0F26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2F180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99ED4" w14:textId="77777777" w:rsidR="00CA5241" w:rsidRDefault="00CA5241"/>
        </w:tc>
      </w:tr>
      <w:tr w:rsidR="001F5E54" w:rsidRPr="00FD127C" w14:paraId="4509A0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4BD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9C4B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9D16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51F2C" w14:textId="77777777" w:rsidR="00CA5241" w:rsidRDefault="00CA5241"/>
        </w:tc>
      </w:tr>
      <w:tr w:rsidR="001F5E54" w:rsidRPr="00FD127C" w14:paraId="177F456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6876F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972D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23FEB9" wp14:editId="44EFAD83">
                  <wp:extent cx="152400" cy="152400"/>
                  <wp:effectExtent l="0" t="0" r="0" b="0"/>
                  <wp:docPr id="49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7A5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805D12" w14:textId="77777777" w:rsidR="00CA5241" w:rsidRDefault="00CA5241"/>
        </w:tc>
      </w:tr>
      <w:tr w:rsidR="001F5E54" w:rsidRPr="00FD127C" w14:paraId="34BFF06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6F77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0185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1F34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FD84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C990E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80DA3" w14:textId="77777777" w:rsidR="00CA5241" w:rsidRDefault="00CA5241"/>
        </w:tc>
      </w:tr>
      <w:tr w:rsidR="001F5E54" w:rsidRPr="00FD127C" w14:paraId="608A280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7625C9" w14:textId="77777777" w:rsidR="001F5E54" w:rsidRPr="00FD127C" w:rsidRDefault="00F56C9D"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947AB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34B17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2DAA85" w14:textId="77777777" w:rsidR="00BB6A63" w:rsidRDefault="00BB6A63" w:rsidP="00BB6A63"/>
    <w:p w14:paraId="05F38956" w14:textId="77777777" w:rsidR="001F5E54" w:rsidRPr="0017445F" w:rsidRDefault="00AE04B0" w:rsidP="001F5E54">
      <w:pPr>
        <w:pStyle w:val="RERequirement"/>
        <w:shd w:val="clear" w:color="auto" w:fill="F2F2F2" w:themeFill="background1" w:themeFillShade="F2"/>
      </w:pPr>
      <w:bookmarkStart w:id="153" w:name="_4d994b58da31d524f4ab07062c4d1bad"/>
      <w:bookmarkEnd w:id="153"/>
      <w:r>
        <w:t xml:space="preserve"> Do Not Disturb 1.1</w:t>
      </w:r>
    </w:p>
    <w:p w14:paraId="6AE853A0" w14:textId="77777777" w:rsidR="001F5E54" w:rsidRDefault="00AE04B0" w:rsidP="001F5E54">
      <w:pPr>
        <w:rPr>
          <w:rFonts w:cs="Arial"/>
        </w:rPr>
      </w:pPr>
      <w:r>
        <w:rPr>
          <w:rFonts w:cs="Arial"/>
        </w:rPr>
        <w:t>The MSS Audio System shall play CA audio for zones with an active DND status.</w:t>
      </w:r>
    </w:p>
    <w:p w14:paraId="6DDD017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8DAB0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EBC4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16E6B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A30FB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ECEB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Captain's Announcement will still play when a user activates DND.</w:t>
            </w:r>
          </w:p>
        </w:tc>
      </w:tr>
      <w:tr w:rsidR="001F5E54" w:rsidRPr="00FD127C" w14:paraId="7B6A34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DE4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68431" w14:textId="77777777" w:rsidR="00CA5241" w:rsidRDefault="00CA5241"/>
        </w:tc>
      </w:tr>
      <w:tr w:rsidR="001F5E54" w:rsidRPr="00FD127C" w14:paraId="62A8DF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07D2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E6D6D" w14:textId="77777777" w:rsidR="00CA5241" w:rsidRDefault="00CA5241"/>
        </w:tc>
      </w:tr>
      <w:tr w:rsidR="001F5E54" w:rsidRPr="00FD127C" w14:paraId="113AA41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853B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41B16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4067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BC8B59" w14:textId="77777777" w:rsidR="00CA5241" w:rsidRDefault="00CA5241"/>
        </w:tc>
      </w:tr>
      <w:tr w:rsidR="001F5E54" w:rsidRPr="00FD127C" w14:paraId="4A1DC2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58FC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A5A9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9E05E2C" wp14:editId="6F8980D1">
                  <wp:extent cx="152400" cy="152400"/>
                  <wp:effectExtent l="0" t="0" r="0" b="0"/>
                  <wp:docPr id="49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2A97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3B8303" w14:textId="77777777" w:rsidR="00CA5241" w:rsidRDefault="00CA5241"/>
        </w:tc>
      </w:tr>
      <w:tr w:rsidR="001F5E54" w:rsidRPr="00FD127C" w14:paraId="1F078F1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ECCA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BF276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735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9C6C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C731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9657F" w14:textId="77777777" w:rsidR="00CA5241" w:rsidRDefault="00CA5241"/>
        </w:tc>
      </w:tr>
      <w:tr w:rsidR="001F5E54" w:rsidRPr="00FD127C" w14:paraId="753A316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08D939" w14:textId="77777777" w:rsidR="001F5E54" w:rsidRPr="00FD127C" w:rsidRDefault="00F56C9D"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202D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B41FF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85EF85" w14:textId="77777777" w:rsidR="00BB6A63" w:rsidRDefault="00BB6A63" w:rsidP="00BB6A63"/>
    <w:p w14:paraId="314296A9" w14:textId="77777777" w:rsidR="001F5E54" w:rsidRPr="0017445F" w:rsidRDefault="00AE04B0" w:rsidP="001F5E54">
      <w:pPr>
        <w:pStyle w:val="RERequirement"/>
        <w:shd w:val="clear" w:color="auto" w:fill="F2F2F2" w:themeFill="background1" w:themeFillShade="F2"/>
      </w:pPr>
      <w:bookmarkStart w:id="154" w:name="_2db389ae31b16e8ca7bcb09e223aea6b"/>
      <w:bookmarkEnd w:id="154"/>
      <w:r>
        <w:t xml:space="preserve"> Do Not Disturb 1.3</w:t>
      </w:r>
    </w:p>
    <w:p w14:paraId="629AA6F6" w14:textId="77777777" w:rsidR="001F5E54" w:rsidRDefault="00AE04B0" w:rsidP="001F5E54">
      <w:pPr>
        <w:rPr>
          <w:rFonts w:cs="Arial"/>
        </w:rPr>
      </w:pPr>
      <w:r>
        <w:rPr>
          <w:rFonts w:cs="Arial"/>
        </w:rPr>
        <w:t>The MSS Audio System shall play alerts/chimes for zones with an active DND status.</w:t>
      </w:r>
    </w:p>
    <w:p w14:paraId="620415D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6F983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C6B7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9BB8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F4A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FA5E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Alerts and Chimes will still play when a user activates DND.</w:t>
            </w:r>
          </w:p>
        </w:tc>
      </w:tr>
      <w:tr w:rsidR="001F5E54" w:rsidRPr="00FD127C" w14:paraId="51F309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A3C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7EAAF" w14:textId="77777777" w:rsidR="00CA5241" w:rsidRDefault="00CA5241"/>
        </w:tc>
      </w:tr>
      <w:tr w:rsidR="001F5E54" w:rsidRPr="00FD127C" w14:paraId="7B1D378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EA91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39EBF0" w14:textId="77777777" w:rsidR="00CA5241" w:rsidRDefault="00CA5241"/>
        </w:tc>
      </w:tr>
      <w:tr w:rsidR="001F5E54" w:rsidRPr="00FD127C" w14:paraId="00F352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7C14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ECA9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DEB7C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3C4A19" w14:textId="77777777" w:rsidR="00CA5241" w:rsidRDefault="00CA5241"/>
        </w:tc>
      </w:tr>
      <w:tr w:rsidR="001F5E54" w:rsidRPr="00FD127C" w14:paraId="11F5BD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2271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3649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1FD308" wp14:editId="24EF8C2F">
                  <wp:extent cx="152400" cy="152400"/>
                  <wp:effectExtent l="0" t="0" r="0" b="0"/>
                  <wp:docPr id="49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874A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312F6F" w14:textId="77777777" w:rsidR="00CA5241" w:rsidRDefault="00CA5241"/>
        </w:tc>
      </w:tr>
      <w:tr w:rsidR="001F5E54" w:rsidRPr="00FD127C" w14:paraId="4668CA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5600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F1C0E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298B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2977C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E5D8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314FB" w14:textId="77777777" w:rsidR="00CA5241" w:rsidRDefault="00CA5241"/>
        </w:tc>
      </w:tr>
      <w:tr w:rsidR="001F5E54" w:rsidRPr="00FD127C" w14:paraId="2FFE8BF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3A2BB7" w14:textId="77777777" w:rsidR="001F5E54" w:rsidRPr="00FD127C" w:rsidRDefault="00F56C9D" w:rsidP="00A84EEF">
            <w:pPr>
              <w:rPr>
                <w:rFonts w:cs="Arial"/>
                <w:bCs/>
                <w:color w:val="808080" w:themeColor="background1" w:themeShade="80"/>
                <w:sz w:val="16"/>
                <w:szCs w:val="14"/>
              </w:rPr>
            </w:pPr>
            <w:hyperlink r:id="rId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ABD94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BA814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4B356D" w14:textId="77777777" w:rsidR="00BB6A63" w:rsidRDefault="00BB6A63" w:rsidP="00BB6A63"/>
    <w:p w14:paraId="074D7C21" w14:textId="77777777" w:rsidR="001F5E54" w:rsidRPr="0017445F" w:rsidRDefault="00AE04B0" w:rsidP="001F5E54">
      <w:pPr>
        <w:pStyle w:val="RERequirement"/>
        <w:shd w:val="clear" w:color="auto" w:fill="F2F2F2" w:themeFill="background1" w:themeFillShade="F2"/>
      </w:pPr>
      <w:bookmarkStart w:id="155" w:name="_ade681a5260ce060be91a47c01688c22"/>
      <w:bookmarkEnd w:id="155"/>
      <w:r>
        <w:t xml:space="preserve"> Do Not Disturb 1</w:t>
      </w:r>
    </w:p>
    <w:p w14:paraId="429FB62F" w14:textId="77777777" w:rsidR="001F5E54" w:rsidRDefault="00AE04B0" w:rsidP="001F5E54">
      <w:pPr>
        <w:rPr>
          <w:rFonts w:cs="Arial"/>
        </w:rPr>
      </w:pPr>
      <w:r>
        <w:rPr>
          <w:rFonts w:cs="Arial"/>
        </w:rPr>
        <w:t>The MSS Audio System shall provide an option to disable the RequestShare and RequestResponse function requests to a zone.</w:t>
      </w:r>
    </w:p>
    <w:p w14:paraId="041D0BC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CD67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58CD6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E8A56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01218"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31B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can lock out other users from sharing media to them.</w:t>
            </w:r>
          </w:p>
        </w:tc>
      </w:tr>
      <w:tr w:rsidR="001F5E54" w:rsidRPr="00FD127C" w14:paraId="047DAF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2BE3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A9F4B" w14:textId="77777777" w:rsidR="00CA5241" w:rsidRDefault="00CA5241"/>
        </w:tc>
      </w:tr>
      <w:tr w:rsidR="001F5E54" w:rsidRPr="00FD127C" w14:paraId="4304FB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F189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FBBCF" w14:textId="77777777" w:rsidR="00CA5241" w:rsidRDefault="00CA5241"/>
        </w:tc>
      </w:tr>
      <w:tr w:rsidR="001F5E54" w:rsidRPr="00FD127C" w14:paraId="402F36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37B88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F9C2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5DD4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06E295" w14:textId="77777777" w:rsidR="00CA5241" w:rsidRDefault="00CA5241"/>
        </w:tc>
      </w:tr>
      <w:tr w:rsidR="001F5E54" w:rsidRPr="00FD127C" w14:paraId="148C71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2654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4886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E1BC58" wp14:editId="33034A92">
                  <wp:extent cx="152400" cy="152400"/>
                  <wp:effectExtent l="0" t="0" r="0" b="0"/>
                  <wp:docPr id="50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6173A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F2CF5" w14:textId="77777777" w:rsidR="00CA5241" w:rsidRDefault="00CA5241"/>
        </w:tc>
      </w:tr>
      <w:tr w:rsidR="001F5E54" w:rsidRPr="00FD127C" w14:paraId="39455A7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DBB3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340A4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AB21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ED89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840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FF6152" w14:textId="77777777" w:rsidR="00CA5241" w:rsidRDefault="00CA5241"/>
        </w:tc>
      </w:tr>
      <w:tr w:rsidR="001F5E54" w:rsidRPr="00FD127C" w14:paraId="28F3FD0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AD1CC4" w14:textId="77777777" w:rsidR="001F5E54" w:rsidRPr="00FD127C" w:rsidRDefault="00F56C9D"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55D3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7361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3EF778" w14:textId="77777777" w:rsidR="00BB6A63" w:rsidRDefault="00BB6A63" w:rsidP="00BB6A63"/>
    <w:p w14:paraId="11A88F16" w14:textId="77777777" w:rsidR="001F5E54" w:rsidRPr="0017445F" w:rsidRDefault="00AE04B0" w:rsidP="001F5E54">
      <w:pPr>
        <w:pStyle w:val="RERequirement"/>
        <w:shd w:val="clear" w:color="auto" w:fill="F2F2F2" w:themeFill="background1" w:themeFillShade="F2"/>
      </w:pPr>
      <w:bookmarkStart w:id="156" w:name="_1d924b7af12ed8e2272939f35d312aab"/>
      <w:bookmarkEnd w:id="156"/>
      <w:r>
        <w:t xml:space="preserve"> Do Not Disturb 1.10</w:t>
      </w:r>
    </w:p>
    <w:p w14:paraId="0A860654" w14:textId="77777777" w:rsidR="001F5E54" w:rsidRDefault="00AE04B0" w:rsidP="001F5E54">
      <w:pPr>
        <w:rPr>
          <w:rFonts w:cs="Arial"/>
        </w:rPr>
      </w:pPr>
      <w:r>
        <w:rPr>
          <w:rFonts w:cs="Arial"/>
        </w:rPr>
        <w:t>The MSS Audio System shall disable the RouteAudio function from other user devices for a zone if DND is activated for the zone.</w:t>
      </w:r>
    </w:p>
    <w:p w14:paraId="52AD74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1FBDA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E221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8BC1E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BC7B7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8D04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 passenger activates DND, active media to the passenger should stop playing.</w:t>
            </w:r>
          </w:p>
        </w:tc>
      </w:tr>
      <w:tr w:rsidR="001F5E54" w:rsidRPr="00FD127C" w14:paraId="752BA3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A19D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F6252" w14:textId="77777777" w:rsidR="00CA5241" w:rsidRDefault="00CA5241"/>
        </w:tc>
      </w:tr>
      <w:tr w:rsidR="001F5E54" w:rsidRPr="00FD127C" w14:paraId="1AF830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2C8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79B3EC" w14:textId="77777777" w:rsidR="00CA5241" w:rsidRDefault="00CA5241"/>
        </w:tc>
      </w:tr>
      <w:tr w:rsidR="001F5E54" w:rsidRPr="00FD127C" w14:paraId="68F366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A980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7606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9D5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A2B7E" w14:textId="77777777" w:rsidR="00CA5241" w:rsidRDefault="00CA5241"/>
        </w:tc>
      </w:tr>
      <w:tr w:rsidR="001F5E54" w:rsidRPr="00FD127C" w14:paraId="450D3B7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2B6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E2E2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508B46" wp14:editId="4CFBB3CD">
                  <wp:extent cx="152400" cy="152400"/>
                  <wp:effectExtent l="0" t="0" r="0" b="0"/>
                  <wp:docPr id="50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4E51C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A452E8" w14:textId="77777777" w:rsidR="00CA5241" w:rsidRDefault="00CA5241"/>
        </w:tc>
      </w:tr>
      <w:tr w:rsidR="001F5E54" w:rsidRPr="00FD127C" w14:paraId="5544DBE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F0C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6CA96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AC35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5611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A64E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ED382" w14:textId="77777777" w:rsidR="00CA5241" w:rsidRDefault="00CA5241"/>
        </w:tc>
      </w:tr>
      <w:tr w:rsidR="001F5E54" w:rsidRPr="00FD127C" w14:paraId="0628064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B5C154" w14:textId="77777777" w:rsidR="001F5E54" w:rsidRPr="00FD127C" w:rsidRDefault="00F56C9D"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6902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9408F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85AE08" w14:textId="77777777" w:rsidR="00BB6A63" w:rsidRDefault="00BB6A63" w:rsidP="00BB6A63"/>
    <w:p w14:paraId="4B723362" w14:textId="77777777" w:rsidR="001F5E54" w:rsidRPr="0017445F" w:rsidRDefault="00AE04B0" w:rsidP="001F5E54">
      <w:pPr>
        <w:pStyle w:val="RERequirement"/>
        <w:shd w:val="clear" w:color="auto" w:fill="F2F2F2" w:themeFill="background1" w:themeFillShade="F2"/>
      </w:pPr>
      <w:bookmarkStart w:id="157" w:name="_e743bc993e2218c93ce91541aeb3742b"/>
      <w:bookmarkEnd w:id="157"/>
      <w:r>
        <w:t xml:space="preserve"> Do Not Disturb 1.2</w:t>
      </w:r>
    </w:p>
    <w:p w14:paraId="772A2591" w14:textId="77777777" w:rsidR="001F5E54" w:rsidRDefault="00AE04B0" w:rsidP="001F5E54">
      <w:pPr>
        <w:rPr>
          <w:rFonts w:cs="Arial"/>
        </w:rPr>
      </w:pPr>
      <w:r>
        <w:rPr>
          <w:rFonts w:cs="Arial"/>
        </w:rPr>
        <w:t>The MSS Audio System shall play ICC audio for zones with an active DND status.</w:t>
      </w:r>
    </w:p>
    <w:p w14:paraId="26F02C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0B2E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DE87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7DB35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6700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3DD3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audio will still play when a user activates DND.</w:t>
            </w:r>
          </w:p>
        </w:tc>
      </w:tr>
      <w:tr w:rsidR="001F5E54" w:rsidRPr="00FD127C" w14:paraId="01C7E74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D2C4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8A251" w14:textId="77777777" w:rsidR="00CA5241" w:rsidRDefault="00CA5241"/>
        </w:tc>
      </w:tr>
      <w:tr w:rsidR="001F5E54" w:rsidRPr="00FD127C" w14:paraId="5E18B2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141B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249DE" w14:textId="77777777" w:rsidR="00CA5241" w:rsidRDefault="00CA5241"/>
        </w:tc>
      </w:tr>
      <w:tr w:rsidR="001F5E54" w:rsidRPr="00FD127C" w14:paraId="5B8F45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DEA7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9195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F1D4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285AE" w14:textId="77777777" w:rsidR="00CA5241" w:rsidRDefault="00CA5241"/>
        </w:tc>
      </w:tr>
      <w:tr w:rsidR="001F5E54" w:rsidRPr="00FD127C" w14:paraId="61EC84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A7E3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A9BFC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2DA23A" wp14:editId="44B57458">
                  <wp:extent cx="152400" cy="152400"/>
                  <wp:effectExtent l="0" t="0" r="0" b="0"/>
                  <wp:docPr id="50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300CE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6C46FE" w14:textId="77777777" w:rsidR="00CA5241" w:rsidRDefault="00CA5241"/>
        </w:tc>
      </w:tr>
      <w:tr w:rsidR="001F5E54" w:rsidRPr="00FD127C" w14:paraId="7E39A3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9D15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1100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FDDB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8954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3DE0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9511E" w14:textId="77777777" w:rsidR="00CA5241" w:rsidRDefault="00CA5241"/>
        </w:tc>
      </w:tr>
      <w:tr w:rsidR="001F5E54" w:rsidRPr="00FD127C" w14:paraId="483AFC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44F04F" w14:textId="77777777" w:rsidR="001F5E54" w:rsidRPr="00FD127C" w:rsidRDefault="00F56C9D"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C3B94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A7A39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F6440C" w14:textId="77777777" w:rsidR="00BB6A63" w:rsidRDefault="00BB6A63" w:rsidP="00BB6A63"/>
    <w:p w14:paraId="179D5003" w14:textId="77777777" w:rsidR="001F5E54" w:rsidRPr="0017445F" w:rsidRDefault="00AE04B0" w:rsidP="001F5E54">
      <w:pPr>
        <w:pStyle w:val="RERequirement"/>
        <w:shd w:val="clear" w:color="auto" w:fill="F2F2F2" w:themeFill="background1" w:themeFillShade="F2"/>
      </w:pPr>
      <w:r>
        <w:t xml:space="preserve"> Do Not Disturb 1.9</w:t>
      </w:r>
    </w:p>
    <w:p w14:paraId="091339CB" w14:textId="77777777" w:rsidR="001F5E54" w:rsidRDefault="00AE04B0" w:rsidP="001F5E54">
      <w:pPr>
        <w:rPr>
          <w:rFonts w:cs="Arial"/>
        </w:rPr>
      </w:pPr>
      <w:r>
        <w:rPr>
          <w:rFonts w:cs="Arial"/>
        </w:rPr>
        <w:t>The MSS Audio System shall disable the RequestDNDStatusChange function for passengers when the "2 Zone Locked Configuration" is enabled.</w:t>
      </w:r>
    </w:p>
    <w:p w14:paraId="419CC4C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9830D2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363B0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CDA73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C5EF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3323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cannot activate DND if the "2 Zone Audio Share" is active.</w:t>
            </w:r>
          </w:p>
        </w:tc>
      </w:tr>
      <w:tr w:rsidR="001F5E54" w:rsidRPr="00FD127C" w14:paraId="18CC69E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C71F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E06EB" w14:textId="77777777" w:rsidR="00CA5241" w:rsidRDefault="00CA5241"/>
        </w:tc>
      </w:tr>
      <w:tr w:rsidR="001F5E54" w:rsidRPr="00FD127C" w14:paraId="4B3FA5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842A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1B1D2" w14:textId="77777777" w:rsidR="00CA5241" w:rsidRDefault="00CA5241"/>
        </w:tc>
      </w:tr>
      <w:tr w:rsidR="001F5E54" w:rsidRPr="00FD127C" w14:paraId="69816B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E7C5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3F20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C92F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ECD29" w14:textId="77777777" w:rsidR="00CA5241" w:rsidRDefault="00CA5241"/>
        </w:tc>
      </w:tr>
      <w:tr w:rsidR="001F5E54" w:rsidRPr="00FD127C" w14:paraId="706E92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F56E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973F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03D35C1" wp14:editId="4743E22A">
                  <wp:extent cx="152400" cy="152400"/>
                  <wp:effectExtent l="0" t="0" r="0" b="0"/>
                  <wp:docPr id="50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2800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585E5" w14:textId="77777777" w:rsidR="00CA5241" w:rsidRDefault="00CA5241"/>
        </w:tc>
      </w:tr>
      <w:tr w:rsidR="001F5E54" w:rsidRPr="00FD127C" w14:paraId="0D6440F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0098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7AEBD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B688D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CBC5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1D80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887103" w14:textId="77777777" w:rsidR="00CA5241" w:rsidRDefault="00CA5241"/>
        </w:tc>
      </w:tr>
      <w:tr w:rsidR="001F5E54" w:rsidRPr="00FD127C" w14:paraId="742F646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1D9C33" w14:textId="77777777" w:rsidR="001F5E54" w:rsidRPr="00FD127C" w:rsidRDefault="00F56C9D"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FE2CA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03D5D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2BD8C0" w14:textId="77777777" w:rsidR="00F15706" w:rsidRDefault="00F15706" w:rsidP="00783BCF">
      <w:pPr>
        <w:pStyle w:val="Heading5"/>
      </w:pPr>
      <w:r>
        <w:t>Error Handling</w:t>
      </w:r>
    </w:p>
    <w:p w14:paraId="0227180B" w14:textId="77777777" w:rsidR="005961D3" w:rsidRDefault="005961D3" w:rsidP="00BB6A63"/>
    <w:p w14:paraId="30D20CC1" w14:textId="77777777" w:rsidR="005961D3" w:rsidRDefault="005961D3" w:rsidP="005961D3">
      <w:pPr>
        <w:rPr>
          <w:color w:val="A6A6A6" w:themeColor="background1" w:themeShade="A6"/>
        </w:rPr>
      </w:pPr>
      <w:r>
        <w:rPr>
          <w:color w:val="A6A6A6" w:themeColor="background1" w:themeShade="A6"/>
        </w:rPr>
        <w:t>No Error Handling Requirements specified.</w:t>
      </w:r>
    </w:p>
    <w:p w14:paraId="054008C8" w14:textId="77777777" w:rsidR="00DD7D94" w:rsidRDefault="00DD7D94" w:rsidP="00DD7D94">
      <w:pPr>
        <w:pStyle w:val="Heading4"/>
      </w:pPr>
      <w:r>
        <w:t>Non-Functional Requirements</w:t>
      </w:r>
    </w:p>
    <w:p w14:paraId="049DA1C6" w14:textId="77777777" w:rsidR="005961D3" w:rsidRDefault="005961D3" w:rsidP="00BB6A63"/>
    <w:p w14:paraId="2E53D67D" w14:textId="77777777" w:rsidR="005961D3" w:rsidRDefault="005961D3" w:rsidP="005961D3">
      <w:pPr>
        <w:rPr>
          <w:color w:val="A6A6A6" w:themeColor="background1" w:themeShade="A6"/>
        </w:rPr>
      </w:pPr>
      <w:r>
        <w:rPr>
          <w:color w:val="A6A6A6" w:themeColor="background1" w:themeShade="A6"/>
        </w:rPr>
        <w:t>No Non-Functional Requirements specified.</w:t>
      </w:r>
    </w:p>
    <w:p w14:paraId="61583DAB" w14:textId="77777777" w:rsidR="00DF462B" w:rsidRDefault="00427220" w:rsidP="00DF462B">
      <w:pPr>
        <w:pStyle w:val="Heading4"/>
      </w:pPr>
      <w:r>
        <w:t>Functional</w:t>
      </w:r>
      <w:r w:rsidR="00DF462B">
        <w:t xml:space="preserve"> Safety Requirements</w:t>
      </w:r>
    </w:p>
    <w:p w14:paraId="1142B52C" w14:textId="77777777" w:rsidR="00DF462B" w:rsidRDefault="00DF462B" w:rsidP="00DF462B">
      <w:pPr>
        <w:rPr>
          <w:highlight w:val="yellow"/>
        </w:rPr>
      </w:pPr>
    </w:p>
    <w:p w14:paraId="472D099D" w14:textId="77777777" w:rsidR="005961D3" w:rsidRDefault="005961D3" w:rsidP="005961D3">
      <w:pPr>
        <w:rPr>
          <w:color w:val="A6A6A6" w:themeColor="background1" w:themeShade="A6"/>
        </w:rPr>
      </w:pPr>
      <w:r>
        <w:rPr>
          <w:color w:val="A6A6A6" w:themeColor="background1" w:themeShade="A6"/>
        </w:rPr>
        <w:lastRenderedPageBreak/>
        <w:t>No Functional Safety Requirements specified.</w:t>
      </w:r>
    </w:p>
    <w:p w14:paraId="25D6A175" w14:textId="77777777" w:rsidR="00DD7D94" w:rsidRDefault="00DD7D94" w:rsidP="00DD7D94">
      <w:pPr>
        <w:pStyle w:val="Heading4"/>
      </w:pPr>
      <w:r>
        <w:t>Other Requirements</w:t>
      </w:r>
    </w:p>
    <w:p w14:paraId="35FCBBAE" w14:textId="77777777" w:rsidR="00DD7D94" w:rsidRDefault="00DD7D94" w:rsidP="00DD7D94">
      <w:pPr>
        <w:pStyle w:val="Heading5"/>
      </w:pPr>
      <w:r>
        <w:t>Design Requirements</w:t>
      </w:r>
    </w:p>
    <w:p w14:paraId="3BB8C233" w14:textId="77777777" w:rsidR="005961D3" w:rsidRDefault="005961D3" w:rsidP="00CA4A62"/>
    <w:p w14:paraId="39FEFD03" w14:textId="77777777" w:rsidR="005961D3" w:rsidRDefault="005961D3" w:rsidP="005961D3">
      <w:pPr>
        <w:rPr>
          <w:color w:val="A6A6A6" w:themeColor="background1" w:themeShade="A6"/>
        </w:rPr>
      </w:pPr>
      <w:r>
        <w:rPr>
          <w:color w:val="A6A6A6" w:themeColor="background1" w:themeShade="A6"/>
        </w:rPr>
        <w:t>No Design Requirements specified.</w:t>
      </w:r>
    </w:p>
    <w:p w14:paraId="063D37CE" w14:textId="77777777" w:rsidR="00CA4A62" w:rsidRDefault="00CA4A62" w:rsidP="00CA4A62">
      <w:pPr>
        <w:pStyle w:val="Heading4"/>
      </w:pPr>
      <w:r>
        <w:t>Uncategorized Requirements</w:t>
      </w:r>
    </w:p>
    <w:p w14:paraId="759299E6" w14:textId="77777777" w:rsidR="005961D3" w:rsidRDefault="005961D3" w:rsidP="00CA4A62"/>
    <w:p w14:paraId="1426F203" w14:textId="77777777" w:rsidR="001F5E54" w:rsidRPr="0017445F" w:rsidRDefault="00AE04B0" w:rsidP="001F5E54">
      <w:pPr>
        <w:pStyle w:val="RERequirement"/>
        <w:shd w:val="clear" w:color="auto" w:fill="F2F2F2" w:themeFill="background1" w:themeFillShade="F2"/>
      </w:pPr>
      <w:r>
        <w:t xml:space="preserve"> Do Not Disturb 1.4</w:t>
      </w:r>
    </w:p>
    <w:p w14:paraId="351F0E78" w14:textId="77777777" w:rsidR="001F5E54" w:rsidRDefault="00AE04B0" w:rsidP="001F5E54">
      <w:pPr>
        <w:rPr>
          <w:rFonts w:cs="Arial"/>
        </w:rPr>
      </w:pPr>
      <w:r>
        <w:rPr>
          <w:rFonts w:cs="Arial"/>
        </w:rPr>
        <w:t>The MSS Audio System shall disable the RequestDNDStatusChange function for the driver for a zone with URC.</w:t>
      </w:r>
    </w:p>
    <w:p w14:paraId="037ADF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BE410C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F06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A6172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39DB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775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cannot disable another user's DND status.</w:t>
            </w:r>
          </w:p>
        </w:tc>
      </w:tr>
      <w:tr w:rsidR="001F5E54" w:rsidRPr="00FD127C" w14:paraId="101026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25E7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E6547" w14:textId="77777777" w:rsidR="00CA5241" w:rsidRDefault="00CA5241"/>
        </w:tc>
      </w:tr>
      <w:tr w:rsidR="001F5E54" w:rsidRPr="00FD127C" w14:paraId="5DC34D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4FD2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C0066D" w14:textId="77777777" w:rsidR="00CA5241" w:rsidRDefault="00CA5241"/>
        </w:tc>
      </w:tr>
      <w:tr w:rsidR="001F5E54" w:rsidRPr="00FD127C" w14:paraId="42E159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E7E4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E908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4C649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BCAA62" w14:textId="77777777" w:rsidR="00CA5241" w:rsidRDefault="00CA5241"/>
        </w:tc>
      </w:tr>
      <w:tr w:rsidR="001F5E54" w:rsidRPr="00FD127C" w14:paraId="743DAA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608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0FE79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482FD1" wp14:editId="765F1C85">
                  <wp:extent cx="152400" cy="152400"/>
                  <wp:effectExtent l="0" t="0" r="0" b="0"/>
                  <wp:docPr id="50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451E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37517A" w14:textId="77777777" w:rsidR="00CA5241" w:rsidRDefault="00CA5241"/>
        </w:tc>
      </w:tr>
      <w:tr w:rsidR="001F5E54" w:rsidRPr="00FD127C" w14:paraId="3278D02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BA7AB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3F57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D78E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3199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A9F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185B71" w14:textId="77777777" w:rsidR="00CA5241" w:rsidRDefault="00CA5241"/>
        </w:tc>
      </w:tr>
      <w:tr w:rsidR="001F5E54" w:rsidRPr="00FD127C" w14:paraId="17A2A4D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704D2" w14:textId="77777777" w:rsidR="001F5E54" w:rsidRPr="00FD127C" w:rsidRDefault="00F56C9D"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E0C82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6B4E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9A57B8" w14:textId="77777777" w:rsidR="001F5E54" w:rsidRPr="0017445F" w:rsidRDefault="00AE04B0" w:rsidP="001F5E54">
      <w:pPr>
        <w:pStyle w:val="RERequirement"/>
        <w:shd w:val="clear" w:color="auto" w:fill="F2F2F2" w:themeFill="background1" w:themeFillShade="F2"/>
      </w:pPr>
      <w:bookmarkStart w:id="158" w:name="_434133bfd18b84e8c255bbdf614e3ade"/>
      <w:bookmarkEnd w:id="158"/>
      <w:r>
        <w:t xml:space="preserve"> Do Not Disturb 1.7</w:t>
      </w:r>
    </w:p>
    <w:p w14:paraId="1D240D9B" w14:textId="77777777" w:rsidR="001F5E54" w:rsidRDefault="00AE04B0" w:rsidP="001F5E54">
      <w:pPr>
        <w:rPr>
          <w:rFonts w:cs="Arial"/>
        </w:rPr>
      </w:pPr>
      <w:r>
        <w:rPr>
          <w:rFonts w:cs="Arial"/>
        </w:rPr>
        <w:t>The MSS Audio System shall allow the driver to active the RequestZoneLockStatusChange function, even if a zone has DND active.</w:t>
      </w:r>
    </w:p>
    <w:p w14:paraId="0B2AAC0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BABDA0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1675A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62EAE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873C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F1B7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still push the vehicle to cabin mode, even if a passenger has activated DND.</w:t>
            </w:r>
          </w:p>
        </w:tc>
      </w:tr>
      <w:tr w:rsidR="001F5E54" w:rsidRPr="00FD127C" w14:paraId="3545599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67CE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202E2" w14:textId="77777777" w:rsidR="00CA5241" w:rsidRDefault="00CA5241"/>
        </w:tc>
      </w:tr>
      <w:tr w:rsidR="001F5E54" w:rsidRPr="00FD127C" w14:paraId="274DEB6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AC64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E481A2" w14:textId="77777777" w:rsidR="00CA5241" w:rsidRDefault="00CA5241"/>
        </w:tc>
      </w:tr>
      <w:tr w:rsidR="001F5E54" w:rsidRPr="00FD127C" w14:paraId="52FA72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CE0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E7C8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0C06A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683D09" w14:textId="77777777" w:rsidR="00CA5241" w:rsidRDefault="00CA5241"/>
        </w:tc>
      </w:tr>
      <w:tr w:rsidR="001F5E54" w:rsidRPr="00FD127C" w14:paraId="7CD3DE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0AC91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281E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9D611FA" wp14:editId="647C80CE">
                  <wp:extent cx="152400" cy="152400"/>
                  <wp:effectExtent l="0" t="0" r="0" b="0"/>
                  <wp:docPr id="51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F4F0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173834" w14:textId="77777777" w:rsidR="00CA5241" w:rsidRDefault="00CA5241"/>
        </w:tc>
      </w:tr>
      <w:tr w:rsidR="001F5E54" w:rsidRPr="00FD127C" w14:paraId="224F4BA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8D8A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9B738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ABD01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BF33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8EDA3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56BAF7" w14:textId="77777777" w:rsidR="00CA5241" w:rsidRDefault="00CA5241"/>
        </w:tc>
      </w:tr>
      <w:tr w:rsidR="001F5E54" w:rsidRPr="00FD127C" w14:paraId="1D5F292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1723A8" w14:textId="77777777" w:rsidR="001F5E54" w:rsidRPr="00FD127C" w:rsidRDefault="00F56C9D"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FCEE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7068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BA46FB" w14:textId="77777777" w:rsidR="001F5E54" w:rsidRPr="0017445F" w:rsidRDefault="00AE04B0" w:rsidP="001F5E54">
      <w:pPr>
        <w:pStyle w:val="RERequirement"/>
        <w:shd w:val="clear" w:color="auto" w:fill="F2F2F2" w:themeFill="background1" w:themeFillShade="F2"/>
      </w:pPr>
      <w:r>
        <w:t xml:space="preserve"> Do Not Disturb 1.6</w:t>
      </w:r>
    </w:p>
    <w:p w14:paraId="13420385" w14:textId="77777777" w:rsidR="001F5E54" w:rsidRDefault="00AE04B0" w:rsidP="001F5E54">
      <w:pPr>
        <w:rPr>
          <w:rFonts w:cs="Arial"/>
        </w:rPr>
      </w:pPr>
      <w:r>
        <w:rPr>
          <w:rFonts w:cs="Arial"/>
        </w:rPr>
        <w:t>The MSS Audio System shall disable the "2 Zone Audio Share" if a zone has DND active.</w:t>
      </w:r>
    </w:p>
    <w:p w14:paraId="668DD43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BA8E7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3261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97884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C19C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5C2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any passenger has DND active, the driver cannot activate "2 Zone Audio Share"</w:t>
            </w:r>
          </w:p>
        </w:tc>
      </w:tr>
      <w:tr w:rsidR="001F5E54" w:rsidRPr="00FD127C" w14:paraId="36BC7C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D906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8D552" w14:textId="77777777" w:rsidR="00CA5241" w:rsidRDefault="00CA5241"/>
        </w:tc>
      </w:tr>
      <w:tr w:rsidR="001F5E54" w:rsidRPr="00FD127C" w14:paraId="352C05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DF39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4787A8" w14:textId="77777777" w:rsidR="00CA5241" w:rsidRDefault="00CA5241"/>
        </w:tc>
      </w:tr>
      <w:tr w:rsidR="001F5E54" w:rsidRPr="00FD127C" w14:paraId="566A57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4BE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7235A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820C2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A34DA" w14:textId="77777777" w:rsidR="00CA5241" w:rsidRDefault="00CA5241"/>
        </w:tc>
      </w:tr>
      <w:tr w:rsidR="001F5E54" w:rsidRPr="00FD127C" w14:paraId="02AC65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BAE3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6DF8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6648A3" wp14:editId="49FD5AF9">
                  <wp:extent cx="152400" cy="152400"/>
                  <wp:effectExtent l="0" t="0" r="0" b="0"/>
                  <wp:docPr id="51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FA015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1D1D9" w14:textId="77777777" w:rsidR="00CA5241" w:rsidRDefault="00CA5241"/>
        </w:tc>
      </w:tr>
      <w:tr w:rsidR="001F5E54" w:rsidRPr="00FD127C" w14:paraId="72F655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0C9E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DEE24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BF7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2AD5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0BA9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425652" w14:textId="77777777" w:rsidR="00CA5241" w:rsidRDefault="00CA5241"/>
        </w:tc>
      </w:tr>
      <w:tr w:rsidR="001F5E54" w:rsidRPr="00FD127C" w14:paraId="54BE954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2C24C1" w14:textId="77777777" w:rsidR="001F5E54" w:rsidRPr="00FD127C" w:rsidRDefault="00F56C9D"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AFD9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3079D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71A7ED" w14:textId="77777777" w:rsidR="001F5E54" w:rsidRPr="0017445F" w:rsidRDefault="00AE04B0" w:rsidP="001F5E54">
      <w:pPr>
        <w:pStyle w:val="RERequirement"/>
        <w:shd w:val="clear" w:color="auto" w:fill="F2F2F2" w:themeFill="background1" w:themeFillShade="F2"/>
      </w:pPr>
      <w:r>
        <w:t xml:space="preserve"> Do Not Disturb 1.5</w:t>
      </w:r>
    </w:p>
    <w:p w14:paraId="5943EE7C" w14:textId="77777777" w:rsidR="001F5E54" w:rsidRDefault="00AE04B0" w:rsidP="001F5E54">
      <w:pPr>
        <w:rPr>
          <w:rFonts w:cs="Arial"/>
        </w:rPr>
      </w:pPr>
      <w:r>
        <w:rPr>
          <w:rFonts w:cs="Arial"/>
        </w:rPr>
        <w:t>The MSS Audio System shall allow the driver to activate RequestDNDStatusChange function (SYNC) for a zone that does not have URC.</w:t>
      </w:r>
    </w:p>
    <w:p w14:paraId="1E20FE8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D1250B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0BDE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145B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F31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919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activate DND for a passenger if they do not have their phone connected to do it themselves.</w:t>
            </w:r>
          </w:p>
        </w:tc>
      </w:tr>
      <w:tr w:rsidR="001F5E54" w:rsidRPr="00FD127C" w14:paraId="064680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5D7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56DC1A" w14:textId="77777777" w:rsidR="00CA5241" w:rsidRDefault="00CA5241"/>
        </w:tc>
      </w:tr>
      <w:tr w:rsidR="001F5E54" w:rsidRPr="00FD127C" w14:paraId="7D1D99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DCA4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539F7" w14:textId="77777777" w:rsidR="00CA5241" w:rsidRDefault="00CA5241"/>
        </w:tc>
      </w:tr>
      <w:tr w:rsidR="001F5E54" w:rsidRPr="00FD127C" w14:paraId="143AF3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530C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7E799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0BBAE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0ECF7E" w14:textId="77777777" w:rsidR="00CA5241" w:rsidRDefault="00CA5241"/>
        </w:tc>
      </w:tr>
      <w:tr w:rsidR="001F5E54" w:rsidRPr="00FD127C" w14:paraId="36D833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A05A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7C37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797E06B" wp14:editId="38893A2B">
                  <wp:extent cx="152400" cy="152400"/>
                  <wp:effectExtent l="0" t="0" r="0" b="0"/>
                  <wp:docPr id="51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37AD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8D2BDB" w14:textId="77777777" w:rsidR="00CA5241" w:rsidRDefault="00CA5241"/>
        </w:tc>
      </w:tr>
      <w:tr w:rsidR="001F5E54" w:rsidRPr="00FD127C" w14:paraId="33F6BC3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E44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CA1C4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ACD1C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77E6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BA06F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AA3D1A" w14:textId="77777777" w:rsidR="00CA5241" w:rsidRDefault="00CA5241"/>
        </w:tc>
      </w:tr>
      <w:tr w:rsidR="001F5E54" w:rsidRPr="00FD127C" w14:paraId="308EA45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9FD63D" w14:textId="77777777" w:rsidR="001F5E54" w:rsidRPr="00FD127C" w:rsidRDefault="00F56C9D"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EA9B7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5B95C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42EF99" w14:textId="77777777" w:rsidR="001F5E54" w:rsidRPr="0017445F" w:rsidRDefault="00AE04B0" w:rsidP="001F5E54">
      <w:pPr>
        <w:pStyle w:val="RERequirement"/>
        <w:shd w:val="clear" w:color="auto" w:fill="F2F2F2" w:themeFill="background1" w:themeFillShade="F2"/>
      </w:pPr>
      <w:bookmarkStart w:id="159" w:name="_5408d851d2119ff32713573ba24dcb02"/>
      <w:bookmarkEnd w:id="159"/>
      <w:r>
        <w:t xml:space="preserve"> Do Not Disturb 1.8</w:t>
      </w:r>
    </w:p>
    <w:p w14:paraId="01EEAC8F" w14:textId="77777777" w:rsidR="001F5E54" w:rsidRDefault="00AE04B0" w:rsidP="001F5E54">
      <w:pPr>
        <w:rPr>
          <w:rFonts w:cs="Arial"/>
        </w:rPr>
      </w:pPr>
      <w:r>
        <w:rPr>
          <w:rFonts w:cs="Arial"/>
        </w:rPr>
        <w:t>The MSS Audio System shall allow the driver to disable URC functionality, even if a zone has DND active.</w:t>
      </w:r>
    </w:p>
    <w:p w14:paraId="3C5E93A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E8F1A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54811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A3BF3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C34A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D4E2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disable URC actions, even if a passenger has activated DND.</w:t>
            </w:r>
          </w:p>
        </w:tc>
      </w:tr>
      <w:tr w:rsidR="001F5E54" w:rsidRPr="00FD127C" w14:paraId="5140E5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F2AA2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77067D" w14:textId="77777777" w:rsidR="00CA5241" w:rsidRDefault="00CA5241"/>
        </w:tc>
      </w:tr>
      <w:tr w:rsidR="001F5E54" w:rsidRPr="00FD127C" w14:paraId="594288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B3C4B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D8C0D" w14:textId="77777777" w:rsidR="00CA5241" w:rsidRDefault="00CA5241"/>
        </w:tc>
      </w:tr>
      <w:tr w:rsidR="001F5E54" w:rsidRPr="00FD127C" w14:paraId="63F6AF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3C4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76A6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9E03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8C5070" w14:textId="77777777" w:rsidR="00CA5241" w:rsidRDefault="00CA5241"/>
        </w:tc>
      </w:tr>
      <w:tr w:rsidR="001F5E54" w:rsidRPr="00FD127C" w14:paraId="30421A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77CA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65CE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3896089" wp14:editId="4849243D">
                  <wp:extent cx="152400" cy="152400"/>
                  <wp:effectExtent l="0" t="0" r="0" b="0"/>
                  <wp:docPr id="51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6C6E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09AD18" w14:textId="77777777" w:rsidR="00CA5241" w:rsidRDefault="00CA5241"/>
        </w:tc>
      </w:tr>
      <w:tr w:rsidR="001F5E54" w:rsidRPr="00FD127C" w14:paraId="23B802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D741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8C096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2575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E708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02B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7731E" w14:textId="77777777" w:rsidR="00CA5241" w:rsidRDefault="00CA5241"/>
        </w:tc>
      </w:tr>
      <w:tr w:rsidR="001F5E54" w:rsidRPr="00FD127C" w14:paraId="7B4835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5698FE" w14:textId="77777777" w:rsidR="001F5E54" w:rsidRPr="00FD127C" w:rsidRDefault="00F56C9D"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382B4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0346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31C6FB" w14:textId="77777777" w:rsidR="000D7866" w:rsidRPr="00E47D48" w:rsidRDefault="000D7866" w:rsidP="00E47D48">
      <w:pPr>
        <w:rPr>
          <w:color w:val="FF0000"/>
        </w:rPr>
      </w:pPr>
    </w:p>
    <w:p w14:paraId="3CAB5656" w14:textId="77777777" w:rsidR="009C1EEC" w:rsidRDefault="000D732E" w:rsidP="0061324D">
      <w:pPr>
        <w:pStyle w:val="Heading2"/>
        <w:numPr>
          <w:ilvl w:val="1"/>
          <w:numId w:val="4"/>
        </w:numPr>
      </w:pPr>
      <w:r>
        <w:t xml:space="preserve">Logical Function </w:t>
      </w:r>
      <w:r>
        <w:rPr>
          <w:noProof/>
        </w:rPr>
        <w:drawing>
          <wp:inline distT="0" distB="0" distL="0" distR="0" wp14:anchorId="3900020A" wp14:editId="505B1738">
            <wp:extent cx="152400" cy="152400"/>
            <wp:effectExtent l="0" t="0" r="0" b="0"/>
            <wp:docPr id="51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0" w:name="_43a081aa42f935eb76a781f48e5a5013"/>
      <w:r w:rsidR="008E73AE">
        <w:t>Update HMI Status</w:t>
      </w:r>
      <w:bookmarkEnd w:id="160"/>
    </w:p>
    <w:p w14:paraId="141C0234" w14:textId="77777777" w:rsidR="0061785D" w:rsidRDefault="0061785D" w:rsidP="00783BCF">
      <w:pPr>
        <w:pStyle w:val="Heading3"/>
      </w:pPr>
      <w:r>
        <w:t xml:space="preserve">Function </w:t>
      </w:r>
      <w:r w:rsidR="00283752">
        <w:t>Overview</w:t>
      </w:r>
    </w:p>
    <w:p w14:paraId="118D3A05" w14:textId="77777777" w:rsidR="00427220" w:rsidRDefault="000D732E" w:rsidP="00427220">
      <w:pPr>
        <w:pStyle w:val="Heading4"/>
      </w:pPr>
      <w:r>
        <w:t xml:space="preserve">Function </w:t>
      </w:r>
      <w:r w:rsidR="00283752">
        <w:t>Description</w:t>
      </w:r>
    </w:p>
    <w:p w14:paraId="71F77CF9" w14:textId="77777777" w:rsidR="00794B45" w:rsidRDefault="00794B45" w:rsidP="009C1EEC">
      <w:pPr>
        <w:contextualSpacing/>
      </w:pPr>
    </w:p>
    <w:p w14:paraId="3E824E46" w14:textId="77777777" w:rsidR="00AC0C92" w:rsidRDefault="00AC0C92" w:rsidP="009C1EEC">
      <w:pPr>
        <w:contextualSpacing/>
      </w:pPr>
      <w:r>
        <w:t>Function is allocated to:</w:t>
      </w:r>
    </w:p>
    <w:p w14:paraId="2801A9F9" w14:textId="77777777" w:rsidR="00AC0C92" w:rsidRDefault="00604AF5" w:rsidP="0061324D">
      <w:pPr>
        <w:pStyle w:val="ListParagraph"/>
        <w:numPr>
          <w:ilvl w:val="0"/>
          <w:numId w:val="13"/>
        </w:numPr>
        <w:contextualSpacing/>
      </w:pPr>
      <w:r>
        <w:rPr>
          <w:noProof/>
        </w:rPr>
        <w:drawing>
          <wp:inline distT="0" distB="0" distL="0" distR="0" wp14:anchorId="51969429" wp14:editId="18BEDA6A">
            <wp:extent cx="152400" cy="152400"/>
            <wp:effectExtent l="0" t="0" r="0" b="0"/>
            <wp:docPr id="520" name="Picture -2122034060.jpg" descr="-212203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212203406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Database</w:t>
      </w:r>
      <w:r>
        <w:t xml:space="preserve"> &lt;&lt;Logical&gt;&gt;</w:t>
      </w:r>
    </w:p>
    <w:p w14:paraId="62E2876D" w14:textId="77777777" w:rsidR="00AC0C92" w:rsidRDefault="00604AF5" w:rsidP="0061324D">
      <w:pPr>
        <w:pStyle w:val="ListParagraph"/>
        <w:numPr>
          <w:ilvl w:val="0"/>
          <w:numId w:val="13"/>
        </w:numPr>
        <w:contextualSpacing/>
      </w:pPr>
      <w:r>
        <w:rPr>
          <w:noProof/>
        </w:rPr>
        <w:drawing>
          <wp:inline distT="0" distB="0" distL="0" distR="0" wp14:anchorId="6CCDCF19" wp14:editId="2E8EF3EF">
            <wp:extent cx="152400" cy="152400"/>
            <wp:effectExtent l="0" t="0" r="0" b="0"/>
            <wp:docPr id="52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277255DD" w14:textId="77777777" w:rsidR="00AC0C92" w:rsidRDefault="00604AF5" w:rsidP="0061324D">
      <w:pPr>
        <w:pStyle w:val="ListParagraph"/>
        <w:numPr>
          <w:ilvl w:val="0"/>
          <w:numId w:val="13"/>
        </w:numPr>
        <w:contextualSpacing/>
      </w:pPr>
      <w:r>
        <w:rPr>
          <w:noProof/>
        </w:rPr>
        <w:drawing>
          <wp:inline distT="0" distB="0" distL="0" distR="0" wp14:anchorId="3D30E96C" wp14:editId="1877A6A9">
            <wp:extent cx="152400" cy="152400"/>
            <wp:effectExtent l="0" t="0" r="0" b="0"/>
            <wp:docPr id="524" name="Picture 2009853777.jpg" descr="2009853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2009853777.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Update HMI Status</w:t>
      </w:r>
      <w:r>
        <w:t xml:space="preserve"> &lt;&lt;Logical&gt;&gt;</w:t>
      </w:r>
    </w:p>
    <w:p w14:paraId="6854BD06" w14:textId="77777777" w:rsidR="00794B45" w:rsidRDefault="00794B45" w:rsidP="009C1EEC">
      <w:pPr>
        <w:contextualSpacing/>
      </w:pPr>
    </w:p>
    <w:p w14:paraId="15E482CC" w14:textId="77777777" w:rsidR="009C1EEC" w:rsidRDefault="009C1EEC" w:rsidP="009C1EEC">
      <w:pPr>
        <w:contextualSpacing/>
      </w:pPr>
      <w:r w:rsidRPr="00A554C4">
        <w:t>MSS Function responsible for Updating Signal or HMI Statuses related to MySeatSpace</w:t>
      </w:r>
    </w:p>
    <w:p w14:paraId="7A7A89FF" w14:textId="77777777" w:rsidR="00282E2C" w:rsidRDefault="000D732E" w:rsidP="00FD32A2">
      <w:pPr>
        <w:pStyle w:val="Heading4"/>
      </w:pPr>
      <w:r>
        <w:t xml:space="preserve">Function </w:t>
      </w:r>
      <w:r w:rsidR="00282E2C">
        <w:t>Variants</w:t>
      </w:r>
    </w:p>
    <w:p w14:paraId="4A0CFD30" w14:textId="77777777" w:rsidR="00282E2C" w:rsidRDefault="00282E2C" w:rsidP="00282E2C"/>
    <w:p w14:paraId="6F59F68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5468ABB" w14:textId="77777777" w:rsidTr="00EB7D77">
        <w:trPr>
          <w:trHeight w:val="314"/>
        </w:trPr>
        <w:tc>
          <w:tcPr>
            <w:tcW w:w="2523" w:type="dxa"/>
            <w:shd w:val="clear" w:color="auto" w:fill="D9D9D9" w:themeFill="background1" w:themeFillShade="D9"/>
          </w:tcPr>
          <w:p w14:paraId="69535595"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D072C57"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73CDF12"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4E944F24" w14:textId="77777777" w:rsidTr="00EB7D77">
        <w:trPr>
          <w:trHeight w:val="198"/>
        </w:trPr>
        <w:tc>
          <w:tcPr>
            <w:tcW w:w="2523" w:type="dxa"/>
          </w:tcPr>
          <w:p w14:paraId="0E4515EF"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B6717D1" w14:textId="77777777" w:rsidR="000D732E" w:rsidRPr="009E3B7C" w:rsidRDefault="000D732E" w:rsidP="00EB7D77">
            <w:pPr>
              <w:overflowPunct/>
              <w:autoSpaceDE/>
              <w:autoSpaceDN/>
              <w:adjustRightInd/>
              <w:textAlignment w:val="center"/>
              <w:rPr>
                <w:rFonts w:cs="Arial"/>
              </w:rPr>
            </w:pPr>
          </w:p>
        </w:tc>
        <w:tc>
          <w:tcPr>
            <w:tcW w:w="2551" w:type="dxa"/>
          </w:tcPr>
          <w:p w14:paraId="0D0963ED" w14:textId="77777777" w:rsidR="000D732E" w:rsidRDefault="000D732E" w:rsidP="00EB7D77">
            <w:pPr>
              <w:rPr>
                <w:rFonts w:cs="Arial"/>
                <w:lang w:val="en-GB"/>
              </w:rPr>
            </w:pPr>
            <w:r>
              <w:rPr>
                <w:rFonts w:cs="Arial"/>
                <w:lang w:val="en-GB"/>
              </w:rPr>
              <w:t xml:space="preserve">e.g. ExtLightTechnology = LED </w:t>
            </w:r>
          </w:p>
          <w:p w14:paraId="3C4B3B03" w14:textId="77777777" w:rsidR="000D732E" w:rsidRDefault="000D732E" w:rsidP="00EB7D77">
            <w:pPr>
              <w:rPr>
                <w:rFonts w:cs="Arial"/>
                <w:lang w:val="en-GB"/>
              </w:rPr>
            </w:pPr>
            <w:r>
              <w:rPr>
                <w:rFonts w:cs="Arial"/>
                <w:lang w:val="en-GB"/>
              </w:rPr>
              <w:t>OR</w:t>
            </w:r>
          </w:p>
          <w:p w14:paraId="2D23B99C" w14:textId="77777777" w:rsidR="000D732E" w:rsidRPr="005A344A" w:rsidRDefault="000D732E" w:rsidP="00EB7D77">
            <w:pPr>
              <w:rPr>
                <w:rFonts w:cs="Arial"/>
                <w:lang w:val="en-GB"/>
              </w:rPr>
            </w:pPr>
            <w:r>
              <w:rPr>
                <w:rFonts w:cs="Arial"/>
                <w:lang w:val="en-GB"/>
              </w:rPr>
              <w:t>ExtLightTechnology = Xenon</w:t>
            </w:r>
          </w:p>
        </w:tc>
      </w:tr>
    </w:tbl>
    <w:p w14:paraId="2AACFE22" w14:textId="77777777" w:rsidR="000D732E" w:rsidRPr="005067FC" w:rsidRDefault="000D732E" w:rsidP="00282E2C">
      <w:pPr>
        <w:rPr>
          <w:i/>
          <w:color w:val="A6A6A6" w:themeColor="background1" w:themeShade="A6"/>
        </w:rPr>
      </w:pPr>
    </w:p>
    <w:p w14:paraId="499E20F6" w14:textId="77777777" w:rsidR="00427220" w:rsidRDefault="00427220" w:rsidP="00FD32A2">
      <w:pPr>
        <w:pStyle w:val="Heading4"/>
      </w:pPr>
      <w:r>
        <w:t>Input Requirements</w:t>
      </w:r>
      <w:r w:rsidR="000D732E">
        <w:t>/Documents</w:t>
      </w:r>
    </w:p>
    <w:p w14:paraId="52636990"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1957717" w14:textId="77777777" w:rsidTr="00656A21">
        <w:trPr>
          <w:trHeight w:val="20"/>
        </w:trPr>
        <w:tc>
          <w:tcPr>
            <w:tcW w:w="1561" w:type="dxa"/>
            <w:shd w:val="clear" w:color="auto" w:fill="D9D9D9" w:themeFill="background1" w:themeFillShade="D9"/>
          </w:tcPr>
          <w:p w14:paraId="4AD59E3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00247DB4" w14:textId="77777777" w:rsidR="000D732E" w:rsidRDefault="000D732E" w:rsidP="00EB7D77">
            <w:pPr>
              <w:rPr>
                <w:rFonts w:ascii="Helvetica" w:hAnsi="Helvetica" w:cs="Helvetica"/>
                <w:sz w:val="16"/>
              </w:rPr>
            </w:pPr>
          </w:p>
          <w:p w14:paraId="12F71951"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2C92F16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C42B38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45EDB17C" w14:textId="77777777" w:rsidR="000D732E" w:rsidRDefault="000D732E" w:rsidP="00EB7D77">
            <w:pPr>
              <w:rPr>
                <w:rFonts w:ascii="Helvetica" w:hAnsi="Helvetica" w:cs="Helvetica"/>
                <w:b/>
              </w:rPr>
            </w:pPr>
            <w:r>
              <w:rPr>
                <w:rFonts w:ascii="Helvetica" w:hAnsi="Helvetica" w:cs="Helvetica"/>
                <w:b/>
              </w:rPr>
              <w:t>Derived Requirement</w:t>
            </w:r>
          </w:p>
          <w:p w14:paraId="4ABEB66A" w14:textId="77777777" w:rsidR="000D732E" w:rsidRDefault="000D732E" w:rsidP="00EB7D77">
            <w:pPr>
              <w:rPr>
                <w:rFonts w:ascii="Helvetica" w:hAnsi="Helvetica" w:cs="Helvetica"/>
                <w:sz w:val="16"/>
              </w:rPr>
            </w:pPr>
          </w:p>
          <w:p w14:paraId="1168EE95"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5A69E16" w14:textId="77777777" w:rsidTr="00656A21">
        <w:trPr>
          <w:trHeight w:val="20"/>
        </w:trPr>
        <w:tc>
          <w:tcPr>
            <w:tcW w:w="10211" w:type="dxa"/>
            <w:gridSpan w:val="4"/>
            <w:shd w:val="clear" w:color="auto" w:fill="F2F2F2" w:themeFill="background1" w:themeFillShade="F2"/>
          </w:tcPr>
          <w:p w14:paraId="5E06603B"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C786F2D" w14:textId="77777777" w:rsidTr="00656A21">
        <w:trPr>
          <w:trHeight w:val="20"/>
        </w:trPr>
        <w:tc>
          <w:tcPr>
            <w:tcW w:w="1561" w:type="dxa"/>
          </w:tcPr>
          <w:p w14:paraId="540B9173" w14:textId="77777777" w:rsidR="000D732E" w:rsidRPr="00D410AE" w:rsidRDefault="000D732E" w:rsidP="00EB7D77">
            <w:pPr>
              <w:rPr>
                <w:rFonts w:cs="Arial"/>
              </w:rPr>
            </w:pPr>
          </w:p>
        </w:tc>
        <w:tc>
          <w:tcPr>
            <w:tcW w:w="2694" w:type="dxa"/>
          </w:tcPr>
          <w:p w14:paraId="5AD7D25A" w14:textId="77777777" w:rsidR="000D732E" w:rsidRDefault="000D732E" w:rsidP="00EB7D77">
            <w:pPr>
              <w:rPr>
                <w:rFonts w:cs="Arial"/>
              </w:rPr>
            </w:pPr>
            <w:r>
              <w:rPr>
                <w:rFonts w:cs="Arial"/>
              </w:rPr>
              <w:t>&lt;Example:</w:t>
            </w:r>
          </w:p>
          <w:p w14:paraId="24AD9DEA" w14:textId="77777777" w:rsidR="000D732E" w:rsidRPr="00D410AE" w:rsidRDefault="000D732E" w:rsidP="00EB7D77">
            <w:pPr>
              <w:rPr>
                <w:rFonts w:cs="Arial"/>
              </w:rPr>
            </w:pPr>
            <w:r>
              <w:rPr>
                <w:rFonts w:cs="Arial"/>
              </w:rPr>
              <w:t>id + title of relevant Feature Docs&gt;</w:t>
            </w:r>
          </w:p>
        </w:tc>
        <w:tc>
          <w:tcPr>
            <w:tcW w:w="2694" w:type="dxa"/>
          </w:tcPr>
          <w:p w14:paraId="338FDDF8" w14:textId="77777777" w:rsidR="000D732E" w:rsidRPr="00D410AE" w:rsidRDefault="000D732E" w:rsidP="00EB7D77">
            <w:pPr>
              <w:rPr>
                <w:rFonts w:cs="Arial"/>
              </w:rPr>
            </w:pPr>
            <w:r>
              <w:rPr>
                <w:rFonts w:cs="Arial"/>
              </w:rPr>
              <w:t>&lt;Example: “Requirements of Feature …”&gt;</w:t>
            </w:r>
          </w:p>
        </w:tc>
        <w:tc>
          <w:tcPr>
            <w:tcW w:w="3262" w:type="dxa"/>
          </w:tcPr>
          <w:p w14:paraId="3143434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0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09DE7AA" w14:textId="77777777" w:rsidTr="00656A21">
        <w:trPr>
          <w:trHeight w:val="20"/>
        </w:trPr>
        <w:tc>
          <w:tcPr>
            <w:tcW w:w="1561" w:type="dxa"/>
          </w:tcPr>
          <w:p w14:paraId="334E0BA2" w14:textId="77777777" w:rsidR="000D732E" w:rsidRPr="00D410AE" w:rsidRDefault="000D732E" w:rsidP="00EB7D77">
            <w:pPr>
              <w:rPr>
                <w:rFonts w:cs="Arial"/>
              </w:rPr>
            </w:pPr>
          </w:p>
        </w:tc>
        <w:tc>
          <w:tcPr>
            <w:tcW w:w="2694" w:type="dxa"/>
          </w:tcPr>
          <w:p w14:paraId="54210A1C" w14:textId="77777777" w:rsidR="000D732E" w:rsidRDefault="000D732E" w:rsidP="00EB7D77">
            <w:pPr>
              <w:rPr>
                <w:rFonts w:cs="Arial"/>
              </w:rPr>
            </w:pPr>
          </w:p>
        </w:tc>
        <w:tc>
          <w:tcPr>
            <w:tcW w:w="2694" w:type="dxa"/>
          </w:tcPr>
          <w:p w14:paraId="128DC039" w14:textId="77777777" w:rsidR="000D732E" w:rsidRDefault="000D732E" w:rsidP="00EB7D77">
            <w:pPr>
              <w:rPr>
                <w:rFonts w:cs="Arial"/>
              </w:rPr>
            </w:pPr>
          </w:p>
        </w:tc>
        <w:tc>
          <w:tcPr>
            <w:tcW w:w="3262" w:type="dxa"/>
          </w:tcPr>
          <w:p w14:paraId="6313FB55" w14:textId="77777777" w:rsidR="000D732E" w:rsidRDefault="000D732E" w:rsidP="00EB7D77">
            <w:pPr>
              <w:rPr>
                <w:rFonts w:cs="Arial"/>
              </w:rPr>
            </w:pPr>
          </w:p>
        </w:tc>
      </w:tr>
      <w:tr w:rsidR="000D732E" w:rsidRPr="007C20FA" w14:paraId="1B8F02D1" w14:textId="77777777" w:rsidTr="00656A21">
        <w:trPr>
          <w:trHeight w:val="20"/>
        </w:trPr>
        <w:tc>
          <w:tcPr>
            <w:tcW w:w="10211" w:type="dxa"/>
            <w:gridSpan w:val="4"/>
            <w:shd w:val="clear" w:color="auto" w:fill="F2F2F2" w:themeFill="background1" w:themeFillShade="F2"/>
          </w:tcPr>
          <w:p w14:paraId="14CD1AEF" w14:textId="77777777" w:rsidR="000D732E" w:rsidRDefault="000D732E" w:rsidP="00EB7D77">
            <w:pPr>
              <w:rPr>
                <w:rFonts w:ascii="Helvetica" w:hAnsi="Helvetica" w:cs="Helvetica"/>
                <w:b/>
              </w:rPr>
            </w:pPr>
            <w:r>
              <w:rPr>
                <w:rFonts w:ascii="Helvetica" w:hAnsi="Helvetica" w:cs="Helvetica"/>
                <w:b/>
              </w:rPr>
              <w:lastRenderedPageBreak/>
              <w:t>Ford Engineering Standards</w:t>
            </w:r>
          </w:p>
        </w:tc>
      </w:tr>
      <w:tr w:rsidR="000D732E" w:rsidRPr="007C20FA" w14:paraId="0DA22BAB" w14:textId="77777777" w:rsidTr="00656A21">
        <w:trPr>
          <w:trHeight w:val="20"/>
        </w:trPr>
        <w:tc>
          <w:tcPr>
            <w:tcW w:w="1561" w:type="dxa"/>
          </w:tcPr>
          <w:p w14:paraId="586BC40C" w14:textId="77777777" w:rsidR="000D732E" w:rsidRPr="00D410AE" w:rsidRDefault="000D732E" w:rsidP="00EB7D77">
            <w:pPr>
              <w:rPr>
                <w:rFonts w:cs="Arial"/>
              </w:rPr>
            </w:pPr>
          </w:p>
        </w:tc>
        <w:tc>
          <w:tcPr>
            <w:tcW w:w="2694" w:type="dxa"/>
          </w:tcPr>
          <w:p w14:paraId="394CDC13" w14:textId="77777777" w:rsidR="000D732E" w:rsidRPr="00D410AE" w:rsidRDefault="000D732E" w:rsidP="00EB7D77">
            <w:pPr>
              <w:rPr>
                <w:rFonts w:cs="Arial"/>
              </w:rPr>
            </w:pPr>
            <w:r>
              <w:rPr>
                <w:rFonts w:cs="Arial"/>
              </w:rPr>
              <w:t>&lt;Example: some SDS (requirement)&gt;</w:t>
            </w:r>
          </w:p>
        </w:tc>
        <w:tc>
          <w:tcPr>
            <w:tcW w:w="2694" w:type="dxa"/>
          </w:tcPr>
          <w:p w14:paraId="54A384F7" w14:textId="77777777" w:rsidR="000D732E" w:rsidRPr="00D410AE" w:rsidRDefault="000D732E" w:rsidP="00EB7D77">
            <w:pPr>
              <w:rPr>
                <w:rFonts w:cs="Arial"/>
              </w:rPr>
            </w:pPr>
          </w:p>
        </w:tc>
        <w:tc>
          <w:tcPr>
            <w:tcW w:w="3262" w:type="dxa"/>
          </w:tcPr>
          <w:p w14:paraId="2030DD30" w14:textId="77777777" w:rsidR="000D732E" w:rsidRDefault="000D732E" w:rsidP="00EB7D77">
            <w:pPr>
              <w:rPr>
                <w:rFonts w:cs="Arial"/>
              </w:rPr>
            </w:pPr>
          </w:p>
        </w:tc>
      </w:tr>
      <w:tr w:rsidR="000D732E" w:rsidRPr="007C20FA" w14:paraId="39487772" w14:textId="77777777" w:rsidTr="00656A21">
        <w:trPr>
          <w:trHeight w:val="20"/>
        </w:trPr>
        <w:tc>
          <w:tcPr>
            <w:tcW w:w="1561" w:type="dxa"/>
          </w:tcPr>
          <w:p w14:paraId="2171FF90" w14:textId="77777777" w:rsidR="000D732E" w:rsidRDefault="000D732E" w:rsidP="00EB7D77">
            <w:pPr>
              <w:rPr>
                <w:rFonts w:cs="Arial"/>
              </w:rPr>
            </w:pPr>
          </w:p>
        </w:tc>
        <w:tc>
          <w:tcPr>
            <w:tcW w:w="2694" w:type="dxa"/>
          </w:tcPr>
          <w:p w14:paraId="2D65F2E2" w14:textId="77777777" w:rsidR="000D732E" w:rsidRDefault="000D732E" w:rsidP="00EB7D77">
            <w:pPr>
              <w:rPr>
                <w:rFonts w:cs="Arial"/>
              </w:rPr>
            </w:pPr>
          </w:p>
        </w:tc>
        <w:tc>
          <w:tcPr>
            <w:tcW w:w="2694" w:type="dxa"/>
          </w:tcPr>
          <w:p w14:paraId="3B238B17" w14:textId="77777777" w:rsidR="000D732E" w:rsidRDefault="000D732E" w:rsidP="00EB7D77">
            <w:pPr>
              <w:rPr>
                <w:rFonts w:cs="Arial"/>
              </w:rPr>
            </w:pPr>
          </w:p>
        </w:tc>
        <w:tc>
          <w:tcPr>
            <w:tcW w:w="3262" w:type="dxa"/>
          </w:tcPr>
          <w:p w14:paraId="5D9BB3AA" w14:textId="77777777" w:rsidR="000D732E" w:rsidRDefault="000D732E" w:rsidP="00EB7D77">
            <w:pPr>
              <w:rPr>
                <w:rFonts w:cs="Arial"/>
              </w:rPr>
            </w:pPr>
          </w:p>
        </w:tc>
      </w:tr>
      <w:tr w:rsidR="000D732E" w:rsidRPr="007C20FA" w14:paraId="2792E3E9" w14:textId="77777777" w:rsidTr="00656A21">
        <w:trPr>
          <w:trHeight w:val="20"/>
        </w:trPr>
        <w:tc>
          <w:tcPr>
            <w:tcW w:w="10211" w:type="dxa"/>
            <w:gridSpan w:val="4"/>
            <w:shd w:val="clear" w:color="auto" w:fill="F2F2F2" w:themeFill="background1" w:themeFillShade="F2"/>
          </w:tcPr>
          <w:p w14:paraId="2C1B1F7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10EAC23A" w14:textId="77777777" w:rsidTr="00656A21">
        <w:trPr>
          <w:trHeight w:val="20"/>
        </w:trPr>
        <w:tc>
          <w:tcPr>
            <w:tcW w:w="1561" w:type="dxa"/>
          </w:tcPr>
          <w:p w14:paraId="493E26A7" w14:textId="77777777" w:rsidR="000D732E" w:rsidRPr="00D410AE" w:rsidRDefault="000D732E" w:rsidP="00EB7D77">
            <w:pPr>
              <w:rPr>
                <w:rFonts w:cs="Arial"/>
              </w:rPr>
            </w:pPr>
          </w:p>
        </w:tc>
        <w:tc>
          <w:tcPr>
            <w:tcW w:w="2694" w:type="dxa"/>
          </w:tcPr>
          <w:p w14:paraId="705DB9AB" w14:textId="77777777" w:rsidR="000D732E" w:rsidRPr="00D410AE" w:rsidRDefault="000D732E" w:rsidP="00EB7D77">
            <w:pPr>
              <w:rPr>
                <w:rFonts w:cs="Arial"/>
              </w:rPr>
            </w:pPr>
          </w:p>
        </w:tc>
        <w:tc>
          <w:tcPr>
            <w:tcW w:w="2694" w:type="dxa"/>
          </w:tcPr>
          <w:p w14:paraId="56A8CFA1" w14:textId="77777777" w:rsidR="000D732E" w:rsidRPr="00D410AE" w:rsidRDefault="000D732E" w:rsidP="00EB7D77">
            <w:pPr>
              <w:rPr>
                <w:rFonts w:cs="Arial"/>
              </w:rPr>
            </w:pPr>
          </w:p>
        </w:tc>
        <w:tc>
          <w:tcPr>
            <w:tcW w:w="3262" w:type="dxa"/>
          </w:tcPr>
          <w:p w14:paraId="25322CBB" w14:textId="77777777" w:rsidR="000D732E" w:rsidRPr="00D410AE" w:rsidRDefault="000D732E" w:rsidP="00EB7D77">
            <w:pPr>
              <w:rPr>
                <w:rFonts w:cs="Arial"/>
              </w:rPr>
            </w:pPr>
          </w:p>
        </w:tc>
      </w:tr>
      <w:tr w:rsidR="000D732E" w:rsidRPr="007C20FA" w14:paraId="756B3C9E" w14:textId="77777777" w:rsidTr="00656A21">
        <w:trPr>
          <w:trHeight w:val="20"/>
        </w:trPr>
        <w:tc>
          <w:tcPr>
            <w:tcW w:w="10211" w:type="dxa"/>
            <w:gridSpan w:val="4"/>
            <w:shd w:val="clear" w:color="auto" w:fill="F2F2F2" w:themeFill="background1" w:themeFillShade="F2"/>
          </w:tcPr>
          <w:p w14:paraId="1929D8B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7714812" w14:textId="77777777" w:rsidTr="00656A21">
        <w:trPr>
          <w:trHeight w:val="20"/>
        </w:trPr>
        <w:tc>
          <w:tcPr>
            <w:tcW w:w="1561" w:type="dxa"/>
          </w:tcPr>
          <w:p w14:paraId="2E016153" w14:textId="77777777" w:rsidR="000D732E" w:rsidRPr="00D410AE" w:rsidRDefault="000D732E" w:rsidP="00EB7D77">
            <w:pPr>
              <w:rPr>
                <w:rFonts w:cs="Arial"/>
              </w:rPr>
            </w:pPr>
          </w:p>
        </w:tc>
        <w:tc>
          <w:tcPr>
            <w:tcW w:w="2694" w:type="dxa"/>
          </w:tcPr>
          <w:p w14:paraId="05FF8499" w14:textId="77777777" w:rsidR="000D732E" w:rsidRPr="00D410AE" w:rsidRDefault="000D732E" w:rsidP="00EB7D77">
            <w:pPr>
              <w:rPr>
                <w:rFonts w:cs="Arial"/>
              </w:rPr>
            </w:pPr>
          </w:p>
        </w:tc>
        <w:tc>
          <w:tcPr>
            <w:tcW w:w="2694" w:type="dxa"/>
          </w:tcPr>
          <w:p w14:paraId="368E9416" w14:textId="77777777" w:rsidR="000D732E" w:rsidRPr="00D410AE" w:rsidRDefault="000D732E" w:rsidP="00EB7D77">
            <w:pPr>
              <w:rPr>
                <w:rFonts w:cs="Arial"/>
              </w:rPr>
            </w:pPr>
          </w:p>
        </w:tc>
        <w:tc>
          <w:tcPr>
            <w:tcW w:w="3262" w:type="dxa"/>
          </w:tcPr>
          <w:p w14:paraId="16D3D3CE" w14:textId="77777777" w:rsidR="000D732E" w:rsidRPr="00D410AE" w:rsidRDefault="000D732E" w:rsidP="00EB7D77">
            <w:pPr>
              <w:rPr>
                <w:rFonts w:cs="Arial"/>
              </w:rPr>
            </w:pPr>
          </w:p>
        </w:tc>
      </w:tr>
      <w:tr w:rsidR="000D732E" w:rsidRPr="007C20FA" w14:paraId="43EA1926" w14:textId="77777777" w:rsidTr="00656A21">
        <w:trPr>
          <w:trHeight w:val="20"/>
        </w:trPr>
        <w:tc>
          <w:tcPr>
            <w:tcW w:w="10211" w:type="dxa"/>
            <w:gridSpan w:val="4"/>
            <w:shd w:val="clear" w:color="auto" w:fill="F2F2F2" w:themeFill="background1" w:themeFillShade="F2"/>
          </w:tcPr>
          <w:p w14:paraId="2FE6CA4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31FC82C4" w14:textId="77777777" w:rsidTr="00656A21">
        <w:trPr>
          <w:trHeight w:val="20"/>
        </w:trPr>
        <w:tc>
          <w:tcPr>
            <w:tcW w:w="1561" w:type="dxa"/>
          </w:tcPr>
          <w:p w14:paraId="06D3921D" w14:textId="77777777" w:rsidR="000D732E" w:rsidRPr="00D410AE" w:rsidRDefault="000D732E" w:rsidP="00EB7D77">
            <w:pPr>
              <w:rPr>
                <w:rFonts w:cs="Arial"/>
              </w:rPr>
            </w:pPr>
          </w:p>
        </w:tc>
        <w:tc>
          <w:tcPr>
            <w:tcW w:w="2694" w:type="dxa"/>
          </w:tcPr>
          <w:p w14:paraId="7D9904B3" w14:textId="77777777" w:rsidR="000D732E" w:rsidRDefault="000D732E" w:rsidP="00EB7D77">
            <w:pPr>
              <w:rPr>
                <w:rFonts w:cs="Arial"/>
              </w:rPr>
            </w:pPr>
          </w:p>
        </w:tc>
        <w:tc>
          <w:tcPr>
            <w:tcW w:w="2694" w:type="dxa"/>
          </w:tcPr>
          <w:p w14:paraId="725640A2" w14:textId="77777777" w:rsidR="000D732E" w:rsidRPr="00D410AE" w:rsidRDefault="000D732E" w:rsidP="00EB7D77">
            <w:pPr>
              <w:rPr>
                <w:rFonts w:cs="Arial"/>
              </w:rPr>
            </w:pPr>
          </w:p>
        </w:tc>
        <w:tc>
          <w:tcPr>
            <w:tcW w:w="3262" w:type="dxa"/>
          </w:tcPr>
          <w:p w14:paraId="71FA7F8F" w14:textId="77777777" w:rsidR="000D732E" w:rsidRPr="00D410AE" w:rsidRDefault="000D732E" w:rsidP="00EB7D77">
            <w:pPr>
              <w:rPr>
                <w:rFonts w:cs="Arial"/>
              </w:rPr>
            </w:pPr>
          </w:p>
        </w:tc>
      </w:tr>
      <w:tr w:rsidR="00656A21" w:rsidRPr="007C20FA" w14:paraId="6837A371" w14:textId="77777777" w:rsidTr="00656A21">
        <w:trPr>
          <w:trHeight w:val="20"/>
        </w:trPr>
        <w:tc>
          <w:tcPr>
            <w:tcW w:w="1561" w:type="dxa"/>
          </w:tcPr>
          <w:p w14:paraId="3F316FBF" w14:textId="77777777" w:rsidR="00656A21" w:rsidRPr="00D410AE" w:rsidRDefault="00656A21" w:rsidP="00EB7D77">
            <w:pPr>
              <w:rPr>
                <w:rFonts w:cs="Arial"/>
              </w:rPr>
            </w:pPr>
          </w:p>
        </w:tc>
        <w:tc>
          <w:tcPr>
            <w:tcW w:w="2694" w:type="dxa"/>
          </w:tcPr>
          <w:p w14:paraId="6698C45B" w14:textId="77777777" w:rsidR="00656A21" w:rsidRDefault="00656A21" w:rsidP="00EB7D77">
            <w:pPr>
              <w:rPr>
                <w:rFonts w:cs="Arial"/>
              </w:rPr>
            </w:pPr>
          </w:p>
        </w:tc>
        <w:tc>
          <w:tcPr>
            <w:tcW w:w="2694" w:type="dxa"/>
          </w:tcPr>
          <w:p w14:paraId="0DB1CC53" w14:textId="77777777" w:rsidR="00656A21" w:rsidRPr="00D410AE" w:rsidRDefault="00656A21" w:rsidP="00EB7D77">
            <w:pPr>
              <w:rPr>
                <w:rFonts w:cs="Arial"/>
              </w:rPr>
            </w:pPr>
          </w:p>
        </w:tc>
        <w:tc>
          <w:tcPr>
            <w:tcW w:w="3262" w:type="dxa"/>
          </w:tcPr>
          <w:p w14:paraId="78F849E4" w14:textId="77777777" w:rsidR="00656A21" w:rsidRPr="00D410AE" w:rsidRDefault="00656A21" w:rsidP="00EB7D77">
            <w:pPr>
              <w:rPr>
                <w:rFonts w:cs="Arial"/>
              </w:rPr>
            </w:pPr>
          </w:p>
        </w:tc>
      </w:tr>
    </w:tbl>
    <w:p w14:paraId="39860A6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6490D64" w14:textId="77777777" w:rsidR="000D732E" w:rsidRPr="005067FC" w:rsidRDefault="000D732E" w:rsidP="00427220">
      <w:pPr>
        <w:rPr>
          <w:i/>
          <w:color w:val="A6A6A6" w:themeColor="background1" w:themeShade="A6"/>
        </w:rPr>
      </w:pPr>
    </w:p>
    <w:p w14:paraId="1B93B396" w14:textId="77777777" w:rsidR="00427220" w:rsidRDefault="00427220" w:rsidP="00427220">
      <w:pPr>
        <w:pStyle w:val="Heading4"/>
      </w:pPr>
      <w:r>
        <w:t>Assumptions</w:t>
      </w:r>
    </w:p>
    <w:p w14:paraId="0C5D3772" w14:textId="77777777" w:rsidR="00A92B2F" w:rsidRDefault="00A92B2F" w:rsidP="00A92B2F"/>
    <w:p w14:paraId="6F24BB7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F39E1FB" w14:textId="77777777" w:rsidR="00C0442C" w:rsidRDefault="00C0442C" w:rsidP="00A92B2F"/>
    <w:p w14:paraId="1A9F5B4A" w14:textId="77777777" w:rsidR="00F15706" w:rsidRDefault="00E60B64" w:rsidP="00783BCF">
      <w:pPr>
        <w:pStyle w:val="Heading3"/>
      </w:pPr>
      <w:r>
        <w:t>Function Scope</w:t>
      </w:r>
    </w:p>
    <w:p w14:paraId="6E7DD828" w14:textId="77777777" w:rsidR="00055646" w:rsidRPr="00A43B48" w:rsidRDefault="00055646" w:rsidP="00306D37">
      <w:pPr>
        <w:contextualSpacing/>
      </w:pPr>
    </w:p>
    <w:p w14:paraId="6CDA7229" w14:textId="77777777" w:rsidR="00306D37" w:rsidRDefault="00306D37" w:rsidP="00306D37">
      <w:pPr>
        <w:contextualSpacing/>
      </w:pPr>
      <w:r>
        <w:t xml:space="preserve">The </w:t>
      </w:r>
      <w:r>
        <w:rPr>
          <w:noProof/>
        </w:rPr>
        <w:drawing>
          <wp:inline distT="0" distB="0" distL="0" distR="0" wp14:anchorId="41414D61" wp14:editId="01424D9F">
            <wp:extent cx="152400" cy="152400"/>
            <wp:effectExtent l="0" t="0" r="0" b="0"/>
            <wp:docPr id="52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Update HMI Status</w:t>
      </w:r>
      <w:r w:rsidR="0004480F">
        <w:rPr>
          <w:b/>
        </w:rPr>
        <w:t>”</w:t>
      </w:r>
      <w:r>
        <w:t xml:space="preserve"> f</w:t>
      </w:r>
      <w:r w:rsidR="00294100">
        <w:t>unction is called by</w:t>
      </w:r>
      <w:r>
        <w:t xml:space="preserve"> the following </w:t>
      </w:r>
      <w:r w:rsidR="00294100">
        <w:t>functions</w:t>
      </w:r>
      <w:r>
        <w:t>:</w:t>
      </w:r>
    </w:p>
    <w:p w14:paraId="135A8403" w14:textId="77777777" w:rsidR="00306D37" w:rsidRPr="00953D23" w:rsidRDefault="00306D37" w:rsidP="0061324D">
      <w:pPr>
        <w:pStyle w:val="ListParagraph"/>
        <w:numPr>
          <w:ilvl w:val="0"/>
          <w:numId w:val="12"/>
        </w:numPr>
        <w:contextualSpacing/>
      </w:pPr>
      <w:r>
        <w:rPr>
          <w:noProof/>
        </w:rPr>
        <w:drawing>
          <wp:inline distT="0" distB="0" distL="0" distR="0" wp14:anchorId="67A875E5" wp14:editId="44BFC7AE">
            <wp:extent cx="152400" cy="152400"/>
            <wp:effectExtent l="0" t="0" r="0" b="0"/>
            <wp:docPr id="52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128716F9" w14:textId="77777777" w:rsidR="00393C96" w:rsidRPr="00393C96" w:rsidRDefault="00393C96" w:rsidP="00306D37">
      <w:pPr>
        <w:contextualSpacing/>
      </w:pPr>
    </w:p>
    <w:p w14:paraId="6389048E" w14:textId="77777777" w:rsidR="001A755C" w:rsidRDefault="001A755C" w:rsidP="00306D37"/>
    <w:p w14:paraId="1A809AF9" w14:textId="77777777" w:rsidR="00294100" w:rsidRDefault="00294100" w:rsidP="00294100">
      <w:pPr>
        <w:jc w:val="center"/>
      </w:pPr>
      <w:r>
        <w:rPr>
          <w:noProof/>
        </w:rPr>
        <w:drawing>
          <wp:inline distT="0" distB="0" distL="0" distR="0" wp14:anchorId="0C5C3C53" wp14:editId="4982F506">
            <wp:extent cx="6466205" cy="886336"/>
            <wp:effectExtent l="0" t="0" r="0" b="0"/>
            <wp:docPr id="530"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52C5FEB3"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FFEBBD9" wp14:editId="2A79576A">
            <wp:extent cx="152400" cy="152400"/>
            <wp:effectExtent l="0" t="0" r="0" b="0"/>
            <wp:docPr id="532"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0C1B4059" wp14:editId="0C804AB6">
            <wp:extent cx="152400" cy="152400"/>
            <wp:effectExtent l="0" t="0" r="0" b="0"/>
            <wp:docPr id="53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Update HMI Status</w:t>
      </w:r>
      <w:r w:rsidR="0004480F">
        <w:t>”</w:t>
      </w:r>
    </w:p>
    <w:p w14:paraId="10C8F45E" w14:textId="77777777" w:rsidR="00306D37" w:rsidRDefault="00306D37" w:rsidP="00306D37">
      <w:pPr>
        <w:contextualSpacing/>
      </w:pPr>
    </w:p>
    <w:p w14:paraId="08537DBD" w14:textId="77777777" w:rsidR="00F15706" w:rsidRDefault="00E60B64" w:rsidP="00783BCF">
      <w:pPr>
        <w:pStyle w:val="Heading3"/>
      </w:pPr>
      <w:r>
        <w:t>Function Interfaces</w:t>
      </w:r>
    </w:p>
    <w:p w14:paraId="060B68F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12A10EBC" w14:textId="77777777" w:rsidTr="0082668D">
        <w:trPr>
          <w:trHeight w:val="260"/>
        </w:trPr>
        <w:tc>
          <w:tcPr>
            <w:tcW w:w="2547" w:type="dxa"/>
            <w:shd w:val="clear" w:color="auto" w:fill="D9D9D9" w:themeFill="background1" w:themeFillShade="D9"/>
            <w:noWrap/>
            <w:hideMark/>
          </w:tcPr>
          <w:p w14:paraId="7EC7ADF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D6ABB5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FD97CA5" w14:textId="77777777" w:rsidTr="0082668D">
        <w:trPr>
          <w:trHeight w:val="410"/>
        </w:trPr>
        <w:tc>
          <w:tcPr>
            <w:tcW w:w="2547" w:type="dxa"/>
            <w:noWrap/>
          </w:tcPr>
          <w:p w14:paraId="47BF02E3" w14:textId="77777777" w:rsidR="0082668D" w:rsidRDefault="0082668D" w:rsidP="00BC57B1">
            <w:pPr>
              <w:contextualSpacing/>
              <w:rPr>
                <w:rFonts w:cs="Arial"/>
              </w:rPr>
            </w:pPr>
            <w:r w:rsidRPr="00275823">
              <w:rPr>
                <w:rFonts w:cs="Arial"/>
              </w:rPr>
              <w:t>VolCntlr_TempSource_Vol_Level_Zone</w:t>
            </w:r>
          </w:p>
          <w:p w14:paraId="05DE87F9" w14:textId="77777777" w:rsidR="0082668D" w:rsidRDefault="0082668D" w:rsidP="00BC57B1">
            <w:pPr>
              <w:contextualSpacing/>
              <w:rPr>
                <w:rFonts w:cs="Arial"/>
              </w:rPr>
            </w:pPr>
            <w:r>
              <w:rPr>
                <w:rFonts w:cs="Arial"/>
              </w:rPr>
              <w:t>Type:</w:t>
            </w:r>
          </w:p>
          <w:p w14:paraId="45131633"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30BEDA52" wp14:editId="24CA4A17">
                  <wp:extent cx="152400" cy="152400"/>
                  <wp:effectExtent l="0" t="0" r="0" b="0"/>
                  <wp:docPr id="53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c9c5f96e6880531df1d56239b66dfdc" w:history="1">
              <w:r>
                <w:rPr>
                  <w:rStyle w:val="Hyperlink"/>
                  <w:rFonts w:cs="Arial"/>
                </w:rPr>
                <w:t>VolCntlr_TempSource_Vol_Level_Zone_ET</w:t>
              </w:r>
            </w:hyperlink>
          </w:p>
        </w:tc>
        <w:tc>
          <w:tcPr>
            <w:tcW w:w="7654" w:type="dxa"/>
          </w:tcPr>
          <w:p w14:paraId="08478BF5" w14:textId="77777777" w:rsidR="0082668D" w:rsidRDefault="0082668D" w:rsidP="00BC57B1">
            <w:pPr>
              <w:rPr>
                <w:rFonts w:cs="Arial"/>
              </w:rPr>
            </w:pPr>
            <w:r>
              <w:rPr>
                <w:rFonts w:cs="Arial"/>
              </w:rPr>
              <w:t>Signal Description:</w:t>
            </w:r>
          </w:p>
          <w:p w14:paraId="3BD0D8EC" w14:textId="77777777" w:rsidR="0082668D" w:rsidRDefault="0082668D" w:rsidP="00BC57B1">
            <w:pPr>
              <w:rPr>
                <w:rFonts w:cs="Arial"/>
              </w:rPr>
            </w:pPr>
            <w:r w:rsidRPr="00275823">
              <w:rPr>
                <w:rFonts w:cs="Arial"/>
              </w:rPr>
              <w:t>Encoding Type for Volume Control Temporary Source Vol Level Zone (No Volume/Vol_Step1...Vol_Step30)</w:t>
            </w:r>
          </w:p>
          <w:p w14:paraId="561EA1EF" w14:textId="77777777" w:rsidR="0082668D" w:rsidRDefault="0082668D" w:rsidP="00BC57B1">
            <w:pPr>
              <w:rPr>
                <w:rFonts w:cs="Arial"/>
              </w:rPr>
            </w:pPr>
          </w:p>
          <w:p w14:paraId="7037439C" w14:textId="77777777" w:rsidR="0082668D" w:rsidRPr="0046598F" w:rsidRDefault="0082668D" w:rsidP="00BC57B1">
            <w:pPr>
              <w:rPr>
                <w:rFonts w:cs="Arial"/>
                <w:color w:val="000000"/>
              </w:rPr>
            </w:pPr>
            <w:r>
              <w:rPr>
                <w:rFonts w:cs="Arial"/>
                <w:color w:val="000000"/>
              </w:rPr>
              <w:t>Received from:</w:t>
            </w:r>
          </w:p>
          <w:p w14:paraId="1329A632" w14:textId="77777777" w:rsidR="0082668D" w:rsidRPr="00C8319B" w:rsidRDefault="0082668D" w:rsidP="00BC57B1">
            <w:pPr>
              <w:pStyle w:val="ListParagraph"/>
              <w:numPr>
                <w:ilvl w:val="0"/>
                <w:numId w:val="12"/>
              </w:numPr>
              <w:rPr>
                <w:rFonts w:cs="Arial"/>
              </w:rPr>
            </w:pPr>
            <w:r>
              <w:rPr>
                <w:noProof/>
              </w:rPr>
              <w:drawing>
                <wp:inline distT="0" distB="0" distL="0" distR="0" wp14:anchorId="7F892713" wp14:editId="4BACF21F">
                  <wp:extent cx="152400" cy="152400"/>
                  <wp:effectExtent l="0" t="0" r="0" b="0"/>
                  <wp:docPr id="53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r w:rsidR="0082668D" w:rsidRPr="003F473D" w14:paraId="1FCF14BD" w14:textId="77777777" w:rsidTr="0082668D">
        <w:trPr>
          <w:trHeight w:val="410"/>
        </w:trPr>
        <w:tc>
          <w:tcPr>
            <w:tcW w:w="2547" w:type="dxa"/>
            <w:noWrap/>
          </w:tcPr>
          <w:p w14:paraId="158F8D6D" w14:textId="77777777" w:rsidR="0082668D" w:rsidRDefault="0082668D" w:rsidP="00BC57B1">
            <w:pPr>
              <w:contextualSpacing/>
              <w:rPr>
                <w:rFonts w:cs="Arial"/>
              </w:rPr>
            </w:pPr>
            <w:r w:rsidRPr="00275823">
              <w:rPr>
                <w:rFonts w:cs="Arial"/>
              </w:rPr>
              <w:t>BluetoothAudioSource_Connection</w:t>
            </w:r>
          </w:p>
          <w:p w14:paraId="3F314D03" w14:textId="77777777" w:rsidR="0082668D" w:rsidRDefault="0082668D" w:rsidP="00BC57B1">
            <w:pPr>
              <w:contextualSpacing/>
              <w:rPr>
                <w:rFonts w:cs="Arial"/>
              </w:rPr>
            </w:pPr>
            <w:r>
              <w:rPr>
                <w:rFonts w:cs="Arial"/>
              </w:rPr>
              <w:t>Type:</w:t>
            </w:r>
          </w:p>
          <w:p w14:paraId="616451B1"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4D17098" wp14:editId="31D94F30">
                  <wp:extent cx="152400" cy="152400"/>
                  <wp:effectExtent l="0" t="0" r="0" b="0"/>
                  <wp:docPr id="540"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894784543.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2676eaea87a589de55281da87824207" w:history="1">
              <w:r>
                <w:rPr>
                  <w:rStyle w:val="Hyperlink"/>
                  <w:rFonts w:cs="Arial"/>
                </w:rPr>
                <w:t>BluetoothAudioSource_Connection_ET</w:t>
              </w:r>
            </w:hyperlink>
          </w:p>
        </w:tc>
        <w:tc>
          <w:tcPr>
            <w:tcW w:w="7654" w:type="dxa"/>
          </w:tcPr>
          <w:p w14:paraId="609ED8D4" w14:textId="77777777" w:rsidR="0082668D" w:rsidRDefault="0082668D" w:rsidP="00BC57B1">
            <w:pPr>
              <w:rPr>
                <w:rFonts w:cs="Arial"/>
              </w:rPr>
            </w:pPr>
            <w:r>
              <w:rPr>
                <w:rFonts w:cs="Arial"/>
              </w:rPr>
              <w:t>Signal Description:</w:t>
            </w:r>
          </w:p>
          <w:p w14:paraId="48F11B93" w14:textId="77777777" w:rsidR="0082668D" w:rsidRDefault="0082668D" w:rsidP="00BC57B1">
            <w:pPr>
              <w:rPr>
                <w:rFonts w:cs="Arial"/>
              </w:rPr>
            </w:pPr>
            <w:r w:rsidRPr="00275823">
              <w:rPr>
                <w:rFonts w:cs="Arial"/>
              </w:rPr>
              <w:t>Encoding Type for Bluetooth Audio Source (Connected)</w:t>
            </w:r>
          </w:p>
          <w:p w14:paraId="64BBB915" w14:textId="77777777" w:rsidR="0082668D" w:rsidRDefault="0082668D" w:rsidP="00BC57B1">
            <w:pPr>
              <w:rPr>
                <w:rFonts w:cs="Arial"/>
              </w:rPr>
            </w:pPr>
          </w:p>
          <w:p w14:paraId="10B83CF0" w14:textId="77777777" w:rsidR="0082668D" w:rsidRPr="0046598F" w:rsidRDefault="0082668D" w:rsidP="00BC57B1">
            <w:pPr>
              <w:rPr>
                <w:rFonts w:cs="Arial"/>
                <w:color w:val="000000"/>
              </w:rPr>
            </w:pPr>
            <w:r>
              <w:rPr>
                <w:rFonts w:cs="Arial"/>
                <w:color w:val="000000"/>
              </w:rPr>
              <w:t>Received from:</w:t>
            </w:r>
          </w:p>
          <w:p w14:paraId="070682A8" w14:textId="77777777" w:rsidR="0082668D" w:rsidRPr="00C8319B" w:rsidRDefault="0082668D" w:rsidP="00BC57B1">
            <w:pPr>
              <w:pStyle w:val="ListParagraph"/>
              <w:numPr>
                <w:ilvl w:val="0"/>
                <w:numId w:val="12"/>
              </w:numPr>
              <w:rPr>
                <w:rFonts w:cs="Arial"/>
              </w:rPr>
            </w:pPr>
            <w:r>
              <w:rPr>
                <w:noProof/>
              </w:rPr>
              <w:drawing>
                <wp:inline distT="0" distB="0" distL="0" distR="0" wp14:anchorId="78BFA15A" wp14:editId="6A9DED62">
                  <wp:extent cx="152400" cy="152400"/>
                  <wp:effectExtent l="0" t="0" r="0" b="0"/>
                  <wp:docPr id="542"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3719853f7e49961730a25d717c79e1e" w:history="1">
              <w:r>
                <w:rPr>
                  <w:rStyle w:val="Hyperlink"/>
                  <w:rFonts w:cs="Arial"/>
                </w:rPr>
                <w:t>Connect BT Audio</w:t>
              </w:r>
            </w:hyperlink>
          </w:p>
        </w:tc>
      </w:tr>
      <w:tr w:rsidR="0082668D" w:rsidRPr="003F473D" w14:paraId="5BF4F58B" w14:textId="77777777" w:rsidTr="0082668D">
        <w:trPr>
          <w:trHeight w:val="410"/>
        </w:trPr>
        <w:tc>
          <w:tcPr>
            <w:tcW w:w="2547" w:type="dxa"/>
            <w:noWrap/>
          </w:tcPr>
          <w:p w14:paraId="665B68DB" w14:textId="77777777" w:rsidR="0082668D" w:rsidRDefault="0082668D" w:rsidP="00BC57B1">
            <w:pPr>
              <w:contextualSpacing/>
              <w:rPr>
                <w:rFonts w:cs="Arial"/>
              </w:rPr>
            </w:pPr>
            <w:r w:rsidRPr="00275823">
              <w:rPr>
                <w:rFonts w:cs="Arial"/>
              </w:rPr>
              <w:t>AudioShareResp_Req</w:t>
            </w:r>
          </w:p>
          <w:p w14:paraId="5BD27D5D" w14:textId="77777777" w:rsidR="0082668D" w:rsidRDefault="0082668D" w:rsidP="00BC57B1">
            <w:pPr>
              <w:contextualSpacing/>
              <w:rPr>
                <w:rFonts w:cs="Arial"/>
              </w:rPr>
            </w:pPr>
            <w:r>
              <w:rPr>
                <w:rFonts w:cs="Arial"/>
              </w:rPr>
              <w:t>Type:</w:t>
            </w:r>
          </w:p>
          <w:p w14:paraId="3520308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7A8B3D3" wp14:editId="2E077CB8">
                  <wp:extent cx="152400" cy="152400"/>
                  <wp:effectExtent l="0" t="0" r="0" b="0"/>
                  <wp:docPr id="544" name="Picture -1247068958.jpg" descr="-1247068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247068958.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348f4d55a02302f44bc02bd50fee0ed" w:history="1">
              <w:r>
                <w:rPr>
                  <w:rStyle w:val="Hyperlink"/>
                  <w:rFonts w:cs="Arial"/>
                </w:rPr>
                <w:t>BLE_AudioShareResp_Req_ET</w:t>
              </w:r>
            </w:hyperlink>
          </w:p>
        </w:tc>
        <w:tc>
          <w:tcPr>
            <w:tcW w:w="7654" w:type="dxa"/>
          </w:tcPr>
          <w:p w14:paraId="2EF2796B" w14:textId="77777777" w:rsidR="0082668D" w:rsidRDefault="0082668D" w:rsidP="00BC57B1">
            <w:pPr>
              <w:rPr>
                <w:rFonts w:cs="Arial"/>
              </w:rPr>
            </w:pPr>
            <w:r>
              <w:rPr>
                <w:rFonts w:cs="Arial"/>
              </w:rPr>
              <w:t>Signal Description:</w:t>
            </w:r>
          </w:p>
          <w:p w14:paraId="2728D790" w14:textId="77777777" w:rsidR="0082668D" w:rsidRDefault="0082668D" w:rsidP="00BC57B1">
            <w:pPr>
              <w:rPr>
                <w:rFonts w:cs="Arial"/>
              </w:rPr>
            </w:pPr>
            <w:r w:rsidRPr="00275823">
              <w:rPr>
                <w:rFonts w:cs="Arial"/>
              </w:rPr>
              <w:t>Encoding type for Audio SHare Response (Accept/Decline)</w:t>
            </w:r>
          </w:p>
          <w:p w14:paraId="64E2730C" w14:textId="77777777" w:rsidR="0082668D" w:rsidRDefault="0082668D" w:rsidP="00BC57B1">
            <w:pPr>
              <w:rPr>
                <w:rFonts w:cs="Arial"/>
              </w:rPr>
            </w:pPr>
          </w:p>
          <w:p w14:paraId="5E6474FD" w14:textId="77777777" w:rsidR="0082668D" w:rsidRPr="0046598F" w:rsidRDefault="0082668D" w:rsidP="00BC57B1">
            <w:pPr>
              <w:rPr>
                <w:rFonts w:cs="Arial"/>
                <w:color w:val="000000"/>
              </w:rPr>
            </w:pPr>
            <w:r>
              <w:rPr>
                <w:rFonts w:cs="Arial"/>
                <w:color w:val="000000"/>
              </w:rPr>
              <w:t>Received from:</w:t>
            </w:r>
          </w:p>
          <w:p w14:paraId="4EE901C0" w14:textId="77777777" w:rsidR="0082668D" w:rsidRPr="00C8319B" w:rsidRDefault="0082668D" w:rsidP="00BC57B1">
            <w:pPr>
              <w:pStyle w:val="ListParagraph"/>
              <w:numPr>
                <w:ilvl w:val="0"/>
                <w:numId w:val="12"/>
              </w:numPr>
              <w:rPr>
                <w:rFonts w:cs="Arial"/>
              </w:rPr>
            </w:pPr>
            <w:r>
              <w:rPr>
                <w:noProof/>
              </w:rPr>
              <w:drawing>
                <wp:inline distT="0" distB="0" distL="0" distR="0" wp14:anchorId="70487B3A" wp14:editId="27AC5EDA">
                  <wp:extent cx="152400" cy="152400"/>
                  <wp:effectExtent l="0" t="0" r="0" b="0"/>
                  <wp:docPr id="54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ce558bbb59ef4ae026dc4b264298499" w:history="1">
              <w:r>
                <w:rPr>
                  <w:rStyle w:val="Hyperlink"/>
                  <w:rFonts w:cs="Arial"/>
                </w:rPr>
                <w:t>Request Audio Share Response</w:t>
              </w:r>
            </w:hyperlink>
          </w:p>
        </w:tc>
      </w:tr>
      <w:tr w:rsidR="0082668D" w:rsidRPr="003F473D" w14:paraId="4ABF3DB8" w14:textId="77777777" w:rsidTr="0082668D">
        <w:trPr>
          <w:trHeight w:val="410"/>
        </w:trPr>
        <w:tc>
          <w:tcPr>
            <w:tcW w:w="2547" w:type="dxa"/>
            <w:noWrap/>
          </w:tcPr>
          <w:p w14:paraId="5F7CCAAF" w14:textId="77777777" w:rsidR="0082668D" w:rsidRDefault="0082668D" w:rsidP="00BC57B1">
            <w:pPr>
              <w:contextualSpacing/>
              <w:rPr>
                <w:rFonts w:cs="Arial"/>
              </w:rPr>
            </w:pPr>
            <w:r w:rsidRPr="00275823">
              <w:rPr>
                <w:rFonts w:cs="Arial"/>
              </w:rPr>
              <w:lastRenderedPageBreak/>
              <w:t>ICC_St</w:t>
            </w:r>
          </w:p>
          <w:p w14:paraId="517878B6" w14:textId="77777777" w:rsidR="0082668D" w:rsidRDefault="0082668D" w:rsidP="00BC57B1">
            <w:pPr>
              <w:contextualSpacing/>
              <w:rPr>
                <w:rFonts w:cs="Arial"/>
              </w:rPr>
            </w:pPr>
            <w:r>
              <w:rPr>
                <w:rFonts w:cs="Arial"/>
              </w:rPr>
              <w:t>Type:</w:t>
            </w:r>
          </w:p>
          <w:p w14:paraId="15BBAF7E"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1ABF9190" wp14:editId="423FF5EA">
                  <wp:extent cx="152400" cy="152400"/>
                  <wp:effectExtent l="0" t="0" r="0" b="0"/>
                  <wp:docPr id="54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89f0e5b4a9279e9f28316fa8517ec2c" w:history="1">
              <w:r>
                <w:rPr>
                  <w:rStyle w:val="Hyperlink"/>
                  <w:rFonts w:cs="Arial"/>
                </w:rPr>
                <w:t>ICC.St_ET</w:t>
              </w:r>
            </w:hyperlink>
          </w:p>
        </w:tc>
        <w:tc>
          <w:tcPr>
            <w:tcW w:w="7654" w:type="dxa"/>
          </w:tcPr>
          <w:p w14:paraId="5C48324A" w14:textId="77777777" w:rsidR="0082668D" w:rsidRDefault="0082668D" w:rsidP="00BC57B1">
            <w:pPr>
              <w:rPr>
                <w:rFonts w:cs="Arial"/>
              </w:rPr>
            </w:pPr>
            <w:r>
              <w:rPr>
                <w:rFonts w:cs="Arial"/>
              </w:rPr>
              <w:t>Signal Description:</w:t>
            </w:r>
          </w:p>
          <w:p w14:paraId="58BE1F97" w14:textId="77777777" w:rsidR="0082668D" w:rsidRDefault="0082668D" w:rsidP="00BC57B1">
            <w:pPr>
              <w:rPr>
                <w:rFonts w:cs="Arial"/>
              </w:rPr>
            </w:pPr>
            <w:r w:rsidRPr="00275823">
              <w:rPr>
                <w:rFonts w:cs="Arial"/>
              </w:rPr>
              <w:t>Encoding Type for ICC Status (Inactive/Enabled/Temporarily Disabled)</w:t>
            </w:r>
          </w:p>
          <w:p w14:paraId="10CED47A" w14:textId="77777777" w:rsidR="0082668D" w:rsidRDefault="0082668D" w:rsidP="00BC57B1">
            <w:pPr>
              <w:rPr>
                <w:rFonts w:cs="Arial"/>
              </w:rPr>
            </w:pPr>
          </w:p>
          <w:p w14:paraId="69BA0005" w14:textId="77777777" w:rsidR="0082668D" w:rsidRPr="0046598F" w:rsidRDefault="0082668D" w:rsidP="00BC57B1">
            <w:pPr>
              <w:rPr>
                <w:rFonts w:cs="Arial"/>
                <w:color w:val="000000"/>
              </w:rPr>
            </w:pPr>
            <w:r>
              <w:rPr>
                <w:rFonts w:cs="Arial"/>
                <w:color w:val="000000"/>
              </w:rPr>
              <w:t>Received from:</w:t>
            </w:r>
          </w:p>
          <w:p w14:paraId="1F9FA665" w14:textId="77777777" w:rsidR="0082668D" w:rsidRPr="00C8319B" w:rsidRDefault="0082668D" w:rsidP="00BC57B1">
            <w:pPr>
              <w:pStyle w:val="ListParagraph"/>
              <w:numPr>
                <w:ilvl w:val="0"/>
                <w:numId w:val="12"/>
              </w:numPr>
              <w:rPr>
                <w:rFonts w:cs="Arial"/>
              </w:rPr>
            </w:pPr>
            <w:r>
              <w:rPr>
                <w:noProof/>
              </w:rPr>
              <w:drawing>
                <wp:inline distT="0" distB="0" distL="0" distR="0" wp14:anchorId="2AC9D91E" wp14:editId="1C9B15D6">
                  <wp:extent cx="152400" cy="152400"/>
                  <wp:effectExtent l="0" t="0" r="0" b="0"/>
                  <wp:docPr id="55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r w:rsidR="0082668D" w:rsidRPr="003F473D" w14:paraId="2FCCE3CA" w14:textId="77777777" w:rsidTr="0082668D">
        <w:trPr>
          <w:trHeight w:val="410"/>
        </w:trPr>
        <w:tc>
          <w:tcPr>
            <w:tcW w:w="2547" w:type="dxa"/>
            <w:noWrap/>
          </w:tcPr>
          <w:p w14:paraId="25AF8B32" w14:textId="77777777" w:rsidR="0082668D" w:rsidRDefault="0082668D" w:rsidP="00BC57B1">
            <w:pPr>
              <w:contextualSpacing/>
              <w:rPr>
                <w:rFonts w:cs="Arial"/>
              </w:rPr>
            </w:pPr>
            <w:r w:rsidRPr="00275823">
              <w:rPr>
                <w:rFonts w:cs="Arial"/>
              </w:rPr>
              <w:t>VehicleAudioMode_Rsp</w:t>
            </w:r>
          </w:p>
          <w:p w14:paraId="5A7BBE5A" w14:textId="77777777" w:rsidR="0082668D" w:rsidRDefault="0082668D" w:rsidP="00BC57B1">
            <w:pPr>
              <w:contextualSpacing/>
              <w:rPr>
                <w:rFonts w:cs="Arial"/>
              </w:rPr>
            </w:pPr>
            <w:r>
              <w:rPr>
                <w:rFonts w:cs="Arial"/>
              </w:rPr>
              <w:t>Type:</w:t>
            </w:r>
          </w:p>
          <w:p w14:paraId="58425D95"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4A18697" wp14:editId="43B50C26">
                  <wp:extent cx="152400" cy="152400"/>
                  <wp:effectExtent l="0" t="0" r="0" b="0"/>
                  <wp:docPr id="55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1b7ce28d55ecc9bd548669be4b3b579" w:history="1">
              <w:r>
                <w:rPr>
                  <w:rStyle w:val="Hyperlink"/>
                  <w:rFonts w:cs="Arial"/>
                </w:rPr>
                <w:t>VehicleAudioMode_Rsp_ET</w:t>
              </w:r>
            </w:hyperlink>
          </w:p>
        </w:tc>
        <w:tc>
          <w:tcPr>
            <w:tcW w:w="7654" w:type="dxa"/>
          </w:tcPr>
          <w:p w14:paraId="050D03A2" w14:textId="77777777" w:rsidR="0082668D" w:rsidRDefault="0082668D" w:rsidP="00BC57B1">
            <w:pPr>
              <w:rPr>
                <w:rFonts w:cs="Arial"/>
              </w:rPr>
            </w:pPr>
            <w:r>
              <w:rPr>
                <w:rFonts w:cs="Arial"/>
              </w:rPr>
              <w:t>Signal Description:</w:t>
            </w:r>
          </w:p>
          <w:p w14:paraId="5F5123E8" w14:textId="77777777" w:rsidR="0082668D" w:rsidRDefault="0082668D" w:rsidP="00BC57B1">
            <w:pPr>
              <w:rPr>
                <w:rFonts w:cs="Arial"/>
              </w:rPr>
            </w:pPr>
            <w:r w:rsidRPr="00275823">
              <w:rPr>
                <w:rFonts w:cs="Arial"/>
              </w:rPr>
              <w:t>Encoding Type for Vehicle Audio Mode Response (Null/ Cabin/ Zone)</w:t>
            </w:r>
          </w:p>
          <w:p w14:paraId="46DB751D" w14:textId="77777777" w:rsidR="0082668D" w:rsidRDefault="0082668D" w:rsidP="00BC57B1">
            <w:pPr>
              <w:rPr>
                <w:rFonts w:cs="Arial"/>
              </w:rPr>
            </w:pPr>
          </w:p>
          <w:p w14:paraId="6C28C0B6" w14:textId="77777777" w:rsidR="0082668D" w:rsidRPr="0046598F" w:rsidRDefault="0082668D" w:rsidP="00BC57B1">
            <w:pPr>
              <w:rPr>
                <w:rFonts w:cs="Arial"/>
                <w:color w:val="000000"/>
              </w:rPr>
            </w:pPr>
            <w:r>
              <w:rPr>
                <w:rFonts w:cs="Arial"/>
                <w:color w:val="000000"/>
              </w:rPr>
              <w:t>Received from:</w:t>
            </w:r>
          </w:p>
          <w:p w14:paraId="7275E486" w14:textId="77777777" w:rsidR="0082668D" w:rsidRPr="00C8319B" w:rsidRDefault="0082668D" w:rsidP="00BC57B1">
            <w:pPr>
              <w:pStyle w:val="ListParagraph"/>
              <w:numPr>
                <w:ilvl w:val="0"/>
                <w:numId w:val="12"/>
              </w:numPr>
              <w:rPr>
                <w:rFonts w:cs="Arial"/>
              </w:rPr>
            </w:pPr>
            <w:r>
              <w:rPr>
                <w:noProof/>
              </w:rPr>
              <w:drawing>
                <wp:inline distT="0" distB="0" distL="0" distR="0" wp14:anchorId="139FD79D" wp14:editId="761F5249">
                  <wp:extent cx="152400" cy="152400"/>
                  <wp:effectExtent l="0" t="0" r="0" b="0"/>
                  <wp:docPr id="55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r w:rsidR="0082668D" w:rsidRPr="003F473D" w14:paraId="3EA2DEE2" w14:textId="77777777" w:rsidTr="0082668D">
        <w:trPr>
          <w:trHeight w:val="410"/>
        </w:trPr>
        <w:tc>
          <w:tcPr>
            <w:tcW w:w="2547" w:type="dxa"/>
            <w:noWrap/>
          </w:tcPr>
          <w:p w14:paraId="624B80A4" w14:textId="77777777" w:rsidR="0082668D" w:rsidRDefault="0082668D" w:rsidP="00BC57B1">
            <w:pPr>
              <w:contextualSpacing/>
              <w:rPr>
                <w:rFonts w:cs="Arial"/>
              </w:rPr>
            </w:pPr>
            <w:r w:rsidRPr="00275823">
              <w:rPr>
                <w:rFonts w:cs="Arial"/>
              </w:rPr>
              <w:t>CA.St</w:t>
            </w:r>
          </w:p>
          <w:p w14:paraId="0592FFA1" w14:textId="77777777" w:rsidR="0082668D" w:rsidRDefault="0082668D" w:rsidP="00BC57B1">
            <w:pPr>
              <w:contextualSpacing/>
              <w:rPr>
                <w:rFonts w:cs="Arial"/>
              </w:rPr>
            </w:pPr>
            <w:r>
              <w:rPr>
                <w:rFonts w:cs="Arial"/>
              </w:rPr>
              <w:t>Type:</w:t>
            </w:r>
          </w:p>
          <w:p w14:paraId="7365741D"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AA4B9D3" wp14:editId="0C799E82">
                  <wp:extent cx="152400" cy="152400"/>
                  <wp:effectExtent l="0" t="0" r="0" b="0"/>
                  <wp:docPr id="55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ea586d4c47991ca8f051bf28e3f8a7a" w:history="1">
              <w:r>
                <w:rPr>
                  <w:rStyle w:val="Hyperlink"/>
                  <w:rFonts w:cs="Arial"/>
                </w:rPr>
                <w:t>CA.St_ET</w:t>
              </w:r>
            </w:hyperlink>
          </w:p>
        </w:tc>
        <w:tc>
          <w:tcPr>
            <w:tcW w:w="7654" w:type="dxa"/>
          </w:tcPr>
          <w:p w14:paraId="16247852" w14:textId="77777777" w:rsidR="0082668D" w:rsidRDefault="0082668D" w:rsidP="00BC57B1">
            <w:pPr>
              <w:rPr>
                <w:rFonts w:cs="Arial"/>
              </w:rPr>
            </w:pPr>
            <w:r>
              <w:rPr>
                <w:rFonts w:cs="Arial"/>
              </w:rPr>
              <w:t>Signal Description:</w:t>
            </w:r>
          </w:p>
          <w:p w14:paraId="102897F7" w14:textId="77777777" w:rsidR="0082668D" w:rsidRDefault="0082668D" w:rsidP="00BC57B1">
            <w:pPr>
              <w:rPr>
                <w:rFonts w:cs="Arial"/>
              </w:rPr>
            </w:pPr>
            <w:r w:rsidRPr="00275823">
              <w:rPr>
                <w:rFonts w:cs="Arial"/>
              </w:rPr>
              <w:t>Encoding Type for Captain's Announcement Status (Inactive/ CA Active/ CA Disabled)</w:t>
            </w:r>
          </w:p>
          <w:p w14:paraId="005A9EB9" w14:textId="77777777" w:rsidR="0082668D" w:rsidRDefault="0082668D" w:rsidP="00BC57B1">
            <w:pPr>
              <w:rPr>
                <w:rFonts w:cs="Arial"/>
              </w:rPr>
            </w:pPr>
          </w:p>
          <w:p w14:paraId="2F87D754" w14:textId="77777777" w:rsidR="0082668D" w:rsidRPr="0046598F" w:rsidRDefault="0082668D" w:rsidP="00BC57B1">
            <w:pPr>
              <w:rPr>
                <w:rFonts w:cs="Arial"/>
                <w:color w:val="000000"/>
              </w:rPr>
            </w:pPr>
            <w:r>
              <w:rPr>
                <w:rFonts w:cs="Arial"/>
                <w:color w:val="000000"/>
              </w:rPr>
              <w:t>Received from:</w:t>
            </w:r>
          </w:p>
          <w:p w14:paraId="095C8D3C" w14:textId="77777777" w:rsidR="0082668D" w:rsidRPr="00C8319B" w:rsidRDefault="0082668D" w:rsidP="00BC57B1">
            <w:pPr>
              <w:pStyle w:val="ListParagraph"/>
              <w:numPr>
                <w:ilvl w:val="0"/>
                <w:numId w:val="12"/>
              </w:numPr>
              <w:rPr>
                <w:rFonts w:cs="Arial"/>
              </w:rPr>
            </w:pPr>
            <w:r>
              <w:rPr>
                <w:noProof/>
              </w:rPr>
              <w:drawing>
                <wp:inline distT="0" distB="0" distL="0" distR="0" wp14:anchorId="30C2A650" wp14:editId="367310AC">
                  <wp:extent cx="152400" cy="152400"/>
                  <wp:effectExtent l="0" t="0" r="0" b="0"/>
                  <wp:docPr id="55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r w:rsidR="0082668D" w:rsidRPr="003F473D" w14:paraId="133758E5" w14:textId="77777777" w:rsidTr="0082668D">
        <w:trPr>
          <w:trHeight w:val="410"/>
        </w:trPr>
        <w:tc>
          <w:tcPr>
            <w:tcW w:w="2547" w:type="dxa"/>
            <w:noWrap/>
          </w:tcPr>
          <w:p w14:paraId="094D64C3" w14:textId="77777777" w:rsidR="0082668D" w:rsidRDefault="0082668D" w:rsidP="00BC57B1">
            <w:pPr>
              <w:contextualSpacing/>
              <w:rPr>
                <w:rFonts w:cs="Arial"/>
              </w:rPr>
            </w:pPr>
            <w:r w:rsidRPr="00275823">
              <w:rPr>
                <w:rFonts w:cs="Arial"/>
              </w:rPr>
              <w:t>VolCntlr_Audio_Vol_Level_Zone</w:t>
            </w:r>
          </w:p>
          <w:p w14:paraId="791F4C73" w14:textId="77777777" w:rsidR="0082668D" w:rsidRDefault="0082668D" w:rsidP="00BC57B1">
            <w:pPr>
              <w:contextualSpacing/>
              <w:rPr>
                <w:rFonts w:cs="Arial"/>
              </w:rPr>
            </w:pPr>
            <w:r>
              <w:rPr>
                <w:rFonts w:cs="Arial"/>
              </w:rPr>
              <w:t>Type:</w:t>
            </w:r>
          </w:p>
          <w:p w14:paraId="40C4E026"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77536681" wp14:editId="559062C4">
                  <wp:extent cx="152400" cy="152400"/>
                  <wp:effectExtent l="0" t="0" r="0" b="0"/>
                  <wp:docPr id="56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9d33ea6e49f3a1058be4f849ec57f11" w:history="1">
              <w:r>
                <w:rPr>
                  <w:rStyle w:val="Hyperlink"/>
                  <w:rFonts w:cs="Arial"/>
                </w:rPr>
                <w:t>VolCntlr_Audio_Vol_Level_Zone_ET</w:t>
              </w:r>
            </w:hyperlink>
          </w:p>
        </w:tc>
        <w:tc>
          <w:tcPr>
            <w:tcW w:w="7654" w:type="dxa"/>
          </w:tcPr>
          <w:p w14:paraId="5BD7DBC2" w14:textId="77777777" w:rsidR="0082668D" w:rsidRDefault="0082668D" w:rsidP="00BC57B1">
            <w:pPr>
              <w:rPr>
                <w:rFonts w:cs="Arial"/>
              </w:rPr>
            </w:pPr>
            <w:r>
              <w:rPr>
                <w:rFonts w:cs="Arial"/>
              </w:rPr>
              <w:t>Signal Description:</w:t>
            </w:r>
          </w:p>
          <w:p w14:paraId="03168609" w14:textId="77777777" w:rsidR="0082668D" w:rsidRDefault="0082668D" w:rsidP="00BC57B1">
            <w:pPr>
              <w:rPr>
                <w:rFonts w:cs="Arial"/>
              </w:rPr>
            </w:pPr>
            <w:r w:rsidRPr="00275823">
              <w:rPr>
                <w:rFonts w:cs="Arial"/>
              </w:rPr>
              <w:t>Encoding Type for Volume Control Audio Vol Level Zone (No Volume/Vol_Step1...Vol_Step30)</w:t>
            </w:r>
          </w:p>
          <w:p w14:paraId="1220B19B" w14:textId="77777777" w:rsidR="0082668D" w:rsidRDefault="0082668D" w:rsidP="00BC57B1">
            <w:pPr>
              <w:rPr>
                <w:rFonts w:cs="Arial"/>
              </w:rPr>
            </w:pPr>
          </w:p>
          <w:p w14:paraId="0B4A52D8" w14:textId="77777777" w:rsidR="0082668D" w:rsidRPr="0046598F" w:rsidRDefault="0082668D" w:rsidP="00BC57B1">
            <w:pPr>
              <w:rPr>
                <w:rFonts w:cs="Arial"/>
                <w:color w:val="000000"/>
              </w:rPr>
            </w:pPr>
            <w:r>
              <w:rPr>
                <w:rFonts w:cs="Arial"/>
                <w:color w:val="000000"/>
              </w:rPr>
              <w:t>Received from:</w:t>
            </w:r>
          </w:p>
          <w:p w14:paraId="3D58D02E" w14:textId="77777777" w:rsidR="0082668D" w:rsidRPr="00C8319B" w:rsidRDefault="0082668D" w:rsidP="00BC57B1">
            <w:pPr>
              <w:pStyle w:val="ListParagraph"/>
              <w:numPr>
                <w:ilvl w:val="0"/>
                <w:numId w:val="12"/>
              </w:numPr>
              <w:rPr>
                <w:rFonts w:cs="Arial"/>
              </w:rPr>
            </w:pPr>
            <w:r>
              <w:rPr>
                <w:noProof/>
              </w:rPr>
              <w:drawing>
                <wp:inline distT="0" distB="0" distL="0" distR="0" wp14:anchorId="1F29D571" wp14:editId="22EE1A88">
                  <wp:extent cx="152400" cy="152400"/>
                  <wp:effectExtent l="0" t="0" r="0" b="0"/>
                  <wp:docPr id="56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r w:rsidR="0082668D" w:rsidRPr="003F473D" w14:paraId="5855167C" w14:textId="77777777" w:rsidTr="0082668D">
        <w:trPr>
          <w:trHeight w:val="410"/>
        </w:trPr>
        <w:tc>
          <w:tcPr>
            <w:tcW w:w="2547" w:type="dxa"/>
            <w:noWrap/>
          </w:tcPr>
          <w:p w14:paraId="4D59F70C" w14:textId="77777777" w:rsidR="0082668D" w:rsidRDefault="0082668D" w:rsidP="00BC57B1">
            <w:pPr>
              <w:contextualSpacing/>
              <w:rPr>
                <w:rFonts w:cs="Arial"/>
              </w:rPr>
            </w:pPr>
            <w:r w:rsidRPr="00275823">
              <w:rPr>
                <w:rFonts w:cs="Arial"/>
              </w:rPr>
              <w:t>VolCntlr_Offset_Vol_Level_Zone</w:t>
            </w:r>
          </w:p>
          <w:p w14:paraId="0F67677F" w14:textId="77777777" w:rsidR="0082668D" w:rsidRDefault="0082668D" w:rsidP="00BC57B1">
            <w:pPr>
              <w:contextualSpacing/>
              <w:rPr>
                <w:rFonts w:cs="Arial"/>
              </w:rPr>
            </w:pPr>
            <w:r>
              <w:rPr>
                <w:rFonts w:cs="Arial"/>
              </w:rPr>
              <w:t>Type:</w:t>
            </w:r>
          </w:p>
          <w:p w14:paraId="0CFA2857"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237C9C04" wp14:editId="7E79F94D">
                  <wp:extent cx="152400" cy="152400"/>
                  <wp:effectExtent l="0" t="0" r="0" b="0"/>
                  <wp:docPr id="56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8dcf99dfacdee80e99ef27d1d549bfa" w:history="1">
              <w:r>
                <w:rPr>
                  <w:rStyle w:val="Hyperlink"/>
                  <w:rFonts w:cs="Arial"/>
                </w:rPr>
                <w:t>VolCntlr_Offset_Vol_Level_Zone_ET</w:t>
              </w:r>
            </w:hyperlink>
          </w:p>
        </w:tc>
        <w:tc>
          <w:tcPr>
            <w:tcW w:w="7654" w:type="dxa"/>
          </w:tcPr>
          <w:p w14:paraId="73EA43BB" w14:textId="77777777" w:rsidR="0082668D" w:rsidRDefault="0082668D" w:rsidP="00BC57B1">
            <w:pPr>
              <w:rPr>
                <w:rFonts w:cs="Arial"/>
              </w:rPr>
            </w:pPr>
            <w:r>
              <w:rPr>
                <w:rFonts w:cs="Arial"/>
              </w:rPr>
              <w:t>Signal Description:</w:t>
            </w:r>
          </w:p>
          <w:p w14:paraId="7D354AA0" w14:textId="77777777" w:rsidR="0082668D" w:rsidRDefault="0082668D" w:rsidP="00BC57B1">
            <w:pPr>
              <w:rPr>
                <w:rFonts w:cs="Arial"/>
              </w:rPr>
            </w:pPr>
            <w:r w:rsidRPr="00275823">
              <w:rPr>
                <w:rFonts w:cs="Arial"/>
              </w:rPr>
              <w:t>Encoding Type for Volume Control Offset Volume Zone (-3/-2/-1/0/1/2/3/Unused)</w:t>
            </w:r>
          </w:p>
          <w:p w14:paraId="007CD956" w14:textId="77777777" w:rsidR="0082668D" w:rsidRDefault="0082668D" w:rsidP="00BC57B1">
            <w:pPr>
              <w:rPr>
                <w:rFonts w:cs="Arial"/>
              </w:rPr>
            </w:pPr>
          </w:p>
          <w:p w14:paraId="50AA596F" w14:textId="77777777" w:rsidR="0082668D" w:rsidRPr="0046598F" w:rsidRDefault="0082668D" w:rsidP="00BC57B1">
            <w:pPr>
              <w:rPr>
                <w:rFonts w:cs="Arial"/>
                <w:color w:val="000000"/>
              </w:rPr>
            </w:pPr>
            <w:r>
              <w:rPr>
                <w:rFonts w:cs="Arial"/>
                <w:color w:val="000000"/>
              </w:rPr>
              <w:t>Received from:</w:t>
            </w:r>
          </w:p>
          <w:p w14:paraId="3235E313" w14:textId="77777777" w:rsidR="0082668D" w:rsidRPr="00C8319B" w:rsidRDefault="0082668D" w:rsidP="00BC57B1">
            <w:pPr>
              <w:pStyle w:val="ListParagraph"/>
              <w:numPr>
                <w:ilvl w:val="0"/>
                <w:numId w:val="12"/>
              </w:numPr>
              <w:rPr>
                <w:rFonts w:cs="Arial"/>
              </w:rPr>
            </w:pPr>
            <w:r>
              <w:rPr>
                <w:noProof/>
              </w:rPr>
              <w:drawing>
                <wp:inline distT="0" distB="0" distL="0" distR="0" wp14:anchorId="285DF37D" wp14:editId="3752C745">
                  <wp:extent cx="152400" cy="152400"/>
                  <wp:effectExtent l="0" t="0" r="0" b="0"/>
                  <wp:docPr id="56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de02ea1e479a291ba3bf36201cb89a7" w:history="1">
              <w:r>
                <w:rPr>
                  <w:rStyle w:val="Hyperlink"/>
                  <w:rFonts w:cs="Arial"/>
                </w:rPr>
                <w:t>Check HMI Status</w:t>
              </w:r>
            </w:hyperlink>
          </w:p>
        </w:tc>
      </w:tr>
    </w:tbl>
    <w:p w14:paraId="534C70EE" w14:textId="77777777" w:rsidR="0082668D" w:rsidRDefault="0082668D" w:rsidP="00A7465B">
      <w:pPr>
        <w:contextualSpacing/>
        <w:rPr>
          <w:rFonts w:cs="Arial"/>
        </w:rPr>
      </w:pPr>
    </w:p>
    <w:p w14:paraId="36954B2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D55F6F3" w14:textId="77777777" w:rsidTr="00CD7DFE">
        <w:trPr>
          <w:trHeight w:val="260"/>
        </w:trPr>
        <w:tc>
          <w:tcPr>
            <w:tcW w:w="2689" w:type="dxa"/>
            <w:shd w:val="clear" w:color="auto" w:fill="D9D9D9" w:themeFill="background1" w:themeFillShade="D9"/>
            <w:noWrap/>
            <w:hideMark/>
          </w:tcPr>
          <w:p w14:paraId="1870F834"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0EE9EF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D5FE04B" w14:textId="77777777" w:rsidTr="00CD7DFE">
        <w:trPr>
          <w:trHeight w:val="410"/>
        </w:trPr>
        <w:tc>
          <w:tcPr>
            <w:tcW w:w="2689" w:type="dxa"/>
            <w:noWrap/>
          </w:tcPr>
          <w:p w14:paraId="05EF941C" w14:textId="77777777" w:rsidR="00CD7DFE" w:rsidRDefault="00CD7DFE" w:rsidP="00BC57B1">
            <w:pPr>
              <w:contextualSpacing/>
              <w:rPr>
                <w:rFonts w:cs="Arial"/>
              </w:rPr>
            </w:pPr>
            <w:r>
              <w:rPr>
                <w:rFonts w:cs="Arial"/>
              </w:rPr>
              <w:t>In-Car Communication Status</w:t>
            </w:r>
          </w:p>
          <w:p w14:paraId="5311A2C1" w14:textId="77777777" w:rsidR="00CD7DFE" w:rsidRDefault="00CD7DFE" w:rsidP="00BC57B1">
            <w:pPr>
              <w:contextualSpacing/>
              <w:rPr>
                <w:rFonts w:cs="Arial"/>
              </w:rPr>
            </w:pPr>
            <w:r>
              <w:rPr>
                <w:rFonts w:cs="Arial"/>
              </w:rPr>
              <w:t>Type:</w:t>
            </w:r>
          </w:p>
          <w:p w14:paraId="669DA2DF" w14:textId="77777777" w:rsidR="00CD7DFE" w:rsidRDefault="00CD7DFE" w:rsidP="00BC57B1">
            <w:pPr>
              <w:contextualSpacing/>
              <w:rPr>
                <w:rFonts w:cs="Arial"/>
              </w:rPr>
            </w:pPr>
            <w:r>
              <w:rPr>
                <w:noProof/>
              </w:rPr>
              <w:drawing>
                <wp:inline distT="0" distB="0" distL="0" distR="0" wp14:anchorId="7DB37921" wp14:editId="693AE9BC">
                  <wp:extent cx="152400" cy="152400"/>
                  <wp:effectExtent l="0" t="0" r="0" b="0"/>
                  <wp:docPr id="568"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37b46c616554a75313c649fd0c8d0d56" w:history="1">
              <w:r>
                <w:rPr>
                  <w:rStyle w:val="Hyperlink"/>
                  <w:rFonts w:cs="Arial"/>
                </w:rPr>
                <w:t>HMI_In-Car Communication Status_ET</w:t>
              </w:r>
            </w:hyperlink>
          </w:p>
        </w:tc>
        <w:tc>
          <w:tcPr>
            <w:tcW w:w="7512" w:type="dxa"/>
            <w:noWrap/>
          </w:tcPr>
          <w:p w14:paraId="487E4045" w14:textId="77777777" w:rsidR="00CD7DFE" w:rsidRDefault="00CD7DFE" w:rsidP="00BC57B1">
            <w:pPr>
              <w:rPr>
                <w:rFonts w:cs="Arial"/>
              </w:rPr>
            </w:pPr>
            <w:r>
              <w:rPr>
                <w:rFonts w:cs="Arial"/>
              </w:rPr>
              <w:t>Signal Description:</w:t>
            </w:r>
          </w:p>
          <w:p w14:paraId="2E746930" w14:textId="77777777" w:rsidR="00CD7DFE" w:rsidRDefault="00CD7DFE" w:rsidP="00BC57B1">
            <w:pPr>
              <w:rPr>
                <w:rFonts w:cs="Arial"/>
              </w:rPr>
            </w:pPr>
            <w:r>
              <w:rPr>
                <w:rFonts w:cs="Arial"/>
              </w:rPr>
              <w:t>Encoding Type for ICC Status (LVDS Status)(Internal Signal)</w:t>
            </w:r>
          </w:p>
          <w:p w14:paraId="42F43346" w14:textId="77777777" w:rsidR="00CD7DFE" w:rsidRDefault="00CD7DFE" w:rsidP="00BC57B1">
            <w:pPr>
              <w:rPr>
                <w:rFonts w:cs="Arial"/>
              </w:rPr>
            </w:pPr>
          </w:p>
        </w:tc>
      </w:tr>
      <w:tr w:rsidR="00CD7DFE" w:rsidRPr="003F473D" w14:paraId="428BF0FE" w14:textId="77777777" w:rsidTr="00CD7DFE">
        <w:trPr>
          <w:trHeight w:val="410"/>
        </w:trPr>
        <w:tc>
          <w:tcPr>
            <w:tcW w:w="2689" w:type="dxa"/>
            <w:noWrap/>
          </w:tcPr>
          <w:p w14:paraId="522C6B3F" w14:textId="77777777" w:rsidR="00CD7DFE" w:rsidRDefault="00CD7DFE" w:rsidP="00BC57B1">
            <w:pPr>
              <w:contextualSpacing/>
              <w:rPr>
                <w:rFonts w:cs="Arial"/>
              </w:rPr>
            </w:pPr>
            <w:r>
              <w:rPr>
                <w:rFonts w:cs="Arial"/>
              </w:rPr>
              <w:t>ZoneLockOut_Feedback</w:t>
            </w:r>
          </w:p>
          <w:p w14:paraId="0D1B2D1A" w14:textId="77777777" w:rsidR="00CD7DFE" w:rsidRDefault="00CD7DFE" w:rsidP="00BC57B1">
            <w:pPr>
              <w:contextualSpacing/>
              <w:rPr>
                <w:rFonts w:cs="Arial"/>
              </w:rPr>
            </w:pPr>
            <w:r>
              <w:rPr>
                <w:rFonts w:cs="Arial"/>
              </w:rPr>
              <w:t>Type:</w:t>
            </w:r>
          </w:p>
          <w:p w14:paraId="669DF06C" w14:textId="77777777" w:rsidR="00CD7DFE" w:rsidRDefault="00CD7DFE" w:rsidP="00BC57B1">
            <w:pPr>
              <w:contextualSpacing/>
              <w:rPr>
                <w:rFonts w:cs="Arial"/>
              </w:rPr>
            </w:pPr>
            <w:r>
              <w:rPr>
                <w:noProof/>
              </w:rPr>
              <w:drawing>
                <wp:inline distT="0" distB="0" distL="0" distR="0" wp14:anchorId="1425D027" wp14:editId="09AF2F81">
                  <wp:extent cx="152400" cy="152400"/>
                  <wp:effectExtent l="0" t="0" r="0" b="0"/>
                  <wp:docPr id="570"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eb29f7f24648acebe1d0200931d9ded6" w:history="1">
              <w:r>
                <w:rPr>
                  <w:rStyle w:val="Hyperlink"/>
                  <w:rFonts w:cs="Arial"/>
                </w:rPr>
                <w:t>HMI_ZoneLockOut_Feedback_ET</w:t>
              </w:r>
            </w:hyperlink>
          </w:p>
        </w:tc>
        <w:tc>
          <w:tcPr>
            <w:tcW w:w="7512" w:type="dxa"/>
            <w:noWrap/>
          </w:tcPr>
          <w:p w14:paraId="541D3EFE" w14:textId="77777777" w:rsidR="00CD7DFE" w:rsidRDefault="00CD7DFE" w:rsidP="00BC57B1">
            <w:pPr>
              <w:rPr>
                <w:rFonts w:cs="Arial"/>
              </w:rPr>
            </w:pPr>
            <w:r>
              <w:rPr>
                <w:rFonts w:cs="Arial"/>
              </w:rPr>
              <w:t>Signal Description:</w:t>
            </w:r>
          </w:p>
          <w:p w14:paraId="0106755D" w14:textId="77777777" w:rsidR="00CD7DFE" w:rsidRDefault="00CD7DFE" w:rsidP="00BC57B1">
            <w:pPr>
              <w:rPr>
                <w:rFonts w:cs="Arial"/>
              </w:rPr>
            </w:pPr>
            <w:r>
              <w:rPr>
                <w:rFonts w:cs="Arial"/>
              </w:rPr>
              <w:t>Encoding Type for Zone Lock Out (LVDS Feedback)(Internal Signal)</w:t>
            </w:r>
          </w:p>
          <w:p w14:paraId="6FD11127" w14:textId="77777777" w:rsidR="00CD7DFE" w:rsidRDefault="00CD7DFE" w:rsidP="00BC57B1">
            <w:pPr>
              <w:rPr>
                <w:rFonts w:cs="Arial"/>
              </w:rPr>
            </w:pPr>
          </w:p>
        </w:tc>
      </w:tr>
      <w:tr w:rsidR="00CD7DFE" w:rsidRPr="003F473D" w14:paraId="307DA30F" w14:textId="77777777" w:rsidTr="00CD7DFE">
        <w:trPr>
          <w:trHeight w:val="410"/>
        </w:trPr>
        <w:tc>
          <w:tcPr>
            <w:tcW w:w="2689" w:type="dxa"/>
            <w:noWrap/>
          </w:tcPr>
          <w:p w14:paraId="0DA90DFA" w14:textId="77777777" w:rsidR="00CD7DFE" w:rsidRDefault="00CD7DFE" w:rsidP="00BC57B1">
            <w:pPr>
              <w:contextualSpacing/>
              <w:rPr>
                <w:rFonts w:cs="Arial"/>
              </w:rPr>
            </w:pPr>
            <w:r>
              <w:rPr>
                <w:rFonts w:cs="Arial"/>
              </w:rPr>
              <w:t>Zone_Cabin_Mode_Status_ET</w:t>
            </w:r>
          </w:p>
          <w:p w14:paraId="2989F129" w14:textId="77777777" w:rsidR="00CD7DFE" w:rsidRDefault="00CD7DFE" w:rsidP="00BC57B1">
            <w:pPr>
              <w:contextualSpacing/>
              <w:rPr>
                <w:rFonts w:cs="Arial"/>
              </w:rPr>
            </w:pPr>
            <w:r>
              <w:rPr>
                <w:rFonts w:cs="Arial"/>
              </w:rPr>
              <w:t>Type:</w:t>
            </w:r>
          </w:p>
          <w:p w14:paraId="2BF5745C" w14:textId="77777777" w:rsidR="00CD7DFE" w:rsidRDefault="00CD7DFE" w:rsidP="00BC57B1">
            <w:pPr>
              <w:contextualSpacing/>
              <w:rPr>
                <w:rFonts w:cs="Arial"/>
              </w:rPr>
            </w:pPr>
            <w:r>
              <w:rPr>
                <w:noProof/>
              </w:rPr>
              <w:drawing>
                <wp:inline distT="0" distB="0" distL="0" distR="0" wp14:anchorId="20BE1858" wp14:editId="37B8AF74">
                  <wp:extent cx="152400" cy="152400"/>
                  <wp:effectExtent l="0" t="0" r="0" b="0"/>
                  <wp:docPr id="572"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8f4be974254e440acb281e60f1f18b0" w:history="1">
              <w:r>
                <w:rPr>
                  <w:rStyle w:val="Hyperlink"/>
                  <w:rFonts w:cs="Arial"/>
                </w:rPr>
                <w:t>HMI_Zone_Cabin_Mode_Status_ET</w:t>
              </w:r>
            </w:hyperlink>
          </w:p>
        </w:tc>
        <w:tc>
          <w:tcPr>
            <w:tcW w:w="7512" w:type="dxa"/>
            <w:noWrap/>
          </w:tcPr>
          <w:p w14:paraId="027DA553" w14:textId="77777777" w:rsidR="00CD7DFE" w:rsidRDefault="00CD7DFE" w:rsidP="00BC57B1">
            <w:pPr>
              <w:rPr>
                <w:rFonts w:cs="Arial"/>
              </w:rPr>
            </w:pPr>
            <w:r>
              <w:rPr>
                <w:rFonts w:cs="Arial"/>
              </w:rPr>
              <w:t>Signal Description:</w:t>
            </w:r>
          </w:p>
          <w:p w14:paraId="293C0199" w14:textId="77777777" w:rsidR="00CD7DFE" w:rsidRDefault="00CD7DFE" w:rsidP="00BC57B1">
            <w:pPr>
              <w:rPr>
                <w:rFonts w:cs="Arial"/>
              </w:rPr>
            </w:pPr>
            <w:r>
              <w:rPr>
                <w:rFonts w:cs="Arial"/>
              </w:rPr>
              <w:t>Encoding Type for Zone_Cabin_Mode_Status (LVDS Status)(Internal Signal)</w:t>
            </w:r>
          </w:p>
          <w:p w14:paraId="7E161702" w14:textId="77777777" w:rsidR="00CD7DFE" w:rsidRDefault="00CD7DFE" w:rsidP="00BC57B1">
            <w:pPr>
              <w:rPr>
                <w:rFonts w:cs="Arial"/>
              </w:rPr>
            </w:pPr>
          </w:p>
        </w:tc>
      </w:tr>
      <w:tr w:rsidR="00CD7DFE" w:rsidRPr="003F473D" w14:paraId="173FFE3D" w14:textId="77777777" w:rsidTr="00CD7DFE">
        <w:trPr>
          <w:trHeight w:val="410"/>
        </w:trPr>
        <w:tc>
          <w:tcPr>
            <w:tcW w:w="2689" w:type="dxa"/>
            <w:noWrap/>
          </w:tcPr>
          <w:p w14:paraId="5EE54FB0" w14:textId="77777777" w:rsidR="00CD7DFE" w:rsidRDefault="00CD7DFE" w:rsidP="00BC57B1">
            <w:pPr>
              <w:contextualSpacing/>
              <w:rPr>
                <w:rFonts w:cs="Arial"/>
              </w:rPr>
            </w:pPr>
            <w:r>
              <w:rPr>
                <w:rFonts w:cs="Arial"/>
              </w:rPr>
              <w:t>Volume Control_Feedback</w:t>
            </w:r>
          </w:p>
          <w:p w14:paraId="1E2EF997" w14:textId="77777777" w:rsidR="00CD7DFE" w:rsidRDefault="00CD7DFE" w:rsidP="00BC57B1">
            <w:pPr>
              <w:contextualSpacing/>
              <w:rPr>
                <w:rFonts w:cs="Arial"/>
              </w:rPr>
            </w:pPr>
            <w:r>
              <w:rPr>
                <w:rFonts w:cs="Arial"/>
              </w:rPr>
              <w:t>Type:</w:t>
            </w:r>
          </w:p>
          <w:p w14:paraId="0B29E9DB" w14:textId="77777777" w:rsidR="00CD7DFE" w:rsidRDefault="00CD7DFE" w:rsidP="00BC57B1">
            <w:pPr>
              <w:contextualSpacing/>
              <w:rPr>
                <w:rFonts w:cs="Arial"/>
              </w:rPr>
            </w:pPr>
            <w:r>
              <w:rPr>
                <w:noProof/>
              </w:rPr>
              <w:drawing>
                <wp:inline distT="0" distB="0" distL="0" distR="0" wp14:anchorId="432FB38E" wp14:editId="18083431">
                  <wp:extent cx="152400" cy="152400"/>
                  <wp:effectExtent l="0" t="0" r="0" b="0"/>
                  <wp:docPr id="574"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d74330b65682dbc2ca01c016b28edc1" w:history="1">
              <w:r>
                <w:rPr>
                  <w:rStyle w:val="Hyperlink"/>
                  <w:rFonts w:cs="Arial"/>
                </w:rPr>
                <w:t>HMI_Volume Control_Feedback_ET</w:t>
              </w:r>
            </w:hyperlink>
          </w:p>
        </w:tc>
        <w:tc>
          <w:tcPr>
            <w:tcW w:w="7512" w:type="dxa"/>
            <w:noWrap/>
          </w:tcPr>
          <w:p w14:paraId="61FD1B6C" w14:textId="77777777" w:rsidR="00CD7DFE" w:rsidRDefault="00CD7DFE" w:rsidP="00BC57B1">
            <w:pPr>
              <w:rPr>
                <w:rFonts w:cs="Arial"/>
              </w:rPr>
            </w:pPr>
            <w:r>
              <w:rPr>
                <w:rFonts w:cs="Arial"/>
              </w:rPr>
              <w:t>Signal Description:</w:t>
            </w:r>
          </w:p>
          <w:p w14:paraId="4611E629" w14:textId="77777777" w:rsidR="00CD7DFE" w:rsidRDefault="00CD7DFE" w:rsidP="00BC57B1">
            <w:pPr>
              <w:rPr>
                <w:rFonts w:cs="Arial"/>
              </w:rPr>
            </w:pPr>
            <w:r>
              <w:rPr>
                <w:rFonts w:cs="Arial"/>
              </w:rPr>
              <w:t>Encoding Type for Volume Control_Feedback (LVDS Feedback)(Internal Signal)</w:t>
            </w:r>
          </w:p>
          <w:p w14:paraId="37B78A43" w14:textId="77777777" w:rsidR="00CD7DFE" w:rsidRDefault="00CD7DFE" w:rsidP="00BC57B1">
            <w:pPr>
              <w:rPr>
                <w:rFonts w:cs="Arial"/>
              </w:rPr>
            </w:pPr>
          </w:p>
        </w:tc>
      </w:tr>
      <w:tr w:rsidR="00CD7DFE" w:rsidRPr="003F473D" w14:paraId="31921502" w14:textId="77777777" w:rsidTr="00CD7DFE">
        <w:trPr>
          <w:trHeight w:val="410"/>
        </w:trPr>
        <w:tc>
          <w:tcPr>
            <w:tcW w:w="2689" w:type="dxa"/>
            <w:noWrap/>
          </w:tcPr>
          <w:p w14:paraId="0D093218" w14:textId="77777777" w:rsidR="00CD7DFE" w:rsidRDefault="00CD7DFE" w:rsidP="00BC57B1">
            <w:pPr>
              <w:contextualSpacing/>
              <w:rPr>
                <w:rFonts w:cs="Arial"/>
              </w:rPr>
            </w:pPr>
            <w:r>
              <w:rPr>
                <w:rFonts w:cs="Arial"/>
              </w:rPr>
              <w:t>Captains Announcement_ Status</w:t>
            </w:r>
          </w:p>
        </w:tc>
        <w:tc>
          <w:tcPr>
            <w:tcW w:w="7512" w:type="dxa"/>
            <w:noWrap/>
          </w:tcPr>
          <w:p w14:paraId="34D38495" w14:textId="77777777" w:rsidR="00CA5241" w:rsidRDefault="00CA5241"/>
        </w:tc>
      </w:tr>
      <w:tr w:rsidR="00CD7DFE" w:rsidRPr="003F473D" w14:paraId="7DD0A30D" w14:textId="77777777" w:rsidTr="00CD7DFE">
        <w:trPr>
          <w:trHeight w:val="410"/>
        </w:trPr>
        <w:tc>
          <w:tcPr>
            <w:tcW w:w="2689" w:type="dxa"/>
            <w:noWrap/>
          </w:tcPr>
          <w:p w14:paraId="4C3CAF23" w14:textId="77777777" w:rsidR="00CD7DFE" w:rsidRDefault="00CD7DFE" w:rsidP="00BC57B1">
            <w:pPr>
              <w:contextualSpacing/>
              <w:rPr>
                <w:rFonts w:cs="Arial"/>
              </w:rPr>
            </w:pPr>
            <w:r>
              <w:rPr>
                <w:rFonts w:cs="Arial"/>
              </w:rPr>
              <w:t>Phone Call_Status</w:t>
            </w:r>
          </w:p>
          <w:p w14:paraId="4F17C182" w14:textId="77777777" w:rsidR="00CD7DFE" w:rsidRDefault="00CD7DFE" w:rsidP="00BC57B1">
            <w:pPr>
              <w:contextualSpacing/>
              <w:rPr>
                <w:rFonts w:cs="Arial"/>
              </w:rPr>
            </w:pPr>
            <w:r>
              <w:rPr>
                <w:rFonts w:cs="Arial"/>
              </w:rPr>
              <w:t>Type:</w:t>
            </w:r>
          </w:p>
          <w:p w14:paraId="5D67725D" w14:textId="77777777" w:rsidR="00CD7DFE" w:rsidRDefault="00CD7DFE" w:rsidP="00BC57B1">
            <w:pPr>
              <w:contextualSpacing/>
              <w:rPr>
                <w:rFonts w:cs="Arial"/>
              </w:rPr>
            </w:pPr>
            <w:r>
              <w:rPr>
                <w:noProof/>
              </w:rPr>
              <w:drawing>
                <wp:inline distT="0" distB="0" distL="0" distR="0" wp14:anchorId="0DC6FAF8" wp14:editId="2596B44B">
                  <wp:extent cx="152400" cy="152400"/>
                  <wp:effectExtent l="0" t="0" r="0" b="0"/>
                  <wp:docPr id="576"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827e1e6efeb3770b38fde9d183ca97e" w:history="1">
              <w:r>
                <w:rPr>
                  <w:rStyle w:val="Hyperlink"/>
                  <w:rFonts w:cs="Arial"/>
                </w:rPr>
                <w:t>HMI_Phone Call_Status_ET</w:t>
              </w:r>
            </w:hyperlink>
          </w:p>
        </w:tc>
        <w:tc>
          <w:tcPr>
            <w:tcW w:w="7512" w:type="dxa"/>
            <w:noWrap/>
          </w:tcPr>
          <w:p w14:paraId="649B4754" w14:textId="77777777" w:rsidR="00CD7DFE" w:rsidRDefault="00CD7DFE" w:rsidP="00BC57B1">
            <w:pPr>
              <w:rPr>
                <w:rFonts w:cs="Arial"/>
              </w:rPr>
            </w:pPr>
            <w:r>
              <w:rPr>
                <w:rFonts w:cs="Arial"/>
              </w:rPr>
              <w:t>Signal Description:</w:t>
            </w:r>
          </w:p>
          <w:p w14:paraId="340C50C9" w14:textId="77777777" w:rsidR="00CD7DFE" w:rsidRDefault="00CD7DFE" w:rsidP="00BC57B1">
            <w:pPr>
              <w:rPr>
                <w:rFonts w:cs="Arial"/>
              </w:rPr>
            </w:pPr>
            <w:r>
              <w:rPr>
                <w:rFonts w:cs="Arial"/>
              </w:rPr>
              <w:t>Encoding Type for Phone Call_Status (LVDS Status)(Internal Signal)</w:t>
            </w:r>
          </w:p>
          <w:p w14:paraId="5783FEBE" w14:textId="77777777" w:rsidR="00CD7DFE" w:rsidRDefault="00CD7DFE" w:rsidP="00BC57B1">
            <w:pPr>
              <w:rPr>
                <w:rFonts w:cs="Arial"/>
              </w:rPr>
            </w:pPr>
          </w:p>
        </w:tc>
      </w:tr>
      <w:tr w:rsidR="00CD7DFE" w:rsidRPr="003F473D" w14:paraId="4FD94DE4" w14:textId="77777777" w:rsidTr="00CD7DFE">
        <w:trPr>
          <w:trHeight w:val="410"/>
        </w:trPr>
        <w:tc>
          <w:tcPr>
            <w:tcW w:w="2689" w:type="dxa"/>
            <w:noWrap/>
          </w:tcPr>
          <w:p w14:paraId="480C165E" w14:textId="77777777" w:rsidR="00CD7DFE" w:rsidRDefault="00CD7DFE" w:rsidP="00BC57B1">
            <w:pPr>
              <w:contextualSpacing/>
              <w:rPr>
                <w:rFonts w:cs="Arial"/>
              </w:rPr>
            </w:pPr>
            <w:r>
              <w:rPr>
                <w:rFonts w:cs="Arial"/>
              </w:rPr>
              <w:lastRenderedPageBreak/>
              <w:t>DND Status</w:t>
            </w:r>
          </w:p>
          <w:p w14:paraId="12C2FCAD" w14:textId="77777777" w:rsidR="00CD7DFE" w:rsidRDefault="00CD7DFE" w:rsidP="00BC57B1">
            <w:pPr>
              <w:contextualSpacing/>
              <w:rPr>
                <w:rFonts w:cs="Arial"/>
              </w:rPr>
            </w:pPr>
            <w:r>
              <w:rPr>
                <w:rFonts w:cs="Arial"/>
              </w:rPr>
              <w:t>Type:</w:t>
            </w:r>
          </w:p>
          <w:p w14:paraId="5D643B3C" w14:textId="77777777" w:rsidR="00CD7DFE" w:rsidRDefault="00CD7DFE" w:rsidP="00BC57B1">
            <w:pPr>
              <w:contextualSpacing/>
              <w:rPr>
                <w:rFonts w:cs="Arial"/>
              </w:rPr>
            </w:pPr>
            <w:r>
              <w:rPr>
                <w:noProof/>
              </w:rPr>
              <w:drawing>
                <wp:inline distT="0" distB="0" distL="0" distR="0" wp14:anchorId="218F5D91" wp14:editId="14053F9F">
                  <wp:extent cx="152400" cy="152400"/>
                  <wp:effectExtent l="0" t="0" r="0" b="0"/>
                  <wp:docPr id="578"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dcf47a8e1d7caae6defa2b86bba66f7" w:history="1">
              <w:r>
                <w:rPr>
                  <w:rStyle w:val="Hyperlink"/>
                  <w:rFonts w:cs="Arial"/>
                </w:rPr>
                <w:t>HMI_DND Status_ET</w:t>
              </w:r>
            </w:hyperlink>
          </w:p>
        </w:tc>
        <w:tc>
          <w:tcPr>
            <w:tcW w:w="7512" w:type="dxa"/>
            <w:noWrap/>
          </w:tcPr>
          <w:p w14:paraId="69414416" w14:textId="77777777" w:rsidR="00CD7DFE" w:rsidRDefault="00CD7DFE" w:rsidP="00BC57B1">
            <w:pPr>
              <w:rPr>
                <w:rFonts w:cs="Arial"/>
              </w:rPr>
            </w:pPr>
            <w:r>
              <w:rPr>
                <w:rFonts w:cs="Arial"/>
              </w:rPr>
              <w:t>Signal Description:</w:t>
            </w:r>
          </w:p>
          <w:p w14:paraId="07DDF14A" w14:textId="77777777" w:rsidR="00CD7DFE" w:rsidRDefault="00CD7DFE" w:rsidP="00BC57B1">
            <w:pPr>
              <w:rPr>
                <w:rFonts w:cs="Arial"/>
              </w:rPr>
            </w:pPr>
            <w:r>
              <w:rPr>
                <w:rFonts w:cs="Arial"/>
              </w:rPr>
              <w:t>Encoding Type for Captain's Announcement Status (LVDS Status)(Internal Signal)</w:t>
            </w:r>
          </w:p>
          <w:p w14:paraId="687E4992" w14:textId="77777777" w:rsidR="00CD7DFE" w:rsidRDefault="00CD7DFE" w:rsidP="00BC57B1">
            <w:pPr>
              <w:rPr>
                <w:rFonts w:cs="Arial"/>
              </w:rPr>
            </w:pPr>
          </w:p>
        </w:tc>
      </w:tr>
      <w:tr w:rsidR="00CD7DFE" w:rsidRPr="003F473D" w14:paraId="3F6C2A7C" w14:textId="77777777" w:rsidTr="00CD7DFE">
        <w:trPr>
          <w:trHeight w:val="410"/>
        </w:trPr>
        <w:tc>
          <w:tcPr>
            <w:tcW w:w="2689" w:type="dxa"/>
            <w:noWrap/>
          </w:tcPr>
          <w:p w14:paraId="5E8DF43A" w14:textId="77777777" w:rsidR="00CD7DFE" w:rsidRDefault="00CD7DFE" w:rsidP="00BC57B1">
            <w:pPr>
              <w:contextualSpacing/>
              <w:rPr>
                <w:rFonts w:cs="Arial"/>
              </w:rPr>
            </w:pPr>
            <w:r>
              <w:rPr>
                <w:rFonts w:cs="Arial"/>
              </w:rPr>
              <w:t>Source Selection_Feedback</w:t>
            </w:r>
          </w:p>
          <w:p w14:paraId="06DF2B18" w14:textId="77777777" w:rsidR="00CD7DFE" w:rsidRDefault="00CD7DFE" w:rsidP="00BC57B1">
            <w:pPr>
              <w:contextualSpacing/>
              <w:rPr>
                <w:rFonts w:cs="Arial"/>
              </w:rPr>
            </w:pPr>
            <w:r>
              <w:rPr>
                <w:rFonts w:cs="Arial"/>
              </w:rPr>
              <w:t>Type:</w:t>
            </w:r>
          </w:p>
          <w:p w14:paraId="3A84D8EA" w14:textId="77777777" w:rsidR="00CD7DFE" w:rsidRDefault="00CD7DFE" w:rsidP="00BC57B1">
            <w:pPr>
              <w:contextualSpacing/>
              <w:rPr>
                <w:rFonts w:cs="Arial"/>
              </w:rPr>
            </w:pPr>
            <w:r>
              <w:rPr>
                <w:noProof/>
              </w:rPr>
              <w:drawing>
                <wp:inline distT="0" distB="0" distL="0" distR="0" wp14:anchorId="2866763A" wp14:editId="7DD26323">
                  <wp:extent cx="152400" cy="152400"/>
                  <wp:effectExtent l="0" t="0" r="0" b="0"/>
                  <wp:docPr id="580"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fc84cdd71049edda5af5d1512ecb2406" w:history="1">
              <w:r>
                <w:rPr>
                  <w:rStyle w:val="Hyperlink"/>
                  <w:rFonts w:cs="Arial"/>
                </w:rPr>
                <w:t>HMI_Source Selection_Feedback_ET</w:t>
              </w:r>
            </w:hyperlink>
          </w:p>
        </w:tc>
        <w:tc>
          <w:tcPr>
            <w:tcW w:w="7512" w:type="dxa"/>
            <w:noWrap/>
          </w:tcPr>
          <w:p w14:paraId="15824E65" w14:textId="77777777" w:rsidR="00CD7DFE" w:rsidRDefault="00CD7DFE" w:rsidP="00BC57B1">
            <w:pPr>
              <w:rPr>
                <w:rFonts w:cs="Arial"/>
              </w:rPr>
            </w:pPr>
            <w:r>
              <w:rPr>
                <w:rFonts w:cs="Arial"/>
              </w:rPr>
              <w:t>Signal Description:</w:t>
            </w:r>
          </w:p>
          <w:p w14:paraId="430633CF" w14:textId="77777777" w:rsidR="00CD7DFE" w:rsidRDefault="00CD7DFE" w:rsidP="00BC57B1">
            <w:pPr>
              <w:rPr>
                <w:rFonts w:cs="Arial"/>
              </w:rPr>
            </w:pPr>
            <w:r>
              <w:rPr>
                <w:rFonts w:cs="Arial"/>
              </w:rPr>
              <w:t>Encoding Type for Source Selection_Feedback (LVDS Feedback)(Internal Signal)</w:t>
            </w:r>
          </w:p>
          <w:p w14:paraId="5FFE721A" w14:textId="77777777" w:rsidR="00CD7DFE" w:rsidRDefault="00CD7DFE" w:rsidP="00BC57B1">
            <w:pPr>
              <w:rPr>
                <w:rFonts w:cs="Arial"/>
              </w:rPr>
            </w:pPr>
          </w:p>
        </w:tc>
      </w:tr>
      <w:tr w:rsidR="00CD7DFE" w:rsidRPr="003F473D" w14:paraId="750DA5E7" w14:textId="77777777" w:rsidTr="00CD7DFE">
        <w:trPr>
          <w:trHeight w:val="410"/>
        </w:trPr>
        <w:tc>
          <w:tcPr>
            <w:tcW w:w="2689" w:type="dxa"/>
            <w:noWrap/>
          </w:tcPr>
          <w:p w14:paraId="33A6A520" w14:textId="77777777" w:rsidR="00CD7DFE" w:rsidRDefault="00CD7DFE" w:rsidP="00BC57B1">
            <w:pPr>
              <w:contextualSpacing/>
              <w:rPr>
                <w:rFonts w:cs="Arial"/>
              </w:rPr>
            </w:pPr>
            <w:r>
              <w:rPr>
                <w:rFonts w:cs="Arial"/>
              </w:rPr>
              <w:t>MediashareRequest_Feedback</w:t>
            </w:r>
          </w:p>
          <w:p w14:paraId="1B197A72" w14:textId="77777777" w:rsidR="00CD7DFE" w:rsidRDefault="00CD7DFE" w:rsidP="00BC57B1">
            <w:pPr>
              <w:contextualSpacing/>
              <w:rPr>
                <w:rFonts w:cs="Arial"/>
              </w:rPr>
            </w:pPr>
            <w:r>
              <w:rPr>
                <w:rFonts w:cs="Arial"/>
              </w:rPr>
              <w:t>Type:</w:t>
            </w:r>
          </w:p>
          <w:p w14:paraId="3B7B1545" w14:textId="77777777" w:rsidR="00CD7DFE" w:rsidRDefault="00CD7DFE" w:rsidP="00BC57B1">
            <w:pPr>
              <w:contextualSpacing/>
              <w:rPr>
                <w:rFonts w:cs="Arial"/>
              </w:rPr>
            </w:pPr>
            <w:r>
              <w:rPr>
                <w:noProof/>
              </w:rPr>
              <w:drawing>
                <wp:inline distT="0" distB="0" distL="0" distR="0" wp14:anchorId="0B322E47" wp14:editId="1F261750">
                  <wp:extent cx="152400" cy="152400"/>
                  <wp:effectExtent l="0" t="0" r="0" b="0"/>
                  <wp:docPr id="582"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380637650c0e6c304d8aa0ab0746c8e4" w:history="1">
              <w:r>
                <w:rPr>
                  <w:rStyle w:val="Hyperlink"/>
                  <w:rFonts w:cs="Arial"/>
                </w:rPr>
                <w:t>HMI_MediashareRequest_Feedback_ET</w:t>
              </w:r>
            </w:hyperlink>
          </w:p>
        </w:tc>
        <w:tc>
          <w:tcPr>
            <w:tcW w:w="7512" w:type="dxa"/>
            <w:noWrap/>
          </w:tcPr>
          <w:p w14:paraId="7BEBD832" w14:textId="77777777" w:rsidR="00CD7DFE" w:rsidRDefault="00CD7DFE" w:rsidP="00BC57B1">
            <w:pPr>
              <w:rPr>
                <w:rFonts w:cs="Arial"/>
              </w:rPr>
            </w:pPr>
            <w:r>
              <w:rPr>
                <w:rFonts w:cs="Arial"/>
              </w:rPr>
              <w:t>Signal Description:</w:t>
            </w:r>
          </w:p>
          <w:p w14:paraId="21D1F818" w14:textId="77777777" w:rsidR="00CD7DFE" w:rsidRDefault="00CD7DFE" w:rsidP="00BC57B1">
            <w:pPr>
              <w:rPr>
                <w:rFonts w:cs="Arial"/>
              </w:rPr>
            </w:pPr>
            <w:r>
              <w:rPr>
                <w:rFonts w:cs="Arial"/>
              </w:rPr>
              <w:t>Encoding Type for MediashareRequest_Feedback (LVDS Feedback)(Internal Signal)</w:t>
            </w:r>
          </w:p>
          <w:p w14:paraId="0F276300" w14:textId="77777777" w:rsidR="00CD7DFE" w:rsidRDefault="00CD7DFE" w:rsidP="00BC57B1">
            <w:pPr>
              <w:rPr>
                <w:rFonts w:cs="Arial"/>
              </w:rPr>
            </w:pPr>
          </w:p>
        </w:tc>
      </w:tr>
    </w:tbl>
    <w:p w14:paraId="27A283E2" w14:textId="77777777" w:rsidR="00CD7DFE" w:rsidRDefault="00CD7DFE" w:rsidP="00A72B37"/>
    <w:p w14:paraId="20AA3D69" w14:textId="77777777" w:rsidR="00A72B37" w:rsidRDefault="00A72B37" w:rsidP="00A72B37">
      <w:pPr>
        <w:pStyle w:val="Heading4"/>
      </w:pPr>
      <w:r>
        <w:t>Logical</w:t>
      </w:r>
      <w:r w:rsidRPr="00F15706">
        <w:t xml:space="preserve"> Parameters</w:t>
      </w:r>
    </w:p>
    <w:p w14:paraId="3E02A37C" w14:textId="77777777" w:rsidR="00A72B37" w:rsidRDefault="00A72B37" w:rsidP="00A72B37"/>
    <w:p w14:paraId="0646AAA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854DE02" w14:textId="77777777" w:rsidTr="00EB7D77">
        <w:trPr>
          <w:trHeight w:val="211"/>
        </w:trPr>
        <w:tc>
          <w:tcPr>
            <w:tcW w:w="2689" w:type="dxa"/>
            <w:shd w:val="clear" w:color="auto" w:fill="D9D9D9" w:themeFill="background1" w:themeFillShade="D9"/>
            <w:noWrap/>
            <w:hideMark/>
          </w:tcPr>
          <w:p w14:paraId="600EBEDC"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0BCDC1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7A0B54D" w14:textId="77777777" w:rsidTr="00EB7D77">
        <w:trPr>
          <w:trHeight w:val="410"/>
        </w:trPr>
        <w:tc>
          <w:tcPr>
            <w:tcW w:w="2689" w:type="dxa"/>
            <w:noWrap/>
          </w:tcPr>
          <w:p w14:paraId="4AD5E9A3"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B70F62C"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E103AF1" w14:textId="77777777" w:rsidTr="00EB7D77">
        <w:trPr>
          <w:trHeight w:val="410"/>
        </w:trPr>
        <w:tc>
          <w:tcPr>
            <w:tcW w:w="2689" w:type="dxa"/>
            <w:noWrap/>
          </w:tcPr>
          <w:p w14:paraId="3B58111B"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C95133F" w14:textId="77777777" w:rsidR="009649F4" w:rsidRPr="003F473D" w:rsidRDefault="009649F4" w:rsidP="00EB7D77">
            <w:pPr>
              <w:rPr>
                <w:rFonts w:cs="Arial"/>
                <w:color w:val="000000"/>
                <w:sz w:val="18"/>
                <w:szCs w:val="18"/>
              </w:rPr>
            </w:pPr>
          </w:p>
        </w:tc>
      </w:tr>
    </w:tbl>
    <w:p w14:paraId="0FB20E57" w14:textId="77777777" w:rsidR="009649F4" w:rsidRDefault="009649F4" w:rsidP="00A72B37"/>
    <w:p w14:paraId="3CDCCA77" w14:textId="77777777" w:rsidR="00822913" w:rsidRDefault="00822913" w:rsidP="00822913">
      <w:pPr>
        <w:pStyle w:val="Heading3"/>
      </w:pPr>
      <w:r>
        <w:t>Function Modeling</w:t>
      </w:r>
    </w:p>
    <w:p w14:paraId="7D500D2B" w14:textId="77777777" w:rsidR="00EF5443" w:rsidRPr="00C75AE5" w:rsidRDefault="00EF5443" w:rsidP="00EF5443"/>
    <w:p w14:paraId="031637F1" w14:textId="77777777" w:rsidR="002D15F6" w:rsidRDefault="002D15F6" w:rsidP="0061324D">
      <w:pPr>
        <w:pStyle w:val="Heading4"/>
        <w:numPr>
          <w:ilvl w:val="3"/>
          <w:numId w:val="4"/>
        </w:numPr>
      </w:pPr>
      <w:r>
        <w:t>Use Cases</w:t>
      </w:r>
    </w:p>
    <w:p w14:paraId="066CBBD9" w14:textId="77777777" w:rsidR="002D15F6" w:rsidRDefault="002D15F6" w:rsidP="002D15F6"/>
    <w:p w14:paraId="146F1628"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04B1A7FC" w14:textId="77777777" w:rsidR="009649F4" w:rsidRDefault="009649F4" w:rsidP="009649F4">
      <w:pPr>
        <w:pStyle w:val="Heading4"/>
        <w:numPr>
          <w:ilvl w:val="3"/>
          <w:numId w:val="4"/>
        </w:numPr>
      </w:pPr>
      <w:r>
        <w:t>State Charts</w:t>
      </w:r>
    </w:p>
    <w:p w14:paraId="2E862043" w14:textId="77777777" w:rsidR="00195B38" w:rsidRDefault="00195B38" w:rsidP="00A76553">
      <w:pPr>
        <w:contextualSpacing/>
        <w:rPr>
          <w:color w:val="A6A6A6" w:themeColor="background1" w:themeShade="A6"/>
        </w:rPr>
      </w:pPr>
    </w:p>
    <w:p w14:paraId="6A9084E3"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546F927" w14:textId="77777777" w:rsidR="00A76553" w:rsidRPr="00FF5F72" w:rsidRDefault="00A76553" w:rsidP="00A76553">
      <w:pPr>
        <w:contextualSpacing/>
        <w:rPr>
          <w:color w:val="A6A6A6" w:themeColor="background1" w:themeShade="A6"/>
        </w:rPr>
      </w:pPr>
    </w:p>
    <w:p w14:paraId="4ED138EA" w14:textId="77777777" w:rsidR="00A76553" w:rsidRPr="00004083" w:rsidRDefault="00A76553" w:rsidP="00A76553">
      <w:pPr>
        <w:contextualSpacing/>
        <w:rPr>
          <w:rFonts w:cs="Arial"/>
        </w:rPr>
      </w:pPr>
    </w:p>
    <w:p w14:paraId="4B814A7D" w14:textId="77777777" w:rsidR="009649F4" w:rsidRDefault="009649F4" w:rsidP="009649F4">
      <w:pPr>
        <w:pStyle w:val="Heading4"/>
        <w:numPr>
          <w:ilvl w:val="3"/>
          <w:numId w:val="4"/>
        </w:numPr>
      </w:pPr>
      <w:r>
        <w:t>Activity Diagrams</w:t>
      </w:r>
    </w:p>
    <w:p w14:paraId="3A138350" w14:textId="77777777" w:rsidR="009649F4" w:rsidRDefault="009649F4" w:rsidP="009649F4"/>
    <w:p w14:paraId="19A16F1A"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61300685" w14:textId="77777777" w:rsidR="009649F4" w:rsidRPr="00FF5F72" w:rsidRDefault="009649F4" w:rsidP="009649F4">
      <w:pPr>
        <w:contextualSpacing/>
        <w:rPr>
          <w:color w:val="A6A6A6" w:themeColor="background1" w:themeShade="A6"/>
        </w:rPr>
      </w:pPr>
    </w:p>
    <w:p w14:paraId="0A770080" w14:textId="77777777" w:rsidR="009649F4" w:rsidRDefault="009649F4" w:rsidP="009649F4">
      <w:pPr>
        <w:pStyle w:val="Heading4"/>
        <w:numPr>
          <w:ilvl w:val="3"/>
          <w:numId w:val="4"/>
        </w:numPr>
      </w:pPr>
      <w:r>
        <w:t>Sequence Diagrams</w:t>
      </w:r>
    </w:p>
    <w:p w14:paraId="125ADC5C" w14:textId="77777777" w:rsidR="00987D84" w:rsidRPr="00EB7D77" w:rsidRDefault="00987D84" w:rsidP="00EB7D77">
      <w:pPr>
        <w:rPr>
          <w:rStyle w:val="SubtleEmphasis"/>
          <w:i w:val="0"/>
          <w:iCs w:val="0"/>
          <w:color w:val="auto"/>
          <w:highlight w:val="green"/>
        </w:rPr>
      </w:pPr>
    </w:p>
    <w:p w14:paraId="42C46F31"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4EA865E" w14:textId="77777777" w:rsidR="00987D84" w:rsidRDefault="00987D84" w:rsidP="00987D84"/>
    <w:p w14:paraId="34317647" w14:textId="77777777" w:rsidR="009649F4" w:rsidRDefault="009649F4" w:rsidP="009649F4"/>
    <w:p w14:paraId="6893491F" w14:textId="77777777" w:rsidR="009649F4" w:rsidRDefault="009649F4" w:rsidP="009649F4">
      <w:pPr>
        <w:pStyle w:val="Heading4"/>
        <w:numPr>
          <w:ilvl w:val="3"/>
          <w:numId w:val="4"/>
        </w:numPr>
      </w:pPr>
      <w:r>
        <w:t>Decision Tables</w:t>
      </w:r>
    </w:p>
    <w:p w14:paraId="75692777" w14:textId="77777777" w:rsidR="009649F4" w:rsidRDefault="009649F4" w:rsidP="009649F4"/>
    <w:p w14:paraId="5E1BEE13" w14:textId="77777777" w:rsidR="00F15706" w:rsidRDefault="00DA0800" w:rsidP="00822913">
      <w:pPr>
        <w:pStyle w:val="Heading3"/>
      </w:pPr>
      <w:r>
        <w:lastRenderedPageBreak/>
        <w:t>Function Requirements</w:t>
      </w:r>
    </w:p>
    <w:p w14:paraId="708933D4" w14:textId="77777777" w:rsidR="00F15706" w:rsidRDefault="00F15706" w:rsidP="00783BCF">
      <w:pPr>
        <w:pStyle w:val="Heading4"/>
      </w:pPr>
      <w:r>
        <w:t>Functional Requirements</w:t>
      </w:r>
    </w:p>
    <w:p w14:paraId="5A963F8E" w14:textId="77777777" w:rsidR="006E54B3" w:rsidRDefault="00F15706" w:rsidP="006E54B3">
      <w:pPr>
        <w:pStyle w:val="Heading5"/>
      </w:pPr>
      <w:r>
        <w:t>Normal Operation</w:t>
      </w:r>
    </w:p>
    <w:p w14:paraId="51110805" w14:textId="77777777" w:rsidR="005961D3" w:rsidRDefault="005961D3" w:rsidP="00BB6A63"/>
    <w:p w14:paraId="156D9511" w14:textId="77777777" w:rsidR="00BB6A63" w:rsidRDefault="00BB6A63" w:rsidP="00BB6A63"/>
    <w:p w14:paraId="27FC5A36" w14:textId="77777777" w:rsidR="001F5E54" w:rsidRPr="0017445F" w:rsidRDefault="00AE04B0" w:rsidP="001F5E54">
      <w:pPr>
        <w:pStyle w:val="RERequirement"/>
        <w:shd w:val="clear" w:color="auto" w:fill="F2F2F2" w:themeFill="background1" w:themeFillShade="F2"/>
      </w:pPr>
      <w:r>
        <w:t xml:space="preserve"> MyKey 1</w:t>
      </w:r>
    </w:p>
    <w:p w14:paraId="171D8377" w14:textId="77777777" w:rsidR="001F5E54" w:rsidRDefault="00AE04B0" w:rsidP="001F5E54">
      <w:pPr>
        <w:rPr>
          <w:rFonts w:cs="Arial"/>
        </w:rPr>
      </w:pPr>
      <w:r>
        <w:rPr>
          <w:rFonts w:cs="Arial"/>
        </w:rPr>
        <w:t>The MSS Audio System shall recognize MyKey status to disable functions from My Seat Space to limit driver distraction.</w:t>
      </w:r>
    </w:p>
    <w:p w14:paraId="624928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9A0E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9FA56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B38CC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2399A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A9B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MyKey is active, functionality will be limited to limit driver distraction.</w:t>
            </w:r>
          </w:p>
        </w:tc>
      </w:tr>
      <w:tr w:rsidR="001F5E54" w:rsidRPr="00FD127C" w14:paraId="6F19DE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D22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96739" w14:textId="77777777" w:rsidR="00CA5241" w:rsidRDefault="00CA5241"/>
        </w:tc>
      </w:tr>
      <w:tr w:rsidR="001F5E54" w:rsidRPr="00FD127C" w14:paraId="48C300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66C6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CB2C4" w14:textId="77777777" w:rsidR="00CA5241" w:rsidRDefault="00CA5241"/>
        </w:tc>
      </w:tr>
      <w:tr w:rsidR="001F5E54" w:rsidRPr="00FD127C" w14:paraId="092E6A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0DC1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8AAC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FBC21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5208F4" w14:textId="77777777" w:rsidR="00CA5241" w:rsidRDefault="00CA5241"/>
        </w:tc>
      </w:tr>
      <w:tr w:rsidR="001F5E54" w:rsidRPr="00FD127C" w14:paraId="43ABA4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CA0C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12F1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93B3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05723" w14:textId="77777777" w:rsidR="00CA5241" w:rsidRDefault="00CA5241"/>
        </w:tc>
      </w:tr>
      <w:tr w:rsidR="001F5E54" w:rsidRPr="00FD127C" w14:paraId="01D193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3FA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7D27E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0239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2B99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7A0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E514C" w14:textId="77777777" w:rsidR="00CA5241" w:rsidRDefault="00CA5241"/>
        </w:tc>
      </w:tr>
      <w:tr w:rsidR="001F5E54" w:rsidRPr="00FD127C" w14:paraId="06EAD1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26763F" w14:textId="77777777" w:rsidR="001F5E54" w:rsidRPr="00FD127C" w:rsidRDefault="00F56C9D" w:rsidP="00A84EEF">
            <w:pPr>
              <w:rPr>
                <w:rFonts w:cs="Arial"/>
                <w:bCs/>
                <w:color w:val="808080" w:themeColor="background1" w:themeShade="80"/>
                <w:sz w:val="16"/>
                <w:szCs w:val="14"/>
              </w:rPr>
            </w:pPr>
            <w:hyperlink r:id="rId1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9330F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CA820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67C9F8" w14:textId="77777777" w:rsidR="00BB6A63" w:rsidRDefault="00BB6A63" w:rsidP="00BB6A63"/>
    <w:p w14:paraId="1DBC1D64" w14:textId="77777777" w:rsidR="001F5E54" w:rsidRPr="0017445F" w:rsidRDefault="00AE04B0" w:rsidP="001F5E54">
      <w:pPr>
        <w:pStyle w:val="RERequirement"/>
        <w:shd w:val="clear" w:color="auto" w:fill="F2F2F2" w:themeFill="background1" w:themeFillShade="F2"/>
      </w:pPr>
      <w:r>
        <w:t xml:space="preserve"> Do Not Disturb 1.9</w:t>
      </w:r>
    </w:p>
    <w:p w14:paraId="54C04730" w14:textId="77777777" w:rsidR="001F5E54" w:rsidRDefault="00AE04B0" w:rsidP="001F5E54">
      <w:pPr>
        <w:rPr>
          <w:rFonts w:cs="Arial"/>
        </w:rPr>
      </w:pPr>
      <w:r>
        <w:rPr>
          <w:rFonts w:cs="Arial"/>
        </w:rPr>
        <w:t>The MSS Audio System shall disable the RequestDNDStatusChange function for passengers when the "2 Zone Locked Configuration" is enabled.</w:t>
      </w:r>
    </w:p>
    <w:p w14:paraId="6F77EFA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556E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2A7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EA262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1F7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46BA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cannot activate DND if the "2 Zone Audio Share" is active.</w:t>
            </w:r>
          </w:p>
        </w:tc>
      </w:tr>
      <w:tr w:rsidR="001F5E54" w:rsidRPr="00FD127C" w14:paraId="7E48CC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1D0C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D353F6" w14:textId="77777777" w:rsidR="00CA5241" w:rsidRDefault="00CA5241"/>
        </w:tc>
      </w:tr>
      <w:tr w:rsidR="001F5E54" w:rsidRPr="00FD127C" w14:paraId="63087BA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966C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1998D2" w14:textId="77777777" w:rsidR="00CA5241" w:rsidRDefault="00CA5241"/>
        </w:tc>
      </w:tr>
      <w:tr w:rsidR="001F5E54" w:rsidRPr="00FD127C" w14:paraId="000C80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D1E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C88E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EC3F1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DFC7F" w14:textId="77777777" w:rsidR="00CA5241" w:rsidRDefault="00CA5241"/>
        </w:tc>
      </w:tr>
      <w:tr w:rsidR="001F5E54" w:rsidRPr="00FD127C" w14:paraId="60D407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A9E18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EA32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3591069" wp14:editId="5AD75666">
                  <wp:extent cx="152400" cy="152400"/>
                  <wp:effectExtent l="0" t="0" r="0" b="0"/>
                  <wp:docPr id="58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6215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3A6225" w14:textId="77777777" w:rsidR="00CA5241" w:rsidRDefault="00CA5241"/>
        </w:tc>
      </w:tr>
      <w:tr w:rsidR="001F5E54" w:rsidRPr="00FD127C" w14:paraId="65DF5A0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5F11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9FFCD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B2AD7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6DD9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5FDE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3E685" w14:textId="77777777" w:rsidR="00CA5241" w:rsidRDefault="00CA5241"/>
        </w:tc>
      </w:tr>
      <w:tr w:rsidR="001F5E54" w:rsidRPr="00FD127C" w14:paraId="18FF7C8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8E877A" w14:textId="77777777" w:rsidR="001F5E54" w:rsidRPr="00FD127C" w:rsidRDefault="00F56C9D"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03C9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5174E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C59AF2C" w14:textId="77777777" w:rsidR="00BB6A63" w:rsidRDefault="00BB6A63" w:rsidP="00BB6A63"/>
    <w:p w14:paraId="37A1FA2F" w14:textId="77777777" w:rsidR="001F5E54" w:rsidRPr="0017445F" w:rsidRDefault="00AE04B0" w:rsidP="001F5E54">
      <w:pPr>
        <w:pStyle w:val="RERequirement"/>
        <w:shd w:val="clear" w:color="auto" w:fill="F2F2F2" w:themeFill="background1" w:themeFillShade="F2"/>
      </w:pPr>
      <w:bookmarkStart w:id="161" w:name="_468509880982830d80797ec1b7d3c3b3"/>
      <w:bookmarkEnd w:id="161"/>
      <w:r>
        <w:t xml:space="preserve"> Row to Row Communication 1.1</w:t>
      </w:r>
    </w:p>
    <w:p w14:paraId="5C07B6B0" w14:textId="77777777" w:rsidR="001F5E54" w:rsidRDefault="00AE04B0" w:rsidP="001F5E54">
      <w:pPr>
        <w:rPr>
          <w:rFonts w:cs="Arial"/>
        </w:rPr>
      </w:pPr>
      <w:r>
        <w:rPr>
          <w:rFonts w:cs="Arial"/>
        </w:rPr>
        <w:t>The MSS Audio System shall allow and recognize the RequestICCStatusChange function from URC.</w:t>
      </w:r>
    </w:p>
    <w:p w14:paraId="2EF8611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A33AD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0AE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B85C4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643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AD5AE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need a button to activate/deactivate ICC.</w:t>
            </w:r>
          </w:p>
        </w:tc>
      </w:tr>
      <w:tr w:rsidR="001F5E54" w:rsidRPr="00FD127C" w14:paraId="6C7B0F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D55DD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D8C44" w14:textId="77777777" w:rsidR="00CA5241" w:rsidRDefault="00CA5241"/>
        </w:tc>
      </w:tr>
      <w:tr w:rsidR="001F5E54" w:rsidRPr="00FD127C" w14:paraId="06BAF2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9CDA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49D7F" w14:textId="77777777" w:rsidR="00CA5241" w:rsidRDefault="00CA5241"/>
        </w:tc>
      </w:tr>
      <w:tr w:rsidR="001F5E54" w:rsidRPr="00FD127C" w14:paraId="2E0801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D5D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C37E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967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6F61CE" w14:textId="77777777" w:rsidR="00CA5241" w:rsidRDefault="00CA5241"/>
        </w:tc>
      </w:tr>
      <w:tr w:rsidR="001F5E54" w:rsidRPr="00FD127C" w14:paraId="0C71C9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A6A9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72CF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21A611F" wp14:editId="190CA27A">
                  <wp:extent cx="152400" cy="152400"/>
                  <wp:effectExtent l="0" t="0" r="0" b="0"/>
                  <wp:docPr id="58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5F0D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4C5B6" w14:textId="77777777" w:rsidR="00CA5241" w:rsidRDefault="00CA5241"/>
        </w:tc>
      </w:tr>
      <w:tr w:rsidR="001F5E54" w:rsidRPr="00FD127C" w14:paraId="4B0720D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92F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D3252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4A97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6672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5098C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0251C1" w14:textId="77777777" w:rsidR="00CA5241" w:rsidRDefault="00CA5241"/>
        </w:tc>
      </w:tr>
      <w:tr w:rsidR="001F5E54" w:rsidRPr="00FD127C" w14:paraId="3B2C5C7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82EB9B" w14:textId="77777777" w:rsidR="001F5E54" w:rsidRPr="00FD127C" w:rsidRDefault="00F56C9D"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9598E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18095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E47B6E" w14:textId="77777777" w:rsidR="00F15706" w:rsidRDefault="00F15706" w:rsidP="00783BCF">
      <w:pPr>
        <w:pStyle w:val="Heading5"/>
      </w:pPr>
      <w:r>
        <w:t>Error Handling</w:t>
      </w:r>
    </w:p>
    <w:p w14:paraId="6B5FECE5" w14:textId="77777777" w:rsidR="005961D3" w:rsidRDefault="005961D3" w:rsidP="00BB6A63"/>
    <w:p w14:paraId="5A100766" w14:textId="77777777" w:rsidR="005961D3" w:rsidRDefault="005961D3" w:rsidP="005961D3">
      <w:pPr>
        <w:rPr>
          <w:color w:val="A6A6A6" w:themeColor="background1" w:themeShade="A6"/>
        </w:rPr>
      </w:pPr>
      <w:r>
        <w:rPr>
          <w:color w:val="A6A6A6" w:themeColor="background1" w:themeShade="A6"/>
        </w:rPr>
        <w:t>No Error Handling Requirements specified.</w:t>
      </w:r>
    </w:p>
    <w:p w14:paraId="33F8B7C9" w14:textId="77777777" w:rsidR="00DD7D94" w:rsidRDefault="00DD7D94" w:rsidP="00DD7D94">
      <w:pPr>
        <w:pStyle w:val="Heading4"/>
      </w:pPr>
      <w:r>
        <w:t>Non-Functional Requirements</w:t>
      </w:r>
    </w:p>
    <w:p w14:paraId="67AF6ACA" w14:textId="77777777" w:rsidR="005961D3" w:rsidRDefault="005961D3" w:rsidP="00BB6A63"/>
    <w:p w14:paraId="4FA0C03E" w14:textId="77777777" w:rsidR="005961D3" w:rsidRDefault="005961D3" w:rsidP="005961D3">
      <w:pPr>
        <w:rPr>
          <w:color w:val="A6A6A6" w:themeColor="background1" w:themeShade="A6"/>
        </w:rPr>
      </w:pPr>
      <w:r>
        <w:rPr>
          <w:color w:val="A6A6A6" w:themeColor="background1" w:themeShade="A6"/>
        </w:rPr>
        <w:t>No Non-Functional Requirements specified.</w:t>
      </w:r>
    </w:p>
    <w:p w14:paraId="64FBE3D6" w14:textId="77777777" w:rsidR="00DF462B" w:rsidRDefault="00427220" w:rsidP="00DF462B">
      <w:pPr>
        <w:pStyle w:val="Heading4"/>
      </w:pPr>
      <w:r>
        <w:t>Functional</w:t>
      </w:r>
      <w:r w:rsidR="00DF462B">
        <w:t xml:space="preserve"> Safety Requirements</w:t>
      </w:r>
    </w:p>
    <w:p w14:paraId="2E60765D" w14:textId="77777777" w:rsidR="00DF462B" w:rsidRDefault="00DF462B" w:rsidP="00DF462B">
      <w:pPr>
        <w:rPr>
          <w:highlight w:val="yellow"/>
        </w:rPr>
      </w:pPr>
    </w:p>
    <w:p w14:paraId="45A99DA9" w14:textId="77777777" w:rsidR="005961D3" w:rsidRDefault="005961D3" w:rsidP="005961D3">
      <w:pPr>
        <w:rPr>
          <w:color w:val="A6A6A6" w:themeColor="background1" w:themeShade="A6"/>
        </w:rPr>
      </w:pPr>
      <w:r>
        <w:rPr>
          <w:color w:val="A6A6A6" w:themeColor="background1" w:themeShade="A6"/>
        </w:rPr>
        <w:lastRenderedPageBreak/>
        <w:t>No Functional Safety Requirements specified.</w:t>
      </w:r>
    </w:p>
    <w:p w14:paraId="17122800" w14:textId="77777777" w:rsidR="00DD7D94" w:rsidRDefault="00DD7D94" w:rsidP="00DD7D94">
      <w:pPr>
        <w:pStyle w:val="Heading4"/>
      </w:pPr>
      <w:r>
        <w:t>Other Requirements</w:t>
      </w:r>
    </w:p>
    <w:p w14:paraId="2E95460B" w14:textId="77777777" w:rsidR="00DD7D94" w:rsidRDefault="00DD7D94" w:rsidP="00DD7D94">
      <w:pPr>
        <w:pStyle w:val="Heading5"/>
      </w:pPr>
      <w:r>
        <w:t>Design Requirements</w:t>
      </w:r>
    </w:p>
    <w:p w14:paraId="2FACD6C2" w14:textId="77777777" w:rsidR="005961D3" w:rsidRDefault="005961D3" w:rsidP="00CA4A62"/>
    <w:p w14:paraId="14B7A440" w14:textId="77777777" w:rsidR="005961D3" w:rsidRDefault="005961D3" w:rsidP="005961D3">
      <w:pPr>
        <w:rPr>
          <w:color w:val="A6A6A6" w:themeColor="background1" w:themeShade="A6"/>
        </w:rPr>
      </w:pPr>
      <w:r>
        <w:rPr>
          <w:color w:val="A6A6A6" w:themeColor="background1" w:themeShade="A6"/>
        </w:rPr>
        <w:t>No Design Requirements specified.</w:t>
      </w:r>
    </w:p>
    <w:p w14:paraId="6424E192" w14:textId="77777777" w:rsidR="00CA4A62" w:rsidRDefault="00CA4A62" w:rsidP="00CA4A62">
      <w:pPr>
        <w:pStyle w:val="Heading4"/>
      </w:pPr>
      <w:r>
        <w:t>Uncategorized Requirements</w:t>
      </w:r>
    </w:p>
    <w:p w14:paraId="75EE9253" w14:textId="77777777" w:rsidR="005961D3" w:rsidRDefault="005961D3" w:rsidP="00CA4A62"/>
    <w:p w14:paraId="5C7076C2" w14:textId="77777777" w:rsidR="001F5E54" w:rsidRPr="0017445F" w:rsidRDefault="00AE04B0" w:rsidP="001F5E54">
      <w:pPr>
        <w:pStyle w:val="RERequirement"/>
        <w:shd w:val="clear" w:color="auto" w:fill="F2F2F2" w:themeFill="background1" w:themeFillShade="F2"/>
      </w:pPr>
      <w:bookmarkStart w:id="162" w:name="_266c3cc5faf5a7da56f502fa778aaa52"/>
      <w:bookmarkEnd w:id="162"/>
      <w:r>
        <w:t xml:space="preserve"> Row to Row Communication 1.2</w:t>
      </w:r>
    </w:p>
    <w:p w14:paraId="6188CD03" w14:textId="77777777" w:rsidR="001F5E54" w:rsidRDefault="00AE04B0" w:rsidP="001F5E54">
      <w:pPr>
        <w:rPr>
          <w:rFonts w:cs="Arial"/>
        </w:rPr>
      </w:pPr>
      <w:r>
        <w:rPr>
          <w:rFonts w:cs="Arial"/>
        </w:rPr>
        <w:t>The infotainment system shall allow users to activate the RequestICCStatusChange function.</w:t>
      </w:r>
    </w:p>
    <w:p w14:paraId="582DD27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66BE7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EF17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D909F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A65B1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226A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a button to activate/deactivate ICC.</w:t>
            </w:r>
          </w:p>
        </w:tc>
      </w:tr>
      <w:tr w:rsidR="001F5E54" w:rsidRPr="00FD127C" w14:paraId="082CF7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C16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FAA16" w14:textId="77777777" w:rsidR="00CA5241" w:rsidRDefault="00CA5241"/>
        </w:tc>
      </w:tr>
      <w:tr w:rsidR="001F5E54" w:rsidRPr="00FD127C" w14:paraId="4F7004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9AD4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9737B" w14:textId="77777777" w:rsidR="00CA5241" w:rsidRDefault="00CA5241"/>
        </w:tc>
      </w:tr>
      <w:tr w:rsidR="001F5E54" w:rsidRPr="00FD127C" w14:paraId="0D0F19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26BF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51AD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31C0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56BFF7" w14:textId="77777777" w:rsidR="00CA5241" w:rsidRDefault="00CA5241"/>
        </w:tc>
      </w:tr>
      <w:tr w:rsidR="001F5E54" w:rsidRPr="00FD127C" w14:paraId="4506A9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3561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1A887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C1EF59" wp14:editId="6F07F8AE">
                  <wp:extent cx="152400" cy="152400"/>
                  <wp:effectExtent l="0" t="0" r="0" b="0"/>
                  <wp:docPr id="58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F254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AC74B8" w14:textId="77777777" w:rsidR="00CA5241" w:rsidRDefault="00CA5241"/>
        </w:tc>
      </w:tr>
      <w:tr w:rsidR="001F5E54" w:rsidRPr="00FD127C" w14:paraId="184CD65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AC501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88AA6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D8EB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594B9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B5A76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E452E3" w14:textId="77777777" w:rsidR="00CA5241" w:rsidRDefault="00CA5241"/>
        </w:tc>
      </w:tr>
      <w:tr w:rsidR="001F5E54" w:rsidRPr="00FD127C" w14:paraId="3871F5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C67AAD" w14:textId="77777777" w:rsidR="001F5E54" w:rsidRPr="00FD127C" w:rsidRDefault="00F56C9D" w:rsidP="00A84EEF">
            <w:pPr>
              <w:rPr>
                <w:rFonts w:cs="Arial"/>
                <w:bCs/>
                <w:color w:val="808080" w:themeColor="background1" w:themeShade="80"/>
                <w:sz w:val="16"/>
                <w:szCs w:val="14"/>
              </w:rPr>
            </w:pPr>
            <w:hyperlink r:id="rId1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D20D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C23B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D65D25" w14:textId="77777777" w:rsidR="001F5E54" w:rsidRPr="0017445F" w:rsidRDefault="00AE04B0" w:rsidP="001F5E54">
      <w:pPr>
        <w:pStyle w:val="RERequirement"/>
        <w:shd w:val="clear" w:color="auto" w:fill="F2F2F2" w:themeFill="background1" w:themeFillShade="F2"/>
      </w:pPr>
      <w:r>
        <w:t xml:space="preserve"> Do Not Disturb 1.6</w:t>
      </w:r>
    </w:p>
    <w:p w14:paraId="68BFF99B" w14:textId="77777777" w:rsidR="001F5E54" w:rsidRDefault="00AE04B0" w:rsidP="001F5E54">
      <w:pPr>
        <w:rPr>
          <w:rFonts w:cs="Arial"/>
        </w:rPr>
      </w:pPr>
      <w:r>
        <w:rPr>
          <w:rFonts w:cs="Arial"/>
        </w:rPr>
        <w:t>The MSS Audio System shall disable the "2 Zone Audio Share" if a zone has DND active.</w:t>
      </w:r>
    </w:p>
    <w:p w14:paraId="27D78CB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CDE24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3F424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99E60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29A31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1F26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any passenger has DND active, the driver cannot activate "2 Zone Audio Share"</w:t>
            </w:r>
          </w:p>
        </w:tc>
      </w:tr>
      <w:tr w:rsidR="001F5E54" w:rsidRPr="00FD127C" w14:paraId="35433B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3343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7FDDF" w14:textId="77777777" w:rsidR="00CA5241" w:rsidRDefault="00CA5241"/>
        </w:tc>
      </w:tr>
      <w:tr w:rsidR="001F5E54" w:rsidRPr="00FD127C" w14:paraId="3A8AC5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0DE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93108" w14:textId="77777777" w:rsidR="00CA5241" w:rsidRDefault="00CA5241"/>
        </w:tc>
      </w:tr>
      <w:tr w:rsidR="001F5E54" w:rsidRPr="00FD127C" w14:paraId="4B7339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D968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F53B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AFE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0B316" w14:textId="77777777" w:rsidR="00CA5241" w:rsidRDefault="00CA5241"/>
        </w:tc>
      </w:tr>
      <w:tr w:rsidR="001F5E54" w:rsidRPr="00FD127C" w14:paraId="636BA1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EA3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7F5E9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DC12C4" wp14:editId="58C89DE0">
                  <wp:extent cx="152400" cy="152400"/>
                  <wp:effectExtent l="0" t="0" r="0" b="0"/>
                  <wp:docPr id="59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D8F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5F41C9" w14:textId="77777777" w:rsidR="00CA5241" w:rsidRDefault="00CA5241"/>
        </w:tc>
      </w:tr>
      <w:tr w:rsidR="001F5E54" w:rsidRPr="00FD127C" w14:paraId="48CE872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CD5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6D11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1295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BC6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512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B8372" w14:textId="77777777" w:rsidR="00CA5241" w:rsidRDefault="00CA5241"/>
        </w:tc>
      </w:tr>
      <w:tr w:rsidR="001F5E54" w:rsidRPr="00FD127C" w14:paraId="791E293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23BBBC" w14:textId="77777777" w:rsidR="001F5E54" w:rsidRPr="00FD127C" w:rsidRDefault="00F56C9D" w:rsidP="00A84EEF">
            <w:pPr>
              <w:rPr>
                <w:rFonts w:cs="Arial"/>
                <w:bCs/>
                <w:color w:val="808080" w:themeColor="background1" w:themeShade="80"/>
                <w:sz w:val="16"/>
                <w:szCs w:val="14"/>
              </w:rPr>
            </w:pPr>
            <w:hyperlink r:id="rId1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E5E99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3F654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51F1E23" w14:textId="77777777" w:rsidR="001F5E54" w:rsidRPr="0017445F" w:rsidRDefault="00AE04B0" w:rsidP="001F5E54">
      <w:pPr>
        <w:pStyle w:val="RERequirement"/>
        <w:shd w:val="clear" w:color="auto" w:fill="F2F2F2" w:themeFill="background1" w:themeFillShade="F2"/>
      </w:pPr>
      <w:r>
        <w:t xml:space="preserve"> Phone Calls 1.9</w:t>
      </w:r>
    </w:p>
    <w:p w14:paraId="65D3D664" w14:textId="77777777" w:rsidR="001F5E54" w:rsidRDefault="00AE04B0" w:rsidP="001F5E54">
      <w:pPr>
        <w:rPr>
          <w:rFonts w:cs="Arial"/>
        </w:rPr>
      </w:pPr>
      <w:r>
        <w:rPr>
          <w:rFonts w:cs="Arial"/>
        </w:rPr>
        <w:t>The MSS Audio System shall disable transitions to Cabin Mode while there is an active phone call status in the vehicle.</w:t>
      </w:r>
    </w:p>
    <w:p w14:paraId="0AD4A4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7237B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A8AF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0ADFC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CF54D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6D09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Cabin mode cannot be activated.</w:t>
            </w:r>
          </w:p>
        </w:tc>
      </w:tr>
      <w:tr w:rsidR="001F5E54" w:rsidRPr="00FD127C" w14:paraId="1B911D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90E7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C763F" w14:textId="77777777" w:rsidR="00CA5241" w:rsidRDefault="00CA5241"/>
        </w:tc>
      </w:tr>
      <w:tr w:rsidR="001F5E54" w:rsidRPr="00FD127C" w14:paraId="1BD2B8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F4C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5F989" w14:textId="77777777" w:rsidR="00CA5241" w:rsidRDefault="00CA5241"/>
        </w:tc>
      </w:tr>
      <w:tr w:rsidR="001F5E54" w:rsidRPr="00FD127C" w14:paraId="52C0B3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984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B876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670B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0FE17" w14:textId="77777777" w:rsidR="00CA5241" w:rsidRDefault="00CA5241"/>
        </w:tc>
      </w:tr>
      <w:tr w:rsidR="001F5E54" w:rsidRPr="00FD127C" w14:paraId="3F5E78B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C2DF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D42C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35D8ED1" wp14:editId="573CA5BE">
                  <wp:extent cx="152400" cy="152400"/>
                  <wp:effectExtent l="0" t="0" r="0" b="0"/>
                  <wp:docPr id="59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88BB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4ABC4" w14:textId="77777777" w:rsidR="00CA5241" w:rsidRDefault="00CA5241"/>
        </w:tc>
      </w:tr>
      <w:tr w:rsidR="001F5E54" w:rsidRPr="00FD127C" w14:paraId="3751B7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9B7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0924D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724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5699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F7E7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3B489" w14:textId="77777777" w:rsidR="00CA5241" w:rsidRDefault="00CA5241"/>
        </w:tc>
      </w:tr>
      <w:tr w:rsidR="001F5E54" w:rsidRPr="00FD127C" w14:paraId="013BEC6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01B66" w14:textId="77777777" w:rsidR="001F5E54" w:rsidRPr="00FD127C" w:rsidRDefault="00F56C9D"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27F0B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49B1E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E9E831" w14:textId="77777777" w:rsidR="001F5E54" w:rsidRPr="0017445F" w:rsidRDefault="00AE04B0" w:rsidP="001F5E54">
      <w:pPr>
        <w:pStyle w:val="RERequirement"/>
        <w:shd w:val="clear" w:color="auto" w:fill="F2F2F2" w:themeFill="background1" w:themeFillShade="F2"/>
      </w:pPr>
      <w:bookmarkStart w:id="163" w:name="_512d38f46ffe19e6b5aa5423b21f3618"/>
      <w:bookmarkEnd w:id="163"/>
      <w:r>
        <w:t xml:space="preserve"> Row to Row Communication 1.3</w:t>
      </w:r>
    </w:p>
    <w:p w14:paraId="127DA6F5" w14:textId="77777777" w:rsidR="001F5E54" w:rsidRDefault="00AE04B0" w:rsidP="001F5E54">
      <w:pPr>
        <w:rPr>
          <w:rFonts w:cs="Arial"/>
        </w:rPr>
      </w:pPr>
      <w:r>
        <w:rPr>
          <w:rFonts w:cs="Arial"/>
        </w:rPr>
        <w:t>The MSS Audio System shall store the In-Car Communication status between infotainment system cycles.</w:t>
      </w:r>
    </w:p>
    <w:p w14:paraId="797ABF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68EEA1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80B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D4534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7C1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EDF3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status shall be saved between drive sessions.</w:t>
            </w:r>
          </w:p>
        </w:tc>
      </w:tr>
      <w:tr w:rsidR="001F5E54" w:rsidRPr="00FD127C" w14:paraId="490981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F00A0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BD7A4B" w14:textId="77777777" w:rsidR="00CA5241" w:rsidRDefault="00CA5241"/>
        </w:tc>
      </w:tr>
      <w:tr w:rsidR="001F5E54" w:rsidRPr="00FD127C" w14:paraId="7911EB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D386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88F65" w14:textId="77777777" w:rsidR="00CA5241" w:rsidRDefault="00CA5241"/>
        </w:tc>
      </w:tr>
      <w:tr w:rsidR="001F5E54" w:rsidRPr="00FD127C" w14:paraId="258893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E0D5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1DCE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155DA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64BDA" w14:textId="77777777" w:rsidR="00CA5241" w:rsidRDefault="00CA5241"/>
        </w:tc>
      </w:tr>
      <w:tr w:rsidR="001F5E54" w:rsidRPr="00FD127C" w14:paraId="199B0B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1929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27DA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AF3E3E" wp14:editId="79F3B0A7">
                  <wp:extent cx="152400" cy="152400"/>
                  <wp:effectExtent l="0" t="0" r="0" b="0"/>
                  <wp:docPr id="59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C649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BA94E" w14:textId="77777777" w:rsidR="00CA5241" w:rsidRDefault="00CA5241"/>
        </w:tc>
      </w:tr>
      <w:tr w:rsidR="001F5E54" w:rsidRPr="00FD127C" w14:paraId="5B6B448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3517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F9FC5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20D2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CEE3C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0486D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B56EDF" w14:textId="77777777" w:rsidR="00CA5241" w:rsidRDefault="00CA5241"/>
        </w:tc>
      </w:tr>
      <w:tr w:rsidR="001F5E54" w:rsidRPr="00FD127C" w14:paraId="76D9974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305E2F" w14:textId="77777777" w:rsidR="001F5E54" w:rsidRPr="00FD127C" w:rsidRDefault="00F56C9D" w:rsidP="00A84EEF">
            <w:pPr>
              <w:rPr>
                <w:rFonts w:cs="Arial"/>
                <w:bCs/>
                <w:color w:val="808080" w:themeColor="background1" w:themeShade="80"/>
                <w:sz w:val="16"/>
                <w:szCs w:val="14"/>
              </w:rPr>
            </w:pPr>
            <w:hyperlink r:id="rId1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9A0FF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21C0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D3FC2" w14:textId="77777777" w:rsidR="001F5E54" w:rsidRPr="0017445F" w:rsidRDefault="00AE04B0" w:rsidP="001F5E54">
      <w:pPr>
        <w:pStyle w:val="RERequirement"/>
        <w:shd w:val="clear" w:color="auto" w:fill="F2F2F2" w:themeFill="background1" w:themeFillShade="F2"/>
      </w:pPr>
      <w:r>
        <w:lastRenderedPageBreak/>
        <w:t xml:space="preserve"> Do Not Disturb 1.4</w:t>
      </w:r>
    </w:p>
    <w:p w14:paraId="09D3BB8A" w14:textId="77777777" w:rsidR="001F5E54" w:rsidRDefault="00AE04B0" w:rsidP="001F5E54">
      <w:pPr>
        <w:rPr>
          <w:rFonts w:cs="Arial"/>
        </w:rPr>
      </w:pPr>
      <w:r>
        <w:rPr>
          <w:rFonts w:cs="Arial"/>
        </w:rPr>
        <w:t>The MSS Audio System shall disable the RequestDNDStatusChange function for the driver for a zone with URC.</w:t>
      </w:r>
    </w:p>
    <w:p w14:paraId="1ACE4A3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57DA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02ED5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DA2EE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6C0D6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B5FB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cannot disable another user's DND status.</w:t>
            </w:r>
          </w:p>
        </w:tc>
      </w:tr>
      <w:tr w:rsidR="001F5E54" w:rsidRPr="00FD127C" w14:paraId="3132C9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FDA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883BE" w14:textId="77777777" w:rsidR="00CA5241" w:rsidRDefault="00CA5241"/>
        </w:tc>
      </w:tr>
      <w:tr w:rsidR="001F5E54" w:rsidRPr="00FD127C" w14:paraId="29250D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16C7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9E14D" w14:textId="77777777" w:rsidR="00CA5241" w:rsidRDefault="00CA5241"/>
        </w:tc>
      </w:tr>
      <w:tr w:rsidR="001F5E54" w:rsidRPr="00FD127C" w14:paraId="118A39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43DD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4A3B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DA6C9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83C787" w14:textId="77777777" w:rsidR="00CA5241" w:rsidRDefault="00CA5241"/>
        </w:tc>
      </w:tr>
      <w:tr w:rsidR="001F5E54" w:rsidRPr="00FD127C" w14:paraId="0FF792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F15A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DD5D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4CCF899" wp14:editId="1669B7DD">
                  <wp:extent cx="152400" cy="152400"/>
                  <wp:effectExtent l="0" t="0" r="0" b="0"/>
                  <wp:docPr id="59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1B22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4D926F" w14:textId="77777777" w:rsidR="00CA5241" w:rsidRDefault="00CA5241"/>
        </w:tc>
      </w:tr>
      <w:tr w:rsidR="001F5E54" w:rsidRPr="00FD127C" w14:paraId="06CF461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FF57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388FB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DAC1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F643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5645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7DBFC" w14:textId="77777777" w:rsidR="00CA5241" w:rsidRDefault="00CA5241"/>
        </w:tc>
      </w:tr>
      <w:tr w:rsidR="001F5E54" w:rsidRPr="00FD127C" w14:paraId="71B3F02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C09747" w14:textId="77777777" w:rsidR="001F5E54" w:rsidRPr="00FD127C" w:rsidRDefault="00F56C9D"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785E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BEE71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114584" w14:textId="77777777" w:rsidR="001F5E54" w:rsidRPr="0017445F" w:rsidRDefault="00AE04B0" w:rsidP="001F5E54">
      <w:pPr>
        <w:pStyle w:val="RERequirement"/>
        <w:shd w:val="clear" w:color="auto" w:fill="F2F2F2" w:themeFill="background1" w:themeFillShade="F2"/>
      </w:pPr>
      <w:r>
        <w:t xml:space="preserve"> Phone Calls 1.10</w:t>
      </w:r>
    </w:p>
    <w:p w14:paraId="74A48CBA" w14:textId="77777777" w:rsidR="001F5E54" w:rsidRDefault="00AE04B0" w:rsidP="001F5E54">
      <w:pPr>
        <w:rPr>
          <w:rFonts w:cs="Arial"/>
        </w:rPr>
      </w:pPr>
      <w:r>
        <w:rPr>
          <w:rFonts w:cs="Arial"/>
        </w:rPr>
        <w:t>The MSS Audio System shall disable the "2 Zone Audio Share" if there is an active phone call status in the vehicle.</w:t>
      </w:r>
    </w:p>
    <w:p w14:paraId="67B7A9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EFAEA4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DFACF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8B8CE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FB67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C86AD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"2 Zone Audio Share" cannot be activated</w:t>
            </w:r>
          </w:p>
        </w:tc>
      </w:tr>
      <w:tr w:rsidR="001F5E54" w:rsidRPr="00FD127C" w14:paraId="54A0C22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D0DDE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EFD1B" w14:textId="77777777" w:rsidR="00CA5241" w:rsidRDefault="00CA5241"/>
        </w:tc>
      </w:tr>
      <w:tr w:rsidR="001F5E54" w:rsidRPr="00FD127C" w14:paraId="12CCA2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447D9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24777" w14:textId="77777777" w:rsidR="00CA5241" w:rsidRDefault="00CA5241"/>
        </w:tc>
      </w:tr>
      <w:tr w:rsidR="001F5E54" w:rsidRPr="00FD127C" w14:paraId="6945B9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54FA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E672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9268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F8DD11" w14:textId="77777777" w:rsidR="00CA5241" w:rsidRDefault="00CA5241"/>
        </w:tc>
      </w:tr>
      <w:tr w:rsidR="001F5E54" w:rsidRPr="00FD127C" w14:paraId="4275D3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BAB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54F0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0BF4830" wp14:editId="75414E66">
                  <wp:extent cx="152400" cy="152400"/>
                  <wp:effectExtent l="0" t="0" r="0" b="0"/>
                  <wp:docPr id="59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684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DDA0FD" w14:textId="77777777" w:rsidR="00CA5241" w:rsidRDefault="00CA5241"/>
        </w:tc>
      </w:tr>
      <w:tr w:rsidR="001F5E54" w:rsidRPr="00FD127C" w14:paraId="5E258BB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4AC9F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3303E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9F32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24CE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E028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4CEFD" w14:textId="77777777" w:rsidR="00CA5241" w:rsidRDefault="00CA5241"/>
        </w:tc>
      </w:tr>
      <w:tr w:rsidR="001F5E54" w:rsidRPr="00FD127C" w14:paraId="5E65C28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6EA49B" w14:textId="77777777" w:rsidR="001F5E54" w:rsidRPr="00FD127C" w:rsidRDefault="00F56C9D" w:rsidP="00A84EEF">
            <w:pPr>
              <w:rPr>
                <w:rFonts w:cs="Arial"/>
                <w:bCs/>
                <w:color w:val="808080" w:themeColor="background1" w:themeShade="80"/>
                <w:sz w:val="16"/>
                <w:szCs w:val="14"/>
              </w:rPr>
            </w:pPr>
            <w:hyperlink r:id="rId1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DAB1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88A66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E44C20" w14:textId="77777777" w:rsidR="001F5E54" w:rsidRPr="0017445F" w:rsidRDefault="00AE04B0" w:rsidP="001F5E54">
      <w:pPr>
        <w:pStyle w:val="RERequirement"/>
        <w:shd w:val="clear" w:color="auto" w:fill="F2F2F2" w:themeFill="background1" w:themeFillShade="F2"/>
      </w:pPr>
      <w:r>
        <w:t xml:space="preserve"> Shared Media 1.3</w:t>
      </w:r>
    </w:p>
    <w:p w14:paraId="51491901" w14:textId="77777777" w:rsidR="001F5E54" w:rsidRDefault="00AE04B0" w:rsidP="001F5E54">
      <w:pPr>
        <w:rPr>
          <w:rFonts w:cs="Arial"/>
        </w:rPr>
      </w:pPr>
      <w:r>
        <w:rPr>
          <w:rFonts w:cs="Arial"/>
        </w:rPr>
        <w:t>IVI system shall provide the driver the ability to decline listening to shared content with the RequestResponse function.</w:t>
      </w:r>
    </w:p>
    <w:p w14:paraId="7C5109B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9419C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EF7CD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4F2216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AE5F9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96958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able to deny music shares.</w:t>
            </w:r>
          </w:p>
        </w:tc>
      </w:tr>
      <w:tr w:rsidR="001F5E54" w:rsidRPr="00FD127C" w14:paraId="784FCC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80DF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D64C6" w14:textId="77777777" w:rsidR="00CA5241" w:rsidRDefault="00CA5241"/>
        </w:tc>
      </w:tr>
      <w:tr w:rsidR="001F5E54" w:rsidRPr="00FD127C" w14:paraId="10AE11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0E29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26A8B" w14:textId="77777777" w:rsidR="00CA5241" w:rsidRDefault="00CA5241"/>
        </w:tc>
      </w:tr>
      <w:tr w:rsidR="001F5E54" w:rsidRPr="00FD127C" w14:paraId="0E848BA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D83A9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4C55C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83592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F4846" w14:textId="77777777" w:rsidR="00CA5241" w:rsidRDefault="00CA5241"/>
        </w:tc>
      </w:tr>
      <w:tr w:rsidR="001F5E54" w:rsidRPr="00FD127C" w14:paraId="4B4E735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D96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FAB0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40516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7FC8FE" w14:textId="77777777" w:rsidR="00CA5241" w:rsidRDefault="00CA5241"/>
        </w:tc>
      </w:tr>
      <w:tr w:rsidR="001F5E54" w:rsidRPr="00FD127C" w14:paraId="363F79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AC9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FBAD9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EFAD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97EB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F324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69D5E4" w14:textId="77777777" w:rsidR="00CA5241" w:rsidRDefault="00CA5241"/>
        </w:tc>
      </w:tr>
      <w:tr w:rsidR="001F5E54" w:rsidRPr="00FD127C" w14:paraId="75E06A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16001" w14:textId="77777777" w:rsidR="001F5E54" w:rsidRPr="00FD127C" w:rsidRDefault="00F56C9D"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CE3B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F916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D64F625" w14:textId="77777777" w:rsidR="001F5E54" w:rsidRPr="0017445F" w:rsidRDefault="00AE04B0" w:rsidP="001F5E54">
      <w:pPr>
        <w:pStyle w:val="RERequirement"/>
        <w:shd w:val="clear" w:color="auto" w:fill="F2F2F2" w:themeFill="background1" w:themeFillShade="F2"/>
      </w:pPr>
      <w:r>
        <w:t xml:space="preserve"> Shared Media 1.9</w:t>
      </w:r>
    </w:p>
    <w:p w14:paraId="6543CF91" w14:textId="77777777" w:rsidR="001F5E54" w:rsidRDefault="00AE04B0" w:rsidP="001F5E54">
      <w:pPr>
        <w:rPr>
          <w:rFonts w:cs="Arial"/>
        </w:rPr>
      </w:pPr>
      <w:r>
        <w:rPr>
          <w:rFonts w:cs="Arial"/>
        </w:rPr>
        <w:t>The IVI system shall prompt the driver for the RequestReponse function if the media share changes driver audio.</w:t>
      </w:r>
    </w:p>
    <w:p w14:paraId="757EDD9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4BAD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08DE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F1B03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58CD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9E5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will receive a prompt whenever a share request affects driver audio.</w:t>
            </w:r>
          </w:p>
        </w:tc>
      </w:tr>
      <w:tr w:rsidR="001F5E54" w:rsidRPr="00FD127C" w14:paraId="32232C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E09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ECE75" w14:textId="77777777" w:rsidR="00CA5241" w:rsidRDefault="00CA5241"/>
        </w:tc>
      </w:tr>
      <w:tr w:rsidR="001F5E54" w:rsidRPr="00FD127C" w14:paraId="701A76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06D4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DE295" w14:textId="77777777" w:rsidR="00CA5241" w:rsidRDefault="00CA5241"/>
        </w:tc>
      </w:tr>
      <w:tr w:rsidR="001F5E54" w:rsidRPr="00FD127C" w14:paraId="787752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0D67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004C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73D13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EB233" w14:textId="77777777" w:rsidR="00CA5241" w:rsidRDefault="00CA5241"/>
        </w:tc>
      </w:tr>
      <w:tr w:rsidR="001F5E54" w:rsidRPr="00FD127C" w14:paraId="7CF4E5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C924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5051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500B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4120B" w14:textId="77777777" w:rsidR="00CA5241" w:rsidRDefault="00CA5241"/>
        </w:tc>
      </w:tr>
      <w:tr w:rsidR="001F5E54" w:rsidRPr="00FD127C" w14:paraId="5E0C390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0987A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60AF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FF59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D2A0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C1FA4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AC38D0" w14:textId="77777777" w:rsidR="00CA5241" w:rsidRDefault="00CA5241"/>
        </w:tc>
      </w:tr>
      <w:tr w:rsidR="001F5E54" w:rsidRPr="00FD127C" w14:paraId="5BA8FAD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F5E8D1" w14:textId="77777777" w:rsidR="001F5E54" w:rsidRPr="00FD127C" w:rsidRDefault="00F56C9D"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150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4944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AB4FBC" w14:textId="77777777" w:rsidR="001F5E54" w:rsidRPr="0017445F" w:rsidRDefault="00AE04B0" w:rsidP="001F5E54">
      <w:pPr>
        <w:pStyle w:val="RERequirement"/>
        <w:shd w:val="clear" w:color="auto" w:fill="F2F2F2" w:themeFill="background1" w:themeFillShade="F2"/>
      </w:pPr>
      <w:r>
        <w:t xml:space="preserve"> Row to Row Communication 1.5</w:t>
      </w:r>
    </w:p>
    <w:p w14:paraId="531ECC64" w14:textId="77777777" w:rsidR="001F5E54" w:rsidRDefault="00AE04B0" w:rsidP="001F5E54">
      <w:pPr>
        <w:rPr>
          <w:rFonts w:cs="Arial"/>
        </w:rPr>
      </w:pPr>
      <w:r>
        <w:rPr>
          <w:rFonts w:cs="Arial"/>
        </w:rPr>
        <w:t>When VR is activated, the MSS Audio System shall disable the RequestICCStatusChange function and change ICC status to temporarily disabled until the VR session is complete.</w:t>
      </w:r>
    </w:p>
    <w:p w14:paraId="5F9404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1DFB5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00E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3438B5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3EBF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639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Voice Recogniton is activated.</w:t>
            </w:r>
          </w:p>
        </w:tc>
      </w:tr>
      <w:tr w:rsidR="001F5E54" w:rsidRPr="00FD127C" w14:paraId="0FF8F7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463BD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169E9" w14:textId="77777777" w:rsidR="00CA5241" w:rsidRDefault="00CA5241"/>
        </w:tc>
      </w:tr>
      <w:tr w:rsidR="001F5E54" w:rsidRPr="00FD127C" w14:paraId="15C0D3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0143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83DCF8" w14:textId="77777777" w:rsidR="00CA5241" w:rsidRDefault="00CA5241"/>
        </w:tc>
      </w:tr>
      <w:tr w:rsidR="001F5E54" w:rsidRPr="00FD127C" w14:paraId="2F3F9A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E65D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6AF6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E4777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6B5F7" w14:textId="77777777" w:rsidR="00CA5241" w:rsidRDefault="00CA5241"/>
        </w:tc>
      </w:tr>
      <w:tr w:rsidR="001F5E54" w:rsidRPr="00FD127C" w14:paraId="6C9308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3C09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09C2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5698DB9" wp14:editId="1D6ED6FD">
                  <wp:extent cx="152400" cy="152400"/>
                  <wp:effectExtent l="0" t="0" r="0" b="0"/>
                  <wp:docPr id="60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4481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E3063" w14:textId="77777777" w:rsidR="00CA5241" w:rsidRDefault="00CA5241"/>
        </w:tc>
      </w:tr>
      <w:tr w:rsidR="001F5E54" w:rsidRPr="00FD127C" w14:paraId="701E280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85B1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5B202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D44B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31F4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433C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3F1C0" w14:textId="77777777" w:rsidR="00CA5241" w:rsidRDefault="00CA5241"/>
        </w:tc>
      </w:tr>
      <w:tr w:rsidR="001F5E54" w:rsidRPr="00FD127C" w14:paraId="2D3A8F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F2166A" w14:textId="77777777" w:rsidR="001F5E54" w:rsidRPr="00FD127C" w:rsidRDefault="00F56C9D" w:rsidP="00A84EEF">
            <w:pPr>
              <w:rPr>
                <w:rFonts w:cs="Arial"/>
                <w:bCs/>
                <w:color w:val="808080" w:themeColor="background1" w:themeShade="80"/>
                <w:sz w:val="16"/>
                <w:szCs w:val="14"/>
              </w:rPr>
            </w:pPr>
            <w:hyperlink r:id="rId1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52CF2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E2D60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9A7FB5" w14:textId="77777777" w:rsidR="001F5E54" w:rsidRPr="0017445F" w:rsidRDefault="00AE04B0" w:rsidP="001F5E54">
      <w:pPr>
        <w:pStyle w:val="RERequirement"/>
        <w:shd w:val="clear" w:color="auto" w:fill="F2F2F2" w:themeFill="background1" w:themeFillShade="F2"/>
      </w:pPr>
      <w:r>
        <w:t xml:space="preserve"> Do Not Disturb 1.5</w:t>
      </w:r>
    </w:p>
    <w:p w14:paraId="542220F0" w14:textId="77777777" w:rsidR="001F5E54" w:rsidRDefault="00AE04B0" w:rsidP="001F5E54">
      <w:pPr>
        <w:rPr>
          <w:rFonts w:cs="Arial"/>
        </w:rPr>
      </w:pPr>
      <w:r>
        <w:rPr>
          <w:rFonts w:cs="Arial"/>
        </w:rPr>
        <w:t>The MSS Audio System shall allow the driver to activate RequestDNDStatusChange function (SYNC) for a zone that does not have URC.</w:t>
      </w:r>
    </w:p>
    <w:p w14:paraId="3C567D6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C0B65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535E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80EDC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1F9A3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B364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activate DND for a passenger if they do not have their phone connected to do it themselves.</w:t>
            </w:r>
          </w:p>
        </w:tc>
      </w:tr>
      <w:tr w:rsidR="001F5E54" w:rsidRPr="00FD127C" w14:paraId="281A9E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C9B6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831070" w14:textId="77777777" w:rsidR="00CA5241" w:rsidRDefault="00CA5241"/>
        </w:tc>
      </w:tr>
      <w:tr w:rsidR="001F5E54" w:rsidRPr="00FD127C" w14:paraId="75CD50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72B4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8393E2" w14:textId="77777777" w:rsidR="00CA5241" w:rsidRDefault="00CA5241"/>
        </w:tc>
      </w:tr>
      <w:tr w:rsidR="001F5E54" w:rsidRPr="00FD127C" w14:paraId="0A26C1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7BFA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178A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9ECE4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5D30D2" w14:textId="77777777" w:rsidR="00CA5241" w:rsidRDefault="00CA5241"/>
        </w:tc>
      </w:tr>
      <w:tr w:rsidR="001F5E54" w:rsidRPr="00FD127C" w14:paraId="233C9B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E3DE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D4445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3A6726" wp14:editId="1B940256">
                  <wp:extent cx="152400" cy="152400"/>
                  <wp:effectExtent l="0" t="0" r="0" b="0"/>
                  <wp:docPr id="60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4E3D3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FDDCB" w14:textId="77777777" w:rsidR="00CA5241" w:rsidRDefault="00CA5241"/>
        </w:tc>
      </w:tr>
      <w:tr w:rsidR="001F5E54" w:rsidRPr="00FD127C" w14:paraId="6B124AF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0CB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37E88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DF363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2EB86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65805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96E89" w14:textId="77777777" w:rsidR="00CA5241" w:rsidRDefault="00CA5241"/>
        </w:tc>
      </w:tr>
      <w:tr w:rsidR="001F5E54" w:rsidRPr="00FD127C" w14:paraId="5B25D5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D20333" w14:textId="77777777" w:rsidR="001F5E54" w:rsidRPr="00FD127C" w:rsidRDefault="00F56C9D" w:rsidP="00A84EEF">
            <w:pPr>
              <w:rPr>
                <w:rFonts w:cs="Arial"/>
                <w:bCs/>
                <w:color w:val="808080" w:themeColor="background1" w:themeShade="80"/>
                <w:sz w:val="16"/>
                <w:szCs w:val="14"/>
              </w:rPr>
            </w:pPr>
            <w:hyperlink r:id="rId1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19AE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0BF4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7FC571" w14:textId="77777777" w:rsidR="001F5E54" w:rsidRPr="0017445F" w:rsidRDefault="00AE04B0" w:rsidP="001F5E54">
      <w:pPr>
        <w:pStyle w:val="RERequirement"/>
        <w:shd w:val="clear" w:color="auto" w:fill="F2F2F2" w:themeFill="background1" w:themeFillShade="F2"/>
      </w:pPr>
      <w:bookmarkStart w:id="164" w:name="_ed0a07d3881b23c55030959bc5153d3d"/>
      <w:bookmarkEnd w:id="164"/>
      <w:r>
        <w:t xml:space="preserve"> Row to Row Communication 1.6</w:t>
      </w:r>
    </w:p>
    <w:p w14:paraId="21C653BF" w14:textId="77777777" w:rsidR="001F5E54" w:rsidRDefault="00AE04B0" w:rsidP="001F5E54">
      <w:pPr>
        <w:rPr>
          <w:rFonts w:cs="Arial"/>
        </w:rPr>
      </w:pPr>
      <w:r>
        <w:rPr>
          <w:rFonts w:cs="Arial"/>
        </w:rPr>
        <w:t>When the RequestCAStatusChange function is used to activate CA, the MSS Audio System shall disable the RequestICCStatusChange function and make ICC status inactive until the CA session is completed.</w:t>
      </w:r>
    </w:p>
    <w:p w14:paraId="50879C1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DC16C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C89D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49656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6971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3CEE8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CA is activated.</w:t>
            </w:r>
          </w:p>
        </w:tc>
      </w:tr>
      <w:tr w:rsidR="001F5E54" w:rsidRPr="00FD127C" w14:paraId="1826FF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8BE59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F2940F" w14:textId="77777777" w:rsidR="00CA5241" w:rsidRDefault="00CA5241"/>
        </w:tc>
      </w:tr>
      <w:tr w:rsidR="001F5E54" w:rsidRPr="00FD127C" w14:paraId="5B613FB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3715D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D3117" w14:textId="77777777" w:rsidR="00CA5241" w:rsidRDefault="00CA5241"/>
        </w:tc>
      </w:tr>
      <w:tr w:rsidR="001F5E54" w:rsidRPr="00FD127C" w14:paraId="7AB30D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D5E27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CBAC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773BB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39BA77" w14:textId="77777777" w:rsidR="00CA5241" w:rsidRDefault="00CA5241"/>
        </w:tc>
      </w:tr>
      <w:tr w:rsidR="001F5E54" w:rsidRPr="00FD127C" w14:paraId="0D66A85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179A5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7EF6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2A5571" wp14:editId="2B1C8C5F">
                  <wp:extent cx="152400" cy="152400"/>
                  <wp:effectExtent l="0" t="0" r="0" b="0"/>
                  <wp:docPr id="60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F8951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D710B" w14:textId="77777777" w:rsidR="00CA5241" w:rsidRDefault="00CA5241"/>
        </w:tc>
      </w:tr>
      <w:tr w:rsidR="001F5E54" w:rsidRPr="00FD127C" w14:paraId="6548ABB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4AFF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EEECC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FE263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C23D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769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3221D4" w14:textId="77777777" w:rsidR="00CA5241" w:rsidRDefault="00CA5241"/>
        </w:tc>
      </w:tr>
      <w:tr w:rsidR="001F5E54" w:rsidRPr="00FD127C" w14:paraId="78AF53E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F156E4" w14:textId="77777777" w:rsidR="001F5E54" w:rsidRPr="00FD127C" w:rsidRDefault="00F56C9D"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F2B8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5533C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335248" w14:textId="77777777" w:rsidR="001F5E54" w:rsidRPr="0017445F" w:rsidRDefault="00AE04B0" w:rsidP="001F5E54">
      <w:pPr>
        <w:pStyle w:val="RERequirement"/>
        <w:shd w:val="clear" w:color="auto" w:fill="F2F2F2" w:themeFill="background1" w:themeFillShade="F2"/>
      </w:pPr>
      <w:bookmarkStart w:id="165" w:name="_609e1817b6d9a434f6a7472a1d774b4d"/>
      <w:bookmarkEnd w:id="165"/>
      <w:r>
        <w:t xml:space="preserve"> Shared Media 1.7</w:t>
      </w:r>
    </w:p>
    <w:p w14:paraId="40E8945C" w14:textId="77777777" w:rsidR="001F5E54" w:rsidRDefault="00AE04B0" w:rsidP="001F5E54">
      <w:pPr>
        <w:rPr>
          <w:rFonts w:cs="Arial"/>
        </w:rPr>
      </w:pPr>
      <w:r>
        <w:rPr>
          <w:rFonts w:cs="Arial"/>
        </w:rPr>
        <w:t>The MSS Audio System shall prompt the driver via the IVI system to accept/deny share requests from other passengers with the RequestResponse function.</w:t>
      </w:r>
    </w:p>
    <w:p w14:paraId="35905F2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4BA6B4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9FD4F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58CF2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B2C21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C956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Any passenger share requests in cabin mode will prompt the driver to accept/deny.</w:t>
            </w:r>
          </w:p>
        </w:tc>
      </w:tr>
      <w:tr w:rsidR="001F5E54" w:rsidRPr="00FD127C" w14:paraId="67C2F8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DCD6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D1673" w14:textId="77777777" w:rsidR="00CA5241" w:rsidRDefault="00CA5241"/>
        </w:tc>
      </w:tr>
      <w:tr w:rsidR="001F5E54" w:rsidRPr="00FD127C" w14:paraId="206F63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8556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135F2" w14:textId="77777777" w:rsidR="00CA5241" w:rsidRDefault="00CA5241"/>
        </w:tc>
      </w:tr>
      <w:tr w:rsidR="001F5E54" w:rsidRPr="00FD127C" w14:paraId="6764E0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7FBA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D7E8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3B9A2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955182" w14:textId="77777777" w:rsidR="00CA5241" w:rsidRDefault="00CA5241"/>
        </w:tc>
      </w:tr>
      <w:tr w:rsidR="001F5E54" w:rsidRPr="00FD127C" w14:paraId="5149D6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6229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8E42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96617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26319B" w14:textId="77777777" w:rsidR="00CA5241" w:rsidRDefault="00CA5241"/>
        </w:tc>
      </w:tr>
      <w:tr w:rsidR="001F5E54" w:rsidRPr="00FD127C" w14:paraId="22D8215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9F2B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A10F2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CE24C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4C9B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A736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90F2E" w14:textId="77777777" w:rsidR="00CA5241" w:rsidRDefault="00CA5241"/>
        </w:tc>
      </w:tr>
      <w:tr w:rsidR="001F5E54" w:rsidRPr="00FD127C" w14:paraId="272EC61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84DBD4" w14:textId="77777777" w:rsidR="001F5E54" w:rsidRPr="00FD127C" w:rsidRDefault="00F56C9D"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F2353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EFAF8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72ECC0" w14:textId="77777777" w:rsidR="001F5E54" w:rsidRPr="0017445F" w:rsidRDefault="00AE04B0" w:rsidP="001F5E54">
      <w:pPr>
        <w:pStyle w:val="RERequirement"/>
        <w:shd w:val="clear" w:color="auto" w:fill="F2F2F2" w:themeFill="background1" w:themeFillShade="F2"/>
      </w:pPr>
      <w:r>
        <w:t xml:space="preserve"> Row to Row Communication 1.7</w:t>
      </w:r>
    </w:p>
    <w:p w14:paraId="7BF14DA6" w14:textId="77777777" w:rsidR="001F5E54" w:rsidRDefault="00AE04B0" w:rsidP="001F5E54">
      <w:pPr>
        <w:rPr>
          <w:rFonts w:cs="Arial"/>
        </w:rPr>
      </w:pPr>
      <w:r>
        <w:rPr>
          <w:rFonts w:cs="Arial"/>
        </w:rPr>
        <w:t>When a user activates the RequestCall function, the MSS Audio System shall disable the RequestICCStatusChange function and make the ICC status inactive until the phone call is completed.</w:t>
      </w:r>
    </w:p>
    <w:p w14:paraId="733CD99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74B7E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7401C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23609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03B3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C7CA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a phone call is taken,</w:t>
            </w:r>
          </w:p>
        </w:tc>
      </w:tr>
      <w:tr w:rsidR="001F5E54" w:rsidRPr="00FD127C" w14:paraId="69AB70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1947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DCA6C" w14:textId="77777777" w:rsidR="00CA5241" w:rsidRDefault="00CA5241"/>
        </w:tc>
      </w:tr>
      <w:tr w:rsidR="001F5E54" w:rsidRPr="00FD127C" w14:paraId="610069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3A06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D0408" w14:textId="77777777" w:rsidR="00CA5241" w:rsidRDefault="00CA5241"/>
        </w:tc>
      </w:tr>
      <w:tr w:rsidR="001F5E54" w:rsidRPr="00FD127C" w14:paraId="4D8FDF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D719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697F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3038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3C881" w14:textId="77777777" w:rsidR="00CA5241" w:rsidRDefault="00CA5241"/>
        </w:tc>
      </w:tr>
      <w:tr w:rsidR="001F5E54" w:rsidRPr="00FD127C" w14:paraId="53E3CC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B9AB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AEE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141D475" wp14:editId="55804BF8">
                  <wp:extent cx="152400" cy="152400"/>
                  <wp:effectExtent l="0" t="0" r="0" b="0"/>
                  <wp:docPr id="60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2BD3A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6265AF" w14:textId="77777777" w:rsidR="00CA5241" w:rsidRDefault="00CA5241"/>
        </w:tc>
      </w:tr>
      <w:tr w:rsidR="001F5E54" w:rsidRPr="00FD127C" w14:paraId="678A932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AFAD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16A0D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5268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4F63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78E8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2A681" w14:textId="77777777" w:rsidR="00CA5241" w:rsidRDefault="00CA5241"/>
        </w:tc>
      </w:tr>
      <w:tr w:rsidR="001F5E54" w:rsidRPr="00FD127C" w14:paraId="78D93C8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3D3057" w14:textId="77777777" w:rsidR="001F5E54" w:rsidRPr="00FD127C" w:rsidRDefault="00F56C9D"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4514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5EB1D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F4D6F2" w14:textId="77777777" w:rsidR="001F5E54" w:rsidRPr="0017445F" w:rsidRDefault="00AE04B0" w:rsidP="001F5E54">
      <w:pPr>
        <w:pStyle w:val="RERequirement"/>
        <w:shd w:val="clear" w:color="auto" w:fill="F2F2F2" w:themeFill="background1" w:themeFillShade="F2"/>
      </w:pPr>
      <w:r>
        <w:t xml:space="preserve"> Row to Row Communication 1.9</w:t>
      </w:r>
    </w:p>
    <w:p w14:paraId="0BE6E725" w14:textId="77777777" w:rsidR="001F5E54" w:rsidRDefault="00AE04B0" w:rsidP="001F5E54">
      <w:pPr>
        <w:rPr>
          <w:rFonts w:cs="Arial"/>
        </w:rPr>
      </w:pPr>
      <w:r>
        <w:rPr>
          <w:rFonts w:cs="Arial"/>
        </w:rPr>
        <w:t>When a passenger activates the RequestICCStatusChange function to activate ICC via URC, the MSS Audio System shall prompt the driver for the activation on the HMI System.</w:t>
      </w:r>
    </w:p>
    <w:p w14:paraId="343E392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C0ED3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273C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382659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83E5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5CDC7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alerted if a passenger activates ICC</w:t>
            </w:r>
          </w:p>
        </w:tc>
      </w:tr>
      <w:tr w:rsidR="001F5E54" w:rsidRPr="00FD127C" w14:paraId="15DEA2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7F6F8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74212" w14:textId="77777777" w:rsidR="00CA5241" w:rsidRDefault="00CA5241"/>
        </w:tc>
      </w:tr>
      <w:tr w:rsidR="001F5E54" w:rsidRPr="00FD127C" w14:paraId="239F98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0358E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756B3C" w14:textId="77777777" w:rsidR="00CA5241" w:rsidRDefault="00CA5241"/>
        </w:tc>
      </w:tr>
      <w:tr w:rsidR="001F5E54" w:rsidRPr="00FD127C" w14:paraId="1925B9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6505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5A95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F741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0529EA" w14:textId="77777777" w:rsidR="00CA5241" w:rsidRDefault="00CA5241"/>
        </w:tc>
      </w:tr>
      <w:tr w:rsidR="001F5E54" w:rsidRPr="00FD127C" w14:paraId="17758C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C90B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79E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EF3D2A" wp14:editId="360A51EB">
                  <wp:extent cx="152400" cy="152400"/>
                  <wp:effectExtent l="0" t="0" r="0" b="0"/>
                  <wp:docPr id="60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MUCReq_015 Occupant Override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D3E56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14650D" w14:textId="77777777" w:rsidR="00CA5241" w:rsidRDefault="00CA5241"/>
        </w:tc>
      </w:tr>
      <w:tr w:rsidR="001F5E54" w:rsidRPr="00FD127C" w14:paraId="58534F2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235A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20858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E972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9A59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822C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046995" w14:textId="77777777" w:rsidR="00CA5241" w:rsidRDefault="00CA5241"/>
        </w:tc>
      </w:tr>
      <w:tr w:rsidR="001F5E54" w:rsidRPr="00FD127C" w14:paraId="0BB1EB6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102C5D" w14:textId="77777777" w:rsidR="001F5E54" w:rsidRPr="00FD127C" w:rsidRDefault="00F56C9D" w:rsidP="00A84EEF">
            <w:pPr>
              <w:rPr>
                <w:rFonts w:cs="Arial"/>
                <w:bCs/>
                <w:color w:val="808080" w:themeColor="background1" w:themeShade="80"/>
                <w:sz w:val="16"/>
                <w:szCs w:val="14"/>
              </w:rPr>
            </w:pPr>
            <w:hyperlink r:id="rId1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82B12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D3A01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A1703E" w14:textId="77777777" w:rsidR="001F5E54" w:rsidRPr="0017445F" w:rsidRDefault="00AE04B0" w:rsidP="001F5E54">
      <w:pPr>
        <w:pStyle w:val="RERequirement"/>
        <w:shd w:val="clear" w:color="auto" w:fill="F2F2F2" w:themeFill="background1" w:themeFillShade="F2"/>
      </w:pPr>
      <w:r>
        <w:t xml:space="preserve"> Shared Media 1.2</w:t>
      </w:r>
    </w:p>
    <w:p w14:paraId="235BDB79" w14:textId="77777777" w:rsidR="001F5E54" w:rsidRDefault="00AE04B0" w:rsidP="001F5E54">
      <w:pPr>
        <w:rPr>
          <w:rFonts w:cs="Arial"/>
        </w:rPr>
      </w:pPr>
      <w:r>
        <w:rPr>
          <w:rFonts w:cs="Arial"/>
        </w:rPr>
        <w:t>IVI system shall provide the driver the ability to accept and listen to shared content with the RequestResponse function.</w:t>
      </w:r>
    </w:p>
    <w:p w14:paraId="15FF7D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15DAF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15D5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D1B2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D4C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3961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receive a prompt to accept music shares.</w:t>
            </w:r>
          </w:p>
        </w:tc>
      </w:tr>
      <w:tr w:rsidR="001F5E54" w:rsidRPr="00FD127C" w14:paraId="03BDCF8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C8BA0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69423" w14:textId="77777777" w:rsidR="00CA5241" w:rsidRDefault="00CA5241"/>
        </w:tc>
      </w:tr>
      <w:tr w:rsidR="001F5E54" w:rsidRPr="00FD127C" w14:paraId="705CF7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EDBC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19564" w14:textId="77777777" w:rsidR="00CA5241" w:rsidRDefault="00CA5241"/>
        </w:tc>
      </w:tr>
      <w:tr w:rsidR="001F5E54" w:rsidRPr="00FD127C" w14:paraId="4E1080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01E6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BF2D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3F371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31F854" w14:textId="77777777" w:rsidR="00CA5241" w:rsidRDefault="00CA5241"/>
        </w:tc>
      </w:tr>
      <w:tr w:rsidR="001F5E54" w:rsidRPr="00FD127C" w14:paraId="73BC054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FAAF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E4B5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3D871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73B38D" w14:textId="77777777" w:rsidR="00CA5241" w:rsidRDefault="00CA5241"/>
        </w:tc>
      </w:tr>
      <w:tr w:rsidR="001F5E54" w:rsidRPr="00FD127C" w14:paraId="2A83C3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23A2E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2E3D0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83B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EC8E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D211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4ABEBB" w14:textId="77777777" w:rsidR="00CA5241" w:rsidRDefault="00CA5241"/>
        </w:tc>
      </w:tr>
      <w:tr w:rsidR="001F5E54" w:rsidRPr="00FD127C" w14:paraId="589875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FC8930" w14:textId="77777777" w:rsidR="001F5E54" w:rsidRPr="00FD127C" w:rsidRDefault="00F56C9D"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27C2D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6B7C9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D4B0B0" w14:textId="77777777" w:rsidR="000D7866" w:rsidRPr="00E47D48" w:rsidRDefault="000D7866" w:rsidP="00E47D48">
      <w:pPr>
        <w:rPr>
          <w:color w:val="FF0000"/>
        </w:rPr>
      </w:pPr>
    </w:p>
    <w:p w14:paraId="598B529C" w14:textId="77777777" w:rsidR="009C1EEC" w:rsidRDefault="000D732E" w:rsidP="0061324D">
      <w:pPr>
        <w:pStyle w:val="Heading2"/>
        <w:numPr>
          <w:ilvl w:val="1"/>
          <w:numId w:val="4"/>
        </w:numPr>
      </w:pPr>
      <w:r>
        <w:t xml:space="preserve">Logical Function </w:t>
      </w:r>
      <w:r>
        <w:rPr>
          <w:noProof/>
        </w:rPr>
        <w:drawing>
          <wp:inline distT="0" distB="0" distL="0" distR="0" wp14:anchorId="44F58029" wp14:editId="19426BEE">
            <wp:extent cx="152400" cy="152400"/>
            <wp:effectExtent l="0" t="0" r="0" b="0"/>
            <wp:docPr id="61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6" w:name="_d70074b99f4f8850db694280a80a378d"/>
      <w:r w:rsidR="008E73AE">
        <w:t>Request CA Status Change</w:t>
      </w:r>
      <w:bookmarkEnd w:id="166"/>
    </w:p>
    <w:p w14:paraId="50ED227B" w14:textId="77777777" w:rsidR="0061785D" w:rsidRDefault="0061785D" w:rsidP="00783BCF">
      <w:pPr>
        <w:pStyle w:val="Heading3"/>
      </w:pPr>
      <w:r>
        <w:t xml:space="preserve">Function </w:t>
      </w:r>
      <w:r w:rsidR="00283752">
        <w:t>Overview</w:t>
      </w:r>
    </w:p>
    <w:p w14:paraId="3450B388" w14:textId="77777777" w:rsidR="00427220" w:rsidRDefault="000D732E" w:rsidP="00427220">
      <w:pPr>
        <w:pStyle w:val="Heading4"/>
      </w:pPr>
      <w:r>
        <w:t xml:space="preserve">Function </w:t>
      </w:r>
      <w:r w:rsidR="00283752">
        <w:t>Description</w:t>
      </w:r>
    </w:p>
    <w:p w14:paraId="170442FF" w14:textId="77777777" w:rsidR="00794B45" w:rsidRDefault="00794B45" w:rsidP="009C1EEC">
      <w:pPr>
        <w:contextualSpacing/>
      </w:pPr>
    </w:p>
    <w:p w14:paraId="198AFB45" w14:textId="77777777" w:rsidR="00AC0C92" w:rsidRDefault="00AC0C92" w:rsidP="009C1EEC">
      <w:pPr>
        <w:contextualSpacing/>
      </w:pPr>
      <w:r>
        <w:t>Function is allocated to:</w:t>
      </w:r>
    </w:p>
    <w:p w14:paraId="03D63640" w14:textId="77777777" w:rsidR="00AC0C92" w:rsidRDefault="00604AF5" w:rsidP="0061324D">
      <w:pPr>
        <w:pStyle w:val="ListParagraph"/>
        <w:numPr>
          <w:ilvl w:val="0"/>
          <w:numId w:val="13"/>
        </w:numPr>
        <w:contextualSpacing/>
      </w:pPr>
      <w:r>
        <w:rPr>
          <w:noProof/>
        </w:rPr>
        <w:drawing>
          <wp:inline distT="0" distB="0" distL="0" distR="0" wp14:anchorId="2433446E" wp14:editId="5DD507ED">
            <wp:extent cx="152400" cy="152400"/>
            <wp:effectExtent l="0" t="0" r="0" b="0"/>
            <wp:docPr id="61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4BEBE0DC" w14:textId="77777777" w:rsidR="00AC0C92" w:rsidRDefault="00604AF5" w:rsidP="0061324D">
      <w:pPr>
        <w:pStyle w:val="ListParagraph"/>
        <w:numPr>
          <w:ilvl w:val="0"/>
          <w:numId w:val="13"/>
        </w:numPr>
        <w:contextualSpacing/>
      </w:pPr>
      <w:r>
        <w:rPr>
          <w:noProof/>
        </w:rPr>
        <w:drawing>
          <wp:inline distT="0" distB="0" distL="0" distR="0" wp14:anchorId="509DF261" wp14:editId="56684090">
            <wp:extent cx="152400" cy="152400"/>
            <wp:effectExtent l="0" t="0" r="0" b="0"/>
            <wp:docPr id="61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331E26D3" w14:textId="77777777" w:rsidR="00AC0C92" w:rsidRDefault="00604AF5" w:rsidP="0061324D">
      <w:pPr>
        <w:pStyle w:val="ListParagraph"/>
        <w:numPr>
          <w:ilvl w:val="0"/>
          <w:numId w:val="13"/>
        </w:numPr>
        <w:contextualSpacing/>
      </w:pPr>
      <w:r>
        <w:rPr>
          <w:noProof/>
        </w:rPr>
        <w:drawing>
          <wp:inline distT="0" distB="0" distL="0" distR="0" wp14:anchorId="7881BF88" wp14:editId="249DC1D7">
            <wp:extent cx="152400" cy="152400"/>
            <wp:effectExtent l="0" t="0" r="0" b="0"/>
            <wp:docPr id="616" name="Picture 1346157031.jpg" descr="134615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3461570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CA Status Change</w:t>
      </w:r>
      <w:r>
        <w:t xml:space="preserve"> &lt;&lt;Logical&gt;&gt;</w:t>
      </w:r>
    </w:p>
    <w:p w14:paraId="26C42A65" w14:textId="77777777" w:rsidR="00794B45" w:rsidRDefault="00794B45" w:rsidP="009C1EEC">
      <w:pPr>
        <w:contextualSpacing/>
      </w:pPr>
    </w:p>
    <w:p w14:paraId="4E9B31F1" w14:textId="77777777" w:rsidR="009C1EEC" w:rsidRDefault="009C1EEC" w:rsidP="009C1EEC">
      <w:pPr>
        <w:contextualSpacing/>
      </w:pPr>
      <w:r w:rsidRPr="00A554C4">
        <w:t>MSS Function responsible for providing Captain's Announcement activate and deactivate status</w:t>
      </w:r>
    </w:p>
    <w:p w14:paraId="32D7CECE" w14:textId="77777777" w:rsidR="00282E2C" w:rsidRDefault="000D732E" w:rsidP="00FD32A2">
      <w:pPr>
        <w:pStyle w:val="Heading4"/>
      </w:pPr>
      <w:r>
        <w:t xml:space="preserve">Function </w:t>
      </w:r>
      <w:r w:rsidR="00282E2C">
        <w:t>Variants</w:t>
      </w:r>
    </w:p>
    <w:p w14:paraId="1C259007" w14:textId="77777777" w:rsidR="00282E2C" w:rsidRDefault="00282E2C" w:rsidP="00282E2C"/>
    <w:p w14:paraId="68131231"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EAECB7A" w14:textId="77777777" w:rsidTr="00EB7D77">
        <w:trPr>
          <w:trHeight w:val="314"/>
        </w:trPr>
        <w:tc>
          <w:tcPr>
            <w:tcW w:w="2523" w:type="dxa"/>
            <w:shd w:val="clear" w:color="auto" w:fill="D9D9D9" w:themeFill="background1" w:themeFillShade="D9"/>
          </w:tcPr>
          <w:p w14:paraId="3EADBDBD"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2A54D0A1"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2D48995"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2138870" w14:textId="77777777" w:rsidTr="00EB7D77">
        <w:trPr>
          <w:trHeight w:val="198"/>
        </w:trPr>
        <w:tc>
          <w:tcPr>
            <w:tcW w:w="2523" w:type="dxa"/>
          </w:tcPr>
          <w:p w14:paraId="12C109EC"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2A66D4B" w14:textId="77777777" w:rsidR="000D732E" w:rsidRPr="009E3B7C" w:rsidRDefault="000D732E" w:rsidP="00EB7D77">
            <w:pPr>
              <w:overflowPunct/>
              <w:autoSpaceDE/>
              <w:autoSpaceDN/>
              <w:adjustRightInd/>
              <w:textAlignment w:val="center"/>
              <w:rPr>
                <w:rFonts w:cs="Arial"/>
              </w:rPr>
            </w:pPr>
          </w:p>
        </w:tc>
        <w:tc>
          <w:tcPr>
            <w:tcW w:w="2551" w:type="dxa"/>
          </w:tcPr>
          <w:p w14:paraId="15BB7F76" w14:textId="77777777" w:rsidR="000D732E" w:rsidRDefault="000D732E" w:rsidP="00EB7D77">
            <w:pPr>
              <w:rPr>
                <w:rFonts w:cs="Arial"/>
                <w:lang w:val="en-GB"/>
              </w:rPr>
            </w:pPr>
            <w:r>
              <w:rPr>
                <w:rFonts w:cs="Arial"/>
                <w:lang w:val="en-GB"/>
              </w:rPr>
              <w:t xml:space="preserve">e.g. ExtLightTechnology = LED </w:t>
            </w:r>
          </w:p>
          <w:p w14:paraId="55158198" w14:textId="77777777" w:rsidR="000D732E" w:rsidRDefault="000D732E" w:rsidP="00EB7D77">
            <w:pPr>
              <w:rPr>
                <w:rFonts w:cs="Arial"/>
                <w:lang w:val="en-GB"/>
              </w:rPr>
            </w:pPr>
            <w:r>
              <w:rPr>
                <w:rFonts w:cs="Arial"/>
                <w:lang w:val="en-GB"/>
              </w:rPr>
              <w:t>OR</w:t>
            </w:r>
          </w:p>
          <w:p w14:paraId="3519991C" w14:textId="77777777" w:rsidR="000D732E" w:rsidRPr="005A344A" w:rsidRDefault="000D732E" w:rsidP="00EB7D77">
            <w:pPr>
              <w:rPr>
                <w:rFonts w:cs="Arial"/>
                <w:lang w:val="en-GB"/>
              </w:rPr>
            </w:pPr>
            <w:r>
              <w:rPr>
                <w:rFonts w:cs="Arial"/>
                <w:lang w:val="en-GB"/>
              </w:rPr>
              <w:t>ExtLightTechnology = Xenon</w:t>
            </w:r>
          </w:p>
        </w:tc>
      </w:tr>
    </w:tbl>
    <w:p w14:paraId="3265EC2F" w14:textId="77777777" w:rsidR="000D732E" w:rsidRPr="005067FC" w:rsidRDefault="000D732E" w:rsidP="00282E2C">
      <w:pPr>
        <w:rPr>
          <w:i/>
          <w:color w:val="A6A6A6" w:themeColor="background1" w:themeShade="A6"/>
        </w:rPr>
      </w:pPr>
    </w:p>
    <w:p w14:paraId="0B228318" w14:textId="77777777" w:rsidR="00427220" w:rsidRDefault="00427220" w:rsidP="00FD32A2">
      <w:pPr>
        <w:pStyle w:val="Heading4"/>
      </w:pPr>
      <w:r>
        <w:t>Input Requirements</w:t>
      </w:r>
      <w:r w:rsidR="000D732E">
        <w:t>/Documents</w:t>
      </w:r>
    </w:p>
    <w:p w14:paraId="460BF627"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BB1085F" w14:textId="77777777" w:rsidTr="00656A21">
        <w:trPr>
          <w:trHeight w:val="20"/>
        </w:trPr>
        <w:tc>
          <w:tcPr>
            <w:tcW w:w="1561" w:type="dxa"/>
            <w:shd w:val="clear" w:color="auto" w:fill="D9D9D9" w:themeFill="background1" w:themeFillShade="D9"/>
          </w:tcPr>
          <w:p w14:paraId="53EF061E"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3CA7F79" w14:textId="77777777" w:rsidR="000D732E" w:rsidRDefault="000D732E" w:rsidP="00EB7D77">
            <w:pPr>
              <w:rPr>
                <w:rFonts w:ascii="Helvetica" w:hAnsi="Helvetica" w:cs="Helvetica"/>
                <w:sz w:val="16"/>
              </w:rPr>
            </w:pPr>
          </w:p>
          <w:p w14:paraId="5A88FEE0"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4A6C0E0"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1C4221A0"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010BF35" w14:textId="77777777" w:rsidR="000D732E" w:rsidRDefault="000D732E" w:rsidP="00EB7D77">
            <w:pPr>
              <w:rPr>
                <w:rFonts w:ascii="Helvetica" w:hAnsi="Helvetica" w:cs="Helvetica"/>
                <w:b/>
              </w:rPr>
            </w:pPr>
            <w:r>
              <w:rPr>
                <w:rFonts w:ascii="Helvetica" w:hAnsi="Helvetica" w:cs="Helvetica"/>
                <w:b/>
              </w:rPr>
              <w:t>Derived Requirement</w:t>
            </w:r>
          </w:p>
          <w:p w14:paraId="0D84240E" w14:textId="77777777" w:rsidR="000D732E" w:rsidRDefault="000D732E" w:rsidP="00EB7D77">
            <w:pPr>
              <w:rPr>
                <w:rFonts w:ascii="Helvetica" w:hAnsi="Helvetica" w:cs="Helvetica"/>
                <w:sz w:val="16"/>
              </w:rPr>
            </w:pPr>
          </w:p>
          <w:p w14:paraId="2167F1B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E98DCD8" w14:textId="77777777" w:rsidTr="00656A21">
        <w:trPr>
          <w:trHeight w:val="20"/>
        </w:trPr>
        <w:tc>
          <w:tcPr>
            <w:tcW w:w="10211" w:type="dxa"/>
            <w:gridSpan w:val="4"/>
            <w:shd w:val="clear" w:color="auto" w:fill="F2F2F2" w:themeFill="background1" w:themeFillShade="F2"/>
          </w:tcPr>
          <w:p w14:paraId="419AE6E6"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446B40F" w14:textId="77777777" w:rsidTr="00656A21">
        <w:trPr>
          <w:trHeight w:val="20"/>
        </w:trPr>
        <w:tc>
          <w:tcPr>
            <w:tcW w:w="1561" w:type="dxa"/>
          </w:tcPr>
          <w:p w14:paraId="795D3BC2" w14:textId="77777777" w:rsidR="000D732E" w:rsidRPr="00D410AE" w:rsidRDefault="000D732E" w:rsidP="00EB7D77">
            <w:pPr>
              <w:rPr>
                <w:rFonts w:cs="Arial"/>
              </w:rPr>
            </w:pPr>
          </w:p>
        </w:tc>
        <w:tc>
          <w:tcPr>
            <w:tcW w:w="2694" w:type="dxa"/>
          </w:tcPr>
          <w:p w14:paraId="08CA73E5" w14:textId="77777777" w:rsidR="000D732E" w:rsidRDefault="000D732E" w:rsidP="00EB7D77">
            <w:pPr>
              <w:rPr>
                <w:rFonts w:cs="Arial"/>
              </w:rPr>
            </w:pPr>
            <w:r>
              <w:rPr>
                <w:rFonts w:cs="Arial"/>
              </w:rPr>
              <w:t>&lt;Example:</w:t>
            </w:r>
          </w:p>
          <w:p w14:paraId="59CCD9C1" w14:textId="77777777" w:rsidR="000D732E" w:rsidRPr="00D410AE" w:rsidRDefault="000D732E" w:rsidP="00EB7D77">
            <w:pPr>
              <w:rPr>
                <w:rFonts w:cs="Arial"/>
              </w:rPr>
            </w:pPr>
            <w:r>
              <w:rPr>
                <w:rFonts w:cs="Arial"/>
              </w:rPr>
              <w:t>id + title of relevant Feature Docs&gt;</w:t>
            </w:r>
          </w:p>
        </w:tc>
        <w:tc>
          <w:tcPr>
            <w:tcW w:w="2694" w:type="dxa"/>
          </w:tcPr>
          <w:p w14:paraId="22CA987B" w14:textId="77777777" w:rsidR="000D732E" w:rsidRPr="00D410AE" w:rsidRDefault="000D732E" w:rsidP="00EB7D77">
            <w:pPr>
              <w:rPr>
                <w:rFonts w:cs="Arial"/>
              </w:rPr>
            </w:pPr>
            <w:r>
              <w:rPr>
                <w:rFonts w:cs="Arial"/>
              </w:rPr>
              <w:t>&lt;Example: “Requirements of Feature …”&gt;</w:t>
            </w:r>
          </w:p>
        </w:tc>
        <w:tc>
          <w:tcPr>
            <w:tcW w:w="3262" w:type="dxa"/>
          </w:tcPr>
          <w:p w14:paraId="5148789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w:t>
            </w:r>
            <w:r w:rsidRPr="00054A51">
              <w:rPr>
                <w:rFonts w:cs="Arial"/>
              </w:rPr>
              <w:lastRenderedPageBreak/>
              <w:t xml:space="preserve">link in </w:t>
            </w:r>
            <w:r>
              <w:rPr>
                <w:rFonts w:cs="Arial"/>
              </w:rPr>
              <w:t>its</w:t>
            </w:r>
            <w:r w:rsidRPr="00054A51">
              <w:rPr>
                <w:rFonts w:cs="Arial"/>
              </w:rPr>
              <w:t xml:space="preserve"> </w:t>
            </w:r>
            <w:hyperlink r:id="rId119"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B5AE4F6" w14:textId="77777777" w:rsidTr="00656A21">
        <w:trPr>
          <w:trHeight w:val="20"/>
        </w:trPr>
        <w:tc>
          <w:tcPr>
            <w:tcW w:w="1561" w:type="dxa"/>
          </w:tcPr>
          <w:p w14:paraId="07768BAE" w14:textId="77777777" w:rsidR="000D732E" w:rsidRPr="00D410AE" w:rsidRDefault="000D732E" w:rsidP="00EB7D77">
            <w:pPr>
              <w:rPr>
                <w:rFonts w:cs="Arial"/>
              </w:rPr>
            </w:pPr>
          </w:p>
        </w:tc>
        <w:tc>
          <w:tcPr>
            <w:tcW w:w="2694" w:type="dxa"/>
          </w:tcPr>
          <w:p w14:paraId="69D938B9" w14:textId="77777777" w:rsidR="000D732E" w:rsidRDefault="000D732E" w:rsidP="00EB7D77">
            <w:pPr>
              <w:rPr>
                <w:rFonts w:cs="Arial"/>
              </w:rPr>
            </w:pPr>
          </w:p>
        </w:tc>
        <w:tc>
          <w:tcPr>
            <w:tcW w:w="2694" w:type="dxa"/>
          </w:tcPr>
          <w:p w14:paraId="4D61F8FB" w14:textId="77777777" w:rsidR="000D732E" w:rsidRDefault="000D732E" w:rsidP="00EB7D77">
            <w:pPr>
              <w:rPr>
                <w:rFonts w:cs="Arial"/>
              </w:rPr>
            </w:pPr>
          </w:p>
        </w:tc>
        <w:tc>
          <w:tcPr>
            <w:tcW w:w="3262" w:type="dxa"/>
          </w:tcPr>
          <w:p w14:paraId="4299A4FA" w14:textId="77777777" w:rsidR="000D732E" w:rsidRDefault="000D732E" w:rsidP="00EB7D77">
            <w:pPr>
              <w:rPr>
                <w:rFonts w:cs="Arial"/>
              </w:rPr>
            </w:pPr>
          </w:p>
        </w:tc>
      </w:tr>
      <w:tr w:rsidR="000D732E" w:rsidRPr="007C20FA" w14:paraId="0B338222" w14:textId="77777777" w:rsidTr="00656A21">
        <w:trPr>
          <w:trHeight w:val="20"/>
        </w:trPr>
        <w:tc>
          <w:tcPr>
            <w:tcW w:w="10211" w:type="dxa"/>
            <w:gridSpan w:val="4"/>
            <w:shd w:val="clear" w:color="auto" w:fill="F2F2F2" w:themeFill="background1" w:themeFillShade="F2"/>
          </w:tcPr>
          <w:p w14:paraId="090E788E"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6B3C9F6" w14:textId="77777777" w:rsidTr="00656A21">
        <w:trPr>
          <w:trHeight w:val="20"/>
        </w:trPr>
        <w:tc>
          <w:tcPr>
            <w:tcW w:w="1561" w:type="dxa"/>
          </w:tcPr>
          <w:p w14:paraId="5213FBB6" w14:textId="77777777" w:rsidR="000D732E" w:rsidRPr="00D410AE" w:rsidRDefault="000D732E" w:rsidP="00EB7D77">
            <w:pPr>
              <w:rPr>
                <w:rFonts w:cs="Arial"/>
              </w:rPr>
            </w:pPr>
          </w:p>
        </w:tc>
        <w:tc>
          <w:tcPr>
            <w:tcW w:w="2694" w:type="dxa"/>
          </w:tcPr>
          <w:p w14:paraId="63AC5925" w14:textId="77777777" w:rsidR="000D732E" w:rsidRPr="00D410AE" w:rsidRDefault="000D732E" w:rsidP="00EB7D77">
            <w:pPr>
              <w:rPr>
                <w:rFonts w:cs="Arial"/>
              </w:rPr>
            </w:pPr>
            <w:r>
              <w:rPr>
                <w:rFonts w:cs="Arial"/>
              </w:rPr>
              <w:t>&lt;Example: some SDS (requirement)&gt;</w:t>
            </w:r>
          </w:p>
        </w:tc>
        <w:tc>
          <w:tcPr>
            <w:tcW w:w="2694" w:type="dxa"/>
          </w:tcPr>
          <w:p w14:paraId="65E4CD16" w14:textId="77777777" w:rsidR="000D732E" w:rsidRPr="00D410AE" w:rsidRDefault="000D732E" w:rsidP="00EB7D77">
            <w:pPr>
              <w:rPr>
                <w:rFonts w:cs="Arial"/>
              </w:rPr>
            </w:pPr>
          </w:p>
        </w:tc>
        <w:tc>
          <w:tcPr>
            <w:tcW w:w="3262" w:type="dxa"/>
          </w:tcPr>
          <w:p w14:paraId="159CAD5F" w14:textId="77777777" w:rsidR="000D732E" w:rsidRDefault="000D732E" w:rsidP="00EB7D77">
            <w:pPr>
              <w:rPr>
                <w:rFonts w:cs="Arial"/>
              </w:rPr>
            </w:pPr>
          </w:p>
        </w:tc>
      </w:tr>
      <w:tr w:rsidR="000D732E" w:rsidRPr="007C20FA" w14:paraId="0F8E3904" w14:textId="77777777" w:rsidTr="00656A21">
        <w:trPr>
          <w:trHeight w:val="20"/>
        </w:trPr>
        <w:tc>
          <w:tcPr>
            <w:tcW w:w="1561" w:type="dxa"/>
          </w:tcPr>
          <w:p w14:paraId="2A57C1E7" w14:textId="77777777" w:rsidR="000D732E" w:rsidRDefault="000D732E" w:rsidP="00EB7D77">
            <w:pPr>
              <w:rPr>
                <w:rFonts w:cs="Arial"/>
              </w:rPr>
            </w:pPr>
          </w:p>
        </w:tc>
        <w:tc>
          <w:tcPr>
            <w:tcW w:w="2694" w:type="dxa"/>
          </w:tcPr>
          <w:p w14:paraId="03B6851A" w14:textId="77777777" w:rsidR="000D732E" w:rsidRDefault="000D732E" w:rsidP="00EB7D77">
            <w:pPr>
              <w:rPr>
                <w:rFonts w:cs="Arial"/>
              </w:rPr>
            </w:pPr>
          </w:p>
        </w:tc>
        <w:tc>
          <w:tcPr>
            <w:tcW w:w="2694" w:type="dxa"/>
          </w:tcPr>
          <w:p w14:paraId="0C1CE32E" w14:textId="77777777" w:rsidR="000D732E" w:rsidRDefault="000D732E" w:rsidP="00EB7D77">
            <w:pPr>
              <w:rPr>
                <w:rFonts w:cs="Arial"/>
              </w:rPr>
            </w:pPr>
          </w:p>
        </w:tc>
        <w:tc>
          <w:tcPr>
            <w:tcW w:w="3262" w:type="dxa"/>
          </w:tcPr>
          <w:p w14:paraId="4B44200C" w14:textId="77777777" w:rsidR="000D732E" w:rsidRDefault="000D732E" w:rsidP="00EB7D77">
            <w:pPr>
              <w:rPr>
                <w:rFonts w:cs="Arial"/>
              </w:rPr>
            </w:pPr>
          </w:p>
        </w:tc>
      </w:tr>
      <w:tr w:rsidR="000D732E" w:rsidRPr="007C20FA" w14:paraId="25018529" w14:textId="77777777" w:rsidTr="00656A21">
        <w:trPr>
          <w:trHeight w:val="20"/>
        </w:trPr>
        <w:tc>
          <w:tcPr>
            <w:tcW w:w="10211" w:type="dxa"/>
            <w:gridSpan w:val="4"/>
            <w:shd w:val="clear" w:color="auto" w:fill="F2F2F2" w:themeFill="background1" w:themeFillShade="F2"/>
          </w:tcPr>
          <w:p w14:paraId="5E2DFAF6"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1FECA20" w14:textId="77777777" w:rsidTr="00656A21">
        <w:trPr>
          <w:trHeight w:val="20"/>
        </w:trPr>
        <w:tc>
          <w:tcPr>
            <w:tcW w:w="1561" w:type="dxa"/>
          </w:tcPr>
          <w:p w14:paraId="465E4EE9" w14:textId="77777777" w:rsidR="000D732E" w:rsidRPr="00D410AE" w:rsidRDefault="000D732E" w:rsidP="00EB7D77">
            <w:pPr>
              <w:rPr>
                <w:rFonts w:cs="Arial"/>
              </w:rPr>
            </w:pPr>
          </w:p>
        </w:tc>
        <w:tc>
          <w:tcPr>
            <w:tcW w:w="2694" w:type="dxa"/>
          </w:tcPr>
          <w:p w14:paraId="2B061265" w14:textId="77777777" w:rsidR="000D732E" w:rsidRPr="00D410AE" w:rsidRDefault="000D732E" w:rsidP="00EB7D77">
            <w:pPr>
              <w:rPr>
                <w:rFonts w:cs="Arial"/>
              </w:rPr>
            </w:pPr>
          </w:p>
        </w:tc>
        <w:tc>
          <w:tcPr>
            <w:tcW w:w="2694" w:type="dxa"/>
          </w:tcPr>
          <w:p w14:paraId="22FC66B0" w14:textId="77777777" w:rsidR="000D732E" w:rsidRPr="00D410AE" w:rsidRDefault="000D732E" w:rsidP="00EB7D77">
            <w:pPr>
              <w:rPr>
                <w:rFonts w:cs="Arial"/>
              </w:rPr>
            </w:pPr>
          </w:p>
        </w:tc>
        <w:tc>
          <w:tcPr>
            <w:tcW w:w="3262" w:type="dxa"/>
          </w:tcPr>
          <w:p w14:paraId="47FC380B" w14:textId="77777777" w:rsidR="000D732E" w:rsidRPr="00D410AE" w:rsidRDefault="000D732E" w:rsidP="00EB7D77">
            <w:pPr>
              <w:rPr>
                <w:rFonts w:cs="Arial"/>
              </w:rPr>
            </w:pPr>
          </w:p>
        </w:tc>
      </w:tr>
      <w:tr w:rsidR="000D732E" w:rsidRPr="007C20FA" w14:paraId="1E994FE9" w14:textId="77777777" w:rsidTr="00656A21">
        <w:trPr>
          <w:trHeight w:val="20"/>
        </w:trPr>
        <w:tc>
          <w:tcPr>
            <w:tcW w:w="10211" w:type="dxa"/>
            <w:gridSpan w:val="4"/>
            <w:shd w:val="clear" w:color="auto" w:fill="F2F2F2" w:themeFill="background1" w:themeFillShade="F2"/>
          </w:tcPr>
          <w:p w14:paraId="169CF61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13E4F09" w14:textId="77777777" w:rsidTr="00656A21">
        <w:trPr>
          <w:trHeight w:val="20"/>
        </w:trPr>
        <w:tc>
          <w:tcPr>
            <w:tcW w:w="1561" w:type="dxa"/>
          </w:tcPr>
          <w:p w14:paraId="7A9B4DAC" w14:textId="77777777" w:rsidR="000D732E" w:rsidRPr="00D410AE" w:rsidRDefault="000D732E" w:rsidP="00EB7D77">
            <w:pPr>
              <w:rPr>
                <w:rFonts w:cs="Arial"/>
              </w:rPr>
            </w:pPr>
          </w:p>
        </w:tc>
        <w:tc>
          <w:tcPr>
            <w:tcW w:w="2694" w:type="dxa"/>
          </w:tcPr>
          <w:p w14:paraId="32FFA9E2" w14:textId="77777777" w:rsidR="000D732E" w:rsidRPr="00D410AE" w:rsidRDefault="000D732E" w:rsidP="00EB7D77">
            <w:pPr>
              <w:rPr>
                <w:rFonts w:cs="Arial"/>
              </w:rPr>
            </w:pPr>
          </w:p>
        </w:tc>
        <w:tc>
          <w:tcPr>
            <w:tcW w:w="2694" w:type="dxa"/>
          </w:tcPr>
          <w:p w14:paraId="15251A3F" w14:textId="77777777" w:rsidR="000D732E" w:rsidRPr="00D410AE" w:rsidRDefault="000D732E" w:rsidP="00EB7D77">
            <w:pPr>
              <w:rPr>
                <w:rFonts w:cs="Arial"/>
              </w:rPr>
            </w:pPr>
          </w:p>
        </w:tc>
        <w:tc>
          <w:tcPr>
            <w:tcW w:w="3262" w:type="dxa"/>
          </w:tcPr>
          <w:p w14:paraId="4B6C9FE1" w14:textId="77777777" w:rsidR="000D732E" w:rsidRPr="00D410AE" w:rsidRDefault="000D732E" w:rsidP="00EB7D77">
            <w:pPr>
              <w:rPr>
                <w:rFonts w:cs="Arial"/>
              </w:rPr>
            </w:pPr>
          </w:p>
        </w:tc>
      </w:tr>
      <w:tr w:rsidR="000D732E" w:rsidRPr="007C20FA" w14:paraId="12479D2C" w14:textId="77777777" w:rsidTr="00656A21">
        <w:trPr>
          <w:trHeight w:val="20"/>
        </w:trPr>
        <w:tc>
          <w:tcPr>
            <w:tcW w:w="10211" w:type="dxa"/>
            <w:gridSpan w:val="4"/>
            <w:shd w:val="clear" w:color="auto" w:fill="F2F2F2" w:themeFill="background1" w:themeFillShade="F2"/>
          </w:tcPr>
          <w:p w14:paraId="6E6ACD01"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23FA49C" w14:textId="77777777" w:rsidTr="00656A21">
        <w:trPr>
          <w:trHeight w:val="20"/>
        </w:trPr>
        <w:tc>
          <w:tcPr>
            <w:tcW w:w="1561" w:type="dxa"/>
          </w:tcPr>
          <w:p w14:paraId="6065538F" w14:textId="77777777" w:rsidR="000D732E" w:rsidRPr="00D410AE" w:rsidRDefault="000D732E" w:rsidP="00EB7D77">
            <w:pPr>
              <w:rPr>
                <w:rFonts w:cs="Arial"/>
              </w:rPr>
            </w:pPr>
          </w:p>
        </w:tc>
        <w:tc>
          <w:tcPr>
            <w:tcW w:w="2694" w:type="dxa"/>
          </w:tcPr>
          <w:p w14:paraId="2A438618" w14:textId="77777777" w:rsidR="000D732E" w:rsidRDefault="000D732E" w:rsidP="00EB7D77">
            <w:pPr>
              <w:rPr>
                <w:rFonts w:cs="Arial"/>
              </w:rPr>
            </w:pPr>
          </w:p>
        </w:tc>
        <w:tc>
          <w:tcPr>
            <w:tcW w:w="2694" w:type="dxa"/>
          </w:tcPr>
          <w:p w14:paraId="7B7C04D5" w14:textId="77777777" w:rsidR="000D732E" w:rsidRPr="00D410AE" w:rsidRDefault="000D732E" w:rsidP="00EB7D77">
            <w:pPr>
              <w:rPr>
                <w:rFonts w:cs="Arial"/>
              </w:rPr>
            </w:pPr>
          </w:p>
        </w:tc>
        <w:tc>
          <w:tcPr>
            <w:tcW w:w="3262" w:type="dxa"/>
          </w:tcPr>
          <w:p w14:paraId="5FD24F78" w14:textId="77777777" w:rsidR="000D732E" w:rsidRPr="00D410AE" w:rsidRDefault="000D732E" w:rsidP="00EB7D77">
            <w:pPr>
              <w:rPr>
                <w:rFonts w:cs="Arial"/>
              </w:rPr>
            </w:pPr>
          </w:p>
        </w:tc>
      </w:tr>
      <w:tr w:rsidR="00656A21" w:rsidRPr="007C20FA" w14:paraId="6949767A" w14:textId="77777777" w:rsidTr="00656A21">
        <w:trPr>
          <w:trHeight w:val="20"/>
        </w:trPr>
        <w:tc>
          <w:tcPr>
            <w:tcW w:w="1561" w:type="dxa"/>
          </w:tcPr>
          <w:p w14:paraId="7E9AAB5E" w14:textId="77777777" w:rsidR="00656A21" w:rsidRPr="00D410AE" w:rsidRDefault="00656A21" w:rsidP="00EB7D77">
            <w:pPr>
              <w:rPr>
                <w:rFonts w:cs="Arial"/>
              </w:rPr>
            </w:pPr>
          </w:p>
        </w:tc>
        <w:tc>
          <w:tcPr>
            <w:tcW w:w="2694" w:type="dxa"/>
          </w:tcPr>
          <w:p w14:paraId="0EAD25EB" w14:textId="77777777" w:rsidR="00656A21" w:rsidRDefault="00656A21" w:rsidP="00EB7D77">
            <w:pPr>
              <w:rPr>
                <w:rFonts w:cs="Arial"/>
              </w:rPr>
            </w:pPr>
          </w:p>
        </w:tc>
        <w:tc>
          <w:tcPr>
            <w:tcW w:w="2694" w:type="dxa"/>
          </w:tcPr>
          <w:p w14:paraId="23946A16" w14:textId="77777777" w:rsidR="00656A21" w:rsidRPr="00D410AE" w:rsidRDefault="00656A21" w:rsidP="00EB7D77">
            <w:pPr>
              <w:rPr>
                <w:rFonts w:cs="Arial"/>
              </w:rPr>
            </w:pPr>
          </w:p>
        </w:tc>
        <w:tc>
          <w:tcPr>
            <w:tcW w:w="3262" w:type="dxa"/>
          </w:tcPr>
          <w:p w14:paraId="0FB68CEF" w14:textId="77777777" w:rsidR="00656A21" w:rsidRPr="00D410AE" w:rsidRDefault="00656A21" w:rsidP="00EB7D77">
            <w:pPr>
              <w:rPr>
                <w:rFonts w:cs="Arial"/>
              </w:rPr>
            </w:pPr>
          </w:p>
        </w:tc>
      </w:tr>
    </w:tbl>
    <w:p w14:paraId="4253155D"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086771F9" w14:textId="77777777" w:rsidR="000D732E" w:rsidRPr="005067FC" w:rsidRDefault="000D732E" w:rsidP="00427220">
      <w:pPr>
        <w:rPr>
          <w:i/>
          <w:color w:val="A6A6A6" w:themeColor="background1" w:themeShade="A6"/>
        </w:rPr>
      </w:pPr>
    </w:p>
    <w:p w14:paraId="038C0120" w14:textId="77777777" w:rsidR="00427220" w:rsidRDefault="00427220" w:rsidP="00427220">
      <w:pPr>
        <w:pStyle w:val="Heading4"/>
      </w:pPr>
      <w:r>
        <w:t>Assumptions</w:t>
      </w:r>
    </w:p>
    <w:p w14:paraId="2D13EDC9" w14:textId="77777777" w:rsidR="00A92B2F" w:rsidRDefault="00A92B2F" w:rsidP="00A92B2F"/>
    <w:p w14:paraId="7096049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63B2D7C" w14:textId="77777777" w:rsidR="00C0442C" w:rsidRDefault="00C0442C" w:rsidP="00A92B2F"/>
    <w:p w14:paraId="674CC809" w14:textId="77777777" w:rsidR="00F15706" w:rsidRDefault="00E60B64" w:rsidP="00783BCF">
      <w:pPr>
        <w:pStyle w:val="Heading3"/>
      </w:pPr>
      <w:r>
        <w:t>Function Scope</w:t>
      </w:r>
    </w:p>
    <w:p w14:paraId="07A2E0E2" w14:textId="77777777" w:rsidR="00055646" w:rsidRPr="00A43B48" w:rsidRDefault="00055646" w:rsidP="00306D37">
      <w:pPr>
        <w:contextualSpacing/>
      </w:pPr>
    </w:p>
    <w:p w14:paraId="0E99E8E4" w14:textId="77777777" w:rsidR="00306D37" w:rsidRDefault="00306D37" w:rsidP="00306D37">
      <w:pPr>
        <w:contextualSpacing/>
      </w:pPr>
      <w:r>
        <w:t xml:space="preserve">The </w:t>
      </w:r>
      <w:r>
        <w:rPr>
          <w:noProof/>
        </w:rPr>
        <w:drawing>
          <wp:inline distT="0" distB="0" distL="0" distR="0" wp14:anchorId="53220B47" wp14:editId="5C178925">
            <wp:extent cx="152400" cy="152400"/>
            <wp:effectExtent l="0" t="0" r="0" b="0"/>
            <wp:docPr id="61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CA Status Change</w:t>
      </w:r>
      <w:r w:rsidR="0004480F">
        <w:rPr>
          <w:b/>
        </w:rPr>
        <w:t>”</w:t>
      </w:r>
      <w:r>
        <w:t xml:space="preserve"> f</w:t>
      </w:r>
      <w:r w:rsidR="00294100">
        <w:t>unction is called by</w:t>
      </w:r>
      <w:r>
        <w:t xml:space="preserve"> the following </w:t>
      </w:r>
      <w:r w:rsidR="00294100">
        <w:t>functions</w:t>
      </w:r>
      <w:r>
        <w:t>:</w:t>
      </w:r>
    </w:p>
    <w:p w14:paraId="41881B71" w14:textId="77777777" w:rsidR="00306D37" w:rsidRPr="00953D23" w:rsidRDefault="00306D37" w:rsidP="0061324D">
      <w:pPr>
        <w:pStyle w:val="ListParagraph"/>
        <w:numPr>
          <w:ilvl w:val="0"/>
          <w:numId w:val="12"/>
        </w:numPr>
        <w:contextualSpacing/>
      </w:pPr>
      <w:r>
        <w:rPr>
          <w:noProof/>
        </w:rPr>
        <w:drawing>
          <wp:inline distT="0" distB="0" distL="0" distR="0" wp14:anchorId="0DF52EEE" wp14:editId="121615D0">
            <wp:extent cx="152400" cy="152400"/>
            <wp:effectExtent l="0" t="0" r="0" b="0"/>
            <wp:docPr id="62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1D9182C3" w14:textId="77777777" w:rsidR="00393C96" w:rsidRPr="00393C96" w:rsidRDefault="00393C96" w:rsidP="00306D37">
      <w:pPr>
        <w:contextualSpacing/>
      </w:pPr>
    </w:p>
    <w:p w14:paraId="72523BF8" w14:textId="77777777" w:rsidR="001A755C" w:rsidRDefault="001A755C" w:rsidP="00306D37"/>
    <w:p w14:paraId="57D37DB9" w14:textId="77777777" w:rsidR="00294100" w:rsidRDefault="00294100" w:rsidP="00294100">
      <w:pPr>
        <w:jc w:val="center"/>
      </w:pPr>
      <w:r>
        <w:rPr>
          <w:noProof/>
        </w:rPr>
        <w:drawing>
          <wp:inline distT="0" distB="0" distL="0" distR="0" wp14:anchorId="744F8CA0" wp14:editId="2AD2BB94">
            <wp:extent cx="6466205" cy="886336"/>
            <wp:effectExtent l="0" t="0" r="0" b="0"/>
            <wp:docPr id="62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678AF9F2"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7172F481" wp14:editId="621AED9A">
            <wp:extent cx="152400" cy="152400"/>
            <wp:effectExtent l="0" t="0" r="0" b="0"/>
            <wp:docPr id="62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3E1A06C9" wp14:editId="07831EB2">
            <wp:extent cx="152400" cy="152400"/>
            <wp:effectExtent l="0" t="0" r="0" b="0"/>
            <wp:docPr id="62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CA Status Change</w:t>
      </w:r>
      <w:r w:rsidR="0004480F">
        <w:t>”</w:t>
      </w:r>
    </w:p>
    <w:p w14:paraId="59A3ADA7" w14:textId="77777777" w:rsidR="00306D37" w:rsidRDefault="00306D37" w:rsidP="00306D37">
      <w:pPr>
        <w:contextualSpacing/>
      </w:pPr>
    </w:p>
    <w:p w14:paraId="7749B95B" w14:textId="77777777" w:rsidR="00F15706" w:rsidRDefault="00E60B64" w:rsidP="00783BCF">
      <w:pPr>
        <w:pStyle w:val="Heading3"/>
      </w:pPr>
      <w:r>
        <w:t>Function Interfaces</w:t>
      </w:r>
    </w:p>
    <w:p w14:paraId="6258C22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41266118" w14:textId="77777777" w:rsidTr="0082668D">
        <w:trPr>
          <w:trHeight w:val="260"/>
        </w:trPr>
        <w:tc>
          <w:tcPr>
            <w:tcW w:w="2547" w:type="dxa"/>
            <w:shd w:val="clear" w:color="auto" w:fill="D9D9D9" w:themeFill="background1" w:themeFillShade="D9"/>
            <w:noWrap/>
            <w:hideMark/>
          </w:tcPr>
          <w:p w14:paraId="021D5A2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B18CAB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501C24A9" w14:textId="77777777" w:rsidTr="0082668D">
        <w:trPr>
          <w:trHeight w:val="410"/>
        </w:trPr>
        <w:tc>
          <w:tcPr>
            <w:tcW w:w="2547" w:type="dxa"/>
            <w:noWrap/>
          </w:tcPr>
          <w:p w14:paraId="7867BB8B" w14:textId="77777777" w:rsidR="0082668D" w:rsidRDefault="0082668D" w:rsidP="00BC57B1">
            <w:pPr>
              <w:contextualSpacing/>
              <w:rPr>
                <w:rFonts w:cs="Arial"/>
              </w:rPr>
            </w:pPr>
            <w:r w:rsidRPr="00275823">
              <w:rPr>
                <w:rFonts w:cs="Arial"/>
              </w:rPr>
              <w:t>CA_Command</w:t>
            </w:r>
          </w:p>
          <w:p w14:paraId="3E92BDEE" w14:textId="77777777" w:rsidR="0082668D" w:rsidRDefault="0082668D" w:rsidP="00BC57B1">
            <w:pPr>
              <w:contextualSpacing/>
              <w:rPr>
                <w:rFonts w:cs="Arial"/>
              </w:rPr>
            </w:pPr>
            <w:r>
              <w:rPr>
                <w:rFonts w:cs="Arial"/>
              </w:rPr>
              <w:t>Type:</w:t>
            </w:r>
          </w:p>
          <w:p w14:paraId="1E8D25CF"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C3D45B1" wp14:editId="65A76586">
                  <wp:extent cx="152400" cy="152400"/>
                  <wp:effectExtent l="0" t="0" r="0" b="0"/>
                  <wp:docPr id="628" name="Picture -838870585.jpg" descr="-838870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83887058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cc2cb6168285a797e2e6f1485e3af69" w:history="1">
              <w:r>
                <w:rPr>
                  <w:rStyle w:val="Hyperlink"/>
                  <w:rFonts w:cs="Arial"/>
                </w:rPr>
                <w:t>CA_Command_ET</w:t>
              </w:r>
            </w:hyperlink>
          </w:p>
        </w:tc>
        <w:tc>
          <w:tcPr>
            <w:tcW w:w="7654" w:type="dxa"/>
          </w:tcPr>
          <w:p w14:paraId="27F04194" w14:textId="77777777" w:rsidR="0082668D" w:rsidRDefault="0082668D" w:rsidP="00BC57B1">
            <w:pPr>
              <w:rPr>
                <w:rFonts w:cs="Arial"/>
              </w:rPr>
            </w:pPr>
            <w:r>
              <w:rPr>
                <w:rFonts w:cs="Arial"/>
              </w:rPr>
              <w:t>Signal Description:</w:t>
            </w:r>
          </w:p>
          <w:p w14:paraId="47109A44" w14:textId="77777777" w:rsidR="0082668D" w:rsidRDefault="0082668D" w:rsidP="00BC57B1">
            <w:pPr>
              <w:rPr>
                <w:rFonts w:cs="Arial"/>
              </w:rPr>
            </w:pPr>
            <w:r w:rsidRPr="00275823">
              <w:rPr>
                <w:rFonts w:cs="Arial"/>
              </w:rPr>
              <w:t>Encoding Type for Captain's Announcement Command (Physical Touch)</w:t>
            </w:r>
          </w:p>
          <w:p w14:paraId="62FAF1D3" w14:textId="77777777" w:rsidR="0082668D" w:rsidRDefault="0082668D" w:rsidP="00BC57B1">
            <w:pPr>
              <w:rPr>
                <w:rFonts w:cs="Arial"/>
              </w:rPr>
            </w:pPr>
          </w:p>
        </w:tc>
      </w:tr>
    </w:tbl>
    <w:p w14:paraId="62B74EA5" w14:textId="77777777" w:rsidR="0082668D" w:rsidRDefault="0082668D" w:rsidP="00A7465B">
      <w:pPr>
        <w:contextualSpacing/>
        <w:rPr>
          <w:rFonts w:cs="Arial"/>
        </w:rPr>
      </w:pPr>
    </w:p>
    <w:p w14:paraId="2D50F552"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7B264BBB" w14:textId="77777777" w:rsidTr="00CD7DFE">
        <w:trPr>
          <w:trHeight w:val="260"/>
        </w:trPr>
        <w:tc>
          <w:tcPr>
            <w:tcW w:w="2689" w:type="dxa"/>
            <w:shd w:val="clear" w:color="auto" w:fill="D9D9D9" w:themeFill="background1" w:themeFillShade="D9"/>
            <w:noWrap/>
            <w:hideMark/>
          </w:tcPr>
          <w:p w14:paraId="15E01B6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1887611"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3DADC86" w14:textId="77777777" w:rsidTr="00CD7DFE">
        <w:trPr>
          <w:trHeight w:val="410"/>
        </w:trPr>
        <w:tc>
          <w:tcPr>
            <w:tcW w:w="2689" w:type="dxa"/>
            <w:noWrap/>
          </w:tcPr>
          <w:p w14:paraId="073431CF" w14:textId="77777777" w:rsidR="00CD7DFE" w:rsidRDefault="00CD7DFE" w:rsidP="00BC57B1">
            <w:pPr>
              <w:contextualSpacing/>
              <w:rPr>
                <w:rFonts w:cs="Arial"/>
              </w:rPr>
            </w:pPr>
            <w:r>
              <w:rPr>
                <w:rFonts w:cs="Arial"/>
              </w:rPr>
              <w:t>CA.Rq</w:t>
            </w:r>
          </w:p>
          <w:p w14:paraId="786782D3" w14:textId="77777777" w:rsidR="00CD7DFE" w:rsidRDefault="00CD7DFE" w:rsidP="00BC57B1">
            <w:pPr>
              <w:contextualSpacing/>
              <w:rPr>
                <w:rFonts w:cs="Arial"/>
              </w:rPr>
            </w:pPr>
            <w:r>
              <w:rPr>
                <w:rFonts w:cs="Arial"/>
              </w:rPr>
              <w:t>Type:</w:t>
            </w:r>
          </w:p>
          <w:p w14:paraId="3612D46F" w14:textId="77777777" w:rsidR="00CD7DFE" w:rsidRDefault="00CD7DFE" w:rsidP="00BC57B1">
            <w:pPr>
              <w:contextualSpacing/>
              <w:rPr>
                <w:rFonts w:cs="Arial"/>
              </w:rPr>
            </w:pPr>
            <w:r>
              <w:rPr>
                <w:noProof/>
              </w:rPr>
              <w:drawing>
                <wp:inline distT="0" distB="0" distL="0" distR="0" wp14:anchorId="61EEB7CB" wp14:editId="1E0DD917">
                  <wp:extent cx="152400" cy="152400"/>
                  <wp:effectExtent l="0" t="0" r="0" b="0"/>
                  <wp:docPr id="63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747329046333e5eaf4af5702c5f09e5d" w:history="1">
              <w:r>
                <w:rPr>
                  <w:rStyle w:val="Hyperlink"/>
                  <w:rFonts w:cs="Arial"/>
                </w:rPr>
                <w:t>CA.Rq_ET</w:t>
              </w:r>
            </w:hyperlink>
          </w:p>
        </w:tc>
        <w:tc>
          <w:tcPr>
            <w:tcW w:w="7512" w:type="dxa"/>
            <w:noWrap/>
          </w:tcPr>
          <w:p w14:paraId="0B6C82DD" w14:textId="77777777" w:rsidR="00CD7DFE" w:rsidRDefault="00CD7DFE" w:rsidP="00BC57B1">
            <w:pPr>
              <w:rPr>
                <w:rFonts w:cs="Arial"/>
              </w:rPr>
            </w:pPr>
            <w:r>
              <w:rPr>
                <w:rFonts w:cs="Arial"/>
              </w:rPr>
              <w:t>Signal Description:</w:t>
            </w:r>
          </w:p>
          <w:p w14:paraId="5CE51846" w14:textId="77777777" w:rsidR="00CD7DFE" w:rsidRDefault="00CD7DFE" w:rsidP="00BC57B1">
            <w:pPr>
              <w:rPr>
                <w:rFonts w:cs="Arial"/>
              </w:rPr>
            </w:pPr>
            <w:r>
              <w:rPr>
                <w:rFonts w:cs="Arial"/>
              </w:rPr>
              <w:t>Encoding Type for Captain's Announcement Request (Null/ActivateCA/CancelCA)</w:t>
            </w:r>
          </w:p>
          <w:p w14:paraId="5BE113EA" w14:textId="77777777" w:rsidR="00CD7DFE" w:rsidRDefault="00CD7DFE" w:rsidP="00BC57B1">
            <w:pPr>
              <w:rPr>
                <w:rFonts w:cs="Arial"/>
              </w:rPr>
            </w:pPr>
          </w:p>
          <w:p w14:paraId="64C5D3B8" w14:textId="77777777" w:rsidR="00CD7DFE" w:rsidRPr="00275823" w:rsidRDefault="00CD7DFE" w:rsidP="00BC57B1">
            <w:pPr>
              <w:rPr>
                <w:rFonts w:cs="Arial"/>
                <w:color w:val="000000"/>
              </w:rPr>
            </w:pPr>
            <w:r>
              <w:rPr>
                <w:rFonts w:cs="Arial"/>
                <w:color w:val="000000"/>
              </w:rPr>
              <w:lastRenderedPageBreak/>
              <w:t>Sent to:</w:t>
            </w:r>
          </w:p>
          <w:p w14:paraId="14582046"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44E01E1" wp14:editId="0FAAC2E6">
                  <wp:extent cx="152400" cy="152400"/>
                  <wp:effectExtent l="0" t="0" r="0" b="0"/>
                  <wp:docPr id="63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4E4AB1E8" w14:textId="77777777" w:rsidR="00CD7DFE" w:rsidRDefault="00CD7DFE" w:rsidP="00A72B37"/>
    <w:p w14:paraId="2297F816" w14:textId="77777777" w:rsidR="00A72B37" w:rsidRDefault="00A72B37" w:rsidP="00A72B37">
      <w:pPr>
        <w:pStyle w:val="Heading4"/>
      </w:pPr>
      <w:r>
        <w:t>Logical</w:t>
      </w:r>
      <w:r w:rsidRPr="00F15706">
        <w:t xml:space="preserve"> Parameters</w:t>
      </w:r>
    </w:p>
    <w:p w14:paraId="3B151F90" w14:textId="77777777" w:rsidR="00A72B37" w:rsidRDefault="00A72B37" w:rsidP="00A72B37"/>
    <w:p w14:paraId="34689A4D"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FD89B85" w14:textId="77777777" w:rsidTr="00EB7D77">
        <w:trPr>
          <w:trHeight w:val="211"/>
        </w:trPr>
        <w:tc>
          <w:tcPr>
            <w:tcW w:w="2689" w:type="dxa"/>
            <w:shd w:val="clear" w:color="auto" w:fill="D9D9D9" w:themeFill="background1" w:themeFillShade="D9"/>
            <w:noWrap/>
            <w:hideMark/>
          </w:tcPr>
          <w:p w14:paraId="2BF43E49"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40646D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538615F2" w14:textId="77777777" w:rsidTr="00EB7D77">
        <w:trPr>
          <w:trHeight w:val="410"/>
        </w:trPr>
        <w:tc>
          <w:tcPr>
            <w:tcW w:w="2689" w:type="dxa"/>
            <w:noWrap/>
          </w:tcPr>
          <w:p w14:paraId="03D308FF"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520CE3A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E7A5FB8" w14:textId="77777777" w:rsidTr="00EB7D77">
        <w:trPr>
          <w:trHeight w:val="410"/>
        </w:trPr>
        <w:tc>
          <w:tcPr>
            <w:tcW w:w="2689" w:type="dxa"/>
            <w:noWrap/>
          </w:tcPr>
          <w:p w14:paraId="5A04B90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23C4D9E" w14:textId="77777777" w:rsidR="009649F4" w:rsidRPr="003F473D" w:rsidRDefault="009649F4" w:rsidP="00EB7D77">
            <w:pPr>
              <w:rPr>
                <w:rFonts w:cs="Arial"/>
                <w:color w:val="000000"/>
                <w:sz w:val="18"/>
                <w:szCs w:val="18"/>
              </w:rPr>
            </w:pPr>
          </w:p>
        </w:tc>
      </w:tr>
    </w:tbl>
    <w:p w14:paraId="17B6EDF7" w14:textId="77777777" w:rsidR="009649F4" w:rsidRDefault="009649F4" w:rsidP="00A72B37"/>
    <w:p w14:paraId="5FD3D839" w14:textId="77777777" w:rsidR="00822913" w:rsidRDefault="00822913" w:rsidP="00822913">
      <w:pPr>
        <w:pStyle w:val="Heading3"/>
      </w:pPr>
      <w:r>
        <w:t>Function Modeling</w:t>
      </w:r>
    </w:p>
    <w:p w14:paraId="5D1AE516" w14:textId="77777777" w:rsidR="00EF5443" w:rsidRPr="00C75AE5" w:rsidRDefault="00EF5443" w:rsidP="00EF5443"/>
    <w:p w14:paraId="6BD369C9" w14:textId="77777777" w:rsidR="002D15F6" w:rsidRDefault="002D15F6" w:rsidP="0061324D">
      <w:pPr>
        <w:pStyle w:val="Heading4"/>
        <w:numPr>
          <w:ilvl w:val="3"/>
          <w:numId w:val="4"/>
        </w:numPr>
      </w:pPr>
      <w:r>
        <w:t>Use Cases</w:t>
      </w:r>
    </w:p>
    <w:p w14:paraId="288E3A55" w14:textId="77777777" w:rsidR="002D15F6" w:rsidRDefault="002D15F6" w:rsidP="002D15F6"/>
    <w:p w14:paraId="7360A18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D2178EE" w14:textId="77777777" w:rsidR="009649F4" w:rsidRDefault="009649F4" w:rsidP="009649F4">
      <w:pPr>
        <w:pStyle w:val="Heading4"/>
        <w:numPr>
          <w:ilvl w:val="3"/>
          <w:numId w:val="4"/>
        </w:numPr>
      </w:pPr>
      <w:r>
        <w:t>State Charts</w:t>
      </w:r>
    </w:p>
    <w:p w14:paraId="682927FD" w14:textId="77777777" w:rsidR="00195B38" w:rsidRDefault="00195B38" w:rsidP="00A76553">
      <w:pPr>
        <w:contextualSpacing/>
        <w:rPr>
          <w:color w:val="A6A6A6" w:themeColor="background1" w:themeShade="A6"/>
        </w:rPr>
      </w:pPr>
    </w:p>
    <w:p w14:paraId="0DEFF379"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495C2546" w14:textId="77777777" w:rsidR="00A76553" w:rsidRPr="00FF5F72" w:rsidRDefault="00A76553" w:rsidP="00A76553">
      <w:pPr>
        <w:contextualSpacing/>
        <w:rPr>
          <w:color w:val="A6A6A6" w:themeColor="background1" w:themeShade="A6"/>
        </w:rPr>
      </w:pPr>
    </w:p>
    <w:p w14:paraId="6F0ED0BC" w14:textId="77777777" w:rsidR="00A76553" w:rsidRPr="00004083" w:rsidRDefault="00A76553" w:rsidP="00A76553">
      <w:pPr>
        <w:contextualSpacing/>
        <w:rPr>
          <w:rFonts w:cs="Arial"/>
        </w:rPr>
      </w:pPr>
    </w:p>
    <w:p w14:paraId="266AA220" w14:textId="77777777" w:rsidR="009649F4" w:rsidRDefault="009649F4" w:rsidP="009649F4">
      <w:pPr>
        <w:pStyle w:val="Heading4"/>
        <w:numPr>
          <w:ilvl w:val="3"/>
          <w:numId w:val="4"/>
        </w:numPr>
      </w:pPr>
      <w:r>
        <w:t>Activity Diagrams</w:t>
      </w:r>
    </w:p>
    <w:p w14:paraId="63DA79C5" w14:textId="77777777" w:rsidR="009649F4" w:rsidRDefault="009649F4" w:rsidP="009649F4"/>
    <w:p w14:paraId="4F7E53BB"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C5F0C9E" w14:textId="77777777" w:rsidR="009649F4" w:rsidRPr="00FF5F72" w:rsidRDefault="009649F4" w:rsidP="009649F4">
      <w:pPr>
        <w:contextualSpacing/>
        <w:rPr>
          <w:color w:val="A6A6A6" w:themeColor="background1" w:themeShade="A6"/>
        </w:rPr>
      </w:pPr>
    </w:p>
    <w:p w14:paraId="2573E184" w14:textId="77777777" w:rsidR="009649F4" w:rsidRDefault="009649F4" w:rsidP="009649F4">
      <w:pPr>
        <w:pStyle w:val="Heading4"/>
        <w:numPr>
          <w:ilvl w:val="3"/>
          <w:numId w:val="4"/>
        </w:numPr>
      </w:pPr>
      <w:r>
        <w:t>Sequence Diagrams</w:t>
      </w:r>
    </w:p>
    <w:p w14:paraId="699F4FCE" w14:textId="77777777" w:rsidR="00987D84" w:rsidRPr="00EB7D77" w:rsidRDefault="00987D84" w:rsidP="00EB7D77">
      <w:pPr>
        <w:rPr>
          <w:rStyle w:val="SubtleEmphasis"/>
          <w:i w:val="0"/>
          <w:iCs w:val="0"/>
          <w:color w:val="auto"/>
          <w:highlight w:val="green"/>
        </w:rPr>
      </w:pPr>
    </w:p>
    <w:p w14:paraId="1FC57D49"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6641F20" w14:textId="77777777" w:rsidR="00987D84" w:rsidRDefault="00987D84" w:rsidP="00987D84"/>
    <w:p w14:paraId="7A0B0502" w14:textId="77777777" w:rsidR="009649F4" w:rsidRDefault="009649F4" w:rsidP="009649F4"/>
    <w:p w14:paraId="13CC1DA2" w14:textId="77777777" w:rsidR="009649F4" w:rsidRDefault="009649F4" w:rsidP="009649F4">
      <w:pPr>
        <w:pStyle w:val="Heading4"/>
        <w:numPr>
          <w:ilvl w:val="3"/>
          <w:numId w:val="4"/>
        </w:numPr>
      </w:pPr>
      <w:r>
        <w:t>Decision Tables</w:t>
      </w:r>
    </w:p>
    <w:p w14:paraId="189985BA" w14:textId="77777777" w:rsidR="009649F4" w:rsidRDefault="009649F4" w:rsidP="009649F4"/>
    <w:p w14:paraId="54ABFB0C" w14:textId="77777777" w:rsidR="00F15706" w:rsidRDefault="00DA0800" w:rsidP="00822913">
      <w:pPr>
        <w:pStyle w:val="Heading3"/>
      </w:pPr>
      <w:r>
        <w:t>Function Requirements</w:t>
      </w:r>
    </w:p>
    <w:p w14:paraId="64CAEA54" w14:textId="77777777" w:rsidR="00F15706" w:rsidRDefault="00F15706" w:rsidP="00783BCF">
      <w:pPr>
        <w:pStyle w:val="Heading4"/>
      </w:pPr>
      <w:r>
        <w:t>Functional Requirements</w:t>
      </w:r>
    </w:p>
    <w:p w14:paraId="578C72BA" w14:textId="77777777" w:rsidR="006E54B3" w:rsidRDefault="00F15706" w:rsidP="006E54B3">
      <w:pPr>
        <w:pStyle w:val="Heading5"/>
      </w:pPr>
      <w:r>
        <w:t>Normal Operation</w:t>
      </w:r>
    </w:p>
    <w:p w14:paraId="421A3E16" w14:textId="77777777" w:rsidR="005961D3" w:rsidRDefault="005961D3" w:rsidP="00BB6A63"/>
    <w:p w14:paraId="03CC96C8" w14:textId="77777777" w:rsidR="00BB6A63" w:rsidRDefault="00BB6A63" w:rsidP="00BB6A63"/>
    <w:p w14:paraId="5AC12064" w14:textId="77777777" w:rsidR="001F5E54" w:rsidRPr="0017445F" w:rsidRDefault="00AE04B0" w:rsidP="001F5E54">
      <w:pPr>
        <w:pStyle w:val="RERequirement"/>
        <w:shd w:val="clear" w:color="auto" w:fill="F2F2F2" w:themeFill="background1" w:themeFillShade="F2"/>
      </w:pPr>
      <w:bookmarkStart w:id="167" w:name="_0b6714ebbae533f0b9d63a88f5eb3bca"/>
      <w:bookmarkEnd w:id="167"/>
      <w:r>
        <w:t xml:space="preserve"> Captain's Announcement 1.1</w:t>
      </w:r>
    </w:p>
    <w:p w14:paraId="3E047CD6" w14:textId="77777777" w:rsidR="001F5E54" w:rsidRDefault="00AE04B0" w:rsidP="001F5E54">
      <w:pPr>
        <w:rPr>
          <w:rFonts w:cs="Arial"/>
        </w:rPr>
      </w:pPr>
      <w:r>
        <w:rPr>
          <w:rFonts w:cs="Arial"/>
        </w:rPr>
        <w:t>When CAActivate function is initiated the MSS Audio System shall mute all media playing in vehicle.</w:t>
      </w:r>
    </w:p>
    <w:p w14:paraId="4D35F5C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78E047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2E3E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CD35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EF4A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C317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Captain's Announcement is activated, music will mute throughout the vehicle.</w:t>
            </w:r>
          </w:p>
        </w:tc>
      </w:tr>
      <w:tr w:rsidR="001F5E54" w:rsidRPr="00FD127C" w14:paraId="378579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B842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20136" w14:textId="77777777" w:rsidR="00CA5241" w:rsidRDefault="00CA5241"/>
        </w:tc>
      </w:tr>
      <w:tr w:rsidR="001F5E54" w:rsidRPr="00FD127C" w14:paraId="1815AA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9D258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47C6A" w14:textId="77777777" w:rsidR="00CA5241" w:rsidRDefault="00CA5241"/>
        </w:tc>
      </w:tr>
      <w:tr w:rsidR="001F5E54" w:rsidRPr="00FD127C" w14:paraId="118F58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D02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D6A9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FDDD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0EE5B5" w14:textId="77777777" w:rsidR="00CA5241" w:rsidRDefault="00CA5241"/>
        </w:tc>
      </w:tr>
      <w:tr w:rsidR="001F5E54" w:rsidRPr="00FD127C" w14:paraId="053856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32AC8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2099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503A0D6" wp14:editId="173DFCD3">
                  <wp:extent cx="152400" cy="152400"/>
                  <wp:effectExtent l="0" t="0" r="0" b="0"/>
                  <wp:docPr id="63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6CF6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0862E" w14:textId="77777777" w:rsidR="00CA5241" w:rsidRDefault="00CA5241"/>
        </w:tc>
      </w:tr>
      <w:tr w:rsidR="001F5E54" w:rsidRPr="00FD127C" w14:paraId="6EAF5A6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1D4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28188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4107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C011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1AED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E04E9" w14:textId="77777777" w:rsidR="00CA5241" w:rsidRDefault="00CA5241"/>
        </w:tc>
      </w:tr>
      <w:tr w:rsidR="001F5E54" w:rsidRPr="00FD127C" w14:paraId="137ED3F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CE422" w14:textId="77777777" w:rsidR="001F5E54" w:rsidRPr="00FD127C" w:rsidRDefault="00F56C9D"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8D2C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B01C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9704A0" w14:textId="77777777" w:rsidR="00BB6A63" w:rsidRDefault="00BB6A63" w:rsidP="00BB6A63"/>
    <w:p w14:paraId="539929B1" w14:textId="77777777" w:rsidR="001F5E54" w:rsidRPr="0017445F" w:rsidRDefault="00AE04B0" w:rsidP="001F5E54">
      <w:pPr>
        <w:pStyle w:val="RERequirement"/>
        <w:shd w:val="clear" w:color="auto" w:fill="F2F2F2" w:themeFill="background1" w:themeFillShade="F2"/>
      </w:pPr>
      <w:r>
        <w:t xml:space="preserve"> Do Not Disturb 1.1</w:t>
      </w:r>
    </w:p>
    <w:p w14:paraId="35E154A7" w14:textId="77777777" w:rsidR="001F5E54" w:rsidRDefault="00AE04B0" w:rsidP="001F5E54">
      <w:pPr>
        <w:rPr>
          <w:rFonts w:cs="Arial"/>
        </w:rPr>
      </w:pPr>
      <w:r>
        <w:rPr>
          <w:rFonts w:cs="Arial"/>
        </w:rPr>
        <w:t>The MSS Audio System shall play CA audio for zones with an active DND status.</w:t>
      </w:r>
    </w:p>
    <w:p w14:paraId="20794C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F88F4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8B098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7B68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9D627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780F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Captain's Announcement will still play when a user activates DND.</w:t>
            </w:r>
          </w:p>
        </w:tc>
      </w:tr>
      <w:tr w:rsidR="001F5E54" w:rsidRPr="00FD127C" w14:paraId="1470CD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DC87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F7036" w14:textId="77777777" w:rsidR="00CA5241" w:rsidRDefault="00CA5241"/>
        </w:tc>
      </w:tr>
      <w:tr w:rsidR="001F5E54" w:rsidRPr="00FD127C" w14:paraId="521A0C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8ECA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C9E19" w14:textId="77777777" w:rsidR="00CA5241" w:rsidRDefault="00CA5241"/>
        </w:tc>
      </w:tr>
      <w:tr w:rsidR="001F5E54" w:rsidRPr="00FD127C" w14:paraId="159228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ADE3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B445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A649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21FFE" w14:textId="77777777" w:rsidR="00CA5241" w:rsidRDefault="00CA5241"/>
        </w:tc>
      </w:tr>
      <w:tr w:rsidR="001F5E54" w:rsidRPr="00FD127C" w14:paraId="7A5D3F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60C0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7411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018DE47" wp14:editId="15142968">
                  <wp:extent cx="152400" cy="152400"/>
                  <wp:effectExtent l="0" t="0" r="0" b="0"/>
                  <wp:docPr id="63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MUCReq_011 Do Not Disturb Activated</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E8776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89948" w14:textId="77777777" w:rsidR="00CA5241" w:rsidRDefault="00CA5241"/>
        </w:tc>
      </w:tr>
      <w:tr w:rsidR="001F5E54" w:rsidRPr="00FD127C" w14:paraId="1D27DED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EF59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FE51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471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AAD6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AFE8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2ED57" w14:textId="77777777" w:rsidR="00CA5241" w:rsidRDefault="00CA5241"/>
        </w:tc>
      </w:tr>
      <w:tr w:rsidR="001F5E54" w:rsidRPr="00FD127C" w14:paraId="419EF70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9D062C" w14:textId="77777777" w:rsidR="001F5E54" w:rsidRPr="00FD127C" w:rsidRDefault="00F56C9D"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2899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6479B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A772681" w14:textId="77777777" w:rsidR="00BB6A63" w:rsidRDefault="00BB6A63" w:rsidP="00BB6A63"/>
    <w:p w14:paraId="180CD25F" w14:textId="77777777" w:rsidR="001F5E54" w:rsidRPr="0017445F" w:rsidRDefault="00AE04B0" w:rsidP="001F5E54">
      <w:pPr>
        <w:pStyle w:val="RERequirement"/>
        <w:shd w:val="clear" w:color="auto" w:fill="F2F2F2" w:themeFill="background1" w:themeFillShade="F2"/>
      </w:pPr>
      <w:r>
        <w:t xml:space="preserve"> Phone Calls 1.5</w:t>
      </w:r>
    </w:p>
    <w:p w14:paraId="3EEF4022" w14:textId="77777777" w:rsidR="001F5E54" w:rsidRDefault="00AE04B0" w:rsidP="001F5E54">
      <w:pPr>
        <w:rPr>
          <w:rFonts w:cs="Arial"/>
        </w:rPr>
      </w:pPr>
      <w:r>
        <w:rPr>
          <w:rFonts w:cs="Arial"/>
        </w:rPr>
        <w:t>When the MSS Audio System recognizes the activation of RequestCall function, the MSS Audio System shall turn off CA and ICC.</w:t>
      </w:r>
    </w:p>
    <w:p w14:paraId="7B7C25F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1FB63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9C8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CB01E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F4D6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68487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Phone calls will disable CA and ICC.</w:t>
            </w:r>
          </w:p>
        </w:tc>
      </w:tr>
      <w:tr w:rsidR="001F5E54" w:rsidRPr="00FD127C" w14:paraId="3B771C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9B3D3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8892DE" w14:textId="77777777" w:rsidR="00CA5241" w:rsidRDefault="00CA5241"/>
        </w:tc>
      </w:tr>
      <w:tr w:rsidR="001F5E54" w:rsidRPr="00FD127C" w14:paraId="42778D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D29C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887183" w14:textId="77777777" w:rsidR="00CA5241" w:rsidRDefault="00CA5241"/>
        </w:tc>
      </w:tr>
      <w:tr w:rsidR="001F5E54" w:rsidRPr="00FD127C" w14:paraId="3719C70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00C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46BB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5473E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EBEC7" w14:textId="77777777" w:rsidR="00CA5241" w:rsidRDefault="00CA5241"/>
        </w:tc>
      </w:tr>
      <w:tr w:rsidR="001F5E54" w:rsidRPr="00FD127C" w14:paraId="3CAE71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5A6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2635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852591" wp14:editId="2BFEFAA7">
                  <wp:extent cx="152400" cy="152400"/>
                  <wp:effectExtent l="0" t="0" r="0" b="0"/>
                  <wp:docPr id="63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AAB5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0C3087" w14:textId="77777777" w:rsidR="00CA5241" w:rsidRDefault="00CA5241"/>
        </w:tc>
      </w:tr>
      <w:tr w:rsidR="001F5E54" w:rsidRPr="00FD127C" w14:paraId="2C768BD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705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9D048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38FB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CAC0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F845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55FA76" w14:textId="77777777" w:rsidR="00CA5241" w:rsidRDefault="00CA5241"/>
        </w:tc>
      </w:tr>
      <w:tr w:rsidR="001F5E54" w:rsidRPr="00FD127C" w14:paraId="340761B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04EA9" w14:textId="77777777" w:rsidR="001F5E54" w:rsidRPr="00FD127C" w:rsidRDefault="00F56C9D"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369E2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5D580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A3D2491" w14:textId="77777777" w:rsidR="00BB6A63" w:rsidRDefault="00BB6A63" w:rsidP="00BB6A63"/>
    <w:p w14:paraId="36B09C27" w14:textId="77777777" w:rsidR="001F5E54" w:rsidRPr="0017445F" w:rsidRDefault="00AE04B0" w:rsidP="001F5E54">
      <w:pPr>
        <w:pStyle w:val="RERequirement"/>
        <w:shd w:val="clear" w:color="auto" w:fill="F2F2F2" w:themeFill="background1" w:themeFillShade="F2"/>
      </w:pPr>
      <w:r>
        <w:t xml:space="preserve"> Captain's Announcement 1.3</w:t>
      </w:r>
    </w:p>
    <w:p w14:paraId="306356F7" w14:textId="77777777" w:rsidR="001F5E54" w:rsidRDefault="00AE04B0" w:rsidP="001F5E54">
      <w:pPr>
        <w:rPr>
          <w:rFonts w:cs="Arial"/>
        </w:rPr>
      </w:pPr>
      <w:r>
        <w:rPr>
          <w:rFonts w:cs="Arial"/>
        </w:rPr>
        <w:t>The MSS Audio System shall direct CA audio to the second and third row speakers only.</w:t>
      </w:r>
    </w:p>
    <w:p w14:paraId="6E0C108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7302EA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E3F4B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2A098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AA7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794D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Captain's Announcement should not play for the first row, as they are the speaker</w:t>
            </w:r>
          </w:p>
        </w:tc>
      </w:tr>
      <w:tr w:rsidR="001F5E54" w:rsidRPr="00FD127C" w14:paraId="1C6A17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F8DA2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67597" w14:textId="77777777" w:rsidR="00CA5241" w:rsidRDefault="00CA5241"/>
        </w:tc>
      </w:tr>
      <w:tr w:rsidR="001F5E54" w:rsidRPr="00FD127C" w14:paraId="21F94A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5BE1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9D97C" w14:textId="77777777" w:rsidR="00CA5241" w:rsidRDefault="00CA5241"/>
        </w:tc>
      </w:tr>
      <w:tr w:rsidR="001F5E54" w:rsidRPr="00FD127C" w14:paraId="5618E0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9FA24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212FE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38382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CE9AE4" w14:textId="77777777" w:rsidR="00CA5241" w:rsidRDefault="00CA5241"/>
        </w:tc>
      </w:tr>
      <w:tr w:rsidR="001F5E54" w:rsidRPr="00FD127C" w14:paraId="23017D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D769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B60F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FE29D60" wp14:editId="63BC5B5E">
                  <wp:extent cx="152400" cy="152400"/>
                  <wp:effectExtent l="0" t="0" r="0" b="0"/>
                  <wp:docPr id="64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2A8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81A9A" w14:textId="77777777" w:rsidR="00CA5241" w:rsidRDefault="00CA5241"/>
        </w:tc>
      </w:tr>
      <w:tr w:rsidR="001F5E54" w:rsidRPr="00FD127C" w14:paraId="575B8D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6C0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82F36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032D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A86E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C6BD0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EF00B" w14:textId="77777777" w:rsidR="00CA5241" w:rsidRDefault="00CA5241"/>
        </w:tc>
      </w:tr>
      <w:tr w:rsidR="001F5E54" w:rsidRPr="00FD127C" w14:paraId="69518FC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4E11C6" w14:textId="77777777" w:rsidR="001F5E54" w:rsidRPr="00FD127C" w:rsidRDefault="00F56C9D"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CBE1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E50DD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905C3D8" w14:textId="77777777" w:rsidR="00BB6A63" w:rsidRDefault="00BB6A63" w:rsidP="00BB6A63"/>
    <w:p w14:paraId="6D372DA7" w14:textId="77777777" w:rsidR="001F5E54" w:rsidRPr="0017445F" w:rsidRDefault="00AE04B0" w:rsidP="001F5E54">
      <w:pPr>
        <w:pStyle w:val="RERequirement"/>
        <w:shd w:val="clear" w:color="auto" w:fill="F2F2F2" w:themeFill="background1" w:themeFillShade="F2"/>
      </w:pPr>
      <w:r>
        <w:t xml:space="preserve"> Captain's Announcement 1.2</w:t>
      </w:r>
    </w:p>
    <w:p w14:paraId="78DF46FE" w14:textId="77777777" w:rsidR="001F5E54" w:rsidRDefault="00AE04B0" w:rsidP="001F5E54">
      <w:pPr>
        <w:rPr>
          <w:rFonts w:cs="Arial"/>
        </w:rPr>
      </w:pPr>
      <w:r>
        <w:rPr>
          <w:rFonts w:cs="Arial"/>
        </w:rPr>
        <w:t>When CAActivate function is activated, the MSS Audio System shall play a beep to alert the vehicle.</w:t>
      </w:r>
    </w:p>
    <w:p w14:paraId="28B36AB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8E996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1102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A817C0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9FB85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FDD1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Captain's Announcement is activated, a beep will occur.</w:t>
            </w:r>
          </w:p>
        </w:tc>
      </w:tr>
      <w:tr w:rsidR="001F5E54" w:rsidRPr="00FD127C" w14:paraId="6350F1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F9C4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B9FDE" w14:textId="77777777" w:rsidR="00CA5241" w:rsidRDefault="00CA5241"/>
        </w:tc>
      </w:tr>
      <w:tr w:rsidR="001F5E54" w:rsidRPr="00FD127C" w14:paraId="6B7106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B8E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A7FBBA" w14:textId="77777777" w:rsidR="00CA5241" w:rsidRDefault="00CA5241"/>
        </w:tc>
      </w:tr>
      <w:tr w:rsidR="001F5E54" w:rsidRPr="00FD127C" w14:paraId="78D766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8E26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E30CB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6CC81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5DA60" w14:textId="77777777" w:rsidR="00CA5241" w:rsidRDefault="00CA5241"/>
        </w:tc>
      </w:tr>
      <w:tr w:rsidR="001F5E54" w:rsidRPr="00FD127C" w14:paraId="4788F5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5E23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57F8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0A09C7" wp14:editId="3825EEF6">
                  <wp:extent cx="152400" cy="152400"/>
                  <wp:effectExtent l="0" t="0" r="0" b="0"/>
                  <wp:docPr id="64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3B17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EE9B7" w14:textId="77777777" w:rsidR="00CA5241" w:rsidRDefault="00CA5241"/>
        </w:tc>
      </w:tr>
      <w:tr w:rsidR="001F5E54" w:rsidRPr="00FD127C" w14:paraId="3554A0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4528B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36CF0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B18A1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AD3C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AF06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947B8D" w14:textId="77777777" w:rsidR="00CA5241" w:rsidRDefault="00CA5241"/>
        </w:tc>
      </w:tr>
      <w:tr w:rsidR="001F5E54" w:rsidRPr="00FD127C" w14:paraId="41B5954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A2C9C8" w14:textId="77777777" w:rsidR="001F5E54" w:rsidRPr="00FD127C" w:rsidRDefault="00F56C9D"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23C53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51945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2C379A" w14:textId="77777777" w:rsidR="00F15706" w:rsidRDefault="00F15706" w:rsidP="00783BCF">
      <w:pPr>
        <w:pStyle w:val="Heading5"/>
      </w:pPr>
      <w:r>
        <w:lastRenderedPageBreak/>
        <w:t>Error Handling</w:t>
      </w:r>
    </w:p>
    <w:p w14:paraId="315E1059" w14:textId="77777777" w:rsidR="005961D3" w:rsidRDefault="005961D3" w:rsidP="00BB6A63"/>
    <w:p w14:paraId="00A5F47D" w14:textId="77777777" w:rsidR="005961D3" w:rsidRDefault="005961D3" w:rsidP="005961D3">
      <w:pPr>
        <w:rPr>
          <w:color w:val="A6A6A6" w:themeColor="background1" w:themeShade="A6"/>
        </w:rPr>
      </w:pPr>
      <w:r>
        <w:rPr>
          <w:color w:val="A6A6A6" w:themeColor="background1" w:themeShade="A6"/>
        </w:rPr>
        <w:t>No Error Handling Requirements specified.</w:t>
      </w:r>
    </w:p>
    <w:p w14:paraId="79A0FDD4" w14:textId="77777777" w:rsidR="00DD7D94" w:rsidRDefault="00DD7D94" w:rsidP="00DD7D94">
      <w:pPr>
        <w:pStyle w:val="Heading4"/>
      </w:pPr>
      <w:r>
        <w:t>Non-Functional Requirements</w:t>
      </w:r>
    </w:p>
    <w:p w14:paraId="3036A47B" w14:textId="77777777" w:rsidR="005961D3" w:rsidRDefault="005961D3" w:rsidP="00BB6A63"/>
    <w:p w14:paraId="3B50C871" w14:textId="77777777" w:rsidR="005961D3" w:rsidRDefault="005961D3" w:rsidP="005961D3">
      <w:pPr>
        <w:rPr>
          <w:color w:val="A6A6A6" w:themeColor="background1" w:themeShade="A6"/>
        </w:rPr>
      </w:pPr>
      <w:r>
        <w:rPr>
          <w:color w:val="A6A6A6" w:themeColor="background1" w:themeShade="A6"/>
        </w:rPr>
        <w:t>No Non-Functional Requirements specified.</w:t>
      </w:r>
    </w:p>
    <w:p w14:paraId="25267503" w14:textId="77777777" w:rsidR="00DF462B" w:rsidRDefault="00427220" w:rsidP="00DF462B">
      <w:pPr>
        <w:pStyle w:val="Heading4"/>
      </w:pPr>
      <w:r>
        <w:t>Functional</w:t>
      </w:r>
      <w:r w:rsidR="00DF462B">
        <w:t xml:space="preserve"> Safety Requirements</w:t>
      </w:r>
    </w:p>
    <w:p w14:paraId="4F63C563" w14:textId="77777777" w:rsidR="00DF462B" w:rsidRDefault="00DF462B" w:rsidP="00DF462B">
      <w:pPr>
        <w:rPr>
          <w:highlight w:val="yellow"/>
        </w:rPr>
      </w:pPr>
    </w:p>
    <w:p w14:paraId="419843E0"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0970CB36" w14:textId="77777777" w:rsidR="00DD7D94" w:rsidRDefault="00DD7D94" w:rsidP="00DD7D94">
      <w:pPr>
        <w:pStyle w:val="Heading4"/>
      </w:pPr>
      <w:r>
        <w:t>Other Requirements</w:t>
      </w:r>
    </w:p>
    <w:p w14:paraId="47307A22" w14:textId="77777777" w:rsidR="00DD7D94" w:rsidRDefault="00DD7D94" w:rsidP="00DD7D94">
      <w:pPr>
        <w:pStyle w:val="Heading5"/>
      </w:pPr>
      <w:r>
        <w:t>Design Requirements</w:t>
      </w:r>
    </w:p>
    <w:p w14:paraId="29CA47F0" w14:textId="77777777" w:rsidR="005961D3" w:rsidRDefault="005961D3" w:rsidP="00CA4A62"/>
    <w:p w14:paraId="50369701" w14:textId="77777777" w:rsidR="005961D3" w:rsidRDefault="005961D3" w:rsidP="005961D3">
      <w:pPr>
        <w:rPr>
          <w:color w:val="A6A6A6" w:themeColor="background1" w:themeShade="A6"/>
        </w:rPr>
      </w:pPr>
      <w:r>
        <w:rPr>
          <w:color w:val="A6A6A6" w:themeColor="background1" w:themeShade="A6"/>
        </w:rPr>
        <w:t>No Design Requirements specified.</w:t>
      </w:r>
    </w:p>
    <w:p w14:paraId="594BF2E1" w14:textId="77777777" w:rsidR="00CA4A62" w:rsidRDefault="00CA4A62" w:rsidP="00CA4A62">
      <w:pPr>
        <w:pStyle w:val="Heading4"/>
      </w:pPr>
      <w:r>
        <w:t>Uncategorized Requirements</w:t>
      </w:r>
    </w:p>
    <w:p w14:paraId="51B182B2" w14:textId="77777777" w:rsidR="005961D3" w:rsidRDefault="005961D3" w:rsidP="00CA4A62"/>
    <w:p w14:paraId="21EFC227" w14:textId="77777777" w:rsidR="001F5E54" w:rsidRPr="0017445F" w:rsidRDefault="00AE04B0" w:rsidP="001F5E54">
      <w:pPr>
        <w:pStyle w:val="RERequirement"/>
        <w:shd w:val="clear" w:color="auto" w:fill="F2F2F2" w:themeFill="background1" w:themeFillShade="F2"/>
      </w:pPr>
      <w:bookmarkStart w:id="168" w:name="_a7bca4fdfd93d105bb35ad9d11eeedc7"/>
      <w:bookmarkEnd w:id="168"/>
      <w:r>
        <w:t xml:space="preserve"> Captain's Announcement 1</w:t>
      </w:r>
    </w:p>
    <w:p w14:paraId="05F823B2" w14:textId="77777777" w:rsidR="001F5E54" w:rsidRDefault="00AE04B0" w:rsidP="001F5E54">
      <w:pPr>
        <w:rPr>
          <w:rFonts w:cs="Arial"/>
        </w:rPr>
      </w:pPr>
      <w:r>
        <w:rPr>
          <w:rFonts w:cs="Arial"/>
        </w:rPr>
        <w:t>The MSS Audio System shall provide a system for the driver/first row passenger to make speech announcements to the rest of the vehicle.</w:t>
      </w:r>
    </w:p>
    <w:p w14:paraId="1B7E08C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5F6E1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22AA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BDBA3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7A86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73283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easily talk to the entire vehicle without having to raise their voice or turn.</w:t>
            </w:r>
          </w:p>
        </w:tc>
      </w:tr>
      <w:tr w:rsidR="001F5E54" w:rsidRPr="00FD127C" w14:paraId="3DB838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46D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AA7E34" w14:textId="77777777" w:rsidR="00CA5241" w:rsidRDefault="00CA5241"/>
        </w:tc>
      </w:tr>
      <w:tr w:rsidR="001F5E54" w:rsidRPr="00FD127C" w14:paraId="427572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660FD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B83A0" w14:textId="77777777" w:rsidR="00CA5241" w:rsidRDefault="00CA5241"/>
        </w:tc>
      </w:tr>
      <w:tr w:rsidR="001F5E54" w:rsidRPr="00FD127C" w14:paraId="1F0BF0E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38B3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21C58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3BD7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A9180A" w14:textId="77777777" w:rsidR="00CA5241" w:rsidRDefault="00CA5241"/>
        </w:tc>
      </w:tr>
      <w:tr w:rsidR="001F5E54" w:rsidRPr="00FD127C" w14:paraId="0BD74D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24B8E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5AB7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24D1AC7" wp14:editId="0308FBBE">
                  <wp:extent cx="152400" cy="152400"/>
                  <wp:effectExtent l="0" t="0" r="0" b="0"/>
                  <wp:docPr id="644" name="Picture 2083321884.jpg" descr="2083321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2083321884.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MUCReq_001 CA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ED2C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884BF8" w14:textId="77777777" w:rsidR="00CA5241" w:rsidRDefault="00CA5241"/>
        </w:tc>
      </w:tr>
      <w:tr w:rsidR="001F5E54" w:rsidRPr="00FD127C" w14:paraId="25D81AD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D89D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2F1DC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65F7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941F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412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14B7B3" w14:textId="77777777" w:rsidR="00CA5241" w:rsidRDefault="00CA5241"/>
        </w:tc>
      </w:tr>
      <w:tr w:rsidR="001F5E54" w:rsidRPr="00FD127C" w14:paraId="3747AA9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8A17D2" w14:textId="77777777" w:rsidR="001F5E54" w:rsidRPr="00FD127C" w:rsidRDefault="00F56C9D"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0C73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6EF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68D5D9" w14:textId="77777777" w:rsidR="001F5E54" w:rsidRPr="0017445F" w:rsidRDefault="00AE04B0" w:rsidP="001F5E54">
      <w:pPr>
        <w:pStyle w:val="RERequirement"/>
        <w:shd w:val="clear" w:color="auto" w:fill="F2F2F2" w:themeFill="background1" w:themeFillShade="F2"/>
      </w:pPr>
      <w:r>
        <w:t xml:space="preserve"> Captain's Announcement 1.4</w:t>
      </w:r>
    </w:p>
    <w:p w14:paraId="77E0C1FE" w14:textId="77777777" w:rsidR="001F5E54" w:rsidRDefault="00AE04B0" w:rsidP="001F5E54">
      <w:pPr>
        <w:rPr>
          <w:rFonts w:cs="Arial"/>
        </w:rPr>
      </w:pPr>
      <w:r>
        <w:rPr>
          <w:rFonts w:cs="Arial"/>
        </w:rPr>
        <w:t>If a phone call is active and the driver/first row passenger activates CAActivate function, the MSS Audio System shall prompt the Infotainment System to alert the user that CA is not available.</w:t>
      </w:r>
    </w:p>
    <w:p w14:paraId="047F172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453F01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A7D99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019C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F7C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6218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Captain's Announcement cannot be activated.</w:t>
            </w:r>
          </w:p>
        </w:tc>
      </w:tr>
      <w:tr w:rsidR="001F5E54" w:rsidRPr="00FD127C" w14:paraId="14BB7B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22E0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D037B" w14:textId="77777777" w:rsidR="00CA5241" w:rsidRDefault="00CA5241"/>
        </w:tc>
      </w:tr>
      <w:tr w:rsidR="001F5E54" w:rsidRPr="00FD127C" w14:paraId="6B8104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6D95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DF086" w14:textId="77777777" w:rsidR="00CA5241" w:rsidRDefault="00CA5241"/>
        </w:tc>
      </w:tr>
      <w:tr w:rsidR="001F5E54" w:rsidRPr="00FD127C" w14:paraId="554A8F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452F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0C28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72756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0DCBA7" w14:textId="77777777" w:rsidR="00CA5241" w:rsidRDefault="00CA5241"/>
        </w:tc>
      </w:tr>
      <w:tr w:rsidR="001F5E54" w:rsidRPr="00FD127C" w14:paraId="1D75DB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08C3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02DE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AAE6B63" wp14:editId="605A73C1">
                  <wp:extent cx="152400" cy="152400"/>
                  <wp:effectExtent l="0" t="0" r="0" b="0"/>
                  <wp:docPr id="64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D4CB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159804" w14:textId="77777777" w:rsidR="00CA5241" w:rsidRDefault="00CA5241"/>
        </w:tc>
      </w:tr>
      <w:tr w:rsidR="001F5E54" w:rsidRPr="00FD127C" w14:paraId="37B5D5E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FDA3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E252C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E995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DCB3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AD0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615991" w14:textId="77777777" w:rsidR="00CA5241" w:rsidRDefault="00CA5241"/>
        </w:tc>
      </w:tr>
      <w:tr w:rsidR="001F5E54" w:rsidRPr="00FD127C" w14:paraId="56AFA4C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B2082" w14:textId="77777777" w:rsidR="001F5E54" w:rsidRPr="00FD127C" w:rsidRDefault="00F56C9D"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7AFA2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BD60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519AB9" w14:textId="77777777" w:rsidR="001F5E54" w:rsidRPr="0017445F" w:rsidRDefault="00AE04B0" w:rsidP="001F5E54">
      <w:pPr>
        <w:pStyle w:val="RERequirement"/>
        <w:shd w:val="clear" w:color="auto" w:fill="F2F2F2" w:themeFill="background1" w:themeFillShade="F2"/>
      </w:pPr>
      <w:r>
        <w:t xml:space="preserve"> Row to Row Communication 1.6</w:t>
      </w:r>
    </w:p>
    <w:p w14:paraId="74A96DAA" w14:textId="77777777" w:rsidR="001F5E54" w:rsidRDefault="00AE04B0" w:rsidP="001F5E54">
      <w:pPr>
        <w:rPr>
          <w:rFonts w:cs="Arial"/>
        </w:rPr>
      </w:pPr>
      <w:r>
        <w:rPr>
          <w:rFonts w:cs="Arial"/>
        </w:rPr>
        <w:t>When the RequestCAStatusChange function is used to activate CA, the MSS Audio System shall disable the RequestICCStatusChange function and make ICC status inactive until the CA session is completed.</w:t>
      </w:r>
    </w:p>
    <w:p w14:paraId="22E1176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56355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AD18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7AE44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81A2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2006B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CA is activated.</w:t>
            </w:r>
          </w:p>
        </w:tc>
      </w:tr>
      <w:tr w:rsidR="001F5E54" w:rsidRPr="00FD127C" w14:paraId="5AA591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98913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7005B" w14:textId="77777777" w:rsidR="00CA5241" w:rsidRDefault="00CA5241"/>
        </w:tc>
      </w:tr>
      <w:tr w:rsidR="001F5E54" w:rsidRPr="00FD127C" w14:paraId="15BEA2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A927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0B00C" w14:textId="77777777" w:rsidR="00CA5241" w:rsidRDefault="00CA5241"/>
        </w:tc>
      </w:tr>
      <w:tr w:rsidR="001F5E54" w:rsidRPr="00FD127C" w14:paraId="7113D8C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21EB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1CBC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3044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871A98" w14:textId="77777777" w:rsidR="00CA5241" w:rsidRDefault="00CA5241"/>
        </w:tc>
      </w:tr>
      <w:tr w:rsidR="001F5E54" w:rsidRPr="00FD127C" w14:paraId="075B48A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6F9CB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CC7B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917AC31" wp14:editId="6C358C5F">
                  <wp:extent cx="152400" cy="152400"/>
                  <wp:effectExtent l="0" t="0" r="0" b="0"/>
                  <wp:docPr id="64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E6952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F461DE" w14:textId="77777777" w:rsidR="00CA5241" w:rsidRDefault="00CA5241"/>
        </w:tc>
      </w:tr>
      <w:tr w:rsidR="001F5E54" w:rsidRPr="00FD127C" w14:paraId="50CBB5F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001C8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53D87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40A2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6212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1DA3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AD20B0" w14:textId="77777777" w:rsidR="00CA5241" w:rsidRDefault="00CA5241"/>
        </w:tc>
      </w:tr>
      <w:tr w:rsidR="001F5E54" w:rsidRPr="00FD127C" w14:paraId="7F6E08C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1076C9" w14:textId="77777777" w:rsidR="001F5E54" w:rsidRPr="00FD127C" w:rsidRDefault="00F56C9D"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A9BD6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D3339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53C8F5" w14:textId="77777777" w:rsidR="000D7866" w:rsidRPr="00E47D48" w:rsidRDefault="000D7866" w:rsidP="00E47D48">
      <w:pPr>
        <w:rPr>
          <w:color w:val="FF0000"/>
        </w:rPr>
      </w:pPr>
    </w:p>
    <w:p w14:paraId="185132DA" w14:textId="77777777" w:rsidR="009C1EEC" w:rsidRDefault="000D732E" w:rsidP="0061324D">
      <w:pPr>
        <w:pStyle w:val="Heading2"/>
        <w:numPr>
          <w:ilvl w:val="1"/>
          <w:numId w:val="4"/>
        </w:numPr>
      </w:pPr>
      <w:r>
        <w:t xml:space="preserve">Logical Function </w:t>
      </w:r>
      <w:r>
        <w:rPr>
          <w:noProof/>
        </w:rPr>
        <w:drawing>
          <wp:inline distT="0" distB="0" distL="0" distR="0" wp14:anchorId="5D56F7AB" wp14:editId="6C684F55">
            <wp:extent cx="152400" cy="152400"/>
            <wp:effectExtent l="0" t="0" r="0" b="0"/>
            <wp:docPr id="65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69" w:name="_71aa9bc48c2f0172207dbeb2bf917392"/>
      <w:r w:rsidR="008E73AE">
        <w:t>Request Share</w:t>
      </w:r>
      <w:bookmarkEnd w:id="169"/>
    </w:p>
    <w:p w14:paraId="7E18927C" w14:textId="77777777" w:rsidR="0061785D" w:rsidRDefault="0061785D" w:rsidP="00783BCF">
      <w:pPr>
        <w:pStyle w:val="Heading3"/>
      </w:pPr>
      <w:r>
        <w:t xml:space="preserve">Function </w:t>
      </w:r>
      <w:r w:rsidR="00283752">
        <w:t>Overview</w:t>
      </w:r>
    </w:p>
    <w:p w14:paraId="0FB88F38" w14:textId="77777777" w:rsidR="00427220" w:rsidRDefault="000D732E" w:rsidP="00427220">
      <w:pPr>
        <w:pStyle w:val="Heading4"/>
      </w:pPr>
      <w:r>
        <w:t xml:space="preserve">Function </w:t>
      </w:r>
      <w:r w:rsidR="00283752">
        <w:t>Description</w:t>
      </w:r>
    </w:p>
    <w:p w14:paraId="365B07AC" w14:textId="77777777" w:rsidR="00794B45" w:rsidRDefault="00794B45" w:rsidP="009C1EEC">
      <w:pPr>
        <w:contextualSpacing/>
      </w:pPr>
    </w:p>
    <w:p w14:paraId="5D423164" w14:textId="77777777" w:rsidR="00AC0C92" w:rsidRDefault="00AC0C92" w:rsidP="009C1EEC">
      <w:pPr>
        <w:contextualSpacing/>
      </w:pPr>
      <w:r>
        <w:t>Function is allocated to:</w:t>
      </w:r>
    </w:p>
    <w:p w14:paraId="4F6DB659" w14:textId="77777777" w:rsidR="00AC0C92" w:rsidRDefault="00604AF5" w:rsidP="0061324D">
      <w:pPr>
        <w:pStyle w:val="ListParagraph"/>
        <w:numPr>
          <w:ilvl w:val="0"/>
          <w:numId w:val="13"/>
        </w:numPr>
        <w:contextualSpacing/>
      </w:pPr>
      <w:r>
        <w:rPr>
          <w:noProof/>
        </w:rPr>
        <w:drawing>
          <wp:inline distT="0" distB="0" distL="0" distR="0" wp14:anchorId="78B86583" wp14:editId="551B59AF">
            <wp:extent cx="152400" cy="152400"/>
            <wp:effectExtent l="0" t="0" r="0" b="0"/>
            <wp:docPr id="65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3EF95930" w14:textId="77777777" w:rsidR="00AC0C92" w:rsidRDefault="00604AF5" w:rsidP="0061324D">
      <w:pPr>
        <w:pStyle w:val="ListParagraph"/>
        <w:numPr>
          <w:ilvl w:val="0"/>
          <w:numId w:val="13"/>
        </w:numPr>
        <w:contextualSpacing/>
      </w:pPr>
      <w:r>
        <w:rPr>
          <w:noProof/>
        </w:rPr>
        <w:drawing>
          <wp:inline distT="0" distB="0" distL="0" distR="0" wp14:anchorId="154C7B99" wp14:editId="322E5B13">
            <wp:extent cx="152400" cy="152400"/>
            <wp:effectExtent l="0" t="0" r="0" b="0"/>
            <wp:docPr id="65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7EDF4CA4" w14:textId="77777777" w:rsidR="00AC0C92" w:rsidRDefault="00604AF5" w:rsidP="0061324D">
      <w:pPr>
        <w:pStyle w:val="ListParagraph"/>
        <w:numPr>
          <w:ilvl w:val="0"/>
          <w:numId w:val="13"/>
        </w:numPr>
        <w:contextualSpacing/>
      </w:pPr>
      <w:r>
        <w:rPr>
          <w:noProof/>
        </w:rPr>
        <w:drawing>
          <wp:inline distT="0" distB="0" distL="0" distR="0" wp14:anchorId="3768AE1C" wp14:editId="45EC4994">
            <wp:extent cx="152400" cy="152400"/>
            <wp:effectExtent l="0" t="0" r="0" b="0"/>
            <wp:docPr id="656" name="Picture 1346157031.jpg" descr="134615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3461570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Share</w:t>
      </w:r>
      <w:r>
        <w:t xml:space="preserve"> &lt;&lt;Logical&gt;&gt;</w:t>
      </w:r>
    </w:p>
    <w:p w14:paraId="578C3759" w14:textId="77777777" w:rsidR="00794B45" w:rsidRDefault="00794B45" w:rsidP="009C1EEC">
      <w:pPr>
        <w:contextualSpacing/>
      </w:pPr>
    </w:p>
    <w:p w14:paraId="39343044" w14:textId="77777777" w:rsidR="009C1EEC" w:rsidRDefault="009C1EEC" w:rsidP="009C1EEC">
      <w:pPr>
        <w:contextualSpacing/>
      </w:pPr>
      <w:r w:rsidRPr="00A554C4">
        <w:t>MSS Function responsible for sharing media from one source to other zones or cabin</w:t>
      </w:r>
    </w:p>
    <w:p w14:paraId="222C7FDD" w14:textId="77777777" w:rsidR="00282E2C" w:rsidRDefault="000D732E" w:rsidP="00FD32A2">
      <w:pPr>
        <w:pStyle w:val="Heading4"/>
      </w:pPr>
      <w:r>
        <w:t xml:space="preserve">Function </w:t>
      </w:r>
      <w:r w:rsidR="00282E2C">
        <w:t>Variants</w:t>
      </w:r>
    </w:p>
    <w:p w14:paraId="20320EFD" w14:textId="77777777" w:rsidR="00282E2C" w:rsidRDefault="00282E2C" w:rsidP="00282E2C"/>
    <w:p w14:paraId="3B75C140"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6B43ACA" w14:textId="77777777" w:rsidTr="00EB7D77">
        <w:trPr>
          <w:trHeight w:val="314"/>
        </w:trPr>
        <w:tc>
          <w:tcPr>
            <w:tcW w:w="2523" w:type="dxa"/>
            <w:shd w:val="clear" w:color="auto" w:fill="D9D9D9" w:themeFill="background1" w:themeFillShade="D9"/>
          </w:tcPr>
          <w:p w14:paraId="2F8376B6"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616E0260"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545E0A0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5142995" w14:textId="77777777" w:rsidTr="00EB7D77">
        <w:trPr>
          <w:trHeight w:val="198"/>
        </w:trPr>
        <w:tc>
          <w:tcPr>
            <w:tcW w:w="2523" w:type="dxa"/>
          </w:tcPr>
          <w:p w14:paraId="3B401559"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247FD97D" w14:textId="77777777" w:rsidR="000D732E" w:rsidRPr="009E3B7C" w:rsidRDefault="000D732E" w:rsidP="00EB7D77">
            <w:pPr>
              <w:overflowPunct/>
              <w:autoSpaceDE/>
              <w:autoSpaceDN/>
              <w:adjustRightInd/>
              <w:textAlignment w:val="center"/>
              <w:rPr>
                <w:rFonts w:cs="Arial"/>
              </w:rPr>
            </w:pPr>
          </w:p>
        </w:tc>
        <w:tc>
          <w:tcPr>
            <w:tcW w:w="2551" w:type="dxa"/>
          </w:tcPr>
          <w:p w14:paraId="57C7684D" w14:textId="77777777" w:rsidR="000D732E" w:rsidRDefault="000D732E" w:rsidP="00EB7D77">
            <w:pPr>
              <w:rPr>
                <w:rFonts w:cs="Arial"/>
                <w:lang w:val="en-GB"/>
              </w:rPr>
            </w:pPr>
            <w:r>
              <w:rPr>
                <w:rFonts w:cs="Arial"/>
                <w:lang w:val="en-GB"/>
              </w:rPr>
              <w:t xml:space="preserve">e.g. ExtLightTechnology = LED </w:t>
            </w:r>
          </w:p>
          <w:p w14:paraId="17F92E49" w14:textId="77777777" w:rsidR="000D732E" w:rsidRDefault="000D732E" w:rsidP="00EB7D77">
            <w:pPr>
              <w:rPr>
                <w:rFonts w:cs="Arial"/>
                <w:lang w:val="en-GB"/>
              </w:rPr>
            </w:pPr>
            <w:r>
              <w:rPr>
                <w:rFonts w:cs="Arial"/>
                <w:lang w:val="en-GB"/>
              </w:rPr>
              <w:t>OR</w:t>
            </w:r>
          </w:p>
          <w:p w14:paraId="4D7177F7" w14:textId="77777777" w:rsidR="000D732E" w:rsidRPr="005A344A" w:rsidRDefault="000D732E" w:rsidP="00EB7D77">
            <w:pPr>
              <w:rPr>
                <w:rFonts w:cs="Arial"/>
                <w:lang w:val="en-GB"/>
              </w:rPr>
            </w:pPr>
            <w:r>
              <w:rPr>
                <w:rFonts w:cs="Arial"/>
                <w:lang w:val="en-GB"/>
              </w:rPr>
              <w:t>ExtLightTechnology = Xenon</w:t>
            </w:r>
          </w:p>
        </w:tc>
      </w:tr>
    </w:tbl>
    <w:p w14:paraId="418BED5B" w14:textId="77777777" w:rsidR="000D732E" w:rsidRPr="005067FC" w:rsidRDefault="000D732E" w:rsidP="00282E2C">
      <w:pPr>
        <w:rPr>
          <w:i/>
          <w:color w:val="A6A6A6" w:themeColor="background1" w:themeShade="A6"/>
        </w:rPr>
      </w:pPr>
    </w:p>
    <w:p w14:paraId="301D86B0" w14:textId="77777777" w:rsidR="00427220" w:rsidRDefault="00427220" w:rsidP="00FD32A2">
      <w:pPr>
        <w:pStyle w:val="Heading4"/>
      </w:pPr>
      <w:r>
        <w:t>Input Requirements</w:t>
      </w:r>
      <w:r w:rsidR="000D732E">
        <w:t>/Documents</w:t>
      </w:r>
    </w:p>
    <w:p w14:paraId="77C4E47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074D47AB" w14:textId="77777777" w:rsidTr="00656A21">
        <w:trPr>
          <w:trHeight w:val="20"/>
        </w:trPr>
        <w:tc>
          <w:tcPr>
            <w:tcW w:w="1561" w:type="dxa"/>
            <w:shd w:val="clear" w:color="auto" w:fill="D9D9D9" w:themeFill="background1" w:themeFillShade="D9"/>
          </w:tcPr>
          <w:p w14:paraId="577E14A7"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AEB4015" w14:textId="77777777" w:rsidR="000D732E" w:rsidRDefault="000D732E" w:rsidP="00EB7D77">
            <w:pPr>
              <w:rPr>
                <w:rFonts w:ascii="Helvetica" w:hAnsi="Helvetica" w:cs="Helvetica"/>
                <w:sz w:val="16"/>
              </w:rPr>
            </w:pPr>
          </w:p>
          <w:p w14:paraId="4E06314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E9E68B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E23CCC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E73029F" w14:textId="77777777" w:rsidR="000D732E" w:rsidRDefault="000D732E" w:rsidP="00EB7D77">
            <w:pPr>
              <w:rPr>
                <w:rFonts w:ascii="Helvetica" w:hAnsi="Helvetica" w:cs="Helvetica"/>
                <w:b/>
              </w:rPr>
            </w:pPr>
            <w:r>
              <w:rPr>
                <w:rFonts w:ascii="Helvetica" w:hAnsi="Helvetica" w:cs="Helvetica"/>
                <w:b/>
              </w:rPr>
              <w:t>Derived Requirement</w:t>
            </w:r>
          </w:p>
          <w:p w14:paraId="5D386700" w14:textId="77777777" w:rsidR="000D732E" w:rsidRDefault="000D732E" w:rsidP="00EB7D77">
            <w:pPr>
              <w:rPr>
                <w:rFonts w:ascii="Helvetica" w:hAnsi="Helvetica" w:cs="Helvetica"/>
                <w:sz w:val="16"/>
              </w:rPr>
            </w:pPr>
          </w:p>
          <w:p w14:paraId="57D451A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68491E78" w14:textId="77777777" w:rsidTr="00656A21">
        <w:trPr>
          <w:trHeight w:val="20"/>
        </w:trPr>
        <w:tc>
          <w:tcPr>
            <w:tcW w:w="10211" w:type="dxa"/>
            <w:gridSpan w:val="4"/>
            <w:shd w:val="clear" w:color="auto" w:fill="F2F2F2" w:themeFill="background1" w:themeFillShade="F2"/>
          </w:tcPr>
          <w:p w14:paraId="3AC30FFD"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02F22EF5" w14:textId="77777777" w:rsidTr="00656A21">
        <w:trPr>
          <w:trHeight w:val="20"/>
        </w:trPr>
        <w:tc>
          <w:tcPr>
            <w:tcW w:w="1561" w:type="dxa"/>
          </w:tcPr>
          <w:p w14:paraId="5822DF53" w14:textId="77777777" w:rsidR="000D732E" w:rsidRPr="00D410AE" w:rsidRDefault="000D732E" w:rsidP="00EB7D77">
            <w:pPr>
              <w:rPr>
                <w:rFonts w:cs="Arial"/>
              </w:rPr>
            </w:pPr>
          </w:p>
        </w:tc>
        <w:tc>
          <w:tcPr>
            <w:tcW w:w="2694" w:type="dxa"/>
          </w:tcPr>
          <w:p w14:paraId="4CDE450C" w14:textId="77777777" w:rsidR="000D732E" w:rsidRDefault="000D732E" w:rsidP="00EB7D77">
            <w:pPr>
              <w:rPr>
                <w:rFonts w:cs="Arial"/>
              </w:rPr>
            </w:pPr>
            <w:r>
              <w:rPr>
                <w:rFonts w:cs="Arial"/>
              </w:rPr>
              <w:t>&lt;Example:</w:t>
            </w:r>
          </w:p>
          <w:p w14:paraId="060BCBA8" w14:textId="77777777" w:rsidR="000D732E" w:rsidRPr="00D410AE" w:rsidRDefault="000D732E" w:rsidP="00EB7D77">
            <w:pPr>
              <w:rPr>
                <w:rFonts w:cs="Arial"/>
              </w:rPr>
            </w:pPr>
            <w:r>
              <w:rPr>
                <w:rFonts w:cs="Arial"/>
              </w:rPr>
              <w:t>id + title of relevant Feature Docs&gt;</w:t>
            </w:r>
          </w:p>
        </w:tc>
        <w:tc>
          <w:tcPr>
            <w:tcW w:w="2694" w:type="dxa"/>
          </w:tcPr>
          <w:p w14:paraId="0D90ADE6" w14:textId="77777777" w:rsidR="000D732E" w:rsidRPr="00D410AE" w:rsidRDefault="000D732E" w:rsidP="00EB7D77">
            <w:pPr>
              <w:rPr>
                <w:rFonts w:cs="Arial"/>
              </w:rPr>
            </w:pPr>
            <w:r>
              <w:rPr>
                <w:rFonts w:cs="Arial"/>
              </w:rPr>
              <w:t>&lt;Example: “Requirements of Feature …”&gt;</w:t>
            </w:r>
          </w:p>
        </w:tc>
        <w:tc>
          <w:tcPr>
            <w:tcW w:w="3262" w:type="dxa"/>
          </w:tcPr>
          <w:p w14:paraId="026BF712"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2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E6A47AF" w14:textId="77777777" w:rsidTr="00656A21">
        <w:trPr>
          <w:trHeight w:val="20"/>
        </w:trPr>
        <w:tc>
          <w:tcPr>
            <w:tcW w:w="1561" w:type="dxa"/>
          </w:tcPr>
          <w:p w14:paraId="20001013" w14:textId="77777777" w:rsidR="000D732E" w:rsidRPr="00D410AE" w:rsidRDefault="000D732E" w:rsidP="00EB7D77">
            <w:pPr>
              <w:rPr>
                <w:rFonts w:cs="Arial"/>
              </w:rPr>
            </w:pPr>
          </w:p>
        </w:tc>
        <w:tc>
          <w:tcPr>
            <w:tcW w:w="2694" w:type="dxa"/>
          </w:tcPr>
          <w:p w14:paraId="3D7573AD" w14:textId="77777777" w:rsidR="000D732E" w:rsidRDefault="000D732E" w:rsidP="00EB7D77">
            <w:pPr>
              <w:rPr>
                <w:rFonts w:cs="Arial"/>
              </w:rPr>
            </w:pPr>
          </w:p>
        </w:tc>
        <w:tc>
          <w:tcPr>
            <w:tcW w:w="2694" w:type="dxa"/>
          </w:tcPr>
          <w:p w14:paraId="5DE390AF" w14:textId="77777777" w:rsidR="000D732E" w:rsidRDefault="000D732E" w:rsidP="00EB7D77">
            <w:pPr>
              <w:rPr>
                <w:rFonts w:cs="Arial"/>
              </w:rPr>
            </w:pPr>
          </w:p>
        </w:tc>
        <w:tc>
          <w:tcPr>
            <w:tcW w:w="3262" w:type="dxa"/>
          </w:tcPr>
          <w:p w14:paraId="7E32656F" w14:textId="77777777" w:rsidR="000D732E" w:rsidRDefault="000D732E" w:rsidP="00EB7D77">
            <w:pPr>
              <w:rPr>
                <w:rFonts w:cs="Arial"/>
              </w:rPr>
            </w:pPr>
          </w:p>
        </w:tc>
      </w:tr>
      <w:tr w:rsidR="000D732E" w:rsidRPr="007C20FA" w14:paraId="6C415217" w14:textId="77777777" w:rsidTr="00656A21">
        <w:trPr>
          <w:trHeight w:val="20"/>
        </w:trPr>
        <w:tc>
          <w:tcPr>
            <w:tcW w:w="10211" w:type="dxa"/>
            <w:gridSpan w:val="4"/>
            <w:shd w:val="clear" w:color="auto" w:fill="F2F2F2" w:themeFill="background1" w:themeFillShade="F2"/>
          </w:tcPr>
          <w:p w14:paraId="7E4D0838"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14AB2144" w14:textId="77777777" w:rsidTr="00656A21">
        <w:trPr>
          <w:trHeight w:val="20"/>
        </w:trPr>
        <w:tc>
          <w:tcPr>
            <w:tcW w:w="1561" w:type="dxa"/>
          </w:tcPr>
          <w:p w14:paraId="20F71F0A" w14:textId="77777777" w:rsidR="000D732E" w:rsidRPr="00D410AE" w:rsidRDefault="000D732E" w:rsidP="00EB7D77">
            <w:pPr>
              <w:rPr>
                <w:rFonts w:cs="Arial"/>
              </w:rPr>
            </w:pPr>
          </w:p>
        </w:tc>
        <w:tc>
          <w:tcPr>
            <w:tcW w:w="2694" w:type="dxa"/>
          </w:tcPr>
          <w:p w14:paraId="436E7EA7" w14:textId="77777777" w:rsidR="000D732E" w:rsidRPr="00D410AE" w:rsidRDefault="000D732E" w:rsidP="00EB7D77">
            <w:pPr>
              <w:rPr>
                <w:rFonts w:cs="Arial"/>
              </w:rPr>
            </w:pPr>
            <w:r>
              <w:rPr>
                <w:rFonts w:cs="Arial"/>
              </w:rPr>
              <w:t>&lt;Example: some SDS (requirement)&gt;</w:t>
            </w:r>
          </w:p>
        </w:tc>
        <w:tc>
          <w:tcPr>
            <w:tcW w:w="2694" w:type="dxa"/>
          </w:tcPr>
          <w:p w14:paraId="00FD931B" w14:textId="77777777" w:rsidR="000D732E" w:rsidRPr="00D410AE" w:rsidRDefault="000D732E" w:rsidP="00EB7D77">
            <w:pPr>
              <w:rPr>
                <w:rFonts w:cs="Arial"/>
              </w:rPr>
            </w:pPr>
          </w:p>
        </w:tc>
        <w:tc>
          <w:tcPr>
            <w:tcW w:w="3262" w:type="dxa"/>
          </w:tcPr>
          <w:p w14:paraId="1B011C65" w14:textId="77777777" w:rsidR="000D732E" w:rsidRDefault="000D732E" w:rsidP="00EB7D77">
            <w:pPr>
              <w:rPr>
                <w:rFonts w:cs="Arial"/>
              </w:rPr>
            </w:pPr>
          </w:p>
        </w:tc>
      </w:tr>
      <w:tr w:rsidR="000D732E" w:rsidRPr="007C20FA" w14:paraId="50B62420" w14:textId="77777777" w:rsidTr="00656A21">
        <w:trPr>
          <w:trHeight w:val="20"/>
        </w:trPr>
        <w:tc>
          <w:tcPr>
            <w:tcW w:w="1561" w:type="dxa"/>
          </w:tcPr>
          <w:p w14:paraId="0427F321" w14:textId="77777777" w:rsidR="000D732E" w:rsidRDefault="000D732E" w:rsidP="00EB7D77">
            <w:pPr>
              <w:rPr>
                <w:rFonts w:cs="Arial"/>
              </w:rPr>
            </w:pPr>
          </w:p>
        </w:tc>
        <w:tc>
          <w:tcPr>
            <w:tcW w:w="2694" w:type="dxa"/>
          </w:tcPr>
          <w:p w14:paraId="0BA6E46A" w14:textId="77777777" w:rsidR="000D732E" w:rsidRDefault="000D732E" w:rsidP="00EB7D77">
            <w:pPr>
              <w:rPr>
                <w:rFonts w:cs="Arial"/>
              </w:rPr>
            </w:pPr>
          </w:p>
        </w:tc>
        <w:tc>
          <w:tcPr>
            <w:tcW w:w="2694" w:type="dxa"/>
          </w:tcPr>
          <w:p w14:paraId="1C9560CF" w14:textId="77777777" w:rsidR="000D732E" w:rsidRDefault="000D732E" w:rsidP="00EB7D77">
            <w:pPr>
              <w:rPr>
                <w:rFonts w:cs="Arial"/>
              </w:rPr>
            </w:pPr>
          </w:p>
        </w:tc>
        <w:tc>
          <w:tcPr>
            <w:tcW w:w="3262" w:type="dxa"/>
          </w:tcPr>
          <w:p w14:paraId="29AF9A10" w14:textId="77777777" w:rsidR="000D732E" w:rsidRDefault="000D732E" w:rsidP="00EB7D77">
            <w:pPr>
              <w:rPr>
                <w:rFonts w:cs="Arial"/>
              </w:rPr>
            </w:pPr>
          </w:p>
        </w:tc>
      </w:tr>
      <w:tr w:rsidR="000D732E" w:rsidRPr="007C20FA" w14:paraId="457D2AB1" w14:textId="77777777" w:rsidTr="00656A21">
        <w:trPr>
          <w:trHeight w:val="20"/>
        </w:trPr>
        <w:tc>
          <w:tcPr>
            <w:tcW w:w="10211" w:type="dxa"/>
            <w:gridSpan w:val="4"/>
            <w:shd w:val="clear" w:color="auto" w:fill="F2F2F2" w:themeFill="background1" w:themeFillShade="F2"/>
          </w:tcPr>
          <w:p w14:paraId="7694CCAE"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0810ED0" w14:textId="77777777" w:rsidTr="00656A21">
        <w:trPr>
          <w:trHeight w:val="20"/>
        </w:trPr>
        <w:tc>
          <w:tcPr>
            <w:tcW w:w="1561" w:type="dxa"/>
          </w:tcPr>
          <w:p w14:paraId="6DDBAF53" w14:textId="77777777" w:rsidR="000D732E" w:rsidRPr="00D410AE" w:rsidRDefault="000D732E" w:rsidP="00EB7D77">
            <w:pPr>
              <w:rPr>
                <w:rFonts w:cs="Arial"/>
              </w:rPr>
            </w:pPr>
          </w:p>
        </w:tc>
        <w:tc>
          <w:tcPr>
            <w:tcW w:w="2694" w:type="dxa"/>
          </w:tcPr>
          <w:p w14:paraId="1FE1F9FE" w14:textId="77777777" w:rsidR="000D732E" w:rsidRPr="00D410AE" w:rsidRDefault="000D732E" w:rsidP="00EB7D77">
            <w:pPr>
              <w:rPr>
                <w:rFonts w:cs="Arial"/>
              </w:rPr>
            </w:pPr>
          </w:p>
        </w:tc>
        <w:tc>
          <w:tcPr>
            <w:tcW w:w="2694" w:type="dxa"/>
          </w:tcPr>
          <w:p w14:paraId="3B403C0C" w14:textId="77777777" w:rsidR="000D732E" w:rsidRPr="00D410AE" w:rsidRDefault="000D732E" w:rsidP="00EB7D77">
            <w:pPr>
              <w:rPr>
                <w:rFonts w:cs="Arial"/>
              </w:rPr>
            </w:pPr>
          </w:p>
        </w:tc>
        <w:tc>
          <w:tcPr>
            <w:tcW w:w="3262" w:type="dxa"/>
          </w:tcPr>
          <w:p w14:paraId="2A4C69BC" w14:textId="77777777" w:rsidR="000D732E" w:rsidRPr="00D410AE" w:rsidRDefault="000D732E" w:rsidP="00EB7D77">
            <w:pPr>
              <w:rPr>
                <w:rFonts w:cs="Arial"/>
              </w:rPr>
            </w:pPr>
          </w:p>
        </w:tc>
      </w:tr>
      <w:tr w:rsidR="000D732E" w:rsidRPr="007C20FA" w14:paraId="723CE7AE" w14:textId="77777777" w:rsidTr="00656A21">
        <w:trPr>
          <w:trHeight w:val="20"/>
        </w:trPr>
        <w:tc>
          <w:tcPr>
            <w:tcW w:w="10211" w:type="dxa"/>
            <w:gridSpan w:val="4"/>
            <w:shd w:val="clear" w:color="auto" w:fill="F2F2F2" w:themeFill="background1" w:themeFillShade="F2"/>
          </w:tcPr>
          <w:p w14:paraId="02222047"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003ADCC" w14:textId="77777777" w:rsidTr="00656A21">
        <w:trPr>
          <w:trHeight w:val="20"/>
        </w:trPr>
        <w:tc>
          <w:tcPr>
            <w:tcW w:w="1561" w:type="dxa"/>
          </w:tcPr>
          <w:p w14:paraId="2590FEA4" w14:textId="77777777" w:rsidR="000D732E" w:rsidRPr="00D410AE" w:rsidRDefault="000D732E" w:rsidP="00EB7D77">
            <w:pPr>
              <w:rPr>
                <w:rFonts w:cs="Arial"/>
              </w:rPr>
            </w:pPr>
          </w:p>
        </w:tc>
        <w:tc>
          <w:tcPr>
            <w:tcW w:w="2694" w:type="dxa"/>
          </w:tcPr>
          <w:p w14:paraId="4685B0DF" w14:textId="77777777" w:rsidR="000D732E" w:rsidRPr="00D410AE" w:rsidRDefault="000D732E" w:rsidP="00EB7D77">
            <w:pPr>
              <w:rPr>
                <w:rFonts w:cs="Arial"/>
              </w:rPr>
            </w:pPr>
          </w:p>
        </w:tc>
        <w:tc>
          <w:tcPr>
            <w:tcW w:w="2694" w:type="dxa"/>
          </w:tcPr>
          <w:p w14:paraId="11DF25F1" w14:textId="77777777" w:rsidR="000D732E" w:rsidRPr="00D410AE" w:rsidRDefault="000D732E" w:rsidP="00EB7D77">
            <w:pPr>
              <w:rPr>
                <w:rFonts w:cs="Arial"/>
              </w:rPr>
            </w:pPr>
          </w:p>
        </w:tc>
        <w:tc>
          <w:tcPr>
            <w:tcW w:w="3262" w:type="dxa"/>
          </w:tcPr>
          <w:p w14:paraId="38BF5A9B" w14:textId="77777777" w:rsidR="000D732E" w:rsidRPr="00D410AE" w:rsidRDefault="000D732E" w:rsidP="00EB7D77">
            <w:pPr>
              <w:rPr>
                <w:rFonts w:cs="Arial"/>
              </w:rPr>
            </w:pPr>
          </w:p>
        </w:tc>
      </w:tr>
      <w:tr w:rsidR="000D732E" w:rsidRPr="007C20FA" w14:paraId="570AC03E" w14:textId="77777777" w:rsidTr="00656A21">
        <w:trPr>
          <w:trHeight w:val="20"/>
        </w:trPr>
        <w:tc>
          <w:tcPr>
            <w:tcW w:w="10211" w:type="dxa"/>
            <w:gridSpan w:val="4"/>
            <w:shd w:val="clear" w:color="auto" w:fill="F2F2F2" w:themeFill="background1" w:themeFillShade="F2"/>
          </w:tcPr>
          <w:p w14:paraId="482F3B82"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27EA085" w14:textId="77777777" w:rsidTr="00656A21">
        <w:trPr>
          <w:trHeight w:val="20"/>
        </w:trPr>
        <w:tc>
          <w:tcPr>
            <w:tcW w:w="1561" w:type="dxa"/>
          </w:tcPr>
          <w:p w14:paraId="527DF871" w14:textId="77777777" w:rsidR="000D732E" w:rsidRPr="00D410AE" w:rsidRDefault="000D732E" w:rsidP="00EB7D77">
            <w:pPr>
              <w:rPr>
                <w:rFonts w:cs="Arial"/>
              </w:rPr>
            </w:pPr>
          </w:p>
        </w:tc>
        <w:tc>
          <w:tcPr>
            <w:tcW w:w="2694" w:type="dxa"/>
          </w:tcPr>
          <w:p w14:paraId="45B0F2CC" w14:textId="77777777" w:rsidR="000D732E" w:rsidRDefault="000D732E" w:rsidP="00EB7D77">
            <w:pPr>
              <w:rPr>
                <w:rFonts w:cs="Arial"/>
              </w:rPr>
            </w:pPr>
          </w:p>
        </w:tc>
        <w:tc>
          <w:tcPr>
            <w:tcW w:w="2694" w:type="dxa"/>
          </w:tcPr>
          <w:p w14:paraId="305F5D98" w14:textId="77777777" w:rsidR="000D732E" w:rsidRPr="00D410AE" w:rsidRDefault="000D732E" w:rsidP="00EB7D77">
            <w:pPr>
              <w:rPr>
                <w:rFonts w:cs="Arial"/>
              </w:rPr>
            </w:pPr>
          </w:p>
        </w:tc>
        <w:tc>
          <w:tcPr>
            <w:tcW w:w="3262" w:type="dxa"/>
          </w:tcPr>
          <w:p w14:paraId="55964FC2" w14:textId="77777777" w:rsidR="000D732E" w:rsidRPr="00D410AE" w:rsidRDefault="000D732E" w:rsidP="00EB7D77">
            <w:pPr>
              <w:rPr>
                <w:rFonts w:cs="Arial"/>
              </w:rPr>
            </w:pPr>
          </w:p>
        </w:tc>
      </w:tr>
      <w:tr w:rsidR="00656A21" w:rsidRPr="007C20FA" w14:paraId="487819EE" w14:textId="77777777" w:rsidTr="00656A21">
        <w:trPr>
          <w:trHeight w:val="20"/>
        </w:trPr>
        <w:tc>
          <w:tcPr>
            <w:tcW w:w="1561" w:type="dxa"/>
          </w:tcPr>
          <w:p w14:paraId="4EE0B607" w14:textId="77777777" w:rsidR="00656A21" w:rsidRPr="00D410AE" w:rsidRDefault="00656A21" w:rsidP="00EB7D77">
            <w:pPr>
              <w:rPr>
                <w:rFonts w:cs="Arial"/>
              </w:rPr>
            </w:pPr>
          </w:p>
        </w:tc>
        <w:tc>
          <w:tcPr>
            <w:tcW w:w="2694" w:type="dxa"/>
          </w:tcPr>
          <w:p w14:paraId="1DB40EBA" w14:textId="77777777" w:rsidR="00656A21" w:rsidRDefault="00656A21" w:rsidP="00EB7D77">
            <w:pPr>
              <w:rPr>
                <w:rFonts w:cs="Arial"/>
              </w:rPr>
            </w:pPr>
          </w:p>
        </w:tc>
        <w:tc>
          <w:tcPr>
            <w:tcW w:w="2694" w:type="dxa"/>
          </w:tcPr>
          <w:p w14:paraId="1FA5BA6F" w14:textId="77777777" w:rsidR="00656A21" w:rsidRPr="00D410AE" w:rsidRDefault="00656A21" w:rsidP="00EB7D77">
            <w:pPr>
              <w:rPr>
                <w:rFonts w:cs="Arial"/>
              </w:rPr>
            </w:pPr>
          </w:p>
        </w:tc>
        <w:tc>
          <w:tcPr>
            <w:tcW w:w="3262" w:type="dxa"/>
          </w:tcPr>
          <w:p w14:paraId="33EDE507" w14:textId="77777777" w:rsidR="00656A21" w:rsidRPr="00D410AE" w:rsidRDefault="00656A21" w:rsidP="00EB7D77">
            <w:pPr>
              <w:rPr>
                <w:rFonts w:cs="Arial"/>
              </w:rPr>
            </w:pPr>
          </w:p>
        </w:tc>
      </w:tr>
    </w:tbl>
    <w:p w14:paraId="428797E0" w14:textId="77777777" w:rsidR="000D732E" w:rsidRPr="00C7649D" w:rsidRDefault="000D732E" w:rsidP="000D732E">
      <w:pPr>
        <w:pStyle w:val="Caption"/>
      </w:pPr>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6DA531A" w14:textId="77777777" w:rsidR="000D732E" w:rsidRPr="005067FC" w:rsidRDefault="000D732E" w:rsidP="00427220">
      <w:pPr>
        <w:rPr>
          <w:i/>
          <w:color w:val="A6A6A6" w:themeColor="background1" w:themeShade="A6"/>
        </w:rPr>
      </w:pPr>
    </w:p>
    <w:p w14:paraId="60B2E768" w14:textId="77777777" w:rsidR="00427220" w:rsidRDefault="00427220" w:rsidP="00427220">
      <w:pPr>
        <w:pStyle w:val="Heading4"/>
      </w:pPr>
      <w:r>
        <w:t>Assumptions</w:t>
      </w:r>
    </w:p>
    <w:p w14:paraId="4A646E40" w14:textId="77777777" w:rsidR="00A92B2F" w:rsidRDefault="00A92B2F" w:rsidP="00A92B2F"/>
    <w:p w14:paraId="09E6758E"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9387611" w14:textId="77777777" w:rsidR="00C0442C" w:rsidRDefault="00C0442C" w:rsidP="00A92B2F"/>
    <w:p w14:paraId="36164DD5" w14:textId="77777777" w:rsidR="00F15706" w:rsidRDefault="00E60B64" w:rsidP="00783BCF">
      <w:pPr>
        <w:pStyle w:val="Heading3"/>
      </w:pPr>
      <w:r>
        <w:t>Function Scope</w:t>
      </w:r>
    </w:p>
    <w:p w14:paraId="10B4AE30" w14:textId="77777777" w:rsidR="00055646" w:rsidRPr="00A43B48" w:rsidRDefault="00055646" w:rsidP="00306D37">
      <w:pPr>
        <w:contextualSpacing/>
      </w:pPr>
    </w:p>
    <w:p w14:paraId="7E8B17B0" w14:textId="77777777" w:rsidR="00306D37" w:rsidRDefault="00306D37" w:rsidP="00306D37">
      <w:pPr>
        <w:contextualSpacing/>
      </w:pPr>
      <w:r>
        <w:t xml:space="preserve">The </w:t>
      </w:r>
      <w:r>
        <w:rPr>
          <w:noProof/>
        </w:rPr>
        <w:drawing>
          <wp:inline distT="0" distB="0" distL="0" distR="0" wp14:anchorId="14CF91B4" wp14:editId="7A155F2F">
            <wp:extent cx="152400" cy="152400"/>
            <wp:effectExtent l="0" t="0" r="0" b="0"/>
            <wp:docPr id="65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Share</w:t>
      </w:r>
      <w:r w:rsidR="0004480F">
        <w:rPr>
          <w:b/>
        </w:rPr>
        <w:t>”</w:t>
      </w:r>
      <w:r>
        <w:t xml:space="preserve"> f</w:t>
      </w:r>
      <w:r w:rsidR="00294100">
        <w:t>unction is called by</w:t>
      </w:r>
      <w:r>
        <w:t xml:space="preserve"> the following </w:t>
      </w:r>
      <w:r w:rsidR="00294100">
        <w:t>functions</w:t>
      </w:r>
      <w:r>
        <w:t>:</w:t>
      </w:r>
    </w:p>
    <w:p w14:paraId="3918BA3E" w14:textId="77777777" w:rsidR="00306D37" w:rsidRPr="00953D23" w:rsidRDefault="00306D37" w:rsidP="0061324D">
      <w:pPr>
        <w:pStyle w:val="ListParagraph"/>
        <w:numPr>
          <w:ilvl w:val="0"/>
          <w:numId w:val="12"/>
        </w:numPr>
        <w:contextualSpacing/>
      </w:pPr>
      <w:r>
        <w:rPr>
          <w:noProof/>
        </w:rPr>
        <w:drawing>
          <wp:inline distT="0" distB="0" distL="0" distR="0" wp14:anchorId="20F18224" wp14:editId="6C1A607D">
            <wp:extent cx="152400" cy="152400"/>
            <wp:effectExtent l="0" t="0" r="0" b="0"/>
            <wp:docPr id="66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04ADA761" w14:textId="77777777" w:rsidR="00393C96" w:rsidRPr="00393C96" w:rsidRDefault="00393C96" w:rsidP="00306D37">
      <w:pPr>
        <w:contextualSpacing/>
      </w:pPr>
    </w:p>
    <w:p w14:paraId="14FAF953" w14:textId="77777777" w:rsidR="001A755C" w:rsidRDefault="001A755C" w:rsidP="00306D37"/>
    <w:p w14:paraId="7B3BAAC2" w14:textId="77777777" w:rsidR="00294100" w:rsidRDefault="00294100" w:rsidP="00294100">
      <w:pPr>
        <w:jc w:val="center"/>
      </w:pPr>
      <w:r>
        <w:rPr>
          <w:noProof/>
        </w:rPr>
        <w:drawing>
          <wp:inline distT="0" distB="0" distL="0" distR="0" wp14:anchorId="4AF48B34" wp14:editId="228D2408">
            <wp:extent cx="6466205" cy="886336"/>
            <wp:effectExtent l="0" t="0" r="0" b="0"/>
            <wp:docPr id="66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3B12CADD"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1BAC0E17" wp14:editId="32A55143">
            <wp:extent cx="152400" cy="152400"/>
            <wp:effectExtent l="0" t="0" r="0" b="0"/>
            <wp:docPr id="66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0B2B4711" wp14:editId="165214D8">
            <wp:extent cx="152400" cy="152400"/>
            <wp:effectExtent l="0" t="0" r="0" b="0"/>
            <wp:docPr id="66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Share</w:t>
      </w:r>
      <w:r w:rsidR="0004480F">
        <w:t>”</w:t>
      </w:r>
    </w:p>
    <w:p w14:paraId="5AFD59D3" w14:textId="77777777" w:rsidR="00306D37" w:rsidRDefault="00306D37" w:rsidP="00306D37">
      <w:pPr>
        <w:contextualSpacing/>
      </w:pPr>
    </w:p>
    <w:p w14:paraId="446BCFD0" w14:textId="77777777" w:rsidR="00F15706" w:rsidRDefault="00E60B64" w:rsidP="00783BCF">
      <w:pPr>
        <w:pStyle w:val="Heading3"/>
      </w:pPr>
      <w:r>
        <w:t>Function Interfaces</w:t>
      </w:r>
    </w:p>
    <w:p w14:paraId="7710486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83ED900" w14:textId="77777777" w:rsidTr="0082668D">
        <w:trPr>
          <w:trHeight w:val="260"/>
        </w:trPr>
        <w:tc>
          <w:tcPr>
            <w:tcW w:w="2547" w:type="dxa"/>
            <w:shd w:val="clear" w:color="auto" w:fill="D9D9D9" w:themeFill="background1" w:themeFillShade="D9"/>
            <w:noWrap/>
            <w:hideMark/>
          </w:tcPr>
          <w:p w14:paraId="46B7BD6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1EA655A"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95995E8" w14:textId="77777777" w:rsidTr="0082668D">
        <w:trPr>
          <w:trHeight w:val="410"/>
        </w:trPr>
        <w:tc>
          <w:tcPr>
            <w:tcW w:w="2547" w:type="dxa"/>
            <w:noWrap/>
          </w:tcPr>
          <w:p w14:paraId="4E17D4C1" w14:textId="77777777" w:rsidR="0082668D" w:rsidRDefault="0082668D" w:rsidP="00BC57B1">
            <w:pPr>
              <w:contextualSpacing/>
              <w:rPr>
                <w:rFonts w:cs="Arial"/>
              </w:rPr>
            </w:pPr>
            <w:r w:rsidRPr="00275823">
              <w:rPr>
                <w:rFonts w:cs="Arial"/>
              </w:rPr>
              <w:t>Share_Command</w:t>
            </w:r>
          </w:p>
          <w:p w14:paraId="0349BE58" w14:textId="77777777" w:rsidR="0082668D" w:rsidRDefault="0082668D" w:rsidP="00BC57B1">
            <w:pPr>
              <w:contextualSpacing/>
              <w:rPr>
                <w:rFonts w:cs="Arial"/>
              </w:rPr>
            </w:pPr>
            <w:r>
              <w:rPr>
                <w:rFonts w:cs="Arial"/>
              </w:rPr>
              <w:t>Type:</w:t>
            </w:r>
          </w:p>
          <w:p w14:paraId="3F17DB5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65F668C0" wp14:editId="391D7620">
                  <wp:extent cx="152400" cy="152400"/>
                  <wp:effectExtent l="0" t="0" r="0" b="0"/>
                  <wp:docPr id="668" name="Picture -838870585.jpg" descr="-838870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83887058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c624dac7eeb30827ce6307635d8dccc" w:history="1">
              <w:r>
                <w:rPr>
                  <w:rStyle w:val="Hyperlink"/>
                  <w:rFonts w:cs="Arial"/>
                </w:rPr>
                <w:t>Share_Command_ET</w:t>
              </w:r>
            </w:hyperlink>
          </w:p>
        </w:tc>
        <w:tc>
          <w:tcPr>
            <w:tcW w:w="7654" w:type="dxa"/>
          </w:tcPr>
          <w:p w14:paraId="11472468" w14:textId="77777777" w:rsidR="0082668D" w:rsidRDefault="0082668D" w:rsidP="00BC57B1">
            <w:pPr>
              <w:rPr>
                <w:rFonts w:cs="Arial"/>
              </w:rPr>
            </w:pPr>
            <w:r>
              <w:rPr>
                <w:rFonts w:cs="Arial"/>
              </w:rPr>
              <w:t>Signal Description:</w:t>
            </w:r>
          </w:p>
          <w:p w14:paraId="714C54F0" w14:textId="77777777" w:rsidR="0082668D" w:rsidRDefault="0082668D" w:rsidP="00BC57B1">
            <w:pPr>
              <w:rPr>
                <w:rFonts w:cs="Arial"/>
              </w:rPr>
            </w:pPr>
            <w:r w:rsidRPr="00275823">
              <w:rPr>
                <w:rFonts w:cs="Arial"/>
              </w:rPr>
              <w:t>Encoding Type for Request Share Command (Physical Touch)</w:t>
            </w:r>
          </w:p>
          <w:p w14:paraId="18636D02" w14:textId="77777777" w:rsidR="0082668D" w:rsidRDefault="0082668D" w:rsidP="00BC57B1">
            <w:pPr>
              <w:rPr>
                <w:rFonts w:cs="Arial"/>
              </w:rPr>
            </w:pPr>
          </w:p>
        </w:tc>
      </w:tr>
    </w:tbl>
    <w:p w14:paraId="3CD8B741" w14:textId="77777777" w:rsidR="0082668D" w:rsidRDefault="0082668D" w:rsidP="00A7465B">
      <w:pPr>
        <w:contextualSpacing/>
        <w:rPr>
          <w:rFonts w:cs="Arial"/>
        </w:rPr>
      </w:pPr>
    </w:p>
    <w:p w14:paraId="60FB078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5957A44" w14:textId="77777777" w:rsidTr="00CD7DFE">
        <w:trPr>
          <w:trHeight w:val="260"/>
        </w:trPr>
        <w:tc>
          <w:tcPr>
            <w:tcW w:w="2689" w:type="dxa"/>
            <w:shd w:val="clear" w:color="auto" w:fill="D9D9D9" w:themeFill="background1" w:themeFillShade="D9"/>
            <w:noWrap/>
            <w:hideMark/>
          </w:tcPr>
          <w:p w14:paraId="195C10B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BF949E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3CD1BC4" w14:textId="77777777" w:rsidTr="00CD7DFE">
        <w:trPr>
          <w:trHeight w:val="410"/>
        </w:trPr>
        <w:tc>
          <w:tcPr>
            <w:tcW w:w="2689" w:type="dxa"/>
            <w:noWrap/>
          </w:tcPr>
          <w:p w14:paraId="728037AD" w14:textId="77777777" w:rsidR="00CD7DFE" w:rsidRDefault="00CD7DFE" w:rsidP="00BC57B1">
            <w:pPr>
              <w:contextualSpacing/>
              <w:rPr>
                <w:rFonts w:cs="Arial"/>
              </w:rPr>
            </w:pPr>
            <w:r>
              <w:rPr>
                <w:rFonts w:cs="Arial"/>
              </w:rPr>
              <w:t>Share_Rq</w:t>
            </w:r>
          </w:p>
          <w:p w14:paraId="3BE4D1CC" w14:textId="77777777" w:rsidR="00CD7DFE" w:rsidRDefault="00CD7DFE" w:rsidP="00BC57B1">
            <w:pPr>
              <w:contextualSpacing/>
              <w:rPr>
                <w:rFonts w:cs="Arial"/>
              </w:rPr>
            </w:pPr>
            <w:r>
              <w:rPr>
                <w:rFonts w:cs="Arial"/>
              </w:rPr>
              <w:t>Type:</w:t>
            </w:r>
          </w:p>
          <w:p w14:paraId="545152F4" w14:textId="77777777" w:rsidR="00CD7DFE" w:rsidRDefault="00CD7DFE" w:rsidP="00BC57B1">
            <w:pPr>
              <w:contextualSpacing/>
              <w:rPr>
                <w:rFonts w:cs="Arial"/>
              </w:rPr>
            </w:pPr>
            <w:r>
              <w:rPr>
                <w:noProof/>
              </w:rPr>
              <w:drawing>
                <wp:inline distT="0" distB="0" distL="0" distR="0" wp14:anchorId="3A498470" wp14:editId="316A9C39">
                  <wp:extent cx="152400" cy="152400"/>
                  <wp:effectExtent l="0" t="0" r="0" b="0"/>
                  <wp:docPr id="67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5a69051b1e47f2294d8b9e98f810176e" w:history="1">
              <w:r>
                <w:rPr>
                  <w:rStyle w:val="Hyperlink"/>
                  <w:rFonts w:cs="Arial"/>
                </w:rPr>
                <w:t>BLE_Share_Rq_ET</w:t>
              </w:r>
            </w:hyperlink>
          </w:p>
        </w:tc>
        <w:tc>
          <w:tcPr>
            <w:tcW w:w="7512" w:type="dxa"/>
            <w:noWrap/>
          </w:tcPr>
          <w:p w14:paraId="4EE83E4B" w14:textId="77777777" w:rsidR="00CD7DFE" w:rsidRDefault="00CD7DFE" w:rsidP="00BC57B1">
            <w:pPr>
              <w:rPr>
                <w:rFonts w:cs="Arial"/>
              </w:rPr>
            </w:pPr>
            <w:r>
              <w:rPr>
                <w:rFonts w:cs="Arial"/>
              </w:rPr>
              <w:t>Signal Description:</w:t>
            </w:r>
          </w:p>
          <w:p w14:paraId="3EAAB36A" w14:textId="77777777" w:rsidR="00CD7DFE" w:rsidRDefault="00CD7DFE" w:rsidP="00BC57B1">
            <w:pPr>
              <w:rPr>
                <w:rFonts w:cs="Arial"/>
              </w:rPr>
            </w:pPr>
            <w:r>
              <w:rPr>
                <w:rFonts w:cs="Arial"/>
              </w:rPr>
              <w:t>Encoding Type for Audio Share Response (Accepted/Declined)</w:t>
            </w:r>
          </w:p>
          <w:p w14:paraId="35B1C020" w14:textId="77777777" w:rsidR="00CD7DFE" w:rsidRDefault="00CD7DFE" w:rsidP="00BC57B1">
            <w:pPr>
              <w:rPr>
                <w:rFonts w:cs="Arial"/>
              </w:rPr>
            </w:pPr>
          </w:p>
          <w:p w14:paraId="7F246490" w14:textId="77777777" w:rsidR="00CD7DFE" w:rsidRPr="00275823" w:rsidRDefault="00CD7DFE" w:rsidP="00BC57B1">
            <w:pPr>
              <w:rPr>
                <w:rFonts w:cs="Arial"/>
                <w:color w:val="000000"/>
              </w:rPr>
            </w:pPr>
            <w:r>
              <w:rPr>
                <w:rFonts w:cs="Arial"/>
                <w:color w:val="000000"/>
              </w:rPr>
              <w:t>Sent to:</w:t>
            </w:r>
          </w:p>
          <w:p w14:paraId="3232D975"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1F800E2" wp14:editId="0246D790">
                  <wp:extent cx="152400" cy="152400"/>
                  <wp:effectExtent l="0" t="0" r="0" b="0"/>
                  <wp:docPr id="67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4EAF2C3B" w14:textId="77777777" w:rsidR="00CD7DFE" w:rsidRDefault="00CD7DFE" w:rsidP="00A72B37"/>
    <w:p w14:paraId="3140C134" w14:textId="77777777" w:rsidR="00A72B37" w:rsidRDefault="00A72B37" w:rsidP="00A72B37">
      <w:pPr>
        <w:pStyle w:val="Heading4"/>
      </w:pPr>
      <w:r>
        <w:t>Logical</w:t>
      </w:r>
      <w:r w:rsidRPr="00F15706">
        <w:t xml:space="preserve"> Parameters</w:t>
      </w:r>
    </w:p>
    <w:p w14:paraId="1C40C5B4" w14:textId="77777777" w:rsidR="00A72B37" w:rsidRDefault="00A72B37" w:rsidP="00A72B37"/>
    <w:p w14:paraId="7BED4DB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3B570BAA" w14:textId="77777777" w:rsidTr="00EB7D77">
        <w:trPr>
          <w:trHeight w:val="211"/>
        </w:trPr>
        <w:tc>
          <w:tcPr>
            <w:tcW w:w="2689" w:type="dxa"/>
            <w:shd w:val="clear" w:color="auto" w:fill="D9D9D9" w:themeFill="background1" w:themeFillShade="D9"/>
            <w:noWrap/>
            <w:hideMark/>
          </w:tcPr>
          <w:p w14:paraId="59CCA3E7"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AB8B727"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0F094269" w14:textId="77777777" w:rsidTr="00EB7D77">
        <w:trPr>
          <w:trHeight w:val="410"/>
        </w:trPr>
        <w:tc>
          <w:tcPr>
            <w:tcW w:w="2689" w:type="dxa"/>
            <w:noWrap/>
          </w:tcPr>
          <w:p w14:paraId="156750F4"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7994C1A"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2E008C8" w14:textId="77777777" w:rsidTr="00EB7D77">
        <w:trPr>
          <w:trHeight w:val="410"/>
        </w:trPr>
        <w:tc>
          <w:tcPr>
            <w:tcW w:w="2689" w:type="dxa"/>
            <w:noWrap/>
          </w:tcPr>
          <w:p w14:paraId="71457C2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11B7CA7E" w14:textId="77777777" w:rsidR="009649F4" w:rsidRPr="003F473D" w:rsidRDefault="009649F4" w:rsidP="00EB7D77">
            <w:pPr>
              <w:rPr>
                <w:rFonts w:cs="Arial"/>
                <w:color w:val="000000"/>
                <w:sz w:val="18"/>
                <w:szCs w:val="18"/>
              </w:rPr>
            </w:pPr>
          </w:p>
        </w:tc>
      </w:tr>
    </w:tbl>
    <w:p w14:paraId="77BDC5A8" w14:textId="77777777" w:rsidR="009649F4" w:rsidRDefault="009649F4" w:rsidP="00A72B37"/>
    <w:p w14:paraId="4654B88A" w14:textId="77777777" w:rsidR="00822913" w:rsidRDefault="00822913" w:rsidP="00822913">
      <w:pPr>
        <w:pStyle w:val="Heading3"/>
      </w:pPr>
      <w:r>
        <w:lastRenderedPageBreak/>
        <w:t>Function Modeling</w:t>
      </w:r>
    </w:p>
    <w:p w14:paraId="3B385F5F" w14:textId="77777777" w:rsidR="00EF5443" w:rsidRPr="00C75AE5" w:rsidRDefault="00EF5443" w:rsidP="00EF5443"/>
    <w:p w14:paraId="7CAFA629" w14:textId="77777777" w:rsidR="002D15F6" w:rsidRDefault="002D15F6" w:rsidP="0061324D">
      <w:pPr>
        <w:pStyle w:val="Heading4"/>
        <w:numPr>
          <w:ilvl w:val="3"/>
          <w:numId w:val="4"/>
        </w:numPr>
      </w:pPr>
      <w:r>
        <w:t>Use Cases</w:t>
      </w:r>
    </w:p>
    <w:p w14:paraId="79866D40" w14:textId="77777777" w:rsidR="002D15F6" w:rsidRDefault="002D15F6" w:rsidP="002D15F6"/>
    <w:p w14:paraId="351A21EB"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693FCFA" w14:textId="77777777" w:rsidR="009649F4" w:rsidRDefault="009649F4" w:rsidP="009649F4">
      <w:pPr>
        <w:pStyle w:val="Heading4"/>
        <w:numPr>
          <w:ilvl w:val="3"/>
          <w:numId w:val="4"/>
        </w:numPr>
      </w:pPr>
      <w:r>
        <w:t>State Charts</w:t>
      </w:r>
    </w:p>
    <w:p w14:paraId="365CDD09" w14:textId="77777777" w:rsidR="00195B38" w:rsidRDefault="00195B38" w:rsidP="00A76553">
      <w:pPr>
        <w:contextualSpacing/>
        <w:rPr>
          <w:color w:val="A6A6A6" w:themeColor="background1" w:themeShade="A6"/>
        </w:rPr>
      </w:pPr>
    </w:p>
    <w:p w14:paraId="2398706C"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A1DA405" w14:textId="77777777" w:rsidR="00A76553" w:rsidRPr="00FF5F72" w:rsidRDefault="00A76553" w:rsidP="00A76553">
      <w:pPr>
        <w:contextualSpacing/>
        <w:rPr>
          <w:color w:val="A6A6A6" w:themeColor="background1" w:themeShade="A6"/>
        </w:rPr>
      </w:pPr>
    </w:p>
    <w:p w14:paraId="4E2A23EA" w14:textId="77777777" w:rsidR="00A76553" w:rsidRPr="00004083" w:rsidRDefault="00A76553" w:rsidP="00A76553">
      <w:pPr>
        <w:contextualSpacing/>
        <w:rPr>
          <w:rFonts w:cs="Arial"/>
        </w:rPr>
      </w:pPr>
    </w:p>
    <w:p w14:paraId="41B0A884" w14:textId="77777777" w:rsidR="009649F4" w:rsidRDefault="009649F4" w:rsidP="009649F4">
      <w:pPr>
        <w:pStyle w:val="Heading4"/>
        <w:numPr>
          <w:ilvl w:val="3"/>
          <w:numId w:val="4"/>
        </w:numPr>
      </w:pPr>
      <w:r>
        <w:t>Activity Diagrams</w:t>
      </w:r>
    </w:p>
    <w:p w14:paraId="313DA7FF" w14:textId="77777777" w:rsidR="009649F4" w:rsidRDefault="009649F4" w:rsidP="009649F4"/>
    <w:p w14:paraId="2562A586"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5474CEE2" w14:textId="77777777" w:rsidR="009649F4" w:rsidRPr="00FF5F72" w:rsidRDefault="009649F4" w:rsidP="009649F4">
      <w:pPr>
        <w:contextualSpacing/>
        <w:rPr>
          <w:color w:val="A6A6A6" w:themeColor="background1" w:themeShade="A6"/>
        </w:rPr>
      </w:pPr>
    </w:p>
    <w:p w14:paraId="20319FB3" w14:textId="77777777" w:rsidR="009649F4" w:rsidRDefault="009649F4" w:rsidP="009649F4">
      <w:pPr>
        <w:pStyle w:val="Heading4"/>
        <w:numPr>
          <w:ilvl w:val="3"/>
          <w:numId w:val="4"/>
        </w:numPr>
      </w:pPr>
      <w:r>
        <w:t>Sequence Diagrams</w:t>
      </w:r>
    </w:p>
    <w:p w14:paraId="2AC86993" w14:textId="77777777" w:rsidR="00987D84" w:rsidRPr="00EB7D77" w:rsidRDefault="00987D84" w:rsidP="00EB7D77">
      <w:pPr>
        <w:rPr>
          <w:rStyle w:val="SubtleEmphasis"/>
          <w:i w:val="0"/>
          <w:iCs w:val="0"/>
          <w:color w:val="auto"/>
          <w:highlight w:val="green"/>
        </w:rPr>
      </w:pPr>
    </w:p>
    <w:p w14:paraId="6586F42F"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0552895E" w14:textId="77777777" w:rsidR="00987D84" w:rsidRDefault="00987D84" w:rsidP="00987D84"/>
    <w:p w14:paraId="4A6C89E7" w14:textId="77777777" w:rsidR="009649F4" w:rsidRDefault="009649F4" w:rsidP="009649F4"/>
    <w:p w14:paraId="40F349F2" w14:textId="77777777" w:rsidR="009649F4" w:rsidRDefault="009649F4" w:rsidP="009649F4">
      <w:pPr>
        <w:pStyle w:val="Heading4"/>
        <w:numPr>
          <w:ilvl w:val="3"/>
          <w:numId w:val="4"/>
        </w:numPr>
      </w:pPr>
      <w:r>
        <w:t>Decision Tables</w:t>
      </w:r>
    </w:p>
    <w:p w14:paraId="50689963" w14:textId="77777777" w:rsidR="009649F4" w:rsidRDefault="009649F4" w:rsidP="009649F4"/>
    <w:p w14:paraId="57D147F3" w14:textId="77777777" w:rsidR="00F15706" w:rsidRDefault="00DA0800" w:rsidP="00822913">
      <w:pPr>
        <w:pStyle w:val="Heading3"/>
      </w:pPr>
      <w:r>
        <w:t>Function Requirements</w:t>
      </w:r>
    </w:p>
    <w:p w14:paraId="12C21F14" w14:textId="77777777" w:rsidR="00F15706" w:rsidRDefault="00F15706" w:rsidP="00783BCF">
      <w:pPr>
        <w:pStyle w:val="Heading4"/>
      </w:pPr>
      <w:r>
        <w:t>Functional Requirements</w:t>
      </w:r>
    </w:p>
    <w:p w14:paraId="3C2F0806" w14:textId="77777777" w:rsidR="006E54B3" w:rsidRDefault="00F15706" w:rsidP="006E54B3">
      <w:pPr>
        <w:pStyle w:val="Heading5"/>
      </w:pPr>
      <w:r>
        <w:t>Normal Operation</w:t>
      </w:r>
    </w:p>
    <w:p w14:paraId="7353AC23" w14:textId="77777777" w:rsidR="005961D3" w:rsidRDefault="005961D3" w:rsidP="00BB6A63"/>
    <w:p w14:paraId="6BFFB25F" w14:textId="77777777" w:rsidR="00BB6A63" w:rsidRDefault="00BB6A63" w:rsidP="00BB6A63"/>
    <w:p w14:paraId="4B6AE9DC" w14:textId="77777777" w:rsidR="001F5E54" w:rsidRPr="0017445F" w:rsidRDefault="00AE04B0" w:rsidP="001F5E54">
      <w:pPr>
        <w:pStyle w:val="RERequirement"/>
        <w:shd w:val="clear" w:color="auto" w:fill="F2F2F2" w:themeFill="background1" w:themeFillShade="F2"/>
      </w:pPr>
      <w:r>
        <w:t xml:space="preserve"> MSS Audio 1.1</w:t>
      </w:r>
    </w:p>
    <w:p w14:paraId="5F9A86CB" w14:textId="77777777" w:rsidR="001F5E54" w:rsidRDefault="00AE04B0" w:rsidP="001F5E54">
      <w:pPr>
        <w:rPr>
          <w:rFonts w:cs="Arial"/>
        </w:rPr>
      </w:pPr>
      <w:r>
        <w:rPr>
          <w:rFonts w:cs="Arial"/>
        </w:rPr>
        <w:t>URC shall provide individual control for each zone for passengers.</w:t>
      </w:r>
    </w:p>
    <w:p w14:paraId="46320CD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97DF0C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3479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D0EB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BC1D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9098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can adjust their seat volume with the URC application.</w:t>
            </w:r>
          </w:p>
        </w:tc>
      </w:tr>
      <w:tr w:rsidR="001F5E54" w:rsidRPr="00FD127C" w14:paraId="2471C7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DCA5F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715F3" w14:textId="77777777" w:rsidR="00CA5241" w:rsidRDefault="00CA5241"/>
        </w:tc>
      </w:tr>
      <w:tr w:rsidR="001F5E54" w:rsidRPr="00FD127C" w14:paraId="29C7C4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A54EA"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860D7" w14:textId="77777777" w:rsidR="00CA5241" w:rsidRDefault="00CA5241"/>
        </w:tc>
      </w:tr>
      <w:tr w:rsidR="001F5E54" w:rsidRPr="00FD127C" w14:paraId="62A138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170B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DD57E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82CAE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AFF043" w14:textId="77777777" w:rsidR="00CA5241" w:rsidRDefault="00CA5241"/>
        </w:tc>
      </w:tr>
      <w:tr w:rsidR="001F5E54" w:rsidRPr="00FD127C" w14:paraId="4488C1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F3BD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86DF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C873A5" wp14:editId="0F0973F6">
                  <wp:extent cx="152400" cy="152400"/>
                  <wp:effectExtent l="0" t="0" r="0" b="0"/>
                  <wp:docPr id="674" name="Picture 1787531393.jpg" descr="1787531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787531393.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MUCReq_008 Using FordPass for URC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E9C8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17C90C" w14:textId="77777777" w:rsidR="00CA5241" w:rsidRDefault="00CA5241"/>
        </w:tc>
      </w:tr>
      <w:tr w:rsidR="001F5E54" w:rsidRPr="00FD127C" w14:paraId="10BDC5A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AEE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1B95F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55D25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724B3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D34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A388A5" w14:textId="77777777" w:rsidR="00CA5241" w:rsidRDefault="00CA5241"/>
        </w:tc>
      </w:tr>
      <w:tr w:rsidR="001F5E54" w:rsidRPr="00FD127C" w14:paraId="271CECB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5596B3" w14:textId="77777777" w:rsidR="001F5E54" w:rsidRPr="00FD127C" w:rsidRDefault="00F56C9D"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833F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35341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B1FA74" w14:textId="77777777" w:rsidR="00BB6A63" w:rsidRDefault="00BB6A63" w:rsidP="00BB6A63"/>
    <w:p w14:paraId="15E2030B" w14:textId="77777777" w:rsidR="001F5E54" w:rsidRPr="0017445F" w:rsidRDefault="00AE04B0" w:rsidP="001F5E54">
      <w:pPr>
        <w:pStyle w:val="RERequirement"/>
        <w:shd w:val="clear" w:color="auto" w:fill="F2F2F2" w:themeFill="background1" w:themeFillShade="F2"/>
      </w:pPr>
      <w:bookmarkStart w:id="170" w:name="_c7d36ec05b43fc34fda6d1ffb820e691"/>
      <w:bookmarkEnd w:id="170"/>
      <w:r>
        <w:t xml:space="preserve"> Shared Media 1</w:t>
      </w:r>
    </w:p>
    <w:p w14:paraId="1A9B7ABD" w14:textId="77777777" w:rsidR="001F5E54" w:rsidRDefault="00AE04B0" w:rsidP="001F5E54">
      <w:pPr>
        <w:rPr>
          <w:rFonts w:cs="Arial"/>
        </w:rPr>
      </w:pPr>
      <w:r>
        <w:rPr>
          <w:rFonts w:cs="Arial"/>
        </w:rPr>
        <w:t>URC shall allow passengers to activate the RequestShare and RequestResponse functions to share audio to other zones.</w:t>
      </w:r>
    </w:p>
    <w:p w14:paraId="59C071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EA6E1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EDBE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95B29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F12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3BF3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can share media from their phone to other users.</w:t>
            </w:r>
          </w:p>
        </w:tc>
      </w:tr>
      <w:tr w:rsidR="001F5E54" w:rsidRPr="00FD127C" w14:paraId="485F84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948C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A92D4" w14:textId="77777777" w:rsidR="00CA5241" w:rsidRDefault="00CA5241"/>
        </w:tc>
      </w:tr>
      <w:tr w:rsidR="001F5E54" w:rsidRPr="00FD127C" w14:paraId="3D613E8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79E94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8444E" w14:textId="77777777" w:rsidR="00CA5241" w:rsidRDefault="00CA5241"/>
        </w:tc>
      </w:tr>
      <w:tr w:rsidR="001F5E54" w:rsidRPr="00FD127C" w14:paraId="33A0D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A975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8A8A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B2B7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006149" w14:textId="77777777" w:rsidR="00CA5241" w:rsidRDefault="00CA5241"/>
        </w:tc>
      </w:tr>
      <w:tr w:rsidR="001F5E54" w:rsidRPr="00FD127C" w14:paraId="31433F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F6B6A"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E88AB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E53B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7E6706" w14:textId="77777777" w:rsidR="00CA5241" w:rsidRDefault="00CA5241"/>
        </w:tc>
      </w:tr>
      <w:tr w:rsidR="001F5E54" w:rsidRPr="00FD127C" w14:paraId="405E21E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E12D7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991D2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0E1A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D6DC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C9486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EC7556" w14:textId="77777777" w:rsidR="00CA5241" w:rsidRDefault="00CA5241"/>
        </w:tc>
      </w:tr>
      <w:tr w:rsidR="001F5E54" w:rsidRPr="00FD127C" w14:paraId="2125FDF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47ADED" w14:textId="77777777" w:rsidR="001F5E54" w:rsidRPr="00FD127C" w:rsidRDefault="00F56C9D"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E8457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BE0DD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8CFF84" w14:textId="77777777" w:rsidR="00BB6A63" w:rsidRDefault="00BB6A63" w:rsidP="00BB6A63"/>
    <w:p w14:paraId="41333E6C" w14:textId="77777777" w:rsidR="001F5E54" w:rsidRPr="0017445F" w:rsidRDefault="00AE04B0" w:rsidP="001F5E54">
      <w:pPr>
        <w:pStyle w:val="RERequirement"/>
        <w:shd w:val="clear" w:color="auto" w:fill="F2F2F2" w:themeFill="background1" w:themeFillShade="F2"/>
      </w:pPr>
      <w:bookmarkStart w:id="171" w:name="_2df28f787e6a82444b99e132cb619a20"/>
      <w:bookmarkEnd w:id="171"/>
      <w:r>
        <w:t xml:space="preserve"> MSS Lockout 1</w:t>
      </w:r>
    </w:p>
    <w:p w14:paraId="65EE9C69" w14:textId="77777777" w:rsidR="001F5E54" w:rsidRDefault="00AE04B0" w:rsidP="001F5E54">
      <w:pPr>
        <w:rPr>
          <w:rFonts w:cs="Arial"/>
        </w:rPr>
      </w:pPr>
      <w:r>
        <w:rPr>
          <w:rFonts w:cs="Arial"/>
        </w:rPr>
        <w:t>The MSS Audio System will allow the sharing feature to be disabled</w:t>
      </w:r>
    </w:p>
    <w:p w14:paraId="0DF3468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55A31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E68A5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AB0C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5D81E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CE2F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passengers from sharing audio.</w:t>
            </w:r>
          </w:p>
        </w:tc>
      </w:tr>
      <w:tr w:rsidR="001F5E54" w:rsidRPr="00FD127C" w14:paraId="3672BC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F034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D8F64" w14:textId="77777777" w:rsidR="00CA5241" w:rsidRDefault="00CA5241"/>
        </w:tc>
      </w:tr>
      <w:tr w:rsidR="001F5E54" w:rsidRPr="00FD127C" w14:paraId="3BF11F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95E0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8C101" w14:textId="77777777" w:rsidR="00CA5241" w:rsidRDefault="00CA5241"/>
        </w:tc>
      </w:tr>
      <w:tr w:rsidR="001F5E54" w:rsidRPr="00FD127C" w14:paraId="2DF3C26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D81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79DD8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34837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577D9" w14:textId="77777777" w:rsidR="00CA5241" w:rsidRDefault="00CA5241"/>
        </w:tc>
      </w:tr>
      <w:tr w:rsidR="001F5E54" w:rsidRPr="00FD127C" w14:paraId="281F617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6E6E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8415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B267E0" wp14:editId="6F47EF76">
                  <wp:extent cx="152400" cy="152400"/>
                  <wp:effectExtent l="0" t="0" r="0" b="0"/>
                  <wp:docPr id="676"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2744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A4B0CC" w14:textId="77777777" w:rsidR="00CA5241" w:rsidRDefault="00CA5241"/>
        </w:tc>
      </w:tr>
      <w:tr w:rsidR="001F5E54" w:rsidRPr="00FD127C" w14:paraId="63FF71C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C01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00A17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E783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7B69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4B76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3D4150" w14:textId="77777777" w:rsidR="00CA5241" w:rsidRDefault="00CA5241"/>
        </w:tc>
      </w:tr>
      <w:tr w:rsidR="001F5E54" w:rsidRPr="00FD127C" w14:paraId="6A4C50F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BDBA36" w14:textId="77777777" w:rsidR="001F5E54" w:rsidRPr="00FD127C" w:rsidRDefault="00F56C9D"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D834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C3316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CA947C" w14:textId="77777777" w:rsidR="00BB6A63" w:rsidRDefault="00BB6A63" w:rsidP="00BB6A63"/>
    <w:p w14:paraId="52AF057B" w14:textId="77777777" w:rsidR="001F5E54" w:rsidRPr="0017445F" w:rsidRDefault="00AE04B0" w:rsidP="001F5E54">
      <w:pPr>
        <w:pStyle w:val="RERequirement"/>
        <w:shd w:val="clear" w:color="auto" w:fill="F2F2F2" w:themeFill="background1" w:themeFillShade="F2"/>
      </w:pPr>
      <w:r>
        <w:t xml:space="preserve"> Shared Media 1.5</w:t>
      </w:r>
    </w:p>
    <w:p w14:paraId="1F720E83" w14:textId="77777777" w:rsidR="001F5E54" w:rsidRDefault="00AE04B0" w:rsidP="001F5E54">
      <w:pPr>
        <w:rPr>
          <w:rFonts w:cs="Arial"/>
        </w:rPr>
      </w:pPr>
      <w:r>
        <w:rPr>
          <w:rFonts w:cs="Arial"/>
        </w:rPr>
        <w:t>The MSS Audio System shall only provide the RequestShare function to the first and second row users.</w:t>
      </w:r>
    </w:p>
    <w:p w14:paraId="75A36E5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3F85D9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DB7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00B00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A23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466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Third row users cannot share media due to technical limitations.</w:t>
            </w:r>
          </w:p>
        </w:tc>
      </w:tr>
      <w:tr w:rsidR="001F5E54" w:rsidRPr="00FD127C" w14:paraId="3A3171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E027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0733B" w14:textId="77777777" w:rsidR="00CA5241" w:rsidRDefault="00CA5241"/>
        </w:tc>
      </w:tr>
      <w:tr w:rsidR="001F5E54" w:rsidRPr="00FD127C" w14:paraId="5FF912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DD32B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06FAC" w14:textId="77777777" w:rsidR="00CA5241" w:rsidRDefault="00CA5241"/>
        </w:tc>
      </w:tr>
      <w:tr w:rsidR="001F5E54" w:rsidRPr="00FD127C" w14:paraId="7E4FAE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4FF2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1C303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3192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9DA11" w14:textId="77777777" w:rsidR="00CA5241" w:rsidRDefault="00CA5241"/>
        </w:tc>
      </w:tr>
      <w:tr w:rsidR="001F5E54" w:rsidRPr="00FD127C" w14:paraId="00098E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BBC1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AC6F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0F0E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B71766" w14:textId="77777777" w:rsidR="00CA5241" w:rsidRDefault="00CA5241"/>
        </w:tc>
      </w:tr>
      <w:tr w:rsidR="001F5E54" w:rsidRPr="00FD127C" w14:paraId="126053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ACF4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DEE08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57E38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C106C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2D5AA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FC9802" w14:textId="77777777" w:rsidR="00CA5241" w:rsidRDefault="00CA5241"/>
        </w:tc>
      </w:tr>
      <w:tr w:rsidR="001F5E54" w:rsidRPr="00FD127C" w14:paraId="4B522EE9"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72255D" w14:textId="77777777" w:rsidR="001F5E54" w:rsidRPr="00FD127C" w:rsidRDefault="00F56C9D"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100BCA"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14EA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ADE71DE" w14:textId="77777777" w:rsidR="00BB6A63" w:rsidRDefault="00BB6A63" w:rsidP="00BB6A63"/>
    <w:p w14:paraId="32C32798" w14:textId="77777777" w:rsidR="001F5E54" w:rsidRPr="0017445F" w:rsidRDefault="00AE04B0" w:rsidP="001F5E54">
      <w:pPr>
        <w:pStyle w:val="RERequirement"/>
        <w:shd w:val="clear" w:color="auto" w:fill="F2F2F2" w:themeFill="background1" w:themeFillShade="F2"/>
      </w:pPr>
      <w:r>
        <w:t xml:space="preserve"> MSS Lockout 1.1</w:t>
      </w:r>
    </w:p>
    <w:p w14:paraId="03D2B2D0" w14:textId="77777777" w:rsidR="001F5E54" w:rsidRDefault="00AE04B0" w:rsidP="001F5E54">
      <w:pPr>
        <w:rPr>
          <w:rFonts w:cs="Arial"/>
        </w:rPr>
      </w:pPr>
      <w:r>
        <w:rPr>
          <w:rFonts w:cs="Arial"/>
        </w:rPr>
        <w:t>When global MSS is turned off, the MSS Audio System will disable actions that transition zone mode.</w:t>
      </w:r>
    </w:p>
    <w:p w14:paraId="452278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9E5B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D727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2AF31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2B6C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F1CF6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the ability to enter zone mode.</w:t>
            </w:r>
          </w:p>
        </w:tc>
      </w:tr>
      <w:tr w:rsidR="001F5E54" w:rsidRPr="00FD127C" w14:paraId="27C1B3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0E88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63FFD" w14:textId="77777777" w:rsidR="00CA5241" w:rsidRDefault="00CA5241"/>
        </w:tc>
      </w:tr>
      <w:tr w:rsidR="001F5E54" w:rsidRPr="00FD127C" w14:paraId="155A00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1B0EE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8329A" w14:textId="77777777" w:rsidR="00CA5241" w:rsidRDefault="00CA5241"/>
        </w:tc>
      </w:tr>
      <w:tr w:rsidR="001F5E54" w:rsidRPr="00FD127C" w14:paraId="1B6AD4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713A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9CE7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12EBD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EFA3C8" w14:textId="77777777" w:rsidR="00CA5241" w:rsidRDefault="00CA5241"/>
        </w:tc>
      </w:tr>
      <w:tr w:rsidR="001F5E54" w:rsidRPr="00FD127C" w14:paraId="0ECED24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3BB2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3F6EA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BA8212" wp14:editId="4F1CBE49">
                  <wp:extent cx="152400" cy="152400"/>
                  <wp:effectExtent l="0" t="0" r="0" b="0"/>
                  <wp:docPr id="678"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4F26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535AC9" w14:textId="77777777" w:rsidR="00CA5241" w:rsidRDefault="00CA5241"/>
        </w:tc>
      </w:tr>
      <w:tr w:rsidR="001F5E54" w:rsidRPr="00FD127C" w14:paraId="1374F6F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587A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1191F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9A67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3249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002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2F4B9F" w14:textId="77777777" w:rsidR="00CA5241" w:rsidRDefault="00CA5241"/>
        </w:tc>
      </w:tr>
      <w:tr w:rsidR="001F5E54" w:rsidRPr="00FD127C" w14:paraId="70EF875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324FC6" w14:textId="77777777" w:rsidR="001F5E54" w:rsidRPr="00FD127C" w:rsidRDefault="00F56C9D"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B18B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5F669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2828AA" w14:textId="77777777" w:rsidR="00BB6A63" w:rsidRDefault="00BB6A63" w:rsidP="00BB6A63"/>
    <w:p w14:paraId="0FACD89A" w14:textId="77777777" w:rsidR="001F5E54" w:rsidRPr="0017445F" w:rsidRDefault="00AE04B0" w:rsidP="001F5E54">
      <w:pPr>
        <w:pStyle w:val="RERequirement"/>
        <w:shd w:val="clear" w:color="auto" w:fill="F2F2F2" w:themeFill="background1" w:themeFillShade="F2"/>
      </w:pPr>
      <w:r>
        <w:t xml:space="preserve"> Shared Media 1.1</w:t>
      </w:r>
    </w:p>
    <w:p w14:paraId="74FE536D" w14:textId="77777777" w:rsidR="001F5E54" w:rsidRDefault="00AE04B0" w:rsidP="001F5E54">
      <w:pPr>
        <w:rPr>
          <w:rFonts w:cs="Arial"/>
        </w:rPr>
      </w:pPr>
      <w:r>
        <w:rPr>
          <w:rFonts w:cs="Arial"/>
        </w:rPr>
        <w:t>URC, the MSS Audio System, and Infotainment system shall allow users to exit audio sharing with the RequestShare, RouteAudio, and PlayAudio functions.</w:t>
      </w:r>
    </w:p>
    <w:p w14:paraId="5BD361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4F5EB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B858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4903A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1934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C143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 can stop listening to music that is shared to them.</w:t>
            </w:r>
          </w:p>
        </w:tc>
      </w:tr>
      <w:tr w:rsidR="001F5E54" w:rsidRPr="00FD127C" w14:paraId="3A23C6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D52B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B1365" w14:textId="77777777" w:rsidR="00CA5241" w:rsidRDefault="00CA5241"/>
        </w:tc>
      </w:tr>
      <w:tr w:rsidR="001F5E54" w:rsidRPr="00FD127C" w14:paraId="5EE01D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5DC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37585" w14:textId="77777777" w:rsidR="00CA5241" w:rsidRDefault="00CA5241"/>
        </w:tc>
      </w:tr>
      <w:tr w:rsidR="001F5E54" w:rsidRPr="00FD127C" w14:paraId="0A9FBC3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3001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7069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483F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805B4" w14:textId="77777777" w:rsidR="00CA5241" w:rsidRDefault="00CA5241"/>
        </w:tc>
      </w:tr>
      <w:tr w:rsidR="001F5E54" w:rsidRPr="00FD127C" w14:paraId="0AAFF5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413B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56B3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EC9A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A55F1" w14:textId="77777777" w:rsidR="00CA5241" w:rsidRDefault="00CA5241"/>
        </w:tc>
      </w:tr>
      <w:tr w:rsidR="001F5E54" w:rsidRPr="00FD127C" w14:paraId="4F3E670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1339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D4C26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31E8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5C60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7A98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26C38" w14:textId="77777777" w:rsidR="00CA5241" w:rsidRDefault="00CA5241"/>
        </w:tc>
      </w:tr>
      <w:tr w:rsidR="001F5E54" w:rsidRPr="00FD127C" w14:paraId="1A07999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024FDB" w14:textId="77777777" w:rsidR="001F5E54" w:rsidRPr="00FD127C" w:rsidRDefault="00F56C9D"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BE4AC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47229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09CAE78" w14:textId="77777777" w:rsidR="00BB6A63" w:rsidRDefault="00BB6A63" w:rsidP="00BB6A63"/>
    <w:p w14:paraId="05DDFF4C" w14:textId="77777777" w:rsidR="001F5E54" w:rsidRPr="0017445F" w:rsidRDefault="00AE04B0" w:rsidP="001F5E54">
      <w:pPr>
        <w:pStyle w:val="RERequirement"/>
        <w:shd w:val="clear" w:color="auto" w:fill="F2F2F2" w:themeFill="background1" w:themeFillShade="F2"/>
      </w:pPr>
      <w:r>
        <w:t xml:space="preserve"> Shared Media 1.4</w:t>
      </w:r>
    </w:p>
    <w:p w14:paraId="3097C7F3" w14:textId="77777777" w:rsidR="001F5E54" w:rsidRDefault="00AE04B0" w:rsidP="001F5E54">
      <w:pPr>
        <w:rPr>
          <w:rFonts w:cs="Arial"/>
        </w:rPr>
      </w:pPr>
      <w:r>
        <w:rPr>
          <w:rFonts w:cs="Arial"/>
        </w:rPr>
        <w:lastRenderedPageBreak/>
        <w:t>The MSS Audio System shall resume with shared audio when a user's phonecall status becomes inactive and when there is no change in the media being played.</w:t>
      </w:r>
    </w:p>
    <w:p w14:paraId="49DE77B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CD038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46BE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895A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0DB80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89CF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Once a user ends a phone call, their music will continue to play</w:t>
            </w:r>
          </w:p>
        </w:tc>
      </w:tr>
      <w:tr w:rsidR="001F5E54" w:rsidRPr="00FD127C" w14:paraId="0C6F90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F8FD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D6CB2" w14:textId="77777777" w:rsidR="00CA5241" w:rsidRDefault="00CA5241"/>
        </w:tc>
      </w:tr>
      <w:tr w:rsidR="001F5E54" w:rsidRPr="00FD127C" w14:paraId="28F4A4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576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04930" w14:textId="77777777" w:rsidR="00CA5241" w:rsidRDefault="00CA5241"/>
        </w:tc>
      </w:tr>
      <w:tr w:rsidR="001F5E54" w:rsidRPr="00FD127C" w14:paraId="2EBF5A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A91B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60E5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4059F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C96F4B" w14:textId="77777777" w:rsidR="00CA5241" w:rsidRDefault="00CA5241"/>
        </w:tc>
      </w:tr>
      <w:tr w:rsidR="001F5E54" w:rsidRPr="00FD127C" w14:paraId="610455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F43B1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B655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BB131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D94A4E" w14:textId="77777777" w:rsidR="00CA5241" w:rsidRDefault="00CA5241"/>
        </w:tc>
      </w:tr>
      <w:tr w:rsidR="001F5E54" w:rsidRPr="00FD127C" w14:paraId="2FF69B0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4173D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064EE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D021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67CA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9115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DC4958" w14:textId="77777777" w:rsidR="00CA5241" w:rsidRDefault="00CA5241"/>
        </w:tc>
      </w:tr>
      <w:tr w:rsidR="001F5E54" w:rsidRPr="00FD127C" w14:paraId="5DDD4FD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A5F7CB" w14:textId="77777777" w:rsidR="001F5E54" w:rsidRPr="00FD127C" w:rsidRDefault="00F56C9D"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1FEC9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3CE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4CC865" w14:textId="77777777" w:rsidR="00BB6A63" w:rsidRDefault="00BB6A63" w:rsidP="00BB6A63"/>
    <w:p w14:paraId="32B083A3" w14:textId="77777777" w:rsidR="001F5E54" w:rsidRPr="0017445F" w:rsidRDefault="00AE04B0" w:rsidP="001F5E54">
      <w:pPr>
        <w:pStyle w:val="RERequirement"/>
        <w:shd w:val="clear" w:color="auto" w:fill="F2F2F2" w:themeFill="background1" w:themeFillShade="F2"/>
      </w:pPr>
      <w:bookmarkStart w:id="172" w:name="_952748b42395673dc0cc8eb8edd02d92"/>
      <w:bookmarkEnd w:id="172"/>
      <w:r>
        <w:t xml:space="preserve"> MSS Lockout 1.2</w:t>
      </w:r>
    </w:p>
    <w:p w14:paraId="38B6DFDA" w14:textId="77777777" w:rsidR="001F5E54" w:rsidRDefault="00AE04B0" w:rsidP="001F5E54">
      <w:pPr>
        <w:rPr>
          <w:rFonts w:cs="Arial"/>
        </w:rPr>
      </w:pPr>
      <w:r>
        <w:rPr>
          <w:rFonts w:cs="Arial"/>
        </w:rPr>
        <w:t>When global MSS is turned off, the MSS Audio System will not allow users to share audio to a zone or take phone calls through the seat speakers.</w:t>
      </w:r>
    </w:p>
    <w:p w14:paraId="5AB68D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EC06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6529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9521B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B6AF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415B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the ability to play audio in individual seats.</w:t>
            </w:r>
          </w:p>
        </w:tc>
      </w:tr>
      <w:tr w:rsidR="001F5E54" w:rsidRPr="00FD127C" w14:paraId="713CA6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EECC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EA640" w14:textId="77777777" w:rsidR="00CA5241" w:rsidRDefault="00CA5241"/>
        </w:tc>
      </w:tr>
      <w:tr w:rsidR="001F5E54" w:rsidRPr="00FD127C" w14:paraId="690C2D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850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A58C83" w14:textId="77777777" w:rsidR="00CA5241" w:rsidRDefault="00CA5241"/>
        </w:tc>
      </w:tr>
      <w:tr w:rsidR="001F5E54" w:rsidRPr="00FD127C" w14:paraId="3F12E3A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AD1B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BB40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5DE2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599E19" w14:textId="77777777" w:rsidR="00CA5241" w:rsidRDefault="00CA5241"/>
        </w:tc>
      </w:tr>
      <w:tr w:rsidR="001F5E54" w:rsidRPr="00FD127C" w14:paraId="742823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4247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85FF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CBCD6E1" wp14:editId="138C3FD8">
                  <wp:extent cx="152400" cy="152400"/>
                  <wp:effectExtent l="0" t="0" r="0" b="0"/>
                  <wp:docPr id="680"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B68C6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35270E" w14:textId="77777777" w:rsidR="00CA5241" w:rsidRDefault="00CA5241"/>
        </w:tc>
      </w:tr>
      <w:tr w:rsidR="001F5E54" w:rsidRPr="00FD127C" w14:paraId="73F4B0F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8751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E00AD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C58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A49AC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19F9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4A759" w14:textId="77777777" w:rsidR="00CA5241" w:rsidRDefault="00CA5241"/>
        </w:tc>
      </w:tr>
      <w:tr w:rsidR="001F5E54" w:rsidRPr="00FD127C" w14:paraId="4576B6C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36A178" w14:textId="77777777" w:rsidR="001F5E54" w:rsidRPr="00FD127C" w:rsidRDefault="00F56C9D"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DD3E0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2612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4E589D" w14:textId="77777777" w:rsidR="00F15706" w:rsidRDefault="00F15706" w:rsidP="00783BCF">
      <w:pPr>
        <w:pStyle w:val="Heading5"/>
      </w:pPr>
      <w:r>
        <w:t>Error Handling</w:t>
      </w:r>
    </w:p>
    <w:p w14:paraId="36AA6FF4" w14:textId="77777777" w:rsidR="005961D3" w:rsidRDefault="005961D3" w:rsidP="00BB6A63"/>
    <w:p w14:paraId="4395B34A" w14:textId="77777777" w:rsidR="005961D3" w:rsidRDefault="005961D3" w:rsidP="005961D3">
      <w:pPr>
        <w:rPr>
          <w:color w:val="A6A6A6" w:themeColor="background1" w:themeShade="A6"/>
        </w:rPr>
      </w:pPr>
      <w:r>
        <w:rPr>
          <w:color w:val="A6A6A6" w:themeColor="background1" w:themeShade="A6"/>
        </w:rPr>
        <w:t>No Error Handling Requirements specified.</w:t>
      </w:r>
    </w:p>
    <w:p w14:paraId="610BFAF1" w14:textId="77777777" w:rsidR="00DD7D94" w:rsidRDefault="00DD7D94" w:rsidP="00DD7D94">
      <w:pPr>
        <w:pStyle w:val="Heading4"/>
      </w:pPr>
      <w:r>
        <w:t>Non-Functional Requirements</w:t>
      </w:r>
    </w:p>
    <w:p w14:paraId="23A6E052" w14:textId="77777777" w:rsidR="005961D3" w:rsidRDefault="005961D3" w:rsidP="00BB6A63"/>
    <w:p w14:paraId="53F86B6D" w14:textId="77777777" w:rsidR="005961D3" w:rsidRDefault="005961D3" w:rsidP="005961D3">
      <w:pPr>
        <w:rPr>
          <w:color w:val="A6A6A6" w:themeColor="background1" w:themeShade="A6"/>
        </w:rPr>
      </w:pPr>
      <w:r>
        <w:rPr>
          <w:color w:val="A6A6A6" w:themeColor="background1" w:themeShade="A6"/>
        </w:rPr>
        <w:t>No Non-Functional Requirements specified.</w:t>
      </w:r>
    </w:p>
    <w:p w14:paraId="7C3E12EE" w14:textId="77777777" w:rsidR="00DF462B" w:rsidRDefault="00427220" w:rsidP="00DF462B">
      <w:pPr>
        <w:pStyle w:val="Heading4"/>
      </w:pPr>
      <w:r>
        <w:t>Functional</w:t>
      </w:r>
      <w:r w:rsidR="00DF462B">
        <w:t xml:space="preserve"> Safety Requirements</w:t>
      </w:r>
    </w:p>
    <w:p w14:paraId="74692899" w14:textId="77777777" w:rsidR="00DF462B" w:rsidRDefault="00DF462B" w:rsidP="00DF462B">
      <w:pPr>
        <w:rPr>
          <w:highlight w:val="yellow"/>
        </w:rPr>
      </w:pPr>
    </w:p>
    <w:p w14:paraId="0147646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AE38FC6" w14:textId="77777777" w:rsidR="00DD7D94" w:rsidRDefault="00DD7D94" w:rsidP="00DD7D94">
      <w:pPr>
        <w:pStyle w:val="Heading4"/>
      </w:pPr>
      <w:r>
        <w:t>Other Requirements</w:t>
      </w:r>
    </w:p>
    <w:p w14:paraId="770F55ED" w14:textId="77777777" w:rsidR="00DD7D94" w:rsidRDefault="00DD7D94" w:rsidP="00DD7D94">
      <w:pPr>
        <w:pStyle w:val="Heading5"/>
      </w:pPr>
      <w:r>
        <w:t>Design Requirements</w:t>
      </w:r>
    </w:p>
    <w:p w14:paraId="226056E1" w14:textId="77777777" w:rsidR="005961D3" w:rsidRDefault="005961D3" w:rsidP="00CA4A62"/>
    <w:p w14:paraId="64F1B5A6" w14:textId="77777777" w:rsidR="005961D3" w:rsidRDefault="005961D3" w:rsidP="005961D3">
      <w:pPr>
        <w:rPr>
          <w:color w:val="A6A6A6" w:themeColor="background1" w:themeShade="A6"/>
        </w:rPr>
      </w:pPr>
      <w:r>
        <w:rPr>
          <w:color w:val="A6A6A6" w:themeColor="background1" w:themeShade="A6"/>
        </w:rPr>
        <w:t>No Design Requirements specified.</w:t>
      </w:r>
    </w:p>
    <w:p w14:paraId="27D29F30" w14:textId="77777777" w:rsidR="00CA4A62" w:rsidRDefault="00CA4A62" w:rsidP="00CA4A62">
      <w:pPr>
        <w:pStyle w:val="Heading4"/>
      </w:pPr>
      <w:r>
        <w:t>Uncategorized Requirements</w:t>
      </w:r>
    </w:p>
    <w:p w14:paraId="5631ADE8" w14:textId="77777777" w:rsidR="005961D3" w:rsidRDefault="005961D3" w:rsidP="00CA4A62"/>
    <w:p w14:paraId="4AE98355" w14:textId="77777777" w:rsidR="001F5E54" w:rsidRPr="0017445F" w:rsidRDefault="00AE04B0" w:rsidP="001F5E54">
      <w:pPr>
        <w:pStyle w:val="RERequirement"/>
        <w:shd w:val="clear" w:color="auto" w:fill="F2F2F2" w:themeFill="background1" w:themeFillShade="F2"/>
      </w:pPr>
      <w:r>
        <w:t xml:space="preserve"> Shared Media 1.3</w:t>
      </w:r>
    </w:p>
    <w:p w14:paraId="7B603CDA" w14:textId="77777777" w:rsidR="001F5E54" w:rsidRDefault="00AE04B0" w:rsidP="001F5E54">
      <w:pPr>
        <w:rPr>
          <w:rFonts w:cs="Arial"/>
        </w:rPr>
      </w:pPr>
      <w:r>
        <w:rPr>
          <w:rFonts w:cs="Arial"/>
        </w:rPr>
        <w:t>IVI system shall provide the driver the ability to decline listening to shared content with the RequestResponse function.</w:t>
      </w:r>
    </w:p>
    <w:p w14:paraId="360B636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A5292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0D84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8E172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289A9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FF33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able to deny music shares.</w:t>
            </w:r>
          </w:p>
        </w:tc>
      </w:tr>
      <w:tr w:rsidR="001F5E54" w:rsidRPr="00FD127C" w14:paraId="1C5DC5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E6C85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A1C70B" w14:textId="77777777" w:rsidR="00CA5241" w:rsidRDefault="00CA5241"/>
        </w:tc>
      </w:tr>
      <w:tr w:rsidR="001F5E54" w:rsidRPr="00FD127C" w14:paraId="701882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96ED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E9AE0" w14:textId="77777777" w:rsidR="00CA5241" w:rsidRDefault="00CA5241"/>
        </w:tc>
      </w:tr>
      <w:tr w:rsidR="001F5E54" w:rsidRPr="00FD127C" w14:paraId="5C47EF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6597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3B0E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5635B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572589" w14:textId="77777777" w:rsidR="00CA5241" w:rsidRDefault="00CA5241"/>
        </w:tc>
      </w:tr>
      <w:tr w:rsidR="001F5E54" w:rsidRPr="00FD127C" w14:paraId="552455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18AF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C179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91E61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356305" w14:textId="77777777" w:rsidR="00CA5241" w:rsidRDefault="00CA5241"/>
        </w:tc>
      </w:tr>
      <w:tr w:rsidR="001F5E54" w:rsidRPr="00FD127C" w14:paraId="72A65C5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814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36B7D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3737A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FC4C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0C294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998594" w14:textId="77777777" w:rsidR="00CA5241" w:rsidRDefault="00CA5241"/>
        </w:tc>
      </w:tr>
      <w:tr w:rsidR="001F5E54" w:rsidRPr="00FD127C" w14:paraId="5C15F28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31BD83" w14:textId="77777777" w:rsidR="001F5E54" w:rsidRPr="00FD127C" w:rsidRDefault="00F56C9D"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03C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EB8D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074BDD" w14:textId="77777777" w:rsidR="001F5E54" w:rsidRPr="0017445F" w:rsidRDefault="00AE04B0" w:rsidP="001F5E54">
      <w:pPr>
        <w:pStyle w:val="RERequirement"/>
        <w:shd w:val="clear" w:color="auto" w:fill="F2F2F2" w:themeFill="background1" w:themeFillShade="F2"/>
      </w:pPr>
      <w:r>
        <w:t xml:space="preserve"> Shared Media 1.9</w:t>
      </w:r>
    </w:p>
    <w:p w14:paraId="1FF6370D" w14:textId="77777777" w:rsidR="001F5E54" w:rsidRDefault="00AE04B0" w:rsidP="001F5E54">
      <w:pPr>
        <w:rPr>
          <w:rFonts w:cs="Arial"/>
        </w:rPr>
      </w:pPr>
      <w:r>
        <w:rPr>
          <w:rFonts w:cs="Arial"/>
        </w:rPr>
        <w:t>The IVI system shall prompt the driver for the RequestReponse function if the media share changes driver audio.</w:t>
      </w:r>
    </w:p>
    <w:p w14:paraId="43AAB86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20FF0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720B1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033AA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E4587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23AB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will receive a prompt whenever a share request affects driver audio.</w:t>
            </w:r>
          </w:p>
        </w:tc>
      </w:tr>
      <w:tr w:rsidR="001F5E54" w:rsidRPr="00FD127C" w14:paraId="2C9681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5E61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989C1" w14:textId="77777777" w:rsidR="00CA5241" w:rsidRDefault="00CA5241"/>
        </w:tc>
      </w:tr>
      <w:tr w:rsidR="001F5E54" w:rsidRPr="00FD127C" w14:paraId="1C07D8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7D52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804AA" w14:textId="77777777" w:rsidR="00CA5241" w:rsidRDefault="00CA5241"/>
        </w:tc>
      </w:tr>
      <w:tr w:rsidR="001F5E54" w:rsidRPr="00FD127C" w14:paraId="636BD8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68E1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58EC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419E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36F90" w14:textId="77777777" w:rsidR="00CA5241" w:rsidRDefault="00CA5241"/>
        </w:tc>
      </w:tr>
      <w:tr w:rsidR="001F5E54" w:rsidRPr="00FD127C" w14:paraId="0D8752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45E4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2C10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3442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82A9B" w14:textId="77777777" w:rsidR="00CA5241" w:rsidRDefault="00CA5241"/>
        </w:tc>
      </w:tr>
      <w:tr w:rsidR="001F5E54" w:rsidRPr="00FD127C" w14:paraId="11B7426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6B483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DBC6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14FC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F2E8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F907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9329CB" w14:textId="77777777" w:rsidR="00CA5241" w:rsidRDefault="00CA5241"/>
        </w:tc>
      </w:tr>
      <w:tr w:rsidR="001F5E54" w:rsidRPr="00FD127C" w14:paraId="35D844B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7BA51D" w14:textId="77777777" w:rsidR="001F5E54" w:rsidRPr="00FD127C" w:rsidRDefault="00F56C9D"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A23C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BA4A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D07DA4" w14:textId="77777777" w:rsidR="001F5E54" w:rsidRPr="0017445F" w:rsidRDefault="00AE04B0" w:rsidP="001F5E54">
      <w:pPr>
        <w:pStyle w:val="RERequirement"/>
        <w:shd w:val="clear" w:color="auto" w:fill="F2F2F2" w:themeFill="background1" w:themeFillShade="F2"/>
      </w:pPr>
      <w:r>
        <w:t xml:space="preserve"> Shared Media 1.7</w:t>
      </w:r>
    </w:p>
    <w:p w14:paraId="0D70C4AA" w14:textId="77777777" w:rsidR="001F5E54" w:rsidRDefault="00AE04B0" w:rsidP="001F5E54">
      <w:pPr>
        <w:rPr>
          <w:rFonts w:cs="Arial"/>
        </w:rPr>
      </w:pPr>
      <w:r>
        <w:rPr>
          <w:rFonts w:cs="Arial"/>
        </w:rPr>
        <w:t>The MSS Audio System shall prompt the driver via the IVI system to accept/deny share requests from other passengers with the RequestResponse function.</w:t>
      </w:r>
    </w:p>
    <w:p w14:paraId="3A35573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16FC3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5EDDC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175C3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B1069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719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Any passenger share requests in cabin mode will prompt the driver to accept/deny.</w:t>
            </w:r>
          </w:p>
        </w:tc>
      </w:tr>
      <w:tr w:rsidR="001F5E54" w:rsidRPr="00FD127C" w14:paraId="7224F0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6863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6C80A" w14:textId="77777777" w:rsidR="00CA5241" w:rsidRDefault="00CA5241"/>
        </w:tc>
      </w:tr>
      <w:tr w:rsidR="001F5E54" w:rsidRPr="00FD127C" w14:paraId="07389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DED1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BD0A14" w14:textId="77777777" w:rsidR="00CA5241" w:rsidRDefault="00CA5241"/>
        </w:tc>
      </w:tr>
      <w:tr w:rsidR="001F5E54" w:rsidRPr="00FD127C" w14:paraId="2E357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5F03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E0EC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8DD9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DA2E77" w14:textId="77777777" w:rsidR="00CA5241" w:rsidRDefault="00CA5241"/>
        </w:tc>
      </w:tr>
      <w:tr w:rsidR="001F5E54" w:rsidRPr="00FD127C" w14:paraId="1F1360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B0BD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18F0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6885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E34678" w14:textId="77777777" w:rsidR="00CA5241" w:rsidRDefault="00CA5241"/>
        </w:tc>
      </w:tr>
      <w:tr w:rsidR="001F5E54" w:rsidRPr="00FD127C" w14:paraId="71F173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2B89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1FED0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497D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1970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AC5E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7D05D" w14:textId="77777777" w:rsidR="00CA5241" w:rsidRDefault="00CA5241"/>
        </w:tc>
      </w:tr>
      <w:tr w:rsidR="001F5E54" w:rsidRPr="00FD127C" w14:paraId="249F72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F073CA" w14:textId="77777777" w:rsidR="001F5E54" w:rsidRPr="00FD127C" w:rsidRDefault="00F56C9D"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96FD9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8BC2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F9020E" w14:textId="77777777" w:rsidR="001F5E54" w:rsidRPr="0017445F" w:rsidRDefault="00AE04B0" w:rsidP="001F5E54">
      <w:pPr>
        <w:pStyle w:val="RERequirement"/>
        <w:shd w:val="clear" w:color="auto" w:fill="F2F2F2" w:themeFill="background1" w:themeFillShade="F2"/>
      </w:pPr>
      <w:r>
        <w:t xml:space="preserve"> Shared Media 1.8</w:t>
      </w:r>
    </w:p>
    <w:p w14:paraId="52D08D3B" w14:textId="77777777" w:rsidR="001F5E54" w:rsidRDefault="00AE04B0" w:rsidP="001F5E54">
      <w:pPr>
        <w:rPr>
          <w:rFonts w:cs="Arial"/>
        </w:rPr>
      </w:pPr>
      <w:r>
        <w:rPr>
          <w:rFonts w:cs="Arial"/>
        </w:rPr>
        <w:t>When the driver accepts a share request to transition into zone mode, the MSS Audio System shall disable the RequestResponse function for the driver for the passenger share request to other passengers.</w:t>
      </w:r>
    </w:p>
    <w:p w14:paraId="25C6E87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983E7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1543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28BFA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0FA1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78AF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vehicle is in zone mode, the driver will only receives prompts for share requests that affect the driver.</w:t>
            </w:r>
          </w:p>
        </w:tc>
      </w:tr>
      <w:tr w:rsidR="001F5E54" w:rsidRPr="00FD127C" w14:paraId="296F9F4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04C55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4C8FF" w14:textId="77777777" w:rsidR="00CA5241" w:rsidRDefault="00CA5241"/>
        </w:tc>
      </w:tr>
      <w:tr w:rsidR="001F5E54" w:rsidRPr="00FD127C" w14:paraId="5DDFE1D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3F1D7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97B67" w14:textId="77777777" w:rsidR="00CA5241" w:rsidRDefault="00CA5241"/>
        </w:tc>
      </w:tr>
      <w:tr w:rsidR="001F5E54" w:rsidRPr="00FD127C" w14:paraId="0BFDF0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8545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7856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4F8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ABEFD" w14:textId="77777777" w:rsidR="00CA5241" w:rsidRDefault="00CA5241"/>
        </w:tc>
      </w:tr>
      <w:tr w:rsidR="001F5E54" w:rsidRPr="00FD127C" w14:paraId="4B5F6F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E2FE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5117D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CB2A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2D9951" w14:textId="77777777" w:rsidR="00CA5241" w:rsidRDefault="00CA5241"/>
        </w:tc>
      </w:tr>
      <w:tr w:rsidR="001F5E54" w:rsidRPr="00FD127C" w14:paraId="544208F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9C8E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DD036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9980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A5B8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5FDB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44899" w14:textId="77777777" w:rsidR="00CA5241" w:rsidRDefault="00CA5241"/>
        </w:tc>
      </w:tr>
      <w:tr w:rsidR="001F5E54" w:rsidRPr="00FD127C" w14:paraId="093C1AB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5F07CF" w14:textId="77777777" w:rsidR="001F5E54" w:rsidRPr="00FD127C" w:rsidRDefault="00F56C9D"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BB516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2E1DD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D90B15" w14:textId="77777777" w:rsidR="001F5E54" w:rsidRPr="0017445F" w:rsidRDefault="00AE04B0" w:rsidP="001F5E54">
      <w:pPr>
        <w:pStyle w:val="RERequirement"/>
        <w:shd w:val="clear" w:color="auto" w:fill="F2F2F2" w:themeFill="background1" w:themeFillShade="F2"/>
      </w:pPr>
      <w:r>
        <w:t xml:space="preserve"> Shared Media 1.2</w:t>
      </w:r>
    </w:p>
    <w:p w14:paraId="5E8B1E76" w14:textId="77777777" w:rsidR="001F5E54" w:rsidRDefault="00AE04B0" w:rsidP="001F5E54">
      <w:pPr>
        <w:rPr>
          <w:rFonts w:cs="Arial"/>
        </w:rPr>
      </w:pPr>
      <w:r>
        <w:rPr>
          <w:rFonts w:cs="Arial"/>
        </w:rPr>
        <w:t>IVI system shall provide the driver the ability to accept and listen to shared content with the RequestResponse function.</w:t>
      </w:r>
    </w:p>
    <w:p w14:paraId="1A1C7C0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E3BA8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CF906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61BE3E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7913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B432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receive a prompt to accept music shares.</w:t>
            </w:r>
          </w:p>
        </w:tc>
      </w:tr>
      <w:tr w:rsidR="001F5E54" w:rsidRPr="00FD127C" w14:paraId="2FDCC4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03836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559A4" w14:textId="77777777" w:rsidR="00CA5241" w:rsidRDefault="00CA5241"/>
        </w:tc>
      </w:tr>
      <w:tr w:rsidR="001F5E54" w:rsidRPr="00FD127C" w14:paraId="4B6CD45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D719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AB55E" w14:textId="77777777" w:rsidR="00CA5241" w:rsidRDefault="00CA5241"/>
        </w:tc>
      </w:tr>
      <w:tr w:rsidR="001F5E54" w:rsidRPr="00FD127C" w14:paraId="0F17CE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1B6E9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F68C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13A22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3FFE9F" w14:textId="77777777" w:rsidR="00CA5241" w:rsidRDefault="00CA5241"/>
        </w:tc>
      </w:tr>
      <w:tr w:rsidR="001F5E54" w:rsidRPr="00FD127C" w14:paraId="0E3B78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76C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4648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1252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BC5CA9" w14:textId="77777777" w:rsidR="00CA5241" w:rsidRDefault="00CA5241"/>
        </w:tc>
      </w:tr>
      <w:tr w:rsidR="001F5E54" w:rsidRPr="00FD127C" w14:paraId="0A0CB35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7BDDA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2555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BFA02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FB39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95CE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DFAD5" w14:textId="77777777" w:rsidR="00CA5241" w:rsidRDefault="00CA5241"/>
        </w:tc>
      </w:tr>
      <w:tr w:rsidR="001F5E54" w:rsidRPr="00FD127C" w14:paraId="5E0EC6D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480085" w14:textId="77777777" w:rsidR="001F5E54" w:rsidRPr="00FD127C" w:rsidRDefault="00F56C9D" w:rsidP="00A84EEF">
            <w:pPr>
              <w:rPr>
                <w:rFonts w:cs="Arial"/>
                <w:bCs/>
                <w:color w:val="808080" w:themeColor="background1" w:themeShade="80"/>
                <w:sz w:val="16"/>
                <w:szCs w:val="14"/>
              </w:rPr>
            </w:pPr>
            <w:hyperlink r:id="rId14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48BCD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816B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EFF5B5" w14:textId="77777777" w:rsidR="001F5E54" w:rsidRPr="0017445F" w:rsidRDefault="00AE04B0" w:rsidP="001F5E54">
      <w:pPr>
        <w:pStyle w:val="RERequirement"/>
        <w:shd w:val="clear" w:color="auto" w:fill="F2F2F2" w:themeFill="background1" w:themeFillShade="F2"/>
      </w:pPr>
      <w:bookmarkStart w:id="173" w:name="_05ec8705ae2473f305acb227555dcbfd"/>
      <w:bookmarkEnd w:id="173"/>
      <w:r>
        <w:t xml:space="preserve"> Shared Media 1.6</w:t>
      </w:r>
    </w:p>
    <w:p w14:paraId="4BB21066" w14:textId="77777777" w:rsidR="001F5E54" w:rsidRDefault="00AE04B0" w:rsidP="001F5E54">
      <w:pPr>
        <w:rPr>
          <w:rFonts w:cs="Arial"/>
        </w:rPr>
      </w:pPr>
      <w:r>
        <w:rPr>
          <w:rFonts w:cs="Arial"/>
        </w:rPr>
        <w:t>The MSS Audio System shall only provide SYNC sources in the RequestShare function to the driver/front row passenger via the HMI system.</w:t>
      </w:r>
    </w:p>
    <w:p w14:paraId="092BE56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401DF5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0CA42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4715D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27DA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FB301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Vehicle audio sources can only be selected via the front HMI screen.</w:t>
            </w:r>
          </w:p>
        </w:tc>
      </w:tr>
      <w:tr w:rsidR="001F5E54" w:rsidRPr="00FD127C" w14:paraId="1B516D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26050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B0668" w14:textId="77777777" w:rsidR="00CA5241" w:rsidRDefault="00CA5241"/>
        </w:tc>
      </w:tr>
      <w:tr w:rsidR="001F5E54" w:rsidRPr="00FD127C" w14:paraId="47C6A6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EC0F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CCB78" w14:textId="77777777" w:rsidR="00CA5241" w:rsidRDefault="00CA5241"/>
        </w:tc>
      </w:tr>
      <w:tr w:rsidR="001F5E54" w:rsidRPr="00FD127C" w14:paraId="5C6109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8393D"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8A6A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4D8E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4DD7EB" w14:textId="77777777" w:rsidR="00CA5241" w:rsidRDefault="00CA5241"/>
        </w:tc>
      </w:tr>
      <w:tr w:rsidR="001F5E54" w:rsidRPr="00FD127C" w14:paraId="1C0F69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A8A1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4A37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0F221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9A6486" w14:textId="77777777" w:rsidR="00CA5241" w:rsidRDefault="00CA5241"/>
        </w:tc>
      </w:tr>
      <w:tr w:rsidR="001F5E54" w:rsidRPr="00FD127C" w14:paraId="3B962F1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D4E8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FA0C66"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A74D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1BA3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0D2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1A2FA" w14:textId="77777777" w:rsidR="00CA5241" w:rsidRDefault="00CA5241"/>
        </w:tc>
      </w:tr>
      <w:tr w:rsidR="001F5E54" w:rsidRPr="00FD127C" w14:paraId="39C8C47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98FF71" w14:textId="77777777" w:rsidR="001F5E54" w:rsidRPr="00FD127C" w:rsidRDefault="00F56C9D"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8C381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194D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24FAF1" w14:textId="77777777" w:rsidR="000D7866" w:rsidRPr="00E47D48" w:rsidRDefault="000D7866" w:rsidP="00E47D48">
      <w:pPr>
        <w:rPr>
          <w:color w:val="FF0000"/>
        </w:rPr>
      </w:pPr>
    </w:p>
    <w:p w14:paraId="33BBCBDD" w14:textId="77777777" w:rsidR="009C1EEC" w:rsidRDefault="000D732E" w:rsidP="0061324D">
      <w:pPr>
        <w:pStyle w:val="Heading2"/>
        <w:numPr>
          <w:ilvl w:val="1"/>
          <w:numId w:val="4"/>
        </w:numPr>
      </w:pPr>
      <w:r>
        <w:t xml:space="preserve">Logical Function </w:t>
      </w:r>
      <w:r>
        <w:rPr>
          <w:noProof/>
        </w:rPr>
        <w:drawing>
          <wp:inline distT="0" distB="0" distL="0" distR="0" wp14:anchorId="067A0D9A" wp14:editId="13686F0A">
            <wp:extent cx="152400" cy="152400"/>
            <wp:effectExtent l="0" t="0" r="0" b="0"/>
            <wp:docPr id="68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4" w:name="_9e420ee94d9c3b16254a25f937003a0c"/>
      <w:r w:rsidR="008E73AE">
        <w:t>Request BT Status Change</w:t>
      </w:r>
      <w:bookmarkEnd w:id="174"/>
    </w:p>
    <w:p w14:paraId="4688AEBB" w14:textId="77777777" w:rsidR="0061785D" w:rsidRDefault="0061785D" w:rsidP="00783BCF">
      <w:pPr>
        <w:pStyle w:val="Heading3"/>
      </w:pPr>
      <w:r>
        <w:t xml:space="preserve">Function </w:t>
      </w:r>
      <w:r w:rsidR="00283752">
        <w:t>Overview</w:t>
      </w:r>
    </w:p>
    <w:p w14:paraId="04A426C9" w14:textId="77777777" w:rsidR="00427220" w:rsidRDefault="000D732E" w:rsidP="00427220">
      <w:pPr>
        <w:pStyle w:val="Heading4"/>
      </w:pPr>
      <w:r>
        <w:t xml:space="preserve">Function </w:t>
      </w:r>
      <w:r w:rsidR="00283752">
        <w:t>Description</w:t>
      </w:r>
    </w:p>
    <w:p w14:paraId="2870A13F" w14:textId="77777777" w:rsidR="00794B45" w:rsidRDefault="00794B45" w:rsidP="009C1EEC">
      <w:pPr>
        <w:contextualSpacing/>
      </w:pPr>
    </w:p>
    <w:p w14:paraId="03E6B885" w14:textId="77777777" w:rsidR="00AC0C92" w:rsidRDefault="00AC0C92" w:rsidP="009C1EEC">
      <w:pPr>
        <w:contextualSpacing/>
      </w:pPr>
      <w:r>
        <w:t>Function is allocated to:</w:t>
      </w:r>
    </w:p>
    <w:p w14:paraId="4541767F" w14:textId="77777777" w:rsidR="00AC0C92" w:rsidRDefault="00604AF5" w:rsidP="0061324D">
      <w:pPr>
        <w:pStyle w:val="ListParagraph"/>
        <w:numPr>
          <w:ilvl w:val="0"/>
          <w:numId w:val="13"/>
        </w:numPr>
        <w:contextualSpacing/>
      </w:pPr>
      <w:r>
        <w:rPr>
          <w:noProof/>
        </w:rPr>
        <w:drawing>
          <wp:inline distT="0" distB="0" distL="0" distR="0" wp14:anchorId="28789EE9" wp14:editId="3675270A">
            <wp:extent cx="152400" cy="152400"/>
            <wp:effectExtent l="0" t="0" r="0" b="0"/>
            <wp:docPr id="68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7B6BB81B" w14:textId="77777777" w:rsidR="00AC0C92" w:rsidRDefault="00604AF5" w:rsidP="0061324D">
      <w:pPr>
        <w:pStyle w:val="ListParagraph"/>
        <w:numPr>
          <w:ilvl w:val="0"/>
          <w:numId w:val="13"/>
        </w:numPr>
        <w:contextualSpacing/>
      </w:pPr>
      <w:r>
        <w:rPr>
          <w:noProof/>
        </w:rPr>
        <w:drawing>
          <wp:inline distT="0" distB="0" distL="0" distR="0" wp14:anchorId="47676EAB" wp14:editId="660D6D43">
            <wp:extent cx="152400" cy="152400"/>
            <wp:effectExtent l="0" t="0" r="0" b="0"/>
            <wp:docPr id="686" name="Picture 1346157031.jpg" descr="134615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3461570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BT Status Change</w:t>
      </w:r>
      <w:r>
        <w:t xml:space="preserve"> &lt;&lt;Logical&gt;&gt;</w:t>
      </w:r>
    </w:p>
    <w:p w14:paraId="6E82D912" w14:textId="77777777" w:rsidR="00794B45" w:rsidRDefault="00794B45" w:rsidP="009C1EEC">
      <w:pPr>
        <w:contextualSpacing/>
      </w:pPr>
    </w:p>
    <w:p w14:paraId="2CCE6BB8" w14:textId="77777777" w:rsidR="009C1EEC" w:rsidRDefault="009C1EEC" w:rsidP="009C1EEC">
      <w:pPr>
        <w:contextualSpacing/>
      </w:pPr>
      <w:r w:rsidRPr="00A554C4">
        <w:t>MSS Function responsible for providing Changing Bluetooth status when a phone connects or disconnects.</w:t>
      </w:r>
    </w:p>
    <w:p w14:paraId="06074624" w14:textId="77777777" w:rsidR="00282E2C" w:rsidRDefault="000D732E" w:rsidP="00FD32A2">
      <w:pPr>
        <w:pStyle w:val="Heading4"/>
      </w:pPr>
      <w:r>
        <w:t xml:space="preserve">Function </w:t>
      </w:r>
      <w:r w:rsidR="00282E2C">
        <w:t>Variants</w:t>
      </w:r>
    </w:p>
    <w:p w14:paraId="601A93D1" w14:textId="77777777" w:rsidR="00282E2C" w:rsidRDefault="00282E2C" w:rsidP="00282E2C"/>
    <w:p w14:paraId="76A5905D"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3E7FE4B0" w14:textId="77777777" w:rsidTr="00EB7D77">
        <w:trPr>
          <w:trHeight w:val="314"/>
        </w:trPr>
        <w:tc>
          <w:tcPr>
            <w:tcW w:w="2523" w:type="dxa"/>
            <w:shd w:val="clear" w:color="auto" w:fill="D9D9D9" w:themeFill="background1" w:themeFillShade="D9"/>
          </w:tcPr>
          <w:p w14:paraId="48A03F03"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69E406A"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019F2AE"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3B8B34A0" w14:textId="77777777" w:rsidTr="00EB7D77">
        <w:trPr>
          <w:trHeight w:val="198"/>
        </w:trPr>
        <w:tc>
          <w:tcPr>
            <w:tcW w:w="2523" w:type="dxa"/>
          </w:tcPr>
          <w:p w14:paraId="4B7507DB"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63BB472E" w14:textId="77777777" w:rsidR="000D732E" w:rsidRPr="009E3B7C" w:rsidRDefault="000D732E" w:rsidP="00EB7D77">
            <w:pPr>
              <w:overflowPunct/>
              <w:autoSpaceDE/>
              <w:autoSpaceDN/>
              <w:adjustRightInd/>
              <w:textAlignment w:val="center"/>
              <w:rPr>
                <w:rFonts w:cs="Arial"/>
              </w:rPr>
            </w:pPr>
          </w:p>
        </w:tc>
        <w:tc>
          <w:tcPr>
            <w:tcW w:w="2551" w:type="dxa"/>
          </w:tcPr>
          <w:p w14:paraId="22A69BC2" w14:textId="77777777" w:rsidR="000D732E" w:rsidRDefault="000D732E" w:rsidP="00EB7D77">
            <w:pPr>
              <w:rPr>
                <w:rFonts w:cs="Arial"/>
                <w:lang w:val="en-GB"/>
              </w:rPr>
            </w:pPr>
            <w:r>
              <w:rPr>
                <w:rFonts w:cs="Arial"/>
                <w:lang w:val="en-GB"/>
              </w:rPr>
              <w:t xml:space="preserve">e.g. ExtLightTechnology = LED </w:t>
            </w:r>
          </w:p>
          <w:p w14:paraId="6CB23877" w14:textId="77777777" w:rsidR="000D732E" w:rsidRDefault="000D732E" w:rsidP="00EB7D77">
            <w:pPr>
              <w:rPr>
                <w:rFonts w:cs="Arial"/>
                <w:lang w:val="en-GB"/>
              </w:rPr>
            </w:pPr>
            <w:r>
              <w:rPr>
                <w:rFonts w:cs="Arial"/>
                <w:lang w:val="en-GB"/>
              </w:rPr>
              <w:t>OR</w:t>
            </w:r>
          </w:p>
          <w:p w14:paraId="0C2D2904" w14:textId="77777777" w:rsidR="000D732E" w:rsidRPr="005A344A" w:rsidRDefault="000D732E" w:rsidP="00EB7D77">
            <w:pPr>
              <w:rPr>
                <w:rFonts w:cs="Arial"/>
                <w:lang w:val="en-GB"/>
              </w:rPr>
            </w:pPr>
            <w:r>
              <w:rPr>
                <w:rFonts w:cs="Arial"/>
                <w:lang w:val="en-GB"/>
              </w:rPr>
              <w:t>ExtLightTechnology = Xenon</w:t>
            </w:r>
          </w:p>
        </w:tc>
      </w:tr>
    </w:tbl>
    <w:p w14:paraId="666EC47A" w14:textId="77777777" w:rsidR="000D732E" w:rsidRPr="005067FC" w:rsidRDefault="000D732E" w:rsidP="00282E2C">
      <w:pPr>
        <w:rPr>
          <w:i/>
          <w:color w:val="A6A6A6" w:themeColor="background1" w:themeShade="A6"/>
        </w:rPr>
      </w:pPr>
    </w:p>
    <w:p w14:paraId="42745ACE" w14:textId="77777777" w:rsidR="00427220" w:rsidRDefault="00427220" w:rsidP="00FD32A2">
      <w:pPr>
        <w:pStyle w:val="Heading4"/>
      </w:pPr>
      <w:r>
        <w:t>Input Requirements</w:t>
      </w:r>
      <w:r w:rsidR="000D732E">
        <w:t>/Documents</w:t>
      </w:r>
    </w:p>
    <w:p w14:paraId="04CC6C8D"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E77EED0" w14:textId="77777777" w:rsidTr="00656A21">
        <w:trPr>
          <w:trHeight w:val="20"/>
        </w:trPr>
        <w:tc>
          <w:tcPr>
            <w:tcW w:w="1561" w:type="dxa"/>
            <w:shd w:val="clear" w:color="auto" w:fill="D9D9D9" w:themeFill="background1" w:themeFillShade="D9"/>
          </w:tcPr>
          <w:p w14:paraId="316D1D4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2095EF9" w14:textId="77777777" w:rsidR="000D732E" w:rsidRDefault="000D732E" w:rsidP="00EB7D77">
            <w:pPr>
              <w:rPr>
                <w:rFonts w:ascii="Helvetica" w:hAnsi="Helvetica" w:cs="Helvetica"/>
                <w:sz w:val="16"/>
              </w:rPr>
            </w:pPr>
          </w:p>
          <w:p w14:paraId="7C8D4E0B"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53F80929"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6D844BD3"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75DC701" w14:textId="77777777" w:rsidR="000D732E" w:rsidRDefault="000D732E" w:rsidP="00EB7D77">
            <w:pPr>
              <w:rPr>
                <w:rFonts w:ascii="Helvetica" w:hAnsi="Helvetica" w:cs="Helvetica"/>
                <w:b/>
              </w:rPr>
            </w:pPr>
            <w:r>
              <w:rPr>
                <w:rFonts w:ascii="Helvetica" w:hAnsi="Helvetica" w:cs="Helvetica"/>
                <w:b/>
              </w:rPr>
              <w:t>Derived Requirement</w:t>
            </w:r>
          </w:p>
          <w:p w14:paraId="33A833D3" w14:textId="77777777" w:rsidR="000D732E" w:rsidRDefault="000D732E" w:rsidP="00EB7D77">
            <w:pPr>
              <w:rPr>
                <w:rFonts w:ascii="Helvetica" w:hAnsi="Helvetica" w:cs="Helvetica"/>
                <w:sz w:val="16"/>
              </w:rPr>
            </w:pPr>
          </w:p>
          <w:p w14:paraId="56D903E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4F752506" w14:textId="77777777" w:rsidTr="00656A21">
        <w:trPr>
          <w:trHeight w:val="20"/>
        </w:trPr>
        <w:tc>
          <w:tcPr>
            <w:tcW w:w="10211" w:type="dxa"/>
            <w:gridSpan w:val="4"/>
            <w:shd w:val="clear" w:color="auto" w:fill="F2F2F2" w:themeFill="background1" w:themeFillShade="F2"/>
          </w:tcPr>
          <w:p w14:paraId="3A11945A"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585AE51E" w14:textId="77777777" w:rsidTr="00656A21">
        <w:trPr>
          <w:trHeight w:val="20"/>
        </w:trPr>
        <w:tc>
          <w:tcPr>
            <w:tcW w:w="1561" w:type="dxa"/>
          </w:tcPr>
          <w:p w14:paraId="5C1A3956" w14:textId="77777777" w:rsidR="000D732E" w:rsidRPr="00D410AE" w:rsidRDefault="000D732E" w:rsidP="00EB7D77">
            <w:pPr>
              <w:rPr>
                <w:rFonts w:cs="Arial"/>
              </w:rPr>
            </w:pPr>
          </w:p>
        </w:tc>
        <w:tc>
          <w:tcPr>
            <w:tcW w:w="2694" w:type="dxa"/>
          </w:tcPr>
          <w:p w14:paraId="75167021" w14:textId="77777777" w:rsidR="000D732E" w:rsidRDefault="000D732E" w:rsidP="00EB7D77">
            <w:pPr>
              <w:rPr>
                <w:rFonts w:cs="Arial"/>
              </w:rPr>
            </w:pPr>
            <w:r>
              <w:rPr>
                <w:rFonts w:cs="Arial"/>
              </w:rPr>
              <w:t>&lt;Example:</w:t>
            </w:r>
          </w:p>
          <w:p w14:paraId="78D8A4A9" w14:textId="77777777" w:rsidR="000D732E" w:rsidRPr="00D410AE" w:rsidRDefault="000D732E" w:rsidP="00EB7D77">
            <w:pPr>
              <w:rPr>
                <w:rFonts w:cs="Arial"/>
              </w:rPr>
            </w:pPr>
            <w:r>
              <w:rPr>
                <w:rFonts w:cs="Arial"/>
              </w:rPr>
              <w:t>id + title of relevant Feature Docs&gt;</w:t>
            </w:r>
          </w:p>
        </w:tc>
        <w:tc>
          <w:tcPr>
            <w:tcW w:w="2694" w:type="dxa"/>
          </w:tcPr>
          <w:p w14:paraId="2A31DF35" w14:textId="77777777" w:rsidR="000D732E" w:rsidRPr="00D410AE" w:rsidRDefault="000D732E" w:rsidP="00EB7D77">
            <w:pPr>
              <w:rPr>
                <w:rFonts w:cs="Arial"/>
              </w:rPr>
            </w:pPr>
            <w:r>
              <w:rPr>
                <w:rFonts w:cs="Arial"/>
              </w:rPr>
              <w:t>&lt;Example: “Requirements of Feature …”&gt;</w:t>
            </w:r>
          </w:p>
        </w:tc>
        <w:tc>
          <w:tcPr>
            <w:tcW w:w="3262" w:type="dxa"/>
          </w:tcPr>
          <w:p w14:paraId="564CB8D0"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4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28397CBA" w14:textId="77777777" w:rsidTr="00656A21">
        <w:trPr>
          <w:trHeight w:val="20"/>
        </w:trPr>
        <w:tc>
          <w:tcPr>
            <w:tcW w:w="1561" w:type="dxa"/>
          </w:tcPr>
          <w:p w14:paraId="32149CC5" w14:textId="77777777" w:rsidR="000D732E" w:rsidRPr="00D410AE" w:rsidRDefault="000D732E" w:rsidP="00EB7D77">
            <w:pPr>
              <w:rPr>
                <w:rFonts w:cs="Arial"/>
              </w:rPr>
            </w:pPr>
          </w:p>
        </w:tc>
        <w:tc>
          <w:tcPr>
            <w:tcW w:w="2694" w:type="dxa"/>
          </w:tcPr>
          <w:p w14:paraId="5BCF087B" w14:textId="77777777" w:rsidR="000D732E" w:rsidRDefault="000D732E" w:rsidP="00EB7D77">
            <w:pPr>
              <w:rPr>
                <w:rFonts w:cs="Arial"/>
              </w:rPr>
            </w:pPr>
          </w:p>
        </w:tc>
        <w:tc>
          <w:tcPr>
            <w:tcW w:w="2694" w:type="dxa"/>
          </w:tcPr>
          <w:p w14:paraId="30854B80" w14:textId="77777777" w:rsidR="000D732E" w:rsidRDefault="000D732E" w:rsidP="00EB7D77">
            <w:pPr>
              <w:rPr>
                <w:rFonts w:cs="Arial"/>
              </w:rPr>
            </w:pPr>
          </w:p>
        </w:tc>
        <w:tc>
          <w:tcPr>
            <w:tcW w:w="3262" w:type="dxa"/>
          </w:tcPr>
          <w:p w14:paraId="04AE27CC" w14:textId="77777777" w:rsidR="000D732E" w:rsidRDefault="000D732E" w:rsidP="00EB7D77">
            <w:pPr>
              <w:rPr>
                <w:rFonts w:cs="Arial"/>
              </w:rPr>
            </w:pPr>
          </w:p>
        </w:tc>
      </w:tr>
      <w:tr w:rsidR="000D732E" w:rsidRPr="007C20FA" w14:paraId="0985B2F0" w14:textId="77777777" w:rsidTr="00656A21">
        <w:trPr>
          <w:trHeight w:val="20"/>
        </w:trPr>
        <w:tc>
          <w:tcPr>
            <w:tcW w:w="10211" w:type="dxa"/>
            <w:gridSpan w:val="4"/>
            <w:shd w:val="clear" w:color="auto" w:fill="F2F2F2" w:themeFill="background1" w:themeFillShade="F2"/>
          </w:tcPr>
          <w:p w14:paraId="4072A73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1502141" w14:textId="77777777" w:rsidTr="00656A21">
        <w:trPr>
          <w:trHeight w:val="20"/>
        </w:trPr>
        <w:tc>
          <w:tcPr>
            <w:tcW w:w="1561" w:type="dxa"/>
          </w:tcPr>
          <w:p w14:paraId="692E5F60" w14:textId="77777777" w:rsidR="000D732E" w:rsidRPr="00D410AE" w:rsidRDefault="000D732E" w:rsidP="00EB7D77">
            <w:pPr>
              <w:rPr>
                <w:rFonts w:cs="Arial"/>
              </w:rPr>
            </w:pPr>
          </w:p>
        </w:tc>
        <w:tc>
          <w:tcPr>
            <w:tcW w:w="2694" w:type="dxa"/>
          </w:tcPr>
          <w:p w14:paraId="330DDCF0" w14:textId="77777777" w:rsidR="000D732E" w:rsidRPr="00D410AE" w:rsidRDefault="000D732E" w:rsidP="00EB7D77">
            <w:pPr>
              <w:rPr>
                <w:rFonts w:cs="Arial"/>
              </w:rPr>
            </w:pPr>
            <w:r>
              <w:rPr>
                <w:rFonts w:cs="Arial"/>
              </w:rPr>
              <w:t>&lt;Example: some SDS (requirement)&gt;</w:t>
            </w:r>
          </w:p>
        </w:tc>
        <w:tc>
          <w:tcPr>
            <w:tcW w:w="2694" w:type="dxa"/>
          </w:tcPr>
          <w:p w14:paraId="35E1AEB7" w14:textId="77777777" w:rsidR="000D732E" w:rsidRPr="00D410AE" w:rsidRDefault="000D732E" w:rsidP="00EB7D77">
            <w:pPr>
              <w:rPr>
                <w:rFonts w:cs="Arial"/>
              </w:rPr>
            </w:pPr>
          </w:p>
        </w:tc>
        <w:tc>
          <w:tcPr>
            <w:tcW w:w="3262" w:type="dxa"/>
          </w:tcPr>
          <w:p w14:paraId="2DF87FEB" w14:textId="77777777" w:rsidR="000D732E" w:rsidRDefault="000D732E" w:rsidP="00EB7D77">
            <w:pPr>
              <w:rPr>
                <w:rFonts w:cs="Arial"/>
              </w:rPr>
            </w:pPr>
          </w:p>
        </w:tc>
      </w:tr>
      <w:tr w:rsidR="000D732E" w:rsidRPr="007C20FA" w14:paraId="1097D3AC" w14:textId="77777777" w:rsidTr="00656A21">
        <w:trPr>
          <w:trHeight w:val="20"/>
        </w:trPr>
        <w:tc>
          <w:tcPr>
            <w:tcW w:w="1561" w:type="dxa"/>
          </w:tcPr>
          <w:p w14:paraId="6A188E02" w14:textId="77777777" w:rsidR="000D732E" w:rsidRDefault="000D732E" w:rsidP="00EB7D77">
            <w:pPr>
              <w:rPr>
                <w:rFonts w:cs="Arial"/>
              </w:rPr>
            </w:pPr>
          </w:p>
        </w:tc>
        <w:tc>
          <w:tcPr>
            <w:tcW w:w="2694" w:type="dxa"/>
          </w:tcPr>
          <w:p w14:paraId="4B0CC2EF" w14:textId="77777777" w:rsidR="000D732E" w:rsidRDefault="000D732E" w:rsidP="00EB7D77">
            <w:pPr>
              <w:rPr>
                <w:rFonts w:cs="Arial"/>
              </w:rPr>
            </w:pPr>
          </w:p>
        </w:tc>
        <w:tc>
          <w:tcPr>
            <w:tcW w:w="2694" w:type="dxa"/>
          </w:tcPr>
          <w:p w14:paraId="439F2D5B" w14:textId="77777777" w:rsidR="000D732E" w:rsidRDefault="000D732E" w:rsidP="00EB7D77">
            <w:pPr>
              <w:rPr>
                <w:rFonts w:cs="Arial"/>
              </w:rPr>
            </w:pPr>
          </w:p>
        </w:tc>
        <w:tc>
          <w:tcPr>
            <w:tcW w:w="3262" w:type="dxa"/>
          </w:tcPr>
          <w:p w14:paraId="4C9BD06D" w14:textId="77777777" w:rsidR="000D732E" w:rsidRDefault="000D732E" w:rsidP="00EB7D77">
            <w:pPr>
              <w:rPr>
                <w:rFonts w:cs="Arial"/>
              </w:rPr>
            </w:pPr>
          </w:p>
        </w:tc>
      </w:tr>
      <w:tr w:rsidR="000D732E" w:rsidRPr="007C20FA" w14:paraId="38233A4B" w14:textId="77777777" w:rsidTr="00656A21">
        <w:trPr>
          <w:trHeight w:val="20"/>
        </w:trPr>
        <w:tc>
          <w:tcPr>
            <w:tcW w:w="10211" w:type="dxa"/>
            <w:gridSpan w:val="4"/>
            <w:shd w:val="clear" w:color="auto" w:fill="F2F2F2" w:themeFill="background1" w:themeFillShade="F2"/>
          </w:tcPr>
          <w:p w14:paraId="2BA01A7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CFED2D4" w14:textId="77777777" w:rsidTr="00656A21">
        <w:trPr>
          <w:trHeight w:val="20"/>
        </w:trPr>
        <w:tc>
          <w:tcPr>
            <w:tcW w:w="1561" w:type="dxa"/>
          </w:tcPr>
          <w:p w14:paraId="3A800F89" w14:textId="77777777" w:rsidR="000D732E" w:rsidRPr="00D410AE" w:rsidRDefault="000D732E" w:rsidP="00EB7D77">
            <w:pPr>
              <w:rPr>
                <w:rFonts w:cs="Arial"/>
              </w:rPr>
            </w:pPr>
          </w:p>
        </w:tc>
        <w:tc>
          <w:tcPr>
            <w:tcW w:w="2694" w:type="dxa"/>
          </w:tcPr>
          <w:p w14:paraId="5DE0CEC3" w14:textId="77777777" w:rsidR="000D732E" w:rsidRPr="00D410AE" w:rsidRDefault="000D732E" w:rsidP="00EB7D77">
            <w:pPr>
              <w:rPr>
                <w:rFonts w:cs="Arial"/>
              </w:rPr>
            </w:pPr>
          </w:p>
        </w:tc>
        <w:tc>
          <w:tcPr>
            <w:tcW w:w="2694" w:type="dxa"/>
          </w:tcPr>
          <w:p w14:paraId="1469006F" w14:textId="77777777" w:rsidR="000D732E" w:rsidRPr="00D410AE" w:rsidRDefault="000D732E" w:rsidP="00EB7D77">
            <w:pPr>
              <w:rPr>
                <w:rFonts w:cs="Arial"/>
              </w:rPr>
            </w:pPr>
          </w:p>
        </w:tc>
        <w:tc>
          <w:tcPr>
            <w:tcW w:w="3262" w:type="dxa"/>
          </w:tcPr>
          <w:p w14:paraId="1B4263E4" w14:textId="77777777" w:rsidR="000D732E" w:rsidRPr="00D410AE" w:rsidRDefault="000D732E" w:rsidP="00EB7D77">
            <w:pPr>
              <w:rPr>
                <w:rFonts w:cs="Arial"/>
              </w:rPr>
            </w:pPr>
          </w:p>
        </w:tc>
      </w:tr>
      <w:tr w:rsidR="000D732E" w:rsidRPr="007C20FA" w14:paraId="7182F6B9" w14:textId="77777777" w:rsidTr="00656A21">
        <w:trPr>
          <w:trHeight w:val="20"/>
        </w:trPr>
        <w:tc>
          <w:tcPr>
            <w:tcW w:w="10211" w:type="dxa"/>
            <w:gridSpan w:val="4"/>
            <w:shd w:val="clear" w:color="auto" w:fill="F2F2F2" w:themeFill="background1" w:themeFillShade="F2"/>
          </w:tcPr>
          <w:p w14:paraId="36EB0747"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19F1C48C" w14:textId="77777777" w:rsidTr="00656A21">
        <w:trPr>
          <w:trHeight w:val="20"/>
        </w:trPr>
        <w:tc>
          <w:tcPr>
            <w:tcW w:w="1561" w:type="dxa"/>
          </w:tcPr>
          <w:p w14:paraId="483FFF6F" w14:textId="77777777" w:rsidR="000D732E" w:rsidRPr="00D410AE" w:rsidRDefault="000D732E" w:rsidP="00EB7D77">
            <w:pPr>
              <w:rPr>
                <w:rFonts w:cs="Arial"/>
              </w:rPr>
            </w:pPr>
          </w:p>
        </w:tc>
        <w:tc>
          <w:tcPr>
            <w:tcW w:w="2694" w:type="dxa"/>
          </w:tcPr>
          <w:p w14:paraId="5A371246" w14:textId="77777777" w:rsidR="000D732E" w:rsidRPr="00D410AE" w:rsidRDefault="000D732E" w:rsidP="00EB7D77">
            <w:pPr>
              <w:rPr>
                <w:rFonts w:cs="Arial"/>
              </w:rPr>
            </w:pPr>
          </w:p>
        </w:tc>
        <w:tc>
          <w:tcPr>
            <w:tcW w:w="2694" w:type="dxa"/>
          </w:tcPr>
          <w:p w14:paraId="0DC4F62D" w14:textId="77777777" w:rsidR="000D732E" w:rsidRPr="00D410AE" w:rsidRDefault="000D732E" w:rsidP="00EB7D77">
            <w:pPr>
              <w:rPr>
                <w:rFonts w:cs="Arial"/>
              </w:rPr>
            </w:pPr>
          </w:p>
        </w:tc>
        <w:tc>
          <w:tcPr>
            <w:tcW w:w="3262" w:type="dxa"/>
          </w:tcPr>
          <w:p w14:paraId="5824E1A8" w14:textId="77777777" w:rsidR="000D732E" w:rsidRPr="00D410AE" w:rsidRDefault="000D732E" w:rsidP="00EB7D77">
            <w:pPr>
              <w:rPr>
                <w:rFonts w:cs="Arial"/>
              </w:rPr>
            </w:pPr>
          </w:p>
        </w:tc>
      </w:tr>
      <w:tr w:rsidR="000D732E" w:rsidRPr="007C20FA" w14:paraId="111DB2FC" w14:textId="77777777" w:rsidTr="00656A21">
        <w:trPr>
          <w:trHeight w:val="20"/>
        </w:trPr>
        <w:tc>
          <w:tcPr>
            <w:tcW w:w="10211" w:type="dxa"/>
            <w:gridSpan w:val="4"/>
            <w:shd w:val="clear" w:color="auto" w:fill="F2F2F2" w:themeFill="background1" w:themeFillShade="F2"/>
          </w:tcPr>
          <w:p w14:paraId="6B0DF284"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D85D2BE" w14:textId="77777777" w:rsidTr="00656A21">
        <w:trPr>
          <w:trHeight w:val="20"/>
        </w:trPr>
        <w:tc>
          <w:tcPr>
            <w:tcW w:w="1561" w:type="dxa"/>
          </w:tcPr>
          <w:p w14:paraId="3B6818EE" w14:textId="77777777" w:rsidR="000D732E" w:rsidRPr="00D410AE" w:rsidRDefault="000D732E" w:rsidP="00EB7D77">
            <w:pPr>
              <w:rPr>
                <w:rFonts w:cs="Arial"/>
              </w:rPr>
            </w:pPr>
          </w:p>
        </w:tc>
        <w:tc>
          <w:tcPr>
            <w:tcW w:w="2694" w:type="dxa"/>
          </w:tcPr>
          <w:p w14:paraId="239142D2" w14:textId="77777777" w:rsidR="000D732E" w:rsidRDefault="000D732E" w:rsidP="00EB7D77">
            <w:pPr>
              <w:rPr>
                <w:rFonts w:cs="Arial"/>
              </w:rPr>
            </w:pPr>
          </w:p>
        </w:tc>
        <w:tc>
          <w:tcPr>
            <w:tcW w:w="2694" w:type="dxa"/>
          </w:tcPr>
          <w:p w14:paraId="16BD3C65" w14:textId="77777777" w:rsidR="000D732E" w:rsidRPr="00D410AE" w:rsidRDefault="000D732E" w:rsidP="00EB7D77">
            <w:pPr>
              <w:rPr>
                <w:rFonts w:cs="Arial"/>
              </w:rPr>
            </w:pPr>
          </w:p>
        </w:tc>
        <w:tc>
          <w:tcPr>
            <w:tcW w:w="3262" w:type="dxa"/>
          </w:tcPr>
          <w:p w14:paraId="74C2BAD1" w14:textId="77777777" w:rsidR="000D732E" w:rsidRPr="00D410AE" w:rsidRDefault="000D732E" w:rsidP="00EB7D77">
            <w:pPr>
              <w:rPr>
                <w:rFonts w:cs="Arial"/>
              </w:rPr>
            </w:pPr>
          </w:p>
        </w:tc>
      </w:tr>
      <w:tr w:rsidR="00656A21" w:rsidRPr="007C20FA" w14:paraId="7286E8D5" w14:textId="77777777" w:rsidTr="00656A21">
        <w:trPr>
          <w:trHeight w:val="20"/>
        </w:trPr>
        <w:tc>
          <w:tcPr>
            <w:tcW w:w="1561" w:type="dxa"/>
          </w:tcPr>
          <w:p w14:paraId="41F2B5BD" w14:textId="77777777" w:rsidR="00656A21" w:rsidRPr="00D410AE" w:rsidRDefault="00656A21" w:rsidP="00EB7D77">
            <w:pPr>
              <w:rPr>
                <w:rFonts w:cs="Arial"/>
              </w:rPr>
            </w:pPr>
          </w:p>
        </w:tc>
        <w:tc>
          <w:tcPr>
            <w:tcW w:w="2694" w:type="dxa"/>
          </w:tcPr>
          <w:p w14:paraId="1732F119" w14:textId="77777777" w:rsidR="00656A21" w:rsidRDefault="00656A21" w:rsidP="00EB7D77">
            <w:pPr>
              <w:rPr>
                <w:rFonts w:cs="Arial"/>
              </w:rPr>
            </w:pPr>
          </w:p>
        </w:tc>
        <w:tc>
          <w:tcPr>
            <w:tcW w:w="2694" w:type="dxa"/>
          </w:tcPr>
          <w:p w14:paraId="185812F8" w14:textId="77777777" w:rsidR="00656A21" w:rsidRPr="00D410AE" w:rsidRDefault="00656A21" w:rsidP="00EB7D77">
            <w:pPr>
              <w:rPr>
                <w:rFonts w:cs="Arial"/>
              </w:rPr>
            </w:pPr>
          </w:p>
        </w:tc>
        <w:tc>
          <w:tcPr>
            <w:tcW w:w="3262" w:type="dxa"/>
          </w:tcPr>
          <w:p w14:paraId="05DC6121" w14:textId="77777777" w:rsidR="00656A21" w:rsidRPr="00D410AE" w:rsidRDefault="00656A21" w:rsidP="00EB7D77">
            <w:pPr>
              <w:rPr>
                <w:rFonts w:cs="Arial"/>
              </w:rPr>
            </w:pPr>
          </w:p>
        </w:tc>
      </w:tr>
    </w:tbl>
    <w:p w14:paraId="3C9F15E9"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3E186017" w14:textId="77777777" w:rsidR="000D732E" w:rsidRPr="005067FC" w:rsidRDefault="000D732E" w:rsidP="00427220">
      <w:pPr>
        <w:rPr>
          <w:i/>
          <w:color w:val="A6A6A6" w:themeColor="background1" w:themeShade="A6"/>
        </w:rPr>
      </w:pPr>
    </w:p>
    <w:p w14:paraId="482B2108" w14:textId="77777777" w:rsidR="00427220" w:rsidRDefault="00427220" w:rsidP="00427220">
      <w:pPr>
        <w:pStyle w:val="Heading4"/>
      </w:pPr>
      <w:r>
        <w:t>Assumptions</w:t>
      </w:r>
    </w:p>
    <w:p w14:paraId="399EFF1B" w14:textId="77777777" w:rsidR="00A92B2F" w:rsidRDefault="00A92B2F" w:rsidP="00A92B2F"/>
    <w:p w14:paraId="23AD886D"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3577A5D" w14:textId="77777777" w:rsidR="00C0442C" w:rsidRDefault="00C0442C" w:rsidP="00A92B2F"/>
    <w:p w14:paraId="5DFE2789" w14:textId="77777777" w:rsidR="00F15706" w:rsidRDefault="00E60B64" w:rsidP="00783BCF">
      <w:pPr>
        <w:pStyle w:val="Heading3"/>
      </w:pPr>
      <w:r>
        <w:t>Function Scope</w:t>
      </w:r>
    </w:p>
    <w:p w14:paraId="7A3FA63B" w14:textId="77777777" w:rsidR="00055646" w:rsidRPr="00A43B48" w:rsidRDefault="00055646" w:rsidP="00306D37">
      <w:pPr>
        <w:contextualSpacing/>
      </w:pPr>
    </w:p>
    <w:p w14:paraId="76D9221C" w14:textId="77777777" w:rsidR="00306D37" w:rsidRDefault="00306D37" w:rsidP="00306D37">
      <w:pPr>
        <w:contextualSpacing/>
      </w:pPr>
      <w:r>
        <w:t xml:space="preserve">The </w:t>
      </w:r>
      <w:r>
        <w:rPr>
          <w:noProof/>
        </w:rPr>
        <w:drawing>
          <wp:inline distT="0" distB="0" distL="0" distR="0" wp14:anchorId="2C2586B2" wp14:editId="36AD2EF6">
            <wp:extent cx="152400" cy="152400"/>
            <wp:effectExtent l="0" t="0" r="0" b="0"/>
            <wp:docPr id="68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BT Status Change</w:t>
      </w:r>
      <w:r w:rsidR="0004480F">
        <w:rPr>
          <w:b/>
        </w:rPr>
        <w:t>”</w:t>
      </w:r>
      <w:r>
        <w:t xml:space="preserve"> f</w:t>
      </w:r>
      <w:r w:rsidR="00294100">
        <w:t>unction is called by</w:t>
      </w:r>
      <w:r>
        <w:t xml:space="preserve"> the following </w:t>
      </w:r>
      <w:r w:rsidR="00294100">
        <w:t>functions</w:t>
      </w:r>
      <w:r>
        <w:t>:</w:t>
      </w:r>
    </w:p>
    <w:p w14:paraId="02FE95F8" w14:textId="77777777" w:rsidR="00306D37" w:rsidRPr="00953D23" w:rsidRDefault="00306D37" w:rsidP="0061324D">
      <w:pPr>
        <w:pStyle w:val="ListParagraph"/>
        <w:numPr>
          <w:ilvl w:val="0"/>
          <w:numId w:val="12"/>
        </w:numPr>
        <w:contextualSpacing/>
      </w:pPr>
      <w:r>
        <w:rPr>
          <w:noProof/>
        </w:rPr>
        <w:drawing>
          <wp:inline distT="0" distB="0" distL="0" distR="0" wp14:anchorId="2CEF541B" wp14:editId="747A673F">
            <wp:extent cx="152400" cy="152400"/>
            <wp:effectExtent l="0" t="0" r="0" b="0"/>
            <wp:docPr id="69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7BCC0011" w14:textId="77777777" w:rsidR="00393C96" w:rsidRPr="00393C96" w:rsidRDefault="00393C96" w:rsidP="00306D37">
      <w:pPr>
        <w:contextualSpacing/>
      </w:pPr>
    </w:p>
    <w:p w14:paraId="5C2B7620" w14:textId="77777777" w:rsidR="001A755C" w:rsidRDefault="001A755C" w:rsidP="00306D37"/>
    <w:p w14:paraId="0A5F9467" w14:textId="77777777" w:rsidR="00294100" w:rsidRDefault="00294100" w:rsidP="00294100">
      <w:pPr>
        <w:jc w:val="center"/>
      </w:pPr>
      <w:r>
        <w:rPr>
          <w:noProof/>
        </w:rPr>
        <w:drawing>
          <wp:inline distT="0" distB="0" distL="0" distR="0" wp14:anchorId="16D7DB1E" wp14:editId="71FDD1DB">
            <wp:extent cx="6466205" cy="886336"/>
            <wp:effectExtent l="0" t="0" r="0" b="0"/>
            <wp:docPr id="69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0FCCE0AE"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168B519" wp14:editId="18F84159">
            <wp:extent cx="152400" cy="152400"/>
            <wp:effectExtent l="0" t="0" r="0" b="0"/>
            <wp:docPr id="69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06EFAED4" wp14:editId="3412B709">
            <wp:extent cx="152400" cy="152400"/>
            <wp:effectExtent l="0" t="0" r="0" b="0"/>
            <wp:docPr id="69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BT Status Change</w:t>
      </w:r>
      <w:r w:rsidR="0004480F">
        <w:t>”</w:t>
      </w:r>
    </w:p>
    <w:p w14:paraId="41D41B99" w14:textId="77777777" w:rsidR="00306D37" w:rsidRDefault="00306D37" w:rsidP="00306D37">
      <w:pPr>
        <w:contextualSpacing/>
      </w:pPr>
    </w:p>
    <w:p w14:paraId="013392C1" w14:textId="77777777" w:rsidR="00F15706" w:rsidRDefault="00E60B64" w:rsidP="00783BCF">
      <w:pPr>
        <w:pStyle w:val="Heading3"/>
      </w:pPr>
      <w:r>
        <w:t>Function Interfaces</w:t>
      </w:r>
    </w:p>
    <w:p w14:paraId="3291A53F"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D6793F0" w14:textId="77777777" w:rsidTr="0082668D">
        <w:trPr>
          <w:trHeight w:val="260"/>
        </w:trPr>
        <w:tc>
          <w:tcPr>
            <w:tcW w:w="2547" w:type="dxa"/>
            <w:shd w:val="clear" w:color="auto" w:fill="D9D9D9" w:themeFill="background1" w:themeFillShade="D9"/>
            <w:noWrap/>
            <w:hideMark/>
          </w:tcPr>
          <w:p w14:paraId="187D1F0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31C3D47"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3BD5C3C4" w14:textId="77777777" w:rsidTr="0082668D">
        <w:trPr>
          <w:trHeight w:val="410"/>
        </w:trPr>
        <w:tc>
          <w:tcPr>
            <w:tcW w:w="2547" w:type="dxa"/>
            <w:noWrap/>
          </w:tcPr>
          <w:p w14:paraId="49A336CA" w14:textId="77777777" w:rsidR="0082668D" w:rsidRDefault="0082668D" w:rsidP="00BC57B1">
            <w:pPr>
              <w:contextualSpacing/>
              <w:rPr>
                <w:rFonts w:cs="Arial"/>
              </w:rPr>
            </w:pPr>
            <w:r w:rsidRPr="00275823">
              <w:rPr>
                <w:rFonts w:cs="Arial"/>
              </w:rPr>
              <w:t>BT_Command</w:t>
            </w:r>
          </w:p>
          <w:p w14:paraId="1579C864" w14:textId="77777777" w:rsidR="0082668D" w:rsidRDefault="0082668D" w:rsidP="00BC57B1">
            <w:pPr>
              <w:contextualSpacing/>
              <w:rPr>
                <w:rFonts w:cs="Arial"/>
              </w:rPr>
            </w:pPr>
            <w:r>
              <w:rPr>
                <w:rFonts w:cs="Arial"/>
              </w:rPr>
              <w:t>Type:</w:t>
            </w:r>
          </w:p>
          <w:p w14:paraId="7C09521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D049AB4" wp14:editId="44AFBB57">
                  <wp:extent cx="152400" cy="152400"/>
                  <wp:effectExtent l="0" t="0" r="0" b="0"/>
                  <wp:docPr id="698" name="Picture -838870585.jpg" descr="-838870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83887058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8beb1e59f85de88a230b1278c05141e" w:history="1">
              <w:r>
                <w:rPr>
                  <w:rStyle w:val="Hyperlink"/>
                  <w:rFonts w:cs="Arial"/>
                </w:rPr>
                <w:t>BT_Command_ET</w:t>
              </w:r>
            </w:hyperlink>
          </w:p>
        </w:tc>
        <w:tc>
          <w:tcPr>
            <w:tcW w:w="7654" w:type="dxa"/>
          </w:tcPr>
          <w:p w14:paraId="0C9FD557" w14:textId="77777777" w:rsidR="0082668D" w:rsidRDefault="0082668D" w:rsidP="00BC57B1">
            <w:pPr>
              <w:rPr>
                <w:rFonts w:cs="Arial"/>
              </w:rPr>
            </w:pPr>
            <w:r>
              <w:rPr>
                <w:rFonts w:cs="Arial"/>
              </w:rPr>
              <w:t>Signal Description:</w:t>
            </w:r>
          </w:p>
          <w:p w14:paraId="6AC82413" w14:textId="77777777" w:rsidR="0082668D" w:rsidRDefault="0082668D" w:rsidP="00BC57B1">
            <w:pPr>
              <w:rPr>
                <w:rFonts w:cs="Arial"/>
              </w:rPr>
            </w:pPr>
            <w:r w:rsidRPr="00275823">
              <w:rPr>
                <w:rFonts w:cs="Arial"/>
              </w:rPr>
              <w:t>Encoding Type for Bluetooth Command (Physical Touch)</w:t>
            </w:r>
          </w:p>
          <w:p w14:paraId="1B1CD2F5" w14:textId="77777777" w:rsidR="0082668D" w:rsidRDefault="0082668D" w:rsidP="00BC57B1">
            <w:pPr>
              <w:rPr>
                <w:rFonts w:cs="Arial"/>
              </w:rPr>
            </w:pPr>
          </w:p>
        </w:tc>
      </w:tr>
    </w:tbl>
    <w:p w14:paraId="12C409FA" w14:textId="77777777" w:rsidR="0082668D" w:rsidRDefault="0082668D" w:rsidP="00A7465B">
      <w:pPr>
        <w:contextualSpacing/>
        <w:rPr>
          <w:rFonts w:cs="Arial"/>
        </w:rPr>
      </w:pPr>
    </w:p>
    <w:p w14:paraId="05BF722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4AD5AFCA" w14:textId="77777777" w:rsidTr="00CD7DFE">
        <w:trPr>
          <w:trHeight w:val="260"/>
        </w:trPr>
        <w:tc>
          <w:tcPr>
            <w:tcW w:w="2689" w:type="dxa"/>
            <w:shd w:val="clear" w:color="auto" w:fill="D9D9D9" w:themeFill="background1" w:themeFillShade="D9"/>
            <w:noWrap/>
            <w:hideMark/>
          </w:tcPr>
          <w:p w14:paraId="1C8AC35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275C36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BAE72F5" w14:textId="77777777" w:rsidTr="00CD7DFE">
        <w:trPr>
          <w:trHeight w:val="410"/>
        </w:trPr>
        <w:tc>
          <w:tcPr>
            <w:tcW w:w="2689" w:type="dxa"/>
            <w:noWrap/>
          </w:tcPr>
          <w:p w14:paraId="02C5B7C5" w14:textId="77777777" w:rsidR="00CD7DFE" w:rsidRDefault="00CD7DFE" w:rsidP="00BC57B1">
            <w:pPr>
              <w:contextualSpacing/>
              <w:rPr>
                <w:rFonts w:cs="Arial"/>
              </w:rPr>
            </w:pPr>
            <w:r>
              <w:rPr>
                <w:rFonts w:cs="Arial"/>
              </w:rPr>
              <w:t>BT_Req</w:t>
            </w:r>
          </w:p>
          <w:p w14:paraId="7627BCCE" w14:textId="77777777" w:rsidR="00CD7DFE" w:rsidRDefault="00CD7DFE" w:rsidP="00BC57B1">
            <w:pPr>
              <w:contextualSpacing/>
              <w:rPr>
                <w:rFonts w:cs="Arial"/>
              </w:rPr>
            </w:pPr>
            <w:r>
              <w:rPr>
                <w:rFonts w:cs="Arial"/>
              </w:rPr>
              <w:t>Type:</w:t>
            </w:r>
          </w:p>
          <w:p w14:paraId="6D832C89" w14:textId="77777777" w:rsidR="00CD7DFE" w:rsidRDefault="00CD7DFE" w:rsidP="00BC57B1">
            <w:pPr>
              <w:contextualSpacing/>
              <w:rPr>
                <w:rFonts w:cs="Arial"/>
              </w:rPr>
            </w:pPr>
            <w:r>
              <w:rPr>
                <w:noProof/>
              </w:rPr>
              <w:drawing>
                <wp:inline distT="0" distB="0" distL="0" distR="0" wp14:anchorId="24B2CB2E" wp14:editId="7A295DA1">
                  <wp:extent cx="152400" cy="152400"/>
                  <wp:effectExtent l="0" t="0" r="0" b="0"/>
                  <wp:docPr id="70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972490e3d142b5c6f8df9a7f160d68f2" w:history="1">
              <w:r>
                <w:rPr>
                  <w:rStyle w:val="Hyperlink"/>
                  <w:rFonts w:cs="Arial"/>
                </w:rPr>
                <w:t>BTConnectionReq_ET</w:t>
              </w:r>
            </w:hyperlink>
          </w:p>
        </w:tc>
        <w:tc>
          <w:tcPr>
            <w:tcW w:w="7512" w:type="dxa"/>
            <w:noWrap/>
          </w:tcPr>
          <w:p w14:paraId="5C5084B8" w14:textId="77777777" w:rsidR="00CD7DFE" w:rsidRDefault="00CD7DFE" w:rsidP="00BC57B1">
            <w:pPr>
              <w:rPr>
                <w:rFonts w:cs="Arial"/>
              </w:rPr>
            </w:pPr>
            <w:r>
              <w:rPr>
                <w:rFonts w:cs="Arial"/>
              </w:rPr>
              <w:t>Signal Description:</w:t>
            </w:r>
          </w:p>
          <w:p w14:paraId="180077EA" w14:textId="77777777" w:rsidR="00CD7DFE" w:rsidRDefault="00CD7DFE" w:rsidP="00BC57B1">
            <w:pPr>
              <w:rPr>
                <w:rFonts w:cs="Arial"/>
              </w:rPr>
            </w:pPr>
            <w:r>
              <w:rPr>
                <w:rFonts w:cs="Arial"/>
              </w:rPr>
              <w:t>Encoding Type for Bluetooth Connection Request (Connect/Disconnect)</w:t>
            </w:r>
          </w:p>
          <w:p w14:paraId="65050327" w14:textId="77777777" w:rsidR="00CD7DFE" w:rsidRDefault="00CD7DFE" w:rsidP="00BC57B1">
            <w:pPr>
              <w:rPr>
                <w:rFonts w:cs="Arial"/>
              </w:rPr>
            </w:pPr>
          </w:p>
          <w:p w14:paraId="0C56E363" w14:textId="77777777" w:rsidR="00CD7DFE" w:rsidRPr="00275823" w:rsidRDefault="00CD7DFE" w:rsidP="00BC57B1">
            <w:pPr>
              <w:rPr>
                <w:rFonts w:cs="Arial"/>
                <w:color w:val="000000"/>
              </w:rPr>
            </w:pPr>
            <w:r>
              <w:rPr>
                <w:rFonts w:cs="Arial"/>
                <w:color w:val="000000"/>
              </w:rPr>
              <w:t>Sent to:</w:t>
            </w:r>
          </w:p>
          <w:p w14:paraId="7C5DF5DF"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FF9D2FD" wp14:editId="4E200428">
                  <wp:extent cx="152400" cy="152400"/>
                  <wp:effectExtent l="0" t="0" r="0" b="0"/>
                  <wp:docPr id="70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2E7D0017" w14:textId="77777777" w:rsidR="00CD7DFE" w:rsidRDefault="00CD7DFE" w:rsidP="00A72B37"/>
    <w:p w14:paraId="0C793917" w14:textId="77777777" w:rsidR="00A72B37" w:rsidRDefault="00A72B37" w:rsidP="00A72B37">
      <w:pPr>
        <w:pStyle w:val="Heading4"/>
      </w:pPr>
      <w:r>
        <w:t>Logical</w:t>
      </w:r>
      <w:r w:rsidRPr="00F15706">
        <w:t xml:space="preserve"> Parameters</w:t>
      </w:r>
    </w:p>
    <w:p w14:paraId="218FECD1" w14:textId="77777777" w:rsidR="00A72B37" w:rsidRDefault="00A72B37" w:rsidP="00A72B37"/>
    <w:p w14:paraId="297CD004"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5BBB9226" w14:textId="77777777" w:rsidTr="00EB7D77">
        <w:trPr>
          <w:trHeight w:val="211"/>
        </w:trPr>
        <w:tc>
          <w:tcPr>
            <w:tcW w:w="2689" w:type="dxa"/>
            <w:shd w:val="clear" w:color="auto" w:fill="D9D9D9" w:themeFill="background1" w:themeFillShade="D9"/>
            <w:noWrap/>
            <w:hideMark/>
          </w:tcPr>
          <w:p w14:paraId="3444E4D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520D1A6C"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6576F96C" w14:textId="77777777" w:rsidTr="00EB7D77">
        <w:trPr>
          <w:trHeight w:val="410"/>
        </w:trPr>
        <w:tc>
          <w:tcPr>
            <w:tcW w:w="2689" w:type="dxa"/>
            <w:noWrap/>
          </w:tcPr>
          <w:p w14:paraId="45E2B1BE"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4C99C1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EF7ACAD" w14:textId="77777777" w:rsidTr="00EB7D77">
        <w:trPr>
          <w:trHeight w:val="410"/>
        </w:trPr>
        <w:tc>
          <w:tcPr>
            <w:tcW w:w="2689" w:type="dxa"/>
            <w:noWrap/>
          </w:tcPr>
          <w:p w14:paraId="204B8BDD"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D4158C8" w14:textId="77777777" w:rsidR="009649F4" w:rsidRPr="003F473D" w:rsidRDefault="009649F4" w:rsidP="00EB7D77">
            <w:pPr>
              <w:rPr>
                <w:rFonts w:cs="Arial"/>
                <w:color w:val="000000"/>
                <w:sz w:val="18"/>
                <w:szCs w:val="18"/>
              </w:rPr>
            </w:pPr>
          </w:p>
        </w:tc>
      </w:tr>
    </w:tbl>
    <w:p w14:paraId="1EA82F48" w14:textId="77777777" w:rsidR="009649F4" w:rsidRDefault="009649F4" w:rsidP="00A72B37"/>
    <w:p w14:paraId="352AAD1B" w14:textId="77777777" w:rsidR="00822913" w:rsidRDefault="00822913" w:rsidP="00822913">
      <w:pPr>
        <w:pStyle w:val="Heading3"/>
      </w:pPr>
      <w:r>
        <w:lastRenderedPageBreak/>
        <w:t>Function Modeling</w:t>
      </w:r>
    </w:p>
    <w:p w14:paraId="413FB761" w14:textId="77777777" w:rsidR="00EF5443" w:rsidRPr="00C75AE5" w:rsidRDefault="00EF5443" w:rsidP="00EF5443"/>
    <w:p w14:paraId="446AE485" w14:textId="77777777" w:rsidR="002D15F6" w:rsidRDefault="002D15F6" w:rsidP="0061324D">
      <w:pPr>
        <w:pStyle w:val="Heading4"/>
        <w:numPr>
          <w:ilvl w:val="3"/>
          <w:numId w:val="4"/>
        </w:numPr>
      </w:pPr>
      <w:r>
        <w:t>Use Cases</w:t>
      </w:r>
    </w:p>
    <w:p w14:paraId="53CDABD1" w14:textId="77777777" w:rsidR="002D15F6" w:rsidRDefault="002D15F6" w:rsidP="002D15F6"/>
    <w:p w14:paraId="1445412D"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FE2236E" w14:textId="77777777" w:rsidR="009649F4" w:rsidRDefault="009649F4" w:rsidP="009649F4">
      <w:pPr>
        <w:pStyle w:val="Heading4"/>
        <w:numPr>
          <w:ilvl w:val="3"/>
          <w:numId w:val="4"/>
        </w:numPr>
      </w:pPr>
      <w:r>
        <w:t>State Charts</w:t>
      </w:r>
    </w:p>
    <w:p w14:paraId="617602C2" w14:textId="77777777" w:rsidR="00195B38" w:rsidRDefault="00195B38" w:rsidP="00A76553">
      <w:pPr>
        <w:contextualSpacing/>
        <w:rPr>
          <w:color w:val="A6A6A6" w:themeColor="background1" w:themeShade="A6"/>
        </w:rPr>
      </w:pPr>
    </w:p>
    <w:p w14:paraId="0754B77A"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580F857B" w14:textId="77777777" w:rsidR="00A76553" w:rsidRPr="00FF5F72" w:rsidRDefault="00A76553" w:rsidP="00A76553">
      <w:pPr>
        <w:contextualSpacing/>
        <w:rPr>
          <w:color w:val="A6A6A6" w:themeColor="background1" w:themeShade="A6"/>
        </w:rPr>
      </w:pPr>
    </w:p>
    <w:p w14:paraId="6680A86E" w14:textId="77777777" w:rsidR="00A76553" w:rsidRPr="00004083" w:rsidRDefault="00A76553" w:rsidP="00A76553">
      <w:pPr>
        <w:contextualSpacing/>
        <w:rPr>
          <w:rFonts w:cs="Arial"/>
        </w:rPr>
      </w:pPr>
    </w:p>
    <w:p w14:paraId="70CA819D" w14:textId="77777777" w:rsidR="009649F4" w:rsidRDefault="009649F4" w:rsidP="009649F4">
      <w:pPr>
        <w:pStyle w:val="Heading4"/>
        <w:numPr>
          <w:ilvl w:val="3"/>
          <w:numId w:val="4"/>
        </w:numPr>
      </w:pPr>
      <w:r>
        <w:t>Activity Diagrams</w:t>
      </w:r>
    </w:p>
    <w:p w14:paraId="23DB5554" w14:textId="77777777" w:rsidR="009649F4" w:rsidRDefault="009649F4" w:rsidP="009649F4"/>
    <w:p w14:paraId="30654392"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37DDF987" w14:textId="77777777" w:rsidR="009649F4" w:rsidRPr="00FF5F72" w:rsidRDefault="009649F4" w:rsidP="009649F4">
      <w:pPr>
        <w:contextualSpacing/>
        <w:rPr>
          <w:color w:val="A6A6A6" w:themeColor="background1" w:themeShade="A6"/>
        </w:rPr>
      </w:pPr>
    </w:p>
    <w:p w14:paraId="59BA8071" w14:textId="77777777" w:rsidR="009649F4" w:rsidRDefault="009649F4" w:rsidP="009649F4">
      <w:pPr>
        <w:pStyle w:val="Heading4"/>
        <w:numPr>
          <w:ilvl w:val="3"/>
          <w:numId w:val="4"/>
        </w:numPr>
      </w:pPr>
      <w:r>
        <w:t>Sequence Diagrams</w:t>
      </w:r>
    </w:p>
    <w:p w14:paraId="62DE4511" w14:textId="77777777" w:rsidR="00987D84" w:rsidRPr="00EB7D77" w:rsidRDefault="00987D84" w:rsidP="00EB7D77">
      <w:pPr>
        <w:rPr>
          <w:rStyle w:val="SubtleEmphasis"/>
          <w:i w:val="0"/>
          <w:iCs w:val="0"/>
          <w:color w:val="auto"/>
          <w:highlight w:val="green"/>
        </w:rPr>
      </w:pPr>
    </w:p>
    <w:p w14:paraId="040C8B19"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70410377" w14:textId="77777777" w:rsidR="00987D84" w:rsidRDefault="00987D84" w:rsidP="00987D84"/>
    <w:p w14:paraId="092ECDB7" w14:textId="77777777" w:rsidR="009649F4" w:rsidRDefault="009649F4" w:rsidP="009649F4"/>
    <w:p w14:paraId="6396A518" w14:textId="77777777" w:rsidR="009649F4" w:rsidRDefault="009649F4" w:rsidP="009649F4">
      <w:pPr>
        <w:pStyle w:val="Heading4"/>
        <w:numPr>
          <w:ilvl w:val="3"/>
          <w:numId w:val="4"/>
        </w:numPr>
      </w:pPr>
      <w:r>
        <w:t>Decision Tables</w:t>
      </w:r>
    </w:p>
    <w:p w14:paraId="25486BBA" w14:textId="77777777" w:rsidR="009649F4" w:rsidRDefault="009649F4" w:rsidP="009649F4"/>
    <w:p w14:paraId="66598886" w14:textId="77777777" w:rsidR="00F15706" w:rsidRDefault="00DA0800" w:rsidP="00822913">
      <w:pPr>
        <w:pStyle w:val="Heading3"/>
      </w:pPr>
      <w:r>
        <w:t>Function Requirements</w:t>
      </w:r>
    </w:p>
    <w:p w14:paraId="13D7613D" w14:textId="77777777" w:rsidR="00F15706" w:rsidRDefault="00F15706" w:rsidP="00783BCF">
      <w:pPr>
        <w:pStyle w:val="Heading4"/>
      </w:pPr>
      <w:r>
        <w:t>Functional Requirements</w:t>
      </w:r>
    </w:p>
    <w:p w14:paraId="48BA0B7F" w14:textId="77777777" w:rsidR="006E54B3" w:rsidRDefault="00F15706" w:rsidP="006E54B3">
      <w:pPr>
        <w:pStyle w:val="Heading5"/>
      </w:pPr>
      <w:r>
        <w:t>Normal Operation</w:t>
      </w:r>
    </w:p>
    <w:p w14:paraId="2457D2AB" w14:textId="77777777" w:rsidR="005961D3" w:rsidRDefault="005961D3" w:rsidP="00BB6A63"/>
    <w:p w14:paraId="5839A131" w14:textId="77777777" w:rsidR="00BB6A63" w:rsidRDefault="00BB6A63" w:rsidP="00BB6A63"/>
    <w:p w14:paraId="35E9C20C" w14:textId="77777777" w:rsidR="001F5E54" w:rsidRPr="0017445F" w:rsidRDefault="00AE04B0" w:rsidP="001F5E54">
      <w:pPr>
        <w:pStyle w:val="RERequirement"/>
        <w:shd w:val="clear" w:color="auto" w:fill="F2F2F2" w:themeFill="background1" w:themeFillShade="F2"/>
      </w:pPr>
      <w:r>
        <w:t xml:space="preserve"> Phone Calls 1</w:t>
      </w:r>
    </w:p>
    <w:p w14:paraId="63C619C1" w14:textId="77777777" w:rsidR="001F5E54" w:rsidRDefault="00AE04B0" w:rsidP="001F5E54">
      <w:pPr>
        <w:rPr>
          <w:rFonts w:cs="Arial"/>
        </w:rPr>
      </w:pPr>
      <w:r>
        <w:rPr>
          <w:rFonts w:cs="Arial"/>
        </w:rPr>
        <w:t>The MSS Audio System shall provide a system for a user to take a phone call through their seat speakers.</w:t>
      </w:r>
    </w:p>
    <w:p w14:paraId="41D6E15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99C32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8EE95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668E3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0C3B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27E0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should be able to play a phone call from their seat speakers.</w:t>
            </w:r>
          </w:p>
        </w:tc>
      </w:tr>
      <w:tr w:rsidR="001F5E54" w:rsidRPr="00FD127C" w14:paraId="77F9CAE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AD7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45C67" w14:textId="77777777" w:rsidR="00CA5241" w:rsidRDefault="00CA5241"/>
        </w:tc>
      </w:tr>
      <w:tr w:rsidR="001F5E54" w:rsidRPr="00FD127C" w14:paraId="7A38C0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EA314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71222B" w14:textId="77777777" w:rsidR="00CA5241" w:rsidRDefault="00CA5241"/>
        </w:tc>
      </w:tr>
      <w:tr w:rsidR="001F5E54" w:rsidRPr="00FD127C" w14:paraId="027E58C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8631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3F135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D5FF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D2D43" w14:textId="77777777" w:rsidR="00CA5241" w:rsidRDefault="00CA5241"/>
        </w:tc>
      </w:tr>
      <w:tr w:rsidR="001F5E54" w:rsidRPr="00FD127C" w14:paraId="68BFD0E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FC6C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A3C0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D4C60FA" wp14:editId="3631269F">
                  <wp:extent cx="152400" cy="152400"/>
                  <wp:effectExtent l="0" t="0" r="0" b="0"/>
                  <wp:docPr id="70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7EBB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E0196" w14:textId="77777777" w:rsidR="00CA5241" w:rsidRDefault="00CA5241"/>
        </w:tc>
      </w:tr>
      <w:tr w:rsidR="001F5E54" w:rsidRPr="00FD127C" w14:paraId="54F6A53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BD051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9AD9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4FFA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F768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02742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2FD476" w14:textId="77777777" w:rsidR="00CA5241" w:rsidRDefault="00CA5241"/>
        </w:tc>
      </w:tr>
      <w:tr w:rsidR="001F5E54" w:rsidRPr="00FD127C" w14:paraId="10CD1B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CC324" w14:textId="77777777" w:rsidR="001F5E54" w:rsidRPr="00FD127C" w:rsidRDefault="00F56C9D"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46EA3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94D57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997ADA" w14:textId="77777777" w:rsidR="00F15706" w:rsidRDefault="00F15706" w:rsidP="00783BCF">
      <w:pPr>
        <w:pStyle w:val="Heading5"/>
      </w:pPr>
      <w:r>
        <w:t>Error Handling</w:t>
      </w:r>
    </w:p>
    <w:p w14:paraId="460AB252" w14:textId="77777777" w:rsidR="005961D3" w:rsidRDefault="005961D3" w:rsidP="00BB6A63"/>
    <w:p w14:paraId="2367C550" w14:textId="77777777" w:rsidR="005961D3" w:rsidRDefault="005961D3" w:rsidP="005961D3">
      <w:pPr>
        <w:rPr>
          <w:color w:val="A6A6A6" w:themeColor="background1" w:themeShade="A6"/>
        </w:rPr>
      </w:pPr>
      <w:r>
        <w:rPr>
          <w:color w:val="A6A6A6" w:themeColor="background1" w:themeShade="A6"/>
        </w:rPr>
        <w:t>No Error Handling Requirements specified.</w:t>
      </w:r>
    </w:p>
    <w:p w14:paraId="5F095984" w14:textId="77777777" w:rsidR="00DD7D94" w:rsidRDefault="00DD7D94" w:rsidP="00DD7D94">
      <w:pPr>
        <w:pStyle w:val="Heading4"/>
      </w:pPr>
      <w:r>
        <w:t>Non-Functional Requirements</w:t>
      </w:r>
    </w:p>
    <w:p w14:paraId="04BBF36D" w14:textId="77777777" w:rsidR="005961D3" w:rsidRDefault="005961D3" w:rsidP="00BB6A63"/>
    <w:p w14:paraId="3976413D" w14:textId="77777777" w:rsidR="005961D3" w:rsidRDefault="005961D3" w:rsidP="005961D3">
      <w:pPr>
        <w:rPr>
          <w:color w:val="A6A6A6" w:themeColor="background1" w:themeShade="A6"/>
        </w:rPr>
      </w:pPr>
      <w:r>
        <w:rPr>
          <w:color w:val="A6A6A6" w:themeColor="background1" w:themeShade="A6"/>
        </w:rPr>
        <w:t>No Non-Functional Requirements specified.</w:t>
      </w:r>
    </w:p>
    <w:p w14:paraId="08B1942F" w14:textId="77777777" w:rsidR="00DF462B" w:rsidRDefault="00427220" w:rsidP="00DF462B">
      <w:pPr>
        <w:pStyle w:val="Heading4"/>
      </w:pPr>
      <w:r>
        <w:lastRenderedPageBreak/>
        <w:t>Functional</w:t>
      </w:r>
      <w:r w:rsidR="00DF462B">
        <w:t xml:space="preserve"> Safety Requirements</w:t>
      </w:r>
    </w:p>
    <w:p w14:paraId="1F8E8C71" w14:textId="77777777" w:rsidR="00DF462B" w:rsidRDefault="00DF462B" w:rsidP="00DF462B">
      <w:pPr>
        <w:rPr>
          <w:highlight w:val="yellow"/>
        </w:rPr>
      </w:pPr>
    </w:p>
    <w:p w14:paraId="3AAE9BD3"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79CC026" w14:textId="77777777" w:rsidR="00DD7D94" w:rsidRDefault="00DD7D94" w:rsidP="00DD7D94">
      <w:pPr>
        <w:pStyle w:val="Heading4"/>
      </w:pPr>
      <w:r>
        <w:t>Other Requirements</w:t>
      </w:r>
    </w:p>
    <w:p w14:paraId="33844B1F" w14:textId="77777777" w:rsidR="00DD7D94" w:rsidRDefault="00DD7D94" w:rsidP="00DD7D94">
      <w:pPr>
        <w:pStyle w:val="Heading5"/>
      </w:pPr>
      <w:r>
        <w:t>Design Requirements</w:t>
      </w:r>
    </w:p>
    <w:p w14:paraId="7542AB84" w14:textId="77777777" w:rsidR="005961D3" w:rsidRDefault="005961D3" w:rsidP="00CA4A62"/>
    <w:p w14:paraId="19BADD31" w14:textId="77777777" w:rsidR="005961D3" w:rsidRDefault="005961D3" w:rsidP="005961D3">
      <w:pPr>
        <w:rPr>
          <w:color w:val="A6A6A6" w:themeColor="background1" w:themeShade="A6"/>
        </w:rPr>
      </w:pPr>
      <w:r>
        <w:rPr>
          <w:color w:val="A6A6A6" w:themeColor="background1" w:themeShade="A6"/>
        </w:rPr>
        <w:t>No Design Requirements specified.</w:t>
      </w:r>
    </w:p>
    <w:p w14:paraId="30C46C8E" w14:textId="77777777" w:rsidR="000D7866" w:rsidRPr="00E47D48" w:rsidRDefault="000D7866" w:rsidP="00E47D48">
      <w:pPr>
        <w:rPr>
          <w:color w:val="FF0000"/>
        </w:rPr>
      </w:pPr>
    </w:p>
    <w:p w14:paraId="7A854F8F" w14:textId="77777777" w:rsidR="009C1EEC" w:rsidRDefault="000D732E" w:rsidP="0061324D">
      <w:pPr>
        <w:pStyle w:val="Heading2"/>
        <w:numPr>
          <w:ilvl w:val="1"/>
          <w:numId w:val="4"/>
        </w:numPr>
      </w:pPr>
      <w:r>
        <w:t xml:space="preserve">Logical Function </w:t>
      </w:r>
      <w:r>
        <w:rPr>
          <w:noProof/>
        </w:rPr>
        <w:drawing>
          <wp:inline distT="0" distB="0" distL="0" distR="0" wp14:anchorId="16A36666" wp14:editId="159C1938">
            <wp:extent cx="152400" cy="152400"/>
            <wp:effectExtent l="0" t="0" r="0" b="0"/>
            <wp:docPr id="706"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5" w:name="_13719853f7e49961730a25d717c79e1e"/>
      <w:r w:rsidR="008E73AE">
        <w:t>Connect BT Audio</w:t>
      </w:r>
      <w:bookmarkEnd w:id="175"/>
    </w:p>
    <w:p w14:paraId="674A2831" w14:textId="77777777" w:rsidR="0061785D" w:rsidRDefault="0061785D" w:rsidP="00783BCF">
      <w:pPr>
        <w:pStyle w:val="Heading3"/>
      </w:pPr>
      <w:r>
        <w:t xml:space="preserve">Function </w:t>
      </w:r>
      <w:r w:rsidR="00283752">
        <w:t>Overview</w:t>
      </w:r>
    </w:p>
    <w:p w14:paraId="22F4DAC3" w14:textId="77777777" w:rsidR="00427220" w:rsidRDefault="000D732E" w:rsidP="00427220">
      <w:pPr>
        <w:pStyle w:val="Heading4"/>
      </w:pPr>
      <w:r>
        <w:t xml:space="preserve">Function </w:t>
      </w:r>
      <w:r w:rsidR="00283752">
        <w:t>Description</w:t>
      </w:r>
    </w:p>
    <w:p w14:paraId="26792117" w14:textId="77777777" w:rsidR="00794B45" w:rsidRDefault="00794B45" w:rsidP="009C1EEC">
      <w:pPr>
        <w:contextualSpacing/>
      </w:pPr>
    </w:p>
    <w:p w14:paraId="0FF73651" w14:textId="77777777" w:rsidR="00AC0C92" w:rsidRDefault="00AC0C92" w:rsidP="009C1EEC">
      <w:pPr>
        <w:contextualSpacing/>
      </w:pPr>
      <w:r>
        <w:t>Function is allocated to:</w:t>
      </w:r>
    </w:p>
    <w:p w14:paraId="19EB756E" w14:textId="77777777" w:rsidR="00AC0C92" w:rsidRDefault="00604AF5" w:rsidP="0061324D">
      <w:pPr>
        <w:pStyle w:val="ListParagraph"/>
        <w:numPr>
          <w:ilvl w:val="0"/>
          <w:numId w:val="13"/>
        </w:numPr>
        <w:contextualSpacing/>
      </w:pPr>
      <w:r>
        <w:rPr>
          <w:noProof/>
        </w:rPr>
        <w:drawing>
          <wp:inline distT="0" distB="0" distL="0" distR="0" wp14:anchorId="20803BBC" wp14:editId="72804C39">
            <wp:extent cx="152400" cy="152400"/>
            <wp:effectExtent l="0" t="0" r="0" b="0"/>
            <wp:docPr id="708" name="Picture 1346157031.jpg" descr="1346157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3461570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Connect BT Audio</w:t>
      </w:r>
      <w:r>
        <w:t xml:space="preserve"> &lt;&lt;Logical&gt;&gt;</w:t>
      </w:r>
    </w:p>
    <w:p w14:paraId="7904B2AE" w14:textId="77777777" w:rsidR="00AC0C92" w:rsidRDefault="00604AF5" w:rsidP="0061324D">
      <w:pPr>
        <w:pStyle w:val="ListParagraph"/>
        <w:numPr>
          <w:ilvl w:val="0"/>
          <w:numId w:val="13"/>
        </w:numPr>
        <w:contextualSpacing/>
      </w:pPr>
      <w:r>
        <w:rPr>
          <w:noProof/>
        </w:rPr>
        <w:drawing>
          <wp:inline distT="0" distB="0" distL="0" distR="0" wp14:anchorId="3EF91800" wp14:editId="751A840D">
            <wp:extent cx="152400" cy="152400"/>
            <wp:effectExtent l="0" t="0" r="0" b="0"/>
            <wp:docPr id="710"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4447C67B" w14:textId="77777777" w:rsidR="00794B45" w:rsidRDefault="00794B45" w:rsidP="009C1EEC">
      <w:pPr>
        <w:contextualSpacing/>
      </w:pPr>
    </w:p>
    <w:p w14:paraId="10962D89" w14:textId="77777777" w:rsidR="009C1EEC" w:rsidRDefault="009C1EEC" w:rsidP="009C1EEC">
      <w:pPr>
        <w:contextualSpacing/>
      </w:pPr>
      <w:r w:rsidRPr="00A554C4">
        <w:t>MSS Function responsible for providing Initiate BT Audio Connection Status</w:t>
      </w:r>
    </w:p>
    <w:p w14:paraId="6C5D93DE" w14:textId="77777777" w:rsidR="00282E2C" w:rsidRDefault="000D732E" w:rsidP="00FD32A2">
      <w:pPr>
        <w:pStyle w:val="Heading4"/>
      </w:pPr>
      <w:r>
        <w:t xml:space="preserve">Function </w:t>
      </w:r>
      <w:r w:rsidR="00282E2C">
        <w:t>Variants</w:t>
      </w:r>
    </w:p>
    <w:p w14:paraId="5CFEA734" w14:textId="77777777" w:rsidR="00282E2C" w:rsidRDefault="00282E2C" w:rsidP="00282E2C"/>
    <w:p w14:paraId="306163F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15DC8FF" w14:textId="77777777" w:rsidTr="00EB7D77">
        <w:trPr>
          <w:trHeight w:val="314"/>
        </w:trPr>
        <w:tc>
          <w:tcPr>
            <w:tcW w:w="2523" w:type="dxa"/>
            <w:shd w:val="clear" w:color="auto" w:fill="D9D9D9" w:themeFill="background1" w:themeFillShade="D9"/>
          </w:tcPr>
          <w:p w14:paraId="2344A7B1"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1BE1E42E"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3FB7900"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F6B5F31" w14:textId="77777777" w:rsidTr="00EB7D77">
        <w:trPr>
          <w:trHeight w:val="198"/>
        </w:trPr>
        <w:tc>
          <w:tcPr>
            <w:tcW w:w="2523" w:type="dxa"/>
          </w:tcPr>
          <w:p w14:paraId="25F4A9DE"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36256B36" w14:textId="77777777" w:rsidR="000D732E" w:rsidRPr="009E3B7C" w:rsidRDefault="000D732E" w:rsidP="00EB7D77">
            <w:pPr>
              <w:overflowPunct/>
              <w:autoSpaceDE/>
              <w:autoSpaceDN/>
              <w:adjustRightInd/>
              <w:textAlignment w:val="center"/>
              <w:rPr>
                <w:rFonts w:cs="Arial"/>
              </w:rPr>
            </w:pPr>
          </w:p>
        </w:tc>
        <w:tc>
          <w:tcPr>
            <w:tcW w:w="2551" w:type="dxa"/>
          </w:tcPr>
          <w:p w14:paraId="548ECDFC" w14:textId="77777777" w:rsidR="000D732E" w:rsidRDefault="000D732E" w:rsidP="00EB7D77">
            <w:pPr>
              <w:rPr>
                <w:rFonts w:cs="Arial"/>
                <w:lang w:val="en-GB"/>
              </w:rPr>
            </w:pPr>
            <w:r>
              <w:rPr>
                <w:rFonts w:cs="Arial"/>
                <w:lang w:val="en-GB"/>
              </w:rPr>
              <w:t xml:space="preserve">e.g. ExtLightTechnology = LED </w:t>
            </w:r>
          </w:p>
          <w:p w14:paraId="05810E73" w14:textId="77777777" w:rsidR="000D732E" w:rsidRDefault="000D732E" w:rsidP="00EB7D77">
            <w:pPr>
              <w:rPr>
                <w:rFonts w:cs="Arial"/>
                <w:lang w:val="en-GB"/>
              </w:rPr>
            </w:pPr>
            <w:r>
              <w:rPr>
                <w:rFonts w:cs="Arial"/>
                <w:lang w:val="en-GB"/>
              </w:rPr>
              <w:t>OR</w:t>
            </w:r>
          </w:p>
          <w:p w14:paraId="4313F358" w14:textId="77777777" w:rsidR="000D732E" w:rsidRPr="005A344A" w:rsidRDefault="000D732E" w:rsidP="00EB7D77">
            <w:pPr>
              <w:rPr>
                <w:rFonts w:cs="Arial"/>
                <w:lang w:val="en-GB"/>
              </w:rPr>
            </w:pPr>
            <w:r>
              <w:rPr>
                <w:rFonts w:cs="Arial"/>
                <w:lang w:val="en-GB"/>
              </w:rPr>
              <w:t>ExtLightTechnology = Xenon</w:t>
            </w:r>
          </w:p>
        </w:tc>
      </w:tr>
    </w:tbl>
    <w:p w14:paraId="052FCE0B" w14:textId="77777777" w:rsidR="000D732E" w:rsidRPr="005067FC" w:rsidRDefault="000D732E" w:rsidP="00282E2C">
      <w:pPr>
        <w:rPr>
          <w:i/>
          <w:color w:val="A6A6A6" w:themeColor="background1" w:themeShade="A6"/>
        </w:rPr>
      </w:pPr>
    </w:p>
    <w:p w14:paraId="16003D90" w14:textId="77777777" w:rsidR="00427220" w:rsidRDefault="00427220" w:rsidP="00FD32A2">
      <w:pPr>
        <w:pStyle w:val="Heading4"/>
      </w:pPr>
      <w:r>
        <w:t>Input Requirements</w:t>
      </w:r>
      <w:r w:rsidR="000D732E">
        <w:t>/Documents</w:t>
      </w:r>
    </w:p>
    <w:p w14:paraId="22466E5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93CA1F0" w14:textId="77777777" w:rsidTr="00656A21">
        <w:trPr>
          <w:trHeight w:val="20"/>
        </w:trPr>
        <w:tc>
          <w:tcPr>
            <w:tcW w:w="1561" w:type="dxa"/>
            <w:shd w:val="clear" w:color="auto" w:fill="D9D9D9" w:themeFill="background1" w:themeFillShade="D9"/>
          </w:tcPr>
          <w:p w14:paraId="0302EB5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220A9716" w14:textId="77777777" w:rsidR="000D732E" w:rsidRDefault="000D732E" w:rsidP="00EB7D77">
            <w:pPr>
              <w:rPr>
                <w:rFonts w:ascii="Helvetica" w:hAnsi="Helvetica" w:cs="Helvetica"/>
                <w:sz w:val="16"/>
              </w:rPr>
            </w:pPr>
          </w:p>
          <w:p w14:paraId="0B52E8DC"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06BBFD7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4F69065"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20E634F" w14:textId="77777777" w:rsidR="000D732E" w:rsidRDefault="000D732E" w:rsidP="00EB7D77">
            <w:pPr>
              <w:rPr>
                <w:rFonts w:ascii="Helvetica" w:hAnsi="Helvetica" w:cs="Helvetica"/>
                <w:b/>
              </w:rPr>
            </w:pPr>
            <w:r>
              <w:rPr>
                <w:rFonts w:ascii="Helvetica" w:hAnsi="Helvetica" w:cs="Helvetica"/>
                <w:b/>
              </w:rPr>
              <w:t>Derived Requirement</w:t>
            </w:r>
          </w:p>
          <w:p w14:paraId="6D04A7D6" w14:textId="77777777" w:rsidR="000D732E" w:rsidRDefault="000D732E" w:rsidP="00EB7D77">
            <w:pPr>
              <w:rPr>
                <w:rFonts w:ascii="Helvetica" w:hAnsi="Helvetica" w:cs="Helvetica"/>
                <w:sz w:val="16"/>
              </w:rPr>
            </w:pPr>
          </w:p>
          <w:p w14:paraId="66A7AA49"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1DD9CD9F" w14:textId="77777777" w:rsidTr="00656A21">
        <w:trPr>
          <w:trHeight w:val="20"/>
        </w:trPr>
        <w:tc>
          <w:tcPr>
            <w:tcW w:w="10211" w:type="dxa"/>
            <w:gridSpan w:val="4"/>
            <w:shd w:val="clear" w:color="auto" w:fill="F2F2F2" w:themeFill="background1" w:themeFillShade="F2"/>
          </w:tcPr>
          <w:p w14:paraId="361D51D9"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6C0B300E" w14:textId="77777777" w:rsidTr="00656A21">
        <w:trPr>
          <w:trHeight w:val="20"/>
        </w:trPr>
        <w:tc>
          <w:tcPr>
            <w:tcW w:w="1561" w:type="dxa"/>
          </w:tcPr>
          <w:p w14:paraId="47B213CB" w14:textId="77777777" w:rsidR="000D732E" w:rsidRPr="00D410AE" w:rsidRDefault="000D732E" w:rsidP="00EB7D77">
            <w:pPr>
              <w:rPr>
                <w:rFonts w:cs="Arial"/>
              </w:rPr>
            </w:pPr>
          </w:p>
        </w:tc>
        <w:tc>
          <w:tcPr>
            <w:tcW w:w="2694" w:type="dxa"/>
          </w:tcPr>
          <w:p w14:paraId="15AE3415" w14:textId="77777777" w:rsidR="000D732E" w:rsidRDefault="000D732E" w:rsidP="00EB7D77">
            <w:pPr>
              <w:rPr>
                <w:rFonts w:cs="Arial"/>
              </w:rPr>
            </w:pPr>
            <w:r>
              <w:rPr>
                <w:rFonts w:cs="Arial"/>
              </w:rPr>
              <w:t>&lt;Example:</w:t>
            </w:r>
          </w:p>
          <w:p w14:paraId="5710BB3B" w14:textId="77777777" w:rsidR="000D732E" w:rsidRPr="00D410AE" w:rsidRDefault="000D732E" w:rsidP="00EB7D77">
            <w:pPr>
              <w:rPr>
                <w:rFonts w:cs="Arial"/>
              </w:rPr>
            </w:pPr>
            <w:r>
              <w:rPr>
                <w:rFonts w:cs="Arial"/>
              </w:rPr>
              <w:t>id + title of relevant Feature Docs&gt;</w:t>
            </w:r>
          </w:p>
        </w:tc>
        <w:tc>
          <w:tcPr>
            <w:tcW w:w="2694" w:type="dxa"/>
          </w:tcPr>
          <w:p w14:paraId="37EBA9B7" w14:textId="77777777" w:rsidR="000D732E" w:rsidRPr="00D410AE" w:rsidRDefault="000D732E" w:rsidP="00EB7D77">
            <w:pPr>
              <w:rPr>
                <w:rFonts w:cs="Arial"/>
              </w:rPr>
            </w:pPr>
            <w:r>
              <w:rPr>
                <w:rFonts w:cs="Arial"/>
              </w:rPr>
              <w:t>&lt;Example: “Requirements of Feature …”&gt;</w:t>
            </w:r>
          </w:p>
        </w:tc>
        <w:tc>
          <w:tcPr>
            <w:tcW w:w="3262" w:type="dxa"/>
          </w:tcPr>
          <w:p w14:paraId="66DA9ECE"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4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7809A9DD" w14:textId="77777777" w:rsidTr="00656A21">
        <w:trPr>
          <w:trHeight w:val="20"/>
        </w:trPr>
        <w:tc>
          <w:tcPr>
            <w:tcW w:w="1561" w:type="dxa"/>
          </w:tcPr>
          <w:p w14:paraId="043F8685" w14:textId="77777777" w:rsidR="000D732E" w:rsidRPr="00D410AE" w:rsidRDefault="000D732E" w:rsidP="00EB7D77">
            <w:pPr>
              <w:rPr>
                <w:rFonts w:cs="Arial"/>
              </w:rPr>
            </w:pPr>
          </w:p>
        </w:tc>
        <w:tc>
          <w:tcPr>
            <w:tcW w:w="2694" w:type="dxa"/>
          </w:tcPr>
          <w:p w14:paraId="1418527E" w14:textId="77777777" w:rsidR="000D732E" w:rsidRDefault="000D732E" w:rsidP="00EB7D77">
            <w:pPr>
              <w:rPr>
                <w:rFonts w:cs="Arial"/>
              </w:rPr>
            </w:pPr>
          </w:p>
        </w:tc>
        <w:tc>
          <w:tcPr>
            <w:tcW w:w="2694" w:type="dxa"/>
          </w:tcPr>
          <w:p w14:paraId="04216BC4" w14:textId="77777777" w:rsidR="000D732E" w:rsidRDefault="000D732E" w:rsidP="00EB7D77">
            <w:pPr>
              <w:rPr>
                <w:rFonts w:cs="Arial"/>
              </w:rPr>
            </w:pPr>
          </w:p>
        </w:tc>
        <w:tc>
          <w:tcPr>
            <w:tcW w:w="3262" w:type="dxa"/>
          </w:tcPr>
          <w:p w14:paraId="112FF654" w14:textId="77777777" w:rsidR="000D732E" w:rsidRDefault="000D732E" w:rsidP="00EB7D77">
            <w:pPr>
              <w:rPr>
                <w:rFonts w:cs="Arial"/>
              </w:rPr>
            </w:pPr>
          </w:p>
        </w:tc>
      </w:tr>
      <w:tr w:rsidR="000D732E" w:rsidRPr="007C20FA" w14:paraId="47D250A5" w14:textId="77777777" w:rsidTr="00656A21">
        <w:trPr>
          <w:trHeight w:val="20"/>
        </w:trPr>
        <w:tc>
          <w:tcPr>
            <w:tcW w:w="10211" w:type="dxa"/>
            <w:gridSpan w:val="4"/>
            <w:shd w:val="clear" w:color="auto" w:fill="F2F2F2" w:themeFill="background1" w:themeFillShade="F2"/>
          </w:tcPr>
          <w:p w14:paraId="25C669B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77807D39" w14:textId="77777777" w:rsidTr="00656A21">
        <w:trPr>
          <w:trHeight w:val="20"/>
        </w:trPr>
        <w:tc>
          <w:tcPr>
            <w:tcW w:w="1561" w:type="dxa"/>
          </w:tcPr>
          <w:p w14:paraId="6A6CA880" w14:textId="77777777" w:rsidR="000D732E" w:rsidRPr="00D410AE" w:rsidRDefault="000D732E" w:rsidP="00EB7D77">
            <w:pPr>
              <w:rPr>
                <w:rFonts w:cs="Arial"/>
              </w:rPr>
            </w:pPr>
          </w:p>
        </w:tc>
        <w:tc>
          <w:tcPr>
            <w:tcW w:w="2694" w:type="dxa"/>
          </w:tcPr>
          <w:p w14:paraId="6589192E" w14:textId="77777777" w:rsidR="000D732E" w:rsidRPr="00D410AE" w:rsidRDefault="000D732E" w:rsidP="00EB7D77">
            <w:pPr>
              <w:rPr>
                <w:rFonts w:cs="Arial"/>
              </w:rPr>
            </w:pPr>
            <w:r>
              <w:rPr>
                <w:rFonts w:cs="Arial"/>
              </w:rPr>
              <w:t>&lt;Example: some SDS (requirement)&gt;</w:t>
            </w:r>
          </w:p>
        </w:tc>
        <w:tc>
          <w:tcPr>
            <w:tcW w:w="2694" w:type="dxa"/>
          </w:tcPr>
          <w:p w14:paraId="5797DC04" w14:textId="77777777" w:rsidR="000D732E" w:rsidRPr="00D410AE" w:rsidRDefault="000D732E" w:rsidP="00EB7D77">
            <w:pPr>
              <w:rPr>
                <w:rFonts w:cs="Arial"/>
              </w:rPr>
            </w:pPr>
          </w:p>
        </w:tc>
        <w:tc>
          <w:tcPr>
            <w:tcW w:w="3262" w:type="dxa"/>
          </w:tcPr>
          <w:p w14:paraId="77E06B47" w14:textId="77777777" w:rsidR="000D732E" w:rsidRDefault="000D732E" w:rsidP="00EB7D77">
            <w:pPr>
              <w:rPr>
                <w:rFonts w:cs="Arial"/>
              </w:rPr>
            </w:pPr>
          </w:p>
        </w:tc>
      </w:tr>
      <w:tr w:rsidR="000D732E" w:rsidRPr="007C20FA" w14:paraId="71A65E39" w14:textId="77777777" w:rsidTr="00656A21">
        <w:trPr>
          <w:trHeight w:val="20"/>
        </w:trPr>
        <w:tc>
          <w:tcPr>
            <w:tcW w:w="1561" w:type="dxa"/>
          </w:tcPr>
          <w:p w14:paraId="1750EC6B" w14:textId="77777777" w:rsidR="000D732E" w:rsidRDefault="000D732E" w:rsidP="00EB7D77">
            <w:pPr>
              <w:rPr>
                <w:rFonts w:cs="Arial"/>
              </w:rPr>
            </w:pPr>
          </w:p>
        </w:tc>
        <w:tc>
          <w:tcPr>
            <w:tcW w:w="2694" w:type="dxa"/>
          </w:tcPr>
          <w:p w14:paraId="168A9054" w14:textId="77777777" w:rsidR="000D732E" w:rsidRDefault="000D732E" w:rsidP="00EB7D77">
            <w:pPr>
              <w:rPr>
                <w:rFonts w:cs="Arial"/>
              </w:rPr>
            </w:pPr>
          </w:p>
        </w:tc>
        <w:tc>
          <w:tcPr>
            <w:tcW w:w="2694" w:type="dxa"/>
          </w:tcPr>
          <w:p w14:paraId="5CCF969E" w14:textId="77777777" w:rsidR="000D732E" w:rsidRDefault="000D732E" w:rsidP="00EB7D77">
            <w:pPr>
              <w:rPr>
                <w:rFonts w:cs="Arial"/>
              </w:rPr>
            </w:pPr>
          </w:p>
        </w:tc>
        <w:tc>
          <w:tcPr>
            <w:tcW w:w="3262" w:type="dxa"/>
          </w:tcPr>
          <w:p w14:paraId="22D21CC4" w14:textId="77777777" w:rsidR="000D732E" w:rsidRDefault="000D732E" w:rsidP="00EB7D77">
            <w:pPr>
              <w:rPr>
                <w:rFonts w:cs="Arial"/>
              </w:rPr>
            </w:pPr>
          </w:p>
        </w:tc>
      </w:tr>
      <w:tr w:rsidR="000D732E" w:rsidRPr="007C20FA" w14:paraId="51405D89" w14:textId="77777777" w:rsidTr="00656A21">
        <w:trPr>
          <w:trHeight w:val="20"/>
        </w:trPr>
        <w:tc>
          <w:tcPr>
            <w:tcW w:w="10211" w:type="dxa"/>
            <w:gridSpan w:val="4"/>
            <w:shd w:val="clear" w:color="auto" w:fill="F2F2F2" w:themeFill="background1" w:themeFillShade="F2"/>
          </w:tcPr>
          <w:p w14:paraId="16799471" w14:textId="77777777" w:rsidR="000D732E" w:rsidRPr="006623A0" w:rsidRDefault="000D732E" w:rsidP="00EB7D77">
            <w:pPr>
              <w:rPr>
                <w:rFonts w:ascii="Helvetica" w:hAnsi="Helvetica" w:cs="Helvetica"/>
                <w:b/>
              </w:rPr>
            </w:pPr>
            <w:r w:rsidRPr="006623A0">
              <w:rPr>
                <w:rFonts w:ascii="Helvetica" w:hAnsi="Helvetica" w:cs="Helvetica"/>
                <w:b/>
              </w:rPr>
              <w:lastRenderedPageBreak/>
              <w:t xml:space="preserve">Legal </w:t>
            </w:r>
            <w:r>
              <w:rPr>
                <w:rFonts w:ascii="Helvetica" w:hAnsi="Helvetica" w:cs="Helvetica"/>
                <w:b/>
              </w:rPr>
              <w:t>Regulations</w:t>
            </w:r>
          </w:p>
        </w:tc>
      </w:tr>
      <w:tr w:rsidR="000D732E" w:rsidRPr="007C20FA" w14:paraId="6818A736" w14:textId="77777777" w:rsidTr="00656A21">
        <w:trPr>
          <w:trHeight w:val="20"/>
        </w:trPr>
        <w:tc>
          <w:tcPr>
            <w:tcW w:w="1561" w:type="dxa"/>
          </w:tcPr>
          <w:p w14:paraId="2D512A3C" w14:textId="77777777" w:rsidR="000D732E" w:rsidRPr="00D410AE" w:rsidRDefault="000D732E" w:rsidP="00EB7D77">
            <w:pPr>
              <w:rPr>
                <w:rFonts w:cs="Arial"/>
              </w:rPr>
            </w:pPr>
          </w:p>
        </w:tc>
        <w:tc>
          <w:tcPr>
            <w:tcW w:w="2694" w:type="dxa"/>
          </w:tcPr>
          <w:p w14:paraId="1DCE14FE" w14:textId="77777777" w:rsidR="000D732E" w:rsidRPr="00D410AE" w:rsidRDefault="000D732E" w:rsidP="00EB7D77">
            <w:pPr>
              <w:rPr>
                <w:rFonts w:cs="Arial"/>
              </w:rPr>
            </w:pPr>
          </w:p>
        </w:tc>
        <w:tc>
          <w:tcPr>
            <w:tcW w:w="2694" w:type="dxa"/>
          </w:tcPr>
          <w:p w14:paraId="06081BE9" w14:textId="77777777" w:rsidR="000D732E" w:rsidRPr="00D410AE" w:rsidRDefault="000D732E" w:rsidP="00EB7D77">
            <w:pPr>
              <w:rPr>
                <w:rFonts w:cs="Arial"/>
              </w:rPr>
            </w:pPr>
          </w:p>
        </w:tc>
        <w:tc>
          <w:tcPr>
            <w:tcW w:w="3262" w:type="dxa"/>
          </w:tcPr>
          <w:p w14:paraId="00235FA3" w14:textId="77777777" w:rsidR="000D732E" w:rsidRPr="00D410AE" w:rsidRDefault="000D732E" w:rsidP="00EB7D77">
            <w:pPr>
              <w:rPr>
                <w:rFonts w:cs="Arial"/>
              </w:rPr>
            </w:pPr>
          </w:p>
        </w:tc>
      </w:tr>
      <w:tr w:rsidR="000D732E" w:rsidRPr="007C20FA" w14:paraId="17033F19" w14:textId="77777777" w:rsidTr="00656A21">
        <w:trPr>
          <w:trHeight w:val="20"/>
        </w:trPr>
        <w:tc>
          <w:tcPr>
            <w:tcW w:w="10211" w:type="dxa"/>
            <w:gridSpan w:val="4"/>
            <w:shd w:val="clear" w:color="auto" w:fill="F2F2F2" w:themeFill="background1" w:themeFillShade="F2"/>
          </w:tcPr>
          <w:p w14:paraId="14D3A8E6"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2118FB22" w14:textId="77777777" w:rsidTr="00656A21">
        <w:trPr>
          <w:trHeight w:val="20"/>
        </w:trPr>
        <w:tc>
          <w:tcPr>
            <w:tcW w:w="1561" w:type="dxa"/>
          </w:tcPr>
          <w:p w14:paraId="729856C1" w14:textId="77777777" w:rsidR="000D732E" w:rsidRPr="00D410AE" w:rsidRDefault="000D732E" w:rsidP="00EB7D77">
            <w:pPr>
              <w:rPr>
                <w:rFonts w:cs="Arial"/>
              </w:rPr>
            </w:pPr>
          </w:p>
        </w:tc>
        <w:tc>
          <w:tcPr>
            <w:tcW w:w="2694" w:type="dxa"/>
          </w:tcPr>
          <w:p w14:paraId="59451E8D" w14:textId="77777777" w:rsidR="000D732E" w:rsidRPr="00D410AE" w:rsidRDefault="000D732E" w:rsidP="00EB7D77">
            <w:pPr>
              <w:rPr>
                <w:rFonts w:cs="Arial"/>
              </w:rPr>
            </w:pPr>
          </w:p>
        </w:tc>
        <w:tc>
          <w:tcPr>
            <w:tcW w:w="2694" w:type="dxa"/>
          </w:tcPr>
          <w:p w14:paraId="4BB1EB8D" w14:textId="77777777" w:rsidR="000D732E" w:rsidRPr="00D410AE" w:rsidRDefault="000D732E" w:rsidP="00EB7D77">
            <w:pPr>
              <w:rPr>
                <w:rFonts w:cs="Arial"/>
              </w:rPr>
            </w:pPr>
          </w:p>
        </w:tc>
        <w:tc>
          <w:tcPr>
            <w:tcW w:w="3262" w:type="dxa"/>
          </w:tcPr>
          <w:p w14:paraId="03A66262" w14:textId="77777777" w:rsidR="000D732E" w:rsidRPr="00D410AE" w:rsidRDefault="000D732E" w:rsidP="00EB7D77">
            <w:pPr>
              <w:rPr>
                <w:rFonts w:cs="Arial"/>
              </w:rPr>
            </w:pPr>
          </w:p>
        </w:tc>
      </w:tr>
      <w:tr w:rsidR="000D732E" w:rsidRPr="007C20FA" w14:paraId="4810446B" w14:textId="77777777" w:rsidTr="00656A21">
        <w:trPr>
          <w:trHeight w:val="20"/>
        </w:trPr>
        <w:tc>
          <w:tcPr>
            <w:tcW w:w="10211" w:type="dxa"/>
            <w:gridSpan w:val="4"/>
            <w:shd w:val="clear" w:color="auto" w:fill="F2F2F2" w:themeFill="background1" w:themeFillShade="F2"/>
          </w:tcPr>
          <w:p w14:paraId="5666FD4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657E8C0B" w14:textId="77777777" w:rsidTr="00656A21">
        <w:trPr>
          <w:trHeight w:val="20"/>
        </w:trPr>
        <w:tc>
          <w:tcPr>
            <w:tcW w:w="1561" w:type="dxa"/>
          </w:tcPr>
          <w:p w14:paraId="331DA7B8" w14:textId="77777777" w:rsidR="000D732E" w:rsidRPr="00D410AE" w:rsidRDefault="000D732E" w:rsidP="00EB7D77">
            <w:pPr>
              <w:rPr>
                <w:rFonts w:cs="Arial"/>
              </w:rPr>
            </w:pPr>
          </w:p>
        </w:tc>
        <w:tc>
          <w:tcPr>
            <w:tcW w:w="2694" w:type="dxa"/>
          </w:tcPr>
          <w:p w14:paraId="13B8186F" w14:textId="77777777" w:rsidR="000D732E" w:rsidRDefault="000D732E" w:rsidP="00EB7D77">
            <w:pPr>
              <w:rPr>
                <w:rFonts w:cs="Arial"/>
              </w:rPr>
            </w:pPr>
          </w:p>
        </w:tc>
        <w:tc>
          <w:tcPr>
            <w:tcW w:w="2694" w:type="dxa"/>
          </w:tcPr>
          <w:p w14:paraId="188E24F5" w14:textId="77777777" w:rsidR="000D732E" w:rsidRPr="00D410AE" w:rsidRDefault="000D732E" w:rsidP="00EB7D77">
            <w:pPr>
              <w:rPr>
                <w:rFonts w:cs="Arial"/>
              </w:rPr>
            </w:pPr>
          </w:p>
        </w:tc>
        <w:tc>
          <w:tcPr>
            <w:tcW w:w="3262" w:type="dxa"/>
          </w:tcPr>
          <w:p w14:paraId="202C7B2F" w14:textId="77777777" w:rsidR="000D732E" w:rsidRPr="00D410AE" w:rsidRDefault="000D732E" w:rsidP="00EB7D77">
            <w:pPr>
              <w:rPr>
                <w:rFonts w:cs="Arial"/>
              </w:rPr>
            </w:pPr>
          </w:p>
        </w:tc>
      </w:tr>
      <w:tr w:rsidR="00656A21" w:rsidRPr="007C20FA" w14:paraId="09454B77" w14:textId="77777777" w:rsidTr="00656A21">
        <w:trPr>
          <w:trHeight w:val="20"/>
        </w:trPr>
        <w:tc>
          <w:tcPr>
            <w:tcW w:w="1561" w:type="dxa"/>
          </w:tcPr>
          <w:p w14:paraId="42CF7742" w14:textId="77777777" w:rsidR="00656A21" w:rsidRPr="00D410AE" w:rsidRDefault="00656A21" w:rsidP="00EB7D77">
            <w:pPr>
              <w:rPr>
                <w:rFonts w:cs="Arial"/>
              </w:rPr>
            </w:pPr>
          </w:p>
        </w:tc>
        <w:tc>
          <w:tcPr>
            <w:tcW w:w="2694" w:type="dxa"/>
          </w:tcPr>
          <w:p w14:paraId="2C1F0315" w14:textId="77777777" w:rsidR="00656A21" w:rsidRDefault="00656A21" w:rsidP="00EB7D77">
            <w:pPr>
              <w:rPr>
                <w:rFonts w:cs="Arial"/>
              </w:rPr>
            </w:pPr>
          </w:p>
        </w:tc>
        <w:tc>
          <w:tcPr>
            <w:tcW w:w="2694" w:type="dxa"/>
          </w:tcPr>
          <w:p w14:paraId="3CC609E1" w14:textId="77777777" w:rsidR="00656A21" w:rsidRPr="00D410AE" w:rsidRDefault="00656A21" w:rsidP="00EB7D77">
            <w:pPr>
              <w:rPr>
                <w:rFonts w:cs="Arial"/>
              </w:rPr>
            </w:pPr>
          </w:p>
        </w:tc>
        <w:tc>
          <w:tcPr>
            <w:tcW w:w="3262" w:type="dxa"/>
          </w:tcPr>
          <w:p w14:paraId="1475E0FF" w14:textId="77777777" w:rsidR="00656A21" w:rsidRPr="00D410AE" w:rsidRDefault="00656A21" w:rsidP="00EB7D77">
            <w:pPr>
              <w:rPr>
                <w:rFonts w:cs="Arial"/>
              </w:rPr>
            </w:pPr>
          </w:p>
        </w:tc>
      </w:tr>
    </w:tbl>
    <w:p w14:paraId="426CC9E1"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628998AC" w14:textId="77777777" w:rsidR="000D732E" w:rsidRPr="005067FC" w:rsidRDefault="000D732E" w:rsidP="00427220">
      <w:pPr>
        <w:rPr>
          <w:i/>
          <w:color w:val="A6A6A6" w:themeColor="background1" w:themeShade="A6"/>
        </w:rPr>
      </w:pPr>
    </w:p>
    <w:p w14:paraId="53B2F9D1" w14:textId="77777777" w:rsidR="00427220" w:rsidRDefault="00427220" w:rsidP="00427220">
      <w:pPr>
        <w:pStyle w:val="Heading4"/>
      </w:pPr>
      <w:r>
        <w:t>Assumptions</w:t>
      </w:r>
    </w:p>
    <w:p w14:paraId="1426A005" w14:textId="77777777" w:rsidR="00A92B2F" w:rsidRDefault="00A92B2F" w:rsidP="00A92B2F"/>
    <w:p w14:paraId="28D5922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45557DC" w14:textId="77777777" w:rsidR="00C0442C" w:rsidRDefault="00C0442C" w:rsidP="00A92B2F"/>
    <w:p w14:paraId="79185D66" w14:textId="77777777" w:rsidR="00F15706" w:rsidRDefault="00E60B64" w:rsidP="00783BCF">
      <w:pPr>
        <w:pStyle w:val="Heading3"/>
      </w:pPr>
      <w:r>
        <w:t>Function Scope</w:t>
      </w:r>
    </w:p>
    <w:p w14:paraId="36C40106" w14:textId="77777777" w:rsidR="00055646" w:rsidRPr="00A43B48" w:rsidRDefault="00055646" w:rsidP="00306D37">
      <w:pPr>
        <w:contextualSpacing/>
      </w:pPr>
    </w:p>
    <w:p w14:paraId="18681D79" w14:textId="77777777" w:rsidR="00306D37" w:rsidRDefault="00306D37" w:rsidP="00306D37">
      <w:pPr>
        <w:contextualSpacing/>
      </w:pPr>
      <w:r>
        <w:t xml:space="preserve">The </w:t>
      </w:r>
      <w:r>
        <w:rPr>
          <w:noProof/>
        </w:rPr>
        <w:drawing>
          <wp:inline distT="0" distB="0" distL="0" distR="0" wp14:anchorId="1548CE94" wp14:editId="2529ADF4">
            <wp:extent cx="152400" cy="152400"/>
            <wp:effectExtent l="0" t="0" r="0" b="0"/>
            <wp:docPr id="712"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Connect BT Audio</w:t>
      </w:r>
      <w:r w:rsidR="0004480F">
        <w:rPr>
          <w:b/>
        </w:rPr>
        <w:t>”</w:t>
      </w:r>
      <w:r>
        <w:t xml:space="preserve"> f</w:t>
      </w:r>
      <w:r w:rsidR="00294100">
        <w:t>unction is called by</w:t>
      </w:r>
      <w:r>
        <w:t xml:space="preserve"> the following </w:t>
      </w:r>
      <w:r w:rsidR="00294100">
        <w:t>functions</w:t>
      </w:r>
      <w:r>
        <w:t>:</w:t>
      </w:r>
    </w:p>
    <w:p w14:paraId="6D3F59B6" w14:textId="77777777" w:rsidR="00306D37" w:rsidRPr="00953D23" w:rsidRDefault="00306D37" w:rsidP="0061324D">
      <w:pPr>
        <w:pStyle w:val="ListParagraph"/>
        <w:numPr>
          <w:ilvl w:val="0"/>
          <w:numId w:val="12"/>
        </w:numPr>
        <w:contextualSpacing/>
      </w:pPr>
      <w:r>
        <w:rPr>
          <w:noProof/>
        </w:rPr>
        <w:drawing>
          <wp:inline distT="0" distB="0" distL="0" distR="0" wp14:anchorId="4B03273B" wp14:editId="5304E81C">
            <wp:extent cx="152400" cy="152400"/>
            <wp:effectExtent l="0" t="0" r="0" b="0"/>
            <wp:docPr id="71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32618225" w14:textId="77777777" w:rsidR="00393C96" w:rsidRPr="00393C96" w:rsidRDefault="00393C96" w:rsidP="00306D37">
      <w:pPr>
        <w:contextualSpacing/>
      </w:pPr>
    </w:p>
    <w:p w14:paraId="61CA95FD" w14:textId="77777777" w:rsidR="001A755C" w:rsidRDefault="001A755C" w:rsidP="00306D37"/>
    <w:p w14:paraId="33E8EEDE" w14:textId="77777777" w:rsidR="00294100" w:rsidRDefault="00294100" w:rsidP="00294100">
      <w:pPr>
        <w:jc w:val="center"/>
      </w:pPr>
      <w:r>
        <w:rPr>
          <w:noProof/>
        </w:rPr>
        <w:drawing>
          <wp:inline distT="0" distB="0" distL="0" distR="0" wp14:anchorId="7E4966AA" wp14:editId="60F4888F">
            <wp:extent cx="6466205" cy="886336"/>
            <wp:effectExtent l="0" t="0" r="0" b="0"/>
            <wp:docPr id="71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0A2079F7"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2027B915" wp14:editId="2EF41A05">
            <wp:extent cx="152400" cy="152400"/>
            <wp:effectExtent l="0" t="0" r="0" b="0"/>
            <wp:docPr id="71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6596FEEA" wp14:editId="6CBE53B0">
            <wp:extent cx="152400" cy="152400"/>
            <wp:effectExtent l="0" t="0" r="0" b="0"/>
            <wp:docPr id="720"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Connect BT Audio</w:t>
      </w:r>
      <w:r w:rsidR="0004480F">
        <w:t>”</w:t>
      </w:r>
    </w:p>
    <w:p w14:paraId="1AF3BEDE" w14:textId="77777777" w:rsidR="00306D37" w:rsidRDefault="00306D37" w:rsidP="00306D37">
      <w:pPr>
        <w:contextualSpacing/>
      </w:pPr>
    </w:p>
    <w:p w14:paraId="13EDFEBA" w14:textId="77777777" w:rsidR="00F15706" w:rsidRDefault="00E60B64" w:rsidP="00783BCF">
      <w:pPr>
        <w:pStyle w:val="Heading3"/>
      </w:pPr>
      <w:r>
        <w:t>Function Interfaces</w:t>
      </w:r>
    </w:p>
    <w:p w14:paraId="2C51E24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2FE661C7" w14:textId="77777777" w:rsidTr="0082668D">
        <w:trPr>
          <w:trHeight w:val="260"/>
        </w:trPr>
        <w:tc>
          <w:tcPr>
            <w:tcW w:w="2547" w:type="dxa"/>
            <w:shd w:val="clear" w:color="auto" w:fill="D9D9D9" w:themeFill="background1" w:themeFillShade="D9"/>
            <w:noWrap/>
            <w:hideMark/>
          </w:tcPr>
          <w:p w14:paraId="5C62031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371EB3D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724DE28D" w14:textId="77777777" w:rsidTr="0082668D">
        <w:trPr>
          <w:trHeight w:val="410"/>
        </w:trPr>
        <w:tc>
          <w:tcPr>
            <w:tcW w:w="2547" w:type="dxa"/>
            <w:noWrap/>
          </w:tcPr>
          <w:p w14:paraId="3441CFE2" w14:textId="77777777" w:rsidR="0082668D" w:rsidRDefault="0082668D" w:rsidP="00BC57B1">
            <w:pPr>
              <w:contextualSpacing/>
              <w:rPr>
                <w:rFonts w:cs="Arial"/>
              </w:rPr>
            </w:pPr>
            <w:r w:rsidRPr="00275823">
              <w:rPr>
                <w:rFonts w:cs="Arial"/>
              </w:rPr>
              <w:t>BluetoothAudioSource_St</w:t>
            </w:r>
          </w:p>
          <w:p w14:paraId="5BD0DA9B" w14:textId="77777777" w:rsidR="0082668D" w:rsidRDefault="0082668D" w:rsidP="00BC57B1">
            <w:pPr>
              <w:contextualSpacing/>
              <w:rPr>
                <w:rFonts w:cs="Arial"/>
              </w:rPr>
            </w:pPr>
            <w:r>
              <w:rPr>
                <w:rFonts w:cs="Arial"/>
              </w:rPr>
              <w:t>Type:</w:t>
            </w:r>
          </w:p>
          <w:p w14:paraId="765F4D6A"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5C9D6A5E" wp14:editId="1E06737D">
                  <wp:extent cx="152400" cy="152400"/>
                  <wp:effectExtent l="0" t="0" r="0" b="0"/>
                  <wp:docPr id="722" name="Picture 1251056859.jpg" descr="1251056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251056859.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633e2494c98ba686a2446460d71f409" w:history="1">
              <w:r>
                <w:rPr>
                  <w:rStyle w:val="Hyperlink"/>
                  <w:rFonts w:cs="Arial"/>
                </w:rPr>
                <w:t>BluetoothAudioSource_ET</w:t>
              </w:r>
            </w:hyperlink>
          </w:p>
        </w:tc>
        <w:tc>
          <w:tcPr>
            <w:tcW w:w="7654" w:type="dxa"/>
          </w:tcPr>
          <w:p w14:paraId="4129C4EF" w14:textId="77777777" w:rsidR="0082668D" w:rsidRDefault="0082668D" w:rsidP="00BC57B1">
            <w:pPr>
              <w:rPr>
                <w:rFonts w:cs="Arial"/>
              </w:rPr>
            </w:pPr>
            <w:r>
              <w:rPr>
                <w:rFonts w:cs="Arial"/>
              </w:rPr>
              <w:t>Signal Description:</w:t>
            </w:r>
          </w:p>
          <w:p w14:paraId="7A74CE2D" w14:textId="77777777" w:rsidR="0082668D" w:rsidRDefault="0082668D" w:rsidP="00BC57B1">
            <w:pPr>
              <w:rPr>
                <w:rFonts w:cs="Arial"/>
              </w:rPr>
            </w:pPr>
            <w:r w:rsidRPr="00275823">
              <w:rPr>
                <w:rFonts w:cs="Arial"/>
              </w:rPr>
              <w:t>Encoding Type for Bluetooth Audio Source (Connected)</w:t>
            </w:r>
          </w:p>
          <w:p w14:paraId="6E168DE1" w14:textId="77777777" w:rsidR="0082668D" w:rsidRDefault="0082668D" w:rsidP="00BC57B1">
            <w:pPr>
              <w:rPr>
                <w:rFonts w:cs="Arial"/>
              </w:rPr>
            </w:pPr>
          </w:p>
        </w:tc>
      </w:tr>
    </w:tbl>
    <w:p w14:paraId="30F93821" w14:textId="77777777" w:rsidR="0082668D" w:rsidRDefault="0082668D" w:rsidP="00A7465B">
      <w:pPr>
        <w:contextualSpacing/>
        <w:rPr>
          <w:rFonts w:cs="Arial"/>
        </w:rPr>
      </w:pPr>
    </w:p>
    <w:p w14:paraId="63EB1C0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E7DF9A8" w14:textId="77777777" w:rsidTr="00CD7DFE">
        <w:trPr>
          <w:trHeight w:val="260"/>
        </w:trPr>
        <w:tc>
          <w:tcPr>
            <w:tcW w:w="2689" w:type="dxa"/>
            <w:shd w:val="clear" w:color="auto" w:fill="D9D9D9" w:themeFill="background1" w:themeFillShade="D9"/>
            <w:noWrap/>
            <w:hideMark/>
          </w:tcPr>
          <w:p w14:paraId="4D9F5B2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5782DB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88620DD" w14:textId="77777777" w:rsidTr="00CD7DFE">
        <w:trPr>
          <w:trHeight w:val="410"/>
        </w:trPr>
        <w:tc>
          <w:tcPr>
            <w:tcW w:w="2689" w:type="dxa"/>
            <w:noWrap/>
          </w:tcPr>
          <w:p w14:paraId="61DF5C66" w14:textId="77777777" w:rsidR="00CD7DFE" w:rsidRDefault="00CD7DFE" w:rsidP="00BC57B1">
            <w:pPr>
              <w:contextualSpacing/>
              <w:rPr>
                <w:rFonts w:cs="Arial"/>
              </w:rPr>
            </w:pPr>
            <w:r>
              <w:rPr>
                <w:rFonts w:cs="Arial"/>
              </w:rPr>
              <w:t>BluetoothAudioSource_Connection</w:t>
            </w:r>
          </w:p>
          <w:p w14:paraId="50E8A200" w14:textId="77777777" w:rsidR="00CD7DFE" w:rsidRDefault="00CD7DFE" w:rsidP="00BC57B1">
            <w:pPr>
              <w:contextualSpacing/>
              <w:rPr>
                <w:rFonts w:cs="Arial"/>
              </w:rPr>
            </w:pPr>
            <w:r>
              <w:rPr>
                <w:rFonts w:cs="Arial"/>
              </w:rPr>
              <w:t>Type:</w:t>
            </w:r>
          </w:p>
          <w:p w14:paraId="079BB7E4" w14:textId="77777777" w:rsidR="00CD7DFE" w:rsidRDefault="00CD7DFE" w:rsidP="00BC57B1">
            <w:pPr>
              <w:contextualSpacing/>
              <w:rPr>
                <w:rFonts w:cs="Arial"/>
              </w:rPr>
            </w:pPr>
            <w:r>
              <w:rPr>
                <w:noProof/>
              </w:rPr>
              <w:drawing>
                <wp:inline distT="0" distB="0" distL="0" distR="0" wp14:anchorId="788945FE" wp14:editId="454F1B55">
                  <wp:extent cx="152400" cy="152400"/>
                  <wp:effectExtent l="0" t="0" r="0" b="0"/>
                  <wp:docPr id="724" name="Picture -1894784543.jpg" descr="-189478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894784543.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d2676eaea87a589de55281da87824207" w:history="1">
              <w:r>
                <w:rPr>
                  <w:rStyle w:val="Hyperlink"/>
                  <w:rFonts w:cs="Arial"/>
                </w:rPr>
                <w:t>BluetoothAudioSource_Connection_ET</w:t>
              </w:r>
            </w:hyperlink>
          </w:p>
        </w:tc>
        <w:tc>
          <w:tcPr>
            <w:tcW w:w="7512" w:type="dxa"/>
            <w:noWrap/>
          </w:tcPr>
          <w:p w14:paraId="7BEA49CA" w14:textId="77777777" w:rsidR="00CD7DFE" w:rsidRDefault="00CD7DFE" w:rsidP="00BC57B1">
            <w:pPr>
              <w:rPr>
                <w:rFonts w:cs="Arial"/>
              </w:rPr>
            </w:pPr>
            <w:r>
              <w:rPr>
                <w:rFonts w:cs="Arial"/>
              </w:rPr>
              <w:t>Signal Description:</w:t>
            </w:r>
          </w:p>
          <w:p w14:paraId="661DD1C7" w14:textId="77777777" w:rsidR="00CD7DFE" w:rsidRDefault="00CD7DFE" w:rsidP="00BC57B1">
            <w:pPr>
              <w:rPr>
                <w:rFonts w:cs="Arial"/>
              </w:rPr>
            </w:pPr>
            <w:r>
              <w:rPr>
                <w:rFonts w:cs="Arial"/>
              </w:rPr>
              <w:t>Encoding Type for Bluetooth Audio Source (Connected)</w:t>
            </w:r>
          </w:p>
          <w:p w14:paraId="2105A1D3" w14:textId="77777777" w:rsidR="00CD7DFE" w:rsidRDefault="00CD7DFE" w:rsidP="00BC57B1">
            <w:pPr>
              <w:rPr>
                <w:rFonts w:cs="Arial"/>
              </w:rPr>
            </w:pPr>
          </w:p>
          <w:p w14:paraId="701DF005" w14:textId="77777777" w:rsidR="00CD7DFE" w:rsidRPr="00275823" w:rsidRDefault="00CD7DFE" w:rsidP="00BC57B1">
            <w:pPr>
              <w:rPr>
                <w:rFonts w:cs="Arial"/>
                <w:color w:val="000000"/>
              </w:rPr>
            </w:pPr>
            <w:r>
              <w:rPr>
                <w:rFonts w:cs="Arial"/>
                <w:color w:val="000000"/>
              </w:rPr>
              <w:t>Sent to:</w:t>
            </w:r>
          </w:p>
          <w:p w14:paraId="478DDDE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6D861AD" wp14:editId="3627DC80">
                  <wp:extent cx="152400" cy="152400"/>
                  <wp:effectExtent l="0" t="0" r="0" b="0"/>
                  <wp:docPr id="72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3a081aa42f935eb76a781f48e5a5013" w:history="1">
              <w:r>
                <w:rPr>
                  <w:rStyle w:val="Hyperlink"/>
                  <w:rFonts w:cs="Arial"/>
                  <w:color w:val="000000"/>
                </w:rPr>
                <w:t>Update HMI Status</w:t>
              </w:r>
            </w:hyperlink>
          </w:p>
        </w:tc>
      </w:tr>
    </w:tbl>
    <w:p w14:paraId="3CA77821" w14:textId="77777777" w:rsidR="00CD7DFE" w:rsidRDefault="00CD7DFE" w:rsidP="00A72B37"/>
    <w:p w14:paraId="7FB86C84" w14:textId="77777777" w:rsidR="00A72B37" w:rsidRDefault="00A72B37" w:rsidP="00A72B37">
      <w:pPr>
        <w:pStyle w:val="Heading4"/>
      </w:pPr>
      <w:r>
        <w:t>Logical</w:t>
      </w:r>
      <w:r w:rsidRPr="00F15706">
        <w:t xml:space="preserve"> Parameters</w:t>
      </w:r>
    </w:p>
    <w:p w14:paraId="6127FEAF" w14:textId="77777777" w:rsidR="00A72B37" w:rsidRDefault="00A72B37" w:rsidP="00A72B37"/>
    <w:p w14:paraId="56626DCB"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076701D4" w14:textId="77777777" w:rsidTr="00EB7D77">
        <w:trPr>
          <w:trHeight w:val="211"/>
        </w:trPr>
        <w:tc>
          <w:tcPr>
            <w:tcW w:w="2689" w:type="dxa"/>
            <w:shd w:val="clear" w:color="auto" w:fill="D9D9D9" w:themeFill="background1" w:themeFillShade="D9"/>
            <w:noWrap/>
            <w:hideMark/>
          </w:tcPr>
          <w:p w14:paraId="191AE601"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lastRenderedPageBreak/>
              <w:t>Parameter</w:t>
            </w:r>
            <w:r w:rsidRPr="00E54DEA">
              <w:rPr>
                <w:rFonts w:cs="Arial"/>
                <w:b/>
                <w:bCs/>
                <w:color w:val="000000"/>
              </w:rPr>
              <w:t xml:space="preserve"> Name</w:t>
            </w:r>
          </w:p>
        </w:tc>
        <w:tc>
          <w:tcPr>
            <w:tcW w:w="7512" w:type="dxa"/>
            <w:shd w:val="clear" w:color="auto" w:fill="D9D9D9" w:themeFill="background1" w:themeFillShade="D9"/>
            <w:noWrap/>
            <w:hideMark/>
          </w:tcPr>
          <w:p w14:paraId="37F6855D"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6320D9C" w14:textId="77777777" w:rsidTr="00EB7D77">
        <w:trPr>
          <w:trHeight w:val="410"/>
        </w:trPr>
        <w:tc>
          <w:tcPr>
            <w:tcW w:w="2689" w:type="dxa"/>
            <w:noWrap/>
          </w:tcPr>
          <w:p w14:paraId="15BDC89B"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CC5AAB1"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5BD22EBE" w14:textId="77777777" w:rsidTr="00EB7D77">
        <w:trPr>
          <w:trHeight w:val="410"/>
        </w:trPr>
        <w:tc>
          <w:tcPr>
            <w:tcW w:w="2689" w:type="dxa"/>
            <w:noWrap/>
          </w:tcPr>
          <w:p w14:paraId="3940F430"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0BE4991A" w14:textId="77777777" w:rsidR="009649F4" w:rsidRPr="003F473D" w:rsidRDefault="009649F4" w:rsidP="00EB7D77">
            <w:pPr>
              <w:rPr>
                <w:rFonts w:cs="Arial"/>
                <w:color w:val="000000"/>
                <w:sz w:val="18"/>
                <w:szCs w:val="18"/>
              </w:rPr>
            </w:pPr>
          </w:p>
        </w:tc>
      </w:tr>
    </w:tbl>
    <w:p w14:paraId="295826FC" w14:textId="77777777" w:rsidR="009649F4" w:rsidRDefault="009649F4" w:rsidP="00A72B37"/>
    <w:p w14:paraId="35DC63F8" w14:textId="77777777" w:rsidR="00822913" w:rsidRDefault="00822913" w:rsidP="00822913">
      <w:pPr>
        <w:pStyle w:val="Heading3"/>
      </w:pPr>
      <w:r>
        <w:t>Function Modeling</w:t>
      </w:r>
    </w:p>
    <w:p w14:paraId="62F3F370" w14:textId="77777777" w:rsidR="00EF5443" w:rsidRPr="00C75AE5" w:rsidRDefault="00EF5443" w:rsidP="00EF5443"/>
    <w:p w14:paraId="43CF016E" w14:textId="77777777" w:rsidR="002D15F6" w:rsidRDefault="002D15F6" w:rsidP="0061324D">
      <w:pPr>
        <w:pStyle w:val="Heading4"/>
        <w:numPr>
          <w:ilvl w:val="3"/>
          <w:numId w:val="4"/>
        </w:numPr>
      </w:pPr>
      <w:r>
        <w:t>Use Cases</w:t>
      </w:r>
    </w:p>
    <w:p w14:paraId="7776A875" w14:textId="77777777" w:rsidR="002D15F6" w:rsidRDefault="002D15F6" w:rsidP="002D15F6"/>
    <w:p w14:paraId="1E2985FE"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3A0633EC" w14:textId="77777777" w:rsidR="009649F4" w:rsidRDefault="009649F4" w:rsidP="009649F4">
      <w:pPr>
        <w:pStyle w:val="Heading4"/>
        <w:numPr>
          <w:ilvl w:val="3"/>
          <w:numId w:val="4"/>
        </w:numPr>
      </w:pPr>
      <w:r>
        <w:t>State Charts</w:t>
      </w:r>
    </w:p>
    <w:p w14:paraId="1B02A5A0" w14:textId="77777777" w:rsidR="00195B38" w:rsidRDefault="00195B38" w:rsidP="00A76553">
      <w:pPr>
        <w:contextualSpacing/>
        <w:rPr>
          <w:color w:val="A6A6A6" w:themeColor="background1" w:themeShade="A6"/>
        </w:rPr>
      </w:pPr>
    </w:p>
    <w:p w14:paraId="4F98AA24"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EC3F7B4" w14:textId="77777777" w:rsidR="00A76553" w:rsidRPr="00FF5F72" w:rsidRDefault="00A76553" w:rsidP="00A76553">
      <w:pPr>
        <w:contextualSpacing/>
        <w:rPr>
          <w:color w:val="A6A6A6" w:themeColor="background1" w:themeShade="A6"/>
        </w:rPr>
      </w:pPr>
    </w:p>
    <w:p w14:paraId="2F0278F4" w14:textId="77777777" w:rsidR="00A76553" w:rsidRPr="00004083" w:rsidRDefault="00A76553" w:rsidP="00A76553">
      <w:pPr>
        <w:contextualSpacing/>
        <w:rPr>
          <w:rFonts w:cs="Arial"/>
        </w:rPr>
      </w:pPr>
    </w:p>
    <w:p w14:paraId="0CE6E3D6" w14:textId="77777777" w:rsidR="009649F4" w:rsidRDefault="009649F4" w:rsidP="009649F4">
      <w:pPr>
        <w:pStyle w:val="Heading4"/>
        <w:numPr>
          <w:ilvl w:val="3"/>
          <w:numId w:val="4"/>
        </w:numPr>
      </w:pPr>
      <w:r>
        <w:t>Activity Diagrams</w:t>
      </w:r>
    </w:p>
    <w:p w14:paraId="10BF4F41" w14:textId="77777777" w:rsidR="009649F4" w:rsidRDefault="009649F4" w:rsidP="009649F4"/>
    <w:p w14:paraId="1650212B"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B153D13" w14:textId="77777777" w:rsidR="009649F4" w:rsidRPr="00FF5F72" w:rsidRDefault="009649F4" w:rsidP="009649F4">
      <w:pPr>
        <w:contextualSpacing/>
        <w:rPr>
          <w:color w:val="A6A6A6" w:themeColor="background1" w:themeShade="A6"/>
        </w:rPr>
      </w:pPr>
    </w:p>
    <w:p w14:paraId="18D4BC33" w14:textId="77777777" w:rsidR="009649F4" w:rsidRDefault="009649F4" w:rsidP="009649F4">
      <w:pPr>
        <w:pStyle w:val="Heading4"/>
        <w:numPr>
          <w:ilvl w:val="3"/>
          <w:numId w:val="4"/>
        </w:numPr>
      </w:pPr>
      <w:r>
        <w:t>Sequence Diagrams</w:t>
      </w:r>
    </w:p>
    <w:p w14:paraId="3444B024" w14:textId="77777777" w:rsidR="00987D84" w:rsidRPr="00EB7D77" w:rsidRDefault="00987D84" w:rsidP="00EB7D77">
      <w:pPr>
        <w:rPr>
          <w:rStyle w:val="SubtleEmphasis"/>
          <w:i w:val="0"/>
          <w:iCs w:val="0"/>
          <w:color w:val="auto"/>
          <w:highlight w:val="green"/>
        </w:rPr>
      </w:pPr>
    </w:p>
    <w:p w14:paraId="4A263716"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371C10F3" w14:textId="77777777" w:rsidR="00987D84" w:rsidRDefault="00987D84" w:rsidP="00987D84"/>
    <w:p w14:paraId="4AC2F878" w14:textId="77777777" w:rsidR="009649F4" w:rsidRDefault="009649F4" w:rsidP="009649F4"/>
    <w:p w14:paraId="34C2E44B" w14:textId="77777777" w:rsidR="009649F4" w:rsidRDefault="009649F4" w:rsidP="009649F4">
      <w:pPr>
        <w:pStyle w:val="Heading4"/>
        <w:numPr>
          <w:ilvl w:val="3"/>
          <w:numId w:val="4"/>
        </w:numPr>
      </w:pPr>
      <w:r>
        <w:t>Decision Tables</w:t>
      </w:r>
    </w:p>
    <w:p w14:paraId="33BCDCC6" w14:textId="77777777" w:rsidR="009649F4" w:rsidRDefault="009649F4" w:rsidP="009649F4"/>
    <w:p w14:paraId="6F6E755D" w14:textId="77777777" w:rsidR="00F15706" w:rsidRDefault="00DA0800" w:rsidP="00822913">
      <w:pPr>
        <w:pStyle w:val="Heading3"/>
      </w:pPr>
      <w:r>
        <w:t>Function Requirements</w:t>
      </w:r>
    </w:p>
    <w:p w14:paraId="7B995E07" w14:textId="77777777" w:rsidR="00F15706" w:rsidRDefault="00F15706" w:rsidP="00783BCF">
      <w:pPr>
        <w:pStyle w:val="Heading4"/>
      </w:pPr>
      <w:r>
        <w:t>Functional Requirements</w:t>
      </w:r>
    </w:p>
    <w:p w14:paraId="45B92C74" w14:textId="77777777" w:rsidR="006E54B3" w:rsidRDefault="00F15706" w:rsidP="006E54B3">
      <w:pPr>
        <w:pStyle w:val="Heading5"/>
      </w:pPr>
      <w:r>
        <w:t>Normal Operation</w:t>
      </w:r>
    </w:p>
    <w:p w14:paraId="6BEB25FF" w14:textId="77777777" w:rsidR="005961D3" w:rsidRDefault="005961D3" w:rsidP="00BB6A63"/>
    <w:p w14:paraId="371D88E5" w14:textId="77777777" w:rsidR="00BB6A63" w:rsidRDefault="00BB6A63" w:rsidP="00BB6A63"/>
    <w:p w14:paraId="03198A58" w14:textId="77777777" w:rsidR="001F5E54" w:rsidRPr="0017445F" w:rsidRDefault="00AE04B0" w:rsidP="001F5E54">
      <w:pPr>
        <w:pStyle w:val="RERequirement"/>
        <w:shd w:val="clear" w:color="auto" w:fill="F2F2F2" w:themeFill="background1" w:themeFillShade="F2"/>
      </w:pPr>
      <w:r>
        <w:t xml:space="preserve"> Phone Calls 1</w:t>
      </w:r>
    </w:p>
    <w:p w14:paraId="05DCFA95" w14:textId="77777777" w:rsidR="001F5E54" w:rsidRDefault="00AE04B0" w:rsidP="001F5E54">
      <w:pPr>
        <w:rPr>
          <w:rFonts w:cs="Arial"/>
        </w:rPr>
      </w:pPr>
      <w:r>
        <w:rPr>
          <w:rFonts w:cs="Arial"/>
        </w:rPr>
        <w:t>The MSS Audio System shall provide a system for a user to take a phone call through their seat speakers.</w:t>
      </w:r>
    </w:p>
    <w:p w14:paraId="0985EAD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9EE15B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F1A3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6BBC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C4D1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7B23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should be able to play a phone call from their seat speakers.</w:t>
            </w:r>
          </w:p>
        </w:tc>
      </w:tr>
      <w:tr w:rsidR="001F5E54" w:rsidRPr="00FD127C" w14:paraId="260A51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2A2A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C0220" w14:textId="77777777" w:rsidR="00CA5241" w:rsidRDefault="00CA5241"/>
        </w:tc>
      </w:tr>
      <w:tr w:rsidR="001F5E54" w:rsidRPr="00FD127C" w14:paraId="0C98CB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681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46CA5" w14:textId="77777777" w:rsidR="00CA5241" w:rsidRDefault="00CA5241"/>
        </w:tc>
      </w:tr>
      <w:tr w:rsidR="001F5E54" w:rsidRPr="00FD127C" w14:paraId="496382C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B851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D877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72BE5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FCEED6" w14:textId="77777777" w:rsidR="00CA5241" w:rsidRDefault="00CA5241"/>
        </w:tc>
      </w:tr>
      <w:tr w:rsidR="001F5E54" w:rsidRPr="00FD127C" w14:paraId="48842E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9CC9A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1292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42EC3F" wp14:editId="4C6E0D3E">
                  <wp:extent cx="152400" cy="152400"/>
                  <wp:effectExtent l="0" t="0" r="0" b="0"/>
                  <wp:docPr id="72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C5291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C73D36" w14:textId="77777777" w:rsidR="00CA5241" w:rsidRDefault="00CA5241"/>
        </w:tc>
      </w:tr>
      <w:tr w:rsidR="001F5E54" w:rsidRPr="00FD127C" w14:paraId="6BAF87D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EAA1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00C6B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D5474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D64D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235F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E195B" w14:textId="77777777" w:rsidR="00CA5241" w:rsidRDefault="00CA5241"/>
        </w:tc>
      </w:tr>
      <w:tr w:rsidR="001F5E54" w:rsidRPr="00FD127C" w14:paraId="75ED3A0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FBC78E" w14:textId="77777777" w:rsidR="001F5E54" w:rsidRPr="00FD127C" w:rsidRDefault="00F56C9D"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37B1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36C9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D7E979" w14:textId="77777777" w:rsidR="00F15706" w:rsidRDefault="00F15706" w:rsidP="00783BCF">
      <w:pPr>
        <w:pStyle w:val="Heading5"/>
      </w:pPr>
      <w:r>
        <w:lastRenderedPageBreak/>
        <w:t>Error Handling</w:t>
      </w:r>
    </w:p>
    <w:p w14:paraId="7E249301" w14:textId="77777777" w:rsidR="005961D3" w:rsidRDefault="005961D3" w:rsidP="00BB6A63"/>
    <w:p w14:paraId="5C289B93" w14:textId="77777777" w:rsidR="005961D3" w:rsidRDefault="005961D3" w:rsidP="005961D3">
      <w:pPr>
        <w:rPr>
          <w:color w:val="A6A6A6" w:themeColor="background1" w:themeShade="A6"/>
        </w:rPr>
      </w:pPr>
      <w:r>
        <w:rPr>
          <w:color w:val="A6A6A6" w:themeColor="background1" w:themeShade="A6"/>
        </w:rPr>
        <w:t>No Error Handling Requirements specified.</w:t>
      </w:r>
    </w:p>
    <w:p w14:paraId="1CE54D51" w14:textId="77777777" w:rsidR="00DD7D94" w:rsidRDefault="00DD7D94" w:rsidP="00DD7D94">
      <w:pPr>
        <w:pStyle w:val="Heading4"/>
      </w:pPr>
      <w:r>
        <w:t>Non-Functional Requirements</w:t>
      </w:r>
    </w:p>
    <w:p w14:paraId="23D3DA05" w14:textId="77777777" w:rsidR="005961D3" w:rsidRDefault="005961D3" w:rsidP="00BB6A63"/>
    <w:p w14:paraId="115FB122" w14:textId="77777777" w:rsidR="005961D3" w:rsidRDefault="005961D3" w:rsidP="005961D3">
      <w:pPr>
        <w:rPr>
          <w:color w:val="A6A6A6" w:themeColor="background1" w:themeShade="A6"/>
        </w:rPr>
      </w:pPr>
      <w:r>
        <w:rPr>
          <w:color w:val="A6A6A6" w:themeColor="background1" w:themeShade="A6"/>
        </w:rPr>
        <w:t>No Non-Functional Requirements specified.</w:t>
      </w:r>
    </w:p>
    <w:p w14:paraId="1F1B2B7D" w14:textId="77777777" w:rsidR="00DF462B" w:rsidRDefault="00427220" w:rsidP="00DF462B">
      <w:pPr>
        <w:pStyle w:val="Heading4"/>
      </w:pPr>
      <w:r>
        <w:t>Functional</w:t>
      </w:r>
      <w:r w:rsidR="00DF462B">
        <w:t xml:space="preserve"> Safety Requirements</w:t>
      </w:r>
    </w:p>
    <w:p w14:paraId="70600E7C" w14:textId="77777777" w:rsidR="00DF462B" w:rsidRDefault="00DF462B" w:rsidP="00DF462B">
      <w:pPr>
        <w:rPr>
          <w:highlight w:val="yellow"/>
        </w:rPr>
      </w:pPr>
    </w:p>
    <w:p w14:paraId="30188E1A"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9105A61" w14:textId="77777777" w:rsidR="00DD7D94" w:rsidRDefault="00DD7D94" w:rsidP="00DD7D94">
      <w:pPr>
        <w:pStyle w:val="Heading4"/>
      </w:pPr>
      <w:r>
        <w:t>Other Requirements</w:t>
      </w:r>
    </w:p>
    <w:p w14:paraId="43681A66" w14:textId="77777777" w:rsidR="00DD7D94" w:rsidRDefault="00DD7D94" w:rsidP="00DD7D94">
      <w:pPr>
        <w:pStyle w:val="Heading5"/>
      </w:pPr>
      <w:r>
        <w:t>Design Requirements</w:t>
      </w:r>
    </w:p>
    <w:p w14:paraId="0BC988C2" w14:textId="77777777" w:rsidR="005961D3" w:rsidRDefault="005961D3" w:rsidP="00CA4A62"/>
    <w:p w14:paraId="4D903BD0" w14:textId="77777777" w:rsidR="005961D3" w:rsidRDefault="005961D3" w:rsidP="005961D3">
      <w:pPr>
        <w:rPr>
          <w:color w:val="A6A6A6" w:themeColor="background1" w:themeShade="A6"/>
        </w:rPr>
      </w:pPr>
      <w:r>
        <w:rPr>
          <w:color w:val="A6A6A6" w:themeColor="background1" w:themeShade="A6"/>
        </w:rPr>
        <w:t>No Design Requirements specified.</w:t>
      </w:r>
    </w:p>
    <w:p w14:paraId="31538363" w14:textId="77777777" w:rsidR="000D7866" w:rsidRPr="00E47D48" w:rsidRDefault="000D7866" w:rsidP="00E47D48">
      <w:pPr>
        <w:rPr>
          <w:color w:val="FF0000"/>
        </w:rPr>
      </w:pPr>
    </w:p>
    <w:p w14:paraId="6BE44B39" w14:textId="77777777" w:rsidR="009C1EEC" w:rsidRDefault="000D732E" w:rsidP="0061324D">
      <w:pPr>
        <w:pStyle w:val="Heading2"/>
        <w:numPr>
          <w:ilvl w:val="1"/>
          <w:numId w:val="4"/>
        </w:numPr>
      </w:pPr>
      <w:r>
        <w:t xml:space="preserve">Logical Function </w:t>
      </w:r>
      <w:r>
        <w:rPr>
          <w:noProof/>
        </w:rPr>
        <w:drawing>
          <wp:inline distT="0" distB="0" distL="0" distR="0" wp14:anchorId="34FEF3FE" wp14:editId="33E32367">
            <wp:extent cx="152400" cy="152400"/>
            <wp:effectExtent l="0" t="0" r="0" b="0"/>
            <wp:docPr id="73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76" w:name="_bf4aedd8b8a5f89055fda3d090a7f979"/>
      <w:r w:rsidR="008E73AE">
        <w:t>Request Sound Mode Change</w:t>
      </w:r>
      <w:bookmarkEnd w:id="176"/>
    </w:p>
    <w:p w14:paraId="3026B6E1" w14:textId="77777777" w:rsidR="0061785D" w:rsidRDefault="0061785D" w:rsidP="00783BCF">
      <w:pPr>
        <w:pStyle w:val="Heading3"/>
      </w:pPr>
      <w:r>
        <w:t xml:space="preserve">Function </w:t>
      </w:r>
      <w:r w:rsidR="00283752">
        <w:t>Overview</w:t>
      </w:r>
    </w:p>
    <w:p w14:paraId="5842A23D" w14:textId="77777777" w:rsidR="00427220" w:rsidRDefault="000D732E" w:rsidP="00427220">
      <w:pPr>
        <w:pStyle w:val="Heading4"/>
      </w:pPr>
      <w:r>
        <w:t xml:space="preserve">Function </w:t>
      </w:r>
      <w:r w:rsidR="00283752">
        <w:t>Description</w:t>
      </w:r>
    </w:p>
    <w:p w14:paraId="0F56E976" w14:textId="77777777" w:rsidR="00794B45" w:rsidRDefault="00794B45" w:rsidP="009C1EEC">
      <w:pPr>
        <w:contextualSpacing/>
      </w:pPr>
    </w:p>
    <w:p w14:paraId="14470B8B" w14:textId="77777777" w:rsidR="00AC0C92" w:rsidRDefault="00AC0C92" w:rsidP="009C1EEC">
      <w:pPr>
        <w:contextualSpacing/>
      </w:pPr>
      <w:r>
        <w:t>Function is allocated to:</w:t>
      </w:r>
    </w:p>
    <w:p w14:paraId="04928567" w14:textId="77777777" w:rsidR="00AC0C92" w:rsidRDefault="00604AF5" w:rsidP="0061324D">
      <w:pPr>
        <w:pStyle w:val="ListParagraph"/>
        <w:numPr>
          <w:ilvl w:val="0"/>
          <w:numId w:val="13"/>
        </w:numPr>
        <w:contextualSpacing/>
      </w:pPr>
      <w:r>
        <w:rPr>
          <w:noProof/>
        </w:rPr>
        <w:drawing>
          <wp:inline distT="0" distB="0" distL="0" distR="0" wp14:anchorId="2BD1EEE0" wp14:editId="2FC5D3A7">
            <wp:extent cx="152400" cy="152400"/>
            <wp:effectExtent l="0" t="0" r="0" b="0"/>
            <wp:docPr id="73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041472D9" w14:textId="77777777" w:rsidR="00AC0C92" w:rsidRDefault="00604AF5" w:rsidP="0061324D">
      <w:pPr>
        <w:pStyle w:val="ListParagraph"/>
        <w:numPr>
          <w:ilvl w:val="0"/>
          <w:numId w:val="13"/>
        </w:numPr>
        <w:contextualSpacing/>
      </w:pPr>
      <w:r>
        <w:rPr>
          <w:noProof/>
        </w:rPr>
        <w:drawing>
          <wp:inline distT="0" distB="0" distL="0" distR="0" wp14:anchorId="5355840F" wp14:editId="12B81DDA">
            <wp:extent cx="152400" cy="152400"/>
            <wp:effectExtent l="0" t="0" r="0" b="0"/>
            <wp:docPr id="73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1F86ABAD" w14:textId="77777777" w:rsidR="00AC0C92" w:rsidRDefault="00604AF5" w:rsidP="0061324D">
      <w:pPr>
        <w:pStyle w:val="ListParagraph"/>
        <w:numPr>
          <w:ilvl w:val="0"/>
          <w:numId w:val="13"/>
        </w:numPr>
        <w:contextualSpacing/>
      </w:pPr>
      <w:r>
        <w:rPr>
          <w:noProof/>
        </w:rPr>
        <w:drawing>
          <wp:inline distT="0" distB="0" distL="0" distR="0" wp14:anchorId="3C5DE4F9" wp14:editId="792607CF">
            <wp:extent cx="152400" cy="152400"/>
            <wp:effectExtent l="0" t="0" r="0" b="0"/>
            <wp:docPr id="736" name="Picture -961983731.jpg" descr="-96198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9619837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Sound Mode Change</w:t>
      </w:r>
      <w:r>
        <w:t xml:space="preserve"> &lt;&lt;Logical&gt;&gt;</w:t>
      </w:r>
    </w:p>
    <w:p w14:paraId="0C74D235" w14:textId="77777777" w:rsidR="00794B45" w:rsidRDefault="00794B45" w:rsidP="009C1EEC">
      <w:pPr>
        <w:contextualSpacing/>
      </w:pPr>
    </w:p>
    <w:p w14:paraId="78B1043B" w14:textId="77777777" w:rsidR="009C1EEC" w:rsidRDefault="009C1EEC" w:rsidP="009C1EEC">
      <w:pPr>
        <w:contextualSpacing/>
      </w:pPr>
      <w:r w:rsidRPr="00A554C4">
        <w:t>MSS Function responsible for Changing the Sound Modes in the Vehicle</w:t>
      </w:r>
    </w:p>
    <w:p w14:paraId="39FC487D" w14:textId="77777777" w:rsidR="00282E2C" w:rsidRDefault="000D732E" w:rsidP="00FD32A2">
      <w:pPr>
        <w:pStyle w:val="Heading4"/>
      </w:pPr>
      <w:r>
        <w:t xml:space="preserve">Function </w:t>
      </w:r>
      <w:r w:rsidR="00282E2C">
        <w:t>Variants</w:t>
      </w:r>
    </w:p>
    <w:p w14:paraId="1E75C365" w14:textId="77777777" w:rsidR="00282E2C" w:rsidRDefault="00282E2C" w:rsidP="00282E2C"/>
    <w:p w14:paraId="26D5C75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199E5767" w14:textId="77777777" w:rsidTr="00EB7D77">
        <w:trPr>
          <w:trHeight w:val="314"/>
        </w:trPr>
        <w:tc>
          <w:tcPr>
            <w:tcW w:w="2523" w:type="dxa"/>
            <w:shd w:val="clear" w:color="auto" w:fill="D9D9D9" w:themeFill="background1" w:themeFillShade="D9"/>
          </w:tcPr>
          <w:p w14:paraId="724C4F28"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74859E7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51D8C5B"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2E63939E" w14:textId="77777777" w:rsidTr="00EB7D77">
        <w:trPr>
          <w:trHeight w:val="198"/>
        </w:trPr>
        <w:tc>
          <w:tcPr>
            <w:tcW w:w="2523" w:type="dxa"/>
          </w:tcPr>
          <w:p w14:paraId="6A8BC3D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EE3E1A6" w14:textId="77777777" w:rsidR="000D732E" w:rsidRPr="009E3B7C" w:rsidRDefault="000D732E" w:rsidP="00EB7D77">
            <w:pPr>
              <w:overflowPunct/>
              <w:autoSpaceDE/>
              <w:autoSpaceDN/>
              <w:adjustRightInd/>
              <w:textAlignment w:val="center"/>
              <w:rPr>
                <w:rFonts w:cs="Arial"/>
              </w:rPr>
            </w:pPr>
          </w:p>
        </w:tc>
        <w:tc>
          <w:tcPr>
            <w:tcW w:w="2551" w:type="dxa"/>
          </w:tcPr>
          <w:p w14:paraId="57546409" w14:textId="77777777" w:rsidR="000D732E" w:rsidRDefault="000D732E" w:rsidP="00EB7D77">
            <w:pPr>
              <w:rPr>
                <w:rFonts w:cs="Arial"/>
                <w:lang w:val="en-GB"/>
              </w:rPr>
            </w:pPr>
            <w:r>
              <w:rPr>
                <w:rFonts w:cs="Arial"/>
                <w:lang w:val="en-GB"/>
              </w:rPr>
              <w:t xml:space="preserve">e.g. ExtLightTechnology = LED </w:t>
            </w:r>
          </w:p>
          <w:p w14:paraId="5B8E9917" w14:textId="77777777" w:rsidR="000D732E" w:rsidRDefault="000D732E" w:rsidP="00EB7D77">
            <w:pPr>
              <w:rPr>
                <w:rFonts w:cs="Arial"/>
                <w:lang w:val="en-GB"/>
              </w:rPr>
            </w:pPr>
            <w:r>
              <w:rPr>
                <w:rFonts w:cs="Arial"/>
                <w:lang w:val="en-GB"/>
              </w:rPr>
              <w:t>OR</w:t>
            </w:r>
          </w:p>
          <w:p w14:paraId="0893EFCF" w14:textId="77777777" w:rsidR="000D732E" w:rsidRPr="005A344A" w:rsidRDefault="000D732E" w:rsidP="00EB7D77">
            <w:pPr>
              <w:rPr>
                <w:rFonts w:cs="Arial"/>
                <w:lang w:val="en-GB"/>
              </w:rPr>
            </w:pPr>
            <w:r>
              <w:rPr>
                <w:rFonts w:cs="Arial"/>
                <w:lang w:val="en-GB"/>
              </w:rPr>
              <w:t>ExtLightTechnology = Xenon</w:t>
            </w:r>
          </w:p>
        </w:tc>
      </w:tr>
    </w:tbl>
    <w:p w14:paraId="3D22EFD0" w14:textId="77777777" w:rsidR="000D732E" w:rsidRPr="005067FC" w:rsidRDefault="000D732E" w:rsidP="00282E2C">
      <w:pPr>
        <w:rPr>
          <w:i/>
          <w:color w:val="A6A6A6" w:themeColor="background1" w:themeShade="A6"/>
        </w:rPr>
      </w:pPr>
    </w:p>
    <w:p w14:paraId="0056C91F" w14:textId="77777777" w:rsidR="00427220" w:rsidRDefault="00427220" w:rsidP="00FD32A2">
      <w:pPr>
        <w:pStyle w:val="Heading4"/>
      </w:pPr>
      <w:r>
        <w:t>Input Requirements</w:t>
      </w:r>
      <w:r w:rsidR="000D732E">
        <w:t>/Documents</w:t>
      </w:r>
    </w:p>
    <w:p w14:paraId="1C6E537A"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29EC44CE" w14:textId="77777777" w:rsidTr="00656A21">
        <w:trPr>
          <w:trHeight w:val="20"/>
        </w:trPr>
        <w:tc>
          <w:tcPr>
            <w:tcW w:w="1561" w:type="dxa"/>
            <w:shd w:val="clear" w:color="auto" w:fill="D9D9D9" w:themeFill="background1" w:themeFillShade="D9"/>
          </w:tcPr>
          <w:p w14:paraId="4F851F0D"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410512A2" w14:textId="77777777" w:rsidR="000D732E" w:rsidRDefault="000D732E" w:rsidP="00EB7D77">
            <w:pPr>
              <w:rPr>
                <w:rFonts w:ascii="Helvetica" w:hAnsi="Helvetica" w:cs="Helvetica"/>
                <w:sz w:val="16"/>
              </w:rPr>
            </w:pPr>
          </w:p>
          <w:p w14:paraId="7AA8B3AE"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35020A74"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2A57E1E1"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8813122" w14:textId="77777777" w:rsidR="000D732E" w:rsidRDefault="000D732E" w:rsidP="00EB7D77">
            <w:pPr>
              <w:rPr>
                <w:rFonts w:ascii="Helvetica" w:hAnsi="Helvetica" w:cs="Helvetica"/>
                <w:b/>
              </w:rPr>
            </w:pPr>
            <w:r>
              <w:rPr>
                <w:rFonts w:ascii="Helvetica" w:hAnsi="Helvetica" w:cs="Helvetica"/>
                <w:b/>
              </w:rPr>
              <w:t>Derived Requirement</w:t>
            </w:r>
          </w:p>
          <w:p w14:paraId="5F46A843" w14:textId="77777777" w:rsidR="000D732E" w:rsidRDefault="000D732E" w:rsidP="00EB7D77">
            <w:pPr>
              <w:rPr>
                <w:rFonts w:ascii="Helvetica" w:hAnsi="Helvetica" w:cs="Helvetica"/>
                <w:sz w:val="16"/>
              </w:rPr>
            </w:pPr>
          </w:p>
          <w:p w14:paraId="34B1F40C"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0A61ADCB" w14:textId="77777777" w:rsidTr="00656A21">
        <w:trPr>
          <w:trHeight w:val="20"/>
        </w:trPr>
        <w:tc>
          <w:tcPr>
            <w:tcW w:w="10211" w:type="dxa"/>
            <w:gridSpan w:val="4"/>
            <w:shd w:val="clear" w:color="auto" w:fill="F2F2F2" w:themeFill="background1" w:themeFillShade="F2"/>
          </w:tcPr>
          <w:p w14:paraId="68186182"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48DAD50E" w14:textId="77777777" w:rsidTr="00656A21">
        <w:trPr>
          <w:trHeight w:val="20"/>
        </w:trPr>
        <w:tc>
          <w:tcPr>
            <w:tcW w:w="1561" w:type="dxa"/>
          </w:tcPr>
          <w:p w14:paraId="6054F7FF" w14:textId="77777777" w:rsidR="000D732E" w:rsidRPr="00D410AE" w:rsidRDefault="000D732E" w:rsidP="00EB7D77">
            <w:pPr>
              <w:rPr>
                <w:rFonts w:cs="Arial"/>
              </w:rPr>
            </w:pPr>
          </w:p>
        </w:tc>
        <w:tc>
          <w:tcPr>
            <w:tcW w:w="2694" w:type="dxa"/>
          </w:tcPr>
          <w:p w14:paraId="36BAD4C5" w14:textId="77777777" w:rsidR="000D732E" w:rsidRDefault="000D732E" w:rsidP="00EB7D77">
            <w:pPr>
              <w:rPr>
                <w:rFonts w:cs="Arial"/>
              </w:rPr>
            </w:pPr>
            <w:r>
              <w:rPr>
                <w:rFonts w:cs="Arial"/>
              </w:rPr>
              <w:t>&lt;Example:</w:t>
            </w:r>
          </w:p>
          <w:p w14:paraId="388148F5" w14:textId="77777777" w:rsidR="000D732E" w:rsidRPr="00D410AE" w:rsidRDefault="000D732E" w:rsidP="00EB7D77">
            <w:pPr>
              <w:rPr>
                <w:rFonts w:cs="Arial"/>
              </w:rPr>
            </w:pPr>
            <w:r>
              <w:rPr>
                <w:rFonts w:cs="Arial"/>
              </w:rPr>
              <w:t>id + title of relevant Feature Docs&gt;</w:t>
            </w:r>
          </w:p>
        </w:tc>
        <w:tc>
          <w:tcPr>
            <w:tcW w:w="2694" w:type="dxa"/>
          </w:tcPr>
          <w:p w14:paraId="52D8AC1B" w14:textId="77777777" w:rsidR="000D732E" w:rsidRPr="00D410AE" w:rsidRDefault="000D732E" w:rsidP="00EB7D77">
            <w:pPr>
              <w:rPr>
                <w:rFonts w:cs="Arial"/>
              </w:rPr>
            </w:pPr>
            <w:r>
              <w:rPr>
                <w:rFonts w:cs="Arial"/>
              </w:rPr>
              <w:t>&lt;Example: “Requirements of Feature …”&gt;</w:t>
            </w:r>
          </w:p>
        </w:tc>
        <w:tc>
          <w:tcPr>
            <w:tcW w:w="3262" w:type="dxa"/>
          </w:tcPr>
          <w:p w14:paraId="5D4F5E20"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47" w:history="1">
              <w:r w:rsidRPr="00054A51">
                <w:rPr>
                  <w:rFonts w:cs="Arial"/>
                </w:rPr>
                <w:t>“</w:t>
              </w:r>
              <w:r w:rsidRPr="00054A51">
                <w:rPr>
                  <w:rFonts w:cs="Arial"/>
                  <w:color w:val="0000FF"/>
                  <w:u w:val="single"/>
                </w:rPr>
                <w:t>Source”/”Source Req.</w:t>
              </w:r>
              <w:r w:rsidRPr="00054A51">
                <w:rPr>
                  <w:rFonts w:cs="Arial"/>
                </w:rPr>
                <w:t xml:space="preserve">” </w:t>
              </w:r>
              <w:r w:rsidRPr="00054A51">
                <w:rPr>
                  <w:rFonts w:cs="Arial"/>
                </w:rPr>
                <w:lastRenderedPageBreak/>
                <w:t>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32592A33" w14:textId="77777777" w:rsidTr="00656A21">
        <w:trPr>
          <w:trHeight w:val="20"/>
        </w:trPr>
        <w:tc>
          <w:tcPr>
            <w:tcW w:w="1561" w:type="dxa"/>
          </w:tcPr>
          <w:p w14:paraId="0E2C555A" w14:textId="77777777" w:rsidR="000D732E" w:rsidRPr="00D410AE" w:rsidRDefault="000D732E" w:rsidP="00EB7D77">
            <w:pPr>
              <w:rPr>
                <w:rFonts w:cs="Arial"/>
              </w:rPr>
            </w:pPr>
          </w:p>
        </w:tc>
        <w:tc>
          <w:tcPr>
            <w:tcW w:w="2694" w:type="dxa"/>
          </w:tcPr>
          <w:p w14:paraId="55D31A50" w14:textId="77777777" w:rsidR="000D732E" w:rsidRDefault="000D732E" w:rsidP="00EB7D77">
            <w:pPr>
              <w:rPr>
                <w:rFonts w:cs="Arial"/>
              </w:rPr>
            </w:pPr>
          </w:p>
        </w:tc>
        <w:tc>
          <w:tcPr>
            <w:tcW w:w="2694" w:type="dxa"/>
          </w:tcPr>
          <w:p w14:paraId="1EA546E1" w14:textId="77777777" w:rsidR="000D732E" w:rsidRDefault="000D732E" w:rsidP="00EB7D77">
            <w:pPr>
              <w:rPr>
                <w:rFonts w:cs="Arial"/>
              </w:rPr>
            </w:pPr>
          </w:p>
        </w:tc>
        <w:tc>
          <w:tcPr>
            <w:tcW w:w="3262" w:type="dxa"/>
          </w:tcPr>
          <w:p w14:paraId="459CFB15" w14:textId="77777777" w:rsidR="000D732E" w:rsidRDefault="000D732E" w:rsidP="00EB7D77">
            <w:pPr>
              <w:rPr>
                <w:rFonts w:cs="Arial"/>
              </w:rPr>
            </w:pPr>
          </w:p>
        </w:tc>
      </w:tr>
      <w:tr w:rsidR="000D732E" w:rsidRPr="007C20FA" w14:paraId="2B030D54" w14:textId="77777777" w:rsidTr="00656A21">
        <w:trPr>
          <w:trHeight w:val="20"/>
        </w:trPr>
        <w:tc>
          <w:tcPr>
            <w:tcW w:w="10211" w:type="dxa"/>
            <w:gridSpan w:val="4"/>
            <w:shd w:val="clear" w:color="auto" w:fill="F2F2F2" w:themeFill="background1" w:themeFillShade="F2"/>
          </w:tcPr>
          <w:p w14:paraId="21B4AAA4"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E1D6481" w14:textId="77777777" w:rsidTr="00656A21">
        <w:trPr>
          <w:trHeight w:val="20"/>
        </w:trPr>
        <w:tc>
          <w:tcPr>
            <w:tcW w:w="1561" w:type="dxa"/>
          </w:tcPr>
          <w:p w14:paraId="2F230863" w14:textId="77777777" w:rsidR="000D732E" w:rsidRPr="00D410AE" w:rsidRDefault="000D732E" w:rsidP="00EB7D77">
            <w:pPr>
              <w:rPr>
                <w:rFonts w:cs="Arial"/>
              </w:rPr>
            </w:pPr>
          </w:p>
        </w:tc>
        <w:tc>
          <w:tcPr>
            <w:tcW w:w="2694" w:type="dxa"/>
          </w:tcPr>
          <w:p w14:paraId="6E0592A2" w14:textId="77777777" w:rsidR="000D732E" w:rsidRPr="00D410AE" w:rsidRDefault="000D732E" w:rsidP="00EB7D77">
            <w:pPr>
              <w:rPr>
                <w:rFonts w:cs="Arial"/>
              </w:rPr>
            </w:pPr>
            <w:r>
              <w:rPr>
                <w:rFonts w:cs="Arial"/>
              </w:rPr>
              <w:t>&lt;Example: some SDS (requirement)&gt;</w:t>
            </w:r>
          </w:p>
        </w:tc>
        <w:tc>
          <w:tcPr>
            <w:tcW w:w="2694" w:type="dxa"/>
          </w:tcPr>
          <w:p w14:paraId="66D7346E" w14:textId="77777777" w:rsidR="000D732E" w:rsidRPr="00D410AE" w:rsidRDefault="000D732E" w:rsidP="00EB7D77">
            <w:pPr>
              <w:rPr>
                <w:rFonts w:cs="Arial"/>
              </w:rPr>
            </w:pPr>
          </w:p>
        </w:tc>
        <w:tc>
          <w:tcPr>
            <w:tcW w:w="3262" w:type="dxa"/>
          </w:tcPr>
          <w:p w14:paraId="6903493C" w14:textId="77777777" w:rsidR="000D732E" w:rsidRDefault="000D732E" w:rsidP="00EB7D77">
            <w:pPr>
              <w:rPr>
                <w:rFonts w:cs="Arial"/>
              </w:rPr>
            </w:pPr>
          </w:p>
        </w:tc>
      </w:tr>
      <w:tr w:rsidR="000D732E" w:rsidRPr="007C20FA" w14:paraId="7A4DDD14" w14:textId="77777777" w:rsidTr="00656A21">
        <w:trPr>
          <w:trHeight w:val="20"/>
        </w:trPr>
        <w:tc>
          <w:tcPr>
            <w:tcW w:w="1561" w:type="dxa"/>
          </w:tcPr>
          <w:p w14:paraId="08A57D50" w14:textId="77777777" w:rsidR="000D732E" w:rsidRDefault="000D732E" w:rsidP="00EB7D77">
            <w:pPr>
              <w:rPr>
                <w:rFonts w:cs="Arial"/>
              </w:rPr>
            </w:pPr>
          </w:p>
        </w:tc>
        <w:tc>
          <w:tcPr>
            <w:tcW w:w="2694" w:type="dxa"/>
          </w:tcPr>
          <w:p w14:paraId="4FC50E60" w14:textId="77777777" w:rsidR="000D732E" w:rsidRDefault="000D732E" w:rsidP="00EB7D77">
            <w:pPr>
              <w:rPr>
                <w:rFonts w:cs="Arial"/>
              </w:rPr>
            </w:pPr>
          </w:p>
        </w:tc>
        <w:tc>
          <w:tcPr>
            <w:tcW w:w="2694" w:type="dxa"/>
          </w:tcPr>
          <w:p w14:paraId="55C54813" w14:textId="77777777" w:rsidR="000D732E" w:rsidRDefault="000D732E" w:rsidP="00EB7D77">
            <w:pPr>
              <w:rPr>
                <w:rFonts w:cs="Arial"/>
              </w:rPr>
            </w:pPr>
          </w:p>
        </w:tc>
        <w:tc>
          <w:tcPr>
            <w:tcW w:w="3262" w:type="dxa"/>
          </w:tcPr>
          <w:p w14:paraId="0C6ADA85" w14:textId="77777777" w:rsidR="000D732E" w:rsidRDefault="000D732E" w:rsidP="00EB7D77">
            <w:pPr>
              <w:rPr>
                <w:rFonts w:cs="Arial"/>
              </w:rPr>
            </w:pPr>
          </w:p>
        </w:tc>
      </w:tr>
      <w:tr w:rsidR="000D732E" w:rsidRPr="007C20FA" w14:paraId="37DD00DA" w14:textId="77777777" w:rsidTr="00656A21">
        <w:trPr>
          <w:trHeight w:val="20"/>
        </w:trPr>
        <w:tc>
          <w:tcPr>
            <w:tcW w:w="10211" w:type="dxa"/>
            <w:gridSpan w:val="4"/>
            <w:shd w:val="clear" w:color="auto" w:fill="F2F2F2" w:themeFill="background1" w:themeFillShade="F2"/>
          </w:tcPr>
          <w:p w14:paraId="18275462"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3B927A56" w14:textId="77777777" w:rsidTr="00656A21">
        <w:trPr>
          <w:trHeight w:val="20"/>
        </w:trPr>
        <w:tc>
          <w:tcPr>
            <w:tcW w:w="1561" w:type="dxa"/>
          </w:tcPr>
          <w:p w14:paraId="34768F73" w14:textId="77777777" w:rsidR="000D732E" w:rsidRPr="00D410AE" w:rsidRDefault="000D732E" w:rsidP="00EB7D77">
            <w:pPr>
              <w:rPr>
                <w:rFonts w:cs="Arial"/>
              </w:rPr>
            </w:pPr>
          </w:p>
        </w:tc>
        <w:tc>
          <w:tcPr>
            <w:tcW w:w="2694" w:type="dxa"/>
          </w:tcPr>
          <w:p w14:paraId="436A09F7" w14:textId="77777777" w:rsidR="000D732E" w:rsidRPr="00D410AE" w:rsidRDefault="000D732E" w:rsidP="00EB7D77">
            <w:pPr>
              <w:rPr>
                <w:rFonts w:cs="Arial"/>
              </w:rPr>
            </w:pPr>
          </w:p>
        </w:tc>
        <w:tc>
          <w:tcPr>
            <w:tcW w:w="2694" w:type="dxa"/>
          </w:tcPr>
          <w:p w14:paraId="560D24BE" w14:textId="77777777" w:rsidR="000D732E" w:rsidRPr="00D410AE" w:rsidRDefault="000D732E" w:rsidP="00EB7D77">
            <w:pPr>
              <w:rPr>
                <w:rFonts w:cs="Arial"/>
              </w:rPr>
            </w:pPr>
          </w:p>
        </w:tc>
        <w:tc>
          <w:tcPr>
            <w:tcW w:w="3262" w:type="dxa"/>
          </w:tcPr>
          <w:p w14:paraId="514768F6" w14:textId="77777777" w:rsidR="000D732E" w:rsidRPr="00D410AE" w:rsidRDefault="000D732E" w:rsidP="00EB7D77">
            <w:pPr>
              <w:rPr>
                <w:rFonts w:cs="Arial"/>
              </w:rPr>
            </w:pPr>
          </w:p>
        </w:tc>
      </w:tr>
      <w:tr w:rsidR="000D732E" w:rsidRPr="007C20FA" w14:paraId="356EAB98" w14:textId="77777777" w:rsidTr="00656A21">
        <w:trPr>
          <w:trHeight w:val="20"/>
        </w:trPr>
        <w:tc>
          <w:tcPr>
            <w:tcW w:w="10211" w:type="dxa"/>
            <w:gridSpan w:val="4"/>
            <w:shd w:val="clear" w:color="auto" w:fill="F2F2F2" w:themeFill="background1" w:themeFillShade="F2"/>
          </w:tcPr>
          <w:p w14:paraId="7D6C0E54"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74AC367" w14:textId="77777777" w:rsidTr="00656A21">
        <w:trPr>
          <w:trHeight w:val="20"/>
        </w:trPr>
        <w:tc>
          <w:tcPr>
            <w:tcW w:w="1561" w:type="dxa"/>
          </w:tcPr>
          <w:p w14:paraId="71B9C274" w14:textId="77777777" w:rsidR="000D732E" w:rsidRPr="00D410AE" w:rsidRDefault="000D732E" w:rsidP="00EB7D77">
            <w:pPr>
              <w:rPr>
                <w:rFonts w:cs="Arial"/>
              </w:rPr>
            </w:pPr>
          </w:p>
        </w:tc>
        <w:tc>
          <w:tcPr>
            <w:tcW w:w="2694" w:type="dxa"/>
          </w:tcPr>
          <w:p w14:paraId="7E65CCFB" w14:textId="77777777" w:rsidR="000D732E" w:rsidRPr="00D410AE" w:rsidRDefault="000D732E" w:rsidP="00EB7D77">
            <w:pPr>
              <w:rPr>
                <w:rFonts w:cs="Arial"/>
              </w:rPr>
            </w:pPr>
          </w:p>
        </w:tc>
        <w:tc>
          <w:tcPr>
            <w:tcW w:w="2694" w:type="dxa"/>
          </w:tcPr>
          <w:p w14:paraId="2275A84E" w14:textId="77777777" w:rsidR="000D732E" w:rsidRPr="00D410AE" w:rsidRDefault="000D732E" w:rsidP="00EB7D77">
            <w:pPr>
              <w:rPr>
                <w:rFonts w:cs="Arial"/>
              </w:rPr>
            </w:pPr>
          </w:p>
        </w:tc>
        <w:tc>
          <w:tcPr>
            <w:tcW w:w="3262" w:type="dxa"/>
          </w:tcPr>
          <w:p w14:paraId="16C67A33" w14:textId="77777777" w:rsidR="000D732E" w:rsidRPr="00D410AE" w:rsidRDefault="000D732E" w:rsidP="00EB7D77">
            <w:pPr>
              <w:rPr>
                <w:rFonts w:cs="Arial"/>
              </w:rPr>
            </w:pPr>
          </w:p>
        </w:tc>
      </w:tr>
      <w:tr w:rsidR="000D732E" w:rsidRPr="007C20FA" w14:paraId="61F3FD98" w14:textId="77777777" w:rsidTr="00656A21">
        <w:trPr>
          <w:trHeight w:val="20"/>
        </w:trPr>
        <w:tc>
          <w:tcPr>
            <w:tcW w:w="10211" w:type="dxa"/>
            <w:gridSpan w:val="4"/>
            <w:shd w:val="clear" w:color="auto" w:fill="F2F2F2" w:themeFill="background1" w:themeFillShade="F2"/>
          </w:tcPr>
          <w:p w14:paraId="6A372E31"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1CC86B6C" w14:textId="77777777" w:rsidTr="00656A21">
        <w:trPr>
          <w:trHeight w:val="20"/>
        </w:trPr>
        <w:tc>
          <w:tcPr>
            <w:tcW w:w="1561" w:type="dxa"/>
          </w:tcPr>
          <w:p w14:paraId="68548A5B" w14:textId="77777777" w:rsidR="000D732E" w:rsidRPr="00D410AE" w:rsidRDefault="000D732E" w:rsidP="00EB7D77">
            <w:pPr>
              <w:rPr>
                <w:rFonts w:cs="Arial"/>
              </w:rPr>
            </w:pPr>
          </w:p>
        </w:tc>
        <w:tc>
          <w:tcPr>
            <w:tcW w:w="2694" w:type="dxa"/>
          </w:tcPr>
          <w:p w14:paraId="0E4CB29B" w14:textId="77777777" w:rsidR="000D732E" w:rsidRDefault="000D732E" w:rsidP="00EB7D77">
            <w:pPr>
              <w:rPr>
                <w:rFonts w:cs="Arial"/>
              </w:rPr>
            </w:pPr>
          </w:p>
        </w:tc>
        <w:tc>
          <w:tcPr>
            <w:tcW w:w="2694" w:type="dxa"/>
          </w:tcPr>
          <w:p w14:paraId="2F6CAD37" w14:textId="77777777" w:rsidR="000D732E" w:rsidRPr="00D410AE" w:rsidRDefault="000D732E" w:rsidP="00EB7D77">
            <w:pPr>
              <w:rPr>
                <w:rFonts w:cs="Arial"/>
              </w:rPr>
            </w:pPr>
          </w:p>
        </w:tc>
        <w:tc>
          <w:tcPr>
            <w:tcW w:w="3262" w:type="dxa"/>
          </w:tcPr>
          <w:p w14:paraId="773DE6B3" w14:textId="77777777" w:rsidR="000D732E" w:rsidRPr="00D410AE" w:rsidRDefault="000D732E" w:rsidP="00EB7D77">
            <w:pPr>
              <w:rPr>
                <w:rFonts w:cs="Arial"/>
              </w:rPr>
            </w:pPr>
          </w:p>
        </w:tc>
      </w:tr>
      <w:tr w:rsidR="00656A21" w:rsidRPr="007C20FA" w14:paraId="3853AF45" w14:textId="77777777" w:rsidTr="00656A21">
        <w:trPr>
          <w:trHeight w:val="20"/>
        </w:trPr>
        <w:tc>
          <w:tcPr>
            <w:tcW w:w="1561" w:type="dxa"/>
          </w:tcPr>
          <w:p w14:paraId="4FCDD497" w14:textId="77777777" w:rsidR="00656A21" w:rsidRPr="00D410AE" w:rsidRDefault="00656A21" w:rsidP="00EB7D77">
            <w:pPr>
              <w:rPr>
                <w:rFonts w:cs="Arial"/>
              </w:rPr>
            </w:pPr>
          </w:p>
        </w:tc>
        <w:tc>
          <w:tcPr>
            <w:tcW w:w="2694" w:type="dxa"/>
          </w:tcPr>
          <w:p w14:paraId="26619433" w14:textId="77777777" w:rsidR="00656A21" w:rsidRDefault="00656A21" w:rsidP="00EB7D77">
            <w:pPr>
              <w:rPr>
                <w:rFonts w:cs="Arial"/>
              </w:rPr>
            </w:pPr>
          </w:p>
        </w:tc>
        <w:tc>
          <w:tcPr>
            <w:tcW w:w="2694" w:type="dxa"/>
          </w:tcPr>
          <w:p w14:paraId="087F3F39" w14:textId="77777777" w:rsidR="00656A21" w:rsidRPr="00D410AE" w:rsidRDefault="00656A21" w:rsidP="00EB7D77">
            <w:pPr>
              <w:rPr>
                <w:rFonts w:cs="Arial"/>
              </w:rPr>
            </w:pPr>
          </w:p>
        </w:tc>
        <w:tc>
          <w:tcPr>
            <w:tcW w:w="3262" w:type="dxa"/>
          </w:tcPr>
          <w:p w14:paraId="14A92741" w14:textId="77777777" w:rsidR="00656A21" w:rsidRPr="00D410AE" w:rsidRDefault="00656A21" w:rsidP="00EB7D77">
            <w:pPr>
              <w:rPr>
                <w:rFonts w:cs="Arial"/>
              </w:rPr>
            </w:pPr>
          </w:p>
        </w:tc>
      </w:tr>
    </w:tbl>
    <w:p w14:paraId="7D77CEE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849F9F0" w14:textId="77777777" w:rsidR="000D732E" w:rsidRPr="005067FC" w:rsidRDefault="000D732E" w:rsidP="00427220">
      <w:pPr>
        <w:rPr>
          <w:i/>
          <w:color w:val="A6A6A6" w:themeColor="background1" w:themeShade="A6"/>
        </w:rPr>
      </w:pPr>
    </w:p>
    <w:p w14:paraId="49067408" w14:textId="77777777" w:rsidR="00427220" w:rsidRDefault="00427220" w:rsidP="00427220">
      <w:pPr>
        <w:pStyle w:val="Heading4"/>
      </w:pPr>
      <w:r>
        <w:t>Assumptions</w:t>
      </w:r>
    </w:p>
    <w:p w14:paraId="179E3CE3" w14:textId="77777777" w:rsidR="00A92B2F" w:rsidRDefault="00A92B2F" w:rsidP="00A92B2F"/>
    <w:p w14:paraId="2C928C1C"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D15D821" w14:textId="77777777" w:rsidR="00C0442C" w:rsidRDefault="00C0442C" w:rsidP="00A92B2F"/>
    <w:p w14:paraId="1A11282E" w14:textId="77777777" w:rsidR="00F15706" w:rsidRDefault="00E60B64" w:rsidP="00783BCF">
      <w:pPr>
        <w:pStyle w:val="Heading3"/>
      </w:pPr>
      <w:r>
        <w:t>Function Scope</w:t>
      </w:r>
    </w:p>
    <w:p w14:paraId="1F3F3D69" w14:textId="77777777" w:rsidR="00055646" w:rsidRPr="00A43B48" w:rsidRDefault="00055646" w:rsidP="00306D37">
      <w:pPr>
        <w:contextualSpacing/>
      </w:pPr>
    </w:p>
    <w:p w14:paraId="5823B0AC" w14:textId="77777777" w:rsidR="00306D37" w:rsidRDefault="00306D37" w:rsidP="00306D37">
      <w:pPr>
        <w:contextualSpacing/>
      </w:pPr>
      <w:r>
        <w:t xml:space="preserve">The </w:t>
      </w:r>
      <w:r>
        <w:rPr>
          <w:noProof/>
        </w:rPr>
        <w:drawing>
          <wp:inline distT="0" distB="0" distL="0" distR="0" wp14:anchorId="43068ADB" wp14:editId="6D09DABC">
            <wp:extent cx="152400" cy="152400"/>
            <wp:effectExtent l="0" t="0" r="0" b="0"/>
            <wp:docPr id="73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Sound Mode Change</w:t>
      </w:r>
      <w:r w:rsidR="0004480F">
        <w:rPr>
          <w:b/>
        </w:rPr>
        <w:t>”</w:t>
      </w:r>
      <w:r>
        <w:t xml:space="preserve"> f</w:t>
      </w:r>
      <w:r w:rsidR="00294100">
        <w:t>unction is called by</w:t>
      </w:r>
      <w:r>
        <w:t xml:space="preserve"> the following </w:t>
      </w:r>
      <w:r w:rsidR="00294100">
        <w:t>functions</w:t>
      </w:r>
      <w:r>
        <w:t>:</w:t>
      </w:r>
    </w:p>
    <w:p w14:paraId="6C3D93EB" w14:textId="77777777" w:rsidR="00306D37" w:rsidRPr="00953D23" w:rsidRDefault="00306D37" w:rsidP="0061324D">
      <w:pPr>
        <w:pStyle w:val="ListParagraph"/>
        <w:numPr>
          <w:ilvl w:val="0"/>
          <w:numId w:val="12"/>
        </w:numPr>
        <w:contextualSpacing/>
      </w:pPr>
      <w:r>
        <w:rPr>
          <w:noProof/>
        </w:rPr>
        <w:drawing>
          <wp:inline distT="0" distB="0" distL="0" distR="0" wp14:anchorId="2E193CB5" wp14:editId="193AC080">
            <wp:extent cx="152400" cy="152400"/>
            <wp:effectExtent l="0" t="0" r="0" b="0"/>
            <wp:docPr id="74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11608B9F" w14:textId="77777777" w:rsidR="00393C96" w:rsidRPr="00393C96" w:rsidRDefault="00393C96" w:rsidP="00306D37">
      <w:pPr>
        <w:contextualSpacing/>
      </w:pPr>
    </w:p>
    <w:p w14:paraId="3FD8FFF2" w14:textId="77777777" w:rsidR="001A755C" w:rsidRDefault="001A755C" w:rsidP="00306D37"/>
    <w:p w14:paraId="02DFAEB3" w14:textId="77777777" w:rsidR="00294100" w:rsidRDefault="00294100" w:rsidP="00294100">
      <w:pPr>
        <w:jc w:val="center"/>
      </w:pPr>
      <w:r>
        <w:rPr>
          <w:noProof/>
        </w:rPr>
        <w:drawing>
          <wp:inline distT="0" distB="0" distL="0" distR="0" wp14:anchorId="7DF7B2AE" wp14:editId="228EC8A8">
            <wp:extent cx="6466205" cy="886336"/>
            <wp:effectExtent l="0" t="0" r="0" b="0"/>
            <wp:docPr id="74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5A3DBCF4"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5AB489DB" wp14:editId="5B197292">
            <wp:extent cx="152400" cy="152400"/>
            <wp:effectExtent l="0" t="0" r="0" b="0"/>
            <wp:docPr id="74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7A4D26F9" wp14:editId="7CDD19C9">
            <wp:extent cx="152400" cy="152400"/>
            <wp:effectExtent l="0" t="0" r="0" b="0"/>
            <wp:docPr id="74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Sound Mode Change</w:t>
      </w:r>
      <w:r w:rsidR="0004480F">
        <w:t>”</w:t>
      </w:r>
    </w:p>
    <w:p w14:paraId="0D86B1C4" w14:textId="77777777" w:rsidR="00306D37" w:rsidRDefault="00306D37" w:rsidP="00306D37">
      <w:pPr>
        <w:contextualSpacing/>
      </w:pPr>
    </w:p>
    <w:p w14:paraId="035E5D83" w14:textId="77777777" w:rsidR="00F15706" w:rsidRDefault="00E60B64" w:rsidP="00783BCF">
      <w:pPr>
        <w:pStyle w:val="Heading3"/>
      </w:pPr>
      <w:r>
        <w:t>Function Interfaces</w:t>
      </w:r>
    </w:p>
    <w:p w14:paraId="56360BA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35670821" w14:textId="77777777" w:rsidTr="0082668D">
        <w:trPr>
          <w:trHeight w:val="260"/>
        </w:trPr>
        <w:tc>
          <w:tcPr>
            <w:tcW w:w="2547" w:type="dxa"/>
            <w:shd w:val="clear" w:color="auto" w:fill="D9D9D9" w:themeFill="background1" w:themeFillShade="D9"/>
            <w:noWrap/>
            <w:hideMark/>
          </w:tcPr>
          <w:p w14:paraId="726923A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4689F41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2676521D" w14:textId="77777777" w:rsidTr="0082668D">
        <w:trPr>
          <w:trHeight w:val="410"/>
        </w:trPr>
        <w:tc>
          <w:tcPr>
            <w:tcW w:w="2547" w:type="dxa"/>
            <w:noWrap/>
          </w:tcPr>
          <w:p w14:paraId="4CAF9CAD" w14:textId="77777777" w:rsidR="0082668D" w:rsidRDefault="0082668D" w:rsidP="00BC57B1">
            <w:pPr>
              <w:contextualSpacing/>
              <w:rPr>
                <w:rFonts w:cs="Arial"/>
              </w:rPr>
            </w:pPr>
            <w:r w:rsidRPr="00275823">
              <w:rPr>
                <w:rFonts w:cs="Arial"/>
              </w:rPr>
              <w:t>SoundMode_Command</w:t>
            </w:r>
          </w:p>
          <w:p w14:paraId="081A65A7" w14:textId="77777777" w:rsidR="0082668D" w:rsidRDefault="0082668D" w:rsidP="00BC57B1">
            <w:pPr>
              <w:contextualSpacing/>
              <w:rPr>
                <w:rFonts w:cs="Arial"/>
              </w:rPr>
            </w:pPr>
            <w:r>
              <w:rPr>
                <w:rFonts w:cs="Arial"/>
              </w:rPr>
              <w:t>Type:</w:t>
            </w:r>
          </w:p>
          <w:p w14:paraId="77BA721C"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4933339F" wp14:editId="4C50417D">
                  <wp:extent cx="152400" cy="152400"/>
                  <wp:effectExtent l="0" t="0" r="0" b="0"/>
                  <wp:docPr id="748" name="Picture 1251056859.jpg" descr="1251056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251056859.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5482091feb07fb38a30681bf4dd7be3" w:history="1">
              <w:r>
                <w:rPr>
                  <w:rStyle w:val="Hyperlink"/>
                  <w:rFonts w:cs="Arial"/>
                </w:rPr>
                <w:t>SoundMode_Command_ET</w:t>
              </w:r>
            </w:hyperlink>
          </w:p>
        </w:tc>
        <w:tc>
          <w:tcPr>
            <w:tcW w:w="7654" w:type="dxa"/>
          </w:tcPr>
          <w:p w14:paraId="46B89016" w14:textId="77777777" w:rsidR="0082668D" w:rsidRDefault="0082668D" w:rsidP="00BC57B1">
            <w:pPr>
              <w:rPr>
                <w:rFonts w:cs="Arial"/>
              </w:rPr>
            </w:pPr>
            <w:r>
              <w:rPr>
                <w:rFonts w:cs="Arial"/>
              </w:rPr>
              <w:t>Signal Description:</w:t>
            </w:r>
          </w:p>
          <w:p w14:paraId="317C75D5" w14:textId="77777777" w:rsidR="0082668D" w:rsidRDefault="0082668D" w:rsidP="00BC57B1">
            <w:pPr>
              <w:rPr>
                <w:rFonts w:cs="Arial"/>
              </w:rPr>
            </w:pPr>
            <w:r w:rsidRPr="00275823">
              <w:rPr>
                <w:rFonts w:cs="Arial"/>
              </w:rPr>
              <w:t>Encoding Type for Sound Mode Command (Physical Touch)</w:t>
            </w:r>
          </w:p>
          <w:p w14:paraId="0EC13E0E" w14:textId="77777777" w:rsidR="0082668D" w:rsidRDefault="0082668D" w:rsidP="00BC57B1">
            <w:pPr>
              <w:rPr>
                <w:rFonts w:cs="Arial"/>
              </w:rPr>
            </w:pPr>
          </w:p>
        </w:tc>
      </w:tr>
    </w:tbl>
    <w:p w14:paraId="2438F0C3" w14:textId="77777777" w:rsidR="0082668D" w:rsidRDefault="0082668D" w:rsidP="00A7465B">
      <w:pPr>
        <w:contextualSpacing/>
        <w:rPr>
          <w:rFonts w:cs="Arial"/>
        </w:rPr>
      </w:pPr>
    </w:p>
    <w:p w14:paraId="3779349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90292E1" w14:textId="77777777" w:rsidTr="00CD7DFE">
        <w:trPr>
          <w:trHeight w:val="260"/>
        </w:trPr>
        <w:tc>
          <w:tcPr>
            <w:tcW w:w="2689" w:type="dxa"/>
            <w:shd w:val="clear" w:color="auto" w:fill="D9D9D9" w:themeFill="background1" w:themeFillShade="D9"/>
            <w:noWrap/>
            <w:hideMark/>
          </w:tcPr>
          <w:p w14:paraId="3FE3773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4609A0D"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24C90B9B" w14:textId="77777777" w:rsidTr="00CD7DFE">
        <w:trPr>
          <w:trHeight w:val="410"/>
        </w:trPr>
        <w:tc>
          <w:tcPr>
            <w:tcW w:w="2689" w:type="dxa"/>
            <w:noWrap/>
          </w:tcPr>
          <w:p w14:paraId="52C99761" w14:textId="77777777" w:rsidR="00CD7DFE" w:rsidRDefault="00CD7DFE" w:rsidP="00BC57B1">
            <w:pPr>
              <w:contextualSpacing/>
              <w:rPr>
                <w:rFonts w:cs="Arial"/>
              </w:rPr>
            </w:pPr>
            <w:r>
              <w:rPr>
                <w:rFonts w:cs="Arial"/>
              </w:rPr>
              <w:t>VehicleAudioMode</w:t>
            </w:r>
          </w:p>
          <w:p w14:paraId="1AC155AF" w14:textId="77777777" w:rsidR="00CD7DFE" w:rsidRDefault="00CD7DFE" w:rsidP="00BC57B1">
            <w:pPr>
              <w:contextualSpacing/>
              <w:rPr>
                <w:rFonts w:cs="Arial"/>
              </w:rPr>
            </w:pPr>
            <w:r>
              <w:rPr>
                <w:rFonts w:cs="Arial"/>
              </w:rPr>
              <w:t>Type:</w:t>
            </w:r>
          </w:p>
          <w:p w14:paraId="0600CE34" w14:textId="77777777" w:rsidR="00CD7DFE" w:rsidRDefault="00CD7DFE" w:rsidP="00BC57B1">
            <w:pPr>
              <w:contextualSpacing/>
              <w:rPr>
                <w:rFonts w:cs="Arial"/>
              </w:rPr>
            </w:pPr>
            <w:r>
              <w:rPr>
                <w:noProof/>
              </w:rPr>
              <w:lastRenderedPageBreak/>
              <w:drawing>
                <wp:inline distT="0" distB="0" distL="0" distR="0" wp14:anchorId="3DED3360" wp14:editId="4FD8B0FB">
                  <wp:extent cx="152400" cy="152400"/>
                  <wp:effectExtent l="0" t="0" r="0" b="0"/>
                  <wp:docPr id="75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b134565382f769ae90b7bc92328c355e" w:history="1">
              <w:r>
                <w:rPr>
                  <w:rStyle w:val="Hyperlink"/>
                  <w:rFonts w:cs="Arial"/>
                </w:rPr>
                <w:t>VehicleAudioMode_ET</w:t>
              </w:r>
            </w:hyperlink>
          </w:p>
        </w:tc>
        <w:tc>
          <w:tcPr>
            <w:tcW w:w="7512" w:type="dxa"/>
            <w:noWrap/>
          </w:tcPr>
          <w:p w14:paraId="67F35A22" w14:textId="77777777" w:rsidR="00CD7DFE" w:rsidRDefault="00CD7DFE" w:rsidP="00BC57B1">
            <w:pPr>
              <w:rPr>
                <w:rFonts w:cs="Arial"/>
              </w:rPr>
            </w:pPr>
            <w:r>
              <w:rPr>
                <w:rFonts w:cs="Arial"/>
              </w:rPr>
              <w:lastRenderedPageBreak/>
              <w:t>Signal Description:</w:t>
            </w:r>
          </w:p>
          <w:p w14:paraId="7DD5C1DC" w14:textId="77777777" w:rsidR="00CD7DFE" w:rsidRDefault="00CD7DFE" w:rsidP="00BC57B1">
            <w:pPr>
              <w:rPr>
                <w:rFonts w:cs="Arial"/>
              </w:rPr>
            </w:pPr>
            <w:r>
              <w:rPr>
                <w:rFonts w:cs="Arial"/>
              </w:rPr>
              <w:t>Encoding Type for Vehicle Audio Mode (Null/ Cabin/ Zone)</w:t>
            </w:r>
          </w:p>
          <w:p w14:paraId="0C7B0A43" w14:textId="77777777" w:rsidR="00CD7DFE" w:rsidRDefault="00CD7DFE" w:rsidP="00BC57B1">
            <w:pPr>
              <w:rPr>
                <w:rFonts w:cs="Arial"/>
              </w:rPr>
            </w:pPr>
          </w:p>
          <w:p w14:paraId="67457132" w14:textId="77777777" w:rsidR="00CD7DFE" w:rsidRPr="00275823" w:rsidRDefault="00CD7DFE" w:rsidP="00BC57B1">
            <w:pPr>
              <w:rPr>
                <w:rFonts w:cs="Arial"/>
                <w:color w:val="000000"/>
              </w:rPr>
            </w:pPr>
            <w:r>
              <w:rPr>
                <w:rFonts w:cs="Arial"/>
                <w:color w:val="000000"/>
              </w:rPr>
              <w:lastRenderedPageBreak/>
              <w:t>Sent to:</w:t>
            </w:r>
          </w:p>
          <w:p w14:paraId="6E148897"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70A757C" wp14:editId="7749E9E3">
                  <wp:extent cx="152400" cy="152400"/>
                  <wp:effectExtent l="0" t="0" r="0" b="0"/>
                  <wp:docPr id="75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4FCF11CC" w14:textId="77777777" w:rsidR="00CD7DFE" w:rsidRDefault="00CD7DFE" w:rsidP="00A72B37"/>
    <w:p w14:paraId="55EAACCE" w14:textId="77777777" w:rsidR="00A72B37" w:rsidRDefault="00A72B37" w:rsidP="00A72B37">
      <w:pPr>
        <w:pStyle w:val="Heading4"/>
      </w:pPr>
      <w:r>
        <w:t>Logical</w:t>
      </w:r>
      <w:r w:rsidRPr="00F15706">
        <w:t xml:space="preserve"> Parameters</w:t>
      </w:r>
    </w:p>
    <w:p w14:paraId="26F431AE" w14:textId="77777777" w:rsidR="00A72B37" w:rsidRDefault="00A72B37" w:rsidP="00A72B37"/>
    <w:p w14:paraId="0122A7B2"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49E34FAD" w14:textId="77777777" w:rsidTr="00EB7D77">
        <w:trPr>
          <w:trHeight w:val="211"/>
        </w:trPr>
        <w:tc>
          <w:tcPr>
            <w:tcW w:w="2689" w:type="dxa"/>
            <w:shd w:val="clear" w:color="auto" w:fill="D9D9D9" w:themeFill="background1" w:themeFillShade="D9"/>
            <w:noWrap/>
            <w:hideMark/>
          </w:tcPr>
          <w:p w14:paraId="29881615"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64C3E2DE"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2AAC29BF" w14:textId="77777777" w:rsidTr="00EB7D77">
        <w:trPr>
          <w:trHeight w:val="410"/>
        </w:trPr>
        <w:tc>
          <w:tcPr>
            <w:tcW w:w="2689" w:type="dxa"/>
            <w:noWrap/>
          </w:tcPr>
          <w:p w14:paraId="30748D18"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0255A51E"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B160601" w14:textId="77777777" w:rsidTr="00EB7D77">
        <w:trPr>
          <w:trHeight w:val="410"/>
        </w:trPr>
        <w:tc>
          <w:tcPr>
            <w:tcW w:w="2689" w:type="dxa"/>
            <w:noWrap/>
          </w:tcPr>
          <w:p w14:paraId="29CA408F"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4F1B72F5" w14:textId="77777777" w:rsidR="009649F4" w:rsidRPr="003F473D" w:rsidRDefault="009649F4" w:rsidP="00EB7D77">
            <w:pPr>
              <w:rPr>
                <w:rFonts w:cs="Arial"/>
                <w:color w:val="000000"/>
                <w:sz w:val="18"/>
                <w:szCs w:val="18"/>
              </w:rPr>
            </w:pPr>
          </w:p>
        </w:tc>
      </w:tr>
    </w:tbl>
    <w:p w14:paraId="46F14EDF" w14:textId="77777777" w:rsidR="009649F4" w:rsidRDefault="009649F4" w:rsidP="00A72B37"/>
    <w:p w14:paraId="326B9A41" w14:textId="77777777" w:rsidR="00822913" w:rsidRDefault="00822913" w:rsidP="00822913">
      <w:pPr>
        <w:pStyle w:val="Heading3"/>
      </w:pPr>
      <w:r>
        <w:t>Function Modeling</w:t>
      </w:r>
    </w:p>
    <w:p w14:paraId="65096FE6" w14:textId="77777777" w:rsidR="00EF5443" w:rsidRPr="00C75AE5" w:rsidRDefault="00EF5443" w:rsidP="00EF5443"/>
    <w:p w14:paraId="3616C4EA" w14:textId="77777777" w:rsidR="002D15F6" w:rsidRDefault="002D15F6" w:rsidP="0061324D">
      <w:pPr>
        <w:pStyle w:val="Heading4"/>
        <w:numPr>
          <w:ilvl w:val="3"/>
          <w:numId w:val="4"/>
        </w:numPr>
      </w:pPr>
      <w:r>
        <w:t>Use Cases</w:t>
      </w:r>
    </w:p>
    <w:p w14:paraId="228D103D" w14:textId="77777777" w:rsidR="002D15F6" w:rsidRDefault="002D15F6" w:rsidP="002D15F6"/>
    <w:p w14:paraId="18B4B5B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67AC5192" w14:textId="77777777" w:rsidR="009649F4" w:rsidRDefault="009649F4" w:rsidP="009649F4">
      <w:pPr>
        <w:pStyle w:val="Heading4"/>
        <w:numPr>
          <w:ilvl w:val="3"/>
          <w:numId w:val="4"/>
        </w:numPr>
      </w:pPr>
      <w:r>
        <w:t>State Charts</w:t>
      </w:r>
    </w:p>
    <w:p w14:paraId="58C2464C" w14:textId="77777777" w:rsidR="00195B38" w:rsidRDefault="00195B38" w:rsidP="00A76553">
      <w:pPr>
        <w:contextualSpacing/>
        <w:rPr>
          <w:color w:val="A6A6A6" w:themeColor="background1" w:themeShade="A6"/>
        </w:rPr>
      </w:pPr>
    </w:p>
    <w:p w14:paraId="300FBFE8"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6741E924" w14:textId="77777777" w:rsidR="00A76553" w:rsidRPr="00FF5F72" w:rsidRDefault="00A76553" w:rsidP="00A76553">
      <w:pPr>
        <w:contextualSpacing/>
        <w:rPr>
          <w:color w:val="A6A6A6" w:themeColor="background1" w:themeShade="A6"/>
        </w:rPr>
      </w:pPr>
    </w:p>
    <w:p w14:paraId="6699FD51" w14:textId="77777777" w:rsidR="00A76553" w:rsidRPr="00004083" w:rsidRDefault="00A76553" w:rsidP="00A76553">
      <w:pPr>
        <w:contextualSpacing/>
        <w:rPr>
          <w:rFonts w:cs="Arial"/>
        </w:rPr>
      </w:pPr>
    </w:p>
    <w:p w14:paraId="3C97F434" w14:textId="77777777" w:rsidR="009649F4" w:rsidRDefault="009649F4" w:rsidP="009649F4">
      <w:pPr>
        <w:pStyle w:val="Heading4"/>
        <w:numPr>
          <w:ilvl w:val="3"/>
          <w:numId w:val="4"/>
        </w:numPr>
      </w:pPr>
      <w:r>
        <w:t>Activity Diagrams</w:t>
      </w:r>
    </w:p>
    <w:p w14:paraId="2C803852" w14:textId="77777777" w:rsidR="009649F4" w:rsidRDefault="009649F4" w:rsidP="009649F4"/>
    <w:p w14:paraId="4DFD7BED"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08820A5" w14:textId="77777777" w:rsidR="009649F4" w:rsidRPr="00FF5F72" w:rsidRDefault="009649F4" w:rsidP="009649F4">
      <w:pPr>
        <w:contextualSpacing/>
        <w:rPr>
          <w:color w:val="A6A6A6" w:themeColor="background1" w:themeShade="A6"/>
        </w:rPr>
      </w:pPr>
    </w:p>
    <w:p w14:paraId="515922D9" w14:textId="77777777" w:rsidR="009649F4" w:rsidRDefault="009649F4" w:rsidP="009649F4">
      <w:pPr>
        <w:pStyle w:val="Heading4"/>
        <w:numPr>
          <w:ilvl w:val="3"/>
          <w:numId w:val="4"/>
        </w:numPr>
      </w:pPr>
      <w:r>
        <w:t>Sequence Diagrams</w:t>
      </w:r>
    </w:p>
    <w:p w14:paraId="639AAE8E" w14:textId="77777777" w:rsidR="00987D84" w:rsidRPr="00EB7D77" w:rsidRDefault="00987D84" w:rsidP="00EB7D77">
      <w:pPr>
        <w:rPr>
          <w:rStyle w:val="SubtleEmphasis"/>
          <w:i w:val="0"/>
          <w:iCs w:val="0"/>
          <w:color w:val="auto"/>
          <w:highlight w:val="green"/>
        </w:rPr>
      </w:pPr>
    </w:p>
    <w:p w14:paraId="4027619E"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1D8B0AE" w14:textId="77777777" w:rsidR="00987D84" w:rsidRDefault="00987D84" w:rsidP="00987D84"/>
    <w:p w14:paraId="30FEEB96" w14:textId="77777777" w:rsidR="009649F4" w:rsidRDefault="009649F4" w:rsidP="009649F4"/>
    <w:p w14:paraId="3EA0B44E" w14:textId="77777777" w:rsidR="009649F4" w:rsidRDefault="009649F4" w:rsidP="009649F4">
      <w:pPr>
        <w:pStyle w:val="Heading4"/>
        <w:numPr>
          <w:ilvl w:val="3"/>
          <w:numId w:val="4"/>
        </w:numPr>
      </w:pPr>
      <w:r>
        <w:t>Decision Tables</w:t>
      </w:r>
    </w:p>
    <w:p w14:paraId="3631F3DF" w14:textId="77777777" w:rsidR="009649F4" w:rsidRDefault="009649F4" w:rsidP="009649F4"/>
    <w:p w14:paraId="35657C31" w14:textId="77777777" w:rsidR="00F15706" w:rsidRDefault="00DA0800" w:rsidP="00822913">
      <w:pPr>
        <w:pStyle w:val="Heading3"/>
      </w:pPr>
      <w:r>
        <w:t>Function Requirements</w:t>
      </w:r>
    </w:p>
    <w:p w14:paraId="115A36E6" w14:textId="77777777" w:rsidR="00F15706" w:rsidRDefault="00F15706" w:rsidP="00783BCF">
      <w:pPr>
        <w:pStyle w:val="Heading4"/>
      </w:pPr>
      <w:r>
        <w:t>Functional Requirements</w:t>
      </w:r>
    </w:p>
    <w:p w14:paraId="4CF8D9E4" w14:textId="77777777" w:rsidR="006E54B3" w:rsidRDefault="00F15706" w:rsidP="006E54B3">
      <w:pPr>
        <w:pStyle w:val="Heading5"/>
      </w:pPr>
      <w:r>
        <w:t>Normal Operation</w:t>
      </w:r>
    </w:p>
    <w:p w14:paraId="01CBCC7C" w14:textId="77777777" w:rsidR="005961D3" w:rsidRDefault="005961D3" w:rsidP="00BB6A63"/>
    <w:p w14:paraId="02705D8F" w14:textId="77777777" w:rsidR="00BB6A63" w:rsidRDefault="00BB6A63" w:rsidP="00BB6A63"/>
    <w:p w14:paraId="2BC1E662" w14:textId="77777777" w:rsidR="001F5E54" w:rsidRPr="0017445F" w:rsidRDefault="00AE04B0" w:rsidP="001F5E54">
      <w:pPr>
        <w:pStyle w:val="RERequirement"/>
        <w:shd w:val="clear" w:color="auto" w:fill="F2F2F2" w:themeFill="background1" w:themeFillShade="F2"/>
      </w:pPr>
      <w:r>
        <w:t xml:space="preserve"> Zone Transition 1.3</w:t>
      </w:r>
    </w:p>
    <w:p w14:paraId="48B00740" w14:textId="77777777" w:rsidR="001F5E54" w:rsidRDefault="00AE04B0" w:rsidP="001F5E54">
      <w:pPr>
        <w:rPr>
          <w:rFonts w:cs="Arial"/>
        </w:rPr>
      </w:pPr>
      <w:r>
        <w:rPr>
          <w:rFonts w:cs="Arial"/>
        </w:rPr>
        <w:t>Upon activating the RequestSoundModeChange function, the MSS Audio System shall play a beep to alert the vehicle.</w:t>
      </w:r>
    </w:p>
    <w:p w14:paraId="241309A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CB542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618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1F5E54" w:rsidRPr="00FD127C" w14:paraId="12FF88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67D4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9A44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vehicle is turned back on, the system will start in cabin mode</w:t>
            </w:r>
          </w:p>
        </w:tc>
      </w:tr>
      <w:tr w:rsidR="001F5E54" w:rsidRPr="00FD127C" w14:paraId="495C305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F327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F375F" w14:textId="77777777" w:rsidR="00CA5241" w:rsidRDefault="00CA5241"/>
        </w:tc>
      </w:tr>
      <w:tr w:rsidR="001F5E54" w:rsidRPr="00FD127C" w14:paraId="7B6600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885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5BD24" w14:textId="77777777" w:rsidR="00CA5241" w:rsidRDefault="00CA5241"/>
        </w:tc>
      </w:tr>
      <w:tr w:rsidR="001F5E54" w:rsidRPr="00FD127C" w14:paraId="691812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24A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607E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A26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D98034" w14:textId="77777777" w:rsidR="00CA5241" w:rsidRDefault="00CA5241"/>
        </w:tc>
      </w:tr>
      <w:tr w:rsidR="001F5E54" w:rsidRPr="00FD127C" w14:paraId="3E50D37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6EA8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F96D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3A2AC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88772C" w14:textId="77777777" w:rsidR="00CA5241" w:rsidRDefault="00CA5241"/>
        </w:tc>
      </w:tr>
      <w:tr w:rsidR="001F5E54" w:rsidRPr="00FD127C" w14:paraId="5710C4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E29A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2154F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6863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8B69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09B7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F7EB76" w14:textId="77777777" w:rsidR="00CA5241" w:rsidRDefault="00CA5241"/>
        </w:tc>
      </w:tr>
      <w:tr w:rsidR="001F5E54" w:rsidRPr="00FD127C" w14:paraId="05AC879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359BA" w14:textId="77777777" w:rsidR="001F5E54" w:rsidRPr="00FD127C" w:rsidRDefault="00F56C9D"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60AD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69AA0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6D981EB" w14:textId="77777777" w:rsidR="00BB6A63" w:rsidRDefault="00BB6A63" w:rsidP="00BB6A63"/>
    <w:p w14:paraId="2159EFB6" w14:textId="77777777" w:rsidR="001F5E54" w:rsidRPr="0017445F" w:rsidRDefault="00AE04B0" w:rsidP="001F5E54">
      <w:pPr>
        <w:pStyle w:val="RERequirement"/>
        <w:shd w:val="clear" w:color="auto" w:fill="F2F2F2" w:themeFill="background1" w:themeFillShade="F2"/>
      </w:pPr>
      <w:bookmarkStart w:id="177" w:name="_0dcc614cf6d82a9a864f0690209c60b5"/>
      <w:bookmarkEnd w:id="177"/>
      <w:r>
        <w:t xml:space="preserve"> Zone Transition 1.2</w:t>
      </w:r>
    </w:p>
    <w:p w14:paraId="124DDCB5" w14:textId="77777777" w:rsidR="001F5E54" w:rsidRDefault="00AE04B0" w:rsidP="001F5E54">
      <w:pPr>
        <w:rPr>
          <w:rFonts w:cs="Arial"/>
        </w:rPr>
      </w:pPr>
      <w:r>
        <w:rPr>
          <w:rFonts w:cs="Arial"/>
        </w:rPr>
        <w:t>When the infotainment system receives a request for the RequestSoundModeChange function to cabin mode, the MSS Audio System shall direct audio to cabin speakers.</w:t>
      </w:r>
    </w:p>
    <w:p w14:paraId="5018B91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FE8562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156B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12A4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E5F2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42EC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throughout the entire vehicle</w:t>
            </w:r>
          </w:p>
        </w:tc>
      </w:tr>
      <w:tr w:rsidR="001F5E54" w:rsidRPr="00FD127C" w14:paraId="0EFAC3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BEC1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E4F09" w14:textId="77777777" w:rsidR="00CA5241" w:rsidRDefault="00CA5241"/>
        </w:tc>
      </w:tr>
      <w:tr w:rsidR="001F5E54" w:rsidRPr="00FD127C" w14:paraId="3419CD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32D3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A090B" w14:textId="77777777" w:rsidR="00CA5241" w:rsidRDefault="00CA5241"/>
        </w:tc>
      </w:tr>
      <w:tr w:rsidR="001F5E54" w:rsidRPr="00FD127C" w14:paraId="412916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DD493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D96D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1BA1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6CA5FF" w14:textId="77777777" w:rsidR="00CA5241" w:rsidRDefault="00CA5241"/>
        </w:tc>
      </w:tr>
      <w:tr w:rsidR="001F5E54" w:rsidRPr="00FD127C" w14:paraId="622C674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DB22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7AA8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A4DCC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B65D77" w14:textId="77777777" w:rsidR="00CA5241" w:rsidRDefault="00CA5241"/>
        </w:tc>
      </w:tr>
      <w:tr w:rsidR="001F5E54" w:rsidRPr="00FD127C" w14:paraId="4C32AF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339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5758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9768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7520B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75CAB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EE1F46" w14:textId="77777777" w:rsidR="00CA5241" w:rsidRDefault="00CA5241"/>
        </w:tc>
      </w:tr>
      <w:tr w:rsidR="001F5E54" w:rsidRPr="00FD127C" w14:paraId="1A564D3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96B54F" w14:textId="77777777" w:rsidR="001F5E54" w:rsidRPr="00FD127C" w:rsidRDefault="00F56C9D"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B6723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86BA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DE151E" w14:textId="77777777" w:rsidR="00BB6A63" w:rsidRDefault="00BB6A63" w:rsidP="00BB6A63"/>
    <w:p w14:paraId="11DD18B0" w14:textId="77777777" w:rsidR="001F5E54" w:rsidRPr="0017445F" w:rsidRDefault="00AE04B0" w:rsidP="001F5E54">
      <w:pPr>
        <w:pStyle w:val="RERequirement"/>
        <w:shd w:val="clear" w:color="auto" w:fill="F2F2F2" w:themeFill="background1" w:themeFillShade="F2"/>
      </w:pPr>
      <w:bookmarkStart w:id="178" w:name="_e7bc8a75e68c1a9629c703b6a8f16daa"/>
      <w:bookmarkEnd w:id="178"/>
      <w:r>
        <w:t xml:space="preserve"> Zone Transition 1.4</w:t>
      </w:r>
    </w:p>
    <w:p w14:paraId="6A08C3EB" w14:textId="77777777" w:rsidR="001F5E54" w:rsidRDefault="00AE04B0" w:rsidP="001F5E54">
      <w:pPr>
        <w:rPr>
          <w:rFonts w:cs="Arial"/>
        </w:rPr>
      </w:pPr>
      <w:r>
        <w:rPr>
          <w:rFonts w:cs="Arial"/>
        </w:rPr>
        <w:t>When the SYNC screen is turned on, the MSS Audio System shall set the sound mode to cabin mode.</w:t>
      </w:r>
    </w:p>
    <w:p w14:paraId="6D51001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D2B07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E280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13846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8C53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2656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 user is connected to the vehicle and is in a phone call, the vehicle cannot enter cabin mode.</w:t>
            </w:r>
          </w:p>
        </w:tc>
      </w:tr>
      <w:tr w:rsidR="001F5E54" w:rsidRPr="00FD127C" w14:paraId="0D7778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FDE2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AA136" w14:textId="77777777" w:rsidR="00CA5241" w:rsidRDefault="00CA5241"/>
        </w:tc>
      </w:tr>
      <w:tr w:rsidR="001F5E54" w:rsidRPr="00FD127C" w14:paraId="1464E5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53F9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A699BD" w14:textId="77777777" w:rsidR="00CA5241" w:rsidRDefault="00CA5241"/>
        </w:tc>
      </w:tr>
      <w:tr w:rsidR="001F5E54" w:rsidRPr="00FD127C" w14:paraId="4806AD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23E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2975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64F5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E8DE7" w14:textId="77777777" w:rsidR="00CA5241" w:rsidRDefault="00CA5241"/>
        </w:tc>
      </w:tr>
      <w:tr w:rsidR="001F5E54" w:rsidRPr="00FD127C" w14:paraId="1C0A22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A991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ED7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857A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8B30F" w14:textId="77777777" w:rsidR="00CA5241" w:rsidRDefault="00CA5241"/>
        </w:tc>
      </w:tr>
      <w:tr w:rsidR="001F5E54" w:rsidRPr="00FD127C" w14:paraId="1A438C8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D65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B4E03F"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0B82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B795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BABA2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851355" w14:textId="77777777" w:rsidR="00CA5241" w:rsidRDefault="00CA5241"/>
        </w:tc>
      </w:tr>
      <w:tr w:rsidR="001F5E54" w:rsidRPr="00FD127C" w14:paraId="2C698D2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73F3E9" w14:textId="77777777" w:rsidR="001F5E54" w:rsidRPr="00FD127C" w:rsidRDefault="00F56C9D"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100B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4785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57F790" w14:textId="77777777" w:rsidR="00BB6A63" w:rsidRDefault="00BB6A63" w:rsidP="00BB6A63"/>
    <w:p w14:paraId="11C14195" w14:textId="77777777" w:rsidR="001F5E54" w:rsidRPr="0017445F" w:rsidRDefault="00AE04B0" w:rsidP="001F5E54">
      <w:pPr>
        <w:pStyle w:val="RERequirement"/>
        <w:shd w:val="clear" w:color="auto" w:fill="F2F2F2" w:themeFill="background1" w:themeFillShade="F2"/>
      </w:pPr>
      <w:bookmarkStart w:id="179" w:name="_eab1e882f5123fbcab4b4f21e1aae09d"/>
      <w:bookmarkEnd w:id="179"/>
      <w:r>
        <w:t xml:space="preserve"> Zone Transition 1.5</w:t>
      </w:r>
    </w:p>
    <w:p w14:paraId="3DFDA4AE" w14:textId="77777777" w:rsidR="001F5E54" w:rsidRDefault="00AE04B0" w:rsidP="001F5E54">
      <w:pPr>
        <w:rPr>
          <w:rFonts w:cs="Arial"/>
        </w:rPr>
      </w:pPr>
      <w:r>
        <w:rPr>
          <w:rFonts w:cs="Arial"/>
        </w:rPr>
        <w:t>If there is a passenger phone call, the MSS Audio System shall disable the RequestSoundModeChange function to go to cabin mode.</w:t>
      </w:r>
    </w:p>
    <w:p w14:paraId="46A37FD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7C7DAD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CA37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2F1CB8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2E5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F6F69" w14:textId="77777777" w:rsidR="00CA5241" w:rsidRDefault="00CA5241"/>
        </w:tc>
      </w:tr>
      <w:tr w:rsidR="001F5E54" w:rsidRPr="00FD127C" w14:paraId="3A7888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A300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1F7B5" w14:textId="77777777" w:rsidR="00CA5241" w:rsidRDefault="00CA5241"/>
        </w:tc>
      </w:tr>
      <w:tr w:rsidR="001F5E54" w:rsidRPr="00FD127C" w14:paraId="3AD08C2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6486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50013" w14:textId="77777777" w:rsidR="00CA5241" w:rsidRDefault="00CA5241"/>
        </w:tc>
      </w:tr>
      <w:tr w:rsidR="001F5E54" w:rsidRPr="00FD127C" w14:paraId="1022B7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D974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22FD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B19D2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793ED" w14:textId="77777777" w:rsidR="00CA5241" w:rsidRDefault="00CA5241"/>
        </w:tc>
      </w:tr>
      <w:tr w:rsidR="001F5E54" w:rsidRPr="00FD127C" w14:paraId="06FFEA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354E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D6DA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144E9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72C01" w14:textId="77777777" w:rsidR="00CA5241" w:rsidRDefault="00CA5241"/>
        </w:tc>
      </w:tr>
      <w:tr w:rsidR="001F5E54" w:rsidRPr="00FD127C" w14:paraId="3D6FD9A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A86D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32B4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50792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544C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D790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C9452E" w14:textId="77777777" w:rsidR="00CA5241" w:rsidRDefault="00CA5241"/>
        </w:tc>
      </w:tr>
      <w:tr w:rsidR="001F5E54" w:rsidRPr="00FD127C" w14:paraId="34100EA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FE3470" w14:textId="77777777" w:rsidR="001F5E54" w:rsidRPr="00FD127C" w:rsidRDefault="00F56C9D" w:rsidP="00A84EEF">
            <w:pPr>
              <w:rPr>
                <w:rFonts w:cs="Arial"/>
                <w:bCs/>
                <w:color w:val="808080" w:themeColor="background1" w:themeShade="80"/>
                <w:sz w:val="16"/>
                <w:szCs w:val="14"/>
              </w:rPr>
            </w:pPr>
            <w:hyperlink r:id="rId15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E72D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F7BCB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0DEEE8" w14:textId="77777777" w:rsidR="00BB6A63" w:rsidRDefault="00BB6A63" w:rsidP="00BB6A63"/>
    <w:p w14:paraId="1C9331DF" w14:textId="77777777" w:rsidR="001F5E54" w:rsidRPr="0017445F" w:rsidRDefault="00AE04B0" w:rsidP="001F5E54">
      <w:pPr>
        <w:pStyle w:val="RERequirement"/>
        <w:shd w:val="clear" w:color="auto" w:fill="F2F2F2" w:themeFill="background1" w:themeFillShade="F2"/>
      </w:pPr>
      <w:bookmarkStart w:id="180" w:name="_815edc31c29ea6a69cb2c87c88152933"/>
      <w:bookmarkEnd w:id="180"/>
      <w:r>
        <w:t xml:space="preserve"> Zone Transition 1.1</w:t>
      </w:r>
    </w:p>
    <w:p w14:paraId="55ECE797" w14:textId="77777777" w:rsidR="001F5E54" w:rsidRDefault="00AE04B0" w:rsidP="001F5E54">
      <w:pPr>
        <w:rPr>
          <w:rFonts w:cs="Arial"/>
        </w:rPr>
      </w:pPr>
      <w:r>
        <w:rPr>
          <w:rFonts w:cs="Arial"/>
        </w:rPr>
        <w:t>When the infotainment system sends a request for the RequestSoundModeChange function to zone mode, the MSS Audio System shall direct audio to zonal speakers.</w:t>
      </w:r>
    </w:p>
    <w:p w14:paraId="7C7D72C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4E329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AA38B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498498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F6FB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1B765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in the headrest speakers for different users</w:t>
            </w:r>
          </w:p>
        </w:tc>
      </w:tr>
      <w:tr w:rsidR="001F5E54" w:rsidRPr="00FD127C" w14:paraId="48DD4C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9194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5CA2C6" w14:textId="77777777" w:rsidR="00CA5241" w:rsidRDefault="00CA5241"/>
        </w:tc>
      </w:tr>
      <w:tr w:rsidR="001F5E54" w:rsidRPr="00FD127C" w14:paraId="1E45B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D89A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D8936" w14:textId="77777777" w:rsidR="00CA5241" w:rsidRDefault="00CA5241"/>
        </w:tc>
      </w:tr>
      <w:tr w:rsidR="001F5E54" w:rsidRPr="00FD127C" w14:paraId="0B0966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C2E92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82B0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188B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BCDF7" w14:textId="77777777" w:rsidR="00CA5241" w:rsidRDefault="00CA5241"/>
        </w:tc>
      </w:tr>
      <w:tr w:rsidR="001F5E54" w:rsidRPr="00FD127C" w14:paraId="78BF69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3B5B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7DC2A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176D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58A505" w14:textId="77777777" w:rsidR="00CA5241" w:rsidRDefault="00CA5241"/>
        </w:tc>
      </w:tr>
      <w:tr w:rsidR="001F5E54" w:rsidRPr="00FD127C" w14:paraId="401478B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EF937"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BBB0A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4282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4DF7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6ECCA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CE685" w14:textId="77777777" w:rsidR="00CA5241" w:rsidRDefault="00CA5241"/>
        </w:tc>
      </w:tr>
      <w:tr w:rsidR="001F5E54" w:rsidRPr="00FD127C" w14:paraId="2842523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673295" w14:textId="77777777" w:rsidR="001F5E54" w:rsidRPr="00FD127C" w:rsidRDefault="00F56C9D"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0C69E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4698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5867B0" w14:textId="77777777" w:rsidR="00F15706" w:rsidRDefault="00F15706" w:rsidP="00783BCF">
      <w:pPr>
        <w:pStyle w:val="Heading5"/>
      </w:pPr>
      <w:r>
        <w:t>Error Handling</w:t>
      </w:r>
    </w:p>
    <w:p w14:paraId="418E99C3" w14:textId="77777777" w:rsidR="005961D3" w:rsidRDefault="005961D3" w:rsidP="00BB6A63"/>
    <w:p w14:paraId="16ADAAFB" w14:textId="77777777" w:rsidR="005961D3" w:rsidRDefault="005961D3" w:rsidP="005961D3">
      <w:pPr>
        <w:rPr>
          <w:color w:val="A6A6A6" w:themeColor="background1" w:themeShade="A6"/>
        </w:rPr>
      </w:pPr>
      <w:r>
        <w:rPr>
          <w:color w:val="A6A6A6" w:themeColor="background1" w:themeShade="A6"/>
        </w:rPr>
        <w:t>No Error Handling Requirements specified.</w:t>
      </w:r>
    </w:p>
    <w:p w14:paraId="1F850A32" w14:textId="77777777" w:rsidR="00DD7D94" w:rsidRDefault="00DD7D94" w:rsidP="00DD7D94">
      <w:pPr>
        <w:pStyle w:val="Heading4"/>
      </w:pPr>
      <w:r>
        <w:t>Non-Functional Requirements</w:t>
      </w:r>
    </w:p>
    <w:p w14:paraId="4DE4DDAE" w14:textId="77777777" w:rsidR="005961D3" w:rsidRDefault="005961D3" w:rsidP="00BB6A63"/>
    <w:p w14:paraId="60193AEB" w14:textId="77777777" w:rsidR="005961D3" w:rsidRDefault="005961D3" w:rsidP="005961D3">
      <w:pPr>
        <w:rPr>
          <w:color w:val="A6A6A6" w:themeColor="background1" w:themeShade="A6"/>
        </w:rPr>
      </w:pPr>
      <w:r>
        <w:rPr>
          <w:color w:val="A6A6A6" w:themeColor="background1" w:themeShade="A6"/>
        </w:rPr>
        <w:t>No Non-Functional Requirements specified.</w:t>
      </w:r>
    </w:p>
    <w:p w14:paraId="42F639FD" w14:textId="77777777" w:rsidR="00DF462B" w:rsidRDefault="00427220" w:rsidP="00DF462B">
      <w:pPr>
        <w:pStyle w:val="Heading4"/>
      </w:pPr>
      <w:r>
        <w:t>Functional</w:t>
      </w:r>
      <w:r w:rsidR="00DF462B">
        <w:t xml:space="preserve"> Safety Requirements</w:t>
      </w:r>
    </w:p>
    <w:p w14:paraId="7B1B78F8" w14:textId="77777777" w:rsidR="00DF462B" w:rsidRDefault="00DF462B" w:rsidP="00DF462B">
      <w:pPr>
        <w:rPr>
          <w:highlight w:val="yellow"/>
        </w:rPr>
      </w:pPr>
    </w:p>
    <w:p w14:paraId="67FCCF08"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89F595E" w14:textId="77777777" w:rsidR="00DD7D94" w:rsidRDefault="00DD7D94" w:rsidP="00DD7D94">
      <w:pPr>
        <w:pStyle w:val="Heading4"/>
      </w:pPr>
      <w:r>
        <w:t>Other Requirements</w:t>
      </w:r>
    </w:p>
    <w:p w14:paraId="443467D4" w14:textId="77777777" w:rsidR="00DD7D94" w:rsidRDefault="00DD7D94" w:rsidP="00DD7D94">
      <w:pPr>
        <w:pStyle w:val="Heading5"/>
      </w:pPr>
      <w:r>
        <w:t>Design Requirements</w:t>
      </w:r>
    </w:p>
    <w:p w14:paraId="29801372" w14:textId="77777777" w:rsidR="005961D3" w:rsidRDefault="005961D3" w:rsidP="00CA4A62"/>
    <w:p w14:paraId="3176D7AE" w14:textId="77777777" w:rsidR="005961D3" w:rsidRDefault="005961D3" w:rsidP="005961D3">
      <w:pPr>
        <w:rPr>
          <w:color w:val="A6A6A6" w:themeColor="background1" w:themeShade="A6"/>
        </w:rPr>
      </w:pPr>
      <w:r>
        <w:rPr>
          <w:color w:val="A6A6A6" w:themeColor="background1" w:themeShade="A6"/>
        </w:rPr>
        <w:t>No Design Requirements specified.</w:t>
      </w:r>
    </w:p>
    <w:p w14:paraId="373CEAD4" w14:textId="77777777" w:rsidR="00CA4A62" w:rsidRDefault="00CA4A62" w:rsidP="00CA4A62">
      <w:pPr>
        <w:pStyle w:val="Heading4"/>
      </w:pPr>
      <w:r>
        <w:t>Uncategorized Requirements</w:t>
      </w:r>
    </w:p>
    <w:p w14:paraId="37099ED5" w14:textId="77777777" w:rsidR="005961D3" w:rsidRDefault="005961D3" w:rsidP="00CA4A62"/>
    <w:p w14:paraId="071F26BA" w14:textId="77777777" w:rsidR="001F5E54" w:rsidRPr="0017445F" w:rsidRDefault="00AE04B0" w:rsidP="001F5E54">
      <w:pPr>
        <w:pStyle w:val="RERequirement"/>
        <w:shd w:val="clear" w:color="auto" w:fill="F2F2F2" w:themeFill="background1" w:themeFillShade="F2"/>
      </w:pPr>
      <w:bookmarkStart w:id="181" w:name="_2653cca24d1870c231268469a1aabec2"/>
      <w:bookmarkEnd w:id="181"/>
      <w:r>
        <w:t xml:space="preserve"> Zone Transition 1</w:t>
      </w:r>
    </w:p>
    <w:p w14:paraId="511D5CC6" w14:textId="77777777" w:rsidR="001F5E54" w:rsidRDefault="00AE04B0" w:rsidP="001F5E54">
      <w:pPr>
        <w:rPr>
          <w:rFonts w:cs="Arial"/>
        </w:rPr>
      </w:pPr>
      <w:r>
        <w:rPr>
          <w:rFonts w:cs="Arial"/>
        </w:rPr>
        <w:t xml:space="preserve">Upon receiving a request from user for the RequestSoundModeChange function (on sync screen-button push) activating the  </w:t>
      </w:r>
    </w:p>
    <w:p w14:paraId="6E7D0266" w14:textId="77777777" w:rsidR="001F5E54" w:rsidRDefault="00AE04B0" w:rsidP="001F5E54">
      <w:pPr>
        <w:rPr>
          <w:rFonts w:cs="Arial"/>
        </w:rPr>
      </w:pPr>
      <w:r>
        <w:rPr>
          <w:rFonts w:cs="Arial"/>
        </w:rPr>
        <w:t>the MSS Audio System shall change between full cabin mode and zone mode.</w:t>
      </w:r>
    </w:p>
    <w:p w14:paraId="4CD207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0C69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7A5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DD136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36B77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879B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be able to change the settings to play different audio streams in different speakers</w:t>
            </w:r>
          </w:p>
        </w:tc>
      </w:tr>
      <w:tr w:rsidR="001F5E54" w:rsidRPr="00FD127C" w14:paraId="076CD30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2D0C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C0A88" w14:textId="77777777" w:rsidR="00CA5241" w:rsidRDefault="00CA5241"/>
        </w:tc>
      </w:tr>
      <w:tr w:rsidR="001F5E54" w:rsidRPr="00FD127C" w14:paraId="16892A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E99D2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3E8535" w14:textId="77777777" w:rsidR="00CA5241" w:rsidRDefault="00CA5241"/>
        </w:tc>
      </w:tr>
      <w:tr w:rsidR="001F5E54" w:rsidRPr="00FD127C" w14:paraId="57223F7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9BDD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3EAF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390E9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1BE66" w14:textId="77777777" w:rsidR="00CA5241" w:rsidRDefault="00CA5241"/>
        </w:tc>
      </w:tr>
      <w:tr w:rsidR="001F5E54" w:rsidRPr="00FD127C" w14:paraId="2EE6A7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8E3E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D3AC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43D1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90EB9" w14:textId="77777777" w:rsidR="00CA5241" w:rsidRDefault="00CA5241"/>
        </w:tc>
      </w:tr>
      <w:tr w:rsidR="001F5E54" w:rsidRPr="00FD127C" w14:paraId="220BF09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C2051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4A850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EE59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AAF9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F16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347F2" w14:textId="77777777" w:rsidR="00CA5241" w:rsidRDefault="00CA5241"/>
        </w:tc>
      </w:tr>
      <w:tr w:rsidR="001F5E54" w:rsidRPr="00FD127C" w14:paraId="7F4B510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1AD835" w14:textId="77777777" w:rsidR="001F5E54" w:rsidRPr="00FD127C" w:rsidRDefault="00F56C9D"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537E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9F74AA"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6F9CDC" w14:textId="77777777" w:rsidR="000D7866" w:rsidRPr="00E47D48" w:rsidRDefault="000D7866" w:rsidP="00E47D48">
      <w:pPr>
        <w:rPr>
          <w:color w:val="FF0000"/>
        </w:rPr>
      </w:pPr>
    </w:p>
    <w:p w14:paraId="5FE16362" w14:textId="77777777" w:rsidR="009C1EEC" w:rsidRDefault="000D732E" w:rsidP="0061324D">
      <w:pPr>
        <w:pStyle w:val="Heading2"/>
        <w:numPr>
          <w:ilvl w:val="1"/>
          <w:numId w:val="4"/>
        </w:numPr>
      </w:pPr>
      <w:r>
        <w:t xml:space="preserve">Logical Function </w:t>
      </w:r>
      <w:r>
        <w:rPr>
          <w:noProof/>
        </w:rPr>
        <w:drawing>
          <wp:inline distT="0" distB="0" distL="0" distR="0" wp14:anchorId="699EB37B" wp14:editId="08586601">
            <wp:extent cx="152400" cy="152400"/>
            <wp:effectExtent l="0" t="0" r="0" b="0"/>
            <wp:docPr id="754"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2" w:name="_565b5c8005ba2bfbb71b3dbdbed87cfa"/>
      <w:r w:rsidR="008E73AE">
        <w:t>Request ICC Status Change ON/OFF</w:t>
      </w:r>
      <w:bookmarkEnd w:id="182"/>
    </w:p>
    <w:p w14:paraId="64AEA108" w14:textId="77777777" w:rsidR="0061785D" w:rsidRDefault="0061785D" w:rsidP="00783BCF">
      <w:pPr>
        <w:pStyle w:val="Heading3"/>
      </w:pPr>
      <w:r>
        <w:t xml:space="preserve">Function </w:t>
      </w:r>
      <w:r w:rsidR="00283752">
        <w:t>Overview</w:t>
      </w:r>
    </w:p>
    <w:p w14:paraId="1A64A878" w14:textId="77777777" w:rsidR="00427220" w:rsidRDefault="000D732E" w:rsidP="00427220">
      <w:pPr>
        <w:pStyle w:val="Heading4"/>
      </w:pPr>
      <w:r>
        <w:t xml:space="preserve">Function </w:t>
      </w:r>
      <w:r w:rsidR="00283752">
        <w:t>Description</w:t>
      </w:r>
    </w:p>
    <w:p w14:paraId="229FC109" w14:textId="77777777" w:rsidR="00794B45" w:rsidRDefault="00794B45" w:rsidP="009C1EEC">
      <w:pPr>
        <w:contextualSpacing/>
      </w:pPr>
    </w:p>
    <w:p w14:paraId="65BD4E02" w14:textId="77777777" w:rsidR="00AC0C92" w:rsidRDefault="00AC0C92" w:rsidP="009C1EEC">
      <w:pPr>
        <w:contextualSpacing/>
      </w:pPr>
      <w:r>
        <w:t>Function is allocated to:</w:t>
      </w:r>
    </w:p>
    <w:p w14:paraId="2A669777" w14:textId="77777777" w:rsidR="00AC0C92" w:rsidRDefault="00604AF5" w:rsidP="0061324D">
      <w:pPr>
        <w:pStyle w:val="ListParagraph"/>
        <w:numPr>
          <w:ilvl w:val="0"/>
          <w:numId w:val="13"/>
        </w:numPr>
        <w:contextualSpacing/>
      </w:pPr>
      <w:r>
        <w:rPr>
          <w:noProof/>
        </w:rPr>
        <w:drawing>
          <wp:inline distT="0" distB="0" distL="0" distR="0" wp14:anchorId="424DF28E" wp14:editId="435F0249">
            <wp:extent cx="152400" cy="152400"/>
            <wp:effectExtent l="0" t="0" r="0" b="0"/>
            <wp:docPr id="756"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3CCD89EC" w14:textId="77777777" w:rsidR="00AC0C92" w:rsidRDefault="00604AF5" w:rsidP="0061324D">
      <w:pPr>
        <w:pStyle w:val="ListParagraph"/>
        <w:numPr>
          <w:ilvl w:val="0"/>
          <w:numId w:val="13"/>
        </w:numPr>
        <w:contextualSpacing/>
      </w:pPr>
      <w:r>
        <w:rPr>
          <w:noProof/>
        </w:rPr>
        <w:drawing>
          <wp:inline distT="0" distB="0" distL="0" distR="0" wp14:anchorId="2EE7760C" wp14:editId="00A887CD">
            <wp:extent cx="152400" cy="152400"/>
            <wp:effectExtent l="0" t="0" r="0" b="0"/>
            <wp:docPr id="758"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3430E678" w14:textId="77777777" w:rsidR="00AC0C92" w:rsidRDefault="00604AF5" w:rsidP="0061324D">
      <w:pPr>
        <w:pStyle w:val="ListParagraph"/>
        <w:numPr>
          <w:ilvl w:val="0"/>
          <w:numId w:val="13"/>
        </w:numPr>
        <w:contextualSpacing/>
      </w:pPr>
      <w:r>
        <w:rPr>
          <w:noProof/>
        </w:rPr>
        <w:drawing>
          <wp:inline distT="0" distB="0" distL="0" distR="0" wp14:anchorId="5C6E63FD" wp14:editId="11FEDAAC">
            <wp:extent cx="152400" cy="152400"/>
            <wp:effectExtent l="0" t="0" r="0" b="0"/>
            <wp:docPr id="760" name="Picture -961983731.jpg" descr="-96198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9619837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ICC Status Change ON/OFF</w:t>
      </w:r>
      <w:r>
        <w:t xml:space="preserve"> &lt;&lt;Logical&gt;&gt;</w:t>
      </w:r>
    </w:p>
    <w:p w14:paraId="53066B39" w14:textId="77777777" w:rsidR="00794B45" w:rsidRDefault="00794B45" w:rsidP="009C1EEC">
      <w:pPr>
        <w:contextualSpacing/>
      </w:pPr>
    </w:p>
    <w:p w14:paraId="384C5D8C" w14:textId="77777777" w:rsidR="009C1EEC" w:rsidRDefault="009C1EEC" w:rsidP="009C1EEC">
      <w:pPr>
        <w:contextualSpacing/>
      </w:pPr>
      <w:r w:rsidRPr="00A554C4">
        <w:t>MSS Function responsible for In-Car Communication activation and deactivation</w:t>
      </w:r>
    </w:p>
    <w:p w14:paraId="64AD96A7" w14:textId="77777777" w:rsidR="00282E2C" w:rsidRDefault="000D732E" w:rsidP="00FD32A2">
      <w:pPr>
        <w:pStyle w:val="Heading4"/>
      </w:pPr>
      <w:r>
        <w:t xml:space="preserve">Function </w:t>
      </w:r>
      <w:r w:rsidR="00282E2C">
        <w:t>Variants</w:t>
      </w:r>
    </w:p>
    <w:p w14:paraId="727979DA" w14:textId="77777777" w:rsidR="00282E2C" w:rsidRDefault="00282E2C" w:rsidP="00282E2C"/>
    <w:p w14:paraId="3944A3B2"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7495A068" w14:textId="77777777" w:rsidTr="00EB7D77">
        <w:trPr>
          <w:trHeight w:val="314"/>
        </w:trPr>
        <w:tc>
          <w:tcPr>
            <w:tcW w:w="2523" w:type="dxa"/>
            <w:shd w:val="clear" w:color="auto" w:fill="D9D9D9" w:themeFill="background1" w:themeFillShade="D9"/>
          </w:tcPr>
          <w:p w14:paraId="1948B51D" w14:textId="77777777" w:rsidR="000D732E" w:rsidRPr="009E3B7C" w:rsidRDefault="000D732E" w:rsidP="00EB7D77">
            <w:pPr>
              <w:pStyle w:val="Caption"/>
              <w:rPr>
                <w:rFonts w:cs="Arial"/>
                <w:lang w:val="en-GB"/>
              </w:rPr>
            </w:pPr>
            <w:r w:rsidRPr="009E3B7C">
              <w:rPr>
                <w:rFonts w:cs="Arial"/>
                <w:lang w:val="en-GB"/>
              </w:rPr>
              <w:lastRenderedPageBreak/>
              <w:t>Variant Name</w:t>
            </w:r>
          </w:p>
        </w:tc>
        <w:tc>
          <w:tcPr>
            <w:tcW w:w="5132" w:type="dxa"/>
            <w:shd w:val="clear" w:color="auto" w:fill="D9D9D9" w:themeFill="background1" w:themeFillShade="D9"/>
          </w:tcPr>
          <w:p w14:paraId="1558DE0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0D4A4068"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0BE9D6CA" w14:textId="77777777" w:rsidTr="00EB7D77">
        <w:trPr>
          <w:trHeight w:val="198"/>
        </w:trPr>
        <w:tc>
          <w:tcPr>
            <w:tcW w:w="2523" w:type="dxa"/>
          </w:tcPr>
          <w:p w14:paraId="2B37B2B0"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12CEDBFD" w14:textId="77777777" w:rsidR="000D732E" w:rsidRPr="009E3B7C" w:rsidRDefault="000D732E" w:rsidP="00EB7D77">
            <w:pPr>
              <w:overflowPunct/>
              <w:autoSpaceDE/>
              <w:autoSpaceDN/>
              <w:adjustRightInd/>
              <w:textAlignment w:val="center"/>
              <w:rPr>
                <w:rFonts w:cs="Arial"/>
              </w:rPr>
            </w:pPr>
          </w:p>
        </w:tc>
        <w:tc>
          <w:tcPr>
            <w:tcW w:w="2551" w:type="dxa"/>
          </w:tcPr>
          <w:p w14:paraId="24DA286B" w14:textId="77777777" w:rsidR="000D732E" w:rsidRDefault="000D732E" w:rsidP="00EB7D77">
            <w:pPr>
              <w:rPr>
                <w:rFonts w:cs="Arial"/>
                <w:lang w:val="en-GB"/>
              </w:rPr>
            </w:pPr>
            <w:r>
              <w:rPr>
                <w:rFonts w:cs="Arial"/>
                <w:lang w:val="en-GB"/>
              </w:rPr>
              <w:t xml:space="preserve">e.g. ExtLightTechnology = LED </w:t>
            </w:r>
          </w:p>
          <w:p w14:paraId="604D4A7D" w14:textId="77777777" w:rsidR="000D732E" w:rsidRDefault="000D732E" w:rsidP="00EB7D77">
            <w:pPr>
              <w:rPr>
                <w:rFonts w:cs="Arial"/>
                <w:lang w:val="en-GB"/>
              </w:rPr>
            </w:pPr>
            <w:r>
              <w:rPr>
                <w:rFonts w:cs="Arial"/>
                <w:lang w:val="en-GB"/>
              </w:rPr>
              <w:t>OR</w:t>
            </w:r>
          </w:p>
          <w:p w14:paraId="102F9167" w14:textId="77777777" w:rsidR="000D732E" w:rsidRPr="005A344A" w:rsidRDefault="000D732E" w:rsidP="00EB7D77">
            <w:pPr>
              <w:rPr>
                <w:rFonts w:cs="Arial"/>
                <w:lang w:val="en-GB"/>
              </w:rPr>
            </w:pPr>
            <w:r>
              <w:rPr>
                <w:rFonts w:cs="Arial"/>
                <w:lang w:val="en-GB"/>
              </w:rPr>
              <w:t>ExtLightTechnology = Xenon</w:t>
            </w:r>
          </w:p>
        </w:tc>
      </w:tr>
    </w:tbl>
    <w:p w14:paraId="24E1C9F8" w14:textId="77777777" w:rsidR="000D732E" w:rsidRPr="005067FC" w:rsidRDefault="000D732E" w:rsidP="00282E2C">
      <w:pPr>
        <w:rPr>
          <w:i/>
          <w:color w:val="A6A6A6" w:themeColor="background1" w:themeShade="A6"/>
        </w:rPr>
      </w:pPr>
    </w:p>
    <w:p w14:paraId="050DE69F" w14:textId="77777777" w:rsidR="00427220" w:rsidRDefault="00427220" w:rsidP="00FD32A2">
      <w:pPr>
        <w:pStyle w:val="Heading4"/>
      </w:pPr>
      <w:r>
        <w:t>Input Requirements</w:t>
      </w:r>
      <w:r w:rsidR="000D732E">
        <w:t>/Documents</w:t>
      </w:r>
    </w:p>
    <w:p w14:paraId="015505BB"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6516CAF" w14:textId="77777777" w:rsidTr="00656A21">
        <w:trPr>
          <w:trHeight w:val="20"/>
        </w:trPr>
        <w:tc>
          <w:tcPr>
            <w:tcW w:w="1561" w:type="dxa"/>
            <w:shd w:val="clear" w:color="auto" w:fill="D9D9D9" w:themeFill="background1" w:themeFillShade="D9"/>
          </w:tcPr>
          <w:p w14:paraId="35C9919A"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10E3A368" w14:textId="77777777" w:rsidR="000D732E" w:rsidRDefault="000D732E" w:rsidP="00EB7D77">
            <w:pPr>
              <w:rPr>
                <w:rFonts w:ascii="Helvetica" w:hAnsi="Helvetica" w:cs="Helvetica"/>
                <w:sz w:val="16"/>
              </w:rPr>
            </w:pPr>
          </w:p>
          <w:p w14:paraId="08007F49"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161FD755"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5E949A1D"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05E93A42" w14:textId="77777777" w:rsidR="000D732E" w:rsidRDefault="000D732E" w:rsidP="00EB7D77">
            <w:pPr>
              <w:rPr>
                <w:rFonts w:ascii="Helvetica" w:hAnsi="Helvetica" w:cs="Helvetica"/>
                <w:b/>
              </w:rPr>
            </w:pPr>
            <w:r>
              <w:rPr>
                <w:rFonts w:ascii="Helvetica" w:hAnsi="Helvetica" w:cs="Helvetica"/>
                <w:b/>
              </w:rPr>
              <w:t>Derived Requirement</w:t>
            </w:r>
          </w:p>
          <w:p w14:paraId="5F6CA2C8" w14:textId="77777777" w:rsidR="000D732E" w:rsidRDefault="000D732E" w:rsidP="00EB7D77">
            <w:pPr>
              <w:rPr>
                <w:rFonts w:ascii="Helvetica" w:hAnsi="Helvetica" w:cs="Helvetica"/>
                <w:sz w:val="16"/>
              </w:rPr>
            </w:pPr>
          </w:p>
          <w:p w14:paraId="65ADC452"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ACD7290" w14:textId="77777777" w:rsidTr="00656A21">
        <w:trPr>
          <w:trHeight w:val="20"/>
        </w:trPr>
        <w:tc>
          <w:tcPr>
            <w:tcW w:w="10211" w:type="dxa"/>
            <w:gridSpan w:val="4"/>
            <w:shd w:val="clear" w:color="auto" w:fill="F2F2F2" w:themeFill="background1" w:themeFillShade="F2"/>
          </w:tcPr>
          <w:p w14:paraId="0CC348D3"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7B5D3FA0" w14:textId="77777777" w:rsidTr="00656A21">
        <w:trPr>
          <w:trHeight w:val="20"/>
        </w:trPr>
        <w:tc>
          <w:tcPr>
            <w:tcW w:w="1561" w:type="dxa"/>
          </w:tcPr>
          <w:p w14:paraId="76B0C2B8" w14:textId="77777777" w:rsidR="000D732E" w:rsidRPr="00D410AE" w:rsidRDefault="000D732E" w:rsidP="00EB7D77">
            <w:pPr>
              <w:rPr>
                <w:rFonts w:cs="Arial"/>
              </w:rPr>
            </w:pPr>
          </w:p>
        </w:tc>
        <w:tc>
          <w:tcPr>
            <w:tcW w:w="2694" w:type="dxa"/>
          </w:tcPr>
          <w:p w14:paraId="762B06D3" w14:textId="77777777" w:rsidR="000D732E" w:rsidRDefault="000D732E" w:rsidP="00EB7D77">
            <w:pPr>
              <w:rPr>
                <w:rFonts w:cs="Arial"/>
              </w:rPr>
            </w:pPr>
            <w:r>
              <w:rPr>
                <w:rFonts w:cs="Arial"/>
              </w:rPr>
              <w:t>&lt;Example:</w:t>
            </w:r>
          </w:p>
          <w:p w14:paraId="6BB1C1C3" w14:textId="77777777" w:rsidR="000D732E" w:rsidRPr="00D410AE" w:rsidRDefault="000D732E" w:rsidP="00EB7D77">
            <w:pPr>
              <w:rPr>
                <w:rFonts w:cs="Arial"/>
              </w:rPr>
            </w:pPr>
            <w:r>
              <w:rPr>
                <w:rFonts w:cs="Arial"/>
              </w:rPr>
              <w:t>id + title of relevant Feature Docs&gt;</w:t>
            </w:r>
          </w:p>
        </w:tc>
        <w:tc>
          <w:tcPr>
            <w:tcW w:w="2694" w:type="dxa"/>
          </w:tcPr>
          <w:p w14:paraId="1D635273" w14:textId="77777777" w:rsidR="000D732E" w:rsidRPr="00D410AE" w:rsidRDefault="000D732E" w:rsidP="00EB7D77">
            <w:pPr>
              <w:rPr>
                <w:rFonts w:cs="Arial"/>
              </w:rPr>
            </w:pPr>
            <w:r>
              <w:rPr>
                <w:rFonts w:cs="Arial"/>
              </w:rPr>
              <w:t>&lt;Example: “Requirements of Feature …”&gt;</w:t>
            </w:r>
          </w:p>
        </w:tc>
        <w:tc>
          <w:tcPr>
            <w:tcW w:w="3262" w:type="dxa"/>
          </w:tcPr>
          <w:p w14:paraId="065EBBF4"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54"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1E94455C" w14:textId="77777777" w:rsidTr="00656A21">
        <w:trPr>
          <w:trHeight w:val="20"/>
        </w:trPr>
        <w:tc>
          <w:tcPr>
            <w:tcW w:w="1561" w:type="dxa"/>
          </w:tcPr>
          <w:p w14:paraId="435EE1F9" w14:textId="77777777" w:rsidR="000D732E" w:rsidRPr="00D410AE" w:rsidRDefault="000D732E" w:rsidP="00EB7D77">
            <w:pPr>
              <w:rPr>
                <w:rFonts w:cs="Arial"/>
              </w:rPr>
            </w:pPr>
          </w:p>
        </w:tc>
        <w:tc>
          <w:tcPr>
            <w:tcW w:w="2694" w:type="dxa"/>
          </w:tcPr>
          <w:p w14:paraId="2A0FE93F" w14:textId="77777777" w:rsidR="000D732E" w:rsidRDefault="000D732E" w:rsidP="00EB7D77">
            <w:pPr>
              <w:rPr>
                <w:rFonts w:cs="Arial"/>
              </w:rPr>
            </w:pPr>
          </w:p>
        </w:tc>
        <w:tc>
          <w:tcPr>
            <w:tcW w:w="2694" w:type="dxa"/>
          </w:tcPr>
          <w:p w14:paraId="3F73DCEB" w14:textId="77777777" w:rsidR="000D732E" w:rsidRDefault="000D732E" w:rsidP="00EB7D77">
            <w:pPr>
              <w:rPr>
                <w:rFonts w:cs="Arial"/>
              </w:rPr>
            </w:pPr>
          </w:p>
        </w:tc>
        <w:tc>
          <w:tcPr>
            <w:tcW w:w="3262" w:type="dxa"/>
          </w:tcPr>
          <w:p w14:paraId="5AEF04B4" w14:textId="77777777" w:rsidR="000D732E" w:rsidRDefault="000D732E" w:rsidP="00EB7D77">
            <w:pPr>
              <w:rPr>
                <w:rFonts w:cs="Arial"/>
              </w:rPr>
            </w:pPr>
          </w:p>
        </w:tc>
      </w:tr>
      <w:tr w:rsidR="000D732E" w:rsidRPr="007C20FA" w14:paraId="57FBB1EE" w14:textId="77777777" w:rsidTr="00656A21">
        <w:trPr>
          <w:trHeight w:val="20"/>
        </w:trPr>
        <w:tc>
          <w:tcPr>
            <w:tcW w:w="10211" w:type="dxa"/>
            <w:gridSpan w:val="4"/>
            <w:shd w:val="clear" w:color="auto" w:fill="F2F2F2" w:themeFill="background1" w:themeFillShade="F2"/>
          </w:tcPr>
          <w:p w14:paraId="3935975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369A2AF3" w14:textId="77777777" w:rsidTr="00656A21">
        <w:trPr>
          <w:trHeight w:val="20"/>
        </w:trPr>
        <w:tc>
          <w:tcPr>
            <w:tcW w:w="1561" w:type="dxa"/>
          </w:tcPr>
          <w:p w14:paraId="6DE5E2AE" w14:textId="77777777" w:rsidR="000D732E" w:rsidRPr="00D410AE" w:rsidRDefault="000D732E" w:rsidP="00EB7D77">
            <w:pPr>
              <w:rPr>
                <w:rFonts w:cs="Arial"/>
              </w:rPr>
            </w:pPr>
          </w:p>
        </w:tc>
        <w:tc>
          <w:tcPr>
            <w:tcW w:w="2694" w:type="dxa"/>
          </w:tcPr>
          <w:p w14:paraId="27362AA5" w14:textId="77777777" w:rsidR="000D732E" w:rsidRPr="00D410AE" w:rsidRDefault="000D732E" w:rsidP="00EB7D77">
            <w:pPr>
              <w:rPr>
                <w:rFonts w:cs="Arial"/>
              </w:rPr>
            </w:pPr>
            <w:r>
              <w:rPr>
                <w:rFonts w:cs="Arial"/>
              </w:rPr>
              <w:t>&lt;Example: some SDS (requirement)&gt;</w:t>
            </w:r>
          </w:p>
        </w:tc>
        <w:tc>
          <w:tcPr>
            <w:tcW w:w="2694" w:type="dxa"/>
          </w:tcPr>
          <w:p w14:paraId="640EB21D" w14:textId="77777777" w:rsidR="000D732E" w:rsidRPr="00D410AE" w:rsidRDefault="000D732E" w:rsidP="00EB7D77">
            <w:pPr>
              <w:rPr>
                <w:rFonts w:cs="Arial"/>
              </w:rPr>
            </w:pPr>
          </w:p>
        </w:tc>
        <w:tc>
          <w:tcPr>
            <w:tcW w:w="3262" w:type="dxa"/>
          </w:tcPr>
          <w:p w14:paraId="22D3E8E4" w14:textId="77777777" w:rsidR="000D732E" w:rsidRDefault="000D732E" w:rsidP="00EB7D77">
            <w:pPr>
              <w:rPr>
                <w:rFonts w:cs="Arial"/>
              </w:rPr>
            </w:pPr>
          </w:p>
        </w:tc>
      </w:tr>
      <w:tr w:rsidR="000D732E" w:rsidRPr="007C20FA" w14:paraId="7DFAE769" w14:textId="77777777" w:rsidTr="00656A21">
        <w:trPr>
          <w:trHeight w:val="20"/>
        </w:trPr>
        <w:tc>
          <w:tcPr>
            <w:tcW w:w="1561" w:type="dxa"/>
          </w:tcPr>
          <w:p w14:paraId="536E87FD" w14:textId="77777777" w:rsidR="000D732E" w:rsidRDefault="000D732E" w:rsidP="00EB7D77">
            <w:pPr>
              <w:rPr>
                <w:rFonts w:cs="Arial"/>
              </w:rPr>
            </w:pPr>
          </w:p>
        </w:tc>
        <w:tc>
          <w:tcPr>
            <w:tcW w:w="2694" w:type="dxa"/>
          </w:tcPr>
          <w:p w14:paraId="5263DB56" w14:textId="77777777" w:rsidR="000D732E" w:rsidRDefault="000D732E" w:rsidP="00EB7D77">
            <w:pPr>
              <w:rPr>
                <w:rFonts w:cs="Arial"/>
              </w:rPr>
            </w:pPr>
          </w:p>
        </w:tc>
        <w:tc>
          <w:tcPr>
            <w:tcW w:w="2694" w:type="dxa"/>
          </w:tcPr>
          <w:p w14:paraId="5BE257B2" w14:textId="77777777" w:rsidR="000D732E" w:rsidRDefault="000D732E" w:rsidP="00EB7D77">
            <w:pPr>
              <w:rPr>
                <w:rFonts w:cs="Arial"/>
              </w:rPr>
            </w:pPr>
          </w:p>
        </w:tc>
        <w:tc>
          <w:tcPr>
            <w:tcW w:w="3262" w:type="dxa"/>
          </w:tcPr>
          <w:p w14:paraId="154B1F42" w14:textId="77777777" w:rsidR="000D732E" w:rsidRDefault="000D732E" w:rsidP="00EB7D77">
            <w:pPr>
              <w:rPr>
                <w:rFonts w:cs="Arial"/>
              </w:rPr>
            </w:pPr>
          </w:p>
        </w:tc>
      </w:tr>
      <w:tr w:rsidR="000D732E" w:rsidRPr="007C20FA" w14:paraId="3933451D" w14:textId="77777777" w:rsidTr="00656A21">
        <w:trPr>
          <w:trHeight w:val="20"/>
        </w:trPr>
        <w:tc>
          <w:tcPr>
            <w:tcW w:w="10211" w:type="dxa"/>
            <w:gridSpan w:val="4"/>
            <w:shd w:val="clear" w:color="auto" w:fill="F2F2F2" w:themeFill="background1" w:themeFillShade="F2"/>
          </w:tcPr>
          <w:p w14:paraId="1D8CAF71"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57326D6A" w14:textId="77777777" w:rsidTr="00656A21">
        <w:trPr>
          <w:trHeight w:val="20"/>
        </w:trPr>
        <w:tc>
          <w:tcPr>
            <w:tcW w:w="1561" w:type="dxa"/>
          </w:tcPr>
          <w:p w14:paraId="7EEF32D0" w14:textId="77777777" w:rsidR="000D732E" w:rsidRPr="00D410AE" w:rsidRDefault="000D732E" w:rsidP="00EB7D77">
            <w:pPr>
              <w:rPr>
                <w:rFonts w:cs="Arial"/>
              </w:rPr>
            </w:pPr>
          </w:p>
        </w:tc>
        <w:tc>
          <w:tcPr>
            <w:tcW w:w="2694" w:type="dxa"/>
          </w:tcPr>
          <w:p w14:paraId="397D4821" w14:textId="77777777" w:rsidR="000D732E" w:rsidRPr="00D410AE" w:rsidRDefault="000D732E" w:rsidP="00EB7D77">
            <w:pPr>
              <w:rPr>
                <w:rFonts w:cs="Arial"/>
              </w:rPr>
            </w:pPr>
          </w:p>
        </w:tc>
        <w:tc>
          <w:tcPr>
            <w:tcW w:w="2694" w:type="dxa"/>
          </w:tcPr>
          <w:p w14:paraId="1644E97D" w14:textId="77777777" w:rsidR="000D732E" w:rsidRPr="00D410AE" w:rsidRDefault="000D732E" w:rsidP="00EB7D77">
            <w:pPr>
              <w:rPr>
                <w:rFonts w:cs="Arial"/>
              </w:rPr>
            </w:pPr>
          </w:p>
        </w:tc>
        <w:tc>
          <w:tcPr>
            <w:tcW w:w="3262" w:type="dxa"/>
          </w:tcPr>
          <w:p w14:paraId="6CBE2F88" w14:textId="77777777" w:rsidR="000D732E" w:rsidRPr="00D410AE" w:rsidRDefault="000D732E" w:rsidP="00EB7D77">
            <w:pPr>
              <w:rPr>
                <w:rFonts w:cs="Arial"/>
              </w:rPr>
            </w:pPr>
          </w:p>
        </w:tc>
      </w:tr>
      <w:tr w:rsidR="000D732E" w:rsidRPr="007C20FA" w14:paraId="3E8871BA" w14:textId="77777777" w:rsidTr="00656A21">
        <w:trPr>
          <w:trHeight w:val="20"/>
        </w:trPr>
        <w:tc>
          <w:tcPr>
            <w:tcW w:w="10211" w:type="dxa"/>
            <w:gridSpan w:val="4"/>
            <w:shd w:val="clear" w:color="auto" w:fill="F2F2F2" w:themeFill="background1" w:themeFillShade="F2"/>
          </w:tcPr>
          <w:p w14:paraId="449C62D5"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3243C9BE" w14:textId="77777777" w:rsidTr="00656A21">
        <w:trPr>
          <w:trHeight w:val="20"/>
        </w:trPr>
        <w:tc>
          <w:tcPr>
            <w:tcW w:w="1561" w:type="dxa"/>
          </w:tcPr>
          <w:p w14:paraId="137FB913" w14:textId="77777777" w:rsidR="000D732E" w:rsidRPr="00D410AE" w:rsidRDefault="000D732E" w:rsidP="00EB7D77">
            <w:pPr>
              <w:rPr>
                <w:rFonts w:cs="Arial"/>
              </w:rPr>
            </w:pPr>
          </w:p>
        </w:tc>
        <w:tc>
          <w:tcPr>
            <w:tcW w:w="2694" w:type="dxa"/>
          </w:tcPr>
          <w:p w14:paraId="25EBD2D7" w14:textId="77777777" w:rsidR="000D732E" w:rsidRPr="00D410AE" w:rsidRDefault="000D732E" w:rsidP="00EB7D77">
            <w:pPr>
              <w:rPr>
                <w:rFonts w:cs="Arial"/>
              </w:rPr>
            </w:pPr>
          </w:p>
        </w:tc>
        <w:tc>
          <w:tcPr>
            <w:tcW w:w="2694" w:type="dxa"/>
          </w:tcPr>
          <w:p w14:paraId="630439C6" w14:textId="77777777" w:rsidR="000D732E" w:rsidRPr="00D410AE" w:rsidRDefault="000D732E" w:rsidP="00EB7D77">
            <w:pPr>
              <w:rPr>
                <w:rFonts w:cs="Arial"/>
              </w:rPr>
            </w:pPr>
          </w:p>
        </w:tc>
        <w:tc>
          <w:tcPr>
            <w:tcW w:w="3262" w:type="dxa"/>
          </w:tcPr>
          <w:p w14:paraId="34295F8F" w14:textId="77777777" w:rsidR="000D732E" w:rsidRPr="00D410AE" w:rsidRDefault="000D732E" w:rsidP="00EB7D77">
            <w:pPr>
              <w:rPr>
                <w:rFonts w:cs="Arial"/>
              </w:rPr>
            </w:pPr>
          </w:p>
        </w:tc>
      </w:tr>
      <w:tr w:rsidR="000D732E" w:rsidRPr="007C20FA" w14:paraId="10A21D02" w14:textId="77777777" w:rsidTr="00656A21">
        <w:trPr>
          <w:trHeight w:val="20"/>
        </w:trPr>
        <w:tc>
          <w:tcPr>
            <w:tcW w:w="10211" w:type="dxa"/>
            <w:gridSpan w:val="4"/>
            <w:shd w:val="clear" w:color="auto" w:fill="F2F2F2" w:themeFill="background1" w:themeFillShade="F2"/>
          </w:tcPr>
          <w:p w14:paraId="6D9F3ADD"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0FD9886D" w14:textId="77777777" w:rsidTr="00656A21">
        <w:trPr>
          <w:trHeight w:val="20"/>
        </w:trPr>
        <w:tc>
          <w:tcPr>
            <w:tcW w:w="1561" w:type="dxa"/>
          </w:tcPr>
          <w:p w14:paraId="363F9EC8" w14:textId="77777777" w:rsidR="000D732E" w:rsidRPr="00D410AE" w:rsidRDefault="000D732E" w:rsidP="00EB7D77">
            <w:pPr>
              <w:rPr>
                <w:rFonts w:cs="Arial"/>
              </w:rPr>
            </w:pPr>
          </w:p>
        </w:tc>
        <w:tc>
          <w:tcPr>
            <w:tcW w:w="2694" w:type="dxa"/>
          </w:tcPr>
          <w:p w14:paraId="41BB3C51" w14:textId="77777777" w:rsidR="000D732E" w:rsidRDefault="000D732E" w:rsidP="00EB7D77">
            <w:pPr>
              <w:rPr>
                <w:rFonts w:cs="Arial"/>
              </w:rPr>
            </w:pPr>
          </w:p>
        </w:tc>
        <w:tc>
          <w:tcPr>
            <w:tcW w:w="2694" w:type="dxa"/>
          </w:tcPr>
          <w:p w14:paraId="4705CB36" w14:textId="77777777" w:rsidR="000D732E" w:rsidRPr="00D410AE" w:rsidRDefault="000D732E" w:rsidP="00EB7D77">
            <w:pPr>
              <w:rPr>
                <w:rFonts w:cs="Arial"/>
              </w:rPr>
            </w:pPr>
          </w:p>
        </w:tc>
        <w:tc>
          <w:tcPr>
            <w:tcW w:w="3262" w:type="dxa"/>
          </w:tcPr>
          <w:p w14:paraId="4451C403" w14:textId="77777777" w:rsidR="000D732E" w:rsidRPr="00D410AE" w:rsidRDefault="000D732E" w:rsidP="00EB7D77">
            <w:pPr>
              <w:rPr>
                <w:rFonts w:cs="Arial"/>
              </w:rPr>
            </w:pPr>
          </w:p>
        </w:tc>
      </w:tr>
      <w:tr w:rsidR="00656A21" w:rsidRPr="007C20FA" w14:paraId="1C1D3BFD" w14:textId="77777777" w:rsidTr="00656A21">
        <w:trPr>
          <w:trHeight w:val="20"/>
        </w:trPr>
        <w:tc>
          <w:tcPr>
            <w:tcW w:w="1561" w:type="dxa"/>
          </w:tcPr>
          <w:p w14:paraId="27536F34" w14:textId="77777777" w:rsidR="00656A21" w:rsidRPr="00D410AE" w:rsidRDefault="00656A21" w:rsidP="00EB7D77">
            <w:pPr>
              <w:rPr>
                <w:rFonts w:cs="Arial"/>
              </w:rPr>
            </w:pPr>
          </w:p>
        </w:tc>
        <w:tc>
          <w:tcPr>
            <w:tcW w:w="2694" w:type="dxa"/>
          </w:tcPr>
          <w:p w14:paraId="46DDDACF" w14:textId="77777777" w:rsidR="00656A21" w:rsidRDefault="00656A21" w:rsidP="00EB7D77">
            <w:pPr>
              <w:rPr>
                <w:rFonts w:cs="Arial"/>
              </w:rPr>
            </w:pPr>
          </w:p>
        </w:tc>
        <w:tc>
          <w:tcPr>
            <w:tcW w:w="2694" w:type="dxa"/>
          </w:tcPr>
          <w:p w14:paraId="48200486" w14:textId="77777777" w:rsidR="00656A21" w:rsidRPr="00D410AE" w:rsidRDefault="00656A21" w:rsidP="00EB7D77">
            <w:pPr>
              <w:rPr>
                <w:rFonts w:cs="Arial"/>
              </w:rPr>
            </w:pPr>
          </w:p>
        </w:tc>
        <w:tc>
          <w:tcPr>
            <w:tcW w:w="3262" w:type="dxa"/>
          </w:tcPr>
          <w:p w14:paraId="0F5A73E8" w14:textId="77777777" w:rsidR="00656A21" w:rsidRPr="00D410AE" w:rsidRDefault="00656A21" w:rsidP="00EB7D77">
            <w:pPr>
              <w:rPr>
                <w:rFonts w:cs="Arial"/>
              </w:rPr>
            </w:pPr>
          </w:p>
        </w:tc>
      </w:tr>
    </w:tbl>
    <w:p w14:paraId="28930EEF"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2CB0BF3E" w14:textId="77777777" w:rsidR="000D732E" w:rsidRPr="005067FC" w:rsidRDefault="000D732E" w:rsidP="00427220">
      <w:pPr>
        <w:rPr>
          <w:i/>
          <w:color w:val="A6A6A6" w:themeColor="background1" w:themeShade="A6"/>
        </w:rPr>
      </w:pPr>
    </w:p>
    <w:p w14:paraId="13A56DE4" w14:textId="77777777" w:rsidR="00427220" w:rsidRDefault="00427220" w:rsidP="00427220">
      <w:pPr>
        <w:pStyle w:val="Heading4"/>
      </w:pPr>
      <w:r>
        <w:t>Assumptions</w:t>
      </w:r>
    </w:p>
    <w:p w14:paraId="4C75786D" w14:textId="77777777" w:rsidR="00A92B2F" w:rsidRDefault="00A92B2F" w:rsidP="00A92B2F"/>
    <w:p w14:paraId="5199DB11"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676037B" w14:textId="77777777" w:rsidR="00C0442C" w:rsidRDefault="00C0442C" w:rsidP="00A92B2F"/>
    <w:p w14:paraId="4870332A" w14:textId="77777777" w:rsidR="00F15706" w:rsidRDefault="00E60B64" w:rsidP="00783BCF">
      <w:pPr>
        <w:pStyle w:val="Heading3"/>
      </w:pPr>
      <w:r>
        <w:t>Function Scope</w:t>
      </w:r>
    </w:p>
    <w:p w14:paraId="1367B5EA" w14:textId="77777777" w:rsidR="00055646" w:rsidRPr="00A43B48" w:rsidRDefault="00055646" w:rsidP="00306D37">
      <w:pPr>
        <w:contextualSpacing/>
      </w:pPr>
    </w:p>
    <w:p w14:paraId="0CBA9BD1" w14:textId="77777777" w:rsidR="00306D37" w:rsidRDefault="00306D37" w:rsidP="00306D37">
      <w:pPr>
        <w:contextualSpacing/>
      </w:pPr>
      <w:r>
        <w:t xml:space="preserve">The </w:t>
      </w:r>
      <w:r>
        <w:rPr>
          <w:noProof/>
        </w:rPr>
        <w:drawing>
          <wp:inline distT="0" distB="0" distL="0" distR="0" wp14:anchorId="7917BDCA" wp14:editId="1ED8EF43">
            <wp:extent cx="152400" cy="152400"/>
            <wp:effectExtent l="0" t="0" r="0" b="0"/>
            <wp:docPr id="76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ICC Status Change ON/OFF</w:t>
      </w:r>
      <w:r w:rsidR="0004480F">
        <w:rPr>
          <w:b/>
        </w:rPr>
        <w:t>”</w:t>
      </w:r>
      <w:r>
        <w:t xml:space="preserve"> f</w:t>
      </w:r>
      <w:r w:rsidR="00294100">
        <w:t>unction is called by</w:t>
      </w:r>
      <w:r>
        <w:t xml:space="preserve"> the following </w:t>
      </w:r>
      <w:r w:rsidR="00294100">
        <w:t>functions</w:t>
      </w:r>
      <w:r>
        <w:t>:</w:t>
      </w:r>
    </w:p>
    <w:p w14:paraId="6DF8512D" w14:textId="77777777" w:rsidR="00306D37" w:rsidRPr="00953D23" w:rsidRDefault="00306D37" w:rsidP="0061324D">
      <w:pPr>
        <w:pStyle w:val="ListParagraph"/>
        <w:numPr>
          <w:ilvl w:val="0"/>
          <w:numId w:val="12"/>
        </w:numPr>
        <w:contextualSpacing/>
      </w:pPr>
      <w:r>
        <w:rPr>
          <w:noProof/>
        </w:rPr>
        <w:drawing>
          <wp:inline distT="0" distB="0" distL="0" distR="0" wp14:anchorId="035FA101" wp14:editId="06B057AB">
            <wp:extent cx="152400" cy="152400"/>
            <wp:effectExtent l="0" t="0" r="0" b="0"/>
            <wp:docPr id="76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6A4F2AA6" w14:textId="77777777" w:rsidR="00393C96" w:rsidRPr="00393C96" w:rsidRDefault="00393C96" w:rsidP="00306D37">
      <w:pPr>
        <w:contextualSpacing/>
      </w:pPr>
    </w:p>
    <w:p w14:paraId="7A241385" w14:textId="77777777" w:rsidR="001A755C" w:rsidRDefault="001A755C" w:rsidP="00306D37"/>
    <w:p w14:paraId="550DC0C3" w14:textId="77777777" w:rsidR="00294100" w:rsidRDefault="00294100" w:rsidP="00294100">
      <w:pPr>
        <w:jc w:val="center"/>
      </w:pPr>
      <w:r>
        <w:rPr>
          <w:noProof/>
        </w:rPr>
        <w:drawing>
          <wp:inline distT="0" distB="0" distL="0" distR="0" wp14:anchorId="361FE65B" wp14:editId="00D5037C">
            <wp:extent cx="6466205" cy="886336"/>
            <wp:effectExtent l="0" t="0" r="0" b="0"/>
            <wp:docPr id="766"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0BA8E4F7" w14:textId="77777777" w:rsidR="00306D37" w:rsidRPr="00294100" w:rsidRDefault="00306D37" w:rsidP="00294100">
      <w:pPr>
        <w:pStyle w:val="Caption"/>
      </w:pPr>
      <w:r w:rsidRPr="00294100">
        <w:lastRenderedPageBreak/>
        <w:t xml:space="preserve">Figure </w:t>
      </w:r>
      <w:fldSimple w:instr=" SEQ Figure \* ARABIC ">
        <w:r w:rsidR="00171070">
          <w:rPr>
            <w:noProof/>
          </w:rPr>
          <w:t>2</w:t>
        </w:r>
      </w:fldSimple>
      <w:r w:rsidRPr="00294100">
        <w:t xml:space="preserve">: Activity Diagram of </w:t>
      </w:r>
      <w:r>
        <w:rPr>
          <w:noProof/>
        </w:rPr>
        <w:drawing>
          <wp:inline distT="0" distB="0" distL="0" distR="0" wp14:anchorId="06F35809" wp14:editId="4084F649">
            <wp:extent cx="152400" cy="152400"/>
            <wp:effectExtent l="0" t="0" r="0" b="0"/>
            <wp:docPr id="768"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47E92985" wp14:editId="56EAB120">
            <wp:extent cx="152400" cy="152400"/>
            <wp:effectExtent l="0" t="0" r="0" b="0"/>
            <wp:docPr id="77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ICC Status Change ON/OFF</w:t>
      </w:r>
      <w:r w:rsidR="0004480F">
        <w:t>”</w:t>
      </w:r>
    </w:p>
    <w:p w14:paraId="69648F53" w14:textId="77777777" w:rsidR="00306D37" w:rsidRDefault="00306D37" w:rsidP="00306D37">
      <w:pPr>
        <w:contextualSpacing/>
      </w:pPr>
    </w:p>
    <w:p w14:paraId="51DB5AD0" w14:textId="77777777" w:rsidR="00F15706" w:rsidRDefault="00E60B64" w:rsidP="00783BCF">
      <w:pPr>
        <w:pStyle w:val="Heading3"/>
      </w:pPr>
      <w:r>
        <w:t>Function Interfaces</w:t>
      </w:r>
    </w:p>
    <w:p w14:paraId="6737BA7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6AA20EC" w14:textId="77777777" w:rsidTr="0082668D">
        <w:trPr>
          <w:trHeight w:val="260"/>
        </w:trPr>
        <w:tc>
          <w:tcPr>
            <w:tcW w:w="2547" w:type="dxa"/>
            <w:shd w:val="clear" w:color="auto" w:fill="D9D9D9" w:themeFill="background1" w:themeFillShade="D9"/>
            <w:noWrap/>
            <w:hideMark/>
          </w:tcPr>
          <w:p w14:paraId="5FF996C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051A8D44"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2F58A68" w14:textId="77777777" w:rsidTr="0082668D">
        <w:trPr>
          <w:trHeight w:val="410"/>
        </w:trPr>
        <w:tc>
          <w:tcPr>
            <w:tcW w:w="2547" w:type="dxa"/>
            <w:noWrap/>
          </w:tcPr>
          <w:p w14:paraId="27BDF8EB" w14:textId="77777777" w:rsidR="0082668D" w:rsidRDefault="0082668D" w:rsidP="00BC57B1">
            <w:pPr>
              <w:contextualSpacing/>
              <w:rPr>
                <w:rFonts w:cs="Arial"/>
              </w:rPr>
            </w:pPr>
            <w:r w:rsidRPr="00275823">
              <w:rPr>
                <w:rFonts w:cs="Arial"/>
              </w:rPr>
              <w:t>ICC_Command</w:t>
            </w:r>
          </w:p>
          <w:p w14:paraId="3E031A86" w14:textId="77777777" w:rsidR="0082668D" w:rsidRDefault="0082668D" w:rsidP="00BC57B1">
            <w:pPr>
              <w:contextualSpacing/>
              <w:rPr>
                <w:rFonts w:cs="Arial"/>
              </w:rPr>
            </w:pPr>
            <w:r>
              <w:rPr>
                <w:rFonts w:cs="Arial"/>
              </w:rPr>
              <w:t>Type:</w:t>
            </w:r>
          </w:p>
          <w:p w14:paraId="181D67A4"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49A025A" wp14:editId="2358F57D">
                  <wp:extent cx="152400" cy="152400"/>
                  <wp:effectExtent l="0" t="0" r="0" b="0"/>
                  <wp:docPr id="772" name="Picture 1251056859.jpg" descr="1251056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251056859.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ed8a405fbeed1c26158526bcb29403a1" w:history="1">
              <w:r>
                <w:rPr>
                  <w:rStyle w:val="Hyperlink"/>
                  <w:rFonts w:cs="Arial"/>
                </w:rPr>
                <w:t>ICC_Command_ET</w:t>
              </w:r>
            </w:hyperlink>
          </w:p>
        </w:tc>
        <w:tc>
          <w:tcPr>
            <w:tcW w:w="7654" w:type="dxa"/>
          </w:tcPr>
          <w:p w14:paraId="3B1DB3B4" w14:textId="77777777" w:rsidR="0082668D" w:rsidRDefault="0082668D" w:rsidP="00BC57B1">
            <w:pPr>
              <w:rPr>
                <w:rFonts w:cs="Arial"/>
              </w:rPr>
            </w:pPr>
            <w:r>
              <w:rPr>
                <w:rFonts w:cs="Arial"/>
              </w:rPr>
              <w:t>Signal Description:</w:t>
            </w:r>
          </w:p>
          <w:p w14:paraId="7D83D1E9" w14:textId="77777777" w:rsidR="0082668D" w:rsidRDefault="0082668D" w:rsidP="00BC57B1">
            <w:pPr>
              <w:rPr>
                <w:rFonts w:cs="Arial"/>
              </w:rPr>
            </w:pPr>
            <w:r w:rsidRPr="00275823">
              <w:rPr>
                <w:rFonts w:cs="Arial"/>
              </w:rPr>
              <w:t>Encoding Type for In Car's Communication Command (Physical Touch)</w:t>
            </w:r>
          </w:p>
          <w:p w14:paraId="4518C976" w14:textId="77777777" w:rsidR="0082668D" w:rsidRDefault="0082668D" w:rsidP="00BC57B1">
            <w:pPr>
              <w:rPr>
                <w:rFonts w:cs="Arial"/>
              </w:rPr>
            </w:pPr>
          </w:p>
        </w:tc>
      </w:tr>
    </w:tbl>
    <w:p w14:paraId="00CBB01F" w14:textId="77777777" w:rsidR="0082668D" w:rsidRDefault="0082668D" w:rsidP="00A7465B">
      <w:pPr>
        <w:contextualSpacing/>
        <w:rPr>
          <w:rFonts w:cs="Arial"/>
        </w:rPr>
      </w:pPr>
    </w:p>
    <w:p w14:paraId="21303DCD"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24ECCDE0" w14:textId="77777777" w:rsidTr="00CD7DFE">
        <w:trPr>
          <w:trHeight w:val="260"/>
        </w:trPr>
        <w:tc>
          <w:tcPr>
            <w:tcW w:w="2689" w:type="dxa"/>
            <w:shd w:val="clear" w:color="auto" w:fill="D9D9D9" w:themeFill="background1" w:themeFillShade="D9"/>
            <w:noWrap/>
            <w:hideMark/>
          </w:tcPr>
          <w:p w14:paraId="52BF9F3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C4BD9B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1CAABC9F" w14:textId="77777777" w:rsidTr="00CD7DFE">
        <w:trPr>
          <w:trHeight w:val="410"/>
        </w:trPr>
        <w:tc>
          <w:tcPr>
            <w:tcW w:w="2689" w:type="dxa"/>
            <w:noWrap/>
          </w:tcPr>
          <w:p w14:paraId="2BA2D647" w14:textId="77777777" w:rsidR="00CD7DFE" w:rsidRDefault="00CD7DFE" w:rsidP="00BC57B1">
            <w:pPr>
              <w:contextualSpacing/>
              <w:rPr>
                <w:rFonts w:cs="Arial"/>
              </w:rPr>
            </w:pPr>
            <w:r>
              <w:rPr>
                <w:rFonts w:cs="Arial"/>
              </w:rPr>
              <w:t>ICC_Rq</w:t>
            </w:r>
          </w:p>
          <w:p w14:paraId="21033BB6" w14:textId="77777777" w:rsidR="00CD7DFE" w:rsidRDefault="00CD7DFE" w:rsidP="00BC57B1">
            <w:pPr>
              <w:contextualSpacing/>
              <w:rPr>
                <w:rFonts w:cs="Arial"/>
              </w:rPr>
            </w:pPr>
            <w:r>
              <w:rPr>
                <w:rFonts w:cs="Arial"/>
              </w:rPr>
              <w:t>Type:</w:t>
            </w:r>
          </w:p>
          <w:p w14:paraId="14166766" w14:textId="77777777" w:rsidR="00CD7DFE" w:rsidRDefault="00CD7DFE" w:rsidP="00BC57B1">
            <w:pPr>
              <w:contextualSpacing/>
              <w:rPr>
                <w:rFonts w:cs="Arial"/>
              </w:rPr>
            </w:pPr>
            <w:r>
              <w:rPr>
                <w:noProof/>
              </w:rPr>
              <w:drawing>
                <wp:inline distT="0" distB="0" distL="0" distR="0" wp14:anchorId="26CE7821" wp14:editId="59E35AE9">
                  <wp:extent cx="152400" cy="152400"/>
                  <wp:effectExtent l="0" t="0" r="0" b="0"/>
                  <wp:docPr id="77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58f0710aa21d458f1df491adcacce783" w:history="1">
              <w:r>
                <w:rPr>
                  <w:rStyle w:val="Hyperlink"/>
                  <w:rFonts w:cs="Arial"/>
                </w:rPr>
                <w:t>ICC_Rq_ET</w:t>
              </w:r>
            </w:hyperlink>
          </w:p>
        </w:tc>
        <w:tc>
          <w:tcPr>
            <w:tcW w:w="7512" w:type="dxa"/>
            <w:noWrap/>
          </w:tcPr>
          <w:p w14:paraId="3A8962F6" w14:textId="77777777" w:rsidR="00CD7DFE" w:rsidRDefault="00CD7DFE" w:rsidP="00BC57B1">
            <w:pPr>
              <w:rPr>
                <w:rFonts w:cs="Arial"/>
              </w:rPr>
            </w:pPr>
            <w:r>
              <w:rPr>
                <w:rFonts w:cs="Arial"/>
              </w:rPr>
              <w:t>Signal Description:</w:t>
            </w:r>
          </w:p>
          <w:p w14:paraId="43A645F8" w14:textId="77777777" w:rsidR="00CD7DFE" w:rsidRDefault="00CD7DFE" w:rsidP="00BC57B1">
            <w:pPr>
              <w:rPr>
                <w:rFonts w:cs="Arial"/>
              </w:rPr>
            </w:pPr>
            <w:r>
              <w:rPr>
                <w:rFonts w:cs="Arial"/>
              </w:rPr>
              <w:t>Encoding Type for ICC Request (Inactive/Active)</w:t>
            </w:r>
          </w:p>
          <w:p w14:paraId="5CD70353" w14:textId="77777777" w:rsidR="00CD7DFE" w:rsidRDefault="00CD7DFE" w:rsidP="00BC57B1">
            <w:pPr>
              <w:rPr>
                <w:rFonts w:cs="Arial"/>
              </w:rPr>
            </w:pPr>
          </w:p>
          <w:p w14:paraId="3FA764E3" w14:textId="77777777" w:rsidR="00CD7DFE" w:rsidRPr="00275823" w:rsidRDefault="00CD7DFE" w:rsidP="00BC57B1">
            <w:pPr>
              <w:rPr>
                <w:rFonts w:cs="Arial"/>
                <w:color w:val="000000"/>
              </w:rPr>
            </w:pPr>
            <w:r>
              <w:rPr>
                <w:rFonts w:cs="Arial"/>
                <w:color w:val="000000"/>
              </w:rPr>
              <w:t>Sent to:</w:t>
            </w:r>
          </w:p>
          <w:p w14:paraId="13D63B39"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02237D15" wp14:editId="26823957">
                  <wp:extent cx="152400" cy="152400"/>
                  <wp:effectExtent l="0" t="0" r="0" b="0"/>
                  <wp:docPr id="77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5D12DB1A" w14:textId="77777777" w:rsidR="00CD7DFE" w:rsidRDefault="00CD7DFE" w:rsidP="00A72B37"/>
    <w:p w14:paraId="376C6F41" w14:textId="77777777" w:rsidR="00A72B37" w:rsidRDefault="00A72B37" w:rsidP="00A72B37">
      <w:pPr>
        <w:pStyle w:val="Heading4"/>
      </w:pPr>
      <w:r>
        <w:t>Logical</w:t>
      </w:r>
      <w:r w:rsidRPr="00F15706">
        <w:t xml:space="preserve"> Parameters</w:t>
      </w:r>
    </w:p>
    <w:p w14:paraId="55F4DF49" w14:textId="77777777" w:rsidR="00A72B37" w:rsidRDefault="00A72B37" w:rsidP="00A72B37"/>
    <w:p w14:paraId="2E26E915"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647F096B" w14:textId="77777777" w:rsidTr="00EB7D77">
        <w:trPr>
          <w:trHeight w:val="211"/>
        </w:trPr>
        <w:tc>
          <w:tcPr>
            <w:tcW w:w="2689" w:type="dxa"/>
            <w:shd w:val="clear" w:color="auto" w:fill="D9D9D9" w:themeFill="background1" w:themeFillShade="D9"/>
            <w:noWrap/>
            <w:hideMark/>
          </w:tcPr>
          <w:p w14:paraId="25C8A43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1D51C1A8"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19418F62" w14:textId="77777777" w:rsidTr="00EB7D77">
        <w:trPr>
          <w:trHeight w:val="410"/>
        </w:trPr>
        <w:tc>
          <w:tcPr>
            <w:tcW w:w="2689" w:type="dxa"/>
            <w:noWrap/>
          </w:tcPr>
          <w:p w14:paraId="78994155"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2A6C5690"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68A0C280" w14:textId="77777777" w:rsidTr="00EB7D77">
        <w:trPr>
          <w:trHeight w:val="410"/>
        </w:trPr>
        <w:tc>
          <w:tcPr>
            <w:tcW w:w="2689" w:type="dxa"/>
            <w:noWrap/>
          </w:tcPr>
          <w:p w14:paraId="03265781"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70F7AC7A" w14:textId="77777777" w:rsidR="009649F4" w:rsidRPr="003F473D" w:rsidRDefault="009649F4" w:rsidP="00EB7D77">
            <w:pPr>
              <w:rPr>
                <w:rFonts w:cs="Arial"/>
                <w:color w:val="000000"/>
                <w:sz w:val="18"/>
                <w:szCs w:val="18"/>
              </w:rPr>
            </w:pPr>
          </w:p>
        </w:tc>
      </w:tr>
    </w:tbl>
    <w:p w14:paraId="7A5294EB" w14:textId="77777777" w:rsidR="009649F4" w:rsidRDefault="009649F4" w:rsidP="00A72B37"/>
    <w:p w14:paraId="4D27F534" w14:textId="77777777" w:rsidR="00822913" w:rsidRDefault="00822913" w:rsidP="00822913">
      <w:pPr>
        <w:pStyle w:val="Heading3"/>
      </w:pPr>
      <w:r>
        <w:t>Function Modeling</w:t>
      </w:r>
    </w:p>
    <w:p w14:paraId="10F6B338" w14:textId="77777777" w:rsidR="00EF5443" w:rsidRPr="00C75AE5" w:rsidRDefault="00EF5443" w:rsidP="00EF5443"/>
    <w:p w14:paraId="63463153" w14:textId="77777777" w:rsidR="002D15F6" w:rsidRDefault="002D15F6" w:rsidP="0061324D">
      <w:pPr>
        <w:pStyle w:val="Heading4"/>
        <w:numPr>
          <w:ilvl w:val="3"/>
          <w:numId w:val="4"/>
        </w:numPr>
      </w:pPr>
      <w:r>
        <w:t>Use Cases</w:t>
      </w:r>
    </w:p>
    <w:p w14:paraId="16DF3005" w14:textId="77777777" w:rsidR="002D15F6" w:rsidRDefault="002D15F6" w:rsidP="002D15F6"/>
    <w:p w14:paraId="0B41F4C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C5747C8" w14:textId="77777777" w:rsidR="009649F4" w:rsidRDefault="009649F4" w:rsidP="009649F4">
      <w:pPr>
        <w:pStyle w:val="Heading4"/>
        <w:numPr>
          <w:ilvl w:val="3"/>
          <w:numId w:val="4"/>
        </w:numPr>
      </w:pPr>
      <w:r>
        <w:t>State Charts</w:t>
      </w:r>
    </w:p>
    <w:p w14:paraId="3B69C249" w14:textId="77777777" w:rsidR="00195B38" w:rsidRDefault="00195B38" w:rsidP="00A76553">
      <w:pPr>
        <w:contextualSpacing/>
        <w:rPr>
          <w:color w:val="A6A6A6" w:themeColor="background1" w:themeShade="A6"/>
        </w:rPr>
      </w:pPr>
    </w:p>
    <w:p w14:paraId="634F4375"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2DBD0A5" w14:textId="77777777" w:rsidR="00A76553" w:rsidRPr="00FF5F72" w:rsidRDefault="00A76553" w:rsidP="00A76553">
      <w:pPr>
        <w:contextualSpacing/>
        <w:rPr>
          <w:color w:val="A6A6A6" w:themeColor="background1" w:themeShade="A6"/>
        </w:rPr>
      </w:pPr>
    </w:p>
    <w:p w14:paraId="75E02E6B" w14:textId="77777777" w:rsidR="00A76553" w:rsidRPr="00004083" w:rsidRDefault="00A76553" w:rsidP="00A76553">
      <w:pPr>
        <w:contextualSpacing/>
        <w:rPr>
          <w:rFonts w:cs="Arial"/>
        </w:rPr>
      </w:pPr>
    </w:p>
    <w:p w14:paraId="3461AF0A" w14:textId="77777777" w:rsidR="009649F4" w:rsidRDefault="009649F4" w:rsidP="009649F4">
      <w:pPr>
        <w:pStyle w:val="Heading4"/>
        <w:numPr>
          <w:ilvl w:val="3"/>
          <w:numId w:val="4"/>
        </w:numPr>
      </w:pPr>
      <w:r>
        <w:t>Activity Diagrams</w:t>
      </w:r>
    </w:p>
    <w:p w14:paraId="2284E954" w14:textId="77777777" w:rsidR="009649F4" w:rsidRDefault="009649F4" w:rsidP="009649F4"/>
    <w:p w14:paraId="5FF7F50F"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46812D78" w14:textId="77777777" w:rsidR="009649F4" w:rsidRPr="00FF5F72" w:rsidRDefault="009649F4" w:rsidP="009649F4">
      <w:pPr>
        <w:contextualSpacing/>
        <w:rPr>
          <w:color w:val="A6A6A6" w:themeColor="background1" w:themeShade="A6"/>
        </w:rPr>
      </w:pPr>
    </w:p>
    <w:p w14:paraId="64BA3972" w14:textId="77777777" w:rsidR="009649F4" w:rsidRDefault="009649F4" w:rsidP="009649F4">
      <w:pPr>
        <w:pStyle w:val="Heading4"/>
        <w:numPr>
          <w:ilvl w:val="3"/>
          <w:numId w:val="4"/>
        </w:numPr>
      </w:pPr>
      <w:r>
        <w:t>Sequence Diagrams</w:t>
      </w:r>
    </w:p>
    <w:p w14:paraId="573AB6FC" w14:textId="77777777" w:rsidR="00987D84" w:rsidRPr="00EB7D77" w:rsidRDefault="00987D84" w:rsidP="00EB7D77">
      <w:pPr>
        <w:rPr>
          <w:rStyle w:val="SubtleEmphasis"/>
          <w:i w:val="0"/>
          <w:iCs w:val="0"/>
          <w:color w:val="auto"/>
          <w:highlight w:val="green"/>
        </w:rPr>
      </w:pPr>
    </w:p>
    <w:p w14:paraId="028AC2F5" w14:textId="77777777" w:rsidR="008E660E" w:rsidRDefault="008E660E" w:rsidP="008E660E">
      <w:pPr>
        <w:contextualSpacing/>
        <w:rPr>
          <w:color w:val="A6A6A6" w:themeColor="background1" w:themeShade="A6"/>
        </w:rPr>
      </w:pPr>
      <w:r w:rsidRPr="00FF5F72">
        <w:rPr>
          <w:color w:val="A6A6A6" w:themeColor="background1" w:themeShade="A6"/>
        </w:rPr>
        <w:lastRenderedPageBreak/>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065E994" w14:textId="77777777" w:rsidR="00987D84" w:rsidRDefault="00987D84" w:rsidP="00987D84"/>
    <w:p w14:paraId="00BE8B91" w14:textId="77777777" w:rsidR="009649F4" w:rsidRDefault="009649F4" w:rsidP="009649F4"/>
    <w:p w14:paraId="28FCF805" w14:textId="77777777" w:rsidR="009649F4" w:rsidRDefault="009649F4" w:rsidP="009649F4">
      <w:pPr>
        <w:pStyle w:val="Heading4"/>
        <w:numPr>
          <w:ilvl w:val="3"/>
          <w:numId w:val="4"/>
        </w:numPr>
      </w:pPr>
      <w:r>
        <w:t>Decision Tables</w:t>
      </w:r>
    </w:p>
    <w:p w14:paraId="0BC39018" w14:textId="77777777" w:rsidR="009649F4" w:rsidRDefault="009649F4" w:rsidP="009649F4"/>
    <w:p w14:paraId="687B9124" w14:textId="77777777" w:rsidR="00F15706" w:rsidRDefault="00DA0800" w:rsidP="00822913">
      <w:pPr>
        <w:pStyle w:val="Heading3"/>
      </w:pPr>
      <w:r>
        <w:t>Function Requirements</w:t>
      </w:r>
    </w:p>
    <w:p w14:paraId="677BFEE9" w14:textId="77777777" w:rsidR="00F15706" w:rsidRDefault="00F15706" w:rsidP="00783BCF">
      <w:pPr>
        <w:pStyle w:val="Heading4"/>
      </w:pPr>
      <w:r>
        <w:t>Functional Requirements</w:t>
      </w:r>
    </w:p>
    <w:p w14:paraId="1AEF174D" w14:textId="77777777" w:rsidR="006E54B3" w:rsidRDefault="00F15706" w:rsidP="006E54B3">
      <w:pPr>
        <w:pStyle w:val="Heading5"/>
      </w:pPr>
      <w:r>
        <w:t>Normal Operation</w:t>
      </w:r>
    </w:p>
    <w:p w14:paraId="615D929A" w14:textId="77777777" w:rsidR="005961D3" w:rsidRDefault="005961D3" w:rsidP="00BB6A63"/>
    <w:p w14:paraId="5DCE0F89" w14:textId="77777777" w:rsidR="00BB6A63" w:rsidRDefault="00BB6A63" w:rsidP="00BB6A63"/>
    <w:p w14:paraId="4536E2B2" w14:textId="77777777" w:rsidR="001F5E54" w:rsidRPr="0017445F" w:rsidRDefault="00AE04B0" w:rsidP="001F5E54">
      <w:pPr>
        <w:pStyle w:val="RERequirement"/>
        <w:shd w:val="clear" w:color="auto" w:fill="F2F2F2" w:themeFill="background1" w:themeFillShade="F2"/>
      </w:pPr>
      <w:bookmarkStart w:id="183" w:name="_16c4184eb008f2563264a990881d5186"/>
      <w:bookmarkEnd w:id="183"/>
      <w:r>
        <w:t xml:space="preserve"> MyKey 1.3</w:t>
      </w:r>
    </w:p>
    <w:p w14:paraId="65A39E07" w14:textId="77777777" w:rsidR="001F5E54" w:rsidRDefault="00AE04B0" w:rsidP="001F5E54">
      <w:pPr>
        <w:rPr>
          <w:rFonts w:cs="Arial"/>
        </w:rPr>
      </w:pPr>
      <w:r>
        <w:rPr>
          <w:rFonts w:cs="Arial"/>
        </w:rPr>
        <w:t>When the MSS Audio System receives an active status for MyKey, the MSS Audio System shall disable the RequestICCStatusChange function for URC.</w:t>
      </w:r>
    </w:p>
    <w:p w14:paraId="50F26AC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40CF6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828C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AD529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627BE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8886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Only the driver can activate ICC if MyKey is active.</w:t>
            </w:r>
          </w:p>
        </w:tc>
      </w:tr>
      <w:tr w:rsidR="001F5E54" w:rsidRPr="00FD127C" w14:paraId="2544D3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B0EC7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C9961" w14:textId="77777777" w:rsidR="00CA5241" w:rsidRDefault="00CA5241"/>
        </w:tc>
      </w:tr>
      <w:tr w:rsidR="001F5E54" w:rsidRPr="00FD127C" w14:paraId="0AC030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D68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476A26" w14:textId="77777777" w:rsidR="00CA5241" w:rsidRDefault="00CA5241"/>
        </w:tc>
      </w:tr>
      <w:tr w:rsidR="001F5E54" w:rsidRPr="00FD127C" w14:paraId="26217E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6A85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5FF1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588A4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BE5722" w14:textId="77777777" w:rsidR="00CA5241" w:rsidRDefault="00CA5241"/>
        </w:tc>
      </w:tr>
      <w:tr w:rsidR="001F5E54" w:rsidRPr="00FD127C" w14:paraId="57FDE3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A7B4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92A5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A1EB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8A3BA" w14:textId="77777777" w:rsidR="00CA5241" w:rsidRDefault="00CA5241"/>
        </w:tc>
      </w:tr>
      <w:tr w:rsidR="001F5E54" w:rsidRPr="00FD127C" w14:paraId="41C3B3D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2D49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A2079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8D1F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BC27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10AE2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F58388" w14:textId="77777777" w:rsidR="00CA5241" w:rsidRDefault="00CA5241"/>
        </w:tc>
      </w:tr>
      <w:tr w:rsidR="001F5E54" w:rsidRPr="00FD127C" w14:paraId="6714BD5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BD68112" w14:textId="77777777" w:rsidR="001F5E54" w:rsidRPr="00FD127C" w:rsidRDefault="00F56C9D"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2233B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75C83"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AFC151" w14:textId="77777777" w:rsidR="00BB6A63" w:rsidRDefault="00BB6A63" w:rsidP="00BB6A63"/>
    <w:p w14:paraId="6E9801B0" w14:textId="77777777" w:rsidR="001F5E54" w:rsidRPr="0017445F" w:rsidRDefault="00AE04B0" w:rsidP="001F5E54">
      <w:pPr>
        <w:pStyle w:val="RERequirement"/>
        <w:shd w:val="clear" w:color="auto" w:fill="F2F2F2" w:themeFill="background1" w:themeFillShade="F2"/>
      </w:pPr>
      <w:r>
        <w:t xml:space="preserve"> Row to Row Communication 1.4</w:t>
      </w:r>
    </w:p>
    <w:p w14:paraId="58859ECB" w14:textId="77777777" w:rsidR="001F5E54" w:rsidRDefault="00AE04B0" w:rsidP="001F5E54">
      <w:pPr>
        <w:rPr>
          <w:rFonts w:cs="Arial"/>
        </w:rPr>
      </w:pPr>
      <w:r>
        <w:rPr>
          <w:rFonts w:cs="Arial"/>
        </w:rPr>
        <w:t>When the RequestICCStatusChange function is activated and ICC is turned on, the MSS Audio System shall make Voice Recognition to inactive.</w:t>
      </w:r>
    </w:p>
    <w:p w14:paraId="1929B44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60BFE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F5DC2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582B1E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411D2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0734D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Voice recognition will be turned off when ICC is activated.</w:t>
            </w:r>
          </w:p>
        </w:tc>
      </w:tr>
      <w:tr w:rsidR="001F5E54" w:rsidRPr="00FD127C" w14:paraId="0DAAA14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00C0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9BD29" w14:textId="77777777" w:rsidR="00CA5241" w:rsidRDefault="00CA5241"/>
        </w:tc>
      </w:tr>
      <w:tr w:rsidR="001F5E54" w:rsidRPr="00FD127C" w14:paraId="61DE70D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A741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478E3" w14:textId="77777777" w:rsidR="00CA5241" w:rsidRDefault="00CA5241"/>
        </w:tc>
      </w:tr>
      <w:tr w:rsidR="001F5E54" w:rsidRPr="00FD127C" w14:paraId="690BAF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B897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4D41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99C5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EDC70" w14:textId="77777777" w:rsidR="00CA5241" w:rsidRDefault="00CA5241"/>
        </w:tc>
      </w:tr>
      <w:tr w:rsidR="001F5E54" w:rsidRPr="00FD127C" w14:paraId="000160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72A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39A46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DE869D" wp14:editId="2FDF14DF">
                  <wp:extent cx="152400" cy="152400"/>
                  <wp:effectExtent l="0" t="0" r="0" b="0"/>
                  <wp:docPr id="77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5743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92872" w14:textId="77777777" w:rsidR="00CA5241" w:rsidRDefault="00CA5241"/>
        </w:tc>
      </w:tr>
      <w:tr w:rsidR="001F5E54" w:rsidRPr="00FD127C" w14:paraId="324BCFA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1D17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2DEE0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1AB9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0449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3A65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909FB5" w14:textId="77777777" w:rsidR="00CA5241" w:rsidRDefault="00CA5241"/>
        </w:tc>
      </w:tr>
      <w:tr w:rsidR="001F5E54" w:rsidRPr="00FD127C" w14:paraId="5BA01E8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69040B" w14:textId="77777777" w:rsidR="001F5E54" w:rsidRPr="00FD127C" w:rsidRDefault="00F56C9D"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CE87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FE3E1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BF8FF6" w14:textId="77777777" w:rsidR="00BB6A63" w:rsidRDefault="00BB6A63" w:rsidP="00BB6A63"/>
    <w:p w14:paraId="58029A52" w14:textId="77777777" w:rsidR="001F5E54" w:rsidRPr="0017445F" w:rsidRDefault="00AE04B0" w:rsidP="001F5E54">
      <w:pPr>
        <w:pStyle w:val="RERequirement"/>
        <w:shd w:val="clear" w:color="auto" w:fill="F2F2F2" w:themeFill="background1" w:themeFillShade="F2"/>
      </w:pPr>
      <w:bookmarkStart w:id="184" w:name="_7adf4f068f47665227a2e026d7100c56"/>
      <w:bookmarkEnd w:id="184"/>
      <w:r>
        <w:t xml:space="preserve"> Row to Row Communication 1</w:t>
      </w:r>
    </w:p>
    <w:p w14:paraId="76E72057" w14:textId="77777777" w:rsidR="001F5E54" w:rsidRDefault="00AE04B0" w:rsidP="001F5E54">
      <w:pPr>
        <w:rPr>
          <w:rFonts w:cs="Arial"/>
        </w:rPr>
      </w:pPr>
      <w:r>
        <w:rPr>
          <w:rFonts w:cs="Arial"/>
        </w:rPr>
        <w:t>The MSS Audio System shall provide an option for user to communicate between the first and third rows.</w:t>
      </w:r>
    </w:p>
    <w:p w14:paraId="1BD0A0A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8ED1C9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B08BB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9D4229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F75C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6E6E1"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First and third row users will be able to talk to eachother effortlessly without having to yell.</w:t>
            </w:r>
          </w:p>
        </w:tc>
      </w:tr>
      <w:tr w:rsidR="001F5E54" w:rsidRPr="00FD127C" w14:paraId="4AE601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3F3D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E27B5" w14:textId="77777777" w:rsidR="00CA5241" w:rsidRDefault="00CA5241"/>
        </w:tc>
      </w:tr>
      <w:tr w:rsidR="001F5E54" w:rsidRPr="00FD127C" w14:paraId="5E54640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8494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05548" w14:textId="77777777" w:rsidR="00CA5241" w:rsidRDefault="00CA5241"/>
        </w:tc>
      </w:tr>
      <w:tr w:rsidR="001F5E54" w:rsidRPr="00FD127C" w14:paraId="77D55A3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E353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C3C3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BE335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55186" w14:textId="77777777" w:rsidR="00CA5241" w:rsidRDefault="00CA5241"/>
        </w:tc>
      </w:tr>
      <w:tr w:rsidR="001F5E54" w:rsidRPr="00FD127C" w14:paraId="2AFF39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3F13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8913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C306EC7" wp14:editId="091691E0">
                  <wp:extent cx="152400" cy="152400"/>
                  <wp:effectExtent l="0" t="0" r="0" b="0"/>
                  <wp:docPr id="78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68799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0EA5E5" w14:textId="77777777" w:rsidR="00CA5241" w:rsidRDefault="00CA5241"/>
        </w:tc>
      </w:tr>
      <w:tr w:rsidR="001F5E54" w:rsidRPr="00FD127C" w14:paraId="5A1ED6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E1D2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90414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4DC7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9B5D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2BED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CF488A" w14:textId="77777777" w:rsidR="00CA5241" w:rsidRDefault="00CA5241"/>
        </w:tc>
      </w:tr>
      <w:tr w:rsidR="001F5E54" w:rsidRPr="00FD127C" w14:paraId="3F53525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1CF278" w14:textId="77777777" w:rsidR="001F5E54" w:rsidRPr="00FD127C" w:rsidRDefault="00F56C9D" w:rsidP="00A84EEF">
            <w:pPr>
              <w:rPr>
                <w:rFonts w:cs="Arial"/>
                <w:bCs/>
                <w:color w:val="808080" w:themeColor="background1" w:themeShade="80"/>
                <w:sz w:val="16"/>
                <w:szCs w:val="14"/>
              </w:rPr>
            </w:pPr>
            <w:hyperlink r:id="rId1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EDB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94462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8A4165" w14:textId="77777777" w:rsidR="00BB6A63" w:rsidRDefault="00BB6A63" w:rsidP="00BB6A63"/>
    <w:p w14:paraId="24FBBA93" w14:textId="77777777" w:rsidR="001F5E54" w:rsidRPr="0017445F" w:rsidRDefault="00AE04B0" w:rsidP="001F5E54">
      <w:pPr>
        <w:pStyle w:val="RERequirement"/>
        <w:shd w:val="clear" w:color="auto" w:fill="F2F2F2" w:themeFill="background1" w:themeFillShade="F2"/>
      </w:pPr>
      <w:bookmarkStart w:id="185" w:name="_768344ba5127fa8b224a0453c0a7a87c"/>
      <w:bookmarkEnd w:id="185"/>
      <w:r>
        <w:t xml:space="preserve"> Row to Row Communication 1.8</w:t>
      </w:r>
    </w:p>
    <w:p w14:paraId="68316F0B" w14:textId="77777777" w:rsidR="001F5E54" w:rsidRDefault="00AE04B0" w:rsidP="001F5E54">
      <w:pPr>
        <w:rPr>
          <w:rFonts w:cs="Arial"/>
        </w:rPr>
      </w:pPr>
      <w:r>
        <w:rPr>
          <w:rFonts w:cs="Arial"/>
        </w:rPr>
        <w:t>The MSS Audio System shall direct first row detected speech to third row audio and third row detected speech to first row audio.</w:t>
      </w:r>
    </w:p>
    <w:p w14:paraId="4B7DEA7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C95607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7A4A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0F5A0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239A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8A8AA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First row speech will play for the third row, while third row speech will play for the first row.</w:t>
            </w:r>
          </w:p>
        </w:tc>
      </w:tr>
      <w:tr w:rsidR="001F5E54" w:rsidRPr="00FD127C" w14:paraId="495E4FB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26AF8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91D85" w14:textId="77777777" w:rsidR="00CA5241" w:rsidRDefault="00CA5241"/>
        </w:tc>
      </w:tr>
      <w:tr w:rsidR="001F5E54" w:rsidRPr="00FD127C" w14:paraId="79BA1D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59FA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AF15C" w14:textId="77777777" w:rsidR="00CA5241" w:rsidRDefault="00CA5241"/>
        </w:tc>
      </w:tr>
      <w:tr w:rsidR="001F5E54" w:rsidRPr="00FD127C" w14:paraId="5521CA2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0BAC5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DF7FC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37324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13818" w14:textId="77777777" w:rsidR="00CA5241" w:rsidRDefault="00CA5241"/>
        </w:tc>
      </w:tr>
      <w:tr w:rsidR="001F5E54" w:rsidRPr="00FD127C" w14:paraId="109831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642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918B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1E70016" wp14:editId="55FB314B">
                  <wp:extent cx="152400" cy="152400"/>
                  <wp:effectExtent l="0" t="0" r="0" b="0"/>
                  <wp:docPr id="78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5576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A6019A" w14:textId="77777777" w:rsidR="00CA5241" w:rsidRDefault="00CA5241"/>
        </w:tc>
      </w:tr>
      <w:tr w:rsidR="001F5E54" w:rsidRPr="00FD127C" w14:paraId="6DF1F95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CFF2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65F4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2F3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ED4D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8E54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0070BE" w14:textId="77777777" w:rsidR="00CA5241" w:rsidRDefault="00CA5241"/>
        </w:tc>
      </w:tr>
      <w:tr w:rsidR="001F5E54" w:rsidRPr="00FD127C" w14:paraId="68AE020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F79A61" w14:textId="77777777" w:rsidR="001F5E54" w:rsidRPr="00FD127C" w:rsidRDefault="00F56C9D" w:rsidP="00A84EEF">
            <w:pPr>
              <w:rPr>
                <w:rFonts w:cs="Arial"/>
                <w:bCs/>
                <w:color w:val="808080" w:themeColor="background1" w:themeShade="80"/>
                <w:sz w:val="16"/>
                <w:szCs w:val="14"/>
              </w:rPr>
            </w:pPr>
            <w:hyperlink r:id="rId1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EA6D5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72081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6907093" w14:textId="77777777" w:rsidR="00BB6A63" w:rsidRDefault="00BB6A63" w:rsidP="00BB6A63"/>
    <w:p w14:paraId="1E3BB3C9" w14:textId="77777777" w:rsidR="001F5E54" w:rsidRPr="0017445F" w:rsidRDefault="00AE04B0" w:rsidP="001F5E54">
      <w:pPr>
        <w:pStyle w:val="RERequirement"/>
        <w:shd w:val="clear" w:color="auto" w:fill="F2F2F2" w:themeFill="background1" w:themeFillShade="F2"/>
      </w:pPr>
      <w:r>
        <w:t xml:space="preserve"> Phone Calls 1.5</w:t>
      </w:r>
    </w:p>
    <w:p w14:paraId="736CED93" w14:textId="77777777" w:rsidR="001F5E54" w:rsidRDefault="00AE04B0" w:rsidP="001F5E54">
      <w:pPr>
        <w:rPr>
          <w:rFonts w:cs="Arial"/>
        </w:rPr>
      </w:pPr>
      <w:r>
        <w:rPr>
          <w:rFonts w:cs="Arial"/>
        </w:rPr>
        <w:t>When the MSS Audio System recognizes the activation of RequestCall function, the MSS Audio System shall turn off CA and ICC.</w:t>
      </w:r>
    </w:p>
    <w:p w14:paraId="34E30C2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CF692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5EF7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C214D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02430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33EE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Phone calls will disable CA and ICC.</w:t>
            </w:r>
          </w:p>
        </w:tc>
      </w:tr>
      <w:tr w:rsidR="001F5E54" w:rsidRPr="00FD127C" w14:paraId="0A5C18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1C30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3C792" w14:textId="77777777" w:rsidR="00CA5241" w:rsidRDefault="00CA5241"/>
        </w:tc>
      </w:tr>
      <w:tr w:rsidR="001F5E54" w:rsidRPr="00FD127C" w14:paraId="0ED6C3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BD9F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51A17" w14:textId="77777777" w:rsidR="00CA5241" w:rsidRDefault="00CA5241"/>
        </w:tc>
      </w:tr>
      <w:tr w:rsidR="001F5E54" w:rsidRPr="00FD127C" w14:paraId="442E9E4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25CC0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03BD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3D1F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2BA390" w14:textId="77777777" w:rsidR="00CA5241" w:rsidRDefault="00CA5241"/>
        </w:tc>
      </w:tr>
      <w:tr w:rsidR="001F5E54" w:rsidRPr="00FD127C" w14:paraId="609572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A26B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CF58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09EFA44" wp14:editId="0DF3CB63">
                  <wp:extent cx="152400" cy="152400"/>
                  <wp:effectExtent l="0" t="0" r="0" b="0"/>
                  <wp:docPr id="78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51AB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6E6E98" w14:textId="77777777" w:rsidR="00CA5241" w:rsidRDefault="00CA5241"/>
        </w:tc>
      </w:tr>
      <w:tr w:rsidR="001F5E54" w:rsidRPr="00FD127C" w14:paraId="29A376E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ECAD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989DA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E5F48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3A4F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3D104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A5EDDF" w14:textId="77777777" w:rsidR="00CA5241" w:rsidRDefault="00CA5241"/>
        </w:tc>
      </w:tr>
      <w:tr w:rsidR="001F5E54" w:rsidRPr="00FD127C" w14:paraId="179280C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145AAB" w14:textId="77777777" w:rsidR="001F5E54" w:rsidRPr="00FD127C" w:rsidRDefault="00F56C9D"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7568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EF04A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63A477" w14:textId="77777777" w:rsidR="00BB6A63" w:rsidRDefault="00BB6A63" w:rsidP="00BB6A63"/>
    <w:p w14:paraId="0BA95654" w14:textId="77777777" w:rsidR="001F5E54" w:rsidRPr="0017445F" w:rsidRDefault="00AE04B0" w:rsidP="001F5E54">
      <w:pPr>
        <w:pStyle w:val="RERequirement"/>
        <w:shd w:val="clear" w:color="auto" w:fill="F2F2F2" w:themeFill="background1" w:themeFillShade="F2"/>
      </w:pPr>
      <w:r>
        <w:t xml:space="preserve"> Do Not Disturb 1.2</w:t>
      </w:r>
    </w:p>
    <w:p w14:paraId="7A6199F9" w14:textId="77777777" w:rsidR="001F5E54" w:rsidRDefault="00AE04B0" w:rsidP="001F5E54">
      <w:pPr>
        <w:rPr>
          <w:rFonts w:cs="Arial"/>
        </w:rPr>
      </w:pPr>
      <w:r>
        <w:rPr>
          <w:rFonts w:cs="Arial"/>
        </w:rPr>
        <w:t>The MSS Audio System shall play ICC audio for zones with an active DND status.</w:t>
      </w:r>
    </w:p>
    <w:p w14:paraId="0D5CCDE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23E43F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41F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D839A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C2436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0BD1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audio will still play when a user activates DND.</w:t>
            </w:r>
          </w:p>
        </w:tc>
      </w:tr>
      <w:tr w:rsidR="001F5E54" w:rsidRPr="00FD127C" w14:paraId="6599C5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D8D2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1F8763" w14:textId="77777777" w:rsidR="00CA5241" w:rsidRDefault="00CA5241"/>
        </w:tc>
      </w:tr>
      <w:tr w:rsidR="001F5E54" w:rsidRPr="00FD127C" w14:paraId="74072FA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49AF5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9866F" w14:textId="77777777" w:rsidR="00CA5241" w:rsidRDefault="00CA5241"/>
        </w:tc>
      </w:tr>
      <w:tr w:rsidR="001F5E54" w:rsidRPr="00FD127C" w14:paraId="05FBFA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BB35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FDBF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59D1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8874F7" w14:textId="77777777" w:rsidR="00CA5241" w:rsidRDefault="00CA5241"/>
        </w:tc>
      </w:tr>
      <w:tr w:rsidR="001F5E54" w:rsidRPr="00FD127C" w14:paraId="0BB43B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2BCC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0CB8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CE4FC8" wp14:editId="71D79C0C">
                  <wp:extent cx="152400" cy="152400"/>
                  <wp:effectExtent l="0" t="0" r="0" b="0"/>
                  <wp:docPr id="78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8DAEF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E5C9F" w14:textId="77777777" w:rsidR="00CA5241" w:rsidRDefault="00CA5241"/>
        </w:tc>
      </w:tr>
      <w:tr w:rsidR="001F5E54" w:rsidRPr="00FD127C" w14:paraId="737E384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5FFFF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EC030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CB18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746D2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C3F7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6BB151" w14:textId="77777777" w:rsidR="00CA5241" w:rsidRDefault="00CA5241"/>
        </w:tc>
      </w:tr>
      <w:tr w:rsidR="001F5E54" w:rsidRPr="00FD127C" w14:paraId="2A93377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42036A" w14:textId="77777777" w:rsidR="001F5E54" w:rsidRPr="00FD127C" w:rsidRDefault="00F56C9D" w:rsidP="00A84EEF">
            <w:pPr>
              <w:rPr>
                <w:rFonts w:cs="Arial"/>
                <w:bCs/>
                <w:color w:val="808080" w:themeColor="background1" w:themeShade="80"/>
                <w:sz w:val="16"/>
                <w:szCs w:val="14"/>
              </w:rPr>
            </w:pPr>
            <w:hyperlink r:id="rId1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89CAA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305E0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CC28CD1" w14:textId="77777777" w:rsidR="00BB6A63" w:rsidRDefault="00BB6A63" w:rsidP="00BB6A63"/>
    <w:p w14:paraId="7EA1128D" w14:textId="77777777" w:rsidR="001F5E54" w:rsidRPr="0017445F" w:rsidRDefault="00AE04B0" w:rsidP="001F5E54">
      <w:pPr>
        <w:pStyle w:val="RERequirement"/>
        <w:shd w:val="clear" w:color="auto" w:fill="F2F2F2" w:themeFill="background1" w:themeFillShade="F2"/>
      </w:pPr>
      <w:r>
        <w:t xml:space="preserve"> Row to Row Communication 1.1</w:t>
      </w:r>
    </w:p>
    <w:p w14:paraId="0451A955" w14:textId="77777777" w:rsidR="001F5E54" w:rsidRDefault="00AE04B0" w:rsidP="001F5E54">
      <w:pPr>
        <w:rPr>
          <w:rFonts w:cs="Arial"/>
        </w:rPr>
      </w:pPr>
      <w:r>
        <w:rPr>
          <w:rFonts w:cs="Arial"/>
        </w:rPr>
        <w:t>The MSS Audio System shall allow and recognize the RequestICCStatusChange function from URC.</w:t>
      </w:r>
    </w:p>
    <w:p w14:paraId="4BD9C9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27760F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5E96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F1DFE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EDFA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61AC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Passengers need a button to activate/deactivate ICC.</w:t>
            </w:r>
          </w:p>
        </w:tc>
      </w:tr>
      <w:tr w:rsidR="001F5E54" w:rsidRPr="00FD127C" w14:paraId="70EF8C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B406D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7EDEF" w14:textId="77777777" w:rsidR="00CA5241" w:rsidRDefault="00CA5241"/>
        </w:tc>
      </w:tr>
      <w:tr w:rsidR="001F5E54" w:rsidRPr="00FD127C" w14:paraId="1548E4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5E201"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C0DC3" w14:textId="77777777" w:rsidR="00CA5241" w:rsidRDefault="00CA5241"/>
        </w:tc>
      </w:tr>
      <w:tr w:rsidR="001F5E54" w:rsidRPr="00FD127C" w14:paraId="0F6B3D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0D9D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25CF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04F7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A704AD" w14:textId="77777777" w:rsidR="00CA5241" w:rsidRDefault="00CA5241"/>
        </w:tc>
      </w:tr>
      <w:tr w:rsidR="001F5E54" w:rsidRPr="00FD127C" w14:paraId="4654FE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A3E7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A1CB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78A63E1" wp14:editId="1326A1C2">
                  <wp:extent cx="152400" cy="152400"/>
                  <wp:effectExtent l="0" t="0" r="0" b="0"/>
                  <wp:docPr id="78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B692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9DAF26" w14:textId="77777777" w:rsidR="00CA5241" w:rsidRDefault="00CA5241"/>
        </w:tc>
      </w:tr>
      <w:tr w:rsidR="001F5E54" w:rsidRPr="00FD127C" w14:paraId="30A9707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8C99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4B52C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3150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A6FB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DC35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EF7D5E" w14:textId="77777777" w:rsidR="00CA5241" w:rsidRDefault="00CA5241"/>
        </w:tc>
      </w:tr>
      <w:tr w:rsidR="001F5E54" w:rsidRPr="00FD127C" w14:paraId="6E30D27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4B6B1A" w14:textId="77777777" w:rsidR="001F5E54" w:rsidRPr="00FD127C" w:rsidRDefault="00F56C9D" w:rsidP="00A84EEF">
            <w:pPr>
              <w:rPr>
                <w:rFonts w:cs="Arial"/>
                <w:bCs/>
                <w:color w:val="808080" w:themeColor="background1" w:themeShade="80"/>
                <w:sz w:val="16"/>
                <w:szCs w:val="14"/>
              </w:rPr>
            </w:pPr>
            <w:hyperlink r:id="rId1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58AC4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6B0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07C4B9" w14:textId="77777777" w:rsidR="00F15706" w:rsidRDefault="00F15706" w:rsidP="00783BCF">
      <w:pPr>
        <w:pStyle w:val="Heading5"/>
      </w:pPr>
      <w:r>
        <w:t>Error Handling</w:t>
      </w:r>
    </w:p>
    <w:p w14:paraId="5F12D9C7" w14:textId="77777777" w:rsidR="005961D3" w:rsidRDefault="005961D3" w:rsidP="00BB6A63"/>
    <w:p w14:paraId="713988B2" w14:textId="77777777" w:rsidR="005961D3" w:rsidRDefault="005961D3" w:rsidP="005961D3">
      <w:pPr>
        <w:rPr>
          <w:color w:val="A6A6A6" w:themeColor="background1" w:themeShade="A6"/>
        </w:rPr>
      </w:pPr>
      <w:r>
        <w:rPr>
          <w:color w:val="A6A6A6" w:themeColor="background1" w:themeShade="A6"/>
        </w:rPr>
        <w:t>No Error Handling Requirements specified.</w:t>
      </w:r>
    </w:p>
    <w:p w14:paraId="473E19F6" w14:textId="77777777" w:rsidR="00DD7D94" w:rsidRDefault="00DD7D94" w:rsidP="00DD7D94">
      <w:pPr>
        <w:pStyle w:val="Heading4"/>
      </w:pPr>
      <w:r>
        <w:t>Non-Functional Requirements</w:t>
      </w:r>
    </w:p>
    <w:p w14:paraId="3476D19A" w14:textId="77777777" w:rsidR="005961D3" w:rsidRDefault="005961D3" w:rsidP="00BB6A63"/>
    <w:p w14:paraId="4D53D59D" w14:textId="77777777" w:rsidR="005961D3" w:rsidRDefault="005961D3" w:rsidP="005961D3">
      <w:pPr>
        <w:rPr>
          <w:color w:val="A6A6A6" w:themeColor="background1" w:themeShade="A6"/>
        </w:rPr>
      </w:pPr>
      <w:r>
        <w:rPr>
          <w:color w:val="A6A6A6" w:themeColor="background1" w:themeShade="A6"/>
        </w:rPr>
        <w:t>No Non-Functional Requirements specified.</w:t>
      </w:r>
    </w:p>
    <w:p w14:paraId="2436CB9E" w14:textId="77777777" w:rsidR="00DF462B" w:rsidRDefault="00427220" w:rsidP="00DF462B">
      <w:pPr>
        <w:pStyle w:val="Heading4"/>
      </w:pPr>
      <w:r>
        <w:lastRenderedPageBreak/>
        <w:t>Functional</w:t>
      </w:r>
      <w:r w:rsidR="00DF462B">
        <w:t xml:space="preserve"> Safety Requirements</w:t>
      </w:r>
    </w:p>
    <w:p w14:paraId="652E2F3C" w14:textId="77777777" w:rsidR="00DF462B" w:rsidRDefault="00DF462B" w:rsidP="00DF462B">
      <w:pPr>
        <w:rPr>
          <w:highlight w:val="yellow"/>
        </w:rPr>
      </w:pPr>
    </w:p>
    <w:p w14:paraId="37D6EB89"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B16BF56" w14:textId="77777777" w:rsidR="00DD7D94" w:rsidRDefault="00DD7D94" w:rsidP="00DD7D94">
      <w:pPr>
        <w:pStyle w:val="Heading4"/>
      </w:pPr>
      <w:r>
        <w:t>Other Requirements</w:t>
      </w:r>
    </w:p>
    <w:p w14:paraId="42B7148B" w14:textId="77777777" w:rsidR="00DD7D94" w:rsidRDefault="00DD7D94" w:rsidP="00DD7D94">
      <w:pPr>
        <w:pStyle w:val="Heading5"/>
      </w:pPr>
      <w:r>
        <w:t>Design Requirements</w:t>
      </w:r>
    </w:p>
    <w:p w14:paraId="049BEB39" w14:textId="77777777" w:rsidR="005961D3" w:rsidRDefault="005961D3" w:rsidP="00CA4A62"/>
    <w:p w14:paraId="6C9B8B33" w14:textId="77777777" w:rsidR="005961D3" w:rsidRDefault="005961D3" w:rsidP="005961D3">
      <w:pPr>
        <w:rPr>
          <w:color w:val="A6A6A6" w:themeColor="background1" w:themeShade="A6"/>
        </w:rPr>
      </w:pPr>
      <w:r>
        <w:rPr>
          <w:color w:val="A6A6A6" w:themeColor="background1" w:themeShade="A6"/>
        </w:rPr>
        <w:t>No Design Requirements specified.</w:t>
      </w:r>
    </w:p>
    <w:p w14:paraId="263804C9" w14:textId="77777777" w:rsidR="00CA4A62" w:rsidRDefault="00CA4A62" w:rsidP="00CA4A62">
      <w:pPr>
        <w:pStyle w:val="Heading4"/>
      </w:pPr>
      <w:r>
        <w:t>Uncategorized Requirements</w:t>
      </w:r>
    </w:p>
    <w:p w14:paraId="4E1C642B" w14:textId="77777777" w:rsidR="005961D3" w:rsidRDefault="005961D3" w:rsidP="00CA4A62"/>
    <w:p w14:paraId="323B9499" w14:textId="77777777" w:rsidR="001F5E54" w:rsidRPr="0017445F" w:rsidRDefault="00AE04B0" w:rsidP="001F5E54">
      <w:pPr>
        <w:pStyle w:val="RERequirement"/>
        <w:shd w:val="clear" w:color="auto" w:fill="F2F2F2" w:themeFill="background1" w:themeFillShade="F2"/>
      </w:pPr>
      <w:r>
        <w:t xml:space="preserve"> Row to Row Communication 1.2</w:t>
      </w:r>
    </w:p>
    <w:p w14:paraId="32C0764B" w14:textId="77777777" w:rsidR="001F5E54" w:rsidRDefault="00AE04B0" w:rsidP="001F5E54">
      <w:pPr>
        <w:rPr>
          <w:rFonts w:cs="Arial"/>
        </w:rPr>
      </w:pPr>
      <w:r>
        <w:rPr>
          <w:rFonts w:cs="Arial"/>
        </w:rPr>
        <w:t>The infotainment system shall allow users to activate the RequestICCStatusChange function.</w:t>
      </w:r>
    </w:p>
    <w:p w14:paraId="1C86E4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8CFFB8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41B8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8B58E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157F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8641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a button to activate/deactivate ICC.</w:t>
            </w:r>
          </w:p>
        </w:tc>
      </w:tr>
      <w:tr w:rsidR="001F5E54" w:rsidRPr="00FD127C" w14:paraId="7AD470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1BD51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AF2E0" w14:textId="77777777" w:rsidR="00CA5241" w:rsidRDefault="00CA5241"/>
        </w:tc>
      </w:tr>
      <w:tr w:rsidR="001F5E54" w:rsidRPr="00FD127C" w14:paraId="230C178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EF217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30A39" w14:textId="77777777" w:rsidR="00CA5241" w:rsidRDefault="00CA5241"/>
        </w:tc>
      </w:tr>
      <w:tr w:rsidR="001F5E54" w:rsidRPr="00FD127C" w14:paraId="6363D7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F07D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4B1B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2AE2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F942A" w14:textId="77777777" w:rsidR="00CA5241" w:rsidRDefault="00CA5241"/>
        </w:tc>
      </w:tr>
      <w:tr w:rsidR="001F5E54" w:rsidRPr="00FD127C" w14:paraId="2828639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054C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1C0B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183C0F" wp14:editId="58C4E836">
                  <wp:extent cx="152400" cy="152400"/>
                  <wp:effectExtent l="0" t="0" r="0" b="0"/>
                  <wp:docPr id="79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C20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84C28C" w14:textId="77777777" w:rsidR="00CA5241" w:rsidRDefault="00CA5241"/>
        </w:tc>
      </w:tr>
      <w:tr w:rsidR="001F5E54" w:rsidRPr="00FD127C" w14:paraId="44AA289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81F69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DEE5E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705A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14BC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952FC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565291" w14:textId="77777777" w:rsidR="00CA5241" w:rsidRDefault="00CA5241"/>
        </w:tc>
      </w:tr>
      <w:tr w:rsidR="001F5E54" w:rsidRPr="00FD127C" w14:paraId="4805D74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E31CBE" w14:textId="77777777" w:rsidR="001F5E54" w:rsidRPr="00FD127C" w:rsidRDefault="00F56C9D"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27C3D"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F51A7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2146B1" w14:textId="77777777" w:rsidR="001F5E54" w:rsidRPr="0017445F" w:rsidRDefault="00AE04B0" w:rsidP="001F5E54">
      <w:pPr>
        <w:pStyle w:val="RERequirement"/>
        <w:shd w:val="clear" w:color="auto" w:fill="F2F2F2" w:themeFill="background1" w:themeFillShade="F2"/>
      </w:pPr>
      <w:r>
        <w:t xml:space="preserve"> Row to Row Communication 1.5</w:t>
      </w:r>
    </w:p>
    <w:p w14:paraId="4EA1C419" w14:textId="77777777" w:rsidR="001F5E54" w:rsidRDefault="00AE04B0" w:rsidP="001F5E54">
      <w:pPr>
        <w:rPr>
          <w:rFonts w:cs="Arial"/>
        </w:rPr>
      </w:pPr>
      <w:r>
        <w:rPr>
          <w:rFonts w:cs="Arial"/>
        </w:rPr>
        <w:t>When VR is activated, the MSS Audio System shall disable the RequestICCStatusChange function and change ICC status to temporarily disabled until the VR session is complete.</w:t>
      </w:r>
    </w:p>
    <w:p w14:paraId="2EECDE1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61C67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08DC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CF4D5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D5AA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B36DE"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Voice Recogniton is activated.</w:t>
            </w:r>
          </w:p>
        </w:tc>
      </w:tr>
      <w:tr w:rsidR="001F5E54" w:rsidRPr="00FD127C" w14:paraId="5B04548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9EAEA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F8028" w14:textId="77777777" w:rsidR="00CA5241" w:rsidRDefault="00CA5241"/>
        </w:tc>
      </w:tr>
      <w:tr w:rsidR="001F5E54" w:rsidRPr="00FD127C" w14:paraId="246633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C6C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5FA0A" w14:textId="77777777" w:rsidR="00CA5241" w:rsidRDefault="00CA5241"/>
        </w:tc>
      </w:tr>
      <w:tr w:rsidR="001F5E54" w:rsidRPr="00FD127C" w14:paraId="242222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3C56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A34B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591B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42AFE" w14:textId="77777777" w:rsidR="00CA5241" w:rsidRDefault="00CA5241"/>
        </w:tc>
      </w:tr>
      <w:tr w:rsidR="001F5E54" w:rsidRPr="00FD127C" w14:paraId="7E2C1E0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D770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BD2D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50D3484" wp14:editId="36A457B6">
                  <wp:extent cx="152400" cy="152400"/>
                  <wp:effectExtent l="0" t="0" r="0" b="0"/>
                  <wp:docPr id="79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505C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6C9F67" w14:textId="77777777" w:rsidR="00CA5241" w:rsidRDefault="00CA5241"/>
        </w:tc>
      </w:tr>
      <w:tr w:rsidR="001F5E54" w:rsidRPr="00FD127C" w14:paraId="3C7277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852F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E4EED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C28E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A98AD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4150F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CC30A2" w14:textId="77777777" w:rsidR="00CA5241" w:rsidRDefault="00CA5241"/>
        </w:tc>
      </w:tr>
      <w:tr w:rsidR="001F5E54" w:rsidRPr="00FD127C" w14:paraId="0D5E067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7112A7" w14:textId="77777777" w:rsidR="001F5E54" w:rsidRPr="00FD127C" w:rsidRDefault="00F56C9D"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E554E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F7F42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29A5BD" w14:textId="77777777" w:rsidR="001F5E54" w:rsidRPr="0017445F" w:rsidRDefault="00AE04B0" w:rsidP="001F5E54">
      <w:pPr>
        <w:pStyle w:val="RERequirement"/>
        <w:shd w:val="clear" w:color="auto" w:fill="F2F2F2" w:themeFill="background1" w:themeFillShade="F2"/>
      </w:pPr>
      <w:r>
        <w:t xml:space="preserve"> Row to Row Communication 1.6</w:t>
      </w:r>
    </w:p>
    <w:p w14:paraId="37C84690" w14:textId="77777777" w:rsidR="001F5E54" w:rsidRDefault="00AE04B0" w:rsidP="001F5E54">
      <w:pPr>
        <w:rPr>
          <w:rFonts w:cs="Arial"/>
        </w:rPr>
      </w:pPr>
      <w:r>
        <w:rPr>
          <w:rFonts w:cs="Arial"/>
        </w:rPr>
        <w:t>When the RequestCAStatusChange function is used to activate CA, the MSS Audio System shall disable the RequestICCStatusChange function and make ICC status inactive until the CA session is completed.</w:t>
      </w:r>
    </w:p>
    <w:p w14:paraId="1947C26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43E81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F8C25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8EDEB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C3A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4347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CA is activated.</w:t>
            </w:r>
          </w:p>
        </w:tc>
      </w:tr>
      <w:tr w:rsidR="001F5E54" w:rsidRPr="00FD127C" w14:paraId="441D99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4532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5BF6E" w14:textId="77777777" w:rsidR="00CA5241" w:rsidRDefault="00CA5241"/>
        </w:tc>
      </w:tr>
      <w:tr w:rsidR="001F5E54" w:rsidRPr="00FD127C" w14:paraId="6A31BAA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2F85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DAEA5" w14:textId="77777777" w:rsidR="00CA5241" w:rsidRDefault="00CA5241"/>
        </w:tc>
      </w:tr>
      <w:tr w:rsidR="001F5E54" w:rsidRPr="00FD127C" w14:paraId="0AE1D81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D2297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D14F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6B23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3F9270" w14:textId="77777777" w:rsidR="00CA5241" w:rsidRDefault="00CA5241"/>
        </w:tc>
      </w:tr>
      <w:tr w:rsidR="001F5E54" w:rsidRPr="00FD127C" w14:paraId="05D3AA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A9D9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EC005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9C5BDF4" wp14:editId="12151581">
                  <wp:extent cx="152400" cy="152400"/>
                  <wp:effectExtent l="0" t="0" r="0" b="0"/>
                  <wp:docPr id="79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D6180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65434C" w14:textId="77777777" w:rsidR="00CA5241" w:rsidRDefault="00CA5241"/>
        </w:tc>
      </w:tr>
      <w:tr w:rsidR="001F5E54" w:rsidRPr="00FD127C" w14:paraId="0DBAC92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5AB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471C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EB5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3CAC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833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72532" w14:textId="77777777" w:rsidR="00CA5241" w:rsidRDefault="00CA5241"/>
        </w:tc>
      </w:tr>
      <w:tr w:rsidR="001F5E54" w:rsidRPr="00FD127C" w14:paraId="42937E4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C3BCC7" w14:textId="77777777" w:rsidR="001F5E54" w:rsidRPr="00FD127C" w:rsidRDefault="00F56C9D"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DEF7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47910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5F4CBF" w14:textId="77777777" w:rsidR="001F5E54" w:rsidRPr="0017445F" w:rsidRDefault="00AE04B0" w:rsidP="001F5E54">
      <w:pPr>
        <w:pStyle w:val="RERequirement"/>
        <w:shd w:val="clear" w:color="auto" w:fill="F2F2F2" w:themeFill="background1" w:themeFillShade="F2"/>
      </w:pPr>
      <w:r>
        <w:t xml:space="preserve"> Row to Row Communication 1.7</w:t>
      </w:r>
    </w:p>
    <w:p w14:paraId="760FF9A6" w14:textId="77777777" w:rsidR="001F5E54" w:rsidRDefault="00AE04B0" w:rsidP="001F5E54">
      <w:pPr>
        <w:rPr>
          <w:rFonts w:cs="Arial"/>
        </w:rPr>
      </w:pPr>
      <w:r>
        <w:rPr>
          <w:rFonts w:cs="Arial"/>
        </w:rPr>
        <w:t>When a user activates the RequestCall function, the MSS Audio System shall disable the RequestICCStatusChange function and make the ICC status inactive until the phone call is completed.</w:t>
      </w:r>
    </w:p>
    <w:p w14:paraId="5DE9535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E336AD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ED1C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333B0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7350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AA68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will be turned off when a phone call is taken,</w:t>
            </w:r>
          </w:p>
        </w:tc>
      </w:tr>
      <w:tr w:rsidR="001F5E54" w:rsidRPr="00FD127C" w14:paraId="29BA8C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2C34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A389D" w14:textId="77777777" w:rsidR="00CA5241" w:rsidRDefault="00CA5241"/>
        </w:tc>
      </w:tr>
      <w:tr w:rsidR="001F5E54" w:rsidRPr="00FD127C" w14:paraId="57E5F1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BBE6F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9846ED" w14:textId="77777777" w:rsidR="00CA5241" w:rsidRDefault="00CA5241"/>
        </w:tc>
      </w:tr>
      <w:tr w:rsidR="001F5E54" w:rsidRPr="00FD127C" w14:paraId="521FAF4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F47B7" w14:textId="77777777"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F061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A91BD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9EA4A9" w14:textId="77777777" w:rsidR="00CA5241" w:rsidRDefault="00CA5241"/>
        </w:tc>
      </w:tr>
      <w:tr w:rsidR="001F5E54" w:rsidRPr="00FD127C" w14:paraId="699330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30B8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D4B3A"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DE6C3DD" wp14:editId="28F4D27F">
                  <wp:extent cx="152400" cy="152400"/>
                  <wp:effectExtent l="0" t="0" r="0" b="0"/>
                  <wp:docPr id="79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BB11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64C20" w14:textId="77777777" w:rsidR="00CA5241" w:rsidRDefault="00CA5241"/>
        </w:tc>
      </w:tr>
      <w:tr w:rsidR="001F5E54" w:rsidRPr="00FD127C" w14:paraId="4A00B5D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5820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7A6DC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27BA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F9CE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20F2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5AF89E" w14:textId="77777777" w:rsidR="00CA5241" w:rsidRDefault="00CA5241"/>
        </w:tc>
      </w:tr>
      <w:tr w:rsidR="001F5E54" w:rsidRPr="00FD127C" w14:paraId="5E123C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4DD1DA" w14:textId="77777777" w:rsidR="001F5E54" w:rsidRPr="00FD127C" w:rsidRDefault="00F56C9D"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8679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2C06E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9CD175" w14:textId="77777777" w:rsidR="001F5E54" w:rsidRPr="0017445F" w:rsidRDefault="00AE04B0" w:rsidP="001F5E54">
      <w:pPr>
        <w:pStyle w:val="RERequirement"/>
        <w:shd w:val="clear" w:color="auto" w:fill="F2F2F2" w:themeFill="background1" w:themeFillShade="F2"/>
      </w:pPr>
      <w:r>
        <w:t xml:space="preserve"> Row to Row Communication 1.9</w:t>
      </w:r>
    </w:p>
    <w:p w14:paraId="271C80A6" w14:textId="77777777" w:rsidR="001F5E54" w:rsidRDefault="00AE04B0" w:rsidP="001F5E54">
      <w:pPr>
        <w:rPr>
          <w:rFonts w:cs="Arial"/>
        </w:rPr>
      </w:pPr>
      <w:r>
        <w:rPr>
          <w:rFonts w:cs="Arial"/>
        </w:rPr>
        <w:t>When a passenger activates the RequestICCStatusChange function to activate ICC via URC, the MSS Audio System shall prompt the driver for the activation on the HMI System.</w:t>
      </w:r>
    </w:p>
    <w:p w14:paraId="0B801F9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5AC17A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9DCE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A82706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35E8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ED94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needs to be alerted if a passenger activates ICC</w:t>
            </w:r>
          </w:p>
        </w:tc>
      </w:tr>
      <w:tr w:rsidR="001F5E54" w:rsidRPr="00FD127C" w14:paraId="5C28A9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E0F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93EBE" w14:textId="77777777" w:rsidR="00CA5241" w:rsidRDefault="00CA5241"/>
        </w:tc>
      </w:tr>
      <w:tr w:rsidR="001F5E54" w:rsidRPr="00FD127C" w14:paraId="74F5DEF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03A3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5E8F0" w14:textId="77777777" w:rsidR="00CA5241" w:rsidRDefault="00CA5241"/>
        </w:tc>
      </w:tr>
      <w:tr w:rsidR="001F5E54" w:rsidRPr="00FD127C" w14:paraId="7AF447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77377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6D8B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04EF8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66AC7F" w14:textId="77777777" w:rsidR="00CA5241" w:rsidRDefault="00CA5241"/>
        </w:tc>
      </w:tr>
      <w:tr w:rsidR="001F5E54" w:rsidRPr="00FD127C" w14:paraId="639632E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4D86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F6727"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33C2A7A" wp14:editId="46366A14">
                  <wp:extent cx="152400" cy="152400"/>
                  <wp:effectExtent l="0" t="0" r="0" b="0"/>
                  <wp:docPr id="79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MUCReq_015 Occupant Override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4F45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DCDA0" w14:textId="77777777" w:rsidR="00CA5241" w:rsidRDefault="00CA5241"/>
        </w:tc>
      </w:tr>
      <w:tr w:rsidR="001F5E54" w:rsidRPr="00FD127C" w14:paraId="6835A56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B1E6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3A63D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15ADD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BC0F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5A63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27069F" w14:textId="77777777" w:rsidR="00CA5241" w:rsidRDefault="00CA5241"/>
        </w:tc>
      </w:tr>
      <w:tr w:rsidR="001F5E54" w:rsidRPr="00FD127C" w14:paraId="57AD0D6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18321E" w14:textId="77777777" w:rsidR="001F5E54" w:rsidRPr="00FD127C" w:rsidRDefault="00F56C9D" w:rsidP="00A84EEF">
            <w:pPr>
              <w:rPr>
                <w:rFonts w:cs="Arial"/>
                <w:bCs/>
                <w:color w:val="808080" w:themeColor="background1" w:themeShade="80"/>
                <w:sz w:val="16"/>
                <w:szCs w:val="14"/>
              </w:rPr>
            </w:pPr>
            <w:hyperlink r:id="rId1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479BD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32532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4E73900" w14:textId="77777777" w:rsidR="001F5E54" w:rsidRPr="0017445F" w:rsidRDefault="00AE04B0" w:rsidP="001F5E54">
      <w:pPr>
        <w:pStyle w:val="RERequirement"/>
        <w:shd w:val="clear" w:color="auto" w:fill="F2F2F2" w:themeFill="background1" w:themeFillShade="F2"/>
      </w:pPr>
      <w:r>
        <w:t xml:space="preserve"> Row to Row Communication 1.3</w:t>
      </w:r>
    </w:p>
    <w:p w14:paraId="55828B04" w14:textId="77777777" w:rsidR="001F5E54" w:rsidRDefault="00AE04B0" w:rsidP="001F5E54">
      <w:pPr>
        <w:rPr>
          <w:rFonts w:cs="Arial"/>
        </w:rPr>
      </w:pPr>
      <w:r>
        <w:rPr>
          <w:rFonts w:cs="Arial"/>
        </w:rPr>
        <w:t>The MSS Audio System shall store the In-Car Communication status between infotainment system cycles.</w:t>
      </w:r>
    </w:p>
    <w:p w14:paraId="0C1C066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853037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D564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E32635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B88569"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2C1D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status shall be saved between drive sessions.</w:t>
            </w:r>
          </w:p>
        </w:tc>
      </w:tr>
      <w:tr w:rsidR="001F5E54" w:rsidRPr="00FD127C" w14:paraId="7260FF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1ACAF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939F3" w14:textId="77777777" w:rsidR="00CA5241" w:rsidRDefault="00CA5241"/>
        </w:tc>
      </w:tr>
      <w:tr w:rsidR="001F5E54" w:rsidRPr="00FD127C" w14:paraId="257B99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33AB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00A64" w14:textId="77777777" w:rsidR="00CA5241" w:rsidRDefault="00CA5241"/>
        </w:tc>
      </w:tr>
      <w:tr w:rsidR="001F5E54" w:rsidRPr="00FD127C" w14:paraId="614BA7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E40F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9F325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5A77E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62239" w14:textId="77777777" w:rsidR="00CA5241" w:rsidRDefault="00CA5241"/>
        </w:tc>
      </w:tr>
      <w:tr w:rsidR="001F5E54" w:rsidRPr="00FD127C" w14:paraId="155633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A3A1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3F24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090605A" wp14:editId="2DCD236E">
                  <wp:extent cx="152400" cy="152400"/>
                  <wp:effectExtent l="0" t="0" r="0" b="0"/>
                  <wp:docPr id="80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1764A"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3C415" w14:textId="77777777" w:rsidR="00CA5241" w:rsidRDefault="00CA5241"/>
        </w:tc>
      </w:tr>
      <w:tr w:rsidR="001F5E54" w:rsidRPr="00FD127C" w14:paraId="46B5677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8B4A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37506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150C57"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87159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52F26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294E80" w14:textId="77777777" w:rsidR="00CA5241" w:rsidRDefault="00CA5241"/>
        </w:tc>
      </w:tr>
      <w:tr w:rsidR="001F5E54" w:rsidRPr="00FD127C" w14:paraId="1A61F7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4FB180" w14:textId="77777777" w:rsidR="001F5E54" w:rsidRPr="00FD127C" w:rsidRDefault="00F56C9D" w:rsidP="00A84EEF">
            <w:pPr>
              <w:rPr>
                <w:rFonts w:cs="Arial"/>
                <w:bCs/>
                <w:color w:val="808080" w:themeColor="background1" w:themeShade="80"/>
                <w:sz w:val="16"/>
                <w:szCs w:val="14"/>
              </w:rPr>
            </w:pPr>
            <w:hyperlink r:id="rId1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950D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F440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B6A1222" w14:textId="77777777" w:rsidR="000D7866" w:rsidRPr="00E47D48" w:rsidRDefault="000D7866" w:rsidP="00E47D48">
      <w:pPr>
        <w:rPr>
          <w:color w:val="FF0000"/>
        </w:rPr>
      </w:pPr>
    </w:p>
    <w:p w14:paraId="6F468195" w14:textId="77777777" w:rsidR="009C1EEC" w:rsidRDefault="000D732E" w:rsidP="0061324D">
      <w:pPr>
        <w:pStyle w:val="Heading2"/>
        <w:numPr>
          <w:ilvl w:val="1"/>
          <w:numId w:val="4"/>
        </w:numPr>
      </w:pPr>
      <w:r>
        <w:t xml:space="preserve">Logical Function </w:t>
      </w:r>
      <w:r>
        <w:rPr>
          <w:noProof/>
        </w:rPr>
        <w:drawing>
          <wp:inline distT="0" distB="0" distL="0" distR="0" wp14:anchorId="31D4F86C" wp14:editId="524B0952">
            <wp:extent cx="152400" cy="152400"/>
            <wp:effectExtent l="0" t="0" r="0" b="0"/>
            <wp:docPr id="802"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6" w:name="_a5af672d29a878c5b9ed42f07212801e"/>
      <w:r w:rsidR="008E73AE">
        <w:t>Route Audio</w:t>
      </w:r>
      <w:bookmarkEnd w:id="186"/>
    </w:p>
    <w:p w14:paraId="7EE62C28" w14:textId="77777777" w:rsidR="0061785D" w:rsidRDefault="0061785D" w:rsidP="00783BCF">
      <w:pPr>
        <w:pStyle w:val="Heading3"/>
      </w:pPr>
      <w:r>
        <w:t xml:space="preserve">Function </w:t>
      </w:r>
      <w:r w:rsidR="00283752">
        <w:t>Overview</w:t>
      </w:r>
    </w:p>
    <w:p w14:paraId="5F39049F" w14:textId="77777777" w:rsidR="00427220" w:rsidRDefault="000D732E" w:rsidP="00427220">
      <w:pPr>
        <w:pStyle w:val="Heading4"/>
      </w:pPr>
      <w:r>
        <w:t xml:space="preserve">Function </w:t>
      </w:r>
      <w:r w:rsidR="00283752">
        <w:t>Description</w:t>
      </w:r>
    </w:p>
    <w:p w14:paraId="29733EF9" w14:textId="77777777" w:rsidR="00794B45" w:rsidRDefault="00794B45" w:rsidP="009C1EEC">
      <w:pPr>
        <w:contextualSpacing/>
      </w:pPr>
    </w:p>
    <w:p w14:paraId="4543AFEC" w14:textId="77777777" w:rsidR="00AC0C92" w:rsidRDefault="00AC0C92" w:rsidP="009C1EEC">
      <w:pPr>
        <w:contextualSpacing/>
      </w:pPr>
      <w:r>
        <w:t>Function is allocated to:</w:t>
      </w:r>
    </w:p>
    <w:p w14:paraId="50C0C5ED" w14:textId="77777777" w:rsidR="00AC0C92" w:rsidRDefault="00604AF5" w:rsidP="0061324D">
      <w:pPr>
        <w:pStyle w:val="ListParagraph"/>
        <w:numPr>
          <w:ilvl w:val="0"/>
          <w:numId w:val="13"/>
        </w:numPr>
        <w:contextualSpacing/>
      </w:pPr>
      <w:r>
        <w:rPr>
          <w:noProof/>
        </w:rPr>
        <w:drawing>
          <wp:inline distT="0" distB="0" distL="0" distR="0" wp14:anchorId="23B17093" wp14:editId="69386C73">
            <wp:extent cx="152400" cy="152400"/>
            <wp:effectExtent l="0" t="0" r="0" b="0"/>
            <wp:docPr id="80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0E760319" w14:textId="77777777" w:rsidR="00AC0C92" w:rsidRDefault="00604AF5" w:rsidP="0061324D">
      <w:pPr>
        <w:pStyle w:val="ListParagraph"/>
        <w:numPr>
          <w:ilvl w:val="0"/>
          <w:numId w:val="13"/>
        </w:numPr>
        <w:contextualSpacing/>
      </w:pPr>
      <w:r>
        <w:rPr>
          <w:noProof/>
        </w:rPr>
        <w:drawing>
          <wp:inline distT="0" distB="0" distL="0" distR="0" wp14:anchorId="34A568B2" wp14:editId="48AE443D">
            <wp:extent cx="152400" cy="152400"/>
            <wp:effectExtent l="0" t="0" r="0" b="0"/>
            <wp:docPr id="806" name="Picture -961983731.jpg" descr="-96198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961983731.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Route Audio</w:t>
      </w:r>
      <w:r>
        <w:t xml:space="preserve"> &lt;&lt;Logical&gt;&gt;</w:t>
      </w:r>
    </w:p>
    <w:p w14:paraId="60617C12" w14:textId="77777777" w:rsidR="00794B45" w:rsidRDefault="00794B45" w:rsidP="009C1EEC">
      <w:pPr>
        <w:contextualSpacing/>
      </w:pPr>
    </w:p>
    <w:p w14:paraId="16E19BE7" w14:textId="77777777" w:rsidR="009C1EEC" w:rsidRDefault="009C1EEC" w:rsidP="009C1EEC">
      <w:pPr>
        <w:contextualSpacing/>
      </w:pPr>
      <w:r w:rsidRPr="00A554C4">
        <w:t>MSS Function responsible for Routing Media to specific speakers/seats</w:t>
      </w:r>
    </w:p>
    <w:p w14:paraId="6826ACD4" w14:textId="77777777" w:rsidR="00282E2C" w:rsidRDefault="000D732E" w:rsidP="00FD32A2">
      <w:pPr>
        <w:pStyle w:val="Heading4"/>
      </w:pPr>
      <w:r>
        <w:t xml:space="preserve">Function </w:t>
      </w:r>
      <w:r w:rsidR="00282E2C">
        <w:t>Variants</w:t>
      </w:r>
    </w:p>
    <w:p w14:paraId="2EC13EE6" w14:textId="77777777" w:rsidR="00282E2C" w:rsidRDefault="00282E2C" w:rsidP="00282E2C"/>
    <w:p w14:paraId="4696B706"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59D85BBF" w14:textId="77777777" w:rsidTr="00EB7D77">
        <w:trPr>
          <w:trHeight w:val="314"/>
        </w:trPr>
        <w:tc>
          <w:tcPr>
            <w:tcW w:w="2523" w:type="dxa"/>
            <w:shd w:val="clear" w:color="auto" w:fill="D9D9D9" w:themeFill="background1" w:themeFillShade="D9"/>
          </w:tcPr>
          <w:p w14:paraId="1EF8473C"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35D18B69"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42DE00FA"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6F484F9B" w14:textId="77777777" w:rsidTr="00EB7D77">
        <w:trPr>
          <w:trHeight w:val="198"/>
        </w:trPr>
        <w:tc>
          <w:tcPr>
            <w:tcW w:w="2523" w:type="dxa"/>
          </w:tcPr>
          <w:p w14:paraId="5C44A1ED"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5004DE62" w14:textId="77777777" w:rsidR="000D732E" w:rsidRPr="009E3B7C" w:rsidRDefault="000D732E" w:rsidP="00EB7D77">
            <w:pPr>
              <w:overflowPunct/>
              <w:autoSpaceDE/>
              <w:autoSpaceDN/>
              <w:adjustRightInd/>
              <w:textAlignment w:val="center"/>
              <w:rPr>
                <w:rFonts w:cs="Arial"/>
              </w:rPr>
            </w:pPr>
          </w:p>
        </w:tc>
        <w:tc>
          <w:tcPr>
            <w:tcW w:w="2551" w:type="dxa"/>
          </w:tcPr>
          <w:p w14:paraId="65D434E9" w14:textId="77777777" w:rsidR="000D732E" w:rsidRDefault="000D732E" w:rsidP="00EB7D77">
            <w:pPr>
              <w:rPr>
                <w:rFonts w:cs="Arial"/>
                <w:lang w:val="en-GB"/>
              </w:rPr>
            </w:pPr>
            <w:r>
              <w:rPr>
                <w:rFonts w:cs="Arial"/>
                <w:lang w:val="en-GB"/>
              </w:rPr>
              <w:t xml:space="preserve">e.g. ExtLightTechnology = LED </w:t>
            </w:r>
          </w:p>
          <w:p w14:paraId="18FEAA49" w14:textId="77777777" w:rsidR="000D732E" w:rsidRDefault="000D732E" w:rsidP="00EB7D77">
            <w:pPr>
              <w:rPr>
                <w:rFonts w:cs="Arial"/>
                <w:lang w:val="en-GB"/>
              </w:rPr>
            </w:pPr>
            <w:r>
              <w:rPr>
                <w:rFonts w:cs="Arial"/>
                <w:lang w:val="en-GB"/>
              </w:rPr>
              <w:t>OR</w:t>
            </w:r>
          </w:p>
          <w:p w14:paraId="7CD76B9D" w14:textId="77777777" w:rsidR="000D732E" w:rsidRPr="005A344A" w:rsidRDefault="000D732E" w:rsidP="00EB7D77">
            <w:pPr>
              <w:rPr>
                <w:rFonts w:cs="Arial"/>
                <w:lang w:val="en-GB"/>
              </w:rPr>
            </w:pPr>
            <w:r>
              <w:rPr>
                <w:rFonts w:cs="Arial"/>
                <w:lang w:val="en-GB"/>
              </w:rPr>
              <w:t>ExtLightTechnology = Xenon</w:t>
            </w:r>
          </w:p>
        </w:tc>
      </w:tr>
    </w:tbl>
    <w:p w14:paraId="4422EAF7" w14:textId="77777777" w:rsidR="000D732E" w:rsidRPr="005067FC" w:rsidRDefault="000D732E" w:rsidP="00282E2C">
      <w:pPr>
        <w:rPr>
          <w:i/>
          <w:color w:val="A6A6A6" w:themeColor="background1" w:themeShade="A6"/>
        </w:rPr>
      </w:pPr>
    </w:p>
    <w:p w14:paraId="0A9CD0BD" w14:textId="77777777" w:rsidR="00427220" w:rsidRDefault="00427220" w:rsidP="00FD32A2">
      <w:pPr>
        <w:pStyle w:val="Heading4"/>
      </w:pPr>
      <w:r>
        <w:t>Input Requirements</w:t>
      </w:r>
      <w:r w:rsidR="000D732E">
        <w:t>/Documents</w:t>
      </w:r>
    </w:p>
    <w:p w14:paraId="3D008F51"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5BBE7698" w14:textId="77777777" w:rsidTr="00656A21">
        <w:trPr>
          <w:trHeight w:val="20"/>
        </w:trPr>
        <w:tc>
          <w:tcPr>
            <w:tcW w:w="1561" w:type="dxa"/>
            <w:shd w:val="clear" w:color="auto" w:fill="D9D9D9" w:themeFill="background1" w:themeFillShade="D9"/>
          </w:tcPr>
          <w:p w14:paraId="5986FA27" w14:textId="77777777" w:rsidR="000D732E" w:rsidRPr="00054A51" w:rsidRDefault="000D732E" w:rsidP="00EB7D77">
            <w:pPr>
              <w:rPr>
                <w:rFonts w:ascii="Helvetica" w:hAnsi="Helvetica" w:cs="Helvetica"/>
                <w:b/>
              </w:rPr>
            </w:pPr>
            <w:r w:rsidRPr="00054A51">
              <w:rPr>
                <w:rFonts w:ascii="Helvetica" w:hAnsi="Helvetica" w:cs="Helvetica"/>
                <w:b/>
              </w:rPr>
              <w:lastRenderedPageBreak/>
              <w:t>Reference</w:t>
            </w:r>
          </w:p>
          <w:p w14:paraId="2A37A14E" w14:textId="77777777" w:rsidR="000D732E" w:rsidRDefault="000D732E" w:rsidP="00EB7D77">
            <w:pPr>
              <w:rPr>
                <w:rFonts w:ascii="Helvetica" w:hAnsi="Helvetica" w:cs="Helvetica"/>
                <w:sz w:val="16"/>
              </w:rPr>
            </w:pPr>
          </w:p>
          <w:p w14:paraId="3333FFD5"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CEA67B1" w14:textId="77777777" w:rsidR="000D732E" w:rsidRPr="007C20FA" w:rsidRDefault="000D732E" w:rsidP="00EB7D77">
            <w:pPr>
              <w:rPr>
                <w:rFonts w:ascii="Helvetica" w:hAnsi="Helvetica" w:cs="Helvetica"/>
                <w:b/>
              </w:rPr>
            </w:pPr>
            <w:r>
              <w:rPr>
                <w:rFonts w:ascii="Helvetica" w:hAnsi="Helvetica" w:cs="Helvetica"/>
                <w:b/>
              </w:rPr>
              <w:t>Section/Requirement</w:t>
            </w:r>
          </w:p>
        </w:tc>
        <w:tc>
          <w:tcPr>
            <w:tcW w:w="2694" w:type="dxa"/>
            <w:shd w:val="clear" w:color="auto" w:fill="D9D9D9" w:themeFill="background1" w:themeFillShade="D9"/>
          </w:tcPr>
          <w:p w14:paraId="7798DEEB"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3EACD3AF" w14:textId="77777777" w:rsidR="000D732E" w:rsidRDefault="000D732E" w:rsidP="00EB7D77">
            <w:pPr>
              <w:rPr>
                <w:rFonts w:ascii="Helvetica" w:hAnsi="Helvetica" w:cs="Helvetica"/>
                <w:b/>
              </w:rPr>
            </w:pPr>
            <w:r>
              <w:rPr>
                <w:rFonts w:ascii="Helvetica" w:hAnsi="Helvetica" w:cs="Helvetica"/>
                <w:b/>
              </w:rPr>
              <w:t>Derived Requirement</w:t>
            </w:r>
          </w:p>
          <w:p w14:paraId="0741B339" w14:textId="77777777" w:rsidR="000D732E" w:rsidRDefault="000D732E" w:rsidP="00EB7D77">
            <w:pPr>
              <w:rPr>
                <w:rFonts w:ascii="Helvetica" w:hAnsi="Helvetica" w:cs="Helvetica"/>
                <w:sz w:val="16"/>
              </w:rPr>
            </w:pPr>
          </w:p>
          <w:p w14:paraId="7E855297"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74F041AE" w14:textId="77777777" w:rsidTr="00656A21">
        <w:trPr>
          <w:trHeight w:val="20"/>
        </w:trPr>
        <w:tc>
          <w:tcPr>
            <w:tcW w:w="10211" w:type="dxa"/>
            <w:gridSpan w:val="4"/>
            <w:shd w:val="clear" w:color="auto" w:fill="F2F2F2" w:themeFill="background1" w:themeFillShade="F2"/>
          </w:tcPr>
          <w:p w14:paraId="34D89C48" w14:textId="77777777" w:rsidR="000D732E" w:rsidRDefault="000D732E" w:rsidP="00EB7D77">
            <w:pPr>
              <w:rPr>
                <w:rFonts w:ascii="Helvetica" w:hAnsi="Helvetica" w:cs="Helvetica"/>
                <w:b/>
              </w:rPr>
            </w:pPr>
            <w:r>
              <w:rPr>
                <w:rFonts w:ascii="Helvetica" w:hAnsi="Helvetica" w:cs="Helvetica"/>
                <w:b/>
              </w:rPr>
              <w:t>Feature Requirements</w:t>
            </w:r>
          </w:p>
        </w:tc>
      </w:tr>
      <w:tr w:rsidR="000D732E" w:rsidRPr="007C20FA" w14:paraId="2A7755CC" w14:textId="77777777" w:rsidTr="00656A21">
        <w:trPr>
          <w:trHeight w:val="20"/>
        </w:trPr>
        <w:tc>
          <w:tcPr>
            <w:tcW w:w="1561" w:type="dxa"/>
          </w:tcPr>
          <w:p w14:paraId="4014B403" w14:textId="77777777" w:rsidR="000D732E" w:rsidRPr="00D410AE" w:rsidRDefault="000D732E" w:rsidP="00EB7D77">
            <w:pPr>
              <w:rPr>
                <w:rFonts w:cs="Arial"/>
              </w:rPr>
            </w:pPr>
          </w:p>
        </w:tc>
        <w:tc>
          <w:tcPr>
            <w:tcW w:w="2694" w:type="dxa"/>
          </w:tcPr>
          <w:p w14:paraId="754A9E0B" w14:textId="77777777" w:rsidR="000D732E" w:rsidRDefault="000D732E" w:rsidP="00EB7D77">
            <w:pPr>
              <w:rPr>
                <w:rFonts w:cs="Arial"/>
              </w:rPr>
            </w:pPr>
            <w:r>
              <w:rPr>
                <w:rFonts w:cs="Arial"/>
              </w:rPr>
              <w:t>&lt;Example:</w:t>
            </w:r>
          </w:p>
          <w:p w14:paraId="4A9E0CB9" w14:textId="77777777" w:rsidR="000D732E" w:rsidRPr="00D410AE" w:rsidRDefault="000D732E" w:rsidP="00EB7D77">
            <w:pPr>
              <w:rPr>
                <w:rFonts w:cs="Arial"/>
              </w:rPr>
            </w:pPr>
            <w:r>
              <w:rPr>
                <w:rFonts w:cs="Arial"/>
              </w:rPr>
              <w:t>id + title of relevant Feature Docs&gt;</w:t>
            </w:r>
          </w:p>
        </w:tc>
        <w:tc>
          <w:tcPr>
            <w:tcW w:w="2694" w:type="dxa"/>
          </w:tcPr>
          <w:p w14:paraId="2C5AF172" w14:textId="77777777" w:rsidR="000D732E" w:rsidRPr="00D410AE" w:rsidRDefault="000D732E" w:rsidP="00EB7D77">
            <w:pPr>
              <w:rPr>
                <w:rFonts w:cs="Arial"/>
              </w:rPr>
            </w:pPr>
            <w:r>
              <w:rPr>
                <w:rFonts w:cs="Arial"/>
              </w:rPr>
              <w:t>&lt;Example: “Requirements of Feature …”&gt;</w:t>
            </w:r>
          </w:p>
        </w:tc>
        <w:tc>
          <w:tcPr>
            <w:tcW w:w="3262" w:type="dxa"/>
          </w:tcPr>
          <w:p w14:paraId="37ED6CE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68"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61201AEE" w14:textId="77777777" w:rsidTr="00656A21">
        <w:trPr>
          <w:trHeight w:val="20"/>
        </w:trPr>
        <w:tc>
          <w:tcPr>
            <w:tcW w:w="1561" w:type="dxa"/>
          </w:tcPr>
          <w:p w14:paraId="3F234D53" w14:textId="77777777" w:rsidR="000D732E" w:rsidRPr="00D410AE" w:rsidRDefault="000D732E" w:rsidP="00EB7D77">
            <w:pPr>
              <w:rPr>
                <w:rFonts w:cs="Arial"/>
              </w:rPr>
            </w:pPr>
          </w:p>
        </w:tc>
        <w:tc>
          <w:tcPr>
            <w:tcW w:w="2694" w:type="dxa"/>
          </w:tcPr>
          <w:p w14:paraId="485A374D" w14:textId="77777777" w:rsidR="000D732E" w:rsidRDefault="000D732E" w:rsidP="00EB7D77">
            <w:pPr>
              <w:rPr>
                <w:rFonts w:cs="Arial"/>
              </w:rPr>
            </w:pPr>
          </w:p>
        </w:tc>
        <w:tc>
          <w:tcPr>
            <w:tcW w:w="2694" w:type="dxa"/>
          </w:tcPr>
          <w:p w14:paraId="4808701F" w14:textId="77777777" w:rsidR="000D732E" w:rsidRDefault="000D732E" w:rsidP="00EB7D77">
            <w:pPr>
              <w:rPr>
                <w:rFonts w:cs="Arial"/>
              </w:rPr>
            </w:pPr>
          </w:p>
        </w:tc>
        <w:tc>
          <w:tcPr>
            <w:tcW w:w="3262" w:type="dxa"/>
          </w:tcPr>
          <w:p w14:paraId="06C2255D" w14:textId="77777777" w:rsidR="000D732E" w:rsidRDefault="000D732E" w:rsidP="00EB7D77">
            <w:pPr>
              <w:rPr>
                <w:rFonts w:cs="Arial"/>
              </w:rPr>
            </w:pPr>
          </w:p>
        </w:tc>
      </w:tr>
      <w:tr w:rsidR="000D732E" w:rsidRPr="007C20FA" w14:paraId="0A71BCC0" w14:textId="77777777" w:rsidTr="00656A21">
        <w:trPr>
          <w:trHeight w:val="20"/>
        </w:trPr>
        <w:tc>
          <w:tcPr>
            <w:tcW w:w="10211" w:type="dxa"/>
            <w:gridSpan w:val="4"/>
            <w:shd w:val="clear" w:color="auto" w:fill="F2F2F2" w:themeFill="background1" w:themeFillShade="F2"/>
          </w:tcPr>
          <w:p w14:paraId="27B5F481"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2CC5A20F" w14:textId="77777777" w:rsidTr="00656A21">
        <w:trPr>
          <w:trHeight w:val="20"/>
        </w:trPr>
        <w:tc>
          <w:tcPr>
            <w:tcW w:w="1561" w:type="dxa"/>
          </w:tcPr>
          <w:p w14:paraId="4862DAF4" w14:textId="77777777" w:rsidR="000D732E" w:rsidRPr="00D410AE" w:rsidRDefault="000D732E" w:rsidP="00EB7D77">
            <w:pPr>
              <w:rPr>
                <w:rFonts w:cs="Arial"/>
              </w:rPr>
            </w:pPr>
          </w:p>
        </w:tc>
        <w:tc>
          <w:tcPr>
            <w:tcW w:w="2694" w:type="dxa"/>
          </w:tcPr>
          <w:p w14:paraId="1376AE3E" w14:textId="77777777" w:rsidR="000D732E" w:rsidRPr="00D410AE" w:rsidRDefault="000D732E" w:rsidP="00EB7D77">
            <w:pPr>
              <w:rPr>
                <w:rFonts w:cs="Arial"/>
              </w:rPr>
            </w:pPr>
            <w:r>
              <w:rPr>
                <w:rFonts w:cs="Arial"/>
              </w:rPr>
              <w:t>&lt;Example: some SDS (requirement)&gt;</w:t>
            </w:r>
          </w:p>
        </w:tc>
        <w:tc>
          <w:tcPr>
            <w:tcW w:w="2694" w:type="dxa"/>
          </w:tcPr>
          <w:p w14:paraId="4B072DB4" w14:textId="77777777" w:rsidR="000D732E" w:rsidRPr="00D410AE" w:rsidRDefault="000D732E" w:rsidP="00EB7D77">
            <w:pPr>
              <w:rPr>
                <w:rFonts w:cs="Arial"/>
              </w:rPr>
            </w:pPr>
          </w:p>
        </w:tc>
        <w:tc>
          <w:tcPr>
            <w:tcW w:w="3262" w:type="dxa"/>
          </w:tcPr>
          <w:p w14:paraId="6D714088" w14:textId="77777777" w:rsidR="000D732E" w:rsidRDefault="000D732E" w:rsidP="00EB7D77">
            <w:pPr>
              <w:rPr>
                <w:rFonts w:cs="Arial"/>
              </w:rPr>
            </w:pPr>
          </w:p>
        </w:tc>
      </w:tr>
      <w:tr w:rsidR="000D732E" w:rsidRPr="007C20FA" w14:paraId="200F8B3D" w14:textId="77777777" w:rsidTr="00656A21">
        <w:trPr>
          <w:trHeight w:val="20"/>
        </w:trPr>
        <w:tc>
          <w:tcPr>
            <w:tcW w:w="1561" w:type="dxa"/>
          </w:tcPr>
          <w:p w14:paraId="34E6EEA5" w14:textId="77777777" w:rsidR="000D732E" w:rsidRDefault="000D732E" w:rsidP="00EB7D77">
            <w:pPr>
              <w:rPr>
                <w:rFonts w:cs="Arial"/>
              </w:rPr>
            </w:pPr>
          </w:p>
        </w:tc>
        <w:tc>
          <w:tcPr>
            <w:tcW w:w="2694" w:type="dxa"/>
          </w:tcPr>
          <w:p w14:paraId="1A5DF793" w14:textId="77777777" w:rsidR="000D732E" w:rsidRDefault="000D732E" w:rsidP="00EB7D77">
            <w:pPr>
              <w:rPr>
                <w:rFonts w:cs="Arial"/>
              </w:rPr>
            </w:pPr>
          </w:p>
        </w:tc>
        <w:tc>
          <w:tcPr>
            <w:tcW w:w="2694" w:type="dxa"/>
          </w:tcPr>
          <w:p w14:paraId="21EF8EC2" w14:textId="77777777" w:rsidR="000D732E" w:rsidRDefault="000D732E" w:rsidP="00EB7D77">
            <w:pPr>
              <w:rPr>
                <w:rFonts w:cs="Arial"/>
              </w:rPr>
            </w:pPr>
          </w:p>
        </w:tc>
        <w:tc>
          <w:tcPr>
            <w:tcW w:w="3262" w:type="dxa"/>
          </w:tcPr>
          <w:p w14:paraId="7E445F78" w14:textId="77777777" w:rsidR="000D732E" w:rsidRDefault="000D732E" w:rsidP="00EB7D77">
            <w:pPr>
              <w:rPr>
                <w:rFonts w:cs="Arial"/>
              </w:rPr>
            </w:pPr>
          </w:p>
        </w:tc>
      </w:tr>
      <w:tr w:rsidR="000D732E" w:rsidRPr="007C20FA" w14:paraId="0A7B40C5" w14:textId="77777777" w:rsidTr="00656A21">
        <w:trPr>
          <w:trHeight w:val="20"/>
        </w:trPr>
        <w:tc>
          <w:tcPr>
            <w:tcW w:w="10211" w:type="dxa"/>
            <w:gridSpan w:val="4"/>
            <w:shd w:val="clear" w:color="auto" w:fill="F2F2F2" w:themeFill="background1" w:themeFillShade="F2"/>
          </w:tcPr>
          <w:p w14:paraId="0F5D5464"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7C956987" w14:textId="77777777" w:rsidTr="00656A21">
        <w:trPr>
          <w:trHeight w:val="20"/>
        </w:trPr>
        <w:tc>
          <w:tcPr>
            <w:tcW w:w="1561" w:type="dxa"/>
          </w:tcPr>
          <w:p w14:paraId="35708123" w14:textId="77777777" w:rsidR="000D732E" w:rsidRPr="00D410AE" w:rsidRDefault="000D732E" w:rsidP="00EB7D77">
            <w:pPr>
              <w:rPr>
                <w:rFonts w:cs="Arial"/>
              </w:rPr>
            </w:pPr>
          </w:p>
        </w:tc>
        <w:tc>
          <w:tcPr>
            <w:tcW w:w="2694" w:type="dxa"/>
          </w:tcPr>
          <w:p w14:paraId="3816DEB4" w14:textId="77777777" w:rsidR="000D732E" w:rsidRPr="00D410AE" w:rsidRDefault="000D732E" w:rsidP="00EB7D77">
            <w:pPr>
              <w:rPr>
                <w:rFonts w:cs="Arial"/>
              </w:rPr>
            </w:pPr>
          </w:p>
        </w:tc>
        <w:tc>
          <w:tcPr>
            <w:tcW w:w="2694" w:type="dxa"/>
          </w:tcPr>
          <w:p w14:paraId="606A61B3" w14:textId="77777777" w:rsidR="000D732E" w:rsidRPr="00D410AE" w:rsidRDefault="000D732E" w:rsidP="00EB7D77">
            <w:pPr>
              <w:rPr>
                <w:rFonts w:cs="Arial"/>
              </w:rPr>
            </w:pPr>
          </w:p>
        </w:tc>
        <w:tc>
          <w:tcPr>
            <w:tcW w:w="3262" w:type="dxa"/>
          </w:tcPr>
          <w:p w14:paraId="6C3306B6" w14:textId="77777777" w:rsidR="000D732E" w:rsidRPr="00D410AE" w:rsidRDefault="000D732E" w:rsidP="00EB7D77">
            <w:pPr>
              <w:rPr>
                <w:rFonts w:cs="Arial"/>
              </w:rPr>
            </w:pPr>
          </w:p>
        </w:tc>
      </w:tr>
      <w:tr w:rsidR="000D732E" w:rsidRPr="007C20FA" w14:paraId="59A2BAF2" w14:textId="77777777" w:rsidTr="00656A21">
        <w:trPr>
          <w:trHeight w:val="20"/>
        </w:trPr>
        <w:tc>
          <w:tcPr>
            <w:tcW w:w="10211" w:type="dxa"/>
            <w:gridSpan w:val="4"/>
            <w:shd w:val="clear" w:color="auto" w:fill="F2F2F2" w:themeFill="background1" w:themeFillShade="F2"/>
          </w:tcPr>
          <w:p w14:paraId="0AFE522A"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06C1C445" w14:textId="77777777" w:rsidTr="00656A21">
        <w:trPr>
          <w:trHeight w:val="20"/>
        </w:trPr>
        <w:tc>
          <w:tcPr>
            <w:tcW w:w="1561" w:type="dxa"/>
          </w:tcPr>
          <w:p w14:paraId="52EABDC4" w14:textId="77777777" w:rsidR="000D732E" w:rsidRPr="00D410AE" w:rsidRDefault="000D732E" w:rsidP="00EB7D77">
            <w:pPr>
              <w:rPr>
                <w:rFonts w:cs="Arial"/>
              </w:rPr>
            </w:pPr>
          </w:p>
        </w:tc>
        <w:tc>
          <w:tcPr>
            <w:tcW w:w="2694" w:type="dxa"/>
          </w:tcPr>
          <w:p w14:paraId="127ED89B" w14:textId="77777777" w:rsidR="000D732E" w:rsidRPr="00D410AE" w:rsidRDefault="000D732E" w:rsidP="00EB7D77">
            <w:pPr>
              <w:rPr>
                <w:rFonts w:cs="Arial"/>
              </w:rPr>
            </w:pPr>
          </w:p>
        </w:tc>
        <w:tc>
          <w:tcPr>
            <w:tcW w:w="2694" w:type="dxa"/>
          </w:tcPr>
          <w:p w14:paraId="274861F7" w14:textId="77777777" w:rsidR="000D732E" w:rsidRPr="00D410AE" w:rsidRDefault="000D732E" w:rsidP="00EB7D77">
            <w:pPr>
              <w:rPr>
                <w:rFonts w:cs="Arial"/>
              </w:rPr>
            </w:pPr>
          </w:p>
        </w:tc>
        <w:tc>
          <w:tcPr>
            <w:tcW w:w="3262" w:type="dxa"/>
          </w:tcPr>
          <w:p w14:paraId="1EE3084A" w14:textId="77777777" w:rsidR="000D732E" w:rsidRPr="00D410AE" w:rsidRDefault="000D732E" w:rsidP="00EB7D77">
            <w:pPr>
              <w:rPr>
                <w:rFonts w:cs="Arial"/>
              </w:rPr>
            </w:pPr>
          </w:p>
        </w:tc>
      </w:tr>
      <w:tr w:rsidR="000D732E" w:rsidRPr="007C20FA" w14:paraId="76F85EF9" w14:textId="77777777" w:rsidTr="00656A21">
        <w:trPr>
          <w:trHeight w:val="20"/>
        </w:trPr>
        <w:tc>
          <w:tcPr>
            <w:tcW w:w="10211" w:type="dxa"/>
            <w:gridSpan w:val="4"/>
            <w:shd w:val="clear" w:color="auto" w:fill="F2F2F2" w:themeFill="background1" w:themeFillShade="F2"/>
          </w:tcPr>
          <w:p w14:paraId="5293462F"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2ECCF3C7" w14:textId="77777777" w:rsidTr="00656A21">
        <w:trPr>
          <w:trHeight w:val="20"/>
        </w:trPr>
        <w:tc>
          <w:tcPr>
            <w:tcW w:w="1561" w:type="dxa"/>
          </w:tcPr>
          <w:p w14:paraId="316077DC" w14:textId="77777777" w:rsidR="000D732E" w:rsidRPr="00D410AE" w:rsidRDefault="000D732E" w:rsidP="00EB7D77">
            <w:pPr>
              <w:rPr>
                <w:rFonts w:cs="Arial"/>
              </w:rPr>
            </w:pPr>
          </w:p>
        </w:tc>
        <w:tc>
          <w:tcPr>
            <w:tcW w:w="2694" w:type="dxa"/>
          </w:tcPr>
          <w:p w14:paraId="5CE30112" w14:textId="77777777" w:rsidR="000D732E" w:rsidRDefault="000D732E" w:rsidP="00EB7D77">
            <w:pPr>
              <w:rPr>
                <w:rFonts w:cs="Arial"/>
              </w:rPr>
            </w:pPr>
          </w:p>
        </w:tc>
        <w:tc>
          <w:tcPr>
            <w:tcW w:w="2694" w:type="dxa"/>
          </w:tcPr>
          <w:p w14:paraId="0BACFAB1" w14:textId="77777777" w:rsidR="000D732E" w:rsidRPr="00D410AE" w:rsidRDefault="000D732E" w:rsidP="00EB7D77">
            <w:pPr>
              <w:rPr>
                <w:rFonts w:cs="Arial"/>
              </w:rPr>
            </w:pPr>
          </w:p>
        </w:tc>
        <w:tc>
          <w:tcPr>
            <w:tcW w:w="3262" w:type="dxa"/>
          </w:tcPr>
          <w:p w14:paraId="061A020A" w14:textId="77777777" w:rsidR="000D732E" w:rsidRPr="00D410AE" w:rsidRDefault="000D732E" w:rsidP="00EB7D77">
            <w:pPr>
              <w:rPr>
                <w:rFonts w:cs="Arial"/>
              </w:rPr>
            </w:pPr>
          </w:p>
        </w:tc>
      </w:tr>
      <w:tr w:rsidR="00656A21" w:rsidRPr="007C20FA" w14:paraId="1FC94A9A" w14:textId="77777777" w:rsidTr="00656A21">
        <w:trPr>
          <w:trHeight w:val="20"/>
        </w:trPr>
        <w:tc>
          <w:tcPr>
            <w:tcW w:w="1561" w:type="dxa"/>
          </w:tcPr>
          <w:p w14:paraId="07B0F156" w14:textId="77777777" w:rsidR="00656A21" w:rsidRPr="00D410AE" w:rsidRDefault="00656A21" w:rsidP="00EB7D77">
            <w:pPr>
              <w:rPr>
                <w:rFonts w:cs="Arial"/>
              </w:rPr>
            </w:pPr>
          </w:p>
        </w:tc>
        <w:tc>
          <w:tcPr>
            <w:tcW w:w="2694" w:type="dxa"/>
          </w:tcPr>
          <w:p w14:paraId="2A273421" w14:textId="77777777" w:rsidR="00656A21" w:rsidRDefault="00656A21" w:rsidP="00EB7D77">
            <w:pPr>
              <w:rPr>
                <w:rFonts w:cs="Arial"/>
              </w:rPr>
            </w:pPr>
          </w:p>
        </w:tc>
        <w:tc>
          <w:tcPr>
            <w:tcW w:w="2694" w:type="dxa"/>
          </w:tcPr>
          <w:p w14:paraId="3D079F32" w14:textId="77777777" w:rsidR="00656A21" w:rsidRPr="00D410AE" w:rsidRDefault="00656A21" w:rsidP="00EB7D77">
            <w:pPr>
              <w:rPr>
                <w:rFonts w:cs="Arial"/>
              </w:rPr>
            </w:pPr>
          </w:p>
        </w:tc>
        <w:tc>
          <w:tcPr>
            <w:tcW w:w="3262" w:type="dxa"/>
          </w:tcPr>
          <w:p w14:paraId="68730665" w14:textId="77777777" w:rsidR="00656A21" w:rsidRPr="00D410AE" w:rsidRDefault="00656A21" w:rsidP="00EB7D77">
            <w:pPr>
              <w:rPr>
                <w:rFonts w:cs="Arial"/>
              </w:rPr>
            </w:pPr>
          </w:p>
        </w:tc>
      </w:tr>
    </w:tbl>
    <w:p w14:paraId="083FBDBB"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105E62DD" w14:textId="77777777" w:rsidR="000D732E" w:rsidRPr="005067FC" w:rsidRDefault="000D732E" w:rsidP="00427220">
      <w:pPr>
        <w:rPr>
          <w:i/>
          <w:color w:val="A6A6A6" w:themeColor="background1" w:themeShade="A6"/>
        </w:rPr>
      </w:pPr>
    </w:p>
    <w:p w14:paraId="1003670B" w14:textId="77777777" w:rsidR="00427220" w:rsidRDefault="00427220" w:rsidP="00427220">
      <w:pPr>
        <w:pStyle w:val="Heading4"/>
      </w:pPr>
      <w:r>
        <w:t>Assumptions</w:t>
      </w:r>
    </w:p>
    <w:p w14:paraId="6D94D1A8" w14:textId="77777777" w:rsidR="00A92B2F" w:rsidRDefault="00A92B2F" w:rsidP="00A92B2F"/>
    <w:p w14:paraId="013C10D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85FF1C8" w14:textId="77777777" w:rsidR="00C0442C" w:rsidRDefault="00C0442C" w:rsidP="00A92B2F"/>
    <w:p w14:paraId="13CB7D65" w14:textId="77777777" w:rsidR="00F15706" w:rsidRDefault="00E60B64" w:rsidP="00783BCF">
      <w:pPr>
        <w:pStyle w:val="Heading3"/>
      </w:pPr>
      <w:r>
        <w:t>Function Scope</w:t>
      </w:r>
    </w:p>
    <w:p w14:paraId="009654C0" w14:textId="77777777" w:rsidR="00055646" w:rsidRPr="00A43B48" w:rsidRDefault="00055646" w:rsidP="00306D37">
      <w:pPr>
        <w:contextualSpacing/>
      </w:pPr>
    </w:p>
    <w:p w14:paraId="223E010D" w14:textId="77777777" w:rsidR="00306D37" w:rsidRDefault="00306D37" w:rsidP="00306D37">
      <w:pPr>
        <w:contextualSpacing/>
      </w:pPr>
      <w:r>
        <w:t xml:space="preserve">The </w:t>
      </w:r>
      <w:r>
        <w:rPr>
          <w:noProof/>
        </w:rPr>
        <w:drawing>
          <wp:inline distT="0" distB="0" distL="0" distR="0" wp14:anchorId="607CAE40" wp14:editId="2A35C224">
            <wp:extent cx="152400" cy="152400"/>
            <wp:effectExtent l="0" t="0" r="0" b="0"/>
            <wp:docPr id="80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Route Audio</w:t>
      </w:r>
      <w:r w:rsidR="0004480F">
        <w:rPr>
          <w:b/>
        </w:rPr>
        <w:t>”</w:t>
      </w:r>
      <w:r>
        <w:t xml:space="preserve"> f</w:t>
      </w:r>
      <w:r w:rsidR="00294100">
        <w:t>unction is called by</w:t>
      </w:r>
      <w:r>
        <w:t xml:space="preserve"> the following </w:t>
      </w:r>
      <w:r w:rsidR="00294100">
        <w:t>functions</w:t>
      </w:r>
      <w:r>
        <w:t>:</w:t>
      </w:r>
    </w:p>
    <w:p w14:paraId="3FBB0526" w14:textId="77777777" w:rsidR="00306D37" w:rsidRPr="00953D23" w:rsidRDefault="00306D37" w:rsidP="0061324D">
      <w:pPr>
        <w:pStyle w:val="ListParagraph"/>
        <w:numPr>
          <w:ilvl w:val="0"/>
          <w:numId w:val="12"/>
        </w:numPr>
        <w:contextualSpacing/>
      </w:pPr>
      <w:r>
        <w:rPr>
          <w:noProof/>
        </w:rPr>
        <w:drawing>
          <wp:inline distT="0" distB="0" distL="0" distR="0" wp14:anchorId="6B65A057" wp14:editId="34C50B76">
            <wp:extent cx="152400" cy="152400"/>
            <wp:effectExtent l="0" t="0" r="0" b="0"/>
            <wp:docPr id="81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04C15558" w14:textId="77777777" w:rsidR="00393C96" w:rsidRPr="00393C96" w:rsidRDefault="00393C96" w:rsidP="00306D37">
      <w:pPr>
        <w:contextualSpacing/>
      </w:pPr>
    </w:p>
    <w:p w14:paraId="07F3B430" w14:textId="77777777" w:rsidR="001A755C" w:rsidRDefault="001A755C" w:rsidP="00306D37"/>
    <w:p w14:paraId="2B545727" w14:textId="77777777" w:rsidR="00294100" w:rsidRDefault="00294100" w:rsidP="00294100">
      <w:pPr>
        <w:jc w:val="center"/>
      </w:pPr>
      <w:r>
        <w:rPr>
          <w:noProof/>
        </w:rPr>
        <w:drawing>
          <wp:inline distT="0" distB="0" distL="0" distR="0" wp14:anchorId="06559067" wp14:editId="1B916D6D">
            <wp:extent cx="6466205" cy="886336"/>
            <wp:effectExtent l="0" t="0" r="0" b="0"/>
            <wp:docPr id="81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5DA0321B"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51FB64E" wp14:editId="1CA1A1A9">
            <wp:extent cx="152400" cy="152400"/>
            <wp:effectExtent l="0" t="0" r="0" b="0"/>
            <wp:docPr id="81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7FC38344" wp14:editId="0A8FD4B9">
            <wp:extent cx="152400" cy="152400"/>
            <wp:effectExtent l="0" t="0" r="0" b="0"/>
            <wp:docPr id="81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Route Audio</w:t>
      </w:r>
      <w:r w:rsidR="0004480F">
        <w:t>”</w:t>
      </w:r>
    </w:p>
    <w:p w14:paraId="65AF25D3" w14:textId="77777777" w:rsidR="00306D37" w:rsidRDefault="00306D37" w:rsidP="00306D37">
      <w:pPr>
        <w:contextualSpacing/>
      </w:pPr>
    </w:p>
    <w:p w14:paraId="0B4AFEB3" w14:textId="77777777" w:rsidR="00F15706" w:rsidRDefault="00E60B64" w:rsidP="00783BCF">
      <w:pPr>
        <w:pStyle w:val="Heading3"/>
      </w:pPr>
      <w:r>
        <w:t>Function Interfaces</w:t>
      </w:r>
    </w:p>
    <w:p w14:paraId="5719D3D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0EFCB5FE" w14:textId="77777777" w:rsidTr="0082668D">
        <w:trPr>
          <w:trHeight w:val="260"/>
        </w:trPr>
        <w:tc>
          <w:tcPr>
            <w:tcW w:w="2547" w:type="dxa"/>
            <w:shd w:val="clear" w:color="auto" w:fill="D9D9D9" w:themeFill="background1" w:themeFillShade="D9"/>
            <w:noWrap/>
            <w:hideMark/>
          </w:tcPr>
          <w:p w14:paraId="14E0F5D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1544E47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160AE345" w14:textId="77777777" w:rsidTr="0082668D">
        <w:trPr>
          <w:trHeight w:val="410"/>
        </w:trPr>
        <w:tc>
          <w:tcPr>
            <w:tcW w:w="2547" w:type="dxa"/>
            <w:noWrap/>
          </w:tcPr>
          <w:p w14:paraId="0FDE9D2E" w14:textId="77777777" w:rsidR="0082668D" w:rsidRDefault="0082668D" w:rsidP="00BC57B1">
            <w:pPr>
              <w:contextualSpacing/>
              <w:rPr>
                <w:rFonts w:cs="Arial"/>
              </w:rPr>
            </w:pPr>
            <w:r w:rsidRPr="00275823">
              <w:rPr>
                <w:rFonts w:cs="Arial"/>
              </w:rPr>
              <w:t>AutomotiveAudioReq</w:t>
            </w:r>
          </w:p>
          <w:p w14:paraId="6A40A142" w14:textId="77777777" w:rsidR="0082668D" w:rsidRDefault="0082668D" w:rsidP="00BC57B1">
            <w:pPr>
              <w:contextualSpacing/>
              <w:rPr>
                <w:rFonts w:cs="Arial"/>
              </w:rPr>
            </w:pPr>
            <w:r>
              <w:rPr>
                <w:rFonts w:cs="Arial"/>
              </w:rPr>
              <w:t>Type:</w:t>
            </w:r>
          </w:p>
          <w:p w14:paraId="4C775FFB" w14:textId="77777777" w:rsidR="0082668D" w:rsidRDefault="0082668D" w:rsidP="00BC57B1">
            <w:pPr>
              <w:contextualSpacing/>
              <w:rPr>
                <w:rFonts w:cs="Arial"/>
              </w:rPr>
            </w:pPr>
            <w:r w:rsidRPr="0029472F">
              <w:rPr>
                <w:rFonts w:cs="Arial"/>
                <w:color w:val="808080" w:themeColor="background1" w:themeShade="80"/>
              </w:rPr>
              <w:lastRenderedPageBreak/>
              <w:t xml:space="preserve"> </w:t>
            </w:r>
            <w:r>
              <w:rPr>
                <w:noProof/>
              </w:rPr>
              <w:drawing>
                <wp:inline distT="0" distB="0" distL="0" distR="0" wp14:anchorId="4AE06AFD" wp14:editId="1E754514">
                  <wp:extent cx="152400" cy="152400"/>
                  <wp:effectExtent l="0" t="0" r="0" b="0"/>
                  <wp:docPr id="81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301040755.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039daed92e87a249acc447bbf34af14" w:history="1">
              <w:r>
                <w:rPr>
                  <w:rStyle w:val="Hyperlink"/>
                  <w:rFonts w:cs="Arial"/>
                </w:rPr>
                <w:t>BLE_AutomotiveAudioReq _ET</w:t>
              </w:r>
            </w:hyperlink>
          </w:p>
        </w:tc>
        <w:tc>
          <w:tcPr>
            <w:tcW w:w="7654" w:type="dxa"/>
          </w:tcPr>
          <w:p w14:paraId="1AA9F574" w14:textId="77777777" w:rsidR="0082668D" w:rsidRDefault="0082668D" w:rsidP="00BC57B1">
            <w:pPr>
              <w:rPr>
                <w:rFonts w:cs="Arial"/>
              </w:rPr>
            </w:pPr>
            <w:r>
              <w:rPr>
                <w:rFonts w:cs="Arial"/>
              </w:rPr>
              <w:lastRenderedPageBreak/>
              <w:t>Signal Description:</w:t>
            </w:r>
          </w:p>
          <w:p w14:paraId="053A31BF" w14:textId="77777777" w:rsidR="0082668D" w:rsidRDefault="0082668D" w:rsidP="00BC57B1">
            <w:pPr>
              <w:rPr>
                <w:rFonts w:cs="Arial"/>
              </w:rPr>
            </w:pPr>
            <w:r w:rsidRPr="00275823">
              <w:rPr>
                <w:rFonts w:cs="Arial"/>
              </w:rPr>
              <w:t>Encoding type for Automotive Audio Req (Routed Audio Requested)</w:t>
            </w:r>
          </w:p>
          <w:p w14:paraId="24930E42" w14:textId="77777777" w:rsidR="0082668D" w:rsidRDefault="0082668D" w:rsidP="00BC57B1">
            <w:pPr>
              <w:rPr>
                <w:rFonts w:cs="Arial"/>
              </w:rPr>
            </w:pPr>
          </w:p>
          <w:p w14:paraId="3896B159" w14:textId="77777777" w:rsidR="0082668D" w:rsidRPr="0046598F" w:rsidRDefault="0082668D" w:rsidP="00BC57B1">
            <w:pPr>
              <w:rPr>
                <w:rFonts w:cs="Arial"/>
                <w:color w:val="000000"/>
              </w:rPr>
            </w:pPr>
            <w:r>
              <w:rPr>
                <w:rFonts w:cs="Arial"/>
                <w:color w:val="000000"/>
              </w:rPr>
              <w:lastRenderedPageBreak/>
              <w:t>Received from:</w:t>
            </w:r>
          </w:p>
          <w:p w14:paraId="081E8617" w14:textId="77777777" w:rsidR="0082668D" w:rsidRPr="00C8319B" w:rsidRDefault="0082668D" w:rsidP="00BC57B1">
            <w:pPr>
              <w:pStyle w:val="ListParagraph"/>
              <w:numPr>
                <w:ilvl w:val="0"/>
                <w:numId w:val="12"/>
              </w:numPr>
              <w:rPr>
                <w:rFonts w:cs="Arial"/>
              </w:rPr>
            </w:pPr>
            <w:r>
              <w:rPr>
                <w:noProof/>
              </w:rPr>
              <w:drawing>
                <wp:inline distT="0" distB="0" distL="0" distR="0" wp14:anchorId="13E7C997" wp14:editId="3E2D579C">
                  <wp:extent cx="152400" cy="152400"/>
                  <wp:effectExtent l="0" t="0" r="0" b="0"/>
                  <wp:docPr id="820" name="Picture 1401758024.jpg" descr="1401758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401758024.jpg"/>
                          <pic:cNvPicPr/>
                        </pic:nvPicPr>
                        <pic:blipFill>
                          <a:blip r:embed="rId23"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bf2e721482301829e2236dcbee6386" w:history="1">
              <w:r>
                <w:rPr>
                  <w:rStyle w:val="Hyperlink"/>
                  <w:rFonts w:cs="Arial"/>
                </w:rPr>
                <w:t>Change Volume</w:t>
              </w:r>
            </w:hyperlink>
          </w:p>
        </w:tc>
      </w:tr>
    </w:tbl>
    <w:p w14:paraId="3ABD8969" w14:textId="77777777" w:rsidR="0082668D" w:rsidRDefault="0082668D" w:rsidP="00A7465B">
      <w:pPr>
        <w:contextualSpacing/>
        <w:rPr>
          <w:rFonts w:cs="Arial"/>
        </w:rPr>
      </w:pPr>
    </w:p>
    <w:p w14:paraId="144D559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0B025400" w14:textId="77777777" w:rsidTr="00CD7DFE">
        <w:trPr>
          <w:trHeight w:val="260"/>
        </w:trPr>
        <w:tc>
          <w:tcPr>
            <w:tcW w:w="2689" w:type="dxa"/>
            <w:shd w:val="clear" w:color="auto" w:fill="D9D9D9" w:themeFill="background1" w:themeFillShade="D9"/>
            <w:noWrap/>
            <w:hideMark/>
          </w:tcPr>
          <w:p w14:paraId="75D9508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CF3409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3D85A51B" w14:textId="77777777" w:rsidTr="00CD7DFE">
        <w:trPr>
          <w:trHeight w:val="410"/>
        </w:trPr>
        <w:tc>
          <w:tcPr>
            <w:tcW w:w="2689" w:type="dxa"/>
            <w:noWrap/>
          </w:tcPr>
          <w:p w14:paraId="735D47BB" w14:textId="77777777" w:rsidR="00CD7DFE" w:rsidRDefault="00CD7DFE" w:rsidP="00BC57B1">
            <w:pPr>
              <w:contextualSpacing/>
              <w:rPr>
                <w:rFonts w:cs="Arial"/>
              </w:rPr>
            </w:pPr>
            <w:r>
              <w:rPr>
                <w:rFonts w:cs="Arial"/>
              </w:rPr>
              <w:t>AutomotiveAudioReq</w:t>
            </w:r>
          </w:p>
          <w:p w14:paraId="5C95D8ED" w14:textId="77777777" w:rsidR="00CD7DFE" w:rsidRDefault="00CD7DFE" w:rsidP="00BC57B1">
            <w:pPr>
              <w:contextualSpacing/>
              <w:rPr>
                <w:rFonts w:cs="Arial"/>
              </w:rPr>
            </w:pPr>
            <w:r>
              <w:rPr>
                <w:rFonts w:cs="Arial"/>
              </w:rPr>
              <w:t>Type:</w:t>
            </w:r>
          </w:p>
          <w:p w14:paraId="7BAFF002" w14:textId="77777777" w:rsidR="00CD7DFE" w:rsidRDefault="00CD7DFE" w:rsidP="00BC57B1">
            <w:pPr>
              <w:contextualSpacing/>
              <w:rPr>
                <w:rFonts w:cs="Arial"/>
              </w:rPr>
            </w:pPr>
            <w:r>
              <w:rPr>
                <w:noProof/>
              </w:rPr>
              <w:drawing>
                <wp:inline distT="0" distB="0" distL="0" distR="0" wp14:anchorId="6C86C686" wp14:editId="097AEE21">
                  <wp:extent cx="152400" cy="152400"/>
                  <wp:effectExtent l="0" t="0" r="0" b="0"/>
                  <wp:docPr id="82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039daed92e87a249acc447bbf34af14" w:history="1">
              <w:r>
                <w:rPr>
                  <w:rStyle w:val="Hyperlink"/>
                  <w:rFonts w:cs="Arial"/>
                </w:rPr>
                <w:t>BLE_AutomotiveAudioReq _ET</w:t>
              </w:r>
            </w:hyperlink>
          </w:p>
        </w:tc>
        <w:tc>
          <w:tcPr>
            <w:tcW w:w="7512" w:type="dxa"/>
            <w:noWrap/>
          </w:tcPr>
          <w:p w14:paraId="27977CDB" w14:textId="77777777" w:rsidR="00CD7DFE" w:rsidRDefault="00CD7DFE" w:rsidP="00BC57B1">
            <w:pPr>
              <w:rPr>
                <w:rFonts w:cs="Arial"/>
              </w:rPr>
            </w:pPr>
            <w:r>
              <w:rPr>
                <w:rFonts w:cs="Arial"/>
              </w:rPr>
              <w:t>Signal Description:</w:t>
            </w:r>
          </w:p>
          <w:p w14:paraId="799DA869" w14:textId="77777777" w:rsidR="00CD7DFE" w:rsidRDefault="00CD7DFE" w:rsidP="00BC57B1">
            <w:pPr>
              <w:rPr>
                <w:rFonts w:cs="Arial"/>
              </w:rPr>
            </w:pPr>
            <w:r>
              <w:rPr>
                <w:rFonts w:cs="Arial"/>
              </w:rPr>
              <w:t>Encoding type for Automotive Audio Req (Routed Audio Requested)</w:t>
            </w:r>
          </w:p>
          <w:p w14:paraId="3052AF98" w14:textId="77777777" w:rsidR="00CD7DFE" w:rsidRDefault="00CD7DFE" w:rsidP="00BC57B1">
            <w:pPr>
              <w:rPr>
                <w:rFonts w:cs="Arial"/>
              </w:rPr>
            </w:pPr>
          </w:p>
          <w:p w14:paraId="6F271FF9" w14:textId="77777777" w:rsidR="00CD7DFE" w:rsidRPr="00275823" w:rsidRDefault="00CD7DFE" w:rsidP="00BC57B1">
            <w:pPr>
              <w:rPr>
                <w:rFonts w:cs="Arial"/>
                <w:color w:val="000000"/>
              </w:rPr>
            </w:pPr>
            <w:r>
              <w:rPr>
                <w:rFonts w:cs="Arial"/>
                <w:color w:val="000000"/>
              </w:rPr>
              <w:t>Sent to:</w:t>
            </w:r>
          </w:p>
          <w:p w14:paraId="4B0297C8"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C0E2DBF" wp14:editId="56FDD659">
                  <wp:extent cx="152400" cy="152400"/>
                  <wp:effectExtent l="0" t="0" r="0" b="0"/>
                  <wp:docPr id="82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8a2ddfb03be153f589baebb3ed12bdd" w:history="1">
              <w:r>
                <w:rPr>
                  <w:rStyle w:val="Hyperlink"/>
                  <w:rFonts w:cs="Arial"/>
                  <w:color w:val="000000"/>
                </w:rPr>
                <w:t xml:space="preserve"> Play Audio</w:t>
              </w:r>
            </w:hyperlink>
          </w:p>
        </w:tc>
      </w:tr>
    </w:tbl>
    <w:p w14:paraId="4B1BC14B" w14:textId="77777777" w:rsidR="00CD7DFE" w:rsidRDefault="00CD7DFE" w:rsidP="00A72B37"/>
    <w:p w14:paraId="02D334D7" w14:textId="77777777" w:rsidR="00A72B37" w:rsidRDefault="00A72B37" w:rsidP="00A72B37">
      <w:pPr>
        <w:pStyle w:val="Heading4"/>
      </w:pPr>
      <w:r>
        <w:t>Logical</w:t>
      </w:r>
      <w:r w:rsidRPr="00F15706">
        <w:t xml:space="preserve"> Parameters</w:t>
      </w:r>
    </w:p>
    <w:p w14:paraId="7B9EC05E" w14:textId="77777777" w:rsidR="00A72B37" w:rsidRDefault="00A72B37" w:rsidP="00A72B37"/>
    <w:p w14:paraId="1446D30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2486EEDF" w14:textId="77777777" w:rsidTr="00EB7D77">
        <w:trPr>
          <w:trHeight w:val="211"/>
        </w:trPr>
        <w:tc>
          <w:tcPr>
            <w:tcW w:w="2689" w:type="dxa"/>
            <w:shd w:val="clear" w:color="auto" w:fill="D9D9D9" w:themeFill="background1" w:themeFillShade="D9"/>
            <w:noWrap/>
            <w:hideMark/>
          </w:tcPr>
          <w:p w14:paraId="7C1BA90F"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4C3190A5"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74BA4C83" w14:textId="77777777" w:rsidTr="00EB7D77">
        <w:trPr>
          <w:trHeight w:val="410"/>
        </w:trPr>
        <w:tc>
          <w:tcPr>
            <w:tcW w:w="2689" w:type="dxa"/>
            <w:noWrap/>
          </w:tcPr>
          <w:p w14:paraId="6786AE3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34D544B9"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34FBBD82" w14:textId="77777777" w:rsidTr="00EB7D77">
        <w:trPr>
          <w:trHeight w:val="410"/>
        </w:trPr>
        <w:tc>
          <w:tcPr>
            <w:tcW w:w="2689" w:type="dxa"/>
            <w:noWrap/>
          </w:tcPr>
          <w:p w14:paraId="2A163F98"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32926364" w14:textId="77777777" w:rsidR="009649F4" w:rsidRPr="003F473D" w:rsidRDefault="009649F4" w:rsidP="00EB7D77">
            <w:pPr>
              <w:rPr>
                <w:rFonts w:cs="Arial"/>
                <w:color w:val="000000"/>
                <w:sz w:val="18"/>
                <w:szCs w:val="18"/>
              </w:rPr>
            </w:pPr>
          </w:p>
        </w:tc>
      </w:tr>
    </w:tbl>
    <w:p w14:paraId="38A1F753" w14:textId="77777777" w:rsidR="009649F4" w:rsidRDefault="009649F4" w:rsidP="00A72B37"/>
    <w:p w14:paraId="3899EF7D" w14:textId="77777777" w:rsidR="00822913" w:rsidRDefault="00822913" w:rsidP="00822913">
      <w:pPr>
        <w:pStyle w:val="Heading3"/>
      </w:pPr>
      <w:r>
        <w:t>Function Modeling</w:t>
      </w:r>
    </w:p>
    <w:p w14:paraId="04855B11" w14:textId="77777777" w:rsidR="00EF5443" w:rsidRPr="00C75AE5" w:rsidRDefault="00EF5443" w:rsidP="00EF5443"/>
    <w:p w14:paraId="0B0347B0" w14:textId="77777777" w:rsidR="002D15F6" w:rsidRDefault="002D15F6" w:rsidP="0061324D">
      <w:pPr>
        <w:pStyle w:val="Heading4"/>
        <w:numPr>
          <w:ilvl w:val="3"/>
          <w:numId w:val="4"/>
        </w:numPr>
      </w:pPr>
      <w:r>
        <w:t>Use Cases</w:t>
      </w:r>
    </w:p>
    <w:p w14:paraId="17E1DA5F" w14:textId="77777777" w:rsidR="002D15F6" w:rsidRDefault="002D15F6" w:rsidP="002D15F6"/>
    <w:p w14:paraId="4E83212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79C1A02" w14:textId="77777777" w:rsidR="009649F4" w:rsidRDefault="009649F4" w:rsidP="009649F4">
      <w:pPr>
        <w:pStyle w:val="Heading4"/>
        <w:numPr>
          <w:ilvl w:val="3"/>
          <w:numId w:val="4"/>
        </w:numPr>
      </w:pPr>
      <w:r>
        <w:t>State Charts</w:t>
      </w:r>
    </w:p>
    <w:p w14:paraId="5A9E78B8" w14:textId="77777777" w:rsidR="00195B38" w:rsidRDefault="00195B38" w:rsidP="00A76553">
      <w:pPr>
        <w:contextualSpacing/>
        <w:rPr>
          <w:color w:val="A6A6A6" w:themeColor="background1" w:themeShade="A6"/>
        </w:rPr>
      </w:pPr>
    </w:p>
    <w:p w14:paraId="0C8A1B51" w14:textId="77777777" w:rsidR="00A76553" w:rsidRDefault="00A76553" w:rsidP="00A76553">
      <w:pPr>
        <w:contextualSpacing/>
        <w:rPr>
          <w:color w:val="A6A6A6" w:themeColor="background1" w:themeShade="A6"/>
        </w:rPr>
      </w:pPr>
      <w:r w:rsidRPr="00FF5F72">
        <w:rPr>
          <w:color w:val="A6A6A6" w:themeColor="background1" w:themeShade="A6"/>
        </w:rPr>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29469831" w14:textId="77777777" w:rsidR="00A76553" w:rsidRPr="00FF5F72" w:rsidRDefault="00A76553" w:rsidP="00A76553">
      <w:pPr>
        <w:contextualSpacing/>
        <w:rPr>
          <w:color w:val="A6A6A6" w:themeColor="background1" w:themeShade="A6"/>
        </w:rPr>
      </w:pPr>
    </w:p>
    <w:p w14:paraId="14495842" w14:textId="77777777" w:rsidR="00A76553" w:rsidRPr="00004083" w:rsidRDefault="00A76553" w:rsidP="00A76553">
      <w:pPr>
        <w:contextualSpacing/>
        <w:rPr>
          <w:rFonts w:cs="Arial"/>
        </w:rPr>
      </w:pPr>
    </w:p>
    <w:p w14:paraId="5CCBA841" w14:textId="77777777" w:rsidR="009649F4" w:rsidRDefault="009649F4" w:rsidP="009649F4">
      <w:pPr>
        <w:pStyle w:val="Heading4"/>
        <w:numPr>
          <w:ilvl w:val="3"/>
          <w:numId w:val="4"/>
        </w:numPr>
      </w:pPr>
      <w:r>
        <w:t>Activity Diagrams</w:t>
      </w:r>
    </w:p>
    <w:p w14:paraId="0C029C02" w14:textId="77777777" w:rsidR="009649F4" w:rsidRDefault="009649F4" w:rsidP="009649F4"/>
    <w:p w14:paraId="5B27BCC3"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E815BFC" w14:textId="77777777" w:rsidR="009649F4" w:rsidRPr="00FF5F72" w:rsidRDefault="009649F4" w:rsidP="009649F4">
      <w:pPr>
        <w:contextualSpacing/>
        <w:rPr>
          <w:color w:val="A6A6A6" w:themeColor="background1" w:themeShade="A6"/>
        </w:rPr>
      </w:pPr>
    </w:p>
    <w:p w14:paraId="63B28F89" w14:textId="77777777" w:rsidR="009649F4" w:rsidRDefault="009649F4" w:rsidP="009649F4">
      <w:pPr>
        <w:pStyle w:val="Heading4"/>
        <w:numPr>
          <w:ilvl w:val="3"/>
          <w:numId w:val="4"/>
        </w:numPr>
      </w:pPr>
      <w:r>
        <w:t>Sequence Diagrams</w:t>
      </w:r>
    </w:p>
    <w:p w14:paraId="5439756D" w14:textId="77777777" w:rsidR="00987D84" w:rsidRPr="00EB7D77" w:rsidRDefault="00987D84" w:rsidP="00EB7D77">
      <w:pPr>
        <w:rPr>
          <w:rStyle w:val="SubtleEmphasis"/>
          <w:i w:val="0"/>
          <w:iCs w:val="0"/>
          <w:color w:val="auto"/>
          <w:highlight w:val="green"/>
        </w:rPr>
      </w:pPr>
    </w:p>
    <w:p w14:paraId="3B5ABDB3"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232C5379" w14:textId="77777777" w:rsidR="00987D84" w:rsidRDefault="00987D84" w:rsidP="00987D84"/>
    <w:p w14:paraId="768AFB75" w14:textId="77777777" w:rsidR="009649F4" w:rsidRDefault="009649F4" w:rsidP="009649F4"/>
    <w:p w14:paraId="4CDDA1AD" w14:textId="77777777" w:rsidR="009649F4" w:rsidRDefault="009649F4" w:rsidP="009649F4">
      <w:pPr>
        <w:pStyle w:val="Heading4"/>
        <w:numPr>
          <w:ilvl w:val="3"/>
          <w:numId w:val="4"/>
        </w:numPr>
      </w:pPr>
      <w:r>
        <w:t>Decision Tables</w:t>
      </w:r>
    </w:p>
    <w:p w14:paraId="6D905285" w14:textId="77777777" w:rsidR="009649F4" w:rsidRDefault="009649F4" w:rsidP="009649F4"/>
    <w:p w14:paraId="54BAAF00" w14:textId="77777777" w:rsidR="00F15706" w:rsidRDefault="00DA0800" w:rsidP="00822913">
      <w:pPr>
        <w:pStyle w:val="Heading3"/>
      </w:pPr>
      <w:r>
        <w:lastRenderedPageBreak/>
        <w:t>Function Requirements</w:t>
      </w:r>
    </w:p>
    <w:p w14:paraId="18D8886A" w14:textId="77777777" w:rsidR="00F15706" w:rsidRDefault="00F15706" w:rsidP="00783BCF">
      <w:pPr>
        <w:pStyle w:val="Heading4"/>
      </w:pPr>
      <w:r>
        <w:t>Functional Requirements</w:t>
      </w:r>
    </w:p>
    <w:p w14:paraId="45F6162F" w14:textId="77777777" w:rsidR="006E54B3" w:rsidRDefault="00F15706" w:rsidP="006E54B3">
      <w:pPr>
        <w:pStyle w:val="Heading5"/>
      </w:pPr>
      <w:r>
        <w:t>Normal Operation</w:t>
      </w:r>
    </w:p>
    <w:p w14:paraId="0CBDF473" w14:textId="77777777" w:rsidR="005961D3" w:rsidRDefault="005961D3" w:rsidP="00BB6A63"/>
    <w:p w14:paraId="6E579E6A" w14:textId="77777777" w:rsidR="00BB6A63" w:rsidRDefault="00BB6A63" w:rsidP="00BB6A63"/>
    <w:p w14:paraId="32654304" w14:textId="77777777" w:rsidR="001F5E54" w:rsidRPr="0017445F" w:rsidRDefault="00AE04B0" w:rsidP="001F5E54">
      <w:pPr>
        <w:pStyle w:val="RERequirement"/>
        <w:shd w:val="clear" w:color="auto" w:fill="F2F2F2" w:themeFill="background1" w:themeFillShade="F2"/>
      </w:pPr>
      <w:r>
        <w:t xml:space="preserve"> Phone Calls 1.3</w:t>
      </w:r>
    </w:p>
    <w:p w14:paraId="71C8C9B1" w14:textId="77777777" w:rsidR="001F5E54" w:rsidRDefault="00AE04B0" w:rsidP="001F5E54">
      <w:pPr>
        <w:rPr>
          <w:rFonts w:cs="Arial"/>
        </w:rPr>
      </w:pPr>
      <w:r>
        <w:rPr>
          <w:rFonts w:cs="Arial"/>
        </w:rPr>
        <w:t>The MSS Audio system shall pause/mute media throughout the vehicle when the drive activates the RequestCall function while in cabin mode.</w:t>
      </w:r>
    </w:p>
    <w:p w14:paraId="3EEE71F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298053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671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5E67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BBB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2ED99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driver has a phone call in cabin mode, media will stop playing throughout the vehicle.</w:t>
            </w:r>
          </w:p>
        </w:tc>
      </w:tr>
      <w:tr w:rsidR="001F5E54" w:rsidRPr="00FD127C" w14:paraId="7748E3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5091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97778" w14:textId="77777777" w:rsidR="00CA5241" w:rsidRDefault="00CA5241"/>
        </w:tc>
      </w:tr>
      <w:tr w:rsidR="001F5E54" w:rsidRPr="00FD127C" w14:paraId="33979A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3D323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BD2740" w14:textId="77777777" w:rsidR="00CA5241" w:rsidRDefault="00CA5241"/>
        </w:tc>
      </w:tr>
      <w:tr w:rsidR="001F5E54" w:rsidRPr="00FD127C" w14:paraId="27FC6E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0D1F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3E19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18D0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B5FF2" w14:textId="77777777" w:rsidR="00CA5241" w:rsidRDefault="00CA5241"/>
        </w:tc>
      </w:tr>
      <w:tr w:rsidR="001F5E54" w:rsidRPr="00FD127C" w14:paraId="41A1EE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FB42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FF27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314E5A1" wp14:editId="33BA2E67">
                  <wp:extent cx="152400" cy="152400"/>
                  <wp:effectExtent l="0" t="0" r="0" b="0"/>
                  <wp:docPr id="82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A4DFE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F38C7" w14:textId="77777777" w:rsidR="00CA5241" w:rsidRDefault="00CA5241"/>
        </w:tc>
      </w:tr>
      <w:tr w:rsidR="001F5E54" w:rsidRPr="00FD127C" w14:paraId="18D3561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E03C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241D7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C65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094A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23B9A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57C6F" w14:textId="77777777" w:rsidR="00CA5241" w:rsidRDefault="00CA5241"/>
        </w:tc>
      </w:tr>
      <w:tr w:rsidR="001F5E54" w:rsidRPr="00FD127C" w14:paraId="3F60445E"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9B5B51" w14:textId="77777777" w:rsidR="001F5E54" w:rsidRPr="00FD127C" w:rsidRDefault="00F56C9D"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B28E4"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2C6D0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2BB046" w14:textId="77777777" w:rsidR="00BB6A63" w:rsidRDefault="00BB6A63" w:rsidP="00BB6A63"/>
    <w:p w14:paraId="06165D60" w14:textId="77777777" w:rsidR="001F5E54" w:rsidRPr="0017445F" w:rsidRDefault="00AE04B0" w:rsidP="001F5E54">
      <w:pPr>
        <w:pStyle w:val="RERequirement"/>
        <w:shd w:val="clear" w:color="auto" w:fill="F2F2F2" w:themeFill="background1" w:themeFillShade="F2"/>
      </w:pPr>
      <w:r>
        <w:t xml:space="preserve"> Zone Transition 1.2</w:t>
      </w:r>
    </w:p>
    <w:p w14:paraId="2308EDBD" w14:textId="77777777" w:rsidR="001F5E54" w:rsidRDefault="00AE04B0" w:rsidP="001F5E54">
      <w:pPr>
        <w:rPr>
          <w:rFonts w:cs="Arial"/>
        </w:rPr>
      </w:pPr>
      <w:r>
        <w:rPr>
          <w:rFonts w:cs="Arial"/>
        </w:rPr>
        <w:t>When the infotainment system receives a request for the RequestSoundModeChange function to cabin mode, the MSS Audio System shall direct audio to cabin speakers.</w:t>
      </w:r>
    </w:p>
    <w:p w14:paraId="2895388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420F4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6C7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7C15B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1640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7015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throughout the entire vehicle</w:t>
            </w:r>
          </w:p>
        </w:tc>
      </w:tr>
      <w:tr w:rsidR="001F5E54" w:rsidRPr="00FD127C" w14:paraId="19482EE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8F70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098535" w14:textId="77777777" w:rsidR="00CA5241" w:rsidRDefault="00CA5241"/>
        </w:tc>
      </w:tr>
      <w:tr w:rsidR="001F5E54" w:rsidRPr="00FD127C" w14:paraId="2E232A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3C15E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22645" w14:textId="77777777" w:rsidR="00CA5241" w:rsidRDefault="00CA5241"/>
        </w:tc>
      </w:tr>
      <w:tr w:rsidR="001F5E54" w:rsidRPr="00FD127C" w14:paraId="3EE864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41B8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0BCB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3CA69"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8FE81" w14:textId="77777777" w:rsidR="00CA5241" w:rsidRDefault="00CA5241"/>
        </w:tc>
      </w:tr>
      <w:tr w:rsidR="001F5E54" w:rsidRPr="00FD127C" w14:paraId="610297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64A3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0A352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A6589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2361B" w14:textId="77777777" w:rsidR="00CA5241" w:rsidRDefault="00CA5241"/>
        </w:tc>
      </w:tr>
      <w:tr w:rsidR="001F5E54" w:rsidRPr="00FD127C" w14:paraId="6FA1271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9C77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1699E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AA25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377C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A76E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52B76" w14:textId="77777777" w:rsidR="00CA5241" w:rsidRDefault="00CA5241"/>
        </w:tc>
      </w:tr>
      <w:tr w:rsidR="001F5E54" w:rsidRPr="00FD127C" w14:paraId="0A85A54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661D77" w14:textId="77777777" w:rsidR="001F5E54" w:rsidRPr="00FD127C" w:rsidRDefault="00F56C9D"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850C0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AA84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232CBA" w14:textId="77777777" w:rsidR="00BB6A63" w:rsidRDefault="00BB6A63" w:rsidP="00BB6A63"/>
    <w:p w14:paraId="1477A66D" w14:textId="77777777" w:rsidR="001F5E54" w:rsidRPr="0017445F" w:rsidRDefault="00AE04B0" w:rsidP="001F5E54">
      <w:pPr>
        <w:pStyle w:val="RERequirement"/>
        <w:shd w:val="clear" w:color="auto" w:fill="F2F2F2" w:themeFill="background1" w:themeFillShade="F2"/>
      </w:pPr>
      <w:r>
        <w:t xml:space="preserve"> Traffic Announcement 1</w:t>
      </w:r>
    </w:p>
    <w:p w14:paraId="4D3868AE" w14:textId="77777777" w:rsidR="001F5E54" w:rsidRDefault="00AE04B0" w:rsidP="001F5E54">
      <w:pPr>
        <w:rPr>
          <w:rFonts w:cs="Arial"/>
        </w:rPr>
      </w:pPr>
      <w:r>
        <w:rPr>
          <w:rFonts w:cs="Arial"/>
        </w:rPr>
        <w:t>MSS Audio System shall play traffic announcements for the driver and</w:t>
      </w:r>
    </w:p>
    <w:p w14:paraId="0814C730" w14:textId="77777777" w:rsidR="001F5E54" w:rsidRDefault="00AE04B0" w:rsidP="001F5E54">
      <w:pPr>
        <w:rPr>
          <w:rFonts w:cs="Arial"/>
        </w:rPr>
      </w:pPr>
      <w:r>
        <w:rPr>
          <w:rFonts w:cs="Arial"/>
        </w:rPr>
        <w:t>any passengers listening to driver audio with the RouteAudio function.</w:t>
      </w:r>
    </w:p>
    <w:p w14:paraId="202A26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FE1BDE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466A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E51EB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FF09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E5D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will play for the driver and any one listening to the driver audio source.</w:t>
            </w:r>
          </w:p>
        </w:tc>
      </w:tr>
      <w:tr w:rsidR="001F5E54" w:rsidRPr="00FD127C" w14:paraId="47D0B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D381D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29D4AE" w14:textId="77777777" w:rsidR="00CA5241" w:rsidRDefault="00CA5241"/>
        </w:tc>
      </w:tr>
      <w:tr w:rsidR="001F5E54" w:rsidRPr="00FD127C" w14:paraId="2EC271D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1E78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5BEDE7" w14:textId="77777777" w:rsidR="00CA5241" w:rsidRDefault="00CA5241"/>
        </w:tc>
      </w:tr>
      <w:tr w:rsidR="001F5E54" w:rsidRPr="00FD127C" w14:paraId="62AC803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5098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C9A5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DA3BA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F17B0" w14:textId="77777777" w:rsidR="00CA5241" w:rsidRDefault="00CA5241"/>
        </w:tc>
      </w:tr>
      <w:tr w:rsidR="001F5E54" w:rsidRPr="00FD127C" w14:paraId="1D3238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C0CB6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47F21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EC3E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F530F" w14:textId="77777777" w:rsidR="00CA5241" w:rsidRDefault="00CA5241"/>
        </w:tc>
      </w:tr>
      <w:tr w:rsidR="001F5E54" w:rsidRPr="00FD127C" w14:paraId="38D66A1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C955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BAB5C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DD48F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5479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D7F1C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63202F" w14:textId="77777777" w:rsidR="00CA5241" w:rsidRDefault="00CA5241"/>
        </w:tc>
      </w:tr>
      <w:tr w:rsidR="001F5E54" w:rsidRPr="00FD127C" w14:paraId="1443C9A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B0C4FB" w14:textId="77777777" w:rsidR="001F5E54" w:rsidRPr="00FD127C" w:rsidRDefault="00F56C9D"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8195B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A7B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79B4936" w14:textId="77777777" w:rsidR="00BB6A63" w:rsidRDefault="00BB6A63" w:rsidP="00BB6A63"/>
    <w:p w14:paraId="6B544BAB" w14:textId="77777777" w:rsidR="001F5E54" w:rsidRPr="0017445F" w:rsidRDefault="00AE04B0" w:rsidP="001F5E54">
      <w:pPr>
        <w:pStyle w:val="RERequirement"/>
        <w:shd w:val="clear" w:color="auto" w:fill="F2F2F2" w:themeFill="background1" w:themeFillShade="F2"/>
      </w:pPr>
      <w:r>
        <w:t xml:space="preserve"> Phone Calls 1.1</w:t>
      </w:r>
    </w:p>
    <w:p w14:paraId="1BE7E206" w14:textId="77777777" w:rsidR="001F5E54" w:rsidRDefault="00AE04B0" w:rsidP="001F5E54">
      <w:pPr>
        <w:rPr>
          <w:rFonts w:cs="Arial"/>
        </w:rPr>
      </w:pPr>
      <w:r>
        <w:rPr>
          <w:rFonts w:cs="Arial"/>
        </w:rPr>
        <w:t>When the first row passenger activates the RequestCall function while the driver has an active call status, the MSS Audio System shall push the first row passenger phone call to the phone.</w:t>
      </w:r>
    </w:p>
    <w:p w14:paraId="29D6C03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298216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9EFF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C5B8F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69FF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2E8D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driver is in a phone call, the front passenger can only play their phone call through their phone.</w:t>
            </w:r>
          </w:p>
        </w:tc>
      </w:tr>
      <w:tr w:rsidR="001F5E54" w:rsidRPr="00FD127C" w14:paraId="4F3ECD5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9391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0796C" w14:textId="77777777" w:rsidR="00CA5241" w:rsidRDefault="00CA5241"/>
        </w:tc>
      </w:tr>
      <w:tr w:rsidR="001F5E54" w:rsidRPr="00FD127C" w14:paraId="4524CE2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814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1EFEE1" w14:textId="77777777" w:rsidR="00CA5241" w:rsidRDefault="00CA5241"/>
        </w:tc>
      </w:tr>
      <w:tr w:rsidR="001F5E54" w:rsidRPr="00FD127C" w14:paraId="670B4A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4EAB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ADF5D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D97F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7ADA08" w14:textId="77777777" w:rsidR="00CA5241" w:rsidRDefault="00CA5241"/>
        </w:tc>
      </w:tr>
      <w:tr w:rsidR="001F5E54" w:rsidRPr="00FD127C" w14:paraId="7A61A6A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4A21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0BD62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892E1E4" wp14:editId="05F08B59">
                  <wp:extent cx="152400" cy="152400"/>
                  <wp:effectExtent l="0" t="0" r="0" b="0"/>
                  <wp:docPr id="82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226E2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9AB69" w14:textId="77777777" w:rsidR="00CA5241" w:rsidRDefault="00CA5241"/>
        </w:tc>
      </w:tr>
      <w:tr w:rsidR="001F5E54" w:rsidRPr="00FD127C" w14:paraId="2C8208A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3F1E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A4B1B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1ADA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B02ED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1F75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BEEBA" w14:textId="77777777" w:rsidR="00CA5241" w:rsidRDefault="00CA5241"/>
        </w:tc>
      </w:tr>
      <w:tr w:rsidR="001F5E54" w:rsidRPr="00FD127C" w14:paraId="6E7D50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9383AE" w14:textId="77777777" w:rsidR="001F5E54" w:rsidRPr="00FD127C" w:rsidRDefault="00F56C9D"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F71D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2F37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8BD695" w14:textId="77777777" w:rsidR="00BB6A63" w:rsidRDefault="00BB6A63" w:rsidP="00BB6A63"/>
    <w:p w14:paraId="07B3E9B9" w14:textId="77777777" w:rsidR="001F5E54" w:rsidRPr="0017445F" w:rsidRDefault="00AE04B0" w:rsidP="001F5E54">
      <w:pPr>
        <w:pStyle w:val="RERequirement"/>
        <w:shd w:val="clear" w:color="auto" w:fill="F2F2F2" w:themeFill="background1" w:themeFillShade="F2"/>
      </w:pPr>
      <w:r>
        <w:t xml:space="preserve"> Phone Calls 1</w:t>
      </w:r>
    </w:p>
    <w:p w14:paraId="1C1A1EA6" w14:textId="77777777" w:rsidR="001F5E54" w:rsidRDefault="00AE04B0" w:rsidP="001F5E54">
      <w:pPr>
        <w:rPr>
          <w:rFonts w:cs="Arial"/>
        </w:rPr>
      </w:pPr>
      <w:r>
        <w:rPr>
          <w:rFonts w:cs="Arial"/>
        </w:rPr>
        <w:t>The MSS Audio System shall provide a system for a user to take a phone call through their seat speakers.</w:t>
      </w:r>
    </w:p>
    <w:p w14:paraId="311681E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24F7F1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131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9ADCD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CBB26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80ED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should be able to play a phone call from their seat speakers.</w:t>
            </w:r>
          </w:p>
        </w:tc>
      </w:tr>
      <w:tr w:rsidR="001F5E54" w:rsidRPr="00FD127C" w14:paraId="1CF35D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A35D5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404066" w14:textId="77777777" w:rsidR="00CA5241" w:rsidRDefault="00CA5241"/>
        </w:tc>
      </w:tr>
      <w:tr w:rsidR="001F5E54" w:rsidRPr="00FD127C" w14:paraId="60C5D3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9A60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3E56F" w14:textId="77777777" w:rsidR="00CA5241" w:rsidRDefault="00CA5241"/>
        </w:tc>
      </w:tr>
      <w:tr w:rsidR="001F5E54" w:rsidRPr="00FD127C" w14:paraId="60074A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6738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B008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6FDF8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F4FDB" w14:textId="77777777" w:rsidR="00CA5241" w:rsidRDefault="00CA5241"/>
        </w:tc>
      </w:tr>
      <w:tr w:rsidR="001F5E54" w:rsidRPr="00FD127C" w14:paraId="60FAB0B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523A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254A7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1E8C8D" wp14:editId="4702F868">
                  <wp:extent cx="152400" cy="152400"/>
                  <wp:effectExtent l="0" t="0" r="0" b="0"/>
                  <wp:docPr id="83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A72CD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04459" w14:textId="77777777" w:rsidR="00CA5241" w:rsidRDefault="00CA5241"/>
        </w:tc>
      </w:tr>
      <w:tr w:rsidR="001F5E54" w:rsidRPr="00FD127C" w14:paraId="6DDD6AD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9768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240489"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ED52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4541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BF50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E3666E" w14:textId="77777777" w:rsidR="00CA5241" w:rsidRDefault="00CA5241"/>
        </w:tc>
      </w:tr>
      <w:tr w:rsidR="001F5E54" w:rsidRPr="00FD127C" w14:paraId="6C6958B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58B4FC" w14:textId="77777777" w:rsidR="001F5E54" w:rsidRPr="00FD127C" w:rsidRDefault="00F56C9D" w:rsidP="00A84EEF">
            <w:pPr>
              <w:rPr>
                <w:rFonts w:cs="Arial"/>
                <w:bCs/>
                <w:color w:val="808080" w:themeColor="background1" w:themeShade="80"/>
                <w:sz w:val="16"/>
                <w:szCs w:val="14"/>
              </w:rPr>
            </w:pPr>
            <w:hyperlink r:id="rId1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24238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74C9A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07E855F" w14:textId="77777777" w:rsidR="00BB6A63" w:rsidRDefault="00BB6A63" w:rsidP="00BB6A63"/>
    <w:p w14:paraId="30CF4316" w14:textId="77777777" w:rsidR="001F5E54" w:rsidRPr="0017445F" w:rsidRDefault="00AE04B0" w:rsidP="001F5E54">
      <w:pPr>
        <w:pStyle w:val="RERequirement"/>
        <w:shd w:val="clear" w:color="auto" w:fill="F2F2F2" w:themeFill="background1" w:themeFillShade="F2"/>
      </w:pPr>
      <w:r>
        <w:t xml:space="preserve"> Phone Calls 1.6</w:t>
      </w:r>
    </w:p>
    <w:p w14:paraId="1A4D77F7" w14:textId="77777777" w:rsidR="001F5E54" w:rsidRDefault="00AE04B0" w:rsidP="001F5E54">
      <w:pPr>
        <w:rPr>
          <w:rFonts w:cs="Arial"/>
        </w:rPr>
      </w:pPr>
      <w:r>
        <w:rPr>
          <w:rFonts w:cs="Arial"/>
        </w:rPr>
        <w:t>The MSS Audio System shall only use the RouteAudio function to direct a passenger phone call to the seat speakers if the system is already in zone mode.</w:t>
      </w:r>
    </w:p>
    <w:p w14:paraId="28FFF17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C65B69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EEE3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77EC8C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1A3CA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96D53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 passenger wishes to take a phone call through the seat speakers, the vehicle must be in zone mode.</w:t>
            </w:r>
          </w:p>
        </w:tc>
      </w:tr>
      <w:tr w:rsidR="001F5E54" w:rsidRPr="00FD127C" w14:paraId="2634CFE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E8F7F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DCD2B" w14:textId="77777777" w:rsidR="00CA5241" w:rsidRDefault="00CA5241"/>
        </w:tc>
      </w:tr>
      <w:tr w:rsidR="001F5E54" w:rsidRPr="00FD127C" w14:paraId="3C8F30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980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D34CC" w14:textId="77777777" w:rsidR="00CA5241" w:rsidRDefault="00CA5241"/>
        </w:tc>
      </w:tr>
      <w:tr w:rsidR="001F5E54" w:rsidRPr="00FD127C" w14:paraId="218939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4E47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E7AE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EEF6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430E52" w14:textId="77777777" w:rsidR="00CA5241" w:rsidRDefault="00CA5241"/>
        </w:tc>
      </w:tr>
      <w:tr w:rsidR="001F5E54" w:rsidRPr="00FD127C" w14:paraId="4CF8D0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A66E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A7D1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80078EF" wp14:editId="252C49C9">
                  <wp:extent cx="152400" cy="152400"/>
                  <wp:effectExtent l="0" t="0" r="0" b="0"/>
                  <wp:docPr id="83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CC42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6DD106" w14:textId="77777777" w:rsidR="00CA5241" w:rsidRDefault="00CA5241"/>
        </w:tc>
      </w:tr>
      <w:tr w:rsidR="001F5E54" w:rsidRPr="00FD127C" w14:paraId="768FCB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7CD1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3290DE"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EC550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63D7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EFDA5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8F22F" w14:textId="77777777" w:rsidR="00CA5241" w:rsidRDefault="00CA5241"/>
        </w:tc>
      </w:tr>
      <w:tr w:rsidR="001F5E54" w:rsidRPr="00FD127C" w14:paraId="3ED2514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71FF26" w14:textId="77777777" w:rsidR="001F5E54" w:rsidRPr="00FD127C" w:rsidRDefault="00F56C9D"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5616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96C0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58555C8" w14:textId="77777777" w:rsidR="00BB6A63" w:rsidRDefault="00BB6A63" w:rsidP="00BB6A63"/>
    <w:p w14:paraId="0738A197" w14:textId="77777777" w:rsidR="001F5E54" w:rsidRPr="0017445F" w:rsidRDefault="00AE04B0" w:rsidP="001F5E54">
      <w:pPr>
        <w:pStyle w:val="RERequirement"/>
        <w:shd w:val="clear" w:color="auto" w:fill="F2F2F2" w:themeFill="background1" w:themeFillShade="F2"/>
      </w:pPr>
      <w:r>
        <w:t xml:space="preserve"> Shared Media 1.1</w:t>
      </w:r>
    </w:p>
    <w:p w14:paraId="229BDFB8" w14:textId="77777777" w:rsidR="001F5E54" w:rsidRDefault="00AE04B0" w:rsidP="001F5E54">
      <w:pPr>
        <w:rPr>
          <w:rFonts w:cs="Arial"/>
        </w:rPr>
      </w:pPr>
      <w:r>
        <w:rPr>
          <w:rFonts w:cs="Arial"/>
        </w:rPr>
        <w:t>URC, the MSS Audio System, and Infotainment system shall allow users to exit audio sharing with the RequestShare, RouteAudio, and PlayAudio functions.</w:t>
      </w:r>
    </w:p>
    <w:p w14:paraId="50E262B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D0DE13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2149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3D8A73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4EEF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CF5A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Passenger can stop listening to music that is shared to them.</w:t>
            </w:r>
          </w:p>
        </w:tc>
      </w:tr>
      <w:tr w:rsidR="001F5E54" w:rsidRPr="00FD127C" w14:paraId="5707A83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9345B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55C04" w14:textId="77777777" w:rsidR="00CA5241" w:rsidRDefault="00CA5241"/>
        </w:tc>
      </w:tr>
      <w:tr w:rsidR="001F5E54" w:rsidRPr="00FD127C" w14:paraId="49F063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CD50F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A84F20" w14:textId="77777777" w:rsidR="00CA5241" w:rsidRDefault="00CA5241"/>
        </w:tc>
      </w:tr>
      <w:tr w:rsidR="001F5E54" w:rsidRPr="00FD127C" w14:paraId="2BA324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F6C2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4D77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A5B5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9E655A" w14:textId="77777777" w:rsidR="00CA5241" w:rsidRDefault="00CA5241"/>
        </w:tc>
      </w:tr>
      <w:tr w:rsidR="001F5E54" w:rsidRPr="00FD127C" w14:paraId="1FEDF28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0324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51A0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D3F7F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BFFB7" w14:textId="77777777" w:rsidR="00CA5241" w:rsidRDefault="00CA5241"/>
        </w:tc>
      </w:tr>
      <w:tr w:rsidR="001F5E54" w:rsidRPr="00FD127C" w14:paraId="352634FC"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E50B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EAE88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836E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FE37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5022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004A10" w14:textId="77777777" w:rsidR="00CA5241" w:rsidRDefault="00CA5241"/>
        </w:tc>
      </w:tr>
      <w:tr w:rsidR="001F5E54" w:rsidRPr="00FD127C" w14:paraId="3A79063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CB73FA" w14:textId="77777777" w:rsidR="001F5E54" w:rsidRPr="00FD127C" w:rsidRDefault="00F56C9D"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2CFBC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C4302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FF12E79" w14:textId="77777777" w:rsidR="00BB6A63" w:rsidRDefault="00BB6A63" w:rsidP="00BB6A63"/>
    <w:p w14:paraId="7290A967" w14:textId="77777777" w:rsidR="001F5E54" w:rsidRPr="0017445F" w:rsidRDefault="00AE04B0" w:rsidP="001F5E54">
      <w:pPr>
        <w:pStyle w:val="RERequirement"/>
        <w:shd w:val="clear" w:color="auto" w:fill="F2F2F2" w:themeFill="background1" w:themeFillShade="F2"/>
      </w:pPr>
      <w:r>
        <w:t xml:space="preserve"> Captain's Announcement 1.3</w:t>
      </w:r>
    </w:p>
    <w:p w14:paraId="32BFBF44" w14:textId="77777777" w:rsidR="001F5E54" w:rsidRDefault="00AE04B0" w:rsidP="001F5E54">
      <w:pPr>
        <w:rPr>
          <w:rFonts w:cs="Arial"/>
        </w:rPr>
      </w:pPr>
      <w:r>
        <w:rPr>
          <w:rFonts w:cs="Arial"/>
        </w:rPr>
        <w:t>The MSS Audio System shall direct CA audio to the second and third row speakers only.</w:t>
      </w:r>
    </w:p>
    <w:p w14:paraId="01196E72"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5AD24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AEBD9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AB2DE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65C537"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B8ED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Captain's Announcement should not play for the first row, as they are the speaker</w:t>
            </w:r>
          </w:p>
        </w:tc>
      </w:tr>
      <w:tr w:rsidR="001F5E54" w:rsidRPr="00FD127C" w14:paraId="6741B3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1B9BB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0E157" w14:textId="77777777" w:rsidR="00CA5241" w:rsidRDefault="00CA5241"/>
        </w:tc>
      </w:tr>
      <w:tr w:rsidR="001F5E54" w:rsidRPr="00FD127C" w14:paraId="6AFE705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0C6E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5AAF29" w14:textId="77777777" w:rsidR="00CA5241" w:rsidRDefault="00CA5241"/>
        </w:tc>
      </w:tr>
      <w:tr w:rsidR="001F5E54" w:rsidRPr="00FD127C" w14:paraId="05AE5F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27A4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44A4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0139D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4B69D" w14:textId="77777777" w:rsidR="00CA5241" w:rsidRDefault="00CA5241"/>
        </w:tc>
      </w:tr>
      <w:tr w:rsidR="001F5E54" w:rsidRPr="00FD127C" w14:paraId="4BF3B71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01E9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24C0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F175925" wp14:editId="2DC3B1F7">
                  <wp:extent cx="152400" cy="152400"/>
                  <wp:effectExtent l="0" t="0" r="0" b="0"/>
                  <wp:docPr id="83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EB020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9B8D0" w14:textId="77777777" w:rsidR="00CA5241" w:rsidRDefault="00CA5241"/>
        </w:tc>
      </w:tr>
      <w:tr w:rsidR="001F5E54" w:rsidRPr="00FD127C" w14:paraId="03D3727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C4C32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802BE7"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10A3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2D7C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6B917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7EB87" w14:textId="77777777" w:rsidR="00CA5241" w:rsidRDefault="00CA5241"/>
        </w:tc>
      </w:tr>
      <w:tr w:rsidR="001F5E54" w:rsidRPr="00FD127C" w14:paraId="72E5DC31"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DAD93B" w14:textId="77777777" w:rsidR="001F5E54" w:rsidRPr="00FD127C" w:rsidRDefault="00F56C9D"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CC8766"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731B2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3D3E01" w14:textId="77777777" w:rsidR="00BB6A63" w:rsidRDefault="00BB6A63" w:rsidP="00BB6A63"/>
    <w:p w14:paraId="0380B676" w14:textId="77777777" w:rsidR="001F5E54" w:rsidRPr="0017445F" w:rsidRDefault="00AE04B0" w:rsidP="001F5E54">
      <w:pPr>
        <w:pStyle w:val="RERequirement"/>
        <w:shd w:val="clear" w:color="auto" w:fill="F2F2F2" w:themeFill="background1" w:themeFillShade="F2"/>
      </w:pPr>
      <w:r>
        <w:t xml:space="preserve"> Phone Calls 1.8</w:t>
      </w:r>
    </w:p>
    <w:p w14:paraId="7BE47759" w14:textId="77777777" w:rsidR="001F5E54" w:rsidRDefault="00AE04B0" w:rsidP="001F5E54">
      <w:pPr>
        <w:rPr>
          <w:rFonts w:cs="Arial"/>
        </w:rPr>
      </w:pPr>
      <w:r>
        <w:rPr>
          <w:rFonts w:cs="Arial"/>
        </w:rPr>
        <w:lastRenderedPageBreak/>
        <w:t>The MSS Audio System shall keep phone calls in privacy mode when the system changes sound mode from Cabin to Zone Mode.</w:t>
      </w:r>
    </w:p>
    <w:p w14:paraId="06C3912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2B0A4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4A73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6AAAD0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C5E0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A0AA1C"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Active phone calls will continue to play through the phone, even when the vehicle switches to Zone Mode.</w:t>
            </w:r>
          </w:p>
        </w:tc>
      </w:tr>
      <w:tr w:rsidR="001F5E54" w:rsidRPr="00FD127C" w14:paraId="7DC4C0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D53A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F8456" w14:textId="77777777" w:rsidR="00CA5241" w:rsidRDefault="00CA5241"/>
        </w:tc>
      </w:tr>
      <w:tr w:rsidR="001F5E54" w:rsidRPr="00FD127C" w14:paraId="09CB32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789C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DE306" w14:textId="77777777" w:rsidR="00CA5241" w:rsidRDefault="00CA5241"/>
        </w:tc>
      </w:tr>
      <w:tr w:rsidR="001F5E54" w:rsidRPr="00FD127C" w14:paraId="4B499C7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B420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05DE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0626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CF041" w14:textId="77777777" w:rsidR="00CA5241" w:rsidRDefault="00CA5241"/>
        </w:tc>
      </w:tr>
      <w:tr w:rsidR="001F5E54" w:rsidRPr="00FD127C" w14:paraId="674CB6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389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D692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8F1C2F" wp14:editId="58390D8A">
                  <wp:extent cx="152400" cy="152400"/>
                  <wp:effectExtent l="0" t="0" r="0" b="0"/>
                  <wp:docPr id="83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8B8B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C233DE" w14:textId="77777777" w:rsidR="00CA5241" w:rsidRDefault="00CA5241"/>
        </w:tc>
      </w:tr>
      <w:tr w:rsidR="001F5E54" w:rsidRPr="00FD127C" w14:paraId="5563489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3A16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8298C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AAC0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778A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CFAF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B463BE" w14:textId="77777777" w:rsidR="00CA5241" w:rsidRDefault="00CA5241"/>
        </w:tc>
      </w:tr>
      <w:tr w:rsidR="001F5E54" w:rsidRPr="00FD127C" w14:paraId="3A8D39D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E49727" w14:textId="77777777" w:rsidR="001F5E54" w:rsidRPr="00FD127C" w:rsidRDefault="00F56C9D"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87AC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E8017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F13131" w14:textId="77777777" w:rsidR="00BB6A63" w:rsidRDefault="00BB6A63" w:rsidP="00BB6A63"/>
    <w:p w14:paraId="7DF90C33" w14:textId="77777777" w:rsidR="001F5E54" w:rsidRPr="0017445F" w:rsidRDefault="00AE04B0" w:rsidP="001F5E54">
      <w:pPr>
        <w:pStyle w:val="RERequirement"/>
        <w:shd w:val="clear" w:color="auto" w:fill="F2F2F2" w:themeFill="background1" w:themeFillShade="F2"/>
      </w:pPr>
      <w:r>
        <w:t xml:space="preserve"> Phone Calls 1.12</w:t>
      </w:r>
    </w:p>
    <w:p w14:paraId="5655F3D7" w14:textId="77777777" w:rsidR="001F5E54" w:rsidRDefault="00AE04B0" w:rsidP="001F5E54">
      <w:pPr>
        <w:rPr>
          <w:rFonts w:cs="Arial"/>
        </w:rPr>
      </w:pPr>
      <w:r>
        <w:rPr>
          <w:rFonts w:cs="Arial"/>
        </w:rPr>
        <w:t>The MSS Audio System shall keep phone calls in privacy mode even if there are no other active phone calls in the vehicle.</w:t>
      </w:r>
    </w:p>
    <w:p w14:paraId="3A786DE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B8EDE4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1DE96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66D32D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F1C11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9D99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Phone calls will continue to play through the phone, even if the ability to play through seat speakers becomes available.</w:t>
            </w:r>
          </w:p>
        </w:tc>
      </w:tr>
      <w:tr w:rsidR="001F5E54" w:rsidRPr="00FD127C" w14:paraId="1E871B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4832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749CE" w14:textId="77777777" w:rsidR="00CA5241" w:rsidRDefault="00CA5241"/>
        </w:tc>
      </w:tr>
      <w:tr w:rsidR="001F5E54" w:rsidRPr="00FD127C" w14:paraId="39264C8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581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932604" w14:textId="77777777" w:rsidR="00CA5241" w:rsidRDefault="00CA5241"/>
        </w:tc>
      </w:tr>
      <w:tr w:rsidR="001F5E54" w:rsidRPr="00FD127C" w14:paraId="359EAF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2D8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93B5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77187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2FB47" w14:textId="77777777" w:rsidR="00CA5241" w:rsidRDefault="00CA5241"/>
        </w:tc>
      </w:tr>
      <w:tr w:rsidR="001F5E54" w:rsidRPr="00FD127C" w14:paraId="76EF4A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BEFB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9000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C95880" wp14:editId="0A54F986">
                  <wp:extent cx="152400" cy="152400"/>
                  <wp:effectExtent l="0" t="0" r="0" b="0"/>
                  <wp:docPr id="83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2C24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D38DAF" w14:textId="77777777" w:rsidR="00CA5241" w:rsidRDefault="00CA5241"/>
        </w:tc>
      </w:tr>
      <w:tr w:rsidR="001F5E54" w:rsidRPr="00FD127C" w14:paraId="00E52E2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5B3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CAA320"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0F4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00A2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2CCD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A31CB" w14:textId="77777777" w:rsidR="00CA5241" w:rsidRDefault="00CA5241"/>
        </w:tc>
      </w:tr>
      <w:tr w:rsidR="001F5E54" w:rsidRPr="00FD127C" w14:paraId="3FCF695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28A6A5" w14:textId="77777777" w:rsidR="001F5E54" w:rsidRPr="00FD127C" w:rsidRDefault="00F56C9D"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8DFA48"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C7889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307E9D9" w14:textId="77777777" w:rsidR="00BB6A63" w:rsidRDefault="00BB6A63" w:rsidP="00BB6A63"/>
    <w:p w14:paraId="31A2DDC2" w14:textId="77777777" w:rsidR="001F5E54" w:rsidRPr="0017445F" w:rsidRDefault="00AE04B0" w:rsidP="001F5E54">
      <w:pPr>
        <w:pStyle w:val="RERequirement"/>
        <w:shd w:val="clear" w:color="auto" w:fill="F2F2F2" w:themeFill="background1" w:themeFillShade="F2"/>
      </w:pPr>
      <w:r>
        <w:t xml:space="preserve"> Phone Calls 1.2</w:t>
      </w:r>
    </w:p>
    <w:p w14:paraId="50223098" w14:textId="77777777" w:rsidR="001F5E54" w:rsidRDefault="00AE04B0" w:rsidP="001F5E54">
      <w:pPr>
        <w:rPr>
          <w:rFonts w:cs="Arial"/>
        </w:rPr>
      </w:pPr>
      <w:r>
        <w:rPr>
          <w:rFonts w:cs="Arial"/>
        </w:rPr>
        <w:t>When a second/third row passenger activates the RequestCall function and there is already an active phone call status in the second/third row, the MSS Audio System shall push the second phone call to the user's phone.</w:t>
      </w:r>
    </w:p>
    <w:p w14:paraId="4AAF1E3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7AD16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28275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F75C36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06C9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1255E4"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an active phone call in the rear zone, the next phone call can only play through the phone.</w:t>
            </w:r>
          </w:p>
        </w:tc>
      </w:tr>
      <w:tr w:rsidR="001F5E54" w:rsidRPr="00FD127C" w14:paraId="1B9E234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6FDE6"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D7171B" w14:textId="77777777" w:rsidR="00CA5241" w:rsidRDefault="00CA5241"/>
        </w:tc>
      </w:tr>
      <w:tr w:rsidR="001F5E54" w:rsidRPr="00FD127C" w14:paraId="06BD5F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BC24A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7B811" w14:textId="77777777" w:rsidR="00CA5241" w:rsidRDefault="00CA5241"/>
        </w:tc>
      </w:tr>
      <w:tr w:rsidR="001F5E54" w:rsidRPr="00FD127C" w14:paraId="18939C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017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95435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45FBE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DEB2A" w14:textId="77777777" w:rsidR="00CA5241" w:rsidRDefault="00CA5241"/>
        </w:tc>
      </w:tr>
      <w:tr w:rsidR="001F5E54" w:rsidRPr="00FD127C" w14:paraId="77F1C9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75B7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DBF66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8F5470B" wp14:editId="74B36821">
                  <wp:extent cx="152400" cy="152400"/>
                  <wp:effectExtent l="0" t="0" r="0" b="0"/>
                  <wp:docPr id="84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88030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87C35" w14:textId="77777777" w:rsidR="00CA5241" w:rsidRDefault="00CA5241"/>
        </w:tc>
      </w:tr>
      <w:tr w:rsidR="001F5E54" w:rsidRPr="00FD127C" w14:paraId="4039869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C1BD5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88A10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6196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5A57E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EBAC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4E8462" w14:textId="77777777" w:rsidR="00CA5241" w:rsidRDefault="00CA5241"/>
        </w:tc>
      </w:tr>
      <w:tr w:rsidR="001F5E54" w:rsidRPr="00FD127C" w14:paraId="5805B1D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ECD9F1" w14:textId="77777777" w:rsidR="001F5E54" w:rsidRPr="00FD127C" w:rsidRDefault="00F56C9D"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71EE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CE2F9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D845F18" w14:textId="77777777" w:rsidR="00BB6A63" w:rsidRDefault="00BB6A63" w:rsidP="00BB6A63"/>
    <w:p w14:paraId="0A40FB55" w14:textId="77777777" w:rsidR="001F5E54" w:rsidRPr="0017445F" w:rsidRDefault="00AE04B0" w:rsidP="001F5E54">
      <w:pPr>
        <w:pStyle w:val="RERequirement"/>
        <w:shd w:val="clear" w:color="auto" w:fill="F2F2F2" w:themeFill="background1" w:themeFillShade="F2"/>
      </w:pPr>
      <w:r>
        <w:t xml:space="preserve"> Traffic Announcement 1.3</w:t>
      </w:r>
    </w:p>
    <w:p w14:paraId="79F696A9" w14:textId="77777777" w:rsidR="001F5E54" w:rsidRDefault="00AE04B0" w:rsidP="001F5E54">
      <w:pPr>
        <w:rPr>
          <w:rFonts w:cs="Arial"/>
        </w:rPr>
      </w:pPr>
      <w:r>
        <w:rPr>
          <w:rFonts w:cs="Arial"/>
        </w:rPr>
        <w:t xml:space="preserve">The MSS Audio System shall play traffic announcements </w:t>
      </w:r>
    </w:p>
    <w:p w14:paraId="03FEC6BC" w14:textId="77777777" w:rsidR="001F5E54" w:rsidRDefault="00AE04B0" w:rsidP="001F5E54">
      <w:pPr>
        <w:rPr>
          <w:rFonts w:cs="Arial"/>
        </w:rPr>
      </w:pPr>
      <w:r>
        <w:rPr>
          <w:rFonts w:cs="Arial"/>
        </w:rPr>
        <w:t>at the same audio level as media for passengers.</w:t>
      </w:r>
    </w:p>
    <w:p w14:paraId="601ADF28"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95541F7"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EFD89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7FCF7E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D09F8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843BF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volume level will not change for passengers</w:t>
            </w:r>
          </w:p>
        </w:tc>
      </w:tr>
      <w:tr w:rsidR="001F5E54" w:rsidRPr="00FD127C" w14:paraId="076DC5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F20D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5C0D0F" w14:textId="77777777" w:rsidR="00CA5241" w:rsidRDefault="00CA5241"/>
        </w:tc>
      </w:tr>
      <w:tr w:rsidR="001F5E54" w:rsidRPr="00FD127C" w14:paraId="5807F3F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7E8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FBBE5" w14:textId="77777777" w:rsidR="00CA5241" w:rsidRDefault="00CA5241"/>
        </w:tc>
      </w:tr>
      <w:tr w:rsidR="001F5E54" w:rsidRPr="00FD127C" w14:paraId="5E7D29F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273847"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A6C4B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4D6C1"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F67C8" w14:textId="77777777" w:rsidR="00CA5241" w:rsidRDefault="00CA5241"/>
        </w:tc>
      </w:tr>
      <w:tr w:rsidR="001F5E54" w:rsidRPr="00FD127C" w14:paraId="0EF9694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EC49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87A32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89E22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B62014" w14:textId="77777777" w:rsidR="00CA5241" w:rsidRDefault="00CA5241"/>
        </w:tc>
      </w:tr>
      <w:tr w:rsidR="001F5E54" w:rsidRPr="00FD127C" w14:paraId="135DCAC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94DC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394B2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4965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887E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51C1B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826B5E" w14:textId="77777777" w:rsidR="00CA5241" w:rsidRDefault="00CA5241"/>
        </w:tc>
      </w:tr>
      <w:tr w:rsidR="001F5E54" w:rsidRPr="00FD127C" w14:paraId="5122F99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3998D4" w14:textId="77777777" w:rsidR="001F5E54" w:rsidRPr="00FD127C" w:rsidRDefault="00F56C9D"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A8B0A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8D63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CDBE77" w14:textId="77777777" w:rsidR="00BB6A63" w:rsidRDefault="00BB6A63" w:rsidP="00BB6A63"/>
    <w:p w14:paraId="0110C64F" w14:textId="77777777" w:rsidR="001F5E54" w:rsidRPr="0017445F" w:rsidRDefault="00AE04B0" w:rsidP="001F5E54">
      <w:pPr>
        <w:pStyle w:val="RERequirement"/>
        <w:shd w:val="clear" w:color="auto" w:fill="F2F2F2" w:themeFill="background1" w:themeFillShade="F2"/>
      </w:pPr>
      <w:r>
        <w:t xml:space="preserve"> Traffic Announcement 1.2</w:t>
      </w:r>
    </w:p>
    <w:p w14:paraId="7B946776" w14:textId="77777777" w:rsidR="001F5E54" w:rsidRDefault="00AE04B0" w:rsidP="001F5E54">
      <w:pPr>
        <w:rPr>
          <w:rFonts w:cs="Arial"/>
        </w:rPr>
      </w:pPr>
      <w:r>
        <w:rPr>
          <w:rFonts w:cs="Arial"/>
        </w:rPr>
        <w:t xml:space="preserve">The MSS Audio System shall play traffic announcements </w:t>
      </w:r>
    </w:p>
    <w:p w14:paraId="075224DD" w14:textId="77777777" w:rsidR="001F5E54" w:rsidRDefault="00AE04B0" w:rsidP="001F5E54">
      <w:pPr>
        <w:rPr>
          <w:rFonts w:cs="Arial"/>
        </w:rPr>
      </w:pPr>
      <w:r>
        <w:rPr>
          <w:rFonts w:cs="Arial"/>
        </w:rPr>
        <w:t>at a predetermined increased level for the driver per the Traffic Announcement requirement XX.</w:t>
      </w:r>
    </w:p>
    <w:p w14:paraId="755CEF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8B083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516B3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CF6CCB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689F5"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7586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TA audio needs to play at a higher volume level for the driver.</w:t>
            </w:r>
          </w:p>
        </w:tc>
      </w:tr>
      <w:tr w:rsidR="001F5E54" w:rsidRPr="00FD127C" w14:paraId="1AD7E6B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97BB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D4FB7" w14:textId="77777777" w:rsidR="00CA5241" w:rsidRDefault="00CA5241"/>
        </w:tc>
      </w:tr>
      <w:tr w:rsidR="001F5E54" w:rsidRPr="00FD127C" w14:paraId="3BD577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BB08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04360" w14:textId="77777777" w:rsidR="00CA5241" w:rsidRDefault="00CA5241"/>
        </w:tc>
      </w:tr>
      <w:tr w:rsidR="001F5E54" w:rsidRPr="00FD127C" w14:paraId="0BC203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635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112D1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FCDAF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686A47" w14:textId="77777777" w:rsidR="00CA5241" w:rsidRDefault="00CA5241"/>
        </w:tc>
      </w:tr>
      <w:tr w:rsidR="001F5E54" w:rsidRPr="00FD127C" w14:paraId="53C658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A15B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1F7A2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DE2E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60B8F" w14:textId="77777777" w:rsidR="00CA5241" w:rsidRDefault="00CA5241"/>
        </w:tc>
      </w:tr>
      <w:tr w:rsidR="001F5E54" w:rsidRPr="00FD127C" w14:paraId="0D5F46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8660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7E893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39E4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C280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58F97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6873F" w14:textId="77777777" w:rsidR="00CA5241" w:rsidRDefault="00CA5241"/>
        </w:tc>
      </w:tr>
      <w:tr w:rsidR="001F5E54" w:rsidRPr="00FD127C" w14:paraId="4A808E7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2F6BDA" w14:textId="77777777" w:rsidR="001F5E54" w:rsidRPr="00FD127C" w:rsidRDefault="00F56C9D"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494791"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4B301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0E72ABA" w14:textId="77777777" w:rsidR="00BB6A63" w:rsidRDefault="00BB6A63" w:rsidP="00BB6A63"/>
    <w:p w14:paraId="7F5EE8D3" w14:textId="77777777" w:rsidR="001F5E54" w:rsidRPr="0017445F" w:rsidRDefault="00AE04B0" w:rsidP="001F5E54">
      <w:pPr>
        <w:pStyle w:val="RERequirement"/>
        <w:shd w:val="clear" w:color="auto" w:fill="F2F2F2" w:themeFill="background1" w:themeFillShade="F2"/>
      </w:pPr>
      <w:r>
        <w:t xml:space="preserve"> MSS Audio 1.3</w:t>
      </w:r>
    </w:p>
    <w:p w14:paraId="7716DCE3" w14:textId="77777777" w:rsidR="001F5E54" w:rsidRDefault="00AE04B0" w:rsidP="001F5E54">
      <w:pPr>
        <w:rPr>
          <w:rFonts w:cs="Arial"/>
        </w:rPr>
      </w:pPr>
      <w:r>
        <w:rPr>
          <w:rFonts w:cs="Arial"/>
        </w:rPr>
        <w:t>The MSS Audio System shall still play In-Car Communication, Captain's Announcement, and Phone Call audio if a mute is active.</w:t>
      </w:r>
    </w:p>
    <w:p w14:paraId="4324E29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E65DE9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153A2E"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9AE0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180AD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57DE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ICC, CA, and Phone Call audio still plays if a seat is muted.</w:t>
            </w:r>
          </w:p>
        </w:tc>
      </w:tr>
      <w:tr w:rsidR="001F5E54" w:rsidRPr="00FD127C" w14:paraId="2B6CD8C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23F3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9021C8" w14:textId="77777777" w:rsidR="00CA5241" w:rsidRDefault="00CA5241"/>
        </w:tc>
      </w:tr>
      <w:tr w:rsidR="001F5E54" w:rsidRPr="00FD127C" w14:paraId="440C5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57CC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08507" w14:textId="77777777" w:rsidR="00CA5241" w:rsidRDefault="00CA5241"/>
        </w:tc>
      </w:tr>
      <w:tr w:rsidR="001F5E54" w:rsidRPr="00FD127C" w14:paraId="5DB2BA3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E202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3B9F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128EC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FD2649" w14:textId="77777777" w:rsidR="00CA5241" w:rsidRDefault="00CA5241"/>
        </w:tc>
      </w:tr>
      <w:tr w:rsidR="001F5E54" w:rsidRPr="00FD127C" w14:paraId="16A972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9F18B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83EF8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1AEB300" wp14:editId="4615C7F6">
                  <wp:extent cx="152400" cy="152400"/>
                  <wp:effectExtent l="0" t="0" r="0" b="0"/>
                  <wp:docPr id="84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MUCReq_002 CA Audio Interruption</w:t>
            </w:r>
          </w:p>
          <w:p w14:paraId="568A1AF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CA514B7" wp14:editId="74187CFB">
                  <wp:extent cx="152400" cy="152400"/>
                  <wp:effectExtent l="0" t="0" r="0" b="0"/>
                  <wp:docPr id="844"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p w14:paraId="0B3848E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7F947B" wp14:editId="3B7010B8">
                  <wp:extent cx="152400" cy="152400"/>
                  <wp:effectExtent l="0" t="0" r="0" b="0"/>
                  <wp:docPr id="84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MUCReq_010 ICC Initiation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506B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2A9BD7" w14:textId="77777777" w:rsidR="00CA5241" w:rsidRDefault="00CA5241"/>
        </w:tc>
      </w:tr>
      <w:tr w:rsidR="001F5E54" w:rsidRPr="00FD127C" w14:paraId="23DB0B83"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C775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9B48E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9A3E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1E63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93A7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941449" w14:textId="77777777" w:rsidR="00CA5241" w:rsidRDefault="00CA5241"/>
        </w:tc>
      </w:tr>
      <w:tr w:rsidR="001F5E54" w:rsidRPr="00FD127C" w14:paraId="269213C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557603" w14:textId="77777777" w:rsidR="001F5E54" w:rsidRPr="00FD127C" w:rsidRDefault="00F56C9D"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9D0743"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2C7BB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D0DE1BB" w14:textId="77777777" w:rsidR="00BB6A63" w:rsidRDefault="00BB6A63" w:rsidP="00BB6A63"/>
    <w:p w14:paraId="2899A95D" w14:textId="77777777" w:rsidR="001F5E54" w:rsidRPr="0017445F" w:rsidRDefault="00AE04B0" w:rsidP="001F5E54">
      <w:pPr>
        <w:pStyle w:val="RERequirement"/>
        <w:shd w:val="clear" w:color="auto" w:fill="F2F2F2" w:themeFill="background1" w:themeFillShade="F2"/>
      </w:pPr>
      <w:r>
        <w:t xml:space="preserve"> MSS Lockout 1.1</w:t>
      </w:r>
    </w:p>
    <w:p w14:paraId="2A0313E0" w14:textId="77777777" w:rsidR="001F5E54" w:rsidRDefault="00AE04B0" w:rsidP="001F5E54">
      <w:pPr>
        <w:rPr>
          <w:rFonts w:cs="Arial"/>
        </w:rPr>
      </w:pPr>
      <w:r>
        <w:rPr>
          <w:rFonts w:cs="Arial"/>
        </w:rPr>
        <w:t>When global MSS is turned off, the MSS Audio System will disable actions that transition zone mode.</w:t>
      </w:r>
    </w:p>
    <w:p w14:paraId="531E4F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91E4C5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EE9D8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13A5E7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63689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051A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the ability to enter zone mode.</w:t>
            </w:r>
          </w:p>
        </w:tc>
      </w:tr>
      <w:tr w:rsidR="001F5E54" w:rsidRPr="00FD127C" w14:paraId="168855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470EE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40173" w14:textId="77777777" w:rsidR="00CA5241" w:rsidRDefault="00CA5241"/>
        </w:tc>
      </w:tr>
      <w:tr w:rsidR="001F5E54" w:rsidRPr="00FD127C" w14:paraId="3DA709C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3BB6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784976" w14:textId="77777777" w:rsidR="00CA5241" w:rsidRDefault="00CA5241"/>
        </w:tc>
      </w:tr>
      <w:tr w:rsidR="001F5E54" w:rsidRPr="00FD127C" w14:paraId="3054FA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0312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DA6EA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49D9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AE9347" w14:textId="77777777" w:rsidR="00CA5241" w:rsidRDefault="00CA5241"/>
        </w:tc>
      </w:tr>
      <w:tr w:rsidR="001F5E54" w:rsidRPr="00FD127C" w14:paraId="4834A4C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1866E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0084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53E3B1C" wp14:editId="4F6E79F6">
                  <wp:extent cx="152400" cy="152400"/>
                  <wp:effectExtent l="0" t="0" r="0" b="0"/>
                  <wp:docPr id="848"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96DC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4F555" w14:textId="77777777" w:rsidR="00CA5241" w:rsidRDefault="00CA5241"/>
        </w:tc>
      </w:tr>
      <w:tr w:rsidR="001F5E54" w:rsidRPr="00FD127C" w14:paraId="59B9F01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1690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467D52"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2757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1961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09041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DF418" w14:textId="77777777" w:rsidR="00CA5241" w:rsidRDefault="00CA5241"/>
        </w:tc>
      </w:tr>
      <w:tr w:rsidR="001F5E54" w:rsidRPr="00FD127C" w14:paraId="7964AE2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3D9FF7" w14:textId="77777777" w:rsidR="001F5E54" w:rsidRPr="00FD127C" w:rsidRDefault="00F56C9D" w:rsidP="00A84EEF">
            <w:pPr>
              <w:rPr>
                <w:rFonts w:cs="Arial"/>
                <w:bCs/>
                <w:color w:val="808080" w:themeColor="background1" w:themeShade="80"/>
                <w:sz w:val="16"/>
                <w:szCs w:val="14"/>
              </w:rPr>
            </w:pPr>
            <w:hyperlink r:id="rId1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2EA43E"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5FAC6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79C864" w14:textId="77777777" w:rsidR="00BB6A63" w:rsidRDefault="00BB6A63" w:rsidP="00BB6A63"/>
    <w:p w14:paraId="29095D0D" w14:textId="77777777" w:rsidR="001F5E54" w:rsidRPr="0017445F" w:rsidRDefault="00AE04B0" w:rsidP="001F5E54">
      <w:pPr>
        <w:pStyle w:val="RERequirement"/>
        <w:shd w:val="clear" w:color="auto" w:fill="F2F2F2" w:themeFill="background1" w:themeFillShade="F2"/>
      </w:pPr>
      <w:r>
        <w:t xml:space="preserve"> MSS Audio 1.2</w:t>
      </w:r>
    </w:p>
    <w:p w14:paraId="67438274" w14:textId="77777777" w:rsidR="001F5E54" w:rsidRDefault="00AE04B0" w:rsidP="001F5E54">
      <w:pPr>
        <w:rPr>
          <w:rFonts w:cs="Arial"/>
        </w:rPr>
      </w:pPr>
      <w:r>
        <w:rPr>
          <w:rFonts w:cs="Arial"/>
        </w:rPr>
        <w:t>When a mute request is started the MSS Audio System shall only mute media for the respective speakers.</w:t>
      </w:r>
    </w:p>
    <w:p w14:paraId="23F087F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403C3B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CD0D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5163C0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77D22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6862D"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Muting a seat will only mute the media playing in the seat.</w:t>
            </w:r>
          </w:p>
        </w:tc>
      </w:tr>
      <w:tr w:rsidR="001F5E54" w:rsidRPr="00FD127C" w14:paraId="2F777EF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882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AD76D" w14:textId="77777777" w:rsidR="00CA5241" w:rsidRDefault="00CA5241"/>
        </w:tc>
      </w:tr>
      <w:tr w:rsidR="001F5E54" w:rsidRPr="00FD127C" w14:paraId="17F0CDE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4E81B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D2A42A" w14:textId="77777777" w:rsidR="00CA5241" w:rsidRDefault="00CA5241"/>
        </w:tc>
      </w:tr>
      <w:tr w:rsidR="001F5E54" w:rsidRPr="00FD127C" w14:paraId="163055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8E1C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B541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6797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E5BB0" w14:textId="77777777" w:rsidR="00CA5241" w:rsidRDefault="00CA5241"/>
        </w:tc>
      </w:tr>
      <w:tr w:rsidR="001F5E54" w:rsidRPr="00FD127C" w14:paraId="05AC98C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F16A0"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3DC1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ED0F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129A0D" w14:textId="77777777" w:rsidR="00CA5241" w:rsidRDefault="00CA5241"/>
        </w:tc>
      </w:tr>
      <w:tr w:rsidR="001F5E54" w:rsidRPr="00FD127C" w14:paraId="310DCDF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EAD2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6030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F8E38"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5FD04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C6677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7C5677" w14:textId="77777777" w:rsidR="00CA5241" w:rsidRDefault="00CA5241"/>
        </w:tc>
      </w:tr>
      <w:tr w:rsidR="001F5E54" w:rsidRPr="00FD127C" w14:paraId="639DB60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A3B2E1" w14:textId="77777777" w:rsidR="001F5E54" w:rsidRPr="00FD127C" w:rsidRDefault="00F56C9D"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12516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8E8F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5C0447" w14:textId="77777777" w:rsidR="00BB6A63" w:rsidRDefault="00BB6A63" w:rsidP="00BB6A63"/>
    <w:p w14:paraId="491CEF4F" w14:textId="77777777" w:rsidR="001F5E54" w:rsidRPr="0017445F" w:rsidRDefault="00AE04B0" w:rsidP="001F5E54">
      <w:pPr>
        <w:pStyle w:val="RERequirement"/>
        <w:shd w:val="clear" w:color="auto" w:fill="F2F2F2" w:themeFill="background1" w:themeFillShade="F2"/>
      </w:pPr>
      <w:r>
        <w:t xml:space="preserve"> Row to Row Communication 1.8</w:t>
      </w:r>
    </w:p>
    <w:p w14:paraId="76158988" w14:textId="77777777" w:rsidR="001F5E54" w:rsidRDefault="00AE04B0" w:rsidP="001F5E54">
      <w:pPr>
        <w:rPr>
          <w:rFonts w:cs="Arial"/>
        </w:rPr>
      </w:pPr>
      <w:r>
        <w:rPr>
          <w:rFonts w:cs="Arial"/>
        </w:rPr>
        <w:t>The MSS Audio System shall direct first row detected speech to third row audio and third row detected speech to first row audio.</w:t>
      </w:r>
    </w:p>
    <w:p w14:paraId="334A0C7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DF96D4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CCCDA1"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3CBBD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159A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99CB0"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First row speech will play for the third row, while third row speech will play for the first row.</w:t>
            </w:r>
          </w:p>
        </w:tc>
      </w:tr>
      <w:tr w:rsidR="001F5E54" w:rsidRPr="00FD127C" w14:paraId="6FF6CA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E1D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A3E59" w14:textId="77777777" w:rsidR="00CA5241" w:rsidRDefault="00CA5241"/>
        </w:tc>
      </w:tr>
      <w:tr w:rsidR="001F5E54" w:rsidRPr="00FD127C" w14:paraId="7F9A74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114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18510" w14:textId="77777777" w:rsidR="00CA5241" w:rsidRDefault="00CA5241"/>
        </w:tc>
      </w:tr>
      <w:tr w:rsidR="001F5E54" w:rsidRPr="00FD127C" w14:paraId="7D4B40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4F99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C8D2B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49097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D7A58" w14:textId="77777777" w:rsidR="00CA5241" w:rsidRDefault="00CA5241"/>
        </w:tc>
      </w:tr>
      <w:tr w:rsidR="001F5E54" w:rsidRPr="00FD127C" w14:paraId="72BCE2F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4B513" w14:textId="77777777"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37B6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C49B592" wp14:editId="12C78EC3">
                  <wp:extent cx="152400" cy="152400"/>
                  <wp:effectExtent l="0" t="0" r="0" b="0"/>
                  <wp:docPr id="850"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MUCReq_016 ICC Accessibility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31448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1DE3E8" w14:textId="77777777" w:rsidR="00CA5241" w:rsidRDefault="00CA5241"/>
        </w:tc>
      </w:tr>
      <w:tr w:rsidR="001F5E54" w:rsidRPr="00FD127C" w14:paraId="516B16F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5D0E7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0057F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BD18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1513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4FDB9"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68724" w14:textId="77777777" w:rsidR="00CA5241" w:rsidRDefault="00CA5241"/>
        </w:tc>
      </w:tr>
      <w:tr w:rsidR="001F5E54" w:rsidRPr="00FD127C" w14:paraId="634D21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5CE5FD" w14:textId="77777777" w:rsidR="001F5E54" w:rsidRPr="00FD127C" w:rsidRDefault="00F56C9D" w:rsidP="00A84EEF">
            <w:pPr>
              <w:rPr>
                <w:rFonts w:cs="Arial"/>
                <w:bCs/>
                <w:color w:val="808080" w:themeColor="background1" w:themeShade="80"/>
                <w:sz w:val="16"/>
                <w:szCs w:val="14"/>
              </w:rPr>
            </w:pPr>
            <w:hyperlink r:id="rId1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FCFB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013B4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103F43" w14:textId="77777777" w:rsidR="00BB6A63" w:rsidRDefault="00BB6A63" w:rsidP="00BB6A63"/>
    <w:p w14:paraId="0757A70A" w14:textId="77777777" w:rsidR="001F5E54" w:rsidRPr="0017445F" w:rsidRDefault="00AE04B0" w:rsidP="001F5E54">
      <w:pPr>
        <w:pStyle w:val="RERequirement"/>
        <w:shd w:val="clear" w:color="auto" w:fill="F2F2F2" w:themeFill="background1" w:themeFillShade="F2"/>
      </w:pPr>
      <w:r>
        <w:t xml:space="preserve"> Zone Transition 1.1</w:t>
      </w:r>
    </w:p>
    <w:p w14:paraId="48AFD8DD" w14:textId="77777777" w:rsidR="001F5E54" w:rsidRDefault="00AE04B0" w:rsidP="001F5E54">
      <w:pPr>
        <w:rPr>
          <w:rFonts w:cs="Arial"/>
        </w:rPr>
      </w:pPr>
      <w:r>
        <w:rPr>
          <w:rFonts w:cs="Arial"/>
        </w:rPr>
        <w:t>When the infotainment system sends a request for the RequestSoundModeChange function to zone mode, the MSS Audio System shall direct audio to zonal speakers.</w:t>
      </w:r>
    </w:p>
    <w:p w14:paraId="1D1F72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5883F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87A88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655EE2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B03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5AD97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in the headrest speakers for different users</w:t>
            </w:r>
          </w:p>
        </w:tc>
      </w:tr>
      <w:tr w:rsidR="001F5E54" w:rsidRPr="00FD127C" w14:paraId="25F87F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EC117"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23E2F" w14:textId="77777777" w:rsidR="00CA5241" w:rsidRDefault="00CA5241"/>
        </w:tc>
      </w:tr>
      <w:tr w:rsidR="001F5E54" w:rsidRPr="00FD127C" w14:paraId="359C68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FA1E4"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28530" w14:textId="77777777" w:rsidR="00CA5241" w:rsidRDefault="00CA5241"/>
        </w:tc>
      </w:tr>
      <w:tr w:rsidR="001F5E54" w:rsidRPr="00FD127C" w14:paraId="0472E93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6A0BFF"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B157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5382A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C7DCEA" w14:textId="77777777" w:rsidR="00CA5241" w:rsidRDefault="00CA5241"/>
        </w:tc>
      </w:tr>
      <w:tr w:rsidR="001F5E54" w:rsidRPr="00FD127C" w14:paraId="3BD03FF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954D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7C97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28B78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152242" w14:textId="77777777" w:rsidR="00CA5241" w:rsidRDefault="00CA5241"/>
        </w:tc>
      </w:tr>
      <w:tr w:rsidR="001F5E54" w:rsidRPr="00FD127C" w14:paraId="7EC26FA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33395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2C223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2A514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7C155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4A6AB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CC159" w14:textId="77777777" w:rsidR="00CA5241" w:rsidRDefault="00CA5241"/>
        </w:tc>
      </w:tr>
      <w:tr w:rsidR="001F5E54" w:rsidRPr="00FD127C" w14:paraId="0017BB7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41A73F" w14:textId="77777777" w:rsidR="001F5E54" w:rsidRPr="00FD127C" w:rsidRDefault="00F56C9D" w:rsidP="00A84EEF">
            <w:pPr>
              <w:rPr>
                <w:rFonts w:cs="Arial"/>
                <w:bCs/>
                <w:color w:val="808080" w:themeColor="background1" w:themeShade="80"/>
                <w:sz w:val="16"/>
                <w:szCs w:val="14"/>
              </w:rPr>
            </w:pPr>
            <w:hyperlink r:id="rId1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B9C61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0847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7F1746" w14:textId="77777777" w:rsidR="00BB6A63" w:rsidRDefault="00BB6A63" w:rsidP="00BB6A63"/>
    <w:p w14:paraId="0BACB2DF" w14:textId="77777777" w:rsidR="001F5E54" w:rsidRPr="0017445F" w:rsidRDefault="00AE04B0" w:rsidP="001F5E54">
      <w:pPr>
        <w:pStyle w:val="RERequirement"/>
        <w:shd w:val="clear" w:color="auto" w:fill="F2F2F2" w:themeFill="background1" w:themeFillShade="F2"/>
      </w:pPr>
      <w:r>
        <w:t xml:space="preserve"> Navigation Prompts 1</w:t>
      </w:r>
    </w:p>
    <w:p w14:paraId="7B56DF56" w14:textId="77777777" w:rsidR="001F5E54" w:rsidRDefault="00AE04B0" w:rsidP="001F5E54">
      <w:pPr>
        <w:rPr>
          <w:rFonts w:cs="Arial"/>
        </w:rPr>
      </w:pPr>
      <w:r>
        <w:rPr>
          <w:rFonts w:cs="Arial"/>
        </w:rPr>
        <w:t>The MSS Audio System shall play Navigation Prompt audio only for the driver.</w:t>
      </w:r>
    </w:p>
    <w:p w14:paraId="4EC2EDA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4763BC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368B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97CF2E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F493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7636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Navigation prompts will only play for the driver.</w:t>
            </w:r>
          </w:p>
        </w:tc>
      </w:tr>
      <w:tr w:rsidR="001F5E54" w:rsidRPr="00FD127C" w14:paraId="4295BBA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07B1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FFDB88" w14:textId="77777777" w:rsidR="00CA5241" w:rsidRDefault="00CA5241"/>
        </w:tc>
      </w:tr>
      <w:tr w:rsidR="001F5E54" w:rsidRPr="00FD127C" w14:paraId="4BE74F4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C1D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F32A9" w14:textId="77777777" w:rsidR="00CA5241" w:rsidRDefault="00CA5241"/>
        </w:tc>
      </w:tr>
      <w:tr w:rsidR="001F5E54" w:rsidRPr="00FD127C" w14:paraId="130813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9B82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7B7E9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B39A4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327D92" w14:textId="77777777" w:rsidR="00CA5241" w:rsidRDefault="00CA5241"/>
        </w:tc>
      </w:tr>
      <w:tr w:rsidR="001F5E54" w:rsidRPr="00FD127C" w14:paraId="0AB12BC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DFBCB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83F7B"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81A9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70E294" w14:textId="77777777" w:rsidR="00CA5241" w:rsidRDefault="00CA5241"/>
        </w:tc>
      </w:tr>
      <w:tr w:rsidR="001F5E54" w:rsidRPr="00FD127C" w14:paraId="64AAA1A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E9F76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C49FB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F973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8856D"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370C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A5563" w14:textId="77777777" w:rsidR="00CA5241" w:rsidRDefault="00CA5241"/>
        </w:tc>
      </w:tr>
      <w:tr w:rsidR="001F5E54" w:rsidRPr="00FD127C" w14:paraId="0FDCFD9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08CEF4" w14:textId="77777777" w:rsidR="001F5E54" w:rsidRPr="00FD127C" w:rsidRDefault="00F56C9D"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81219"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DB30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F974B4" w14:textId="77777777" w:rsidR="00BB6A63" w:rsidRDefault="00BB6A63" w:rsidP="00BB6A63"/>
    <w:p w14:paraId="1BFEF7FB" w14:textId="77777777" w:rsidR="001F5E54" w:rsidRPr="0017445F" w:rsidRDefault="00AE04B0" w:rsidP="001F5E54">
      <w:pPr>
        <w:pStyle w:val="RERequirement"/>
        <w:shd w:val="clear" w:color="auto" w:fill="F2F2F2" w:themeFill="background1" w:themeFillShade="F2"/>
      </w:pPr>
      <w:r>
        <w:t xml:space="preserve"> Phone Calls 1.7</w:t>
      </w:r>
    </w:p>
    <w:p w14:paraId="1F7C22D1" w14:textId="77777777" w:rsidR="001F5E54" w:rsidRDefault="00AE04B0" w:rsidP="001F5E54">
      <w:pPr>
        <w:rPr>
          <w:rFonts w:cs="Arial"/>
        </w:rPr>
      </w:pPr>
      <w:r>
        <w:rPr>
          <w:rFonts w:cs="Arial"/>
        </w:rPr>
        <w:t>The MSS Audio System shall direct passenger phone calls to the phone if the system is in cabin mode.</w:t>
      </w:r>
    </w:p>
    <w:p w14:paraId="78505C1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1D4CB4"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EA49C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9DB0BE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4876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C725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vehicle is in Cabin Mode, passenger phone calls will play through their phone.</w:t>
            </w:r>
          </w:p>
        </w:tc>
      </w:tr>
      <w:tr w:rsidR="001F5E54" w:rsidRPr="00FD127C" w14:paraId="5316AD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3B13F"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3970D" w14:textId="77777777" w:rsidR="00CA5241" w:rsidRDefault="00CA5241"/>
        </w:tc>
      </w:tr>
      <w:tr w:rsidR="001F5E54" w:rsidRPr="00FD127C" w14:paraId="0577713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746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37B069" w14:textId="77777777" w:rsidR="00CA5241" w:rsidRDefault="00CA5241"/>
        </w:tc>
      </w:tr>
      <w:tr w:rsidR="001F5E54" w:rsidRPr="00FD127C" w14:paraId="6A0C8A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FAA0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6B380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50F15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480C4B" w14:textId="77777777" w:rsidR="00CA5241" w:rsidRDefault="00CA5241"/>
        </w:tc>
      </w:tr>
      <w:tr w:rsidR="001F5E54" w:rsidRPr="00FD127C" w14:paraId="07A9917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1D3CD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38D7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CBC97D3" wp14:editId="3A1929FB">
                  <wp:extent cx="152400" cy="152400"/>
                  <wp:effectExtent l="0" t="0" r="0" b="0"/>
                  <wp:docPr id="852"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7298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21B2E" w14:textId="77777777" w:rsidR="00CA5241" w:rsidRDefault="00CA5241"/>
        </w:tc>
      </w:tr>
      <w:tr w:rsidR="001F5E54" w:rsidRPr="00FD127C" w14:paraId="68366CF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DA52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F64BE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A71E5"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0590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E323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C730D" w14:textId="77777777" w:rsidR="00CA5241" w:rsidRDefault="00CA5241"/>
        </w:tc>
      </w:tr>
      <w:tr w:rsidR="001F5E54" w:rsidRPr="00FD127C" w14:paraId="0EB0743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FF6F97" w14:textId="77777777" w:rsidR="001F5E54" w:rsidRPr="00FD127C" w:rsidRDefault="00F56C9D"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68B3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B144F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67B881" w14:textId="77777777" w:rsidR="00BB6A63" w:rsidRDefault="00BB6A63" w:rsidP="00BB6A63"/>
    <w:p w14:paraId="001DE1C4" w14:textId="77777777" w:rsidR="001F5E54" w:rsidRPr="0017445F" w:rsidRDefault="00AE04B0" w:rsidP="001F5E54">
      <w:pPr>
        <w:pStyle w:val="RERequirement"/>
        <w:shd w:val="clear" w:color="auto" w:fill="F2F2F2" w:themeFill="background1" w:themeFillShade="F2"/>
      </w:pPr>
      <w:r>
        <w:t xml:space="preserve"> Navigation Prompts 1.1</w:t>
      </w:r>
    </w:p>
    <w:p w14:paraId="156AD8D3" w14:textId="77777777" w:rsidR="001F5E54" w:rsidRDefault="00AE04B0" w:rsidP="001F5E54">
      <w:pPr>
        <w:rPr>
          <w:rFonts w:cs="Arial"/>
        </w:rPr>
      </w:pPr>
      <w:r>
        <w:rPr>
          <w:rFonts w:cs="Arial"/>
        </w:rPr>
        <w:t>The MSS Audio System shall duck audio for the driver when Navigation Prompts play.</w:t>
      </w:r>
    </w:p>
    <w:p w14:paraId="3F0CC81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C72A1F6"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65978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914A8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C094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C9107"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Media audio levels will drop when a navigation prompt plays.</w:t>
            </w:r>
          </w:p>
        </w:tc>
      </w:tr>
      <w:tr w:rsidR="001F5E54" w:rsidRPr="00FD127C" w14:paraId="7BA42EC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6046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37C4B" w14:textId="77777777" w:rsidR="00CA5241" w:rsidRDefault="00CA5241"/>
        </w:tc>
      </w:tr>
      <w:tr w:rsidR="001F5E54" w:rsidRPr="00FD127C" w14:paraId="7173BA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3407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DDE3D" w14:textId="77777777" w:rsidR="00CA5241" w:rsidRDefault="00CA5241"/>
        </w:tc>
      </w:tr>
      <w:tr w:rsidR="001F5E54" w:rsidRPr="00FD127C" w14:paraId="4AE0881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2DF0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1FE4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B3FC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E07DC" w14:textId="77777777" w:rsidR="00CA5241" w:rsidRDefault="00CA5241"/>
        </w:tc>
      </w:tr>
      <w:tr w:rsidR="001F5E54" w:rsidRPr="00FD127C" w14:paraId="003EF0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0EBD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44DA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53E280"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51261" w14:textId="77777777" w:rsidR="00CA5241" w:rsidRDefault="00CA5241"/>
        </w:tc>
      </w:tr>
      <w:tr w:rsidR="001F5E54" w:rsidRPr="00FD127C" w14:paraId="462CA9D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9A37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F1241C"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3358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883A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4EBBB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50C10" w14:textId="77777777" w:rsidR="00CA5241" w:rsidRDefault="00CA5241"/>
        </w:tc>
      </w:tr>
      <w:tr w:rsidR="001F5E54" w:rsidRPr="00FD127C" w14:paraId="327E93C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7B6EE6" w14:textId="77777777" w:rsidR="001F5E54" w:rsidRPr="00FD127C" w:rsidRDefault="00F56C9D"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5A3B5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A2F43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CF817EE" w14:textId="77777777" w:rsidR="00BB6A63" w:rsidRDefault="00BB6A63" w:rsidP="00BB6A63"/>
    <w:p w14:paraId="14BAC8C0" w14:textId="77777777" w:rsidR="001F5E54" w:rsidRPr="0017445F" w:rsidRDefault="00AE04B0" w:rsidP="001F5E54">
      <w:pPr>
        <w:pStyle w:val="RERequirement"/>
        <w:shd w:val="clear" w:color="auto" w:fill="F2F2F2" w:themeFill="background1" w:themeFillShade="F2"/>
      </w:pPr>
      <w:r>
        <w:t xml:space="preserve"> MSS Lockout 1.2</w:t>
      </w:r>
    </w:p>
    <w:p w14:paraId="5CB42592" w14:textId="77777777" w:rsidR="001F5E54" w:rsidRDefault="00AE04B0" w:rsidP="001F5E54">
      <w:pPr>
        <w:rPr>
          <w:rFonts w:cs="Arial"/>
        </w:rPr>
      </w:pPr>
      <w:r>
        <w:rPr>
          <w:rFonts w:cs="Arial"/>
        </w:rPr>
        <w:lastRenderedPageBreak/>
        <w:t>When global MSS is turned off, the MSS Audio System will not allow users to share audio to a zone or take phone calls through the seat speakers.</w:t>
      </w:r>
    </w:p>
    <w:p w14:paraId="0612383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9BF5D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047313"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23EEF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72907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C784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The driver can lock the ability to play audio in individual seats.</w:t>
            </w:r>
          </w:p>
        </w:tc>
      </w:tr>
      <w:tr w:rsidR="001F5E54" w:rsidRPr="00FD127C" w14:paraId="489D116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84FAB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2AA53" w14:textId="77777777" w:rsidR="00CA5241" w:rsidRDefault="00CA5241"/>
        </w:tc>
      </w:tr>
      <w:tr w:rsidR="001F5E54" w:rsidRPr="00FD127C" w14:paraId="2A6D762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0D7A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D456F" w14:textId="77777777" w:rsidR="00CA5241" w:rsidRDefault="00CA5241"/>
        </w:tc>
      </w:tr>
      <w:tr w:rsidR="001F5E54" w:rsidRPr="00FD127C" w14:paraId="625F207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ADDA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5686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B39F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EE2DC9" w14:textId="77777777" w:rsidR="00CA5241" w:rsidRDefault="00CA5241"/>
        </w:tc>
      </w:tr>
      <w:tr w:rsidR="001F5E54" w:rsidRPr="00FD127C" w14:paraId="6C91C5F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DEBD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CA8A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26C6217" wp14:editId="42FBF960">
                  <wp:extent cx="152400" cy="152400"/>
                  <wp:effectExtent l="0" t="0" r="0" b="0"/>
                  <wp:docPr id="854" name="Picture -214945841.jpg" descr="-214945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214945841.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MUCReq_004 URC Lockout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DF3F6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90FEF6" w14:textId="77777777" w:rsidR="00CA5241" w:rsidRDefault="00CA5241"/>
        </w:tc>
      </w:tr>
      <w:tr w:rsidR="001F5E54" w:rsidRPr="00FD127C" w14:paraId="16D2BC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52B3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38A32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7901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EBCE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61FD3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3C77F4" w14:textId="77777777" w:rsidR="00CA5241" w:rsidRDefault="00CA5241"/>
        </w:tc>
      </w:tr>
      <w:tr w:rsidR="001F5E54" w:rsidRPr="00FD127C" w14:paraId="5D627C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8FE9EA" w14:textId="77777777" w:rsidR="001F5E54" w:rsidRPr="00FD127C" w:rsidRDefault="00F56C9D"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D721B"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DF1C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6553258" w14:textId="77777777" w:rsidR="00BB6A63" w:rsidRDefault="00BB6A63" w:rsidP="00BB6A63"/>
    <w:p w14:paraId="2D79105E" w14:textId="77777777" w:rsidR="001F5E54" w:rsidRPr="0017445F" w:rsidRDefault="00AE04B0" w:rsidP="001F5E54">
      <w:pPr>
        <w:pStyle w:val="RERequirement"/>
        <w:shd w:val="clear" w:color="auto" w:fill="F2F2F2" w:themeFill="background1" w:themeFillShade="F2"/>
      </w:pPr>
      <w:r>
        <w:t xml:space="preserve"> Phone Calls 1.11</w:t>
      </w:r>
    </w:p>
    <w:p w14:paraId="1875BB0C" w14:textId="77777777" w:rsidR="001F5E54" w:rsidRDefault="00AE04B0" w:rsidP="001F5E54">
      <w:pPr>
        <w:rPr>
          <w:rFonts w:cs="Arial"/>
        </w:rPr>
      </w:pPr>
      <w:r>
        <w:rPr>
          <w:rFonts w:cs="Arial"/>
        </w:rPr>
        <w:t>When the front row passenger has an active phone call status and the driver activates the RequestCall function, the MSS Audio System shall push the push the passenger phone call to the phone and the driver phone call to the seat speakers.</w:t>
      </w:r>
    </w:p>
    <w:p w14:paraId="7795671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E51F6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A1C6BC"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DB41E0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6030C3"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BA84A"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 driver takes a phone call while the front passenger has a phone call, the front passenger phone call will be pushed to the phone for the ideal customer experience.</w:t>
            </w:r>
          </w:p>
        </w:tc>
      </w:tr>
      <w:tr w:rsidR="001F5E54" w:rsidRPr="00FD127C" w14:paraId="4A370E1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F1228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7488C" w14:textId="77777777" w:rsidR="00CA5241" w:rsidRDefault="00CA5241"/>
        </w:tc>
      </w:tr>
      <w:tr w:rsidR="001F5E54" w:rsidRPr="00FD127C" w14:paraId="55A41C0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412C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0F2EC" w14:textId="77777777" w:rsidR="00CA5241" w:rsidRDefault="00CA5241"/>
        </w:tc>
      </w:tr>
      <w:tr w:rsidR="001F5E54" w:rsidRPr="00FD127C" w14:paraId="6651A70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41FA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ED46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B68C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379B67" w14:textId="77777777" w:rsidR="00CA5241" w:rsidRDefault="00CA5241"/>
        </w:tc>
      </w:tr>
      <w:tr w:rsidR="001F5E54" w:rsidRPr="00FD127C" w14:paraId="7843DE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1342B"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B4F28"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79ABCCD" wp14:editId="6649F803">
                  <wp:extent cx="152400" cy="152400"/>
                  <wp:effectExtent l="0" t="0" r="0" b="0"/>
                  <wp:docPr id="856"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MUCReq_005 Phone Call Drive Default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D87CD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39E645" w14:textId="77777777" w:rsidR="00CA5241" w:rsidRDefault="00CA5241"/>
        </w:tc>
      </w:tr>
      <w:tr w:rsidR="001F5E54" w:rsidRPr="00FD127C" w14:paraId="50D9D8E5"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2653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B0FA9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8B55D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9F0A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4209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7A88AB" w14:textId="77777777" w:rsidR="00CA5241" w:rsidRDefault="00CA5241"/>
        </w:tc>
      </w:tr>
      <w:tr w:rsidR="001F5E54" w:rsidRPr="00FD127C" w14:paraId="73D9F6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629BB0" w14:textId="77777777" w:rsidR="001F5E54" w:rsidRPr="00FD127C" w:rsidRDefault="00F56C9D"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FB88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6ECD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E40DF1" w14:textId="77777777" w:rsidR="00F15706" w:rsidRDefault="00F15706" w:rsidP="00783BCF">
      <w:pPr>
        <w:pStyle w:val="Heading5"/>
      </w:pPr>
      <w:r>
        <w:t>Error Handling</w:t>
      </w:r>
    </w:p>
    <w:p w14:paraId="46F7909F" w14:textId="77777777" w:rsidR="005961D3" w:rsidRDefault="005961D3" w:rsidP="00BB6A63"/>
    <w:p w14:paraId="2273F4D6" w14:textId="77777777" w:rsidR="005961D3" w:rsidRDefault="005961D3" w:rsidP="005961D3">
      <w:pPr>
        <w:rPr>
          <w:color w:val="A6A6A6" w:themeColor="background1" w:themeShade="A6"/>
        </w:rPr>
      </w:pPr>
      <w:r>
        <w:rPr>
          <w:color w:val="A6A6A6" w:themeColor="background1" w:themeShade="A6"/>
        </w:rPr>
        <w:t>No Error Handling Requirements specified.</w:t>
      </w:r>
    </w:p>
    <w:p w14:paraId="55847DBF" w14:textId="77777777" w:rsidR="00DD7D94" w:rsidRDefault="00DD7D94" w:rsidP="00DD7D94">
      <w:pPr>
        <w:pStyle w:val="Heading4"/>
      </w:pPr>
      <w:r>
        <w:t>Non-Functional Requirements</w:t>
      </w:r>
    </w:p>
    <w:p w14:paraId="56D8F794" w14:textId="77777777" w:rsidR="005961D3" w:rsidRDefault="005961D3" w:rsidP="00BB6A63"/>
    <w:p w14:paraId="5C9ED7E2" w14:textId="77777777" w:rsidR="005961D3" w:rsidRDefault="005961D3" w:rsidP="005961D3">
      <w:pPr>
        <w:rPr>
          <w:color w:val="A6A6A6" w:themeColor="background1" w:themeShade="A6"/>
        </w:rPr>
      </w:pPr>
      <w:r>
        <w:rPr>
          <w:color w:val="A6A6A6" w:themeColor="background1" w:themeShade="A6"/>
        </w:rPr>
        <w:t>No Non-Functional Requirements specified.</w:t>
      </w:r>
    </w:p>
    <w:p w14:paraId="54CCE140" w14:textId="77777777" w:rsidR="00DF462B" w:rsidRDefault="00427220" w:rsidP="00DF462B">
      <w:pPr>
        <w:pStyle w:val="Heading4"/>
      </w:pPr>
      <w:r>
        <w:t>Functional</w:t>
      </w:r>
      <w:r w:rsidR="00DF462B">
        <w:t xml:space="preserve"> Safety Requirements</w:t>
      </w:r>
    </w:p>
    <w:p w14:paraId="52EA4085" w14:textId="77777777" w:rsidR="00DF462B" w:rsidRDefault="00DF462B" w:rsidP="00DF462B">
      <w:pPr>
        <w:rPr>
          <w:highlight w:val="yellow"/>
        </w:rPr>
      </w:pPr>
    </w:p>
    <w:p w14:paraId="7FBA1A36"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218C790A" w14:textId="77777777" w:rsidR="00DD7D94" w:rsidRDefault="00DD7D94" w:rsidP="00DD7D94">
      <w:pPr>
        <w:pStyle w:val="Heading4"/>
      </w:pPr>
      <w:r>
        <w:t>Other Requirements</w:t>
      </w:r>
    </w:p>
    <w:p w14:paraId="250C2C02" w14:textId="77777777" w:rsidR="00DD7D94" w:rsidRDefault="00DD7D94" w:rsidP="00DD7D94">
      <w:pPr>
        <w:pStyle w:val="Heading5"/>
      </w:pPr>
      <w:r>
        <w:t>Design Requirements</w:t>
      </w:r>
    </w:p>
    <w:p w14:paraId="5F01051E" w14:textId="77777777" w:rsidR="005961D3" w:rsidRDefault="005961D3" w:rsidP="00CA4A62"/>
    <w:p w14:paraId="452E392C" w14:textId="77777777" w:rsidR="005961D3" w:rsidRDefault="005961D3" w:rsidP="005961D3">
      <w:pPr>
        <w:rPr>
          <w:color w:val="A6A6A6" w:themeColor="background1" w:themeShade="A6"/>
        </w:rPr>
      </w:pPr>
      <w:r>
        <w:rPr>
          <w:color w:val="A6A6A6" w:themeColor="background1" w:themeShade="A6"/>
        </w:rPr>
        <w:t>No Design Requirements specified.</w:t>
      </w:r>
    </w:p>
    <w:p w14:paraId="19542EB2" w14:textId="77777777" w:rsidR="00CA4A62" w:rsidRDefault="00CA4A62" w:rsidP="00CA4A62">
      <w:pPr>
        <w:pStyle w:val="Heading4"/>
      </w:pPr>
      <w:r>
        <w:t>Uncategorized Requirements</w:t>
      </w:r>
    </w:p>
    <w:p w14:paraId="4D9010BF" w14:textId="77777777" w:rsidR="005961D3" w:rsidRDefault="005961D3" w:rsidP="00CA4A62"/>
    <w:p w14:paraId="2ADF3E10" w14:textId="77777777" w:rsidR="001F5E54" w:rsidRPr="0017445F" w:rsidRDefault="00AE04B0" w:rsidP="001F5E54">
      <w:pPr>
        <w:pStyle w:val="RERequirement"/>
        <w:shd w:val="clear" w:color="auto" w:fill="F2F2F2" w:themeFill="background1" w:themeFillShade="F2"/>
      </w:pPr>
      <w:r>
        <w:t xml:space="preserve"> MSS Audio 1.5</w:t>
      </w:r>
    </w:p>
    <w:p w14:paraId="515CBB03" w14:textId="77777777" w:rsidR="001F5E54" w:rsidRDefault="00AE04B0" w:rsidP="001F5E54">
      <w:pPr>
        <w:rPr>
          <w:rFonts w:cs="Arial"/>
        </w:rPr>
      </w:pPr>
      <w:r>
        <w:rPr>
          <w:rFonts w:cs="Arial"/>
        </w:rPr>
        <w:t>The MSS Audio System shall mute Seat 5 if Seat 3 is muted, and mute Seat 6 if Seat 4 is muted.</w:t>
      </w:r>
    </w:p>
    <w:p w14:paraId="6D7F3B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FB8132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224B8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006BF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C3468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4E1C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Seat 5 must be muted if Seat 3 is muted. Seat 6 must be muted if Seat 4 is muted. Technical limitation.</w:t>
            </w:r>
          </w:p>
        </w:tc>
      </w:tr>
      <w:tr w:rsidR="001F5E54" w:rsidRPr="00FD127C" w14:paraId="7F5C618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9D96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5C612" w14:textId="77777777" w:rsidR="00CA5241" w:rsidRDefault="00CA5241"/>
        </w:tc>
      </w:tr>
      <w:tr w:rsidR="001F5E54" w:rsidRPr="00FD127C" w14:paraId="359823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557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D7EC7C" w14:textId="77777777" w:rsidR="00CA5241" w:rsidRDefault="00CA5241"/>
        </w:tc>
      </w:tr>
      <w:tr w:rsidR="001F5E54" w:rsidRPr="00FD127C" w14:paraId="36DE0ED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A6C42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0584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7472E"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4269B5" w14:textId="77777777" w:rsidR="00CA5241" w:rsidRDefault="00CA5241"/>
        </w:tc>
      </w:tr>
      <w:tr w:rsidR="001F5E54" w:rsidRPr="00FD127C" w14:paraId="35296F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CDA0C"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5ED2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8CA1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0CA52D" w14:textId="77777777" w:rsidR="00CA5241" w:rsidRDefault="00CA5241"/>
        </w:tc>
      </w:tr>
      <w:tr w:rsidR="001F5E54" w:rsidRPr="00FD127C" w14:paraId="6317275A"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E34DC"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E956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6036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0C895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FE888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98C46" w14:textId="77777777" w:rsidR="00CA5241" w:rsidRDefault="00CA5241"/>
        </w:tc>
      </w:tr>
      <w:tr w:rsidR="001F5E54" w:rsidRPr="00FD127C" w14:paraId="412029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DA44E" w14:textId="77777777" w:rsidR="001F5E54" w:rsidRPr="00FD127C" w:rsidRDefault="00F56C9D"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4FA6F"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853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DF89C3" w14:textId="77777777" w:rsidR="001F5E54" w:rsidRPr="0017445F" w:rsidRDefault="00AE04B0" w:rsidP="001F5E54">
      <w:pPr>
        <w:pStyle w:val="RERequirement"/>
        <w:shd w:val="clear" w:color="auto" w:fill="F2F2F2" w:themeFill="background1" w:themeFillShade="F2"/>
      </w:pPr>
      <w:r>
        <w:t xml:space="preserve"> Captain's Announcement 1.4</w:t>
      </w:r>
    </w:p>
    <w:p w14:paraId="5FB4C16C" w14:textId="77777777" w:rsidR="001F5E54" w:rsidRDefault="00AE04B0" w:rsidP="001F5E54">
      <w:pPr>
        <w:rPr>
          <w:rFonts w:cs="Arial"/>
        </w:rPr>
      </w:pPr>
      <w:r>
        <w:rPr>
          <w:rFonts w:cs="Arial"/>
        </w:rPr>
        <w:t>If a phone call is active and the driver/first row passenger activates CAActivate function, the MSS Audio System shall prompt the Infotainment System to alert the user that CA is not available.</w:t>
      </w:r>
    </w:p>
    <w:p w14:paraId="346D464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1655C8"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E80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E0C8A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5892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BC9E2"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there is a phone call in the vehicle, Captain's Announcement cannot be activated.</w:t>
            </w:r>
          </w:p>
        </w:tc>
      </w:tr>
      <w:tr w:rsidR="001F5E54" w:rsidRPr="00FD127C" w14:paraId="77C10BA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7D26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F08CA" w14:textId="77777777" w:rsidR="00CA5241" w:rsidRDefault="00CA5241"/>
        </w:tc>
      </w:tr>
      <w:tr w:rsidR="001F5E54" w:rsidRPr="00FD127C" w14:paraId="39B817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87FE6"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F74FE" w14:textId="77777777" w:rsidR="00CA5241" w:rsidRDefault="00CA5241"/>
        </w:tc>
      </w:tr>
      <w:tr w:rsidR="001F5E54" w:rsidRPr="00FD127C" w14:paraId="34F6775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3D04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AEB3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5DB31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ACF9C4" w14:textId="77777777" w:rsidR="00CA5241" w:rsidRDefault="00CA5241"/>
        </w:tc>
      </w:tr>
      <w:tr w:rsidR="001F5E54" w:rsidRPr="00FD127C" w14:paraId="1EB0C96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D4C1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6C5E5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EBC6860" wp14:editId="5CFD0A2F">
                  <wp:extent cx="152400" cy="152400"/>
                  <wp:effectExtent l="0" t="0" r="0" b="0"/>
                  <wp:docPr id="858" name="Picture -1516008462.jpg" descr="-1516008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16008462.jpg"/>
                          <pic:cNvPicPr/>
                        </pic:nvPicPr>
                        <pic:blipFill>
                          <a:blip r:embed="rId3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MUCReq_003 CA Audio Routing</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6B85D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FB8F30" w14:textId="77777777" w:rsidR="00CA5241" w:rsidRDefault="00CA5241"/>
        </w:tc>
      </w:tr>
      <w:tr w:rsidR="001F5E54" w:rsidRPr="00FD127C" w14:paraId="04D2E5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A56C4"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4F96D1"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97BE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F3650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766A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AF056" w14:textId="77777777" w:rsidR="00CA5241" w:rsidRDefault="00CA5241"/>
        </w:tc>
      </w:tr>
      <w:tr w:rsidR="001F5E54" w:rsidRPr="00FD127C" w14:paraId="16BA8C6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CA1CB8" w14:textId="77777777" w:rsidR="001F5E54" w:rsidRPr="00FD127C" w:rsidRDefault="00F56C9D"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C7DD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5318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A9C66E" w14:textId="77777777" w:rsidR="001F5E54" w:rsidRPr="0017445F" w:rsidRDefault="00AE04B0" w:rsidP="001F5E54">
      <w:pPr>
        <w:pStyle w:val="RERequirement"/>
        <w:shd w:val="clear" w:color="auto" w:fill="F2F2F2" w:themeFill="background1" w:themeFillShade="F2"/>
      </w:pPr>
      <w:r>
        <w:t xml:space="preserve"> MSS Audio 1.4</w:t>
      </w:r>
    </w:p>
    <w:p w14:paraId="452E3078" w14:textId="77777777" w:rsidR="001F5E54" w:rsidRDefault="00AE04B0" w:rsidP="001F5E54">
      <w:pPr>
        <w:rPr>
          <w:rFonts w:cs="Arial"/>
        </w:rPr>
      </w:pPr>
      <w:r>
        <w:rPr>
          <w:rFonts w:cs="Arial"/>
        </w:rPr>
        <w:t>The MSS Audio System shall match audio levels between Seat 3 and Seat 5, and Seat 4 and Seat 6 respectively.</w:t>
      </w:r>
    </w:p>
    <w:p w14:paraId="1806428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01AE24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326A0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F059D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816D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1D7EF"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Seat 3 and Seat 5 will have the same audio level. Seat 4 and Seat 6 will have the same audio level.</w:t>
            </w:r>
          </w:p>
        </w:tc>
      </w:tr>
      <w:tr w:rsidR="001F5E54" w:rsidRPr="00FD127C" w14:paraId="2C3E3C0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83A13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D3385" w14:textId="77777777" w:rsidR="00CA5241" w:rsidRDefault="00CA5241"/>
        </w:tc>
      </w:tr>
      <w:tr w:rsidR="001F5E54" w:rsidRPr="00FD127C" w14:paraId="363023A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2842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5C12A" w14:textId="77777777" w:rsidR="00CA5241" w:rsidRDefault="00CA5241"/>
        </w:tc>
      </w:tr>
      <w:tr w:rsidR="001F5E54" w:rsidRPr="00FD127C" w14:paraId="5AACAFE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57F4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FF7E4"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55DBD8"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FA43D" w14:textId="77777777" w:rsidR="00CA5241" w:rsidRDefault="00CA5241"/>
        </w:tc>
      </w:tr>
      <w:tr w:rsidR="001F5E54" w:rsidRPr="00FD127C" w14:paraId="2AFB156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4C83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1F8FE"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19EA4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DCD55" w14:textId="77777777" w:rsidR="00CA5241" w:rsidRDefault="00CA5241"/>
        </w:tc>
      </w:tr>
      <w:tr w:rsidR="001F5E54" w:rsidRPr="00FD127C" w14:paraId="00F6BD3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14DA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BE2C08"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AC19A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61FBE8"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9C8FF"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0D70C" w14:textId="77777777" w:rsidR="00CA5241" w:rsidRDefault="00CA5241"/>
        </w:tc>
      </w:tr>
      <w:tr w:rsidR="001F5E54" w:rsidRPr="00FD127C" w14:paraId="5BD033E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C63A0E" w14:textId="77777777" w:rsidR="001F5E54" w:rsidRPr="00FD127C" w:rsidRDefault="00F56C9D"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ADF8B7"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B4A5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64E965" w14:textId="77777777" w:rsidR="000D7866" w:rsidRPr="00E47D48" w:rsidRDefault="000D7866" w:rsidP="00E47D48">
      <w:pPr>
        <w:rPr>
          <w:color w:val="FF0000"/>
        </w:rPr>
      </w:pPr>
    </w:p>
    <w:p w14:paraId="035AA535" w14:textId="77777777" w:rsidR="009C1EEC" w:rsidRDefault="000D732E" w:rsidP="0061324D">
      <w:pPr>
        <w:pStyle w:val="Heading2"/>
        <w:numPr>
          <w:ilvl w:val="1"/>
          <w:numId w:val="4"/>
        </w:numPr>
      </w:pPr>
      <w:r>
        <w:t xml:space="preserve">Logical Function </w:t>
      </w:r>
      <w:r>
        <w:rPr>
          <w:noProof/>
        </w:rPr>
        <w:drawing>
          <wp:inline distT="0" distB="0" distL="0" distR="0" wp14:anchorId="727C88B5" wp14:editId="2E958D94">
            <wp:extent cx="152400" cy="152400"/>
            <wp:effectExtent l="0" t="0" r="0" b="0"/>
            <wp:docPr id="860"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009C1EEC" w:rsidRPr="00661D74">
        <w:t xml:space="preserve">  </w:t>
      </w:r>
      <w:bookmarkStart w:id="187" w:name="_1ed9fc835a411b9e63e76a206cb1d7b0"/>
      <w:r w:rsidR="008E73AE">
        <w:t>Request Source Change</w:t>
      </w:r>
      <w:bookmarkEnd w:id="187"/>
    </w:p>
    <w:p w14:paraId="478089BE" w14:textId="77777777" w:rsidR="0061785D" w:rsidRDefault="0061785D" w:rsidP="00783BCF">
      <w:pPr>
        <w:pStyle w:val="Heading3"/>
      </w:pPr>
      <w:r>
        <w:t xml:space="preserve">Function </w:t>
      </w:r>
      <w:r w:rsidR="00283752">
        <w:t>Overview</w:t>
      </w:r>
    </w:p>
    <w:p w14:paraId="29310D4D" w14:textId="77777777" w:rsidR="00427220" w:rsidRDefault="000D732E" w:rsidP="00427220">
      <w:pPr>
        <w:pStyle w:val="Heading4"/>
      </w:pPr>
      <w:r>
        <w:t xml:space="preserve">Function </w:t>
      </w:r>
      <w:r w:rsidR="00283752">
        <w:t>Description</w:t>
      </w:r>
    </w:p>
    <w:p w14:paraId="59D7FD31" w14:textId="77777777" w:rsidR="00794B45" w:rsidRDefault="00794B45" w:rsidP="009C1EEC">
      <w:pPr>
        <w:contextualSpacing/>
      </w:pPr>
    </w:p>
    <w:p w14:paraId="4E191FCF" w14:textId="77777777" w:rsidR="00AC0C92" w:rsidRDefault="00AC0C92" w:rsidP="009C1EEC">
      <w:pPr>
        <w:contextualSpacing/>
      </w:pPr>
      <w:r>
        <w:t>Function is allocated to:</w:t>
      </w:r>
    </w:p>
    <w:p w14:paraId="34E62E54" w14:textId="77777777" w:rsidR="00AC0C92" w:rsidRDefault="00604AF5" w:rsidP="0061324D">
      <w:pPr>
        <w:pStyle w:val="ListParagraph"/>
        <w:numPr>
          <w:ilvl w:val="0"/>
          <w:numId w:val="13"/>
        </w:numPr>
        <w:contextualSpacing/>
      </w:pPr>
      <w:r>
        <w:rPr>
          <w:noProof/>
        </w:rPr>
        <w:drawing>
          <wp:inline distT="0" distB="0" distL="0" distR="0" wp14:anchorId="3A652A20" wp14:editId="560DF2C7">
            <wp:extent cx="152400" cy="152400"/>
            <wp:effectExtent l="0" t="0" r="0" b="0"/>
            <wp:docPr id="862"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HMI</w:t>
      </w:r>
      <w:r>
        <w:t xml:space="preserve"> &lt;&lt;Logical&gt;&gt;</w:t>
      </w:r>
    </w:p>
    <w:p w14:paraId="7D8C1617" w14:textId="77777777" w:rsidR="00AC0C92" w:rsidRDefault="00604AF5" w:rsidP="0061324D">
      <w:pPr>
        <w:pStyle w:val="ListParagraph"/>
        <w:numPr>
          <w:ilvl w:val="0"/>
          <w:numId w:val="13"/>
        </w:numPr>
        <w:contextualSpacing/>
      </w:pPr>
      <w:r>
        <w:rPr>
          <w:noProof/>
        </w:rPr>
        <w:drawing>
          <wp:inline distT="0" distB="0" distL="0" distR="0" wp14:anchorId="70279E5F" wp14:editId="3AF399CC">
            <wp:extent cx="152400" cy="152400"/>
            <wp:effectExtent l="0" t="0" r="0" b="0"/>
            <wp:docPr id="864" name="Picture -1717140045.jpg" descr="-171714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71714004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r w:rsidR="00AC0C92">
        <w:t>MSS Logical Manager</w:t>
      </w:r>
      <w:r>
        <w:t xml:space="preserve"> &lt;&lt;Logical&gt;&gt;</w:t>
      </w:r>
    </w:p>
    <w:p w14:paraId="02387ECC" w14:textId="77777777" w:rsidR="00AC0C92" w:rsidRDefault="00604AF5" w:rsidP="0061324D">
      <w:pPr>
        <w:pStyle w:val="ListParagraph"/>
        <w:numPr>
          <w:ilvl w:val="0"/>
          <w:numId w:val="13"/>
        </w:numPr>
        <w:contextualSpacing/>
      </w:pPr>
      <w:r>
        <w:rPr>
          <w:noProof/>
        </w:rPr>
        <w:drawing>
          <wp:inline distT="0" distB="0" distL="0" distR="0" wp14:anchorId="2E60078B" wp14:editId="350E3092">
            <wp:extent cx="152400" cy="152400"/>
            <wp:effectExtent l="0" t="0" r="0" b="0"/>
            <wp:docPr id="866" name="Picture 1283882628.jpg" descr="128388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283882628.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r w:rsidR="00AC0C92">
        <w:t>Request Source Change</w:t>
      </w:r>
      <w:r>
        <w:t xml:space="preserve"> &lt;&lt;Logical&gt;&gt;</w:t>
      </w:r>
    </w:p>
    <w:p w14:paraId="4C651720" w14:textId="77777777" w:rsidR="00794B45" w:rsidRDefault="00794B45" w:rsidP="009C1EEC">
      <w:pPr>
        <w:contextualSpacing/>
      </w:pPr>
    </w:p>
    <w:p w14:paraId="5D34F740" w14:textId="77777777" w:rsidR="009C1EEC" w:rsidRDefault="009C1EEC" w:rsidP="009C1EEC">
      <w:pPr>
        <w:contextualSpacing/>
      </w:pPr>
      <w:r w:rsidRPr="00A554C4">
        <w:t>MSS Function responsible for providing Source Selected Status (AM/FM, BT Stream, Pandora, etc.)</w:t>
      </w:r>
    </w:p>
    <w:p w14:paraId="53FE2DD0" w14:textId="77777777" w:rsidR="00282E2C" w:rsidRDefault="000D732E" w:rsidP="00FD32A2">
      <w:pPr>
        <w:pStyle w:val="Heading4"/>
      </w:pPr>
      <w:r>
        <w:t xml:space="preserve">Function </w:t>
      </w:r>
      <w:r w:rsidR="00282E2C">
        <w:t>Variants</w:t>
      </w:r>
    </w:p>
    <w:p w14:paraId="59305D0D" w14:textId="77777777" w:rsidR="00282E2C" w:rsidRDefault="00282E2C" w:rsidP="00282E2C"/>
    <w:p w14:paraId="2F6EA96B" w14:textId="77777777" w:rsidR="00806478" w:rsidRDefault="00806478" w:rsidP="00282E2C">
      <w:pPr>
        <w:rPr>
          <w:i/>
          <w:color w:val="A6A6A6" w:themeColor="background1" w:themeShade="A6"/>
        </w:rPr>
      </w:pPr>
      <w:r w:rsidRPr="005067FC">
        <w:rPr>
          <w:i/>
          <w:color w:val="A6A6A6" w:themeColor="background1" w:themeShade="A6"/>
        </w:rPr>
        <w:t>Not supported by MagicDraw report generation.</w:t>
      </w:r>
    </w:p>
    <w:tbl>
      <w:tblPr>
        <w:tblStyle w:val="TableGrid"/>
        <w:tblW w:w="10206" w:type="dxa"/>
        <w:tblInd w:w="-5" w:type="dxa"/>
        <w:tblLook w:val="0620" w:firstRow="1" w:lastRow="0" w:firstColumn="0" w:lastColumn="0" w:noHBand="1" w:noVBand="1"/>
      </w:tblPr>
      <w:tblGrid>
        <w:gridCol w:w="2523"/>
        <w:gridCol w:w="5132"/>
        <w:gridCol w:w="2551"/>
      </w:tblGrid>
      <w:tr w:rsidR="000D732E" w:rsidRPr="009E3B7C" w14:paraId="2E484A0C" w14:textId="77777777" w:rsidTr="00EB7D77">
        <w:trPr>
          <w:trHeight w:val="314"/>
        </w:trPr>
        <w:tc>
          <w:tcPr>
            <w:tcW w:w="2523" w:type="dxa"/>
            <w:shd w:val="clear" w:color="auto" w:fill="D9D9D9" w:themeFill="background1" w:themeFillShade="D9"/>
          </w:tcPr>
          <w:p w14:paraId="436644B7" w14:textId="77777777" w:rsidR="000D732E" w:rsidRPr="009E3B7C" w:rsidRDefault="000D732E" w:rsidP="00EB7D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566E7F6" w14:textId="77777777" w:rsidR="000D732E" w:rsidRPr="009E3B7C" w:rsidRDefault="000D732E" w:rsidP="00EB7D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17DDAD26" w14:textId="77777777" w:rsidR="000D732E" w:rsidRPr="00282A36" w:rsidRDefault="000D732E" w:rsidP="00EB7D77">
            <w:pPr>
              <w:pStyle w:val="Caption"/>
              <w:rPr>
                <w:rFonts w:cs="Arial"/>
                <w:lang w:val="en-GB"/>
              </w:rPr>
            </w:pPr>
            <w:r>
              <w:rPr>
                <w:rFonts w:cs="Arial"/>
                <w:lang w:val="en-GB"/>
              </w:rPr>
              <w:t>Variant Condition</w:t>
            </w:r>
            <w:r>
              <w:rPr>
                <w:rFonts w:cs="Arial"/>
                <w:lang w:val="en-GB"/>
              </w:rPr>
              <w:br/>
            </w:r>
            <w:r w:rsidRPr="00F22E3C">
              <w:rPr>
                <w:b w:val="0"/>
                <w:sz w:val="18"/>
                <w:lang w:val="en-GB"/>
              </w:rPr>
              <w:t>(optional)</w:t>
            </w:r>
          </w:p>
        </w:tc>
      </w:tr>
      <w:tr w:rsidR="000D732E" w:rsidRPr="009E3B7C" w14:paraId="1A9D7587" w14:textId="77777777" w:rsidTr="00EB7D77">
        <w:trPr>
          <w:trHeight w:val="198"/>
        </w:trPr>
        <w:tc>
          <w:tcPr>
            <w:tcW w:w="2523" w:type="dxa"/>
          </w:tcPr>
          <w:p w14:paraId="264D6D87" w14:textId="77777777" w:rsidR="000D732E" w:rsidRPr="00C45D3C" w:rsidRDefault="000D732E" w:rsidP="00EB7D77">
            <w:pPr>
              <w:rPr>
                <w:rFonts w:cs="Arial"/>
              </w:rPr>
            </w:pPr>
            <w:r w:rsidRPr="00C45D3C">
              <w:rPr>
                <w:rFonts w:cs="Arial"/>
              </w:rPr>
              <w:t xml:space="preserve">e.g. </w:t>
            </w:r>
            <w:r>
              <w:rPr>
                <w:rFonts w:cs="Arial"/>
              </w:rPr>
              <w:t>“</w:t>
            </w:r>
            <w:r w:rsidRPr="00C45D3C">
              <w:rPr>
                <w:rFonts w:cs="Arial"/>
              </w:rPr>
              <w:t>High Content</w:t>
            </w:r>
            <w:r>
              <w:rPr>
                <w:rFonts w:cs="Arial"/>
              </w:rPr>
              <w:t>”</w:t>
            </w:r>
          </w:p>
        </w:tc>
        <w:tc>
          <w:tcPr>
            <w:tcW w:w="5132" w:type="dxa"/>
          </w:tcPr>
          <w:p w14:paraId="036F8C3E" w14:textId="77777777" w:rsidR="000D732E" w:rsidRPr="009E3B7C" w:rsidRDefault="000D732E" w:rsidP="00EB7D77">
            <w:pPr>
              <w:overflowPunct/>
              <w:autoSpaceDE/>
              <w:autoSpaceDN/>
              <w:adjustRightInd/>
              <w:textAlignment w:val="center"/>
              <w:rPr>
                <w:rFonts w:cs="Arial"/>
              </w:rPr>
            </w:pPr>
          </w:p>
        </w:tc>
        <w:tc>
          <w:tcPr>
            <w:tcW w:w="2551" w:type="dxa"/>
          </w:tcPr>
          <w:p w14:paraId="6963E2D7" w14:textId="77777777" w:rsidR="000D732E" w:rsidRDefault="000D732E" w:rsidP="00EB7D77">
            <w:pPr>
              <w:rPr>
                <w:rFonts w:cs="Arial"/>
                <w:lang w:val="en-GB"/>
              </w:rPr>
            </w:pPr>
            <w:r>
              <w:rPr>
                <w:rFonts w:cs="Arial"/>
                <w:lang w:val="en-GB"/>
              </w:rPr>
              <w:t xml:space="preserve">e.g. ExtLightTechnology = LED </w:t>
            </w:r>
          </w:p>
          <w:p w14:paraId="3802346A" w14:textId="77777777" w:rsidR="000D732E" w:rsidRDefault="000D732E" w:rsidP="00EB7D77">
            <w:pPr>
              <w:rPr>
                <w:rFonts w:cs="Arial"/>
                <w:lang w:val="en-GB"/>
              </w:rPr>
            </w:pPr>
            <w:r>
              <w:rPr>
                <w:rFonts w:cs="Arial"/>
                <w:lang w:val="en-GB"/>
              </w:rPr>
              <w:t>OR</w:t>
            </w:r>
          </w:p>
          <w:p w14:paraId="47A185F9" w14:textId="77777777" w:rsidR="000D732E" w:rsidRPr="005A344A" w:rsidRDefault="000D732E" w:rsidP="00EB7D77">
            <w:pPr>
              <w:rPr>
                <w:rFonts w:cs="Arial"/>
                <w:lang w:val="en-GB"/>
              </w:rPr>
            </w:pPr>
            <w:r>
              <w:rPr>
                <w:rFonts w:cs="Arial"/>
                <w:lang w:val="en-GB"/>
              </w:rPr>
              <w:t>ExtLightTechnology = Xenon</w:t>
            </w:r>
          </w:p>
        </w:tc>
      </w:tr>
    </w:tbl>
    <w:p w14:paraId="25B28E3E" w14:textId="77777777" w:rsidR="000D732E" w:rsidRPr="005067FC" w:rsidRDefault="000D732E" w:rsidP="00282E2C">
      <w:pPr>
        <w:rPr>
          <w:i/>
          <w:color w:val="A6A6A6" w:themeColor="background1" w:themeShade="A6"/>
        </w:rPr>
      </w:pPr>
    </w:p>
    <w:p w14:paraId="4E079DF7" w14:textId="77777777" w:rsidR="00427220" w:rsidRDefault="00427220" w:rsidP="00FD32A2">
      <w:pPr>
        <w:pStyle w:val="Heading4"/>
      </w:pPr>
      <w:r>
        <w:t>Input Requirements</w:t>
      </w:r>
      <w:r w:rsidR="000D732E">
        <w:t>/Documents</w:t>
      </w:r>
    </w:p>
    <w:p w14:paraId="1543E479" w14:textId="77777777" w:rsidR="00427220" w:rsidRDefault="00427220" w:rsidP="00427220"/>
    <w:tbl>
      <w:tblPr>
        <w:tblStyle w:val="TableGrid"/>
        <w:tblW w:w="10211" w:type="dxa"/>
        <w:tblInd w:w="-5" w:type="dxa"/>
        <w:tblLayout w:type="fixed"/>
        <w:tblLook w:val="0600" w:firstRow="0" w:lastRow="0" w:firstColumn="0" w:lastColumn="0" w:noHBand="1" w:noVBand="1"/>
      </w:tblPr>
      <w:tblGrid>
        <w:gridCol w:w="1561"/>
        <w:gridCol w:w="2694"/>
        <w:gridCol w:w="2694"/>
        <w:gridCol w:w="3262"/>
      </w:tblGrid>
      <w:tr w:rsidR="000D732E" w:rsidRPr="007C20FA" w14:paraId="4CE83CA8" w14:textId="77777777" w:rsidTr="00656A21">
        <w:trPr>
          <w:trHeight w:val="20"/>
        </w:trPr>
        <w:tc>
          <w:tcPr>
            <w:tcW w:w="1561" w:type="dxa"/>
            <w:shd w:val="clear" w:color="auto" w:fill="D9D9D9" w:themeFill="background1" w:themeFillShade="D9"/>
          </w:tcPr>
          <w:p w14:paraId="68A0C454" w14:textId="77777777" w:rsidR="000D732E" w:rsidRPr="00054A51" w:rsidRDefault="000D732E" w:rsidP="00EB7D77">
            <w:pPr>
              <w:rPr>
                <w:rFonts w:ascii="Helvetica" w:hAnsi="Helvetica" w:cs="Helvetica"/>
                <w:b/>
              </w:rPr>
            </w:pPr>
            <w:r w:rsidRPr="00054A51">
              <w:rPr>
                <w:rFonts w:ascii="Helvetica" w:hAnsi="Helvetica" w:cs="Helvetica"/>
                <w:b/>
              </w:rPr>
              <w:t>Reference</w:t>
            </w:r>
          </w:p>
          <w:p w14:paraId="7A98CA91" w14:textId="77777777" w:rsidR="000D732E" w:rsidRDefault="000D732E" w:rsidP="00EB7D77">
            <w:pPr>
              <w:rPr>
                <w:rFonts w:ascii="Helvetica" w:hAnsi="Helvetica" w:cs="Helvetica"/>
                <w:sz w:val="16"/>
              </w:rPr>
            </w:pPr>
          </w:p>
          <w:p w14:paraId="52A006C6" w14:textId="77777777" w:rsidR="000D732E" w:rsidRPr="00B574CB" w:rsidRDefault="000D732E" w:rsidP="00EB7D77">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w:t>
            </w:r>
            <w:r>
              <w:rPr>
                <w:rFonts w:ascii="Helvetica" w:hAnsi="Helvetica" w:cs="Helvetica"/>
                <w:sz w:val="16"/>
              </w:rPr>
              <w:fldChar w:fldCharType="begin"/>
            </w:r>
            <w:r>
              <w:rPr>
                <w:rFonts w:ascii="Helvetica" w:hAnsi="Helvetica" w:cs="Helvetica"/>
                <w:sz w:val="16"/>
              </w:rPr>
              <w:instrText xml:space="preserve"> REF _Ref26441801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4" w:type="dxa"/>
            <w:shd w:val="clear" w:color="auto" w:fill="D9D9D9" w:themeFill="background1" w:themeFillShade="D9"/>
          </w:tcPr>
          <w:p w14:paraId="6030BB8F" w14:textId="77777777" w:rsidR="000D732E" w:rsidRPr="007C20FA" w:rsidRDefault="000D732E" w:rsidP="00EB7D77">
            <w:pPr>
              <w:rPr>
                <w:rFonts w:ascii="Helvetica" w:hAnsi="Helvetica" w:cs="Helvetica"/>
                <w:b/>
              </w:rPr>
            </w:pPr>
            <w:r>
              <w:rPr>
                <w:rFonts w:ascii="Helvetica" w:hAnsi="Helvetica" w:cs="Helvetica"/>
                <w:b/>
              </w:rPr>
              <w:lastRenderedPageBreak/>
              <w:t>Section/Requirement</w:t>
            </w:r>
          </w:p>
        </w:tc>
        <w:tc>
          <w:tcPr>
            <w:tcW w:w="2694" w:type="dxa"/>
            <w:shd w:val="clear" w:color="auto" w:fill="D9D9D9" w:themeFill="background1" w:themeFillShade="D9"/>
          </w:tcPr>
          <w:p w14:paraId="489850CA" w14:textId="77777777" w:rsidR="000D732E" w:rsidRPr="007C20FA" w:rsidRDefault="000D732E" w:rsidP="00EB7D77">
            <w:pPr>
              <w:rPr>
                <w:rFonts w:ascii="Helvetica" w:hAnsi="Helvetica" w:cs="Helvetica"/>
                <w:b/>
              </w:rPr>
            </w:pPr>
            <w:r>
              <w:rPr>
                <w:rFonts w:ascii="Helvetica" w:hAnsi="Helvetica" w:cs="Helvetica"/>
                <w:b/>
              </w:rPr>
              <w:t>Description</w:t>
            </w:r>
          </w:p>
        </w:tc>
        <w:tc>
          <w:tcPr>
            <w:tcW w:w="3262" w:type="dxa"/>
            <w:shd w:val="clear" w:color="auto" w:fill="D9D9D9" w:themeFill="background1" w:themeFillShade="D9"/>
          </w:tcPr>
          <w:p w14:paraId="1660282E" w14:textId="77777777" w:rsidR="000D732E" w:rsidRDefault="000D732E" w:rsidP="00EB7D77">
            <w:pPr>
              <w:rPr>
                <w:rFonts w:ascii="Helvetica" w:hAnsi="Helvetica" w:cs="Helvetica"/>
                <w:b/>
              </w:rPr>
            </w:pPr>
            <w:r>
              <w:rPr>
                <w:rFonts w:ascii="Helvetica" w:hAnsi="Helvetica" w:cs="Helvetica"/>
                <w:b/>
              </w:rPr>
              <w:t>Derived Requirement</w:t>
            </w:r>
          </w:p>
          <w:p w14:paraId="01F23B8A" w14:textId="77777777" w:rsidR="000D732E" w:rsidRDefault="000D732E" w:rsidP="00EB7D77">
            <w:pPr>
              <w:rPr>
                <w:rFonts w:ascii="Helvetica" w:hAnsi="Helvetica" w:cs="Helvetica"/>
                <w:sz w:val="16"/>
              </w:rPr>
            </w:pPr>
          </w:p>
          <w:p w14:paraId="44E2D3E8" w14:textId="77777777" w:rsidR="000D732E" w:rsidRPr="00B574CB" w:rsidRDefault="000D732E" w:rsidP="00EB7D77">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_Ref26372135 \h  \* MERGEFORMAT </w:instrText>
            </w:r>
            <w:r>
              <w:rPr>
                <w:rFonts w:ascii="Helvetica" w:hAnsi="Helvetica" w:cs="Helvetica"/>
                <w:sz w:val="16"/>
              </w:rPr>
            </w:r>
            <w:r>
              <w:rPr>
                <w:rFonts w:ascii="Helvetica" w:hAnsi="Helvetica" w:cs="Helvetica"/>
                <w:sz w:val="16"/>
              </w:rPr>
              <w:fldChar w:fldCharType="separate"/>
            </w:r>
            <w:r w:rsidRPr="00BD400C">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0D732E" w:rsidRPr="007C20FA" w14:paraId="36B96FDE" w14:textId="77777777" w:rsidTr="00656A21">
        <w:trPr>
          <w:trHeight w:val="20"/>
        </w:trPr>
        <w:tc>
          <w:tcPr>
            <w:tcW w:w="10211" w:type="dxa"/>
            <w:gridSpan w:val="4"/>
            <w:shd w:val="clear" w:color="auto" w:fill="F2F2F2" w:themeFill="background1" w:themeFillShade="F2"/>
          </w:tcPr>
          <w:p w14:paraId="046BCD8E" w14:textId="77777777" w:rsidR="000D732E" w:rsidRDefault="000D732E" w:rsidP="00EB7D77">
            <w:pPr>
              <w:rPr>
                <w:rFonts w:ascii="Helvetica" w:hAnsi="Helvetica" w:cs="Helvetica"/>
                <w:b/>
              </w:rPr>
            </w:pPr>
            <w:r>
              <w:rPr>
                <w:rFonts w:ascii="Helvetica" w:hAnsi="Helvetica" w:cs="Helvetica"/>
                <w:b/>
              </w:rPr>
              <w:lastRenderedPageBreak/>
              <w:t>Feature Requirements</w:t>
            </w:r>
          </w:p>
        </w:tc>
      </w:tr>
      <w:tr w:rsidR="000D732E" w:rsidRPr="007C20FA" w14:paraId="07D974A9" w14:textId="77777777" w:rsidTr="00656A21">
        <w:trPr>
          <w:trHeight w:val="20"/>
        </w:trPr>
        <w:tc>
          <w:tcPr>
            <w:tcW w:w="1561" w:type="dxa"/>
          </w:tcPr>
          <w:p w14:paraId="030562BB" w14:textId="77777777" w:rsidR="000D732E" w:rsidRPr="00D410AE" w:rsidRDefault="000D732E" w:rsidP="00EB7D77">
            <w:pPr>
              <w:rPr>
                <w:rFonts w:cs="Arial"/>
              </w:rPr>
            </w:pPr>
          </w:p>
        </w:tc>
        <w:tc>
          <w:tcPr>
            <w:tcW w:w="2694" w:type="dxa"/>
          </w:tcPr>
          <w:p w14:paraId="00A95390" w14:textId="77777777" w:rsidR="000D732E" w:rsidRDefault="000D732E" w:rsidP="00EB7D77">
            <w:pPr>
              <w:rPr>
                <w:rFonts w:cs="Arial"/>
              </w:rPr>
            </w:pPr>
            <w:r>
              <w:rPr>
                <w:rFonts w:cs="Arial"/>
              </w:rPr>
              <w:t>&lt;Example:</w:t>
            </w:r>
          </w:p>
          <w:p w14:paraId="7AF7748F" w14:textId="77777777" w:rsidR="000D732E" w:rsidRPr="00D410AE" w:rsidRDefault="000D732E" w:rsidP="00EB7D77">
            <w:pPr>
              <w:rPr>
                <w:rFonts w:cs="Arial"/>
              </w:rPr>
            </w:pPr>
            <w:r>
              <w:rPr>
                <w:rFonts w:cs="Arial"/>
              </w:rPr>
              <w:t>id + title of relevant Feature Docs&gt;</w:t>
            </w:r>
          </w:p>
        </w:tc>
        <w:tc>
          <w:tcPr>
            <w:tcW w:w="2694" w:type="dxa"/>
          </w:tcPr>
          <w:p w14:paraId="023F7A19" w14:textId="77777777" w:rsidR="000D732E" w:rsidRPr="00D410AE" w:rsidRDefault="000D732E" w:rsidP="00EB7D77">
            <w:pPr>
              <w:rPr>
                <w:rFonts w:cs="Arial"/>
              </w:rPr>
            </w:pPr>
            <w:r>
              <w:rPr>
                <w:rFonts w:cs="Arial"/>
              </w:rPr>
              <w:t>&lt;Example: “Requirements of Feature …”&gt;</w:t>
            </w:r>
          </w:p>
        </w:tc>
        <w:tc>
          <w:tcPr>
            <w:tcW w:w="3262" w:type="dxa"/>
          </w:tcPr>
          <w:p w14:paraId="583BC3F5" w14:textId="77777777" w:rsidR="000D732E" w:rsidRDefault="000D732E" w:rsidP="00EB7D77">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195"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D732E" w:rsidRPr="007C20FA" w14:paraId="05E4AF56" w14:textId="77777777" w:rsidTr="00656A21">
        <w:trPr>
          <w:trHeight w:val="20"/>
        </w:trPr>
        <w:tc>
          <w:tcPr>
            <w:tcW w:w="1561" w:type="dxa"/>
          </w:tcPr>
          <w:p w14:paraId="3C5D3C08" w14:textId="77777777" w:rsidR="000D732E" w:rsidRPr="00D410AE" w:rsidRDefault="000D732E" w:rsidP="00EB7D77">
            <w:pPr>
              <w:rPr>
                <w:rFonts w:cs="Arial"/>
              </w:rPr>
            </w:pPr>
          </w:p>
        </w:tc>
        <w:tc>
          <w:tcPr>
            <w:tcW w:w="2694" w:type="dxa"/>
          </w:tcPr>
          <w:p w14:paraId="5FD4C111" w14:textId="77777777" w:rsidR="000D732E" w:rsidRDefault="000D732E" w:rsidP="00EB7D77">
            <w:pPr>
              <w:rPr>
                <w:rFonts w:cs="Arial"/>
              </w:rPr>
            </w:pPr>
          </w:p>
        </w:tc>
        <w:tc>
          <w:tcPr>
            <w:tcW w:w="2694" w:type="dxa"/>
          </w:tcPr>
          <w:p w14:paraId="7FFF91EC" w14:textId="77777777" w:rsidR="000D732E" w:rsidRDefault="000D732E" w:rsidP="00EB7D77">
            <w:pPr>
              <w:rPr>
                <w:rFonts w:cs="Arial"/>
              </w:rPr>
            </w:pPr>
          </w:p>
        </w:tc>
        <w:tc>
          <w:tcPr>
            <w:tcW w:w="3262" w:type="dxa"/>
          </w:tcPr>
          <w:p w14:paraId="0A8E0865" w14:textId="77777777" w:rsidR="000D732E" w:rsidRDefault="000D732E" w:rsidP="00EB7D77">
            <w:pPr>
              <w:rPr>
                <w:rFonts w:cs="Arial"/>
              </w:rPr>
            </w:pPr>
          </w:p>
        </w:tc>
      </w:tr>
      <w:tr w:rsidR="000D732E" w:rsidRPr="007C20FA" w14:paraId="4572B549" w14:textId="77777777" w:rsidTr="00656A21">
        <w:trPr>
          <w:trHeight w:val="20"/>
        </w:trPr>
        <w:tc>
          <w:tcPr>
            <w:tcW w:w="10211" w:type="dxa"/>
            <w:gridSpan w:val="4"/>
            <w:shd w:val="clear" w:color="auto" w:fill="F2F2F2" w:themeFill="background1" w:themeFillShade="F2"/>
          </w:tcPr>
          <w:p w14:paraId="312722E7" w14:textId="77777777" w:rsidR="000D732E" w:rsidRDefault="000D732E" w:rsidP="00EB7D77">
            <w:pPr>
              <w:rPr>
                <w:rFonts w:ascii="Helvetica" w:hAnsi="Helvetica" w:cs="Helvetica"/>
                <w:b/>
              </w:rPr>
            </w:pPr>
            <w:r>
              <w:rPr>
                <w:rFonts w:ascii="Helvetica" w:hAnsi="Helvetica" w:cs="Helvetica"/>
                <w:b/>
              </w:rPr>
              <w:t>Ford Engineering Standards</w:t>
            </w:r>
          </w:p>
        </w:tc>
      </w:tr>
      <w:tr w:rsidR="000D732E" w:rsidRPr="007C20FA" w14:paraId="56C34D3C" w14:textId="77777777" w:rsidTr="00656A21">
        <w:trPr>
          <w:trHeight w:val="20"/>
        </w:trPr>
        <w:tc>
          <w:tcPr>
            <w:tcW w:w="1561" w:type="dxa"/>
          </w:tcPr>
          <w:p w14:paraId="5CA1824A" w14:textId="77777777" w:rsidR="000D732E" w:rsidRPr="00D410AE" w:rsidRDefault="000D732E" w:rsidP="00EB7D77">
            <w:pPr>
              <w:rPr>
                <w:rFonts w:cs="Arial"/>
              </w:rPr>
            </w:pPr>
          </w:p>
        </w:tc>
        <w:tc>
          <w:tcPr>
            <w:tcW w:w="2694" w:type="dxa"/>
          </w:tcPr>
          <w:p w14:paraId="3B1049BE" w14:textId="77777777" w:rsidR="000D732E" w:rsidRPr="00D410AE" w:rsidRDefault="000D732E" w:rsidP="00EB7D77">
            <w:pPr>
              <w:rPr>
                <w:rFonts w:cs="Arial"/>
              </w:rPr>
            </w:pPr>
            <w:r>
              <w:rPr>
                <w:rFonts w:cs="Arial"/>
              </w:rPr>
              <w:t>&lt;Example: some SDS (requirement)&gt;</w:t>
            </w:r>
          </w:p>
        </w:tc>
        <w:tc>
          <w:tcPr>
            <w:tcW w:w="2694" w:type="dxa"/>
          </w:tcPr>
          <w:p w14:paraId="7AE9D756" w14:textId="77777777" w:rsidR="000D732E" w:rsidRPr="00D410AE" w:rsidRDefault="000D732E" w:rsidP="00EB7D77">
            <w:pPr>
              <w:rPr>
                <w:rFonts w:cs="Arial"/>
              </w:rPr>
            </w:pPr>
          </w:p>
        </w:tc>
        <w:tc>
          <w:tcPr>
            <w:tcW w:w="3262" w:type="dxa"/>
          </w:tcPr>
          <w:p w14:paraId="77F6EBDC" w14:textId="77777777" w:rsidR="000D732E" w:rsidRDefault="000D732E" w:rsidP="00EB7D77">
            <w:pPr>
              <w:rPr>
                <w:rFonts w:cs="Arial"/>
              </w:rPr>
            </w:pPr>
          </w:p>
        </w:tc>
      </w:tr>
      <w:tr w:rsidR="000D732E" w:rsidRPr="007C20FA" w14:paraId="2DD85538" w14:textId="77777777" w:rsidTr="00656A21">
        <w:trPr>
          <w:trHeight w:val="20"/>
        </w:trPr>
        <w:tc>
          <w:tcPr>
            <w:tcW w:w="1561" w:type="dxa"/>
          </w:tcPr>
          <w:p w14:paraId="1D76C972" w14:textId="77777777" w:rsidR="000D732E" w:rsidRDefault="000D732E" w:rsidP="00EB7D77">
            <w:pPr>
              <w:rPr>
                <w:rFonts w:cs="Arial"/>
              </w:rPr>
            </w:pPr>
          </w:p>
        </w:tc>
        <w:tc>
          <w:tcPr>
            <w:tcW w:w="2694" w:type="dxa"/>
          </w:tcPr>
          <w:p w14:paraId="711ADB4D" w14:textId="77777777" w:rsidR="000D732E" w:rsidRDefault="000D732E" w:rsidP="00EB7D77">
            <w:pPr>
              <w:rPr>
                <w:rFonts w:cs="Arial"/>
              </w:rPr>
            </w:pPr>
          </w:p>
        </w:tc>
        <w:tc>
          <w:tcPr>
            <w:tcW w:w="2694" w:type="dxa"/>
          </w:tcPr>
          <w:p w14:paraId="2E5BFE5A" w14:textId="77777777" w:rsidR="000D732E" w:rsidRDefault="000D732E" w:rsidP="00EB7D77">
            <w:pPr>
              <w:rPr>
                <w:rFonts w:cs="Arial"/>
              </w:rPr>
            </w:pPr>
          </w:p>
        </w:tc>
        <w:tc>
          <w:tcPr>
            <w:tcW w:w="3262" w:type="dxa"/>
          </w:tcPr>
          <w:p w14:paraId="1A399365" w14:textId="77777777" w:rsidR="000D732E" w:rsidRDefault="000D732E" w:rsidP="00EB7D77">
            <w:pPr>
              <w:rPr>
                <w:rFonts w:cs="Arial"/>
              </w:rPr>
            </w:pPr>
          </w:p>
        </w:tc>
      </w:tr>
      <w:tr w:rsidR="000D732E" w:rsidRPr="007C20FA" w14:paraId="3A25198A" w14:textId="77777777" w:rsidTr="00656A21">
        <w:trPr>
          <w:trHeight w:val="20"/>
        </w:trPr>
        <w:tc>
          <w:tcPr>
            <w:tcW w:w="10211" w:type="dxa"/>
            <w:gridSpan w:val="4"/>
            <w:shd w:val="clear" w:color="auto" w:fill="F2F2F2" w:themeFill="background1" w:themeFillShade="F2"/>
          </w:tcPr>
          <w:p w14:paraId="5F4A22C7" w14:textId="77777777" w:rsidR="000D732E" w:rsidRPr="006623A0" w:rsidRDefault="000D732E" w:rsidP="00EB7D77">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D732E" w:rsidRPr="007C20FA" w14:paraId="6EB54B3F" w14:textId="77777777" w:rsidTr="00656A21">
        <w:trPr>
          <w:trHeight w:val="20"/>
        </w:trPr>
        <w:tc>
          <w:tcPr>
            <w:tcW w:w="1561" w:type="dxa"/>
          </w:tcPr>
          <w:p w14:paraId="3C519687" w14:textId="77777777" w:rsidR="000D732E" w:rsidRPr="00D410AE" w:rsidRDefault="000D732E" w:rsidP="00EB7D77">
            <w:pPr>
              <w:rPr>
                <w:rFonts w:cs="Arial"/>
              </w:rPr>
            </w:pPr>
          </w:p>
        </w:tc>
        <w:tc>
          <w:tcPr>
            <w:tcW w:w="2694" w:type="dxa"/>
          </w:tcPr>
          <w:p w14:paraId="21089941" w14:textId="77777777" w:rsidR="000D732E" w:rsidRPr="00D410AE" w:rsidRDefault="000D732E" w:rsidP="00EB7D77">
            <w:pPr>
              <w:rPr>
                <w:rFonts w:cs="Arial"/>
              </w:rPr>
            </w:pPr>
          </w:p>
        </w:tc>
        <w:tc>
          <w:tcPr>
            <w:tcW w:w="2694" w:type="dxa"/>
          </w:tcPr>
          <w:p w14:paraId="61EC0EC7" w14:textId="77777777" w:rsidR="000D732E" w:rsidRPr="00D410AE" w:rsidRDefault="000D732E" w:rsidP="00EB7D77">
            <w:pPr>
              <w:rPr>
                <w:rFonts w:cs="Arial"/>
              </w:rPr>
            </w:pPr>
          </w:p>
        </w:tc>
        <w:tc>
          <w:tcPr>
            <w:tcW w:w="3262" w:type="dxa"/>
          </w:tcPr>
          <w:p w14:paraId="37FFE307" w14:textId="77777777" w:rsidR="000D732E" w:rsidRPr="00D410AE" w:rsidRDefault="000D732E" w:rsidP="00EB7D77">
            <w:pPr>
              <w:rPr>
                <w:rFonts w:cs="Arial"/>
              </w:rPr>
            </w:pPr>
          </w:p>
        </w:tc>
      </w:tr>
      <w:tr w:rsidR="000D732E" w:rsidRPr="007C20FA" w14:paraId="7FBA1F46" w14:textId="77777777" w:rsidTr="00656A21">
        <w:trPr>
          <w:trHeight w:val="20"/>
        </w:trPr>
        <w:tc>
          <w:tcPr>
            <w:tcW w:w="10211" w:type="dxa"/>
            <w:gridSpan w:val="4"/>
            <w:shd w:val="clear" w:color="auto" w:fill="F2F2F2" w:themeFill="background1" w:themeFillShade="F2"/>
          </w:tcPr>
          <w:p w14:paraId="3C14A992" w14:textId="77777777" w:rsidR="000D732E" w:rsidRDefault="000D732E" w:rsidP="00EB7D77">
            <w:pPr>
              <w:rPr>
                <w:rFonts w:ascii="Helvetica" w:hAnsi="Helvetica" w:cs="Helvetica"/>
                <w:b/>
              </w:rPr>
            </w:pPr>
            <w:r>
              <w:rPr>
                <w:rFonts w:ascii="Helvetica" w:hAnsi="Helvetica" w:cs="Helvetica"/>
                <w:b/>
              </w:rPr>
              <w:t>Industry Standards</w:t>
            </w:r>
          </w:p>
        </w:tc>
      </w:tr>
      <w:tr w:rsidR="000D732E" w:rsidRPr="007C20FA" w14:paraId="5B693D88" w14:textId="77777777" w:rsidTr="00656A21">
        <w:trPr>
          <w:trHeight w:val="20"/>
        </w:trPr>
        <w:tc>
          <w:tcPr>
            <w:tcW w:w="1561" w:type="dxa"/>
          </w:tcPr>
          <w:p w14:paraId="224ECD72" w14:textId="77777777" w:rsidR="000D732E" w:rsidRPr="00D410AE" w:rsidRDefault="000D732E" w:rsidP="00EB7D77">
            <w:pPr>
              <w:rPr>
                <w:rFonts w:cs="Arial"/>
              </w:rPr>
            </w:pPr>
          </w:p>
        </w:tc>
        <w:tc>
          <w:tcPr>
            <w:tcW w:w="2694" w:type="dxa"/>
          </w:tcPr>
          <w:p w14:paraId="442C628F" w14:textId="77777777" w:rsidR="000D732E" w:rsidRPr="00D410AE" w:rsidRDefault="000D732E" w:rsidP="00EB7D77">
            <w:pPr>
              <w:rPr>
                <w:rFonts w:cs="Arial"/>
              </w:rPr>
            </w:pPr>
          </w:p>
        </w:tc>
        <w:tc>
          <w:tcPr>
            <w:tcW w:w="2694" w:type="dxa"/>
          </w:tcPr>
          <w:p w14:paraId="75CDE11C" w14:textId="77777777" w:rsidR="000D732E" w:rsidRPr="00D410AE" w:rsidRDefault="000D732E" w:rsidP="00EB7D77">
            <w:pPr>
              <w:rPr>
                <w:rFonts w:cs="Arial"/>
              </w:rPr>
            </w:pPr>
          </w:p>
        </w:tc>
        <w:tc>
          <w:tcPr>
            <w:tcW w:w="3262" w:type="dxa"/>
          </w:tcPr>
          <w:p w14:paraId="7641F537" w14:textId="77777777" w:rsidR="000D732E" w:rsidRPr="00D410AE" w:rsidRDefault="000D732E" w:rsidP="00EB7D77">
            <w:pPr>
              <w:rPr>
                <w:rFonts w:cs="Arial"/>
              </w:rPr>
            </w:pPr>
          </w:p>
        </w:tc>
      </w:tr>
      <w:tr w:rsidR="000D732E" w:rsidRPr="007C20FA" w14:paraId="6423A20D" w14:textId="77777777" w:rsidTr="00656A21">
        <w:trPr>
          <w:trHeight w:val="20"/>
        </w:trPr>
        <w:tc>
          <w:tcPr>
            <w:tcW w:w="10211" w:type="dxa"/>
            <w:gridSpan w:val="4"/>
            <w:shd w:val="clear" w:color="auto" w:fill="F2F2F2" w:themeFill="background1" w:themeFillShade="F2"/>
          </w:tcPr>
          <w:p w14:paraId="6F6A82AA" w14:textId="77777777" w:rsidR="000D732E" w:rsidRDefault="000D732E" w:rsidP="00EB7D77">
            <w:pPr>
              <w:rPr>
                <w:rFonts w:ascii="Helvetica" w:hAnsi="Helvetica" w:cs="Helvetica"/>
                <w:b/>
              </w:rPr>
            </w:pPr>
            <w:r>
              <w:rPr>
                <w:rFonts w:ascii="Helvetica" w:hAnsi="Helvetica" w:cs="Helvetica"/>
                <w:b/>
              </w:rPr>
              <w:t>Other Sources</w:t>
            </w:r>
          </w:p>
        </w:tc>
      </w:tr>
      <w:tr w:rsidR="000D732E" w:rsidRPr="007C20FA" w14:paraId="7A50A10D" w14:textId="77777777" w:rsidTr="00656A21">
        <w:trPr>
          <w:trHeight w:val="20"/>
        </w:trPr>
        <w:tc>
          <w:tcPr>
            <w:tcW w:w="1561" w:type="dxa"/>
          </w:tcPr>
          <w:p w14:paraId="460CB4F3" w14:textId="77777777" w:rsidR="000D732E" w:rsidRPr="00D410AE" w:rsidRDefault="000D732E" w:rsidP="00EB7D77">
            <w:pPr>
              <w:rPr>
                <w:rFonts w:cs="Arial"/>
              </w:rPr>
            </w:pPr>
          </w:p>
        </w:tc>
        <w:tc>
          <w:tcPr>
            <w:tcW w:w="2694" w:type="dxa"/>
          </w:tcPr>
          <w:p w14:paraId="70869B27" w14:textId="77777777" w:rsidR="000D732E" w:rsidRDefault="000D732E" w:rsidP="00EB7D77">
            <w:pPr>
              <w:rPr>
                <w:rFonts w:cs="Arial"/>
              </w:rPr>
            </w:pPr>
          </w:p>
        </w:tc>
        <w:tc>
          <w:tcPr>
            <w:tcW w:w="2694" w:type="dxa"/>
          </w:tcPr>
          <w:p w14:paraId="76FB0EF1" w14:textId="77777777" w:rsidR="000D732E" w:rsidRPr="00D410AE" w:rsidRDefault="000D732E" w:rsidP="00EB7D77">
            <w:pPr>
              <w:rPr>
                <w:rFonts w:cs="Arial"/>
              </w:rPr>
            </w:pPr>
          </w:p>
        </w:tc>
        <w:tc>
          <w:tcPr>
            <w:tcW w:w="3262" w:type="dxa"/>
          </w:tcPr>
          <w:p w14:paraId="1879236C" w14:textId="77777777" w:rsidR="000D732E" w:rsidRPr="00D410AE" w:rsidRDefault="000D732E" w:rsidP="00EB7D77">
            <w:pPr>
              <w:rPr>
                <w:rFonts w:cs="Arial"/>
              </w:rPr>
            </w:pPr>
          </w:p>
        </w:tc>
      </w:tr>
      <w:tr w:rsidR="00656A21" w:rsidRPr="007C20FA" w14:paraId="3527FFA0" w14:textId="77777777" w:rsidTr="00656A21">
        <w:trPr>
          <w:trHeight w:val="20"/>
        </w:trPr>
        <w:tc>
          <w:tcPr>
            <w:tcW w:w="1561" w:type="dxa"/>
          </w:tcPr>
          <w:p w14:paraId="023F601F" w14:textId="77777777" w:rsidR="00656A21" w:rsidRPr="00D410AE" w:rsidRDefault="00656A21" w:rsidP="00EB7D77">
            <w:pPr>
              <w:rPr>
                <w:rFonts w:cs="Arial"/>
              </w:rPr>
            </w:pPr>
          </w:p>
        </w:tc>
        <w:tc>
          <w:tcPr>
            <w:tcW w:w="2694" w:type="dxa"/>
          </w:tcPr>
          <w:p w14:paraId="5457240E" w14:textId="77777777" w:rsidR="00656A21" w:rsidRDefault="00656A21" w:rsidP="00EB7D77">
            <w:pPr>
              <w:rPr>
                <w:rFonts w:cs="Arial"/>
              </w:rPr>
            </w:pPr>
          </w:p>
        </w:tc>
        <w:tc>
          <w:tcPr>
            <w:tcW w:w="2694" w:type="dxa"/>
          </w:tcPr>
          <w:p w14:paraId="2E0F2008" w14:textId="77777777" w:rsidR="00656A21" w:rsidRPr="00D410AE" w:rsidRDefault="00656A21" w:rsidP="00EB7D77">
            <w:pPr>
              <w:rPr>
                <w:rFonts w:cs="Arial"/>
              </w:rPr>
            </w:pPr>
          </w:p>
        </w:tc>
        <w:tc>
          <w:tcPr>
            <w:tcW w:w="3262" w:type="dxa"/>
          </w:tcPr>
          <w:p w14:paraId="154C8F74" w14:textId="77777777" w:rsidR="00656A21" w:rsidRPr="00D410AE" w:rsidRDefault="00656A21" w:rsidP="00EB7D77">
            <w:pPr>
              <w:rPr>
                <w:rFonts w:cs="Arial"/>
              </w:rPr>
            </w:pPr>
          </w:p>
        </w:tc>
      </w:tr>
    </w:tbl>
    <w:p w14:paraId="5A867697" w14:textId="77777777" w:rsidR="000D732E" w:rsidRPr="00C7649D" w:rsidRDefault="000D732E" w:rsidP="000D732E">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t>Input Requirements/Documents</w:t>
      </w:r>
    </w:p>
    <w:p w14:paraId="7380540C" w14:textId="77777777" w:rsidR="000D732E" w:rsidRPr="005067FC" w:rsidRDefault="000D732E" w:rsidP="00427220">
      <w:pPr>
        <w:rPr>
          <w:i/>
          <w:color w:val="A6A6A6" w:themeColor="background1" w:themeShade="A6"/>
        </w:rPr>
      </w:pPr>
    </w:p>
    <w:p w14:paraId="1D253E5B" w14:textId="77777777" w:rsidR="00427220" w:rsidRDefault="00427220" w:rsidP="00427220">
      <w:pPr>
        <w:pStyle w:val="Heading4"/>
      </w:pPr>
      <w:r>
        <w:t>Assumptions</w:t>
      </w:r>
    </w:p>
    <w:p w14:paraId="38D5F569" w14:textId="77777777" w:rsidR="00A92B2F" w:rsidRDefault="00A92B2F" w:rsidP="00A92B2F"/>
    <w:p w14:paraId="03349A8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4182D25" w14:textId="77777777" w:rsidR="00C0442C" w:rsidRDefault="00C0442C" w:rsidP="00A92B2F"/>
    <w:p w14:paraId="7E889598" w14:textId="77777777" w:rsidR="00F15706" w:rsidRDefault="00E60B64" w:rsidP="00783BCF">
      <w:pPr>
        <w:pStyle w:val="Heading3"/>
      </w:pPr>
      <w:r>
        <w:t>Function Scope</w:t>
      </w:r>
    </w:p>
    <w:p w14:paraId="58DFDF0E" w14:textId="77777777" w:rsidR="00055646" w:rsidRPr="00A43B48" w:rsidRDefault="00055646" w:rsidP="00306D37">
      <w:pPr>
        <w:contextualSpacing/>
      </w:pPr>
    </w:p>
    <w:p w14:paraId="1F7CF939" w14:textId="77777777" w:rsidR="00306D37" w:rsidRDefault="00306D37" w:rsidP="00306D37">
      <w:pPr>
        <w:contextualSpacing/>
      </w:pPr>
      <w:r>
        <w:t xml:space="preserve">The </w:t>
      </w:r>
      <w:r>
        <w:rPr>
          <w:noProof/>
        </w:rPr>
        <w:drawing>
          <wp:inline distT="0" distB="0" distL="0" distR="0" wp14:anchorId="7C6A190B" wp14:editId="0D4FAA31">
            <wp:extent cx="152400" cy="152400"/>
            <wp:effectExtent l="0" t="0" r="0" b="0"/>
            <wp:docPr id="868"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Source Change</w:t>
      </w:r>
      <w:r w:rsidR="0004480F">
        <w:rPr>
          <w:b/>
        </w:rPr>
        <w:t>”</w:t>
      </w:r>
      <w:r>
        <w:t xml:space="preserve"> f</w:t>
      </w:r>
      <w:r w:rsidR="00294100">
        <w:t>unction is called by</w:t>
      </w:r>
      <w:r>
        <w:t xml:space="preserve"> the following </w:t>
      </w:r>
      <w:r w:rsidR="00294100">
        <w:t>functions</w:t>
      </w:r>
      <w:r>
        <w:t>:</w:t>
      </w:r>
    </w:p>
    <w:p w14:paraId="1871D115" w14:textId="77777777" w:rsidR="00306D37" w:rsidRPr="00953D23" w:rsidRDefault="00306D37" w:rsidP="0061324D">
      <w:pPr>
        <w:pStyle w:val="ListParagraph"/>
        <w:numPr>
          <w:ilvl w:val="0"/>
          <w:numId w:val="12"/>
        </w:numPr>
        <w:contextualSpacing/>
      </w:pPr>
      <w:r>
        <w:rPr>
          <w:noProof/>
        </w:rPr>
        <w:drawing>
          <wp:inline distT="0" distB="0" distL="0" distR="0" wp14:anchorId="4440E28E" wp14:editId="084049BD">
            <wp:extent cx="152400" cy="152400"/>
            <wp:effectExtent l="0" t="0" r="0" b="0"/>
            <wp:docPr id="870"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4e8339feffcdd35788dc84fab2e04889" w:history="1">
        <w:r w:rsidR="00B66881">
          <w:rPr>
            <w:rStyle w:val="Hyperlink"/>
          </w:rPr>
          <w:t>Functional Architecture</w:t>
        </w:r>
      </w:hyperlink>
      <w:r w:rsidR="0004480F">
        <w:t>”</w:t>
      </w:r>
    </w:p>
    <w:p w14:paraId="616ED025" w14:textId="77777777" w:rsidR="00393C96" w:rsidRPr="00393C96" w:rsidRDefault="00393C96" w:rsidP="00306D37">
      <w:pPr>
        <w:contextualSpacing/>
      </w:pPr>
    </w:p>
    <w:p w14:paraId="7333FA26" w14:textId="77777777" w:rsidR="001A755C" w:rsidRDefault="001A755C" w:rsidP="00306D37"/>
    <w:p w14:paraId="2C10746C" w14:textId="77777777" w:rsidR="00294100" w:rsidRDefault="00294100" w:rsidP="00294100">
      <w:pPr>
        <w:jc w:val="center"/>
      </w:pPr>
      <w:r>
        <w:rPr>
          <w:noProof/>
        </w:rPr>
        <w:drawing>
          <wp:inline distT="0" distB="0" distL="0" distR="0" wp14:anchorId="25599D92" wp14:editId="79FEAF92">
            <wp:extent cx="6466205" cy="886336"/>
            <wp:effectExtent l="0" t="0" r="0" b="0"/>
            <wp:docPr id="872" name="Picture -1334779482.jpg" descr="-1334779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334779482.jpg"/>
                    <pic:cNvPicPr/>
                  </pic:nvPicPr>
                  <pic:blipFill>
                    <a:blip r:embed="rId28" cstate="print"/>
                    <a:stretch>
                      <a:fillRect/>
                    </a:stretch>
                  </pic:blipFill>
                  <pic:spPr>
                    <a:xfrm>
                      <a:off x="0" y="0"/>
                      <a:ext cx="6466205" cy="886336"/>
                    </a:xfrm>
                    <a:prstGeom prst="rect">
                      <a:avLst/>
                    </a:prstGeom>
                  </pic:spPr>
                </pic:pic>
              </a:graphicData>
            </a:graphic>
          </wp:inline>
        </w:drawing>
      </w:r>
    </w:p>
    <w:p w14:paraId="0E4F2D60" w14:textId="77777777" w:rsidR="00306D37" w:rsidRPr="00294100" w:rsidRDefault="00306D37" w:rsidP="00294100">
      <w:pPr>
        <w:pStyle w:val="Caption"/>
      </w:pPr>
      <w:r w:rsidRPr="00294100">
        <w:t xml:space="preserve">Figure </w:t>
      </w:r>
      <w:fldSimple w:instr=" SEQ Figure \* ARABIC ">
        <w:r w:rsidR="00171070">
          <w:rPr>
            <w:noProof/>
          </w:rPr>
          <w:t>2</w:t>
        </w:r>
      </w:fldSimple>
      <w:r w:rsidRPr="00294100">
        <w:t xml:space="preserve">: Activity Diagram of </w:t>
      </w:r>
      <w:r>
        <w:rPr>
          <w:noProof/>
        </w:rPr>
        <w:drawing>
          <wp:inline distT="0" distB="0" distL="0" distR="0" wp14:anchorId="3AA26375" wp14:editId="02CE5D3E">
            <wp:extent cx="152400" cy="152400"/>
            <wp:effectExtent l="0" t="0" r="0" b="0"/>
            <wp:docPr id="874" name="Picture 1824197516.jpg" descr="1824197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824197516.jpg"/>
                    <pic:cNvPicPr/>
                  </pic:nvPicPr>
                  <pic:blipFill>
                    <a:blip r:embed="rId2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Functional Architecture</w:t>
      </w:r>
      <w:r w:rsidR="0004480F">
        <w:t>”</w:t>
      </w:r>
      <w:r w:rsidRPr="00294100">
        <w:t xml:space="preserve"> calling </w:t>
      </w:r>
      <w:r>
        <w:rPr>
          <w:noProof/>
        </w:rPr>
        <w:drawing>
          <wp:inline distT="0" distB="0" distL="0" distR="0" wp14:anchorId="41DBCFEA" wp14:editId="28C42D49">
            <wp:extent cx="152400" cy="152400"/>
            <wp:effectExtent l="0" t="0" r="0" b="0"/>
            <wp:docPr id="876" name="Picture -1128950573.jpg" descr="-112895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128950573.jpg"/>
                    <pic:cNvPicPr/>
                  </pic:nvPicPr>
                  <pic:blipFill>
                    <a:blip r:embed="rId2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Source Change</w:t>
      </w:r>
      <w:r w:rsidR="0004480F">
        <w:t>”</w:t>
      </w:r>
    </w:p>
    <w:p w14:paraId="0E8C830F" w14:textId="77777777" w:rsidR="00306D37" w:rsidRDefault="00306D37" w:rsidP="00306D37">
      <w:pPr>
        <w:contextualSpacing/>
      </w:pPr>
    </w:p>
    <w:p w14:paraId="3F8C9F5B" w14:textId="77777777" w:rsidR="00F15706" w:rsidRDefault="00E60B64" w:rsidP="00783BCF">
      <w:pPr>
        <w:pStyle w:val="Heading3"/>
      </w:pPr>
      <w:r>
        <w:t>Function Interfaces</w:t>
      </w:r>
    </w:p>
    <w:p w14:paraId="10CA35C9"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547"/>
        <w:gridCol w:w="7654"/>
      </w:tblGrid>
      <w:tr w:rsidR="00A07A81" w:rsidRPr="00E54DEA" w14:paraId="615FDFB8" w14:textId="77777777" w:rsidTr="0082668D">
        <w:trPr>
          <w:trHeight w:val="260"/>
        </w:trPr>
        <w:tc>
          <w:tcPr>
            <w:tcW w:w="2547" w:type="dxa"/>
            <w:shd w:val="clear" w:color="auto" w:fill="D9D9D9" w:themeFill="background1" w:themeFillShade="D9"/>
            <w:noWrap/>
            <w:hideMark/>
          </w:tcPr>
          <w:p w14:paraId="387E1DB0"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654" w:type="dxa"/>
            <w:shd w:val="clear" w:color="auto" w:fill="D9D9D9" w:themeFill="background1" w:themeFillShade="D9"/>
          </w:tcPr>
          <w:p w14:paraId="5945AF38"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82668D" w:rsidRPr="003F473D" w14:paraId="68BAE257" w14:textId="77777777" w:rsidTr="0082668D">
        <w:trPr>
          <w:trHeight w:val="410"/>
        </w:trPr>
        <w:tc>
          <w:tcPr>
            <w:tcW w:w="2547" w:type="dxa"/>
            <w:noWrap/>
          </w:tcPr>
          <w:p w14:paraId="361670A8" w14:textId="77777777" w:rsidR="0082668D" w:rsidRDefault="0082668D" w:rsidP="00BC57B1">
            <w:pPr>
              <w:contextualSpacing/>
              <w:rPr>
                <w:rFonts w:cs="Arial"/>
              </w:rPr>
            </w:pPr>
            <w:r w:rsidRPr="00275823">
              <w:rPr>
                <w:rFonts w:cs="Arial"/>
              </w:rPr>
              <w:t>Source_Command</w:t>
            </w:r>
          </w:p>
          <w:p w14:paraId="15ECBC91" w14:textId="77777777" w:rsidR="0082668D" w:rsidRDefault="0082668D" w:rsidP="00BC57B1">
            <w:pPr>
              <w:contextualSpacing/>
              <w:rPr>
                <w:rFonts w:cs="Arial"/>
              </w:rPr>
            </w:pPr>
            <w:r>
              <w:rPr>
                <w:rFonts w:cs="Arial"/>
              </w:rPr>
              <w:t>Type:</w:t>
            </w:r>
          </w:p>
          <w:p w14:paraId="360AD0DB" w14:textId="77777777" w:rsidR="0082668D" w:rsidRDefault="0082668D" w:rsidP="00BC57B1">
            <w:pPr>
              <w:contextualSpacing/>
              <w:rPr>
                <w:rFonts w:cs="Arial"/>
              </w:rPr>
            </w:pPr>
            <w:r w:rsidRPr="0029472F">
              <w:rPr>
                <w:rFonts w:cs="Arial"/>
                <w:color w:val="808080" w:themeColor="background1" w:themeShade="80"/>
              </w:rPr>
              <w:t xml:space="preserve"> </w:t>
            </w:r>
            <w:r>
              <w:rPr>
                <w:noProof/>
              </w:rPr>
              <w:drawing>
                <wp:inline distT="0" distB="0" distL="0" distR="0" wp14:anchorId="090A1BDF" wp14:editId="63DBDF06">
                  <wp:extent cx="152400" cy="152400"/>
                  <wp:effectExtent l="0" t="0" r="0" b="0"/>
                  <wp:docPr id="878" name="Picture 1988675599.jpg" descr="1988675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988675599.jpg"/>
                          <pic:cNvPicPr/>
                        </pic:nvPicPr>
                        <pic:blipFill>
                          <a:blip r:embed="rId29"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d4bc86d9b7d0ceadcef63e29cbbb1fb" w:history="1">
              <w:r>
                <w:rPr>
                  <w:rStyle w:val="Hyperlink"/>
                  <w:rFonts w:cs="Arial"/>
                </w:rPr>
                <w:t>Source_Command_ET</w:t>
              </w:r>
            </w:hyperlink>
          </w:p>
        </w:tc>
        <w:tc>
          <w:tcPr>
            <w:tcW w:w="7654" w:type="dxa"/>
          </w:tcPr>
          <w:p w14:paraId="57FB34A7" w14:textId="77777777" w:rsidR="0082668D" w:rsidRDefault="0082668D" w:rsidP="00BC57B1">
            <w:pPr>
              <w:rPr>
                <w:rFonts w:cs="Arial"/>
              </w:rPr>
            </w:pPr>
            <w:r>
              <w:rPr>
                <w:rFonts w:cs="Arial"/>
              </w:rPr>
              <w:t>Signal Description:</w:t>
            </w:r>
          </w:p>
          <w:p w14:paraId="5B1FD55D" w14:textId="77777777" w:rsidR="0082668D" w:rsidRDefault="0082668D" w:rsidP="00BC57B1">
            <w:pPr>
              <w:rPr>
                <w:rFonts w:cs="Arial"/>
              </w:rPr>
            </w:pPr>
            <w:r w:rsidRPr="00275823">
              <w:rPr>
                <w:rFonts w:cs="Arial"/>
              </w:rPr>
              <w:t>Encoding Type for Source Command (Physical Touch)</w:t>
            </w:r>
          </w:p>
          <w:p w14:paraId="6F4943CC" w14:textId="77777777" w:rsidR="0082668D" w:rsidRDefault="0082668D" w:rsidP="00BC57B1">
            <w:pPr>
              <w:rPr>
                <w:rFonts w:cs="Arial"/>
              </w:rPr>
            </w:pPr>
          </w:p>
        </w:tc>
      </w:tr>
    </w:tbl>
    <w:p w14:paraId="648A1FE9" w14:textId="77777777" w:rsidR="0082668D" w:rsidRDefault="0082668D" w:rsidP="00A7465B">
      <w:pPr>
        <w:contextualSpacing/>
        <w:rPr>
          <w:rFonts w:cs="Arial"/>
        </w:rPr>
      </w:pPr>
    </w:p>
    <w:p w14:paraId="21F7149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A381482" w14:textId="77777777" w:rsidTr="00CD7DFE">
        <w:trPr>
          <w:trHeight w:val="260"/>
        </w:trPr>
        <w:tc>
          <w:tcPr>
            <w:tcW w:w="2689" w:type="dxa"/>
            <w:shd w:val="clear" w:color="auto" w:fill="D9D9D9" w:themeFill="background1" w:themeFillShade="D9"/>
            <w:noWrap/>
            <w:hideMark/>
          </w:tcPr>
          <w:p w14:paraId="1EDDFB17"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4F65C19"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CD7DFE" w:rsidRPr="003F473D" w14:paraId="6268488E" w14:textId="77777777" w:rsidTr="00CD7DFE">
        <w:trPr>
          <w:trHeight w:val="410"/>
        </w:trPr>
        <w:tc>
          <w:tcPr>
            <w:tcW w:w="2689" w:type="dxa"/>
            <w:noWrap/>
          </w:tcPr>
          <w:p w14:paraId="14778882" w14:textId="77777777" w:rsidR="00CD7DFE" w:rsidRDefault="00CD7DFE" w:rsidP="00BC57B1">
            <w:pPr>
              <w:contextualSpacing/>
              <w:rPr>
                <w:rFonts w:cs="Arial"/>
              </w:rPr>
            </w:pPr>
            <w:r>
              <w:rPr>
                <w:rFonts w:cs="Arial"/>
              </w:rPr>
              <w:t>SourceTypeStatus</w:t>
            </w:r>
          </w:p>
          <w:p w14:paraId="48BCAF6E" w14:textId="77777777" w:rsidR="00CD7DFE" w:rsidRDefault="00CD7DFE" w:rsidP="00BC57B1">
            <w:pPr>
              <w:contextualSpacing/>
              <w:rPr>
                <w:rFonts w:cs="Arial"/>
              </w:rPr>
            </w:pPr>
            <w:r>
              <w:rPr>
                <w:rFonts w:cs="Arial"/>
              </w:rPr>
              <w:t>Type:</w:t>
            </w:r>
          </w:p>
          <w:p w14:paraId="09A2DE63" w14:textId="77777777" w:rsidR="00CD7DFE" w:rsidRDefault="00CD7DFE" w:rsidP="00BC57B1">
            <w:pPr>
              <w:contextualSpacing/>
              <w:rPr>
                <w:rFonts w:cs="Arial"/>
              </w:rPr>
            </w:pPr>
            <w:r>
              <w:rPr>
                <w:noProof/>
              </w:rPr>
              <w:drawing>
                <wp:inline distT="0" distB="0" distL="0" distR="0" wp14:anchorId="0507DF0C" wp14:editId="1A04781F">
                  <wp:extent cx="152400" cy="152400"/>
                  <wp:effectExtent l="0" t="0" r="0" b="0"/>
                  <wp:docPr id="880"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64b795bd4952cd353c40c423848aac37" w:history="1">
              <w:r>
                <w:rPr>
                  <w:rStyle w:val="Hyperlink"/>
                  <w:rFonts w:cs="Arial"/>
                </w:rPr>
                <w:t>SourceTypeStatus_ET</w:t>
              </w:r>
            </w:hyperlink>
          </w:p>
        </w:tc>
        <w:tc>
          <w:tcPr>
            <w:tcW w:w="7512" w:type="dxa"/>
            <w:noWrap/>
          </w:tcPr>
          <w:p w14:paraId="483A441F" w14:textId="77777777" w:rsidR="00CD7DFE" w:rsidRDefault="00CD7DFE" w:rsidP="00BC57B1">
            <w:pPr>
              <w:rPr>
                <w:rFonts w:cs="Arial"/>
              </w:rPr>
            </w:pPr>
            <w:r>
              <w:rPr>
                <w:rFonts w:cs="Arial"/>
              </w:rPr>
              <w:t>Signal Description:</w:t>
            </w:r>
          </w:p>
          <w:p w14:paraId="7E543006" w14:textId="77777777" w:rsidR="00CD7DFE" w:rsidRDefault="00CD7DFE" w:rsidP="00BC57B1">
            <w:pPr>
              <w:rPr>
                <w:rFonts w:cs="Arial"/>
              </w:rPr>
            </w:pPr>
            <w:r>
              <w:rPr>
                <w:rFonts w:cs="Arial"/>
              </w:rPr>
              <w:t>Encoding Type for Source Type Status (Inactive/ Deallocated/ Stacked/ Granted)</w:t>
            </w:r>
          </w:p>
          <w:p w14:paraId="7EC3636A" w14:textId="77777777" w:rsidR="00CD7DFE" w:rsidRDefault="00CD7DFE" w:rsidP="00BC57B1">
            <w:pPr>
              <w:rPr>
                <w:rFonts w:cs="Arial"/>
              </w:rPr>
            </w:pPr>
          </w:p>
          <w:p w14:paraId="28C9E8D9" w14:textId="77777777" w:rsidR="00CD7DFE" w:rsidRPr="00275823" w:rsidRDefault="00CD7DFE" w:rsidP="00BC57B1">
            <w:pPr>
              <w:rPr>
                <w:rFonts w:cs="Arial"/>
                <w:color w:val="000000"/>
              </w:rPr>
            </w:pPr>
            <w:r>
              <w:rPr>
                <w:rFonts w:cs="Arial"/>
                <w:color w:val="000000"/>
              </w:rPr>
              <w:t>Sent to:</w:t>
            </w:r>
          </w:p>
          <w:p w14:paraId="64F692BD"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38810FE9" wp14:editId="4A4C1E88">
                  <wp:extent cx="152400" cy="152400"/>
                  <wp:effectExtent l="0" t="0" r="0" b="0"/>
                  <wp:docPr id="882"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14C86FC1" w14:textId="77777777" w:rsidTr="00CD7DFE">
        <w:trPr>
          <w:trHeight w:val="410"/>
        </w:trPr>
        <w:tc>
          <w:tcPr>
            <w:tcW w:w="2689" w:type="dxa"/>
            <w:noWrap/>
          </w:tcPr>
          <w:p w14:paraId="55B45F01" w14:textId="77777777" w:rsidR="00CD7DFE" w:rsidRDefault="00CD7DFE" w:rsidP="00BC57B1">
            <w:pPr>
              <w:contextualSpacing/>
              <w:rPr>
                <w:rFonts w:cs="Arial"/>
              </w:rPr>
            </w:pPr>
            <w:r>
              <w:rPr>
                <w:rFonts w:cs="Arial"/>
              </w:rPr>
              <w:t>SourceType</w:t>
            </w:r>
          </w:p>
          <w:p w14:paraId="03AD8707" w14:textId="77777777" w:rsidR="00CD7DFE" w:rsidRDefault="00CD7DFE" w:rsidP="00BC57B1">
            <w:pPr>
              <w:contextualSpacing/>
              <w:rPr>
                <w:rFonts w:cs="Arial"/>
              </w:rPr>
            </w:pPr>
            <w:r>
              <w:rPr>
                <w:rFonts w:cs="Arial"/>
              </w:rPr>
              <w:t>Type:</w:t>
            </w:r>
          </w:p>
          <w:p w14:paraId="3321CCF8" w14:textId="77777777" w:rsidR="00CD7DFE" w:rsidRDefault="00CD7DFE" w:rsidP="00BC57B1">
            <w:pPr>
              <w:contextualSpacing/>
              <w:rPr>
                <w:rFonts w:cs="Arial"/>
              </w:rPr>
            </w:pPr>
            <w:r>
              <w:rPr>
                <w:noProof/>
              </w:rPr>
              <w:drawing>
                <wp:inline distT="0" distB="0" distL="0" distR="0" wp14:anchorId="653C2CC8" wp14:editId="508EEBA4">
                  <wp:extent cx="152400" cy="152400"/>
                  <wp:effectExtent l="0" t="0" r="0" b="0"/>
                  <wp:docPr id="884"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80d8863fc443455a56042b3f6ddc2a8e" w:history="1">
              <w:r>
                <w:rPr>
                  <w:rStyle w:val="Hyperlink"/>
                  <w:rFonts w:cs="Arial"/>
                </w:rPr>
                <w:t>SourceType_ET</w:t>
              </w:r>
            </w:hyperlink>
          </w:p>
        </w:tc>
        <w:tc>
          <w:tcPr>
            <w:tcW w:w="7512" w:type="dxa"/>
            <w:noWrap/>
          </w:tcPr>
          <w:p w14:paraId="32C10D20" w14:textId="77777777" w:rsidR="00CD7DFE" w:rsidRDefault="00CD7DFE" w:rsidP="00BC57B1">
            <w:pPr>
              <w:rPr>
                <w:rFonts w:cs="Arial"/>
              </w:rPr>
            </w:pPr>
            <w:r>
              <w:rPr>
                <w:rFonts w:cs="Arial"/>
              </w:rPr>
              <w:t>Signal Description:</w:t>
            </w:r>
          </w:p>
          <w:p w14:paraId="332165F5" w14:textId="77777777" w:rsidR="00CD7DFE" w:rsidRDefault="00CD7DFE" w:rsidP="00BC57B1">
            <w:pPr>
              <w:rPr>
                <w:rFonts w:cs="Arial"/>
              </w:rPr>
            </w:pPr>
            <w:r>
              <w:rPr>
                <w:rFonts w:cs="Arial"/>
              </w:rPr>
              <w:t>Encoding Type for Source Type (Inactive/ Audio Off/ Aux_Media/ AM/ FM/ SDARS SAT/ SDARS IP/ DAB/ Phone/ Call Ring/ Radio Announcement/ VR/ Priority Assist/ Reserved)</w:t>
            </w:r>
          </w:p>
          <w:p w14:paraId="23513FF9" w14:textId="77777777" w:rsidR="00CD7DFE" w:rsidRDefault="00CD7DFE" w:rsidP="00BC57B1">
            <w:pPr>
              <w:rPr>
                <w:rFonts w:cs="Arial"/>
              </w:rPr>
            </w:pPr>
          </w:p>
          <w:p w14:paraId="7F0FF05F" w14:textId="77777777" w:rsidR="00CD7DFE" w:rsidRPr="00275823" w:rsidRDefault="00CD7DFE" w:rsidP="00BC57B1">
            <w:pPr>
              <w:rPr>
                <w:rFonts w:cs="Arial"/>
                <w:color w:val="000000"/>
              </w:rPr>
            </w:pPr>
            <w:r>
              <w:rPr>
                <w:rFonts w:cs="Arial"/>
                <w:color w:val="000000"/>
              </w:rPr>
              <w:t>Sent to:</w:t>
            </w:r>
          </w:p>
          <w:p w14:paraId="21856034"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15F2DD81" wp14:editId="2128590F">
                  <wp:extent cx="152400" cy="152400"/>
                  <wp:effectExtent l="0" t="0" r="0" b="0"/>
                  <wp:docPr id="886"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52C95AAC" w14:textId="77777777" w:rsidTr="00CD7DFE">
        <w:trPr>
          <w:trHeight w:val="410"/>
        </w:trPr>
        <w:tc>
          <w:tcPr>
            <w:tcW w:w="2689" w:type="dxa"/>
            <w:noWrap/>
          </w:tcPr>
          <w:p w14:paraId="6873EFD1" w14:textId="77777777" w:rsidR="00CD7DFE" w:rsidRDefault="00CD7DFE" w:rsidP="00BC57B1">
            <w:pPr>
              <w:contextualSpacing/>
              <w:rPr>
                <w:rFonts w:cs="Arial"/>
              </w:rPr>
            </w:pPr>
            <w:r>
              <w:rPr>
                <w:rFonts w:cs="Arial"/>
              </w:rPr>
              <w:t>SourceTypeChannel</w:t>
            </w:r>
          </w:p>
          <w:p w14:paraId="42C40150" w14:textId="77777777" w:rsidR="00CD7DFE" w:rsidRDefault="00CD7DFE" w:rsidP="00BC57B1">
            <w:pPr>
              <w:contextualSpacing/>
              <w:rPr>
                <w:rFonts w:cs="Arial"/>
              </w:rPr>
            </w:pPr>
            <w:r>
              <w:rPr>
                <w:rFonts w:cs="Arial"/>
              </w:rPr>
              <w:t>Type:</w:t>
            </w:r>
          </w:p>
          <w:p w14:paraId="7473327A" w14:textId="77777777" w:rsidR="00CD7DFE" w:rsidRDefault="00CD7DFE" w:rsidP="00BC57B1">
            <w:pPr>
              <w:contextualSpacing/>
              <w:rPr>
                <w:rFonts w:cs="Arial"/>
              </w:rPr>
            </w:pPr>
            <w:r>
              <w:rPr>
                <w:noProof/>
              </w:rPr>
              <w:drawing>
                <wp:inline distT="0" distB="0" distL="0" distR="0" wp14:anchorId="23ED5AF5" wp14:editId="63C73FEB">
                  <wp:extent cx="152400" cy="152400"/>
                  <wp:effectExtent l="0" t="0" r="0" b="0"/>
                  <wp:docPr id="888"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43be92d699cff105b5cc6bd9a6e40de0" w:history="1">
              <w:r>
                <w:rPr>
                  <w:rStyle w:val="Hyperlink"/>
                  <w:rFonts w:cs="Arial"/>
                </w:rPr>
                <w:t>SourceTypeChannel_ET</w:t>
              </w:r>
            </w:hyperlink>
          </w:p>
        </w:tc>
        <w:tc>
          <w:tcPr>
            <w:tcW w:w="7512" w:type="dxa"/>
            <w:noWrap/>
          </w:tcPr>
          <w:p w14:paraId="0264590D" w14:textId="77777777" w:rsidR="00CD7DFE" w:rsidRDefault="00CD7DFE" w:rsidP="00BC57B1">
            <w:pPr>
              <w:rPr>
                <w:rFonts w:cs="Arial"/>
              </w:rPr>
            </w:pPr>
            <w:r>
              <w:rPr>
                <w:rFonts w:cs="Arial"/>
              </w:rPr>
              <w:t>Signal Description:</w:t>
            </w:r>
          </w:p>
          <w:p w14:paraId="5EB8FC65" w14:textId="77777777" w:rsidR="00CD7DFE" w:rsidRDefault="00CD7DFE" w:rsidP="00BC57B1">
            <w:pPr>
              <w:rPr>
                <w:rFonts w:cs="Arial"/>
              </w:rPr>
            </w:pPr>
            <w:r>
              <w:rPr>
                <w:rFonts w:cs="Arial"/>
              </w:rPr>
              <w:t>Encoding Type for Source Type Channel (Inactive/A2B_ID1...A2B_ID32/Reserved for future expansion)</w:t>
            </w:r>
          </w:p>
          <w:p w14:paraId="79B7A321" w14:textId="77777777" w:rsidR="00CD7DFE" w:rsidRDefault="00CD7DFE" w:rsidP="00BC57B1">
            <w:pPr>
              <w:rPr>
                <w:rFonts w:cs="Arial"/>
              </w:rPr>
            </w:pPr>
          </w:p>
          <w:p w14:paraId="14FA242C" w14:textId="77777777" w:rsidR="00CD7DFE" w:rsidRPr="00275823" w:rsidRDefault="00CD7DFE" w:rsidP="00BC57B1">
            <w:pPr>
              <w:rPr>
                <w:rFonts w:cs="Arial"/>
                <w:color w:val="000000"/>
              </w:rPr>
            </w:pPr>
            <w:r>
              <w:rPr>
                <w:rFonts w:cs="Arial"/>
                <w:color w:val="000000"/>
              </w:rPr>
              <w:t>Sent to:</w:t>
            </w:r>
          </w:p>
          <w:p w14:paraId="5B4A772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6DEC0F2F" wp14:editId="140F5EBC">
                  <wp:extent cx="152400" cy="152400"/>
                  <wp:effectExtent l="0" t="0" r="0" b="0"/>
                  <wp:docPr id="890"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4EF4E100" w14:textId="77777777" w:rsidTr="00CD7DFE">
        <w:trPr>
          <w:trHeight w:val="410"/>
        </w:trPr>
        <w:tc>
          <w:tcPr>
            <w:tcW w:w="2689" w:type="dxa"/>
            <w:noWrap/>
          </w:tcPr>
          <w:p w14:paraId="11A853FA" w14:textId="77777777" w:rsidR="00CD7DFE" w:rsidRDefault="00CD7DFE" w:rsidP="00BC57B1">
            <w:pPr>
              <w:contextualSpacing/>
              <w:rPr>
                <w:rFonts w:cs="Arial"/>
              </w:rPr>
            </w:pPr>
            <w:r>
              <w:rPr>
                <w:rFonts w:cs="Arial"/>
              </w:rPr>
              <w:t>MixableZonePromptsChannel</w:t>
            </w:r>
          </w:p>
          <w:p w14:paraId="01AA48FC" w14:textId="77777777" w:rsidR="00CD7DFE" w:rsidRDefault="00CD7DFE" w:rsidP="00BC57B1">
            <w:pPr>
              <w:contextualSpacing/>
              <w:rPr>
                <w:rFonts w:cs="Arial"/>
              </w:rPr>
            </w:pPr>
            <w:r>
              <w:rPr>
                <w:rFonts w:cs="Arial"/>
              </w:rPr>
              <w:t>Type:</w:t>
            </w:r>
          </w:p>
          <w:p w14:paraId="7CBE90A2" w14:textId="77777777" w:rsidR="00CD7DFE" w:rsidRDefault="00CD7DFE" w:rsidP="00BC57B1">
            <w:pPr>
              <w:contextualSpacing/>
              <w:rPr>
                <w:rFonts w:cs="Arial"/>
              </w:rPr>
            </w:pPr>
            <w:r>
              <w:rPr>
                <w:noProof/>
              </w:rPr>
              <w:drawing>
                <wp:inline distT="0" distB="0" distL="0" distR="0" wp14:anchorId="2CB21210" wp14:editId="466BB964">
                  <wp:extent cx="152400" cy="152400"/>
                  <wp:effectExtent l="0" t="0" r="0" b="0"/>
                  <wp:docPr id="892"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ab1864d0a35534c2945bcbe2bac13b80" w:history="1">
              <w:r>
                <w:rPr>
                  <w:rStyle w:val="Hyperlink"/>
                  <w:rFonts w:cs="Arial"/>
                </w:rPr>
                <w:t>MixableZonePromptsChannel_ET</w:t>
              </w:r>
            </w:hyperlink>
          </w:p>
        </w:tc>
        <w:tc>
          <w:tcPr>
            <w:tcW w:w="7512" w:type="dxa"/>
            <w:noWrap/>
          </w:tcPr>
          <w:p w14:paraId="35BF93AF" w14:textId="77777777" w:rsidR="00CD7DFE" w:rsidRDefault="00CD7DFE" w:rsidP="00BC57B1">
            <w:pPr>
              <w:rPr>
                <w:rFonts w:cs="Arial"/>
              </w:rPr>
            </w:pPr>
            <w:r>
              <w:rPr>
                <w:rFonts w:cs="Arial"/>
              </w:rPr>
              <w:t>Signal Description:</w:t>
            </w:r>
          </w:p>
          <w:p w14:paraId="1191771F" w14:textId="77777777" w:rsidR="00CD7DFE" w:rsidRDefault="00CD7DFE" w:rsidP="00BC57B1">
            <w:pPr>
              <w:rPr>
                <w:rFonts w:cs="Arial"/>
              </w:rPr>
            </w:pPr>
            <w:r>
              <w:rPr>
                <w:rFonts w:cs="Arial"/>
              </w:rPr>
              <w:t>Encoding Type for Mixable Zone Prompts Channel (Inactive/A2B_ID1...A2B_ID32/Reserved for future expansion)</w:t>
            </w:r>
          </w:p>
          <w:p w14:paraId="14938BDF" w14:textId="77777777" w:rsidR="00CD7DFE" w:rsidRDefault="00CD7DFE" w:rsidP="00BC57B1">
            <w:pPr>
              <w:rPr>
                <w:rFonts w:cs="Arial"/>
              </w:rPr>
            </w:pPr>
          </w:p>
          <w:p w14:paraId="7B69B8E8" w14:textId="77777777" w:rsidR="00CD7DFE" w:rsidRPr="00275823" w:rsidRDefault="00CD7DFE" w:rsidP="00BC57B1">
            <w:pPr>
              <w:rPr>
                <w:rFonts w:cs="Arial"/>
                <w:color w:val="000000"/>
              </w:rPr>
            </w:pPr>
            <w:r>
              <w:rPr>
                <w:rFonts w:cs="Arial"/>
                <w:color w:val="000000"/>
              </w:rPr>
              <w:t>Sent to:</w:t>
            </w:r>
          </w:p>
          <w:p w14:paraId="21E7A6C0"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2DB41968" wp14:editId="713F69B8">
                  <wp:extent cx="152400" cy="152400"/>
                  <wp:effectExtent l="0" t="0" r="0" b="0"/>
                  <wp:docPr id="894"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r w:rsidR="00CD7DFE" w:rsidRPr="003F473D" w14:paraId="3033F71C" w14:textId="77777777" w:rsidTr="00CD7DFE">
        <w:trPr>
          <w:trHeight w:val="410"/>
        </w:trPr>
        <w:tc>
          <w:tcPr>
            <w:tcW w:w="2689" w:type="dxa"/>
            <w:noWrap/>
          </w:tcPr>
          <w:p w14:paraId="2368A142" w14:textId="77777777" w:rsidR="00CD7DFE" w:rsidRDefault="00CD7DFE" w:rsidP="00BC57B1">
            <w:pPr>
              <w:contextualSpacing/>
              <w:rPr>
                <w:rFonts w:cs="Arial"/>
              </w:rPr>
            </w:pPr>
            <w:r>
              <w:rPr>
                <w:rFonts w:cs="Arial"/>
              </w:rPr>
              <w:t>MixableZonePrompts</w:t>
            </w:r>
          </w:p>
          <w:p w14:paraId="7FFF15CC" w14:textId="77777777" w:rsidR="00CD7DFE" w:rsidRDefault="00CD7DFE" w:rsidP="00BC57B1">
            <w:pPr>
              <w:contextualSpacing/>
              <w:rPr>
                <w:rFonts w:cs="Arial"/>
              </w:rPr>
            </w:pPr>
            <w:r>
              <w:rPr>
                <w:rFonts w:cs="Arial"/>
              </w:rPr>
              <w:t>Type:</w:t>
            </w:r>
          </w:p>
          <w:p w14:paraId="77F4357B" w14:textId="77777777" w:rsidR="00CD7DFE" w:rsidRDefault="00CD7DFE" w:rsidP="00BC57B1">
            <w:pPr>
              <w:contextualSpacing/>
              <w:rPr>
                <w:rFonts w:cs="Arial"/>
              </w:rPr>
            </w:pPr>
            <w:r>
              <w:rPr>
                <w:noProof/>
              </w:rPr>
              <w:drawing>
                <wp:inline distT="0" distB="0" distL="0" distR="0" wp14:anchorId="28C7A7DD" wp14:editId="0E7F920B">
                  <wp:extent cx="152400" cy="152400"/>
                  <wp:effectExtent l="0" t="0" r="0" b="0"/>
                  <wp:docPr id="896" name="Picture 1301040755.jpg" descr="1301040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301040755.jpg"/>
                          <pic:cNvPicPr/>
                        </pic:nvPicPr>
                        <pic:blipFill>
                          <a:blip r:embed="rId29" cstate="print"/>
                          <a:stretch>
                            <a:fillRect/>
                          </a:stretch>
                        </pic:blipFill>
                        <pic:spPr>
                          <a:xfrm>
                            <a:off x="0" y="0"/>
                            <a:ext cx="152400" cy="152400"/>
                          </a:xfrm>
                          <a:prstGeom prst="rect">
                            <a:avLst/>
                          </a:prstGeom>
                        </pic:spPr>
                      </pic:pic>
                    </a:graphicData>
                  </a:graphic>
                </wp:inline>
              </w:drawing>
            </w:r>
            <w:r>
              <w:rPr>
                <w:rFonts w:cs="Arial"/>
              </w:rPr>
              <w:t xml:space="preserve"> </w:t>
            </w:r>
            <w:hyperlink w:anchor="_2431ba78b22d47d08f429113b784b995" w:history="1">
              <w:r>
                <w:rPr>
                  <w:rStyle w:val="Hyperlink"/>
                  <w:rFonts w:cs="Arial"/>
                </w:rPr>
                <w:t>MixableZonePrompts_ET</w:t>
              </w:r>
            </w:hyperlink>
          </w:p>
        </w:tc>
        <w:tc>
          <w:tcPr>
            <w:tcW w:w="7512" w:type="dxa"/>
            <w:noWrap/>
          </w:tcPr>
          <w:p w14:paraId="6EB4B1FB" w14:textId="77777777" w:rsidR="00CD7DFE" w:rsidRDefault="00CD7DFE" w:rsidP="00BC57B1">
            <w:pPr>
              <w:rPr>
                <w:rFonts w:cs="Arial"/>
              </w:rPr>
            </w:pPr>
            <w:r>
              <w:rPr>
                <w:rFonts w:cs="Arial"/>
              </w:rPr>
              <w:t>Signal Description:</w:t>
            </w:r>
          </w:p>
          <w:p w14:paraId="251CE598" w14:textId="77777777" w:rsidR="00CD7DFE" w:rsidRDefault="00CD7DFE" w:rsidP="00BC57B1">
            <w:pPr>
              <w:rPr>
                <w:rFonts w:cs="Arial"/>
              </w:rPr>
            </w:pPr>
            <w:r>
              <w:rPr>
                <w:rFonts w:cs="Arial"/>
              </w:rPr>
              <w:t>Encoding Type for Mixable Zone Prompts (Inactive/Active)</w:t>
            </w:r>
          </w:p>
          <w:p w14:paraId="60A0B1FD" w14:textId="77777777" w:rsidR="00CD7DFE" w:rsidRDefault="00CD7DFE" w:rsidP="00BC57B1">
            <w:pPr>
              <w:rPr>
                <w:rFonts w:cs="Arial"/>
              </w:rPr>
            </w:pPr>
          </w:p>
          <w:p w14:paraId="0FD9127A" w14:textId="77777777" w:rsidR="00CD7DFE" w:rsidRPr="00275823" w:rsidRDefault="00CD7DFE" w:rsidP="00BC57B1">
            <w:pPr>
              <w:rPr>
                <w:rFonts w:cs="Arial"/>
                <w:color w:val="000000"/>
              </w:rPr>
            </w:pPr>
            <w:r>
              <w:rPr>
                <w:rFonts w:cs="Arial"/>
                <w:color w:val="000000"/>
              </w:rPr>
              <w:t>Sent to:</w:t>
            </w:r>
          </w:p>
          <w:p w14:paraId="15A68473" w14:textId="77777777" w:rsidR="00CD7DFE" w:rsidRPr="0046598F" w:rsidRDefault="00CD7DFE" w:rsidP="00BC57B1">
            <w:pPr>
              <w:pStyle w:val="ListParagraph"/>
              <w:numPr>
                <w:ilvl w:val="0"/>
                <w:numId w:val="12"/>
              </w:numPr>
              <w:rPr>
                <w:rFonts w:cs="Arial"/>
                <w:color w:val="000000"/>
              </w:rPr>
            </w:pPr>
            <w:r>
              <w:rPr>
                <w:noProof/>
              </w:rPr>
              <w:drawing>
                <wp:inline distT="0" distB="0" distL="0" distR="0" wp14:anchorId="4F1271C8" wp14:editId="11A3F1EE">
                  <wp:extent cx="152400" cy="152400"/>
                  <wp:effectExtent l="0" t="0" r="0" b="0"/>
                  <wp:docPr id="898" name="Picture -148200746.jpg" descr="-148200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48200746.jpg"/>
                          <pic:cNvPicPr/>
                        </pic:nvPicPr>
                        <pic:blipFill>
                          <a:blip r:embed="rId23"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de02ea1e479a291ba3bf36201cb89a7" w:history="1">
              <w:r>
                <w:rPr>
                  <w:rStyle w:val="Hyperlink"/>
                  <w:rFonts w:cs="Arial"/>
                  <w:color w:val="000000"/>
                </w:rPr>
                <w:t>Check HMI Status</w:t>
              </w:r>
            </w:hyperlink>
          </w:p>
        </w:tc>
      </w:tr>
    </w:tbl>
    <w:p w14:paraId="549BC403" w14:textId="77777777" w:rsidR="00CD7DFE" w:rsidRDefault="00CD7DFE" w:rsidP="00A72B37"/>
    <w:p w14:paraId="76BB94EF" w14:textId="77777777" w:rsidR="00A72B37" w:rsidRDefault="00A72B37" w:rsidP="00A72B37">
      <w:pPr>
        <w:pStyle w:val="Heading4"/>
      </w:pPr>
      <w:r>
        <w:t>Logical</w:t>
      </w:r>
      <w:r w:rsidRPr="00F15706">
        <w:t xml:space="preserve"> Parameters</w:t>
      </w:r>
    </w:p>
    <w:p w14:paraId="154D799B" w14:textId="77777777" w:rsidR="00A72B37" w:rsidRDefault="00A72B37" w:rsidP="00A72B37"/>
    <w:p w14:paraId="583EEE9F" w14:textId="77777777" w:rsidR="00A72B37" w:rsidRDefault="00BF7A51" w:rsidP="00A72B37">
      <w:pPr>
        <w:rPr>
          <w:i/>
          <w:color w:val="A6A6A6" w:themeColor="background1" w:themeShade="A6"/>
        </w:rPr>
      </w:pPr>
      <w:r w:rsidRPr="005067FC">
        <w:rPr>
          <w:i/>
          <w:color w:val="A6A6A6" w:themeColor="background1" w:themeShade="A6"/>
        </w:rPr>
        <w:t>Not supported by MagicDraw report generation.</w:t>
      </w:r>
    </w:p>
    <w:tbl>
      <w:tblPr>
        <w:tblStyle w:val="TableGrid"/>
        <w:tblW w:w="10201" w:type="dxa"/>
        <w:tblInd w:w="0" w:type="dxa"/>
        <w:tblLayout w:type="fixed"/>
        <w:tblLook w:val="04A0" w:firstRow="1" w:lastRow="0" w:firstColumn="1" w:lastColumn="0" w:noHBand="0" w:noVBand="1"/>
      </w:tblPr>
      <w:tblGrid>
        <w:gridCol w:w="2689"/>
        <w:gridCol w:w="7512"/>
      </w:tblGrid>
      <w:tr w:rsidR="009649F4" w:rsidRPr="00E54DEA" w14:paraId="11593191" w14:textId="77777777" w:rsidTr="00EB7D77">
        <w:trPr>
          <w:trHeight w:val="211"/>
        </w:trPr>
        <w:tc>
          <w:tcPr>
            <w:tcW w:w="2689" w:type="dxa"/>
            <w:shd w:val="clear" w:color="auto" w:fill="D9D9D9" w:themeFill="background1" w:themeFillShade="D9"/>
            <w:noWrap/>
            <w:hideMark/>
          </w:tcPr>
          <w:p w14:paraId="01553643" w14:textId="77777777" w:rsidR="009649F4" w:rsidRPr="00E54DEA" w:rsidRDefault="009649F4" w:rsidP="00EB7D77">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512" w:type="dxa"/>
            <w:shd w:val="clear" w:color="auto" w:fill="D9D9D9" w:themeFill="background1" w:themeFillShade="D9"/>
            <w:noWrap/>
            <w:hideMark/>
          </w:tcPr>
          <w:p w14:paraId="3D0F5C6A" w14:textId="77777777" w:rsidR="009649F4" w:rsidRPr="00D90BED" w:rsidRDefault="009649F4" w:rsidP="00EB7D77">
            <w:pPr>
              <w:overflowPunct/>
              <w:autoSpaceDE/>
              <w:autoSpaceDN/>
              <w:adjustRightInd/>
              <w:textAlignment w:val="auto"/>
              <w:rPr>
                <w:rFonts w:cs="Arial"/>
                <w:b/>
                <w:bCs/>
                <w:color w:val="000000"/>
              </w:rPr>
            </w:pPr>
            <w:r>
              <w:rPr>
                <w:rFonts w:cs="Arial"/>
                <w:b/>
                <w:bCs/>
                <w:color w:val="000000"/>
              </w:rPr>
              <w:t>Description</w:t>
            </w:r>
          </w:p>
        </w:tc>
      </w:tr>
      <w:tr w:rsidR="009649F4" w:rsidRPr="003F473D" w14:paraId="3F8B5F8D" w14:textId="77777777" w:rsidTr="00EB7D77">
        <w:trPr>
          <w:trHeight w:val="410"/>
        </w:trPr>
        <w:tc>
          <w:tcPr>
            <w:tcW w:w="2689" w:type="dxa"/>
            <w:noWrap/>
          </w:tcPr>
          <w:p w14:paraId="25CF4B90" w14:textId="77777777" w:rsidR="009649F4" w:rsidRPr="003F473D" w:rsidRDefault="009649F4" w:rsidP="00EB7D77">
            <w:pPr>
              <w:overflowPunct/>
              <w:autoSpaceDE/>
              <w:autoSpaceDN/>
              <w:adjustRightInd/>
              <w:textAlignment w:val="auto"/>
              <w:rPr>
                <w:rFonts w:cs="Arial"/>
                <w:color w:val="000000"/>
                <w:sz w:val="18"/>
                <w:szCs w:val="18"/>
              </w:rPr>
            </w:pPr>
            <w:r>
              <w:t>&lt;(Mandatory)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t>” name bookmark in the Data Dictionary&gt;</w:t>
            </w:r>
          </w:p>
        </w:tc>
        <w:tc>
          <w:tcPr>
            <w:tcW w:w="7512" w:type="dxa"/>
            <w:noWrap/>
          </w:tcPr>
          <w:p w14:paraId="1C929C85" w14:textId="77777777" w:rsidR="009649F4" w:rsidRPr="003F473D" w:rsidRDefault="009649F4" w:rsidP="00EB7D77">
            <w:pPr>
              <w:rPr>
                <w:rFonts w:cs="Arial"/>
                <w:color w:val="000000"/>
                <w:sz w:val="18"/>
                <w:szCs w:val="18"/>
              </w:rPr>
            </w:pPr>
            <w:r>
              <w:t>&lt;(Optional) Word reference to the “</w:t>
            </w:r>
            <w:r w:rsidRPr="002E777A">
              <w:rPr>
                <w:rStyle w:val="SubtleEmphasis"/>
                <w:color w:val="0000FF"/>
              </w:rPr>
              <w:fldChar w:fldCharType="begin"/>
            </w:r>
            <w:r w:rsidRPr="002E777A">
              <w:rPr>
                <w:rStyle w:val="SubtleEmphasis"/>
                <w:color w:val="0000FF"/>
              </w:rPr>
              <w:instrText xml:space="preserve"> REF _Ref531353665 \h </w:instrText>
            </w:r>
            <w:r>
              <w:rPr>
                <w:rStyle w:val="SubtleEmphasis"/>
                <w:color w:val="0000FF"/>
              </w:rPr>
              <w:instrText xml:space="preserve"> \* MERGEFORMAT </w:instrText>
            </w:r>
            <w:r w:rsidRPr="002E777A">
              <w:rPr>
                <w:rStyle w:val="SubtleEmphasis"/>
                <w:color w:val="0000FF"/>
              </w:rPr>
            </w:r>
            <w:r w:rsidRPr="002E777A">
              <w:rPr>
                <w:rStyle w:val="SubtleEmphasis"/>
                <w:color w:val="0000FF"/>
              </w:rPr>
              <w:fldChar w:fldCharType="separate"/>
            </w:r>
            <w:r w:rsidRPr="00BD400C">
              <w:rPr>
                <w:rStyle w:val="SubtleEmphasis"/>
                <w:color w:val="0000FF"/>
              </w:rPr>
              <w:t>Logical Parameters</w:t>
            </w:r>
            <w:r w:rsidRPr="002E777A">
              <w:rPr>
                <w:rStyle w:val="SubtleEmphasis"/>
                <w:color w:val="0000FF"/>
              </w:rPr>
              <w:fldChar w:fldCharType="end"/>
            </w:r>
            <w:r>
              <w:rPr>
                <w:rStyle w:val="SubtleEmphasis"/>
                <w:color w:val="0000FF"/>
              </w:rPr>
              <w:t xml:space="preserve">” </w:t>
            </w:r>
            <w:r>
              <w:t>description bookmark in the Data Dictionary&gt;</w:t>
            </w:r>
          </w:p>
        </w:tc>
      </w:tr>
      <w:tr w:rsidR="009649F4" w:rsidRPr="003F473D" w14:paraId="18A398A0" w14:textId="77777777" w:rsidTr="00EB7D77">
        <w:trPr>
          <w:trHeight w:val="410"/>
        </w:trPr>
        <w:tc>
          <w:tcPr>
            <w:tcW w:w="2689" w:type="dxa"/>
            <w:noWrap/>
          </w:tcPr>
          <w:p w14:paraId="60DD77C4" w14:textId="77777777" w:rsidR="009649F4" w:rsidRPr="003F473D" w:rsidRDefault="009649F4" w:rsidP="00EB7D77">
            <w:pPr>
              <w:overflowPunct/>
              <w:autoSpaceDE/>
              <w:autoSpaceDN/>
              <w:adjustRightInd/>
              <w:textAlignment w:val="auto"/>
              <w:rPr>
                <w:rFonts w:cs="Arial"/>
                <w:color w:val="000000"/>
                <w:sz w:val="18"/>
                <w:szCs w:val="18"/>
              </w:rPr>
            </w:pPr>
          </w:p>
        </w:tc>
        <w:tc>
          <w:tcPr>
            <w:tcW w:w="7512" w:type="dxa"/>
            <w:noWrap/>
          </w:tcPr>
          <w:p w14:paraId="2B488859" w14:textId="77777777" w:rsidR="009649F4" w:rsidRPr="003F473D" w:rsidRDefault="009649F4" w:rsidP="00EB7D77">
            <w:pPr>
              <w:rPr>
                <w:rFonts w:cs="Arial"/>
                <w:color w:val="000000"/>
                <w:sz w:val="18"/>
                <w:szCs w:val="18"/>
              </w:rPr>
            </w:pPr>
          </w:p>
        </w:tc>
      </w:tr>
    </w:tbl>
    <w:p w14:paraId="5722E0E1" w14:textId="77777777" w:rsidR="009649F4" w:rsidRDefault="009649F4" w:rsidP="00A72B37"/>
    <w:p w14:paraId="7019FEC3" w14:textId="77777777" w:rsidR="00822913" w:rsidRDefault="00822913" w:rsidP="00822913">
      <w:pPr>
        <w:pStyle w:val="Heading3"/>
      </w:pPr>
      <w:r>
        <w:t>Function Modeling</w:t>
      </w:r>
    </w:p>
    <w:p w14:paraId="304F75AD" w14:textId="77777777" w:rsidR="00EF5443" w:rsidRPr="00C75AE5" w:rsidRDefault="00EF5443" w:rsidP="00EF5443"/>
    <w:p w14:paraId="73624AFB" w14:textId="77777777" w:rsidR="002D15F6" w:rsidRDefault="002D15F6" w:rsidP="0061324D">
      <w:pPr>
        <w:pStyle w:val="Heading4"/>
        <w:numPr>
          <w:ilvl w:val="3"/>
          <w:numId w:val="4"/>
        </w:numPr>
      </w:pPr>
      <w:r>
        <w:t>Use Cases</w:t>
      </w:r>
    </w:p>
    <w:p w14:paraId="1CE376EC" w14:textId="77777777" w:rsidR="002D15F6" w:rsidRDefault="002D15F6" w:rsidP="002D15F6"/>
    <w:p w14:paraId="5D55F96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64DAAB3" w14:textId="77777777" w:rsidR="009649F4" w:rsidRDefault="009649F4" w:rsidP="009649F4">
      <w:pPr>
        <w:pStyle w:val="Heading4"/>
        <w:numPr>
          <w:ilvl w:val="3"/>
          <w:numId w:val="4"/>
        </w:numPr>
      </w:pPr>
      <w:r>
        <w:t>State Charts</w:t>
      </w:r>
    </w:p>
    <w:p w14:paraId="2C9A7D67" w14:textId="77777777" w:rsidR="00195B38" w:rsidRDefault="00195B38" w:rsidP="00A76553">
      <w:pPr>
        <w:contextualSpacing/>
        <w:rPr>
          <w:color w:val="A6A6A6" w:themeColor="background1" w:themeShade="A6"/>
        </w:rPr>
      </w:pPr>
    </w:p>
    <w:p w14:paraId="3DC9B33B" w14:textId="77777777" w:rsidR="00A76553" w:rsidRDefault="00A76553" w:rsidP="00A76553">
      <w:pPr>
        <w:contextualSpacing/>
        <w:rPr>
          <w:color w:val="A6A6A6" w:themeColor="background1" w:themeShade="A6"/>
        </w:rPr>
      </w:pPr>
      <w:r w:rsidRPr="00FF5F72">
        <w:rPr>
          <w:color w:val="A6A6A6" w:themeColor="background1" w:themeShade="A6"/>
        </w:rPr>
        <w:lastRenderedPageBreak/>
        <w:t xml:space="preserve">No </w:t>
      </w:r>
      <w:r w:rsidR="008E660E">
        <w:rPr>
          <w:color w:val="A6A6A6" w:themeColor="background1" w:themeShade="A6"/>
        </w:rPr>
        <w:t>state chart associated</w:t>
      </w:r>
      <w:r w:rsidRPr="00FF5F72">
        <w:rPr>
          <w:color w:val="A6A6A6" w:themeColor="background1" w:themeShade="A6"/>
        </w:rPr>
        <w:t xml:space="preserve"> to </w:t>
      </w:r>
      <w:r w:rsidR="008E660E" w:rsidRPr="00FF5F72">
        <w:rPr>
          <w:color w:val="A6A6A6" w:themeColor="background1" w:themeShade="A6"/>
        </w:rPr>
        <w:t xml:space="preserve">specified </w:t>
      </w:r>
      <w:r w:rsidRPr="00FF5F72">
        <w:rPr>
          <w:color w:val="A6A6A6" w:themeColor="background1" w:themeShade="A6"/>
        </w:rPr>
        <w:t>function.</w:t>
      </w:r>
    </w:p>
    <w:p w14:paraId="7DEDBDF7" w14:textId="77777777" w:rsidR="00A76553" w:rsidRPr="00FF5F72" w:rsidRDefault="00A76553" w:rsidP="00A76553">
      <w:pPr>
        <w:contextualSpacing/>
        <w:rPr>
          <w:color w:val="A6A6A6" w:themeColor="background1" w:themeShade="A6"/>
        </w:rPr>
      </w:pPr>
    </w:p>
    <w:p w14:paraId="249D9D46" w14:textId="77777777" w:rsidR="00A76553" w:rsidRPr="00004083" w:rsidRDefault="00A76553" w:rsidP="00A76553">
      <w:pPr>
        <w:contextualSpacing/>
        <w:rPr>
          <w:rFonts w:cs="Arial"/>
        </w:rPr>
      </w:pPr>
    </w:p>
    <w:p w14:paraId="4DA759AD" w14:textId="77777777" w:rsidR="009649F4" w:rsidRDefault="009649F4" w:rsidP="009649F4">
      <w:pPr>
        <w:pStyle w:val="Heading4"/>
        <w:numPr>
          <w:ilvl w:val="3"/>
          <w:numId w:val="4"/>
        </w:numPr>
      </w:pPr>
      <w:r>
        <w:t>Activity Diagrams</w:t>
      </w:r>
    </w:p>
    <w:p w14:paraId="2828141F" w14:textId="77777777" w:rsidR="009649F4" w:rsidRDefault="009649F4" w:rsidP="009649F4"/>
    <w:p w14:paraId="2498ADAC" w14:textId="77777777" w:rsidR="009649F4" w:rsidRPr="008E660E" w:rsidRDefault="008E660E" w:rsidP="009649F4">
      <w:pPr>
        <w:contextualSpacing/>
        <w:rPr>
          <w:color w:val="A6A6A6" w:themeColor="background1" w:themeShade="A6"/>
        </w:rPr>
      </w:pPr>
      <w:r w:rsidRPr="00FF5F72">
        <w:rPr>
          <w:color w:val="A6A6A6" w:themeColor="background1" w:themeShade="A6"/>
        </w:rPr>
        <w:t xml:space="preserve">No </w:t>
      </w:r>
      <w:r>
        <w:rPr>
          <w:color w:val="A6A6A6" w:themeColor="background1" w:themeShade="A6"/>
        </w:rPr>
        <w:t>activity diagram associated</w:t>
      </w:r>
      <w:r w:rsidRPr="00FF5F72">
        <w:rPr>
          <w:color w:val="A6A6A6" w:themeColor="background1" w:themeShade="A6"/>
        </w:rPr>
        <w:t xml:space="preserve"> to specified function.</w:t>
      </w:r>
    </w:p>
    <w:p w14:paraId="104B731C" w14:textId="77777777" w:rsidR="009649F4" w:rsidRPr="00FF5F72" w:rsidRDefault="009649F4" w:rsidP="009649F4">
      <w:pPr>
        <w:contextualSpacing/>
        <w:rPr>
          <w:color w:val="A6A6A6" w:themeColor="background1" w:themeShade="A6"/>
        </w:rPr>
      </w:pPr>
    </w:p>
    <w:p w14:paraId="398BA18F" w14:textId="77777777" w:rsidR="009649F4" w:rsidRDefault="009649F4" w:rsidP="009649F4">
      <w:pPr>
        <w:pStyle w:val="Heading4"/>
        <w:numPr>
          <w:ilvl w:val="3"/>
          <w:numId w:val="4"/>
        </w:numPr>
      </w:pPr>
      <w:r>
        <w:t>Sequence Diagrams</w:t>
      </w:r>
    </w:p>
    <w:p w14:paraId="3CC1C11E" w14:textId="77777777" w:rsidR="00987D84" w:rsidRPr="00EB7D77" w:rsidRDefault="00987D84" w:rsidP="00EB7D77">
      <w:pPr>
        <w:rPr>
          <w:rStyle w:val="SubtleEmphasis"/>
          <w:i w:val="0"/>
          <w:iCs w:val="0"/>
          <w:color w:val="auto"/>
          <w:highlight w:val="green"/>
        </w:rPr>
      </w:pPr>
    </w:p>
    <w:p w14:paraId="701A7164" w14:textId="77777777" w:rsidR="008E660E" w:rsidRDefault="008E660E" w:rsidP="008E660E">
      <w:pPr>
        <w:contextualSpacing/>
        <w:rPr>
          <w:color w:val="A6A6A6" w:themeColor="background1" w:themeShade="A6"/>
        </w:rPr>
      </w:pPr>
      <w:r w:rsidRPr="00FF5F72">
        <w:rPr>
          <w:color w:val="A6A6A6" w:themeColor="background1" w:themeShade="A6"/>
        </w:rPr>
        <w:t xml:space="preserve">No </w:t>
      </w:r>
      <w:r>
        <w:rPr>
          <w:color w:val="A6A6A6" w:themeColor="background1" w:themeShade="A6"/>
        </w:rPr>
        <w:t>sequence diagram associated</w:t>
      </w:r>
      <w:r w:rsidRPr="00FF5F72">
        <w:rPr>
          <w:color w:val="A6A6A6" w:themeColor="background1" w:themeShade="A6"/>
        </w:rPr>
        <w:t xml:space="preserve"> to specified function.</w:t>
      </w:r>
    </w:p>
    <w:p w14:paraId="417CECD5" w14:textId="77777777" w:rsidR="00987D84" w:rsidRDefault="00987D84" w:rsidP="00987D84"/>
    <w:p w14:paraId="7096899B" w14:textId="77777777" w:rsidR="009649F4" w:rsidRDefault="009649F4" w:rsidP="009649F4"/>
    <w:p w14:paraId="5A2A0488" w14:textId="77777777" w:rsidR="009649F4" w:rsidRDefault="009649F4" w:rsidP="009649F4">
      <w:pPr>
        <w:pStyle w:val="Heading4"/>
        <w:numPr>
          <w:ilvl w:val="3"/>
          <w:numId w:val="4"/>
        </w:numPr>
      </w:pPr>
      <w:r>
        <w:t>Decision Tables</w:t>
      </w:r>
    </w:p>
    <w:p w14:paraId="18FCADC0" w14:textId="77777777" w:rsidR="009649F4" w:rsidRDefault="009649F4" w:rsidP="009649F4"/>
    <w:p w14:paraId="30A25825" w14:textId="77777777" w:rsidR="00F15706" w:rsidRDefault="00DA0800" w:rsidP="00822913">
      <w:pPr>
        <w:pStyle w:val="Heading3"/>
      </w:pPr>
      <w:r>
        <w:t>Function Requirements</w:t>
      </w:r>
    </w:p>
    <w:p w14:paraId="5F1C6286" w14:textId="77777777" w:rsidR="00F15706" w:rsidRDefault="00F15706" w:rsidP="00783BCF">
      <w:pPr>
        <w:pStyle w:val="Heading4"/>
      </w:pPr>
      <w:r>
        <w:t>Functional Requirements</w:t>
      </w:r>
    </w:p>
    <w:p w14:paraId="5EFC9BC6" w14:textId="77777777" w:rsidR="006E54B3" w:rsidRDefault="00F15706" w:rsidP="006E54B3">
      <w:pPr>
        <w:pStyle w:val="Heading5"/>
      </w:pPr>
      <w:r>
        <w:t>Normal Operation</w:t>
      </w:r>
    </w:p>
    <w:p w14:paraId="1BF0E6C1" w14:textId="77777777" w:rsidR="005961D3" w:rsidRDefault="005961D3" w:rsidP="00BB6A63"/>
    <w:p w14:paraId="03D13C34" w14:textId="77777777" w:rsidR="00BB6A63" w:rsidRDefault="00BB6A63" w:rsidP="00BB6A63"/>
    <w:p w14:paraId="0CFF5250" w14:textId="77777777" w:rsidR="001F5E54" w:rsidRPr="0017445F" w:rsidRDefault="00AE04B0" w:rsidP="001F5E54">
      <w:pPr>
        <w:pStyle w:val="RERequirement"/>
        <w:shd w:val="clear" w:color="auto" w:fill="F2F2F2" w:themeFill="background1" w:themeFillShade="F2"/>
      </w:pPr>
      <w:r>
        <w:t xml:space="preserve"> Zone Transition 1.3</w:t>
      </w:r>
    </w:p>
    <w:p w14:paraId="3A057C1D" w14:textId="77777777" w:rsidR="001F5E54" w:rsidRDefault="00AE04B0" w:rsidP="001F5E54">
      <w:pPr>
        <w:rPr>
          <w:rFonts w:cs="Arial"/>
        </w:rPr>
      </w:pPr>
      <w:r>
        <w:rPr>
          <w:rFonts w:cs="Arial"/>
        </w:rPr>
        <w:t>Upon activating the RequestSoundModeChange function, the MSS Audio System shall play a beep to alert the vehicle.</w:t>
      </w:r>
    </w:p>
    <w:p w14:paraId="7F772F1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D0504B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5654E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AF0431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9249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80FBB"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When the vehicle is turned back on, the system will start in cabin mode</w:t>
            </w:r>
          </w:p>
        </w:tc>
      </w:tr>
      <w:tr w:rsidR="001F5E54" w:rsidRPr="00FD127C" w14:paraId="1D6E0F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4B82A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F452F" w14:textId="77777777" w:rsidR="00CA5241" w:rsidRDefault="00CA5241"/>
        </w:tc>
      </w:tr>
      <w:tr w:rsidR="001F5E54" w:rsidRPr="00FD127C" w14:paraId="3BBF873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5B84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C3EBB" w14:textId="77777777" w:rsidR="00CA5241" w:rsidRDefault="00CA5241"/>
        </w:tc>
      </w:tr>
      <w:tr w:rsidR="001F5E54" w:rsidRPr="00FD127C" w14:paraId="510CE5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234EC"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51E91"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92A2E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04612" w14:textId="77777777" w:rsidR="00CA5241" w:rsidRDefault="00CA5241"/>
        </w:tc>
      </w:tr>
      <w:tr w:rsidR="001F5E54" w:rsidRPr="00FD127C" w14:paraId="7B9A38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9511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9EEA6"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52EC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610F71" w14:textId="77777777" w:rsidR="00CA5241" w:rsidRDefault="00CA5241"/>
        </w:tc>
      </w:tr>
      <w:tr w:rsidR="001F5E54" w:rsidRPr="00FD127C" w14:paraId="626BF3FF"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570A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405B6A"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FBEA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31CD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7033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03CA13" w14:textId="77777777" w:rsidR="00CA5241" w:rsidRDefault="00CA5241"/>
        </w:tc>
      </w:tr>
      <w:tr w:rsidR="001F5E54" w:rsidRPr="00FD127C" w14:paraId="6D1A0B9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7C6735" w14:textId="77777777" w:rsidR="001F5E54" w:rsidRPr="00FD127C" w:rsidRDefault="00F56C9D"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9059D5"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32A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3A7ACB" w14:textId="77777777" w:rsidR="00BB6A63" w:rsidRDefault="00BB6A63" w:rsidP="00BB6A63"/>
    <w:p w14:paraId="2D856B61" w14:textId="77777777" w:rsidR="001F5E54" w:rsidRPr="0017445F" w:rsidRDefault="00AE04B0" w:rsidP="001F5E54">
      <w:pPr>
        <w:pStyle w:val="RERequirement"/>
        <w:shd w:val="clear" w:color="auto" w:fill="F2F2F2" w:themeFill="background1" w:themeFillShade="F2"/>
      </w:pPr>
      <w:r>
        <w:t xml:space="preserve"> Zone Transition 1.2</w:t>
      </w:r>
    </w:p>
    <w:p w14:paraId="72753377" w14:textId="77777777" w:rsidR="001F5E54" w:rsidRDefault="00AE04B0" w:rsidP="001F5E54">
      <w:pPr>
        <w:rPr>
          <w:rFonts w:cs="Arial"/>
        </w:rPr>
      </w:pPr>
      <w:r>
        <w:rPr>
          <w:rFonts w:cs="Arial"/>
        </w:rPr>
        <w:t>When the infotainment system receives a request for the RequestSoundModeChange function to cabin mode, the MSS Audio System shall direct audio to cabin speakers.</w:t>
      </w:r>
    </w:p>
    <w:p w14:paraId="15444429"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174EE5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789F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5BA093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7AA1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5EAB5"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throughout the entire vehicle</w:t>
            </w:r>
          </w:p>
        </w:tc>
      </w:tr>
      <w:tr w:rsidR="001F5E54" w:rsidRPr="00FD127C" w14:paraId="15E6EA7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0F05A"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19752" w14:textId="77777777" w:rsidR="00CA5241" w:rsidRDefault="00CA5241"/>
        </w:tc>
      </w:tr>
      <w:tr w:rsidR="001F5E54" w:rsidRPr="00FD127C" w14:paraId="2E20B63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BDFA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111B2" w14:textId="77777777" w:rsidR="00CA5241" w:rsidRDefault="00CA5241"/>
        </w:tc>
      </w:tr>
      <w:tr w:rsidR="001F5E54" w:rsidRPr="00FD127C" w14:paraId="0684481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AA8E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D9E3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1BCC6B"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E0B4D" w14:textId="77777777" w:rsidR="00CA5241" w:rsidRDefault="00CA5241"/>
        </w:tc>
      </w:tr>
      <w:tr w:rsidR="001F5E54" w:rsidRPr="00FD127C" w14:paraId="2140E21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D656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B8073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F9D14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E53C8" w14:textId="77777777" w:rsidR="00CA5241" w:rsidRDefault="00CA5241"/>
        </w:tc>
      </w:tr>
      <w:tr w:rsidR="001F5E54" w:rsidRPr="00FD127C" w14:paraId="3CA815E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F772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FB26B4"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0893D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1B9D42"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6CA8C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36576" w14:textId="77777777" w:rsidR="00CA5241" w:rsidRDefault="00CA5241"/>
        </w:tc>
      </w:tr>
      <w:tr w:rsidR="001F5E54" w:rsidRPr="00FD127C" w14:paraId="7DB11C1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CA43F" w14:textId="77777777" w:rsidR="001F5E54" w:rsidRPr="00FD127C" w:rsidRDefault="00F56C9D"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15C540"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D033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8F604C" w14:textId="77777777" w:rsidR="00BB6A63" w:rsidRDefault="00BB6A63" w:rsidP="00BB6A63"/>
    <w:p w14:paraId="2D6DF118" w14:textId="77777777" w:rsidR="001F5E54" w:rsidRPr="0017445F" w:rsidRDefault="00AE04B0" w:rsidP="001F5E54">
      <w:pPr>
        <w:pStyle w:val="RERequirement"/>
        <w:shd w:val="clear" w:color="auto" w:fill="F2F2F2" w:themeFill="background1" w:themeFillShade="F2"/>
      </w:pPr>
      <w:r>
        <w:t xml:space="preserve"> Zone Transition 1.4</w:t>
      </w:r>
    </w:p>
    <w:p w14:paraId="6DC6E302" w14:textId="77777777" w:rsidR="001F5E54" w:rsidRDefault="00AE04B0" w:rsidP="001F5E54">
      <w:pPr>
        <w:rPr>
          <w:rFonts w:cs="Arial"/>
        </w:rPr>
      </w:pPr>
      <w:r>
        <w:rPr>
          <w:rFonts w:cs="Arial"/>
        </w:rPr>
        <w:t>When the SYNC screen is turned on, the MSS Audio System shall set the sound mode to cabin mode.</w:t>
      </w:r>
    </w:p>
    <w:p w14:paraId="01FFB3E6"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04740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A52EE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461062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E374C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2C589"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If a user is connected to the vehicle and is in a phone call, the vehicle cannot enter cabin mode.</w:t>
            </w:r>
          </w:p>
        </w:tc>
      </w:tr>
      <w:tr w:rsidR="001F5E54" w:rsidRPr="00FD127C" w14:paraId="59B5040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671AA"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382FD" w14:textId="77777777" w:rsidR="00CA5241" w:rsidRDefault="00CA5241"/>
        </w:tc>
      </w:tr>
      <w:tr w:rsidR="001F5E54" w:rsidRPr="00FD127C" w14:paraId="373E81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8F59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14771" w14:textId="77777777" w:rsidR="00CA5241" w:rsidRDefault="00CA5241"/>
        </w:tc>
      </w:tr>
      <w:tr w:rsidR="001F5E54" w:rsidRPr="00FD127C" w14:paraId="61C094F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F6637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51D3E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3ADD1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1BB70" w14:textId="77777777" w:rsidR="00CA5241" w:rsidRDefault="00CA5241"/>
        </w:tc>
      </w:tr>
      <w:tr w:rsidR="001F5E54" w:rsidRPr="00FD127C" w14:paraId="7AA3D8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FF3C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781D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9CF4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5F21E3" w14:textId="77777777" w:rsidR="00CA5241" w:rsidRDefault="00CA5241"/>
        </w:tc>
      </w:tr>
      <w:tr w:rsidR="001F5E54" w:rsidRPr="00FD127C" w14:paraId="2AF0B2C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C7588"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F5D905"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35CF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62933A"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6D896"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9FB508" w14:textId="77777777" w:rsidR="00CA5241" w:rsidRDefault="00CA5241"/>
        </w:tc>
      </w:tr>
      <w:tr w:rsidR="001F5E54" w:rsidRPr="00FD127C" w14:paraId="3EE823B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07189D" w14:textId="77777777" w:rsidR="001F5E54" w:rsidRPr="00FD127C" w:rsidRDefault="00F56C9D"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48323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BAAF6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AFE645" w14:textId="77777777" w:rsidR="00BB6A63" w:rsidRDefault="00BB6A63" w:rsidP="00BB6A63"/>
    <w:p w14:paraId="7921D262" w14:textId="77777777" w:rsidR="001F5E54" w:rsidRPr="0017445F" w:rsidRDefault="00AE04B0" w:rsidP="001F5E54">
      <w:pPr>
        <w:pStyle w:val="RERequirement"/>
        <w:shd w:val="clear" w:color="auto" w:fill="F2F2F2" w:themeFill="background1" w:themeFillShade="F2"/>
      </w:pPr>
      <w:r>
        <w:t xml:space="preserve"> Zone Transition 1.5</w:t>
      </w:r>
    </w:p>
    <w:p w14:paraId="2190FA55" w14:textId="77777777" w:rsidR="001F5E54" w:rsidRDefault="00AE04B0" w:rsidP="001F5E54">
      <w:pPr>
        <w:rPr>
          <w:rFonts w:cs="Arial"/>
        </w:rPr>
      </w:pPr>
      <w:r>
        <w:rPr>
          <w:rFonts w:cs="Arial"/>
        </w:rPr>
        <w:t>If there is a passenger phone call, the MSS Audio System shall disable the RequestSoundModeChange function to go to cabin mode.</w:t>
      </w:r>
    </w:p>
    <w:p w14:paraId="51E044C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19811D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BA6A9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C5694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F0A5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803CD" w14:textId="77777777" w:rsidR="00CA5241" w:rsidRDefault="00CA5241"/>
        </w:tc>
      </w:tr>
      <w:tr w:rsidR="001F5E54" w:rsidRPr="00FD127C" w14:paraId="76F98C5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28F1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76DBB" w14:textId="77777777" w:rsidR="00CA5241" w:rsidRDefault="00CA5241"/>
        </w:tc>
      </w:tr>
      <w:tr w:rsidR="001F5E54" w:rsidRPr="00FD127C" w14:paraId="3F69EC4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953D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283DF" w14:textId="77777777" w:rsidR="00CA5241" w:rsidRDefault="00CA5241"/>
        </w:tc>
      </w:tr>
      <w:tr w:rsidR="001F5E54" w:rsidRPr="00FD127C" w14:paraId="0777D25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98F8B"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24B317"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773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DBF7D" w14:textId="77777777" w:rsidR="00CA5241" w:rsidRDefault="00CA5241"/>
        </w:tc>
      </w:tr>
      <w:tr w:rsidR="001F5E54" w:rsidRPr="00FD127C" w14:paraId="7D5C30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CD025D"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075F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19CA6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76886B" w14:textId="77777777" w:rsidR="00CA5241" w:rsidRDefault="00CA5241"/>
        </w:tc>
      </w:tr>
      <w:tr w:rsidR="001F5E54" w:rsidRPr="00FD127C" w14:paraId="2B60C0F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866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12759B"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367B0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9719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2859DE"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C7E93" w14:textId="77777777" w:rsidR="00CA5241" w:rsidRDefault="00CA5241"/>
        </w:tc>
      </w:tr>
      <w:tr w:rsidR="001F5E54" w:rsidRPr="00FD127C" w14:paraId="25C759F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6BAD6" w14:textId="77777777" w:rsidR="001F5E54" w:rsidRPr="00FD127C" w:rsidRDefault="00F56C9D"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CA830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12655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D2D62E" w14:textId="77777777" w:rsidR="00BB6A63" w:rsidRDefault="00BB6A63" w:rsidP="00BB6A63"/>
    <w:p w14:paraId="126F9C2C" w14:textId="77777777" w:rsidR="001F5E54" w:rsidRPr="0017445F" w:rsidRDefault="00AE04B0" w:rsidP="001F5E54">
      <w:pPr>
        <w:pStyle w:val="RERequirement"/>
        <w:shd w:val="clear" w:color="auto" w:fill="F2F2F2" w:themeFill="background1" w:themeFillShade="F2"/>
      </w:pPr>
      <w:r>
        <w:t xml:space="preserve"> Zone Transition 1.1</w:t>
      </w:r>
    </w:p>
    <w:p w14:paraId="5EC70864" w14:textId="77777777" w:rsidR="001F5E54" w:rsidRDefault="00AE04B0" w:rsidP="001F5E54">
      <w:pPr>
        <w:rPr>
          <w:rFonts w:cs="Arial"/>
        </w:rPr>
      </w:pPr>
      <w:r>
        <w:rPr>
          <w:rFonts w:cs="Arial"/>
        </w:rPr>
        <w:t>When the infotainment system sends a request for the RequestSoundModeChange function to zone mode, the MSS Audio System shall direct audio to zonal speakers.</w:t>
      </w:r>
    </w:p>
    <w:p w14:paraId="1499DE5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050E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271C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37D897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12F194"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A85D8"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Audio will play in the headrest speakers for different users</w:t>
            </w:r>
          </w:p>
        </w:tc>
      </w:tr>
      <w:tr w:rsidR="001F5E54" w:rsidRPr="00FD127C" w14:paraId="519C429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0F2D1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282AF" w14:textId="77777777" w:rsidR="00CA5241" w:rsidRDefault="00CA5241"/>
        </w:tc>
      </w:tr>
      <w:tr w:rsidR="001F5E54" w:rsidRPr="00FD127C" w14:paraId="7626718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B4BFCD"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2F06D9" w14:textId="77777777" w:rsidR="00CA5241" w:rsidRDefault="00CA5241"/>
        </w:tc>
      </w:tr>
      <w:tr w:rsidR="001F5E54" w:rsidRPr="00FD127C" w14:paraId="76ADA3D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EE2F9"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63F7F"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EF19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75CFB1" w14:textId="77777777" w:rsidR="00CA5241" w:rsidRDefault="00CA5241"/>
        </w:tc>
      </w:tr>
      <w:tr w:rsidR="001F5E54" w:rsidRPr="00FD127C" w14:paraId="5D3A9F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3A0E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0E5D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DF878"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21D022" w14:textId="77777777" w:rsidR="00CA5241" w:rsidRDefault="00CA5241"/>
        </w:tc>
      </w:tr>
      <w:tr w:rsidR="001F5E54" w:rsidRPr="00FD127C" w14:paraId="6F6AC4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0830C7"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44177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5DE0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41859"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06EBB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CCB93" w14:textId="77777777" w:rsidR="00CA5241" w:rsidRDefault="00CA5241"/>
        </w:tc>
      </w:tr>
      <w:tr w:rsidR="001F5E54" w:rsidRPr="00FD127C" w14:paraId="60052D3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FBBDEF" w14:textId="77777777" w:rsidR="001F5E54" w:rsidRPr="00FD127C" w:rsidRDefault="00F56C9D"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B262C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851861"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1A440B7" w14:textId="77777777" w:rsidR="00BB6A63" w:rsidRDefault="00BB6A63" w:rsidP="00BB6A63"/>
    <w:p w14:paraId="55538CFD" w14:textId="77777777" w:rsidR="001F5E54" w:rsidRPr="0017445F" w:rsidRDefault="00AE04B0" w:rsidP="001F5E54">
      <w:pPr>
        <w:pStyle w:val="RERequirement"/>
        <w:shd w:val="clear" w:color="auto" w:fill="F2F2F2" w:themeFill="background1" w:themeFillShade="F2"/>
      </w:pPr>
      <w:bookmarkStart w:id="188" w:name="_8c06fdeb9778522262faea0a1d5d0916"/>
      <w:bookmarkEnd w:id="188"/>
      <w:r>
        <w:t xml:space="preserve"> MSS Audio 1</w:t>
      </w:r>
    </w:p>
    <w:p w14:paraId="01549DF4" w14:textId="77777777" w:rsidR="001F5E54" w:rsidRDefault="00AE04B0" w:rsidP="001F5E54">
      <w:pPr>
        <w:rPr>
          <w:rFonts w:cs="Arial"/>
        </w:rPr>
      </w:pPr>
      <w:r>
        <w:rPr>
          <w:rFonts w:cs="Arial"/>
        </w:rPr>
        <w:t>The MSS Audio System shall allow individual audio streams to be played for each zone. (Up to 4 audio streams)</w:t>
      </w:r>
    </w:p>
    <w:p w14:paraId="263C5D87"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5BAE0F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CCD3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515EA8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605C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88226"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Users can play different media in different seats.</w:t>
            </w:r>
          </w:p>
        </w:tc>
      </w:tr>
      <w:tr w:rsidR="001F5E54" w:rsidRPr="00FD127C" w14:paraId="1BB1E35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25CFC"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60EC7" w14:textId="77777777" w:rsidR="00CA5241" w:rsidRDefault="00CA5241"/>
        </w:tc>
      </w:tr>
      <w:tr w:rsidR="001F5E54" w:rsidRPr="00FD127C" w14:paraId="6BF233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ACAE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610E0" w14:textId="77777777" w:rsidR="00CA5241" w:rsidRDefault="00CA5241"/>
        </w:tc>
      </w:tr>
      <w:tr w:rsidR="001F5E54" w:rsidRPr="00FD127C" w14:paraId="2F5B4D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CCB5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D11CC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9A7CD"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B75596" w14:textId="77777777" w:rsidR="00CA5241" w:rsidRDefault="00CA5241"/>
        </w:tc>
      </w:tr>
      <w:tr w:rsidR="001F5E54" w:rsidRPr="00FD127C" w14:paraId="7F5C37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5C542"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D6FD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9209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325C1" w14:textId="77777777" w:rsidR="00CA5241" w:rsidRDefault="00CA5241"/>
        </w:tc>
      </w:tr>
      <w:tr w:rsidR="001F5E54" w:rsidRPr="00FD127C" w14:paraId="6595554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BAC00F"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66AA3D"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9D8EC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B06A3"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A8A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682661" w14:textId="77777777" w:rsidR="00CA5241" w:rsidRDefault="00CA5241"/>
        </w:tc>
      </w:tr>
      <w:tr w:rsidR="001F5E54" w:rsidRPr="00FD127C" w14:paraId="2A6F63A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F4FFA0" w14:textId="77777777" w:rsidR="001F5E54" w:rsidRPr="00FD127C" w:rsidRDefault="00F56C9D"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FF6282"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72F6B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4EFF13" w14:textId="77777777" w:rsidR="00F15706" w:rsidRDefault="00F15706" w:rsidP="00783BCF">
      <w:pPr>
        <w:pStyle w:val="Heading5"/>
      </w:pPr>
      <w:r>
        <w:t>Error Handling</w:t>
      </w:r>
    </w:p>
    <w:p w14:paraId="079C239E" w14:textId="77777777" w:rsidR="005961D3" w:rsidRDefault="005961D3" w:rsidP="00BB6A63"/>
    <w:p w14:paraId="0C0F2238" w14:textId="77777777" w:rsidR="005961D3" w:rsidRDefault="005961D3" w:rsidP="005961D3">
      <w:pPr>
        <w:rPr>
          <w:color w:val="A6A6A6" w:themeColor="background1" w:themeShade="A6"/>
        </w:rPr>
      </w:pPr>
      <w:r>
        <w:rPr>
          <w:color w:val="A6A6A6" w:themeColor="background1" w:themeShade="A6"/>
        </w:rPr>
        <w:t>No Error Handling Requirements specified.</w:t>
      </w:r>
    </w:p>
    <w:p w14:paraId="3BA06C33" w14:textId="77777777" w:rsidR="00DD7D94" w:rsidRDefault="00DD7D94" w:rsidP="00DD7D94">
      <w:pPr>
        <w:pStyle w:val="Heading4"/>
      </w:pPr>
      <w:r>
        <w:t>Non-Functional Requirements</w:t>
      </w:r>
    </w:p>
    <w:p w14:paraId="1463C0AA" w14:textId="77777777" w:rsidR="005961D3" w:rsidRDefault="005961D3" w:rsidP="00BB6A63"/>
    <w:p w14:paraId="51E2EEF5" w14:textId="77777777" w:rsidR="005961D3" w:rsidRDefault="005961D3" w:rsidP="005961D3">
      <w:pPr>
        <w:rPr>
          <w:color w:val="A6A6A6" w:themeColor="background1" w:themeShade="A6"/>
        </w:rPr>
      </w:pPr>
      <w:r>
        <w:rPr>
          <w:color w:val="A6A6A6" w:themeColor="background1" w:themeShade="A6"/>
        </w:rPr>
        <w:t>No Non-Functional Requirements specified.</w:t>
      </w:r>
    </w:p>
    <w:p w14:paraId="09F6057F" w14:textId="77777777" w:rsidR="00DF462B" w:rsidRDefault="00427220" w:rsidP="00DF462B">
      <w:pPr>
        <w:pStyle w:val="Heading4"/>
      </w:pPr>
      <w:r>
        <w:t>Functional</w:t>
      </w:r>
      <w:r w:rsidR="00DF462B">
        <w:t xml:space="preserve"> Safety Requirements</w:t>
      </w:r>
    </w:p>
    <w:p w14:paraId="3E3DA078" w14:textId="77777777" w:rsidR="00DF462B" w:rsidRDefault="00DF462B" w:rsidP="00DF462B">
      <w:pPr>
        <w:rPr>
          <w:highlight w:val="yellow"/>
        </w:rPr>
      </w:pPr>
    </w:p>
    <w:p w14:paraId="5D41F26F"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5FE7A2B" w14:textId="77777777" w:rsidR="00DD7D94" w:rsidRDefault="00DD7D94" w:rsidP="00DD7D94">
      <w:pPr>
        <w:pStyle w:val="Heading4"/>
      </w:pPr>
      <w:r>
        <w:lastRenderedPageBreak/>
        <w:t>Other Requirements</w:t>
      </w:r>
    </w:p>
    <w:p w14:paraId="4EA1A866" w14:textId="77777777" w:rsidR="00DD7D94" w:rsidRDefault="00DD7D94" w:rsidP="00DD7D94">
      <w:pPr>
        <w:pStyle w:val="Heading5"/>
      </w:pPr>
      <w:r>
        <w:t>Design Requirements</w:t>
      </w:r>
    </w:p>
    <w:p w14:paraId="2AC636A9" w14:textId="77777777" w:rsidR="005961D3" w:rsidRDefault="005961D3" w:rsidP="00CA4A62"/>
    <w:p w14:paraId="112BB090" w14:textId="77777777" w:rsidR="005961D3" w:rsidRDefault="005961D3" w:rsidP="005961D3">
      <w:pPr>
        <w:rPr>
          <w:color w:val="A6A6A6" w:themeColor="background1" w:themeShade="A6"/>
        </w:rPr>
      </w:pPr>
      <w:r>
        <w:rPr>
          <w:color w:val="A6A6A6" w:themeColor="background1" w:themeShade="A6"/>
        </w:rPr>
        <w:t>No Design Requirements specified.</w:t>
      </w:r>
    </w:p>
    <w:p w14:paraId="54213C82" w14:textId="77777777" w:rsidR="00CA4A62" w:rsidRDefault="00CA4A62" w:rsidP="00CA4A62">
      <w:pPr>
        <w:pStyle w:val="Heading4"/>
      </w:pPr>
      <w:r>
        <w:t>Uncategorized Requirements</w:t>
      </w:r>
    </w:p>
    <w:p w14:paraId="1A1B29E9" w14:textId="77777777" w:rsidR="005961D3" w:rsidRDefault="005961D3" w:rsidP="00CA4A62"/>
    <w:p w14:paraId="1F238B97" w14:textId="77777777" w:rsidR="001F5E54" w:rsidRPr="0017445F" w:rsidRDefault="00AE04B0" w:rsidP="001F5E54">
      <w:pPr>
        <w:pStyle w:val="RERequirement"/>
        <w:shd w:val="clear" w:color="auto" w:fill="F2F2F2" w:themeFill="background1" w:themeFillShade="F2"/>
      </w:pPr>
      <w:r>
        <w:t xml:space="preserve"> Zone Transition 1</w:t>
      </w:r>
    </w:p>
    <w:p w14:paraId="31AEDF52" w14:textId="77777777" w:rsidR="001F5E54" w:rsidRDefault="00AE04B0" w:rsidP="001F5E54">
      <w:pPr>
        <w:rPr>
          <w:rFonts w:cs="Arial"/>
        </w:rPr>
      </w:pPr>
      <w:r>
        <w:rPr>
          <w:rFonts w:cs="Arial"/>
        </w:rPr>
        <w:t xml:space="preserve">Upon receiving a request from user for the RequestSoundModeChange function (on sync screen-button push) activating the  </w:t>
      </w:r>
    </w:p>
    <w:p w14:paraId="1CBA20DC" w14:textId="77777777" w:rsidR="001F5E54" w:rsidRDefault="00AE04B0" w:rsidP="001F5E54">
      <w:pPr>
        <w:rPr>
          <w:rFonts w:cs="Arial"/>
        </w:rPr>
      </w:pPr>
      <w:r>
        <w:rPr>
          <w:rFonts w:cs="Arial"/>
        </w:rPr>
        <w:t>the MSS Audio System shall change between full cabin mode and zone mode.</w:t>
      </w:r>
    </w:p>
    <w:p w14:paraId="2B8B6A1F"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8BCA52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72E4B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1CAD21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17D7B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BD443" w14:textId="77777777" w:rsidR="001F5E54" w:rsidRPr="00FD127C" w:rsidRDefault="00B24977" w:rsidP="00A84EEF">
            <w:pPr>
              <w:rPr>
                <w:rFonts w:cs="Arial"/>
                <w:color w:val="000000" w:themeColor="text1"/>
                <w:sz w:val="16"/>
                <w:szCs w:val="14"/>
              </w:rPr>
            </w:pPr>
            <w:r w:rsidRPr="00FD127C">
              <w:rPr>
                <w:rFonts w:cs="Arial"/>
                <w:color w:val="000000" w:themeColor="text1"/>
                <w:sz w:val="16"/>
                <w:szCs w:val="14"/>
              </w:rPr>
              <w:t>Need to be able to change the settings to play different audio streams in different speakers</w:t>
            </w:r>
          </w:p>
        </w:tc>
      </w:tr>
      <w:tr w:rsidR="001F5E54" w:rsidRPr="00FD127C" w14:paraId="6D8148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A0489"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CC93F" w14:textId="77777777" w:rsidR="00CA5241" w:rsidRDefault="00CA5241"/>
        </w:tc>
      </w:tr>
      <w:tr w:rsidR="001F5E54" w:rsidRPr="00FD127C" w14:paraId="3845A72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E306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239630" w14:textId="77777777" w:rsidR="00CA5241" w:rsidRDefault="00CA5241"/>
        </w:tc>
      </w:tr>
      <w:tr w:rsidR="001F5E54" w:rsidRPr="00FD127C" w14:paraId="333077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B26DD"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ECB00"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3E62E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649EE4" w14:textId="77777777" w:rsidR="00CA5241" w:rsidRDefault="00CA5241"/>
        </w:tc>
      </w:tr>
      <w:tr w:rsidR="001F5E54" w:rsidRPr="00FD127C" w14:paraId="4EAC77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19DC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FDD8C"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32B6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75362E" w14:textId="77777777" w:rsidR="00CA5241" w:rsidRDefault="00CA5241"/>
        </w:tc>
      </w:tr>
      <w:tr w:rsidR="001F5E54" w:rsidRPr="00FD127C" w14:paraId="670C73ED"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3D12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5AE783" w14:textId="77777777" w:rsidR="00CA5241" w:rsidRDefault="00CA524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03E1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BE135" w14:textId="77777777" w:rsidR="00CA5241" w:rsidRDefault="00CA524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BA61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AE9EBD" w14:textId="77777777" w:rsidR="00CA5241" w:rsidRDefault="00CA5241"/>
        </w:tc>
      </w:tr>
      <w:tr w:rsidR="001F5E54" w:rsidRPr="00FD127C" w14:paraId="50322AA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C83EEF" w14:textId="77777777" w:rsidR="001F5E54" w:rsidRPr="00FD127C" w:rsidRDefault="00F56C9D"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234FFC" w14:textId="7777777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71070">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04560"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89" w:name="_Power_Locks_Arbitrator_1"/>
      <w:bookmarkStart w:id="190" w:name="_Power_Locks_Output"/>
      <w:bookmarkStart w:id="191" w:name="_PCL_State_Indicator"/>
      <w:bookmarkStart w:id="192" w:name="_RR_Door_Latch"/>
      <w:bookmarkStart w:id="193" w:name="_RL_Door_Latch"/>
      <w:bookmarkStart w:id="194" w:name="_DTC_Manager"/>
      <w:bookmarkStart w:id="195" w:name="_Function_B"/>
      <w:bookmarkStart w:id="196" w:name="_Message_Center"/>
      <w:bookmarkStart w:id="197" w:name="_Toc6466553"/>
      <w:bookmarkEnd w:id="189"/>
      <w:bookmarkEnd w:id="190"/>
      <w:bookmarkEnd w:id="191"/>
      <w:bookmarkEnd w:id="192"/>
      <w:bookmarkEnd w:id="193"/>
      <w:bookmarkEnd w:id="194"/>
      <w:bookmarkEnd w:id="195"/>
      <w:bookmarkEnd w:id="196"/>
      <w:r>
        <w:rPr>
          <w:lang w:val="en-GB"/>
        </w:rPr>
        <w:lastRenderedPageBreak/>
        <w:t xml:space="preserve">Open </w:t>
      </w:r>
      <w:r w:rsidR="00D6602D">
        <w:rPr>
          <w:lang w:val="en-GB"/>
        </w:rPr>
        <w:t>Concerns</w:t>
      </w:r>
      <w:bookmarkEnd w:id="197"/>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98"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98"/>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99" w:name="_Toc6466554"/>
      <w:r>
        <w:rPr>
          <w:lang w:val="en-GB"/>
        </w:rPr>
        <w:lastRenderedPageBreak/>
        <w:t>Revision History</w:t>
      </w:r>
      <w:bookmarkEnd w:id="199"/>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200" w:name="_Toc426532436"/>
      <w:bookmarkStart w:id="201" w:name="_Toc426532709"/>
      <w:bookmarkStart w:id="202" w:name="_Toc426533131"/>
      <w:bookmarkStart w:id="203" w:name="_Toc435447515"/>
      <w:bookmarkStart w:id="204" w:name="_Toc442218275"/>
      <w:bookmarkStart w:id="205" w:name="_Toc442218491"/>
      <w:bookmarkStart w:id="206" w:name="_Toc442218707"/>
      <w:bookmarkStart w:id="207" w:name="_Toc442452634"/>
      <w:bookmarkStart w:id="208" w:name="_Toc442452854"/>
      <w:bookmarkStart w:id="209" w:name="_Toc442453074"/>
      <w:bookmarkStart w:id="210" w:name="_Toc442453270"/>
      <w:bookmarkStart w:id="211" w:name="_Toc442781392"/>
      <w:bookmarkStart w:id="212" w:name="_Toc442781605"/>
      <w:bookmarkStart w:id="213" w:name="_Toc442860317"/>
      <w:bookmarkStart w:id="214" w:name="_Toc442874918"/>
      <w:bookmarkStart w:id="215" w:name="_Toc442875138"/>
      <w:bookmarkStart w:id="216" w:name="_Toc442875358"/>
      <w:bookmarkStart w:id="217" w:name="_Toc442883010"/>
      <w:bookmarkStart w:id="218" w:name="_Toc442883231"/>
      <w:bookmarkStart w:id="219" w:name="_Toc442883450"/>
      <w:bookmarkStart w:id="220" w:name="_Toc442883670"/>
      <w:bookmarkStart w:id="221" w:name="_Toc442883891"/>
      <w:bookmarkStart w:id="222" w:name="_Toc442884187"/>
      <w:bookmarkStart w:id="223" w:name="_Toc442884239"/>
      <w:bookmarkStart w:id="224" w:name="_Toc442905502"/>
      <w:bookmarkStart w:id="225" w:name="_Toc442905576"/>
      <w:bookmarkStart w:id="226" w:name="_Toc442908211"/>
      <w:bookmarkStart w:id="227" w:name="_Toc442908436"/>
      <w:bookmarkStart w:id="228" w:name="_Toc442908533"/>
      <w:bookmarkStart w:id="229" w:name="_Toc442909388"/>
      <w:bookmarkStart w:id="230" w:name="_Toc442960180"/>
      <w:bookmarkStart w:id="231" w:name="_Toc442960301"/>
      <w:bookmarkStart w:id="232" w:name="_Toc444239577"/>
      <w:bookmarkStart w:id="233" w:name="_Toc444239668"/>
      <w:bookmarkStart w:id="234" w:name="_Toc444240289"/>
      <w:bookmarkStart w:id="235" w:name="_Toc444240787"/>
      <w:bookmarkStart w:id="236" w:name="_Toc444288558"/>
      <w:bookmarkStart w:id="237" w:name="_Toc446423592"/>
      <w:bookmarkStart w:id="238" w:name="_Toc446423948"/>
      <w:bookmarkStart w:id="239" w:name="_Toc456032576"/>
      <w:bookmarkStart w:id="240" w:name="_Toc456086062"/>
      <w:bookmarkStart w:id="241" w:name="_Toc456089178"/>
      <w:bookmarkStart w:id="242" w:name="_Toc456346162"/>
      <w:bookmarkStart w:id="243" w:name="_Toc468812897"/>
      <w:bookmarkStart w:id="244" w:name="_Toc468813021"/>
      <w:bookmarkStart w:id="245" w:name="_Toc471216813"/>
      <w:bookmarkStart w:id="246" w:name="_Toc471490094"/>
      <w:bookmarkStart w:id="247" w:name="_Toc472080009"/>
      <w:bookmarkStart w:id="248" w:name="_Toc472489949"/>
      <w:bookmarkStart w:id="249" w:name="_Toc479868607"/>
      <w:bookmarkStart w:id="250" w:name="_Toc481144032"/>
      <w:bookmarkStart w:id="251" w:name="_Toc520132743"/>
      <w:bookmarkStart w:id="252" w:name="_Toc520132957"/>
      <w:bookmarkStart w:id="253" w:name="_Toc521185615"/>
      <w:bookmarkStart w:id="254" w:name="_Toc528771612"/>
      <w:bookmarkStart w:id="255" w:name="_Toc531340537"/>
      <w:bookmarkStart w:id="256" w:name="_Toc531352736"/>
      <w:bookmarkStart w:id="257" w:name="_Toc531768188"/>
      <w:bookmarkStart w:id="258" w:name="_Toc531951856"/>
      <w:bookmarkStart w:id="259" w:name="_Toc531952259"/>
      <w:bookmarkStart w:id="260" w:name="_Toc531952392"/>
      <w:bookmarkStart w:id="261" w:name="_Toc531956929"/>
      <w:bookmarkStart w:id="262" w:name="_Toc532366150"/>
      <w:bookmarkStart w:id="263" w:name="_Toc532389664"/>
      <w:bookmarkStart w:id="264" w:name="_Toc2919375"/>
      <w:bookmarkStart w:id="265" w:name="_Toc2919451"/>
      <w:bookmarkStart w:id="266" w:name="_Toc2920736"/>
      <w:bookmarkStart w:id="267" w:name="_Toc2921637"/>
      <w:bookmarkStart w:id="268" w:name="_Toc5100390"/>
      <w:bookmarkStart w:id="269" w:name="_Toc5100470"/>
      <w:bookmarkStart w:id="270" w:name="_Toc6466555"/>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6F25DA5" w14:textId="77777777" w:rsidR="00EB7D77" w:rsidRPr="00691060" w:rsidRDefault="00EB7D77" w:rsidP="00EB7D77">
      <w:pPr>
        <w:rPr>
          <w:highlight w:val="green"/>
        </w:rPr>
      </w:pPr>
      <w:bookmarkStart w:id="271" w:name="_Signal_Encoding_Types"/>
      <w:bookmarkEnd w:id="271"/>
    </w:p>
    <w:p w14:paraId="15C36EA9" w14:textId="77777777" w:rsidR="009649F4" w:rsidRPr="00EB5501" w:rsidRDefault="009649F4" w:rsidP="009649F4"/>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9649F4" w:rsidRPr="00764EF4" w14:paraId="4F3BA9B7" w14:textId="77777777" w:rsidTr="00EB7D77">
        <w:trPr>
          <w:hidden/>
        </w:trPr>
        <w:tc>
          <w:tcPr>
            <w:tcW w:w="1135" w:type="dxa"/>
            <w:shd w:val="clear" w:color="auto" w:fill="D9D9D9" w:themeFill="background1" w:themeFillShade="D9"/>
          </w:tcPr>
          <w:p w14:paraId="0579197F" w14:textId="77777777" w:rsidR="009649F4" w:rsidRPr="00764EF4" w:rsidRDefault="009649F4" w:rsidP="00EB7D77">
            <w:pPr>
              <w:pStyle w:val="Caption"/>
              <w:rPr>
                <w:vanish/>
                <w:lang w:val="en-GB"/>
              </w:rPr>
            </w:pPr>
            <w:r w:rsidRPr="00764EF4">
              <w:rPr>
                <w:vanish/>
                <w:lang w:val="en-GB"/>
              </w:rPr>
              <w:t>Version</w:t>
            </w:r>
          </w:p>
        </w:tc>
        <w:tc>
          <w:tcPr>
            <w:tcW w:w="850" w:type="dxa"/>
            <w:shd w:val="clear" w:color="auto" w:fill="D9D9D9" w:themeFill="background1" w:themeFillShade="D9"/>
          </w:tcPr>
          <w:p w14:paraId="11D3D749" w14:textId="77777777" w:rsidR="009649F4" w:rsidRPr="00764EF4" w:rsidRDefault="009649F4" w:rsidP="00EB7D77">
            <w:pPr>
              <w:pStyle w:val="Caption"/>
              <w:rPr>
                <w:vanish/>
                <w:lang w:val="en-GB"/>
              </w:rPr>
            </w:pPr>
            <w:r w:rsidRPr="00764EF4">
              <w:rPr>
                <w:vanish/>
                <w:lang w:val="en-GB"/>
              </w:rPr>
              <w:t>Rev.</w:t>
            </w:r>
          </w:p>
        </w:tc>
        <w:tc>
          <w:tcPr>
            <w:tcW w:w="993" w:type="dxa"/>
            <w:shd w:val="clear" w:color="auto" w:fill="D9D9D9" w:themeFill="background1" w:themeFillShade="D9"/>
          </w:tcPr>
          <w:p w14:paraId="06F6BD33" w14:textId="77777777" w:rsidR="009649F4" w:rsidRPr="00764EF4" w:rsidRDefault="009649F4" w:rsidP="00EB7D77">
            <w:pPr>
              <w:pStyle w:val="Caption"/>
              <w:rPr>
                <w:vanish/>
                <w:lang w:val="en-GB"/>
              </w:rPr>
            </w:pPr>
            <w:r w:rsidRPr="00764EF4">
              <w:rPr>
                <w:vanish/>
                <w:lang w:val="en-GB"/>
              </w:rPr>
              <w:t>Date</w:t>
            </w:r>
          </w:p>
        </w:tc>
        <w:tc>
          <w:tcPr>
            <w:tcW w:w="5669" w:type="dxa"/>
            <w:shd w:val="clear" w:color="auto" w:fill="D9D9D9" w:themeFill="background1" w:themeFillShade="D9"/>
          </w:tcPr>
          <w:p w14:paraId="42C5116A" w14:textId="77777777" w:rsidR="009649F4" w:rsidRPr="00764EF4" w:rsidRDefault="009649F4" w:rsidP="00EB7D77">
            <w:pPr>
              <w:pStyle w:val="Caption"/>
              <w:rPr>
                <w:vanish/>
                <w:lang w:val="en-GB"/>
              </w:rPr>
            </w:pPr>
            <w:r w:rsidRPr="00764EF4">
              <w:rPr>
                <w:vanish/>
                <w:lang w:val="en-GB"/>
              </w:rPr>
              <w:t>Description</w:t>
            </w:r>
          </w:p>
        </w:tc>
        <w:tc>
          <w:tcPr>
            <w:tcW w:w="1588" w:type="dxa"/>
            <w:shd w:val="clear" w:color="auto" w:fill="D9D9D9" w:themeFill="background1" w:themeFillShade="D9"/>
          </w:tcPr>
          <w:p w14:paraId="1D39D8B7" w14:textId="77777777" w:rsidR="009649F4" w:rsidRPr="00764EF4" w:rsidRDefault="009649F4" w:rsidP="00EB7D77">
            <w:pPr>
              <w:pStyle w:val="Caption"/>
              <w:rPr>
                <w:vanish/>
                <w:lang w:val="en-GB"/>
              </w:rPr>
            </w:pPr>
            <w:r w:rsidRPr="00764EF4">
              <w:rPr>
                <w:vanish/>
                <w:lang w:val="en-GB"/>
              </w:rPr>
              <w:t>Responsible</w:t>
            </w:r>
          </w:p>
        </w:tc>
      </w:tr>
      <w:tr w:rsidR="009649F4" w:rsidRPr="00764EF4" w14:paraId="749AD3C6" w14:textId="77777777" w:rsidTr="00EB7D77">
        <w:trPr>
          <w:hidden/>
        </w:trPr>
        <w:tc>
          <w:tcPr>
            <w:tcW w:w="1135" w:type="dxa"/>
          </w:tcPr>
          <w:p w14:paraId="3EEAA507" w14:textId="77777777" w:rsidR="009649F4" w:rsidRPr="00764EF4" w:rsidRDefault="009649F4" w:rsidP="00EB7D77">
            <w:pPr>
              <w:jc w:val="center"/>
              <w:rPr>
                <w:snapToGrid w:val="0"/>
                <w:vanish/>
              </w:rPr>
            </w:pPr>
            <w:r w:rsidRPr="00764EF4">
              <w:rPr>
                <w:snapToGrid w:val="0"/>
                <w:vanish/>
              </w:rPr>
              <w:t>1</w:t>
            </w:r>
          </w:p>
        </w:tc>
        <w:tc>
          <w:tcPr>
            <w:tcW w:w="850" w:type="dxa"/>
          </w:tcPr>
          <w:p w14:paraId="4AC9C553" w14:textId="77777777" w:rsidR="009649F4" w:rsidRPr="00764EF4" w:rsidRDefault="009649F4" w:rsidP="00EB7D77">
            <w:pPr>
              <w:jc w:val="center"/>
              <w:rPr>
                <w:snapToGrid w:val="0"/>
                <w:vanish/>
              </w:rPr>
            </w:pPr>
            <w:r w:rsidRPr="00764EF4">
              <w:rPr>
                <w:snapToGrid w:val="0"/>
                <w:vanish/>
              </w:rPr>
              <w:t>0</w:t>
            </w:r>
          </w:p>
        </w:tc>
        <w:tc>
          <w:tcPr>
            <w:tcW w:w="993" w:type="dxa"/>
          </w:tcPr>
          <w:p w14:paraId="39A3DB71" w14:textId="77777777" w:rsidR="009649F4" w:rsidRPr="00764EF4" w:rsidRDefault="009649F4" w:rsidP="00EB7D77">
            <w:pPr>
              <w:jc w:val="center"/>
              <w:rPr>
                <w:snapToGrid w:val="0"/>
                <w:vanish/>
              </w:rPr>
            </w:pPr>
            <w:r w:rsidRPr="00764EF4">
              <w:rPr>
                <w:snapToGrid w:val="0"/>
                <w:vanish/>
              </w:rPr>
              <w:t>2016-02-26</w:t>
            </w:r>
          </w:p>
        </w:tc>
        <w:tc>
          <w:tcPr>
            <w:tcW w:w="5669" w:type="dxa"/>
          </w:tcPr>
          <w:p w14:paraId="5E26532B" w14:textId="77777777" w:rsidR="009649F4" w:rsidRPr="00764EF4" w:rsidRDefault="009649F4" w:rsidP="00EB7D77">
            <w:pPr>
              <w:pStyle w:val="Header"/>
              <w:rPr>
                <w:rFonts w:cs="Arial"/>
                <w:snapToGrid w:val="0"/>
                <w:vanish/>
              </w:rPr>
            </w:pPr>
            <w:r w:rsidRPr="00764EF4">
              <w:rPr>
                <w:rFonts w:cs="Arial"/>
                <w:snapToGrid w:val="0"/>
                <w:vanish/>
              </w:rPr>
              <w:t>Initial version, derived form FDS</w:t>
            </w:r>
          </w:p>
        </w:tc>
        <w:tc>
          <w:tcPr>
            <w:tcW w:w="1588" w:type="dxa"/>
          </w:tcPr>
          <w:p w14:paraId="7F517FA5" w14:textId="77777777" w:rsidR="009649F4" w:rsidRPr="00764EF4" w:rsidRDefault="009649F4" w:rsidP="00EB7D77">
            <w:pPr>
              <w:rPr>
                <w:snapToGrid w:val="0"/>
                <w:vanish/>
              </w:rPr>
            </w:pPr>
            <w:r w:rsidRPr="00764EF4">
              <w:rPr>
                <w:snapToGrid w:val="0"/>
                <w:vanish/>
              </w:rPr>
              <w:t>Jbaden1</w:t>
            </w:r>
          </w:p>
        </w:tc>
      </w:tr>
      <w:tr w:rsidR="009649F4" w:rsidRPr="00764EF4" w14:paraId="44718AF0" w14:textId="77777777" w:rsidTr="00EB7D77">
        <w:tblPrEx>
          <w:tblLook w:val="04A0" w:firstRow="1" w:lastRow="0" w:firstColumn="1" w:lastColumn="0" w:noHBand="0" w:noVBand="1"/>
        </w:tblPrEx>
        <w:trPr>
          <w:hidden/>
        </w:trPr>
        <w:tc>
          <w:tcPr>
            <w:tcW w:w="1135" w:type="dxa"/>
          </w:tcPr>
          <w:p w14:paraId="72BB566D" w14:textId="77777777" w:rsidR="009649F4" w:rsidRPr="00764EF4" w:rsidRDefault="009649F4" w:rsidP="00EB7D77">
            <w:pPr>
              <w:jc w:val="center"/>
              <w:rPr>
                <w:snapToGrid w:val="0"/>
                <w:vanish/>
              </w:rPr>
            </w:pPr>
            <w:r w:rsidRPr="00764EF4">
              <w:rPr>
                <w:snapToGrid w:val="0"/>
                <w:vanish/>
              </w:rPr>
              <w:t>1</w:t>
            </w:r>
          </w:p>
        </w:tc>
        <w:tc>
          <w:tcPr>
            <w:tcW w:w="850" w:type="dxa"/>
          </w:tcPr>
          <w:p w14:paraId="17EF8B69" w14:textId="77777777" w:rsidR="009649F4" w:rsidRPr="00764EF4" w:rsidRDefault="009649F4" w:rsidP="00EB7D77">
            <w:pPr>
              <w:jc w:val="center"/>
              <w:rPr>
                <w:snapToGrid w:val="0"/>
                <w:vanish/>
              </w:rPr>
            </w:pPr>
            <w:r w:rsidRPr="00764EF4">
              <w:rPr>
                <w:snapToGrid w:val="0"/>
                <w:vanish/>
              </w:rPr>
              <w:t>1</w:t>
            </w:r>
          </w:p>
        </w:tc>
        <w:tc>
          <w:tcPr>
            <w:tcW w:w="993" w:type="dxa"/>
          </w:tcPr>
          <w:p w14:paraId="5BC3FFB4" w14:textId="77777777" w:rsidR="009649F4" w:rsidRPr="00764EF4" w:rsidRDefault="009649F4" w:rsidP="00EB7D77">
            <w:pPr>
              <w:jc w:val="center"/>
              <w:rPr>
                <w:snapToGrid w:val="0"/>
                <w:vanish/>
              </w:rPr>
            </w:pPr>
            <w:r w:rsidRPr="00764EF4">
              <w:rPr>
                <w:snapToGrid w:val="0"/>
                <w:vanish/>
              </w:rPr>
              <w:t>2016-02-26</w:t>
            </w:r>
          </w:p>
        </w:tc>
        <w:tc>
          <w:tcPr>
            <w:tcW w:w="5669" w:type="dxa"/>
          </w:tcPr>
          <w:p w14:paraId="09357DF3" w14:textId="77777777" w:rsidR="009649F4" w:rsidRPr="00764EF4" w:rsidRDefault="009649F4" w:rsidP="00EB7D77">
            <w:pPr>
              <w:pStyle w:val="Header"/>
              <w:rPr>
                <w:rFonts w:cs="Arial"/>
                <w:snapToGrid w:val="0"/>
                <w:vanish/>
              </w:rPr>
            </w:pPr>
            <w:r w:rsidRPr="00764EF4">
              <w:rPr>
                <w:rFonts w:cs="Arial"/>
                <w:snapToGrid w:val="0"/>
                <w:vanish/>
              </w:rPr>
              <w:t>Word properties corrected</w:t>
            </w:r>
          </w:p>
        </w:tc>
        <w:tc>
          <w:tcPr>
            <w:tcW w:w="1588" w:type="dxa"/>
          </w:tcPr>
          <w:p w14:paraId="642D99C8" w14:textId="77777777" w:rsidR="009649F4" w:rsidRPr="00764EF4" w:rsidRDefault="009649F4" w:rsidP="00EB7D77">
            <w:pPr>
              <w:rPr>
                <w:snapToGrid w:val="0"/>
                <w:vanish/>
              </w:rPr>
            </w:pPr>
            <w:r w:rsidRPr="00764EF4">
              <w:rPr>
                <w:snapToGrid w:val="0"/>
                <w:vanish/>
              </w:rPr>
              <w:t>Jbaden1</w:t>
            </w:r>
          </w:p>
        </w:tc>
      </w:tr>
      <w:tr w:rsidR="009649F4" w:rsidRPr="00764EF4" w14:paraId="614F5CC8" w14:textId="77777777" w:rsidTr="00EB7D77">
        <w:tblPrEx>
          <w:tblLook w:val="04A0" w:firstRow="1" w:lastRow="0" w:firstColumn="1" w:lastColumn="0" w:noHBand="0" w:noVBand="1"/>
        </w:tblPrEx>
        <w:trPr>
          <w:hidden/>
        </w:trPr>
        <w:tc>
          <w:tcPr>
            <w:tcW w:w="1135" w:type="dxa"/>
          </w:tcPr>
          <w:p w14:paraId="52EBE7A3" w14:textId="77777777" w:rsidR="009649F4" w:rsidRPr="00764EF4" w:rsidRDefault="009649F4" w:rsidP="00EB7D77">
            <w:pPr>
              <w:jc w:val="center"/>
              <w:rPr>
                <w:snapToGrid w:val="0"/>
                <w:vanish/>
              </w:rPr>
            </w:pPr>
            <w:r w:rsidRPr="00764EF4">
              <w:rPr>
                <w:snapToGrid w:val="0"/>
                <w:vanish/>
              </w:rPr>
              <w:t>1</w:t>
            </w:r>
          </w:p>
        </w:tc>
        <w:tc>
          <w:tcPr>
            <w:tcW w:w="850" w:type="dxa"/>
          </w:tcPr>
          <w:p w14:paraId="3F2238DF" w14:textId="77777777" w:rsidR="009649F4" w:rsidRPr="00764EF4" w:rsidRDefault="009649F4" w:rsidP="00EB7D77">
            <w:pPr>
              <w:jc w:val="center"/>
              <w:rPr>
                <w:snapToGrid w:val="0"/>
                <w:vanish/>
              </w:rPr>
            </w:pPr>
            <w:r w:rsidRPr="00764EF4">
              <w:rPr>
                <w:snapToGrid w:val="0"/>
                <w:vanish/>
              </w:rPr>
              <w:t>2</w:t>
            </w:r>
          </w:p>
        </w:tc>
        <w:tc>
          <w:tcPr>
            <w:tcW w:w="993" w:type="dxa"/>
          </w:tcPr>
          <w:p w14:paraId="1EECA8FE" w14:textId="77777777" w:rsidR="009649F4" w:rsidRPr="00764EF4" w:rsidRDefault="009649F4" w:rsidP="00EB7D77">
            <w:pPr>
              <w:jc w:val="center"/>
              <w:rPr>
                <w:snapToGrid w:val="0"/>
                <w:vanish/>
              </w:rPr>
            </w:pPr>
            <w:r w:rsidRPr="00764EF4">
              <w:rPr>
                <w:snapToGrid w:val="0"/>
                <w:vanish/>
              </w:rPr>
              <w:t>2016-03-10</w:t>
            </w:r>
          </w:p>
        </w:tc>
        <w:tc>
          <w:tcPr>
            <w:tcW w:w="5669" w:type="dxa"/>
          </w:tcPr>
          <w:p w14:paraId="781BD3EA" w14:textId="77777777" w:rsidR="009649F4" w:rsidRPr="00764EF4" w:rsidRDefault="009649F4" w:rsidP="00EB7D77">
            <w:pPr>
              <w:pStyle w:val="Header"/>
              <w:rPr>
                <w:rFonts w:cs="Arial"/>
                <w:snapToGrid w:val="0"/>
                <w:vanish/>
              </w:rPr>
            </w:pPr>
            <w:r w:rsidRPr="00764EF4">
              <w:rPr>
                <w:rFonts w:cs="Arial"/>
                <w:snapToGrid w:val="0"/>
                <w:vanish/>
              </w:rPr>
              <w:t>Clean up of ocument meta data (Word properties)</w:t>
            </w:r>
          </w:p>
        </w:tc>
        <w:tc>
          <w:tcPr>
            <w:tcW w:w="1588" w:type="dxa"/>
          </w:tcPr>
          <w:p w14:paraId="5E9DA853" w14:textId="77777777" w:rsidR="009649F4" w:rsidRPr="00764EF4" w:rsidRDefault="009649F4" w:rsidP="00EB7D77">
            <w:pPr>
              <w:rPr>
                <w:snapToGrid w:val="0"/>
                <w:vanish/>
              </w:rPr>
            </w:pPr>
            <w:r w:rsidRPr="00764EF4">
              <w:rPr>
                <w:snapToGrid w:val="0"/>
                <w:vanish/>
              </w:rPr>
              <w:t>Jbaden1</w:t>
            </w:r>
          </w:p>
        </w:tc>
      </w:tr>
      <w:tr w:rsidR="009649F4" w:rsidRPr="00764EF4" w14:paraId="35908E2B" w14:textId="77777777" w:rsidTr="00EB7D77">
        <w:tblPrEx>
          <w:tblLook w:val="04A0" w:firstRow="1" w:lastRow="0" w:firstColumn="1" w:lastColumn="0" w:noHBand="0" w:noVBand="1"/>
        </w:tblPrEx>
        <w:trPr>
          <w:hidden/>
        </w:trPr>
        <w:tc>
          <w:tcPr>
            <w:tcW w:w="1135" w:type="dxa"/>
          </w:tcPr>
          <w:p w14:paraId="3CA73C53" w14:textId="77777777" w:rsidR="009649F4" w:rsidRPr="00764EF4" w:rsidRDefault="009649F4" w:rsidP="00EB7D77">
            <w:pPr>
              <w:jc w:val="center"/>
              <w:rPr>
                <w:snapToGrid w:val="0"/>
                <w:vanish/>
              </w:rPr>
            </w:pPr>
            <w:r w:rsidRPr="00764EF4">
              <w:rPr>
                <w:snapToGrid w:val="0"/>
                <w:vanish/>
              </w:rPr>
              <w:t>1</w:t>
            </w:r>
          </w:p>
        </w:tc>
        <w:tc>
          <w:tcPr>
            <w:tcW w:w="850" w:type="dxa"/>
          </w:tcPr>
          <w:p w14:paraId="76C2038E" w14:textId="77777777" w:rsidR="009649F4" w:rsidRPr="00764EF4" w:rsidRDefault="009649F4" w:rsidP="00EB7D77">
            <w:pPr>
              <w:jc w:val="center"/>
              <w:rPr>
                <w:snapToGrid w:val="0"/>
                <w:vanish/>
              </w:rPr>
            </w:pPr>
            <w:r w:rsidRPr="00764EF4">
              <w:rPr>
                <w:snapToGrid w:val="0"/>
                <w:vanish/>
              </w:rPr>
              <w:t>3</w:t>
            </w:r>
          </w:p>
        </w:tc>
        <w:tc>
          <w:tcPr>
            <w:tcW w:w="993" w:type="dxa"/>
          </w:tcPr>
          <w:p w14:paraId="0C0F62C3" w14:textId="77777777" w:rsidR="009649F4" w:rsidRPr="00764EF4" w:rsidRDefault="009649F4" w:rsidP="00EB7D77">
            <w:pPr>
              <w:jc w:val="center"/>
              <w:rPr>
                <w:snapToGrid w:val="0"/>
                <w:vanish/>
              </w:rPr>
            </w:pPr>
            <w:r w:rsidRPr="00764EF4">
              <w:rPr>
                <w:snapToGrid w:val="0"/>
                <w:vanish/>
              </w:rPr>
              <w:t>2016-03-22</w:t>
            </w:r>
          </w:p>
        </w:tc>
        <w:tc>
          <w:tcPr>
            <w:tcW w:w="5669" w:type="dxa"/>
          </w:tcPr>
          <w:p w14:paraId="454C9633"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Footer formating corrected (Issue 19)</w:t>
            </w:r>
          </w:p>
          <w:p w14:paraId="262B07A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“Constraints” chapter renamed to “Input Requirements” (Issue 20)</w:t>
            </w:r>
          </w:p>
        </w:tc>
        <w:tc>
          <w:tcPr>
            <w:tcW w:w="1588" w:type="dxa"/>
          </w:tcPr>
          <w:p w14:paraId="5BD2804A" w14:textId="77777777" w:rsidR="009649F4" w:rsidRPr="00764EF4" w:rsidRDefault="009649F4" w:rsidP="00EB7D77">
            <w:pPr>
              <w:rPr>
                <w:snapToGrid w:val="0"/>
                <w:vanish/>
              </w:rPr>
            </w:pPr>
            <w:r w:rsidRPr="00764EF4">
              <w:rPr>
                <w:snapToGrid w:val="0"/>
                <w:vanish/>
              </w:rPr>
              <w:t>Jbaden1</w:t>
            </w:r>
          </w:p>
        </w:tc>
      </w:tr>
      <w:tr w:rsidR="009649F4" w:rsidRPr="00764EF4" w14:paraId="317C5717" w14:textId="77777777" w:rsidTr="00EB7D77">
        <w:tblPrEx>
          <w:tblLook w:val="04A0" w:firstRow="1" w:lastRow="0" w:firstColumn="1" w:lastColumn="0" w:noHBand="0" w:noVBand="1"/>
        </w:tblPrEx>
        <w:trPr>
          <w:hidden/>
        </w:trPr>
        <w:tc>
          <w:tcPr>
            <w:tcW w:w="1135" w:type="dxa"/>
          </w:tcPr>
          <w:p w14:paraId="05AAE80F" w14:textId="77777777" w:rsidR="009649F4" w:rsidRPr="00764EF4" w:rsidRDefault="009649F4" w:rsidP="00EB7D77">
            <w:pPr>
              <w:jc w:val="center"/>
              <w:rPr>
                <w:snapToGrid w:val="0"/>
                <w:vanish/>
              </w:rPr>
            </w:pPr>
            <w:r w:rsidRPr="00764EF4">
              <w:rPr>
                <w:snapToGrid w:val="0"/>
                <w:vanish/>
              </w:rPr>
              <w:t>1</w:t>
            </w:r>
          </w:p>
        </w:tc>
        <w:tc>
          <w:tcPr>
            <w:tcW w:w="850" w:type="dxa"/>
          </w:tcPr>
          <w:p w14:paraId="08953229" w14:textId="77777777" w:rsidR="009649F4" w:rsidRPr="00764EF4" w:rsidRDefault="009649F4" w:rsidP="00EB7D77">
            <w:pPr>
              <w:jc w:val="center"/>
              <w:rPr>
                <w:snapToGrid w:val="0"/>
                <w:vanish/>
              </w:rPr>
            </w:pPr>
            <w:r w:rsidRPr="00764EF4">
              <w:rPr>
                <w:snapToGrid w:val="0"/>
                <w:vanish/>
              </w:rPr>
              <w:t>4</w:t>
            </w:r>
          </w:p>
        </w:tc>
        <w:tc>
          <w:tcPr>
            <w:tcW w:w="993" w:type="dxa"/>
          </w:tcPr>
          <w:p w14:paraId="5EB216E6" w14:textId="77777777" w:rsidR="009649F4" w:rsidRPr="00764EF4" w:rsidRDefault="009649F4" w:rsidP="00EB7D77">
            <w:pPr>
              <w:jc w:val="center"/>
              <w:rPr>
                <w:snapToGrid w:val="0"/>
                <w:vanish/>
              </w:rPr>
            </w:pPr>
            <w:r w:rsidRPr="00764EF4">
              <w:rPr>
                <w:snapToGrid w:val="0"/>
                <w:vanish/>
              </w:rPr>
              <w:t>2016-04-20</w:t>
            </w:r>
          </w:p>
        </w:tc>
        <w:tc>
          <w:tcPr>
            <w:tcW w:w="5669" w:type="dxa"/>
          </w:tcPr>
          <w:p w14:paraId="712564B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Broken Wiki links repaired</w:t>
            </w:r>
          </w:p>
        </w:tc>
        <w:tc>
          <w:tcPr>
            <w:tcW w:w="1588" w:type="dxa"/>
          </w:tcPr>
          <w:p w14:paraId="4296E281" w14:textId="77777777" w:rsidR="009649F4" w:rsidRPr="00764EF4" w:rsidRDefault="009649F4" w:rsidP="00EB7D77">
            <w:pPr>
              <w:rPr>
                <w:snapToGrid w:val="0"/>
                <w:vanish/>
              </w:rPr>
            </w:pPr>
            <w:r w:rsidRPr="00764EF4">
              <w:rPr>
                <w:snapToGrid w:val="0"/>
                <w:vanish/>
              </w:rPr>
              <w:t>Jbaden1</w:t>
            </w:r>
          </w:p>
        </w:tc>
      </w:tr>
      <w:tr w:rsidR="009649F4" w:rsidRPr="00764EF4" w14:paraId="428E1B4F" w14:textId="77777777" w:rsidTr="00EB7D77">
        <w:tblPrEx>
          <w:tblLook w:val="04A0" w:firstRow="1" w:lastRow="0" w:firstColumn="1" w:lastColumn="0" w:noHBand="0" w:noVBand="1"/>
        </w:tblPrEx>
        <w:trPr>
          <w:hidden/>
        </w:trPr>
        <w:tc>
          <w:tcPr>
            <w:tcW w:w="1135" w:type="dxa"/>
          </w:tcPr>
          <w:p w14:paraId="0A25DA3C" w14:textId="77777777" w:rsidR="009649F4" w:rsidRPr="00764EF4" w:rsidRDefault="009649F4" w:rsidP="00EB7D77">
            <w:pPr>
              <w:jc w:val="center"/>
              <w:rPr>
                <w:snapToGrid w:val="0"/>
                <w:vanish/>
              </w:rPr>
            </w:pPr>
            <w:r w:rsidRPr="00764EF4">
              <w:rPr>
                <w:snapToGrid w:val="0"/>
                <w:vanish/>
              </w:rPr>
              <w:t>2</w:t>
            </w:r>
          </w:p>
        </w:tc>
        <w:tc>
          <w:tcPr>
            <w:tcW w:w="850" w:type="dxa"/>
          </w:tcPr>
          <w:p w14:paraId="6931F135" w14:textId="77777777" w:rsidR="009649F4" w:rsidRPr="00764EF4" w:rsidRDefault="009649F4" w:rsidP="00EB7D77">
            <w:pPr>
              <w:jc w:val="center"/>
              <w:rPr>
                <w:snapToGrid w:val="0"/>
                <w:vanish/>
              </w:rPr>
            </w:pPr>
            <w:r w:rsidRPr="00764EF4">
              <w:rPr>
                <w:snapToGrid w:val="0"/>
                <w:vanish/>
              </w:rPr>
              <w:t>0</w:t>
            </w:r>
          </w:p>
        </w:tc>
        <w:tc>
          <w:tcPr>
            <w:tcW w:w="993" w:type="dxa"/>
          </w:tcPr>
          <w:p w14:paraId="3BFF6E0C" w14:textId="77777777" w:rsidR="009649F4" w:rsidRPr="00764EF4" w:rsidRDefault="009649F4" w:rsidP="00EB7D77">
            <w:pPr>
              <w:jc w:val="center"/>
              <w:rPr>
                <w:snapToGrid w:val="0"/>
                <w:vanish/>
              </w:rPr>
            </w:pPr>
            <w:r w:rsidRPr="00764EF4">
              <w:rPr>
                <w:snapToGrid w:val="0"/>
                <w:vanish/>
              </w:rPr>
              <w:t>2016-06-10</w:t>
            </w:r>
          </w:p>
        </w:tc>
        <w:tc>
          <w:tcPr>
            <w:tcW w:w="5669" w:type="dxa"/>
          </w:tcPr>
          <w:p w14:paraId="512D9C7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Document metadata adapted. Prepared for new macros</w:t>
            </w:r>
          </w:p>
          <w:p w14:paraId="5DD9A1AE"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DTC table removed</w:t>
            </w:r>
          </w:p>
          <w:p w14:paraId="011C7F7C"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function added as a chapter (details still to be refined)</w:t>
            </w:r>
          </w:p>
          <w:p w14:paraId="3D53616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Signal / Parameter IDs column deleted interface tables</w:t>
            </w:r>
          </w:p>
        </w:tc>
        <w:tc>
          <w:tcPr>
            <w:tcW w:w="1588" w:type="dxa"/>
          </w:tcPr>
          <w:p w14:paraId="42CCB6D0" w14:textId="77777777" w:rsidR="009649F4" w:rsidRPr="00764EF4" w:rsidRDefault="009649F4" w:rsidP="00EB7D77">
            <w:pPr>
              <w:rPr>
                <w:snapToGrid w:val="0"/>
                <w:vanish/>
              </w:rPr>
            </w:pPr>
            <w:r w:rsidRPr="00764EF4">
              <w:rPr>
                <w:snapToGrid w:val="0"/>
                <w:vanish/>
              </w:rPr>
              <w:t>Jbaden1</w:t>
            </w:r>
          </w:p>
        </w:tc>
      </w:tr>
      <w:tr w:rsidR="009649F4" w:rsidRPr="00764EF4" w14:paraId="3109086C" w14:textId="77777777" w:rsidTr="00EB7D77">
        <w:tblPrEx>
          <w:tblLook w:val="04A0" w:firstRow="1" w:lastRow="0" w:firstColumn="1" w:lastColumn="0" w:noHBand="0" w:noVBand="1"/>
        </w:tblPrEx>
        <w:trPr>
          <w:hidden/>
        </w:trPr>
        <w:tc>
          <w:tcPr>
            <w:tcW w:w="1135" w:type="dxa"/>
          </w:tcPr>
          <w:p w14:paraId="60BA860E" w14:textId="77777777" w:rsidR="009649F4" w:rsidRPr="00764EF4" w:rsidRDefault="009649F4" w:rsidP="00EB7D77">
            <w:pPr>
              <w:jc w:val="center"/>
              <w:rPr>
                <w:snapToGrid w:val="0"/>
                <w:vanish/>
              </w:rPr>
            </w:pPr>
            <w:r w:rsidRPr="00764EF4">
              <w:rPr>
                <w:snapToGrid w:val="0"/>
                <w:vanish/>
              </w:rPr>
              <w:t>2</w:t>
            </w:r>
          </w:p>
        </w:tc>
        <w:tc>
          <w:tcPr>
            <w:tcW w:w="850" w:type="dxa"/>
          </w:tcPr>
          <w:p w14:paraId="6EB5B78D" w14:textId="77777777" w:rsidR="009649F4" w:rsidRPr="00764EF4" w:rsidRDefault="009649F4" w:rsidP="00EB7D77">
            <w:pPr>
              <w:jc w:val="center"/>
              <w:rPr>
                <w:snapToGrid w:val="0"/>
                <w:vanish/>
              </w:rPr>
            </w:pPr>
            <w:r w:rsidRPr="00764EF4">
              <w:rPr>
                <w:snapToGrid w:val="0"/>
                <w:vanish/>
              </w:rPr>
              <w:t>1</w:t>
            </w:r>
          </w:p>
        </w:tc>
        <w:tc>
          <w:tcPr>
            <w:tcW w:w="993" w:type="dxa"/>
          </w:tcPr>
          <w:p w14:paraId="4C4F8EB6" w14:textId="77777777" w:rsidR="009649F4" w:rsidRPr="00764EF4" w:rsidRDefault="009649F4" w:rsidP="00EB7D77">
            <w:pPr>
              <w:jc w:val="center"/>
              <w:rPr>
                <w:snapToGrid w:val="0"/>
                <w:vanish/>
              </w:rPr>
            </w:pPr>
            <w:r w:rsidRPr="00764EF4">
              <w:rPr>
                <w:snapToGrid w:val="0"/>
                <w:vanish/>
              </w:rPr>
              <w:t>2016-07-14</w:t>
            </w:r>
          </w:p>
        </w:tc>
        <w:tc>
          <w:tcPr>
            <w:tcW w:w="5669" w:type="dxa"/>
          </w:tcPr>
          <w:p w14:paraId="2322CAF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Converted to SysML diagrams</w:t>
            </w:r>
          </w:p>
          <w:p w14:paraId="08D0257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HMI section further elaborated</w:t>
            </w:r>
          </w:p>
          <w:p w14:paraId="343A1CA0"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Template version added to footer</w:t>
            </w:r>
          </w:p>
          <w:p w14:paraId="3468EA2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Dedicated Startup / Shutdown sections removed (only hints added)</w:t>
            </w:r>
          </w:p>
          <w:p w14:paraId="37EBFE09"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Data Dictionary reworked and Signal / Parameter IDs column re-introduced</w:t>
            </w:r>
          </w:p>
        </w:tc>
        <w:tc>
          <w:tcPr>
            <w:tcW w:w="1588" w:type="dxa"/>
          </w:tcPr>
          <w:p w14:paraId="737D829F" w14:textId="77777777" w:rsidR="009649F4" w:rsidRPr="00764EF4" w:rsidRDefault="009649F4" w:rsidP="00EB7D77">
            <w:pPr>
              <w:rPr>
                <w:snapToGrid w:val="0"/>
                <w:vanish/>
              </w:rPr>
            </w:pPr>
            <w:r w:rsidRPr="00764EF4">
              <w:rPr>
                <w:snapToGrid w:val="0"/>
                <w:vanish/>
              </w:rPr>
              <w:t>Jbaden1</w:t>
            </w:r>
          </w:p>
        </w:tc>
      </w:tr>
      <w:tr w:rsidR="009649F4" w:rsidRPr="00764EF4" w14:paraId="1ACD8C96" w14:textId="77777777" w:rsidTr="00EB7D77">
        <w:tblPrEx>
          <w:tblLook w:val="04A0" w:firstRow="1" w:lastRow="0" w:firstColumn="1" w:lastColumn="0" w:noHBand="0" w:noVBand="1"/>
        </w:tblPrEx>
        <w:trPr>
          <w:hidden/>
        </w:trPr>
        <w:tc>
          <w:tcPr>
            <w:tcW w:w="1135" w:type="dxa"/>
          </w:tcPr>
          <w:p w14:paraId="4294D80C" w14:textId="77777777" w:rsidR="009649F4" w:rsidRPr="00764EF4" w:rsidRDefault="009649F4" w:rsidP="00EB7D77">
            <w:pPr>
              <w:jc w:val="center"/>
              <w:rPr>
                <w:snapToGrid w:val="0"/>
                <w:vanish/>
              </w:rPr>
            </w:pPr>
            <w:r w:rsidRPr="00764EF4">
              <w:rPr>
                <w:snapToGrid w:val="0"/>
                <w:vanish/>
              </w:rPr>
              <w:t>2</w:t>
            </w:r>
          </w:p>
        </w:tc>
        <w:tc>
          <w:tcPr>
            <w:tcW w:w="850" w:type="dxa"/>
          </w:tcPr>
          <w:p w14:paraId="633122C4" w14:textId="77777777" w:rsidR="009649F4" w:rsidRPr="00764EF4" w:rsidRDefault="009649F4" w:rsidP="00EB7D77">
            <w:pPr>
              <w:jc w:val="center"/>
              <w:rPr>
                <w:snapToGrid w:val="0"/>
                <w:vanish/>
              </w:rPr>
            </w:pPr>
            <w:r w:rsidRPr="00764EF4">
              <w:rPr>
                <w:snapToGrid w:val="0"/>
                <w:vanish/>
              </w:rPr>
              <w:t>2</w:t>
            </w:r>
          </w:p>
        </w:tc>
        <w:tc>
          <w:tcPr>
            <w:tcW w:w="993" w:type="dxa"/>
          </w:tcPr>
          <w:p w14:paraId="6F0FB44F" w14:textId="77777777" w:rsidR="009649F4" w:rsidRPr="00764EF4" w:rsidRDefault="009649F4" w:rsidP="00EB7D77">
            <w:pPr>
              <w:jc w:val="center"/>
              <w:rPr>
                <w:snapToGrid w:val="0"/>
                <w:vanish/>
              </w:rPr>
            </w:pPr>
            <w:r w:rsidRPr="00764EF4">
              <w:rPr>
                <w:snapToGrid w:val="0"/>
                <w:vanish/>
              </w:rPr>
              <w:t>2016-12-07</w:t>
            </w:r>
          </w:p>
        </w:tc>
        <w:tc>
          <w:tcPr>
            <w:tcW w:w="5669" w:type="dxa"/>
          </w:tcPr>
          <w:p w14:paraId="4885253F"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Minor formatting changes</w:t>
            </w:r>
          </w:p>
        </w:tc>
        <w:tc>
          <w:tcPr>
            <w:tcW w:w="1588" w:type="dxa"/>
          </w:tcPr>
          <w:p w14:paraId="36F2C71E" w14:textId="77777777" w:rsidR="009649F4" w:rsidRPr="00764EF4" w:rsidRDefault="009649F4" w:rsidP="00EB7D77">
            <w:pPr>
              <w:rPr>
                <w:snapToGrid w:val="0"/>
                <w:vanish/>
              </w:rPr>
            </w:pPr>
            <w:r w:rsidRPr="00764EF4">
              <w:rPr>
                <w:snapToGrid w:val="0"/>
                <w:vanish/>
              </w:rPr>
              <w:t>Jbaden1</w:t>
            </w:r>
          </w:p>
        </w:tc>
      </w:tr>
      <w:tr w:rsidR="009649F4" w:rsidRPr="00764EF4" w14:paraId="6A5D0FDD" w14:textId="77777777" w:rsidTr="00EB7D77">
        <w:tblPrEx>
          <w:tblLook w:val="04A0" w:firstRow="1" w:lastRow="0" w:firstColumn="1" w:lastColumn="0" w:noHBand="0" w:noVBand="1"/>
        </w:tblPrEx>
        <w:trPr>
          <w:hidden/>
        </w:trPr>
        <w:tc>
          <w:tcPr>
            <w:tcW w:w="1135" w:type="dxa"/>
          </w:tcPr>
          <w:p w14:paraId="5A97234B" w14:textId="77777777" w:rsidR="009649F4" w:rsidRPr="00764EF4" w:rsidRDefault="009649F4" w:rsidP="00EB7D77">
            <w:pPr>
              <w:jc w:val="center"/>
              <w:rPr>
                <w:snapToGrid w:val="0"/>
                <w:vanish/>
              </w:rPr>
            </w:pPr>
            <w:r w:rsidRPr="00764EF4">
              <w:rPr>
                <w:snapToGrid w:val="0"/>
                <w:vanish/>
              </w:rPr>
              <w:t>3</w:t>
            </w:r>
          </w:p>
        </w:tc>
        <w:tc>
          <w:tcPr>
            <w:tcW w:w="850" w:type="dxa"/>
          </w:tcPr>
          <w:p w14:paraId="7331D50D" w14:textId="77777777" w:rsidR="009649F4" w:rsidRPr="00764EF4" w:rsidRDefault="009649F4" w:rsidP="00EB7D77">
            <w:pPr>
              <w:jc w:val="center"/>
              <w:rPr>
                <w:snapToGrid w:val="0"/>
                <w:vanish/>
              </w:rPr>
            </w:pPr>
          </w:p>
        </w:tc>
        <w:tc>
          <w:tcPr>
            <w:tcW w:w="993" w:type="dxa"/>
            <w:vMerge w:val="restart"/>
          </w:tcPr>
          <w:p w14:paraId="59C747A3" w14:textId="77777777" w:rsidR="009649F4" w:rsidRPr="00764EF4" w:rsidRDefault="009649F4" w:rsidP="00EB7D77">
            <w:pPr>
              <w:jc w:val="center"/>
              <w:rPr>
                <w:snapToGrid w:val="0"/>
                <w:vanish/>
              </w:rPr>
            </w:pPr>
          </w:p>
        </w:tc>
        <w:tc>
          <w:tcPr>
            <w:tcW w:w="5669" w:type="dxa"/>
            <w:vMerge w:val="restart"/>
          </w:tcPr>
          <w:p w14:paraId="4D14120E" w14:textId="77777777" w:rsidR="009649F4" w:rsidRPr="00764EF4" w:rsidRDefault="009649F4" w:rsidP="00EB7D77">
            <w:pPr>
              <w:pStyle w:val="Header"/>
              <w:rPr>
                <w:rFonts w:cs="Arial"/>
                <w:snapToGrid w:val="0"/>
                <w:vanish/>
              </w:rPr>
            </w:pPr>
            <w:r w:rsidRPr="00764EF4">
              <w:rPr>
                <w:rFonts w:cs="Arial"/>
                <w:snapToGrid w:val="0"/>
                <w:vanish/>
              </w:rPr>
              <w:t>Skipped to synchronize with Specification_Macros.dotm</w:t>
            </w:r>
          </w:p>
        </w:tc>
        <w:tc>
          <w:tcPr>
            <w:tcW w:w="1588" w:type="dxa"/>
            <w:vMerge w:val="restart"/>
          </w:tcPr>
          <w:p w14:paraId="160574C3" w14:textId="77777777" w:rsidR="009649F4" w:rsidRPr="00764EF4" w:rsidRDefault="009649F4" w:rsidP="00EB7D77">
            <w:pPr>
              <w:rPr>
                <w:snapToGrid w:val="0"/>
                <w:vanish/>
              </w:rPr>
            </w:pPr>
          </w:p>
        </w:tc>
      </w:tr>
      <w:tr w:rsidR="009649F4" w:rsidRPr="00764EF4" w14:paraId="4FC3EF3A" w14:textId="77777777" w:rsidTr="00EB7D77">
        <w:tblPrEx>
          <w:tblLook w:val="04A0" w:firstRow="1" w:lastRow="0" w:firstColumn="1" w:lastColumn="0" w:noHBand="0" w:noVBand="1"/>
        </w:tblPrEx>
        <w:trPr>
          <w:hidden/>
        </w:trPr>
        <w:tc>
          <w:tcPr>
            <w:tcW w:w="1135" w:type="dxa"/>
          </w:tcPr>
          <w:p w14:paraId="0F3685E0" w14:textId="77777777" w:rsidR="009649F4" w:rsidRPr="00764EF4" w:rsidRDefault="009649F4" w:rsidP="00EB7D77">
            <w:pPr>
              <w:jc w:val="center"/>
              <w:rPr>
                <w:snapToGrid w:val="0"/>
                <w:vanish/>
              </w:rPr>
            </w:pPr>
            <w:r w:rsidRPr="00764EF4">
              <w:rPr>
                <w:snapToGrid w:val="0"/>
                <w:vanish/>
              </w:rPr>
              <w:t>4</w:t>
            </w:r>
          </w:p>
        </w:tc>
        <w:tc>
          <w:tcPr>
            <w:tcW w:w="850" w:type="dxa"/>
          </w:tcPr>
          <w:p w14:paraId="39BAAE21" w14:textId="77777777" w:rsidR="009649F4" w:rsidRPr="00764EF4" w:rsidRDefault="009649F4" w:rsidP="00EB7D77">
            <w:pPr>
              <w:jc w:val="center"/>
              <w:rPr>
                <w:snapToGrid w:val="0"/>
                <w:vanish/>
              </w:rPr>
            </w:pPr>
          </w:p>
        </w:tc>
        <w:tc>
          <w:tcPr>
            <w:tcW w:w="993" w:type="dxa"/>
            <w:vMerge/>
          </w:tcPr>
          <w:p w14:paraId="49B6F3F7" w14:textId="77777777" w:rsidR="009649F4" w:rsidRPr="00764EF4" w:rsidRDefault="009649F4" w:rsidP="00EB7D77">
            <w:pPr>
              <w:jc w:val="center"/>
              <w:rPr>
                <w:snapToGrid w:val="0"/>
                <w:vanish/>
              </w:rPr>
            </w:pPr>
          </w:p>
        </w:tc>
        <w:tc>
          <w:tcPr>
            <w:tcW w:w="5669" w:type="dxa"/>
            <w:vMerge/>
          </w:tcPr>
          <w:p w14:paraId="0ABA2B9E" w14:textId="77777777" w:rsidR="009649F4" w:rsidRPr="00764EF4" w:rsidRDefault="009649F4" w:rsidP="009649F4">
            <w:pPr>
              <w:pStyle w:val="Header"/>
              <w:numPr>
                <w:ilvl w:val="0"/>
                <w:numId w:val="10"/>
              </w:numPr>
              <w:rPr>
                <w:rFonts w:cs="Arial"/>
                <w:snapToGrid w:val="0"/>
                <w:vanish/>
              </w:rPr>
            </w:pPr>
          </w:p>
        </w:tc>
        <w:tc>
          <w:tcPr>
            <w:tcW w:w="1588" w:type="dxa"/>
            <w:vMerge/>
          </w:tcPr>
          <w:p w14:paraId="2327FA8E" w14:textId="77777777" w:rsidR="009649F4" w:rsidRPr="00764EF4" w:rsidRDefault="009649F4" w:rsidP="00EB7D77">
            <w:pPr>
              <w:rPr>
                <w:snapToGrid w:val="0"/>
                <w:vanish/>
              </w:rPr>
            </w:pPr>
          </w:p>
        </w:tc>
      </w:tr>
      <w:tr w:rsidR="009649F4" w:rsidRPr="00764EF4" w14:paraId="43994275" w14:textId="77777777" w:rsidTr="00EB7D77">
        <w:tblPrEx>
          <w:tblLook w:val="04A0" w:firstRow="1" w:lastRow="0" w:firstColumn="1" w:lastColumn="0" w:noHBand="0" w:noVBand="1"/>
        </w:tblPrEx>
        <w:trPr>
          <w:hidden/>
        </w:trPr>
        <w:tc>
          <w:tcPr>
            <w:tcW w:w="1135" w:type="dxa"/>
          </w:tcPr>
          <w:p w14:paraId="2ABD7583" w14:textId="77777777" w:rsidR="009649F4" w:rsidRPr="00764EF4" w:rsidRDefault="009649F4" w:rsidP="00EB7D77">
            <w:pPr>
              <w:jc w:val="center"/>
              <w:rPr>
                <w:snapToGrid w:val="0"/>
                <w:vanish/>
              </w:rPr>
            </w:pPr>
            <w:r w:rsidRPr="00764EF4">
              <w:rPr>
                <w:snapToGrid w:val="0"/>
                <w:vanish/>
              </w:rPr>
              <w:t>5</w:t>
            </w:r>
          </w:p>
        </w:tc>
        <w:tc>
          <w:tcPr>
            <w:tcW w:w="850" w:type="dxa"/>
          </w:tcPr>
          <w:p w14:paraId="4151FC94" w14:textId="77777777" w:rsidR="009649F4" w:rsidRPr="00764EF4" w:rsidRDefault="009649F4" w:rsidP="00EB7D77">
            <w:pPr>
              <w:jc w:val="center"/>
              <w:rPr>
                <w:snapToGrid w:val="0"/>
                <w:vanish/>
              </w:rPr>
            </w:pPr>
            <w:r w:rsidRPr="00764EF4">
              <w:rPr>
                <w:snapToGrid w:val="0"/>
                <w:vanish/>
              </w:rPr>
              <w:t>0</w:t>
            </w:r>
          </w:p>
        </w:tc>
        <w:tc>
          <w:tcPr>
            <w:tcW w:w="993" w:type="dxa"/>
          </w:tcPr>
          <w:p w14:paraId="01539961" w14:textId="77777777" w:rsidR="009649F4" w:rsidRPr="00764EF4" w:rsidRDefault="009649F4" w:rsidP="00EB7D77">
            <w:pPr>
              <w:jc w:val="center"/>
              <w:rPr>
                <w:snapToGrid w:val="0"/>
                <w:vanish/>
              </w:rPr>
            </w:pPr>
            <w:r w:rsidRPr="00764EF4">
              <w:rPr>
                <w:snapToGrid w:val="0"/>
                <w:vanish/>
              </w:rPr>
              <w:t>2017-01-13</w:t>
            </w:r>
          </w:p>
        </w:tc>
        <w:tc>
          <w:tcPr>
            <w:tcW w:w="5669" w:type="dxa"/>
          </w:tcPr>
          <w:p w14:paraId="7F2FC905"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Meta data updated for specification macros, version 3.1</w:t>
            </w:r>
          </w:p>
          <w:p w14:paraId="673FBA2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SW Unit chapter removed for the time being</w:t>
            </w:r>
          </w:p>
          <w:p w14:paraId="12D560C8" w14:textId="77777777" w:rsidR="009649F4" w:rsidRPr="00764EF4" w:rsidRDefault="009649F4" w:rsidP="009649F4">
            <w:pPr>
              <w:pStyle w:val="Header"/>
              <w:numPr>
                <w:ilvl w:val="0"/>
                <w:numId w:val="10"/>
              </w:numPr>
              <w:rPr>
                <w:rFonts w:cs="Arial"/>
                <w:snapToGrid w:val="0"/>
                <w:vanish/>
              </w:rPr>
            </w:pPr>
            <w:r w:rsidRPr="00764EF4">
              <w:rPr>
                <w:rFonts w:cs="Arial"/>
                <w:snapToGrid w:val="0"/>
                <w:vanish/>
              </w:rPr>
              <w:t>Green boxes added for user hints</w:t>
            </w:r>
          </w:p>
        </w:tc>
        <w:tc>
          <w:tcPr>
            <w:tcW w:w="1588" w:type="dxa"/>
          </w:tcPr>
          <w:p w14:paraId="1EEEA0BD" w14:textId="77777777" w:rsidR="009649F4" w:rsidRPr="00764EF4" w:rsidRDefault="009649F4" w:rsidP="00EB7D77">
            <w:pPr>
              <w:rPr>
                <w:snapToGrid w:val="0"/>
                <w:vanish/>
              </w:rPr>
            </w:pPr>
            <w:r w:rsidRPr="00764EF4">
              <w:rPr>
                <w:snapToGrid w:val="0"/>
                <w:vanish/>
              </w:rPr>
              <w:t>Jbaden1</w:t>
            </w:r>
          </w:p>
        </w:tc>
      </w:tr>
      <w:tr w:rsidR="009649F4" w:rsidRPr="00764EF4" w14:paraId="3083109E" w14:textId="77777777" w:rsidTr="00EB7D77">
        <w:tblPrEx>
          <w:tblLook w:val="04A0" w:firstRow="1" w:lastRow="0" w:firstColumn="1" w:lastColumn="0" w:noHBand="0" w:noVBand="1"/>
        </w:tblPrEx>
        <w:trPr>
          <w:hidden/>
        </w:trPr>
        <w:tc>
          <w:tcPr>
            <w:tcW w:w="1135" w:type="dxa"/>
          </w:tcPr>
          <w:p w14:paraId="69976D80" w14:textId="77777777" w:rsidR="009649F4" w:rsidRPr="00764EF4" w:rsidRDefault="009649F4" w:rsidP="00EB7D77">
            <w:pPr>
              <w:jc w:val="center"/>
              <w:rPr>
                <w:snapToGrid w:val="0"/>
                <w:vanish/>
              </w:rPr>
            </w:pPr>
            <w:r w:rsidRPr="00764EF4">
              <w:rPr>
                <w:snapToGrid w:val="0"/>
                <w:vanish/>
              </w:rPr>
              <w:t>5</w:t>
            </w:r>
          </w:p>
        </w:tc>
        <w:tc>
          <w:tcPr>
            <w:tcW w:w="850" w:type="dxa"/>
          </w:tcPr>
          <w:p w14:paraId="7150B006" w14:textId="77777777" w:rsidR="009649F4" w:rsidRPr="00764EF4" w:rsidRDefault="009649F4" w:rsidP="00EB7D77">
            <w:pPr>
              <w:jc w:val="center"/>
              <w:rPr>
                <w:snapToGrid w:val="0"/>
                <w:vanish/>
              </w:rPr>
            </w:pPr>
            <w:r w:rsidRPr="00764EF4">
              <w:rPr>
                <w:snapToGrid w:val="0"/>
                <w:vanish/>
              </w:rPr>
              <w:t>1</w:t>
            </w:r>
          </w:p>
        </w:tc>
        <w:tc>
          <w:tcPr>
            <w:tcW w:w="993" w:type="dxa"/>
          </w:tcPr>
          <w:p w14:paraId="3F7DBEEE" w14:textId="77777777" w:rsidR="009649F4" w:rsidRPr="00764EF4" w:rsidRDefault="009649F4" w:rsidP="00EB7D77">
            <w:pPr>
              <w:jc w:val="center"/>
              <w:rPr>
                <w:snapToGrid w:val="0"/>
                <w:vanish/>
              </w:rPr>
            </w:pPr>
            <w:r w:rsidRPr="00764EF4">
              <w:rPr>
                <w:snapToGrid w:val="0"/>
                <w:vanish/>
              </w:rPr>
              <w:t>2017-01-18</w:t>
            </w:r>
          </w:p>
        </w:tc>
        <w:tc>
          <w:tcPr>
            <w:tcW w:w="5669" w:type="dxa"/>
          </w:tcPr>
          <w:p w14:paraId="561287E7"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Some additional hints.</w:t>
            </w:r>
          </w:p>
          <w:p w14:paraId="1FF481C9"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Hyperlinks highlighted in hints</w:t>
            </w:r>
          </w:p>
        </w:tc>
        <w:tc>
          <w:tcPr>
            <w:tcW w:w="1588" w:type="dxa"/>
          </w:tcPr>
          <w:p w14:paraId="0223BFD5" w14:textId="77777777" w:rsidR="009649F4" w:rsidRPr="00764EF4" w:rsidRDefault="009649F4" w:rsidP="00EB7D77">
            <w:pPr>
              <w:rPr>
                <w:snapToGrid w:val="0"/>
                <w:vanish/>
              </w:rPr>
            </w:pPr>
            <w:r w:rsidRPr="00764EF4">
              <w:rPr>
                <w:snapToGrid w:val="0"/>
                <w:vanish/>
              </w:rPr>
              <w:t>Jbaden1</w:t>
            </w:r>
          </w:p>
        </w:tc>
      </w:tr>
      <w:tr w:rsidR="009649F4" w:rsidRPr="00764EF4" w14:paraId="46BD8143" w14:textId="77777777" w:rsidTr="00EB7D77">
        <w:tblPrEx>
          <w:tblLook w:val="04A0" w:firstRow="1" w:lastRow="0" w:firstColumn="1" w:lastColumn="0" w:noHBand="0" w:noVBand="1"/>
        </w:tblPrEx>
        <w:trPr>
          <w:hidden/>
        </w:trPr>
        <w:tc>
          <w:tcPr>
            <w:tcW w:w="1135" w:type="dxa"/>
          </w:tcPr>
          <w:p w14:paraId="2F2146C2" w14:textId="77777777" w:rsidR="009649F4" w:rsidRPr="00764EF4" w:rsidRDefault="009649F4" w:rsidP="00EB7D77">
            <w:pPr>
              <w:jc w:val="center"/>
              <w:rPr>
                <w:snapToGrid w:val="0"/>
                <w:vanish/>
              </w:rPr>
            </w:pPr>
            <w:r w:rsidRPr="00764EF4">
              <w:rPr>
                <w:snapToGrid w:val="0"/>
                <w:vanish/>
              </w:rPr>
              <w:t>6</w:t>
            </w:r>
          </w:p>
        </w:tc>
        <w:tc>
          <w:tcPr>
            <w:tcW w:w="850" w:type="dxa"/>
          </w:tcPr>
          <w:p w14:paraId="2AA4444A" w14:textId="77777777" w:rsidR="009649F4" w:rsidRPr="00764EF4" w:rsidRDefault="009649F4" w:rsidP="00EB7D77">
            <w:pPr>
              <w:jc w:val="center"/>
              <w:rPr>
                <w:snapToGrid w:val="0"/>
                <w:vanish/>
              </w:rPr>
            </w:pPr>
            <w:r w:rsidRPr="00764EF4">
              <w:rPr>
                <w:snapToGrid w:val="0"/>
                <w:vanish/>
              </w:rPr>
              <w:t>0</w:t>
            </w:r>
          </w:p>
        </w:tc>
        <w:tc>
          <w:tcPr>
            <w:tcW w:w="993" w:type="dxa"/>
          </w:tcPr>
          <w:p w14:paraId="7ADC8D1E" w14:textId="77777777" w:rsidR="009649F4" w:rsidRPr="00764EF4" w:rsidRDefault="009649F4" w:rsidP="00EB7D77">
            <w:pPr>
              <w:jc w:val="center"/>
              <w:rPr>
                <w:snapToGrid w:val="0"/>
                <w:vanish/>
              </w:rPr>
            </w:pPr>
            <w:r w:rsidRPr="00764EF4">
              <w:rPr>
                <w:snapToGrid w:val="0"/>
                <w:vanish/>
              </w:rPr>
              <w:t>2017-04-28</w:t>
            </w:r>
          </w:p>
        </w:tc>
        <w:tc>
          <w:tcPr>
            <w:tcW w:w="5669" w:type="dxa"/>
          </w:tcPr>
          <w:p w14:paraId="7A1EA79D"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Editorial change. Hints added to chapter 4.1.4</w:t>
            </w:r>
          </w:p>
          <w:p w14:paraId="05112BA6"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Chapter “Traceability Matrix” removed</w:t>
            </w:r>
          </w:p>
        </w:tc>
        <w:tc>
          <w:tcPr>
            <w:tcW w:w="1588" w:type="dxa"/>
          </w:tcPr>
          <w:p w14:paraId="7EC42B49" w14:textId="77777777" w:rsidR="009649F4" w:rsidRPr="00764EF4" w:rsidRDefault="009649F4" w:rsidP="00EB7D77">
            <w:pPr>
              <w:rPr>
                <w:snapToGrid w:val="0"/>
                <w:vanish/>
              </w:rPr>
            </w:pPr>
            <w:r w:rsidRPr="00764EF4">
              <w:rPr>
                <w:snapToGrid w:val="0"/>
                <w:vanish/>
              </w:rPr>
              <w:t>Jbaden1</w:t>
            </w:r>
          </w:p>
        </w:tc>
      </w:tr>
      <w:tr w:rsidR="009649F4" w:rsidRPr="00764EF4" w14:paraId="03B9E087" w14:textId="77777777" w:rsidTr="00EB7D77">
        <w:tblPrEx>
          <w:tblLook w:val="04A0" w:firstRow="1" w:lastRow="0" w:firstColumn="1" w:lastColumn="0" w:noHBand="0" w:noVBand="1"/>
        </w:tblPrEx>
        <w:trPr>
          <w:hidden/>
        </w:trPr>
        <w:tc>
          <w:tcPr>
            <w:tcW w:w="1135" w:type="dxa"/>
          </w:tcPr>
          <w:p w14:paraId="6F14B6FC" w14:textId="77777777" w:rsidR="009649F4" w:rsidRPr="00764EF4" w:rsidRDefault="009649F4" w:rsidP="00EB7D77">
            <w:pPr>
              <w:jc w:val="center"/>
              <w:rPr>
                <w:snapToGrid w:val="0"/>
                <w:vanish/>
              </w:rPr>
            </w:pPr>
            <w:r w:rsidRPr="00764EF4">
              <w:rPr>
                <w:snapToGrid w:val="0"/>
                <w:vanish/>
              </w:rPr>
              <w:t>6</w:t>
            </w:r>
          </w:p>
        </w:tc>
        <w:tc>
          <w:tcPr>
            <w:tcW w:w="850" w:type="dxa"/>
          </w:tcPr>
          <w:p w14:paraId="08BCE4FA" w14:textId="77777777" w:rsidR="009649F4" w:rsidRPr="00764EF4" w:rsidRDefault="009649F4" w:rsidP="00EB7D77">
            <w:pPr>
              <w:jc w:val="center"/>
              <w:rPr>
                <w:snapToGrid w:val="0"/>
                <w:vanish/>
              </w:rPr>
            </w:pPr>
            <w:r w:rsidRPr="00764EF4">
              <w:rPr>
                <w:snapToGrid w:val="0"/>
                <w:vanish/>
              </w:rPr>
              <w:t>0</w:t>
            </w:r>
          </w:p>
        </w:tc>
        <w:tc>
          <w:tcPr>
            <w:tcW w:w="993" w:type="dxa"/>
          </w:tcPr>
          <w:p w14:paraId="51A8EF03" w14:textId="77777777" w:rsidR="009649F4" w:rsidRPr="00764EF4" w:rsidRDefault="009649F4" w:rsidP="00EB7D77">
            <w:pPr>
              <w:jc w:val="center"/>
              <w:rPr>
                <w:snapToGrid w:val="0"/>
                <w:vanish/>
              </w:rPr>
            </w:pPr>
            <w:r w:rsidRPr="00764EF4">
              <w:rPr>
                <w:snapToGrid w:val="0"/>
                <w:vanish/>
              </w:rPr>
              <w:t>2018-04-28</w:t>
            </w:r>
          </w:p>
        </w:tc>
        <w:tc>
          <w:tcPr>
            <w:tcW w:w="5669" w:type="dxa"/>
          </w:tcPr>
          <w:p w14:paraId="58E615AA"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CR69/63: New chapters added for Functional Safety (FTTI and Technical Safety Requirements)</w:t>
            </w:r>
          </w:p>
          <w:p w14:paraId="0DD9F0DB" w14:textId="77777777" w:rsidR="009649F4" w:rsidRPr="00764EF4" w:rsidRDefault="009649F4" w:rsidP="009649F4">
            <w:pPr>
              <w:pStyle w:val="Header"/>
              <w:numPr>
                <w:ilvl w:val="0"/>
                <w:numId w:val="8"/>
              </w:numPr>
              <w:ind w:left="458"/>
              <w:rPr>
                <w:rFonts w:cs="Arial"/>
                <w:snapToGrid w:val="0"/>
                <w:vanish/>
              </w:rPr>
            </w:pPr>
            <w:r w:rsidRPr="00764EF4">
              <w:rPr>
                <w:rFonts w:cs="Arial"/>
                <w:snapToGrid w:val="0"/>
                <w:vanish/>
              </w:rPr>
              <w:t>CR53: New coversheet + additional meta-data</w:t>
            </w:r>
          </w:p>
          <w:p w14:paraId="7CF9A9B7" w14:textId="77777777" w:rsidR="009649F4" w:rsidRPr="00764EF4" w:rsidRDefault="009649F4" w:rsidP="009649F4">
            <w:pPr>
              <w:pStyle w:val="Header"/>
              <w:numPr>
                <w:ilvl w:val="0"/>
                <w:numId w:val="8"/>
              </w:numPr>
              <w:ind w:left="456"/>
              <w:rPr>
                <w:rFonts w:cs="Arial"/>
                <w:snapToGrid w:val="0"/>
                <w:vanish/>
              </w:rPr>
            </w:pPr>
            <w:r w:rsidRPr="00764EF4">
              <w:rPr>
                <w:rFonts w:cs="Arial"/>
                <w:snapToGrid w:val="0"/>
                <w:vanish/>
              </w:rPr>
              <w:t>CR76: merge sections for configuration and for calibration parameters into one on Function Level</w:t>
            </w:r>
          </w:p>
        </w:tc>
        <w:tc>
          <w:tcPr>
            <w:tcW w:w="1588" w:type="dxa"/>
          </w:tcPr>
          <w:p w14:paraId="10F0DF79" w14:textId="77777777" w:rsidR="009649F4" w:rsidRPr="00764EF4" w:rsidRDefault="009649F4" w:rsidP="00EB7D77">
            <w:pPr>
              <w:rPr>
                <w:snapToGrid w:val="0"/>
                <w:vanish/>
              </w:rPr>
            </w:pPr>
            <w:r w:rsidRPr="00764EF4">
              <w:rPr>
                <w:snapToGrid w:val="0"/>
                <w:vanish/>
              </w:rPr>
              <w:t>Jbaden1</w:t>
            </w:r>
          </w:p>
        </w:tc>
      </w:tr>
      <w:tr w:rsidR="009649F4" w:rsidRPr="00764EF4" w14:paraId="5B3F6BC4" w14:textId="77777777" w:rsidTr="00EB7D77">
        <w:tblPrEx>
          <w:tblLook w:val="04A0" w:firstRow="1" w:lastRow="0" w:firstColumn="1" w:lastColumn="0" w:noHBand="0" w:noVBand="1"/>
        </w:tblPrEx>
        <w:trPr>
          <w:hidden/>
        </w:trPr>
        <w:tc>
          <w:tcPr>
            <w:tcW w:w="1135" w:type="dxa"/>
          </w:tcPr>
          <w:p w14:paraId="0CE75E08" w14:textId="77777777" w:rsidR="009649F4" w:rsidRPr="00764EF4" w:rsidRDefault="009649F4" w:rsidP="00EB7D77">
            <w:pPr>
              <w:jc w:val="center"/>
              <w:rPr>
                <w:snapToGrid w:val="0"/>
                <w:vanish/>
              </w:rPr>
            </w:pPr>
            <w:r w:rsidRPr="00764EF4">
              <w:rPr>
                <w:snapToGrid w:val="0"/>
                <w:vanish/>
              </w:rPr>
              <w:t>6</w:t>
            </w:r>
          </w:p>
        </w:tc>
        <w:tc>
          <w:tcPr>
            <w:tcW w:w="850" w:type="dxa"/>
          </w:tcPr>
          <w:p w14:paraId="230F1B38" w14:textId="77777777" w:rsidR="009649F4" w:rsidRPr="00764EF4" w:rsidRDefault="009649F4" w:rsidP="00EB7D77">
            <w:pPr>
              <w:jc w:val="center"/>
              <w:rPr>
                <w:snapToGrid w:val="0"/>
                <w:vanish/>
              </w:rPr>
            </w:pPr>
            <w:r w:rsidRPr="00764EF4">
              <w:rPr>
                <w:snapToGrid w:val="0"/>
                <w:vanish/>
              </w:rPr>
              <w:t>0</w:t>
            </w:r>
          </w:p>
        </w:tc>
        <w:tc>
          <w:tcPr>
            <w:tcW w:w="993" w:type="dxa"/>
          </w:tcPr>
          <w:p w14:paraId="159403AB" w14:textId="77777777" w:rsidR="009649F4" w:rsidRPr="00764EF4" w:rsidRDefault="009649F4" w:rsidP="00EB7D77">
            <w:pPr>
              <w:jc w:val="center"/>
              <w:rPr>
                <w:snapToGrid w:val="0"/>
                <w:vanish/>
              </w:rPr>
            </w:pPr>
            <w:r w:rsidRPr="00764EF4">
              <w:rPr>
                <w:snapToGrid w:val="0"/>
                <w:vanish/>
              </w:rPr>
              <w:t>2018-08-06</w:t>
            </w:r>
          </w:p>
        </w:tc>
        <w:tc>
          <w:tcPr>
            <w:tcW w:w="5669" w:type="dxa"/>
          </w:tcPr>
          <w:p w14:paraId="6A5D862B"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CR66: Fix version numbering in footer of Function Spec</w:t>
            </w:r>
          </w:p>
        </w:tc>
        <w:tc>
          <w:tcPr>
            <w:tcW w:w="1588" w:type="dxa"/>
          </w:tcPr>
          <w:p w14:paraId="20F111AA" w14:textId="77777777" w:rsidR="009649F4" w:rsidRPr="00764EF4" w:rsidRDefault="009649F4" w:rsidP="00EB7D77">
            <w:pPr>
              <w:rPr>
                <w:snapToGrid w:val="0"/>
                <w:vanish/>
              </w:rPr>
            </w:pPr>
            <w:r w:rsidRPr="00764EF4">
              <w:rPr>
                <w:snapToGrid w:val="0"/>
                <w:vanish/>
              </w:rPr>
              <w:t>Jbaden1</w:t>
            </w:r>
          </w:p>
        </w:tc>
      </w:tr>
      <w:tr w:rsidR="009649F4" w:rsidRPr="00764EF4" w14:paraId="40773C40" w14:textId="77777777" w:rsidTr="00EB7D77">
        <w:tblPrEx>
          <w:tblLook w:val="04A0" w:firstRow="1" w:lastRow="0" w:firstColumn="1" w:lastColumn="0" w:noHBand="0" w:noVBand="1"/>
        </w:tblPrEx>
        <w:trPr>
          <w:hidden/>
        </w:trPr>
        <w:tc>
          <w:tcPr>
            <w:tcW w:w="1135" w:type="dxa"/>
          </w:tcPr>
          <w:p w14:paraId="2B162335" w14:textId="77777777" w:rsidR="009649F4" w:rsidRPr="00764EF4" w:rsidRDefault="009649F4" w:rsidP="00EB7D77">
            <w:pPr>
              <w:jc w:val="center"/>
              <w:rPr>
                <w:snapToGrid w:val="0"/>
                <w:vanish/>
              </w:rPr>
            </w:pPr>
            <w:r w:rsidRPr="00764EF4">
              <w:rPr>
                <w:snapToGrid w:val="0"/>
                <w:vanish/>
              </w:rPr>
              <w:t>6</w:t>
            </w:r>
          </w:p>
        </w:tc>
        <w:tc>
          <w:tcPr>
            <w:tcW w:w="850" w:type="dxa"/>
          </w:tcPr>
          <w:p w14:paraId="0B517C67" w14:textId="77777777" w:rsidR="009649F4" w:rsidRPr="00764EF4" w:rsidRDefault="009649F4" w:rsidP="00EB7D77">
            <w:pPr>
              <w:jc w:val="center"/>
              <w:rPr>
                <w:snapToGrid w:val="0"/>
                <w:vanish/>
              </w:rPr>
            </w:pPr>
            <w:r w:rsidRPr="00764EF4">
              <w:rPr>
                <w:snapToGrid w:val="0"/>
                <w:vanish/>
              </w:rPr>
              <w:t>0</w:t>
            </w:r>
          </w:p>
        </w:tc>
        <w:tc>
          <w:tcPr>
            <w:tcW w:w="993" w:type="dxa"/>
          </w:tcPr>
          <w:p w14:paraId="501E2E38" w14:textId="77777777" w:rsidR="009649F4" w:rsidRPr="00764EF4" w:rsidRDefault="009649F4" w:rsidP="00EB7D77">
            <w:pPr>
              <w:jc w:val="center"/>
              <w:rPr>
                <w:snapToGrid w:val="0"/>
                <w:vanish/>
              </w:rPr>
            </w:pPr>
            <w:r w:rsidRPr="00764EF4">
              <w:rPr>
                <w:snapToGrid w:val="0"/>
                <w:vanish/>
              </w:rPr>
              <w:t>2018-09-28</w:t>
            </w:r>
          </w:p>
        </w:tc>
        <w:tc>
          <w:tcPr>
            <w:tcW w:w="5669" w:type="dxa"/>
          </w:tcPr>
          <w:p w14:paraId="30DFFA0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Broken links to RE Wiki repaired</w:t>
            </w:r>
          </w:p>
        </w:tc>
        <w:tc>
          <w:tcPr>
            <w:tcW w:w="1588" w:type="dxa"/>
          </w:tcPr>
          <w:p w14:paraId="1B87B6A9" w14:textId="77777777" w:rsidR="009649F4" w:rsidRPr="00764EF4" w:rsidRDefault="009649F4" w:rsidP="00EB7D77">
            <w:pPr>
              <w:rPr>
                <w:snapToGrid w:val="0"/>
                <w:vanish/>
              </w:rPr>
            </w:pPr>
            <w:r w:rsidRPr="00764EF4">
              <w:rPr>
                <w:snapToGrid w:val="0"/>
                <w:vanish/>
              </w:rPr>
              <w:t>Jbaden1</w:t>
            </w:r>
          </w:p>
        </w:tc>
      </w:tr>
      <w:tr w:rsidR="009649F4" w:rsidRPr="00764EF4" w14:paraId="09B1C4C9" w14:textId="77777777" w:rsidTr="00EB7D77">
        <w:tblPrEx>
          <w:tblLook w:val="04A0" w:firstRow="1" w:lastRow="0" w:firstColumn="1" w:lastColumn="0" w:noHBand="0" w:noVBand="1"/>
        </w:tblPrEx>
        <w:trPr>
          <w:hidden/>
        </w:trPr>
        <w:tc>
          <w:tcPr>
            <w:tcW w:w="1135" w:type="dxa"/>
          </w:tcPr>
          <w:p w14:paraId="394F2856" w14:textId="77777777" w:rsidR="009649F4" w:rsidRPr="00764EF4" w:rsidRDefault="009649F4" w:rsidP="00EB7D77">
            <w:pPr>
              <w:jc w:val="center"/>
              <w:rPr>
                <w:snapToGrid w:val="0"/>
                <w:vanish/>
              </w:rPr>
            </w:pPr>
            <w:r w:rsidRPr="00764EF4">
              <w:rPr>
                <w:snapToGrid w:val="0"/>
                <w:vanish/>
              </w:rPr>
              <w:t>6</w:t>
            </w:r>
          </w:p>
        </w:tc>
        <w:tc>
          <w:tcPr>
            <w:tcW w:w="850" w:type="dxa"/>
          </w:tcPr>
          <w:p w14:paraId="2CCB30DA" w14:textId="77777777" w:rsidR="009649F4" w:rsidRPr="00764EF4" w:rsidRDefault="009649F4" w:rsidP="00EB7D77">
            <w:pPr>
              <w:jc w:val="center"/>
              <w:rPr>
                <w:snapToGrid w:val="0"/>
                <w:vanish/>
              </w:rPr>
            </w:pPr>
            <w:r w:rsidRPr="00764EF4">
              <w:rPr>
                <w:snapToGrid w:val="0"/>
                <w:vanish/>
              </w:rPr>
              <w:t>0</w:t>
            </w:r>
          </w:p>
        </w:tc>
        <w:tc>
          <w:tcPr>
            <w:tcW w:w="993" w:type="dxa"/>
          </w:tcPr>
          <w:p w14:paraId="0A1DEB39" w14:textId="77777777" w:rsidR="009649F4" w:rsidRPr="00764EF4" w:rsidRDefault="009649F4" w:rsidP="00EB7D77">
            <w:pPr>
              <w:jc w:val="center"/>
              <w:rPr>
                <w:snapToGrid w:val="0"/>
                <w:vanish/>
              </w:rPr>
            </w:pPr>
            <w:r w:rsidRPr="00764EF4">
              <w:rPr>
                <w:snapToGrid w:val="0"/>
                <w:vanish/>
              </w:rPr>
              <w:t>2018-10-31</w:t>
            </w:r>
          </w:p>
        </w:tc>
        <w:tc>
          <w:tcPr>
            <w:tcW w:w="5669" w:type="dxa"/>
          </w:tcPr>
          <w:p w14:paraId="38D59CE2"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Minor corrections on cover sheet and in footer to be more GIS compliant and VSEM aligned</w:t>
            </w:r>
          </w:p>
          <w:p w14:paraId="75F06643"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“Overview” and “Description” exchanged in headings (following common sense)</w:t>
            </w:r>
          </w:p>
        </w:tc>
        <w:tc>
          <w:tcPr>
            <w:tcW w:w="1588" w:type="dxa"/>
          </w:tcPr>
          <w:p w14:paraId="22900237" w14:textId="77777777" w:rsidR="009649F4" w:rsidRPr="00764EF4" w:rsidRDefault="009649F4" w:rsidP="00EB7D77">
            <w:pPr>
              <w:rPr>
                <w:snapToGrid w:val="0"/>
                <w:vanish/>
              </w:rPr>
            </w:pPr>
            <w:r w:rsidRPr="00764EF4">
              <w:rPr>
                <w:snapToGrid w:val="0"/>
                <w:vanish/>
              </w:rPr>
              <w:t>Jbaden1</w:t>
            </w:r>
          </w:p>
        </w:tc>
      </w:tr>
      <w:tr w:rsidR="009649F4" w:rsidRPr="00764EF4" w14:paraId="007DB350" w14:textId="77777777" w:rsidTr="00EB7D77">
        <w:tblPrEx>
          <w:tblLook w:val="04A0" w:firstRow="1" w:lastRow="0" w:firstColumn="1" w:lastColumn="0" w:noHBand="0" w:noVBand="1"/>
        </w:tblPrEx>
        <w:trPr>
          <w:hidden/>
        </w:trPr>
        <w:tc>
          <w:tcPr>
            <w:tcW w:w="1135" w:type="dxa"/>
          </w:tcPr>
          <w:p w14:paraId="03D70D78" w14:textId="77777777" w:rsidR="009649F4" w:rsidRPr="00764EF4" w:rsidRDefault="009649F4" w:rsidP="00EB7D77">
            <w:pPr>
              <w:jc w:val="center"/>
              <w:rPr>
                <w:snapToGrid w:val="0"/>
                <w:vanish/>
              </w:rPr>
            </w:pPr>
            <w:r w:rsidRPr="00764EF4">
              <w:rPr>
                <w:snapToGrid w:val="0"/>
                <w:vanish/>
              </w:rPr>
              <w:t>6</w:t>
            </w:r>
          </w:p>
        </w:tc>
        <w:tc>
          <w:tcPr>
            <w:tcW w:w="850" w:type="dxa"/>
          </w:tcPr>
          <w:p w14:paraId="6C2C5BC7" w14:textId="77777777" w:rsidR="009649F4" w:rsidRPr="00764EF4" w:rsidRDefault="009649F4" w:rsidP="00EB7D77">
            <w:pPr>
              <w:jc w:val="center"/>
              <w:rPr>
                <w:snapToGrid w:val="0"/>
                <w:vanish/>
              </w:rPr>
            </w:pPr>
            <w:r w:rsidRPr="00764EF4">
              <w:rPr>
                <w:snapToGrid w:val="0"/>
                <w:vanish/>
              </w:rPr>
              <w:t>0</w:t>
            </w:r>
          </w:p>
        </w:tc>
        <w:tc>
          <w:tcPr>
            <w:tcW w:w="993" w:type="dxa"/>
          </w:tcPr>
          <w:p w14:paraId="7CC9E16B" w14:textId="77777777" w:rsidR="009649F4" w:rsidRPr="00764EF4" w:rsidRDefault="009649F4" w:rsidP="00EB7D77">
            <w:pPr>
              <w:jc w:val="center"/>
              <w:rPr>
                <w:snapToGrid w:val="0"/>
                <w:vanish/>
              </w:rPr>
            </w:pPr>
            <w:r w:rsidRPr="00764EF4">
              <w:rPr>
                <w:snapToGrid w:val="0"/>
                <w:vanish/>
              </w:rPr>
              <w:t>2018-11-12</w:t>
            </w:r>
          </w:p>
        </w:tc>
        <w:tc>
          <w:tcPr>
            <w:tcW w:w="5669" w:type="dxa"/>
          </w:tcPr>
          <w:p w14:paraId="67D9B716"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Explanatory text in Variants” section revised</w:t>
            </w:r>
          </w:p>
          <w:p w14:paraId="2651B284"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Functional Safety modifications as agreed with FuSa core team (Baseline: November 2018 Dearborn On-Site)</w:t>
            </w:r>
          </w:p>
        </w:tc>
        <w:tc>
          <w:tcPr>
            <w:tcW w:w="1588" w:type="dxa"/>
          </w:tcPr>
          <w:p w14:paraId="273A3E88" w14:textId="77777777" w:rsidR="009649F4" w:rsidRPr="00764EF4" w:rsidRDefault="009649F4" w:rsidP="00EB7D77">
            <w:pPr>
              <w:rPr>
                <w:snapToGrid w:val="0"/>
                <w:vanish/>
              </w:rPr>
            </w:pPr>
            <w:r w:rsidRPr="00764EF4">
              <w:rPr>
                <w:snapToGrid w:val="0"/>
                <w:vanish/>
              </w:rPr>
              <w:t>Jbaden1</w:t>
            </w:r>
          </w:p>
        </w:tc>
      </w:tr>
      <w:tr w:rsidR="009649F4" w:rsidRPr="00764EF4" w14:paraId="4C91E95A" w14:textId="77777777" w:rsidTr="00EB7D77">
        <w:tblPrEx>
          <w:tblLook w:val="04A0" w:firstRow="1" w:lastRow="0" w:firstColumn="1" w:lastColumn="0" w:noHBand="0" w:noVBand="1"/>
        </w:tblPrEx>
        <w:trPr>
          <w:hidden/>
        </w:trPr>
        <w:tc>
          <w:tcPr>
            <w:tcW w:w="1135" w:type="dxa"/>
          </w:tcPr>
          <w:p w14:paraId="7154B79C" w14:textId="77777777" w:rsidR="009649F4" w:rsidRPr="00764EF4" w:rsidRDefault="009649F4" w:rsidP="00EB7D77">
            <w:pPr>
              <w:jc w:val="center"/>
              <w:rPr>
                <w:snapToGrid w:val="0"/>
                <w:vanish/>
              </w:rPr>
            </w:pPr>
            <w:r w:rsidRPr="00764EF4">
              <w:rPr>
                <w:snapToGrid w:val="0"/>
                <w:vanish/>
              </w:rPr>
              <w:t>6</w:t>
            </w:r>
          </w:p>
        </w:tc>
        <w:tc>
          <w:tcPr>
            <w:tcW w:w="850" w:type="dxa"/>
          </w:tcPr>
          <w:p w14:paraId="5A14DAAD" w14:textId="77777777" w:rsidR="009649F4" w:rsidRPr="00764EF4" w:rsidRDefault="009649F4" w:rsidP="00EB7D77">
            <w:pPr>
              <w:jc w:val="center"/>
              <w:rPr>
                <w:snapToGrid w:val="0"/>
                <w:vanish/>
              </w:rPr>
            </w:pPr>
            <w:r w:rsidRPr="00764EF4">
              <w:rPr>
                <w:snapToGrid w:val="0"/>
                <w:vanish/>
              </w:rPr>
              <w:t>0b</w:t>
            </w:r>
          </w:p>
        </w:tc>
        <w:tc>
          <w:tcPr>
            <w:tcW w:w="993" w:type="dxa"/>
          </w:tcPr>
          <w:p w14:paraId="6D15FFBA" w14:textId="77777777" w:rsidR="009649F4" w:rsidRPr="00764EF4" w:rsidRDefault="009649F4" w:rsidP="00EB7D77">
            <w:pPr>
              <w:jc w:val="center"/>
              <w:rPr>
                <w:snapToGrid w:val="0"/>
                <w:vanish/>
              </w:rPr>
            </w:pPr>
            <w:r w:rsidRPr="00764EF4">
              <w:rPr>
                <w:snapToGrid w:val="0"/>
                <w:vanish/>
              </w:rPr>
              <w:t>20</w:t>
            </w:r>
            <w:r>
              <w:rPr>
                <w:snapToGrid w:val="0"/>
                <w:vanish/>
              </w:rPr>
              <w:t>20</w:t>
            </w:r>
            <w:r w:rsidRPr="00764EF4">
              <w:rPr>
                <w:snapToGrid w:val="0"/>
                <w:vanish/>
              </w:rPr>
              <w:t>-0</w:t>
            </w:r>
            <w:r>
              <w:rPr>
                <w:snapToGrid w:val="0"/>
                <w:vanish/>
              </w:rPr>
              <w:t>2</w:t>
            </w:r>
            <w:r w:rsidRPr="00764EF4">
              <w:rPr>
                <w:snapToGrid w:val="0"/>
                <w:vanish/>
              </w:rPr>
              <w:t>-</w:t>
            </w:r>
            <w:r>
              <w:rPr>
                <w:snapToGrid w:val="0"/>
                <w:vanish/>
              </w:rPr>
              <w:t>10</w:t>
            </w:r>
          </w:p>
        </w:tc>
        <w:tc>
          <w:tcPr>
            <w:tcW w:w="5669" w:type="dxa"/>
          </w:tcPr>
          <w:p w14:paraId="00007D75" w14:textId="77777777" w:rsidR="009649F4" w:rsidRDefault="009649F4" w:rsidP="00EB7D77">
            <w:pPr>
              <w:pStyle w:val="Header"/>
              <w:rPr>
                <w:rFonts w:cs="Arial"/>
                <w:snapToGrid w:val="0"/>
                <w:vanish/>
              </w:rPr>
            </w:pPr>
            <w:r>
              <w:rPr>
                <w:rFonts w:cs="Arial"/>
                <w:snapToGrid w:val="0"/>
                <w:vanish/>
              </w:rPr>
              <w:t xml:space="preserve">Bugfix release: </w:t>
            </w:r>
          </w:p>
          <w:p w14:paraId="2DD9A0C9" w14:textId="77777777" w:rsidR="009649F4" w:rsidRDefault="009649F4" w:rsidP="009649F4">
            <w:pPr>
              <w:pStyle w:val="Header"/>
              <w:numPr>
                <w:ilvl w:val="0"/>
                <w:numId w:val="20"/>
              </w:numPr>
              <w:rPr>
                <w:rFonts w:cs="Arial"/>
                <w:snapToGrid w:val="0"/>
                <w:vanish/>
              </w:rPr>
            </w:pPr>
            <w:r w:rsidRPr="00764EF4">
              <w:rPr>
                <w:rFonts w:cs="Arial"/>
                <w:snapToGrid w:val="0"/>
                <w:vanish/>
              </w:rPr>
              <w:t>Chapter “Decomposed FSRs” renamed to Functional Safety Requirements”</w:t>
            </w:r>
            <w:r>
              <w:rPr>
                <w:rFonts w:cs="Arial"/>
                <w:snapToGrid w:val="0"/>
                <w:vanish/>
              </w:rPr>
              <w:t>. ASIL decomposition table removed, no longer supported on Function Level. Got also be corrupted, when imported to VSEM</w:t>
            </w:r>
          </w:p>
          <w:p w14:paraId="10FA0A1A" w14:textId="77777777" w:rsidR="009649F4" w:rsidRPr="00764EF4" w:rsidRDefault="009649F4" w:rsidP="009649F4">
            <w:pPr>
              <w:pStyle w:val="Header"/>
              <w:numPr>
                <w:ilvl w:val="0"/>
                <w:numId w:val="20"/>
              </w:numPr>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36248DB" w14:textId="77777777" w:rsidR="009649F4" w:rsidRPr="00764EF4" w:rsidRDefault="009649F4" w:rsidP="00EB7D77">
            <w:pPr>
              <w:rPr>
                <w:snapToGrid w:val="0"/>
                <w:vanish/>
              </w:rPr>
            </w:pPr>
            <w:r>
              <w:rPr>
                <w:snapToGrid w:val="0"/>
                <w:vanish/>
              </w:rPr>
              <w:t>Jbaden1</w:t>
            </w:r>
          </w:p>
        </w:tc>
      </w:tr>
      <w:tr w:rsidR="009649F4" w:rsidRPr="00764EF4" w14:paraId="1C917A77" w14:textId="77777777" w:rsidTr="00EB7D77">
        <w:tblPrEx>
          <w:tblLook w:val="04A0" w:firstRow="1" w:lastRow="0" w:firstColumn="1" w:lastColumn="0" w:noHBand="0" w:noVBand="1"/>
        </w:tblPrEx>
        <w:trPr>
          <w:hidden/>
        </w:trPr>
        <w:tc>
          <w:tcPr>
            <w:tcW w:w="1135" w:type="dxa"/>
          </w:tcPr>
          <w:p w14:paraId="14B1FBD6" w14:textId="77777777" w:rsidR="009649F4" w:rsidRPr="00764EF4" w:rsidRDefault="009649F4" w:rsidP="00EB7D77">
            <w:pPr>
              <w:jc w:val="center"/>
              <w:rPr>
                <w:snapToGrid w:val="0"/>
                <w:vanish/>
              </w:rPr>
            </w:pPr>
            <w:r w:rsidRPr="00764EF4">
              <w:rPr>
                <w:snapToGrid w:val="0"/>
                <w:vanish/>
              </w:rPr>
              <w:t>6</w:t>
            </w:r>
          </w:p>
        </w:tc>
        <w:tc>
          <w:tcPr>
            <w:tcW w:w="850" w:type="dxa"/>
          </w:tcPr>
          <w:p w14:paraId="0B1707ED" w14:textId="77777777" w:rsidR="009649F4" w:rsidRPr="00764EF4" w:rsidRDefault="009649F4" w:rsidP="00EB7D77">
            <w:pPr>
              <w:jc w:val="center"/>
              <w:rPr>
                <w:snapToGrid w:val="0"/>
                <w:vanish/>
              </w:rPr>
            </w:pPr>
            <w:r>
              <w:rPr>
                <w:snapToGrid w:val="0"/>
                <w:vanish/>
              </w:rPr>
              <w:t>1a</w:t>
            </w:r>
          </w:p>
        </w:tc>
        <w:tc>
          <w:tcPr>
            <w:tcW w:w="993" w:type="dxa"/>
          </w:tcPr>
          <w:p w14:paraId="0D97D802" w14:textId="77777777" w:rsidR="009649F4" w:rsidRPr="00764EF4" w:rsidRDefault="009649F4" w:rsidP="00EB7D77">
            <w:pPr>
              <w:jc w:val="center"/>
              <w:rPr>
                <w:snapToGrid w:val="0"/>
                <w:vanish/>
              </w:rPr>
            </w:pPr>
            <w:r w:rsidRPr="00764EF4">
              <w:rPr>
                <w:snapToGrid w:val="0"/>
                <w:vanish/>
              </w:rPr>
              <w:t>2019-01-02</w:t>
            </w:r>
          </w:p>
        </w:tc>
        <w:tc>
          <w:tcPr>
            <w:tcW w:w="5669" w:type="dxa"/>
          </w:tcPr>
          <w:p w14:paraId="15466E17"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Editorial changes (in “Variants” section)</w:t>
            </w:r>
          </w:p>
        </w:tc>
        <w:tc>
          <w:tcPr>
            <w:tcW w:w="1588" w:type="dxa"/>
          </w:tcPr>
          <w:p w14:paraId="49FA2605" w14:textId="77777777" w:rsidR="009649F4" w:rsidRPr="00764EF4" w:rsidRDefault="009649F4" w:rsidP="00EB7D77">
            <w:pPr>
              <w:rPr>
                <w:snapToGrid w:val="0"/>
                <w:vanish/>
              </w:rPr>
            </w:pPr>
            <w:r w:rsidRPr="00764EF4">
              <w:rPr>
                <w:snapToGrid w:val="0"/>
                <w:vanish/>
              </w:rPr>
              <w:t>Jbaden1</w:t>
            </w:r>
          </w:p>
        </w:tc>
      </w:tr>
      <w:tr w:rsidR="009649F4" w:rsidRPr="00764EF4" w14:paraId="01DF0E80" w14:textId="77777777" w:rsidTr="00EB7D77">
        <w:tblPrEx>
          <w:tblLook w:val="04A0" w:firstRow="1" w:lastRow="0" w:firstColumn="1" w:lastColumn="0" w:noHBand="0" w:noVBand="1"/>
        </w:tblPrEx>
        <w:trPr>
          <w:hidden/>
        </w:trPr>
        <w:tc>
          <w:tcPr>
            <w:tcW w:w="1135" w:type="dxa"/>
          </w:tcPr>
          <w:p w14:paraId="1413E93F" w14:textId="77777777" w:rsidR="009649F4" w:rsidRPr="00764EF4" w:rsidRDefault="009649F4" w:rsidP="00EB7D77">
            <w:pPr>
              <w:jc w:val="center"/>
              <w:rPr>
                <w:snapToGrid w:val="0"/>
                <w:vanish/>
              </w:rPr>
            </w:pPr>
            <w:r w:rsidRPr="00764EF4">
              <w:rPr>
                <w:snapToGrid w:val="0"/>
                <w:vanish/>
              </w:rPr>
              <w:t>6</w:t>
            </w:r>
          </w:p>
        </w:tc>
        <w:tc>
          <w:tcPr>
            <w:tcW w:w="850" w:type="dxa"/>
          </w:tcPr>
          <w:p w14:paraId="5AE7CA56" w14:textId="77777777" w:rsidR="009649F4" w:rsidRPr="00764EF4" w:rsidRDefault="009649F4" w:rsidP="00EB7D77">
            <w:pPr>
              <w:jc w:val="center"/>
              <w:rPr>
                <w:snapToGrid w:val="0"/>
                <w:vanish/>
              </w:rPr>
            </w:pPr>
            <w:r>
              <w:rPr>
                <w:snapToGrid w:val="0"/>
                <w:vanish/>
              </w:rPr>
              <w:t>1a</w:t>
            </w:r>
          </w:p>
        </w:tc>
        <w:tc>
          <w:tcPr>
            <w:tcW w:w="993" w:type="dxa"/>
          </w:tcPr>
          <w:p w14:paraId="094A24C8" w14:textId="77777777" w:rsidR="009649F4" w:rsidRPr="00764EF4" w:rsidRDefault="009649F4" w:rsidP="00EB7D77">
            <w:pPr>
              <w:jc w:val="center"/>
              <w:rPr>
                <w:snapToGrid w:val="0"/>
                <w:vanish/>
              </w:rPr>
            </w:pPr>
            <w:r w:rsidRPr="00764EF4">
              <w:rPr>
                <w:snapToGrid w:val="0"/>
                <w:vanish/>
              </w:rPr>
              <w:t>2019-01-21</w:t>
            </w:r>
          </w:p>
        </w:tc>
        <w:tc>
          <w:tcPr>
            <w:tcW w:w="5669" w:type="dxa"/>
          </w:tcPr>
          <w:p w14:paraId="7C71B078" w14:textId="77777777" w:rsidR="009649F4" w:rsidRPr="00764EF4" w:rsidRDefault="009649F4" w:rsidP="009649F4">
            <w:pPr>
              <w:pStyle w:val="Header"/>
              <w:numPr>
                <w:ilvl w:val="0"/>
                <w:numId w:val="8"/>
              </w:numPr>
              <w:ind w:left="453"/>
              <w:rPr>
                <w:rFonts w:cs="Arial"/>
                <w:snapToGrid w:val="0"/>
                <w:vanish/>
              </w:rPr>
            </w:pPr>
            <w:r w:rsidRPr="00764EF4">
              <w:rPr>
                <w:rFonts w:cs="Arial"/>
                <w:snapToGrid w:val="0"/>
                <w:vanish/>
              </w:rPr>
              <w:t>Template Id set to 2</w:t>
            </w:r>
          </w:p>
        </w:tc>
        <w:tc>
          <w:tcPr>
            <w:tcW w:w="1588" w:type="dxa"/>
          </w:tcPr>
          <w:p w14:paraId="308BE50E" w14:textId="77777777" w:rsidR="009649F4" w:rsidRPr="00764EF4" w:rsidRDefault="009649F4" w:rsidP="00EB7D77">
            <w:pPr>
              <w:rPr>
                <w:snapToGrid w:val="0"/>
                <w:vanish/>
              </w:rPr>
            </w:pPr>
            <w:r w:rsidRPr="00764EF4">
              <w:rPr>
                <w:snapToGrid w:val="0"/>
                <w:vanish/>
              </w:rPr>
              <w:t>Jbaden1</w:t>
            </w:r>
          </w:p>
        </w:tc>
      </w:tr>
      <w:tr w:rsidR="009649F4" w:rsidRPr="00764EF4" w14:paraId="21449C78" w14:textId="77777777" w:rsidTr="00EB7D77">
        <w:tblPrEx>
          <w:tblLook w:val="04A0" w:firstRow="1" w:lastRow="0" w:firstColumn="1" w:lastColumn="0" w:noHBand="0" w:noVBand="1"/>
        </w:tblPrEx>
        <w:trPr>
          <w:hidden/>
        </w:trPr>
        <w:tc>
          <w:tcPr>
            <w:tcW w:w="1135" w:type="dxa"/>
          </w:tcPr>
          <w:p w14:paraId="653BF1C1" w14:textId="77777777" w:rsidR="009649F4" w:rsidRPr="00764EF4" w:rsidRDefault="009649F4" w:rsidP="00EB7D77">
            <w:pPr>
              <w:jc w:val="center"/>
              <w:rPr>
                <w:snapToGrid w:val="0"/>
                <w:vanish/>
              </w:rPr>
            </w:pPr>
            <w:r w:rsidRPr="00764EF4">
              <w:rPr>
                <w:snapToGrid w:val="0"/>
                <w:vanish/>
              </w:rPr>
              <w:t>6</w:t>
            </w:r>
          </w:p>
        </w:tc>
        <w:tc>
          <w:tcPr>
            <w:tcW w:w="850" w:type="dxa"/>
          </w:tcPr>
          <w:p w14:paraId="47B66E3A" w14:textId="77777777" w:rsidR="009649F4" w:rsidRPr="00764EF4" w:rsidRDefault="009649F4" w:rsidP="00EB7D77">
            <w:pPr>
              <w:jc w:val="center"/>
              <w:rPr>
                <w:snapToGrid w:val="0"/>
                <w:vanish/>
              </w:rPr>
            </w:pPr>
            <w:r>
              <w:rPr>
                <w:snapToGrid w:val="0"/>
                <w:vanish/>
              </w:rPr>
              <w:t>1a</w:t>
            </w:r>
          </w:p>
        </w:tc>
        <w:tc>
          <w:tcPr>
            <w:tcW w:w="993" w:type="dxa"/>
          </w:tcPr>
          <w:p w14:paraId="3CAF943E" w14:textId="77777777" w:rsidR="009649F4" w:rsidRPr="00764EF4" w:rsidRDefault="009649F4" w:rsidP="00EB7D77">
            <w:pPr>
              <w:jc w:val="center"/>
              <w:rPr>
                <w:snapToGrid w:val="0"/>
                <w:vanish/>
              </w:rPr>
            </w:pPr>
            <w:r w:rsidRPr="00764EF4">
              <w:rPr>
                <w:snapToGrid w:val="0"/>
                <w:vanish/>
              </w:rPr>
              <w:t>2019-03-22</w:t>
            </w:r>
          </w:p>
        </w:tc>
        <w:tc>
          <w:tcPr>
            <w:tcW w:w="5669" w:type="dxa"/>
          </w:tcPr>
          <w:p w14:paraId="36D6DAF4"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Chapter “Decomposed FSRs” renamed to Functional Safety Requirements” A new chapter “ASIL Decomposition of of Functional Safety Requirements” added as a subsection to that chapter.</w:t>
            </w:r>
          </w:p>
        </w:tc>
        <w:tc>
          <w:tcPr>
            <w:tcW w:w="1588" w:type="dxa"/>
          </w:tcPr>
          <w:p w14:paraId="6B9A809B" w14:textId="77777777" w:rsidR="009649F4" w:rsidRPr="00764EF4" w:rsidRDefault="009649F4" w:rsidP="00EB7D77">
            <w:pPr>
              <w:rPr>
                <w:snapToGrid w:val="0"/>
                <w:vanish/>
              </w:rPr>
            </w:pPr>
            <w:r w:rsidRPr="00764EF4">
              <w:rPr>
                <w:snapToGrid w:val="0"/>
                <w:vanish/>
              </w:rPr>
              <w:t>Jbaden1</w:t>
            </w:r>
          </w:p>
        </w:tc>
      </w:tr>
      <w:tr w:rsidR="009649F4" w:rsidRPr="00764EF4" w14:paraId="526E36FD" w14:textId="77777777" w:rsidTr="00EB7D77">
        <w:tblPrEx>
          <w:tblLook w:val="04A0" w:firstRow="1" w:lastRow="0" w:firstColumn="1" w:lastColumn="0" w:noHBand="0" w:noVBand="1"/>
        </w:tblPrEx>
        <w:trPr>
          <w:hidden/>
        </w:trPr>
        <w:tc>
          <w:tcPr>
            <w:tcW w:w="1135" w:type="dxa"/>
          </w:tcPr>
          <w:p w14:paraId="60335945" w14:textId="77777777" w:rsidR="009649F4" w:rsidRPr="00764EF4" w:rsidRDefault="009649F4" w:rsidP="00EB7D77">
            <w:pPr>
              <w:jc w:val="center"/>
              <w:rPr>
                <w:snapToGrid w:val="0"/>
                <w:vanish/>
              </w:rPr>
            </w:pPr>
            <w:r w:rsidRPr="00764EF4">
              <w:rPr>
                <w:snapToGrid w:val="0"/>
                <w:vanish/>
              </w:rPr>
              <w:t>6</w:t>
            </w:r>
          </w:p>
        </w:tc>
        <w:tc>
          <w:tcPr>
            <w:tcW w:w="850" w:type="dxa"/>
          </w:tcPr>
          <w:p w14:paraId="2CF49651" w14:textId="77777777" w:rsidR="009649F4" w:rsidRPr="00764EF4" w:rsidRDefault="009649F4" w:rsidP="00EB7D77">
            <w:pPr>
              <w:jc w:val="center"/>
              <w:rPr>
                <w:snapToGrid w:val="0"/>
                <w:vanish/>
              </w:rPr>
            </w:pPr>
            <w:r>
              <w:rPr>
                <w:snapToGrid w:val="0"/>
                <w:vanish/>
              </w:rPr>
              <w:t>1a</w:t>
            </w:r>
          </w:p>
        </w:tc>
        <w:tc>
          <w:tcPr>
            <w:tcW w:w="993" w:type="dxa"/>
          </w:tcPr>
          <w:p w14:paraId="3E376AA2" w14:textId="77777777" w:rsidR="009649F4" w:rsidRPr="00764EF4" w:rsidRDefault="009649F4" w:rsidP="00EB7D77">
            <w:pPr>
              <w:jc w:val="center"/>
              <w:rPr>
                <w:snapToGrid w:val="0"/>
                <w:vanish/>
              </w:rPr>
            </w:pPr>
            <w:r w:rsidRPr="00764EF4">
              <w:rPr>
                <w:snapToGrid w:val="0"/>
                <w:vanish/>
              </w:rPr>
              <w:t>2019-04-05</w:t>
            </w:r>
          </w:p>
        </w:tc>
        <w:tc>
          <w:tcPr>
            <w:tcW w:w="5669" w:type="dxa"/>
          </w:tcPr>
          <w:p w14:paraId="6F028E15"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Some wording in ASIL decomposition table modified. Description of fields in that table improved.</w:t>
            </w:r>
          </w:p>
        </w:tc>
        <w:tc>
          <w:tcPr>
            <w:tcW w:w="1588" w:type="dxa"/>
          </w:tcPr>
          <w:p w14:paraId="5011B589" w14:textId="77777777" w:rsidR="009649F4" w:rsidRPr="00764EF4" w:rsidRDefault="009649F4" w:rsidP="00EB7D77">
            <w:pPr>
              <w:rPr>
                <w:snapToGrid w:val="0"/>
                <w:vanish/>
              </w:rPr>
            </w:pPr>
            <w:r w:rsidRPr="00764EF4">
              <w:rPr>
                <w:snapToGrid w:val="0"/>
                <w:vanish/>
              </w:rPr>
              <w:t>Jbaden1</w:t>
            </w:r>
          </w:p>
        </w:tc>
      </w:tr>
      <w:tr w:rsidR="009649F4" w:rsidRPr="00764EF4" w14:paraId="45CB537E" w14:textId="77777777" w:rsidTr="00EB7D77">
        <w:tblPrEx>
          <w:tblLook w:val="04A0" w:firstRow="1" w:lastRow="0" w:firstColumn="1" w:lastColumn="0" w:noHBand="0" w:noVBand="1"/>
        </w:tblPrEx>
        <w:trPr>
          <w:hidden/>
        </w:trPr>
        <w:tc>
          <w:tcPr>
            <w:tcW w:w="1135" w:type="dxa"/>
          </w:tcPr>
          <w:p w14:paraId="6940692A" w14:textId="77777777" w:rsidR="009649F4" w:rsidRPr="00764EF4" w:rsidRDefault="009649F4" w:rsidP="00EB7D77">
            <w:pPr>
              <w:jc w:val="center"/>
              <w:rPr>
                <w:snapToGrid w:val="0"/>
                <w:vanish/>
              </w:rPr>
            </w:pPr>
            <w:r w:rsidRPr="00764EF4">
              <w:rPr>
                <w:snapToGrid w:val="0"/>
                <w:vanish/>
              </w:rPr>
              <w:t>6</w:t>
            </w:r>
          </w:p>
        </w:tc>
        <w:tc>
          <w:tcPr>
            <w:tcW w:w="850" w:type="dxa"/>
          </w:tcPr>
          <w:p w14:paraId="670F679E" w14:textId="77777777" w:rsidR="009649F4" w:rsidRPr="00764EF4" w:rsidRDefault="009649F4" w:rsidP="00EB7D77">
            <w:pPr>
              <w:jc w:val="center"/>
              <w:rPr>
                <w:snapToGrid w:val="0"/>
                <w:vanish/>
              </w:rPr>
            </w:pPr>
            <w:r>
              <w:rPr>
                <w:snapToGrid w:val="0"/>
                <w:vanish/>
              </w:rPr>
              <w:t>1a</w:t>
            </w:r>
          </w:p>
        </w:tc>
        <w:tc>
          <w:tcPr>
            <w:tcW w:w="993" w:type="dxa"/>
          </w:tcPr>
          <w:p w14:paraId="5506FFCC" w14:textId="77777777" w:rsidR="009649F4" w:rsidRPr="00764EF4" w:rsidRDefault="009649F4" w:rsidP="00EB7D77">
            <w:pPr>
              <w:jc w:val="center"/>
              <w:rPr>
                <w:snapToGrid w:val="0"/>
                <w:vanish/>
              </w:rPr>
            </w:pPr>
            <w:r w:rsidRPr="00764EF4">
              <w:rPr>
                <w:snapToGrid w:val="0"/>
                <w:vanish/>
              </w:rPr>
              <w:t>2019-04-05</w:t>
            </w:r>
          </w:p>
        </w:tc>
        <w:tc>
          <w:tcPr>
            <w:tcW w:w="5669" w:type="dxa"/>
          </w:tcPr>
          <w:p w14:paraId="0890286D" w14:textId="77777777" w:rsidR="009649F4" w:rsidRPr="00764EF4" w:rsidRDefault="009649F4" w:rsidP="009649F4">
            <w:pPr>
              <w:pStyle w:val="Header"/>
              <w:numPr>
                <w:ilvl w:val="0"/>
                <w:numId w:val="8"/>
              </w:numPr>
              <w:ind w:left="453"/>
              <w:textAlignment w:val="auto"/>
              <w:rPr>
                <w:rFonts w:cs="Arial"/>
                <w:snapToGrid w:val="0"/>
                <w:vanish/>
              </w:rPr>
            </w:pPr>
            <w:r w:rsidRPr="00764EF4">
              <w:rPr>
                <w:rFonts w:cs="Arial"/>
                <w:snapToGrid w:val="0"/>
                <w:vanish/>
              </w:rPr>
              <w:t>ASIL decomposition table removed (ASIL decomposition only allowed on Feature Level or on Component Level in the FIS or ECU Functional Spec)</w:t>
            </w:r>
          </w:p>
        </w:tc>
        <w:tc>
          <w:tcPr>
            <w:tcW w:w="1588" w:type="dxa"/>
          </w:tcPr>
          <w:p w14:paraId="1D6BA5FB" w14:textId="77777777" w:rsidR="009649F4" w:rsidRPr="00764EF4" w:rsidRDefault="009649F4" w:rsidP="00EB7D77">
            <w:pPr>
              <w:rPr>
                <w:snapToGrid w:val="0"/>
                <w:vanish/>
              </w:rPr>
            </w:pPr>
            <w:r w:rsidRPr="00764EF4">
              <w:rPr>
                <w:snapToGrid w:val="0"/>
                <w:vanish/>
              </w:rPr>
              <w:t>Jbaden1</w:t>
            </w:r>
          </w:p>
        </w:tc>
      </w:tr>
      <w:tr w:rsidR="009649F4" w:rsidRPr="00764EF4" w14:paraId="34C997AA" w14:textId="77777777" w:rsidTr="00EB7D77">
        <w:tblPrEx>
          <w:tblLook w:val="04A0" w:firstRow="1" w:lastRow="0" w:firstColumn="1" w:lastColumn="0" w:noHBand="0" w:noVBand="1"/>
        </w:tblPrEx>
        <w:trPr>
          <w:hidden/>
        </w:trPr>
        <w:tc>
          <w:tcPr>
            <w:tcW w:w="1135" w:type="dxa"/>
          </w:tcPr>
          <w:p w14:paraId="244EE34A" w14:textId="77777777" w:rsidR="009649F4" w:rsidRPr="00764EF4" w:rsidRDefault="009649F4" w:rsidP="00EB7D77">
            <w:pPr>
              <w:jc w:val="center"/>
              <w:rPr>
                <w:snapToGrid w:val="0"/>
                <w:vanish/>
              </w:rPr>
            </w:pPr>
            <w:r w:rsidRPr="00764EF4">
              <w:rPr>
                <w:snapToGrid w:val="0"/>
                <w:vanish/>
              </w:rPr>
              <w:t>6</w:t>
            </w:r>
          </w:p>
        </w:tc>
        <w:tc>
          <w:tcPr>
            <w:tcW w:w="850" w:type="dxa"/>
          </w:tcPr>
          <w:p w14:paraId="0172518C" w14:textId="77777777" w:rsidR="009649F4" w:rsidRPr="00764EF4" w:rsidRDefault="009649F4" w:rsidP="00EB7D77">
            <w:pPr>
              <w:jc w:val="center"/>
              <w:rPr>
                <w:snapToGrid w:val="0"/>
                <w:vanish/>
              </w:rPr>
            </w:pPr>
            <w:r>
              <w:rPr>
                <w:snapToGrid w:val="0"/>
                <w:vanish/>
              </w:rPr>
              <w:t>1a</w:t>
            </w:r>
          </w:p>
        </w:tc>
        <w:tc>
          <w:tcPr>
            <w:tcW w:w="993" w:type="dxa"/>
          </w:tcPr>
          <w:p w14:paraId="19AF1C29" w14:textId="77777777" w:rsidR="009649F4" w:rsidRPr="00764EF4" w:rsidRDefault="009649F4" w:rsidP="00EB7D77">
            <w:pPr>
              <w:jc w:val="center"/>
              <w:rPr>
                <w:snapToGrid w:val="0"/>
                <w:vanish/>
              </w:rPr>
            </w:pPr>
            <w:r w:rsidRPr="00764EF4">
              <w:rPr>
                <w:snapToGrid w:val="0"/>
                <w:vanish/>
              </w:rPr>
              <w:t>2019-07-02</w:t>
            </w:r>
          </w:p>
        </w:tc>
        <w:tc>
          <w:tcPr>
            <w:tcW w:w="5669" w:type="dxa"/>
          </w:tcPr>
          <w:p w14:paraId="6DD8227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"Important" box added on cover sheet which points to the macros</w:t>
            </w:r>
          </w:p>
          <w:p w14:paraId="17B019B3"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Chapters “References” and “Glossary” moved back up to section “Introduction</w:t>
            </w:r>
          </w:p>
          <w:p w14:paraId="59D6A2B2"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“Inputs Requirements” reworked</w:t>
            </w:r>
          </w:p>
        </w:tc>
        <w:tc>
          <w:tcPr>
            <w:tcW w:w="1588" w:type="dxa"/>
          </w:tcPr>
          <w:p w14:paraId="1A2C691F" w14:textId="77777777" w:rsidR="009649F4" w:rsidRPr="00764EF4" w:rsidRDefault="009649F4" w:rsidP="00EB7D77">
            <w:pPr>
              <w:rPr>
                <w:snapToGrid w:val="0"/>
                <w:vanish/>
              </w:rPr>
            </w:pPr>
            <w:r w:rsidRPr="00764EF4">
              <w:rPr>
                <w:snapToGrid w:val="0"/>
                <w:vanish/>
              </w:rPr>
              <w:t>Jbaden1</w:t>
            </w:r>
          </w:p>
        </w:tc>
      </w:tr>
      <w:tr w:rsidR="009649F4" w:rsidRPr="00764EF4" w14:paraId="52E69525" w14:textId="77777777" w:rsidTr="00EB7D77">
        <w:tblPrEx>
          <w:tblLook w:val="04A0" w:firstRow="1" w:lastRow="0" w:firstColumn="1" w:lastColumn="0" w:noHBand="0" w:noVBand="1"/>
        </w:tblPrEx>
        <w:trPr>
          <w:hidden/>
        </w:trPr>
        <w:tc>
          <w:tcPr>
            <w:tcW w:w="1135" w:type="dxa"/>
          </w:tcPr>
          <w:p w14:paraId="34CC2096" w14:textId="77777777" w:rsidR="009649F4" w:rsidRPr="00764EF4" w:rsidRDefault="009649F4" w:rsidP="00EB7D77">
            <w:pPr>
              <w:jc w:val="center"/>
              <w:rPr>
                <w:snapToGrid w:val="0"/>
                <w:vanish/>
              </w:rPr>
            </w:pPr>
            <w:r w:rsidRPr="00764EF4">
              <w:rPr>
                <w:snapToGrid w:val="0"/>
                <w:vanish/>
              </w:rPr>
              <w:t>6</w:t>
            </w:r>
          </w:p>
        </w:tc>
        <w:tc>
          <w:tcPr>
            <w:tcW w:w="850" w:type="dxa"/>
          </w:tcPr>
          <w:p w14:paraId="160AED71" w14:textId="77777777" w:rsidR="009649F4" w:rsidRPr="00764EF4" w:rsidRDefault="009649F4" w:rsidP="00EB7D77">
            <w:pPr>
              <w:jc w:val="center"/>
              <w:rPr>
                <w:snapToGrid w:val="0"/>
                <w:vanish/>
              </w:rPr>
            </w:pPr>
            <w:r>
              <w:rPr>
                <w:snapToGrid w:val="0"/>
                <w:vanish/>
              </w:rPr>
              <w:t>1a</w:t>
            </w:r>
          </w:p>
        </w:tc>
        <w:tc>
          <w:tcPr>
            <w:tcW w:w="993" w:type="dxa"/>
          </w:tcPr>
          <w:p w14:paraId="3C43BE73" w14:textId="77777777" w:rsidR="009649F4" w:rsidRPr="00764EF4" w:rsidRDefault="009649F4" w:rsidP="00EB7D77">
            <w:pPr>
              <w:jc w:val="center"/>
              <w:rPr>
                <w:snapToGrid w:val="0"/>
                <w:vanish/>
              </w:rPr>
            </w:pPr>
            <w:r w:rsidRPr="00764EF4">
              <w:rPr>
                <w:snapToGrid w:val="0"/>
                <w:vanish/>
              </w:rPr>
              <w:t>2019-09-10</w:t>
            </w:r>
          </w:p>
        </w:tc>
        <w:tc>
          <w:tcPr>
            <w:tcW w:w="5669" w:type="dxa"/>
          </w:tcPr>
          <w:p w14:paraId="0DEE16AD"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Chapter 4.1.4 has now one section per modeling technique again. This is to allow more intuitive tailoring of the section (driven by AV team request).</w:t>
            </w:r>
          </w:p>
        </w:tc>
        <w:tc>
          <w:tcPr>
            <w:tcW w:w="1588" w:type="dxa"/>
          </w:tcPr>
          <w:p w14:paraId="01E8969C" w14:textId="77777777" w:rsidR="009649F4" w:rsidRPr="00764EF4" w:rsidRDefault="009649F4" w:rsidP="00EB7D77">
            <w:pPr>
              <w:rPr>
                <w:snapToGrid w:val="0"/>
                <w:vanish/>
              </w:rPr>
            </w:pPr>
            <w:r w:rsidRPr="00764EF4">
              <w:rPr>
                <w:snapToGrid w:val="0"/>
                <w:vanish/>
              </w:rPr>
              <w:t>Jbaden1</w:t>
            </w:r>
          </w:p>
        </w:tc>
      </w:tr>
      <w:tr w:rsidR="009649F4" w:rsidRPr="00764EF4" w14:paraId="040925BA" w14:textId="77777777" w:rsidTr="00EB7D77">
        <w:tblPrEx>
          <w:tblLook w:val="04A0" w:firstRow="1" w:lastRow="0" w:firstColumn="1" w:lastColumn="0" w:noHBand="0" w:noVBand="1"/>
        </w:tblPrEx>
        <w:trPr>
          <w:hidden/>
        </w:trPr>
        <w:tc>
          <w:tcPr>
            <w:tcW w:w="1135" w:type="dxa"/>
          </w:tcPr>
          <w:p w14:paraId="72F4884E" w14:textId="77777777" w:rsidR="009649F4" w:rsidRPr="00764EF4" w:rsidRDefault="009649F4" w:rsidP="00EB7D77">
            <w:pPr>
              <w:jc w:val="center"/>
              <w:rPr>
                <w:snapToGrid w:val="0"/>
                <w:vanish/>
              </w:rPr>
            </w:pPr>
            <w:r w:rsidRPr="00764EF4">
              <w:rPr>
                <w:snapToGrid w:val="0"/>
                <w:vanish/>
              </w:rPr>
              <w:t>6</w:t>
            </w:r>
          </w:p>
        </w:tc>
        <w:tc>
          <w:tcPr>
            <w:tcW w:w="850" w:type="dxa"/>
          </w:tcPr>
          <w:p w14:paraId="2A1DFD57" w14:textId="77777777" w:rsidR="009649F4" w:rsidRPr="00764EF4" w:rsidRDefault="009649F4" w:rsidP="00EB7D77">
            <w:pPr>
              <w:jc w:val="center"/>
              <w:rPr>
                <w:snapToGrid w:val="0"/>
                <w:vanish/>
              </w:rPr>
            </w:pPr>
            <w:r>
              <w:rPr>
                <w:snapToGrid w:val="0"/>
                <w:vanish/>
              </w:rPr>
              <w:t>1a</w:t>
            </w:r>
          </w:p>
        </w:tc>
        <w:tc>
          <w:tcPr>
            <w:tcW w:w="993" w:type="dxa"/>
          </w:tcPr>
          <w:p w14:paraId="5B8CC6C0" w14:textId="77777777" w:rsidR="009649F4" w:rsidRPr="00764EF4" w:rsidRDefault="009649F4" w:rsidP="00EB7D77">
            <w:pPr>
              <w:jc w:val="center"/>
              <w:rPr>
                <w:snapToGrid w:val="0"/>
                <w:vanish/>
              </w:rPr>
            </w:pPr>
            <w:r w:rsidRPr="00764EF4">
              <w:rPr>
                <w:snapToGrid w:val="0"/>
                <w:vanish/>
              </w:rPr>
              <w:t>2019-09-10</w:t>
            </w:r>
          </w:p>
        </w:tc>
        <w:tc>
          <w:tcPr>
            <w:tcW w:w="5669" w:type="dxa"/>
          </w:tcPr>
          <w:p w14:paraId="42B18CEA"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 xml:space="preserve">Copyright notice shortened and moved to cover sheet and added to footer (to be compliant </w:t>
            </w:r>
            <w:hyperlink r:id="rId203" w:history="1">
              <w:r w:rsidRPr="00764EF4">
                <w:rPr>
                  <w:rFonts w:cs="Arial"/>
                  <w:snapToGrid w:val="0"/>
                  <w:vanish/>
                </w:rPr>
                <w:t xml:space="preserve">with </w:t>
              </w:r>
              <w:r w:rsidRPr="00764EF4">
                <w:rPr>
                  <w:vanish/>
                  <w:color w:val="0000FF"/>
                  <w:u w:val="single"/>
                </w:rPr>
                <w:t>Ford copyright guidelines</w:t>
              </w:r>
            </w:hyperlink>
            <w:r w:rsidRPr="00764EF4">
              <w:rPr>
                <w:rFonts w:cs="Arial"/>
                <w:snapToGrid w:val="0"/>
                <w:vanish/>
              </w:rPr>
              <w:t>)</w:t>
            </w:r>
          </w:p>
          <w:p w14:paraId="3077CCB1"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Term “Disclaimer” no longer used for what is actually only a copyright notice</w:t>
            </w:r>
          </w:p>
        </w:tc>
        <w:tc>
          <w:tcPr>
            <w:tcW w:w="1588" w:type="dxa"/>
          </w:tcPr>
          <w:p w14:paraId="7EF47A6A" w14:textId="77777777" w:rsidR="009649F4" w:rsidRPr="00764EF4" w:rsidRDefault="009649F4" w:rsidP="00EB7D77">
            <w:pPr>
              <w:rPr>
                <w:snapToGrid w:val="0"/>
                <w:vanish/>
              </w:rPr>
            </w:pPr>
            <w:r w:rsidRPr="00764EF4">
              <w:rPr>
                <w:snapToGrid w:val="0"/>
                <w:vanish/>
              </w:rPr>
              <w:t>Jbaden1</w:t>
            </w:r>
          </w:p>
        </w:tc>
      </w:tr>
      <w:tr w:rsidR="009649F4" w:rsidRPr="00764EF4" w14:paraId="479CB442" w14:textId="77777777" w:rsidTr="00EB7D77">
        <w:tblPrEx>
          <w:tblLook w:val="04A0" w:firstRow="1" w:lastRow="0" w:firstColumn="1" w:lastColumn="0" w:noHBand="0" w:noVBand="1"/>
        </w:tblPrEx>
        <w:trPr>
          <w:hidden/>
        </w:trPr>
        <w:tc>
          <w:tcPr>
            <w:tcW w:w="1135" w:type="dxa"/>
          </w:tcPr>
          <w:p w14:paraId="6DF915BA" w14:textId="77777777" w:rsidR="009649F4" w:rsidRPr="00764EF4" w:rsidRDefault="009649F4" w:rsidP="00EB7D77">
            <w:pPr>
              <w:jc w:val="center"/>
              <w:rPr>
                <w:snapToGrid w:val="0"/>
                <w:vanish/>
              </w:rPr>
            </w:pPr>
            <w:r w:rsidRPr="00764EF4">
              <w:rPr>
                <w:snapToGrid w:val="0"/>
                <w:vanish/>
              </w:rPr>
              <w:t>6</w:t>
            </w:r>
          </w:p>
        </w:tc>
        <w:tc>
          <w:tcPr>
            <w:tcW w:w="850" w:type="dxa"/>
          </w:tcPr>
          <w:p w14:paraId="07C37384" w14:textId="77777777" w:rsidR="009649F4" w:rsidRPr="00764EF4" w:rsidRDefault="009649F4" w:rsidP="00EB7D77">
            <w:pPr>
              <w:jc w:val="center"/>
              <w:rPr>
                <w:snapToGrid w:val="0"/>
                <w:vanish/>
              </w:rPr>
            </w:pPr>
            <w:r>
              <w:rPr>
                <w:snapToGrid w:val="0"/>
                <w:vanish/>
              </w:rPr>
              <w:t>1a</w:t>
            </w:r>
          </w:p>
        </w:tc>
        <w:tc>
          <w:tcPr>
            <w:tcW w:w="993" w:type="dxa"/>
          </w:tcPr>
          <w:p w14:paraId="703334A4" w14:textId="77777777" w:rsidR="009649F4" w:rsidRPr="00764EF4" w:rsidRDefault="009649F4" w:rsidP="00EB7D77">
            <w:pPr>
              <w:jc w:val="center"/>
              <w:rPr>
                <w:snapToGrid w:val="0"/>
                <w:vanish/>
              </w:rPr>
            </w:pPr>
            <w:r w:rsidRPr="00764EF4">
              <w:rPr>
                <w:snapToGrid w:val="0"/>
                <w:vanish/>
              </w:rPr>
              <w:t>2019-05-11</w:t>
            </w:r>
          </w:p>
        </w:tc>
        <w:tc>
          <w:tcPr>
            <w:tcW w:w="5669" w:type="dxa"/>
          </w:tcPr>
          <w:p w14:paraId="77775F6D"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removed completely from Function Spec. FSRs are only captured in the Feature Doc</w:t>
            </w:r>
          </w:p>
          <w:p w14:paraId="3994CF82"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Chapter “Input Requirements” renamed to “Input Requirements/Documents”</w:t>
            </w:r>
          </w:p>
        </w:tc>
        <w:tc>
          <w:tcPr>
            <w:tcW w:w="1588" w:type="dxa"/>
          </w:tcPr>
          <w:p w14:paraId="1CE99242" w14:textId="77777777" w:rsidR="009649F4" w:rsidRPr="00764EF4" w:rsidRDefault="009649F4" w:rsidP="00EB7D77">
            <w:pPr>
              <w:rPr>
                <w:snapToGrid w:val="0"/>
                <w:vanish/>
              </w:rPr>
            </w:pPr>
            <w:r w:rsidRPr="00764EF4">
              <w:rPr>
                <w:snapToGrid w:val="0"/>
                <w:vanish/>
              </w:rPr>
              <w:t>Jbaden1</w:t>
            </w:r>
          </w:p>
        </w:tc>
      </w:tr>
      <w:tr w:rsidR="009649F4" w:rsidRPr="00764EF4" w14:paraId="302F7DB5" w14:textId="77777777" w:rsidTr="00EB7D77">
        <w:tblPrEx>
          <w:tblLook w:val="04A0" w:firstRow="1" w:lastRow="0" w:firstColumn="1" w:lastColumn="0" w:noHBand="0" w:noVBand="1"/>
        </w:tblPrEx>
        <w:trPr>
          <w:hidden/>
        </w:trPr>
        <w:tc>
          <w:tcPr>
            <w:tcW w:w="1135" w:type="dxa"/>
          </w:tcPr>
          <w:p w14:paraId="61BC305A" w14:textId="77777777" w:rsidR="009649F4" w:rsidRPr="00764EF4" w:rsidRDefault="009649F4" w:rsidP="00EB7D77">
            <w:pPr>
              <w:jc w:val="center"/>
              <w:rPr>
                <w:snapToGrid w:val="0"/>
                <w:vanish/>
              </w:rPr>
            </w:pPr>
            <w:r w:rsidRPr="00764EF4">
              <w:rPr>
                <w:snapToGrid w:val="0"/>
                <w:vanish/>
              </w:rPr>
              <w:t>6</w:t>
            </w:r>
          </w:p>
        </w:tc>
        <w:tc>
          <w:tcPr>
            <w:tcW w:w="850" w:type="dxa"/>
          </w:tcPr>
          <w:p w14:paraId="0B97C783" w14:textId="77777777" w:rsidR="009649F4" w:rsidRPr="00764EF4" w:rsidRDefault="009649F4" w:rsidP="00EB7D77">
            <w:pPr>
              <w:jc w:val="center"/>
              <w:rPr>
                <w:snapToGrid w:val="0"/>
                <w:vanish/>
              </w:rPr>
            </w:pPr>
            <w:r>
              <w:rPr>
                <w:snapToGrid w:val="0"/>
                <w:vanish/>
              </w:rPr>
              <w:t>1a</w:t>
            </w:r>
          </w:p>
        </w:tc>
        <w:tc>
          <w:tcPr>
            <w:tcW w:w="993" w:type="dxa"/>
          </w:tcPr>
          <w:p w14:paraId="58CDA5C2" w14:textId="77777777" w:rsidR="009649F4" w:rsidRPr="00764EF4" w:rsidRDefault="009649F4" w:rsidP="00EB7D77">
            <w:pPr>
              <w:jc w:val="center"/>
              <w:rPr>
                <w:snapToGrid w:val="0"/>
                <w:vanish/>
              </w:rPr>
            </w:pPr>
            <w:r w:rsidRPr="00764EF4">
              <w:rPr>
                <w:snapToGrid w:val="0"/>
                <w:vanish/>
              </w:rPr>
              <w:t>2019-12-05</w:t>
            </w:r>
          </w:p>
        </w:tc>
        <w:tc>
          <w:tcPr>
            <w:tcW w:w="5669" w:type="dxa"/>
          </w:tcPr>
          <w:p w14:paraId="645CF404" w14:textId="77777777" w:rsidR="009649F4" w:rsidRPr="00764EF4" w:rsidRDefault="009649F4" w:rsidP="009649F4">
            <w:pPr>
              <w:pStyle w:val="Header"/>
              <w:numPr>
                <w:ilvl w:val="0"/>
                <w:numId w:val="8"/>
              </w:numPr>
              <w:ind w:left="429"/>
              <w:textAlignment w:val="auto"/>
              <w:rPr>
                <w:rFonts w:cs="Arial"/>
                <w:snapToGrid w:val="0"/>
                <w:vanish/>
              </w:rPr>
            </w:pPr>
            <w:r w:rsidRPr="00764EF4">
              <w:rPr>
                <w:rFonts w:cs="Arial"/>
                <w:snapToGrid w:val="0"/>
                <w:vanish/>
              </w:rPr>
              <w:t>Upstream Documents section added to “Input Requirements/Documents” table</w:t>
            </w:r>
          </w:p>
          <w:p w14:paraId="5D0A36E9" w14:textId="77777777" w:rsidR="009649F4" w:rsidRPr="00764EF4" w:rsidRDefault="009649F4" w:rsidP="009649F4">
            <w:pPr>
              <w:pStyle w:val="Header"/>
              <w:numPr>
                <w:ilvl w:val="0"/>
                <w:numId w:val="8"/>
              </w:numPr>
              <w:ind w:left="429"/>
              <w:textAlignment w:val="auto"/>
              <w:rPr>
                <w:snapToGrid w:val="0"/>
                <w:vanish/>
              </w:rPr>
            </w:pPr>
            <w:r w:rsidRPr="00764EF4">
              <w:rPr>
                <w:rFonts w:cs="Arial"/>
                <w:snapToGrid w:val="0"/>
                <w:vanish/>
              </w:rPr>
              <w:t>Custom style table formatting removed</w:t>
            </w:r>
          </w:p>
          <w:p w14:paraId="6BE97357" w14:textId="77777777" w:rsidR="009649F4" w:rsidRPr="00764EF4" w:rsidRDefault="009649F4" w:rsidP="009649F4">
            <w:pPr>
              <w:pStyle w:val="Header"/>
              <w:numPr>
                <w:ilvl w:val="0"/>
                <w:numId w:val="8"/>
              </w:numPr>
              <w:ind w:left="429"/>
              <w:textAlignment w:val="auto"/>
              <w:rPr>
                <w:snapToGrid w:val="0"/>
                <w:vanish/>
              </w:rPr>
            </w:pPr>
            <w:r w:rsidRPr="00764EF4">
              <w:rPr>
                <w:snapToGrid w:val="0"/>
                <w:vanish/>
              </w:rPr>
              <w:t>Per FuSa core team request: Subsection “Functional Safety Requirements” to remain in (but no ASIL Decomposition in Function Spec)</w:t>
            </w:r>
          </w:p>
        </w:tc>
        <w:tc>
          <w:tcPr>
            <w:tcW w:w="1588" w:type="dxa"/>
          </w:tcPr>
          <w:p w14:paraId="75FAC39E" w14:textId="77777777" w:rsidR="009649F4" w:rsidRPr="00764EF4" w:rsidRDefault="009649F4" w:rsidP="00EB7D77">
            <w:pPr>
              <w:rPr>
                <w:snapToGrid w:val="0"/>
                <w:vanish/>
              </w:rPr>
            </w:pPr>
            <w:r w:rsidRPr="00764EF4">
              <w:rPr>
                <w:snapToGrid w:val="0"/>
                <w:vanish/>
              </w:rPr>
              <w:t>Jbaden1</w:t>
            </w:r>
          </w:p>
        </w:tc>
      </w:tr>
      <w:tr w:rsidR="009649F4" w:rsidRPr="00764EF4" w14:paraId="70342F44" w14:textId="77777777" w:rsidTr="00EB7D77">
        <w:tblPrEx>
          <w:tblLook w:val="04A0" w:firstRow="1" w:lastRow="0" w:firstColumn="1" w:lastColumn="0" w:noHBand="0" w:noVBand="1"/>
        </w:tblPrEx>
        <w:trPr>
          <w:hidden/>
        </w:trPr>
        <w:tc>
          <w:tcPr>
            <w:tcW w:w="1135" w:type="dxa"/>
          </w:tcPr>
          <w:p w14:paraId="28F66597" w14:textId="77777777" w:rsidR="009649F4" w:rsidRPr="00764EF4" w:rsidRDefault="009649F4" w:rsidP="00EB7D77">
            <w:pPr>
              <w:jc w:val="center"/>
              <w:rPr>
                <w:snapToGrid w:val="0"/>
                <w:vanish/>
              </w:rPr>
            </w:pPr>
            <w:r w:rsidRPr="00791DF4">
              <w:rPr>
                <w:snapToGrid w:val="0"/>
                <w:vanish/>
              </w:rPr>
              <w:t>6</w:t>
            </w:r>
          </w:p>
        </w:tc>
        <w:tc>
          <w:tcPr>
            <w:tcW w:w="850" w:type="dxa"/>
          </w:tcPr>
          <w:p w14:paraId="0FA42DB9" w14:textId="77777777" w:rsidR="009649F4" w:rsidRPr="00764EF4" w:rsidRDefault="009649F4" w:rsidP="00EB7D77">
            <w:pPr>
              <w:jc w:val="center"/>
              <w:rPr>
                <w:snapToGrid w:val="0"/>
                <w:vanish/>
              </w:rPr>
            </w:pPr>
            <w:r>
              <w:rPr>
                <w:snapToGrid w:val="0"/>
                <w:vanish/>
              </w:rPr>
              <w:t>1a</w:t>
            </w:r>
          </w:p>
        </w:tc>
        <w:tc>
          <w:tcPr>
            <w:tcW w:w="993" w:type="dxa"/>
          </w:tcPr>
          <w:p w14:paraId="287AB9D9" w14:textId="77777777" w:rsidR="009649F4" w:rsidRPr="00764EF4" w:rsidRDefault="009649F4" w:rsidP="00EB7D77">
            <w:pPr>
              <w:jc w:val="center"/>
              <w:rPr>
                <w:snapToGrid w:val="0"/>
                <w:vanish/>
              </w:rPr>
            </w:pPr>
            <w:r w:rsidRPr="00791DF4">
              <w:rPr>
                <w:snapToGrid w:val="0"/>
                <w:vanish/>
              </w:rPr>
              <w:t>2019-12-0</w:t>
            </w:r>
            <w:r>
              <w:rPr>
                <w:snapToGrid w:val="0"/>
                <w:vanish/>
              </w:rPr>
              <w:t>9</w:t>
            </w:r>
          </w:p>
        </w:tc>
        <w:tc>
          <w:tcPr>
            <w:tcW w:w="5669" w:type="dxa"/>
          </w:tcPr>
          <w:p w14:paraId="073870AF" w14:textId="77777777" w:rsidR="009649F4" w:rsidRPr="00791DF4" w:rsidRDefault="009649F4" w:rsidP="009649F4">
            <w:pPr>
              <w:pStyle w:val="Header"/>
              <w:numPr>
                <w:ilvl w:val="0"/>
                <w:numId w:val="8"/>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“Feature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1B479B8E" w14:textId="77777777" w:rsidR="009649F4" w:rsidRPr="00764EF4" w:rsidRDefault="009649F4" w:rsidP="009649F4">
            <w:pPr>
              <w:pStyle w:val="Header"/>
              <w:numPr>
                <w:ilvl w:val="0"/>
                <w:numId w:val="8"/>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588" w:type="dxa"/>
          </w:tcPr>
          <w:p w14:paraId="25274FFC" w14:textId="77777777" w:rsidR="009649F4" w:rsidRPr="00764EF4" w:rsidRDefault="009649F4" w:rsidP="00EB7D77">
            <w:pPr>
              <w:rPr>
                <w:snapToGrid w:val="0"/>
                <w:vanish/>
              </w:rPr>
            </w:pPr>
            <w:r w:rsidRPr="00791DF4">
              <w:rPr>
                <w:snapToGrid w:val="0"/>
                <w:vanish/>
              </w:rPr>
              <w:t>Jbaden1</w:t>
            </w:r>
          </w:p>
        </w:tc>
      </w:tr>
      <w:tr w:rsidR="009649F4" w:rsidRPr="00764EF4" w14:paraId="47DA8DA5" w14:textId="77777777" w:rsidTr="00EB7D77">
        <w:tblPrEx>
          <w:tblLook w:val="04A0" w:firstRow="1" w:lastRow="0" w:firstColumn="1" w:lastColumn="0" w:noHBand="0" w:noVBand="1"/>
        </w:tblPrEx>
        <w:trPr>
          <w:hidden/>
        </w:trPr>
        <w:tc>
          <w:tcPr>
            <w:tcW w:w="1135" w:type="dxa"/>
          </w:tcPr>
          <w:p w14:paraId="1D0630CD" w14:textId="77777777" w:rsidR="009649F4" w:rsidRPr="00791DF4" w:rsidRDefault="009649F4" w:rsidP="00EB7D77">
            <w:pPr>
              <w:jc w:val="center"/>
              <w:rPr>
                <w:snapToGrid w:val="0"/>
                <w:vanish/>
              </w:rPr>
            </w:pPr>
            <w:r w:rsidRPr="00017423">
              <w:rPr>
                <w:snapToGrid w:val="0"/>
                <w:vanish/>
              </w:rPr>
              <w:t>6</w:t>
            </w:r>
          </w:p>
        </w:tc>
        <w:tc>
          <w:tcPr>
            <w:tcW w:w="850" w:type="dxa"/>
          </w:tcPr>
          <w:p w14:paraId="118AEDEF" w14:textId="77777777" w:rsidR="009649F4" w:rsidRPr="00791DF4" w:rsidRDefault="009649F4" w:rsidP="00EB7D77">
            <w:pPr>
              <w:jc w:val="center"/>
              <w:rPr>
                <w:snapToGrid w:val="0"/>
                <w:vanish/>
              </w:rPr>
            </w:pPr>
            <w:r>
              <w:rPr>
                <w:snapToGrid w:val="0"/>
                <w:vanish/>
              </w:rPr>
              <w:t>1a</w:t>
            </w:r>
          </w:p>
        </w:tc>
        <w:tc>
          <w:tcPr>
            <w:tcW w:w="993" w:type="dxa"/>
          </w:tcPr>
          <w:p w14:paraId="19D6ABEA" w14:textId="77777777" w:rsidR="009649F4" w:rsidRPr="00791DF4" w:rsidRDefault="009649F4" w:rsidP="00EB7D77">
            <w:pPr>
              <w:jc w:val="center"/>
              <w:rPr>
                <w:snapToGrid w:val="0"/>
                <w:vanish/>
              </w:rPr>
            </w:pPr>
            <w:r w:rsidRPr="00017423">
              <w:rPr>
                <w:snapToGrid w:val="0"/>
                <w:vanish/>
              </w:rPr>
              <w:t>2019-12-</w:t>
            </w:r>
            <w:r>
              <w:rPr>
                <w:snapToGrid w:val="0"/>
                <w:vanish/>
              </w:rPr>
              <w:t>10</w:t>
            </w:r>
          </w:p>
        </w:tc>
        <w:tc>
          <w:tcPr>
            <w:tcW w:w="5669" w:type="dxa"/>
          </w:tcPr>
          <w:p w14:paraId="5B8DEB6D"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Refinement of FSRs no longer supported by Function Specification (as requested by Functional Safety team). FSR chapter just forwards FSRs from the Feature Docs 1:1 to the Implemented Function(s).</w:t>
            </w:r>
          </w:p>
        </w:tc>
        <w:tc>
          <w:tcPr>
            <w:tcW w:w="1588" w:type="dxa"/>
          </w:tcPr>
          <w:p w14:paraId="6E8D9002" w14:textId="77777777" w:rsidR="009649F4" w:rsidRPr="00791DF4" w:rsidRDefault="009649F4" w:rsidP="00EB7D77">
            <w:pPr>
              <w:rPr>
                <w:snapToGrid w:val="0"/>
                <w:vanish/>
              </w:rPr>
            </w:pPr>
            <w:r>
              <w:rPr>
                <w:snapToGrid w:val="0"/>
                <w:vanish/>
              </w:rPr>
              <w:t>Jbaden1</w:t>
            </w:r>
          </w:p>
        </w:tc>
      </w:tr>
      <w:tr w:rsidR="009649F4" w:rsidRPr="00764EF4" w14:paraId="493B0285" w14:textId="77777777" w:rsidTr="00EB7D77">
        <w:tblPrEx>
          <w:tblLook w:val="04A0" w:firstRow="1" w:lastRow="0" w:firstColumn="1" w:lastColumn="0" w:noHBand="0" w:noVBand="1"/>
        </w:tblPrEx>
        <w:trPr>
          <w:hidden/>
        </w:trPr>
        <w:tc>
          <w:tcPr>
            <w:tcW w:w="1135" w:type="dxa"/>
          </w:tcPr>
          <w:p w14:paraId="2678C298" w14:textId="77777777" w:rsidR="009649F4" w:rsidRPr="00017423" w:rsidRDefault="009649F4" w:rsidP="00EB7D77">
            <w:pPr>
              <w:jc w:val="center"/>
              <w:rPr>
                <w:snapToGrid w:val="0"/>
                <w:vanish/>
              </w:rPr>
            </w:pPr>
            <w:r w:rsidRPr="00017423">
              <w:rPr>
                <w:snapToGrid w:val="0"/>
                <w:vanish/>
              </w:rPr>
              <w:t>6</w:t>
            </w:r>
          </w:p>
        </w:tc>
        <w:tc>
          <w:tcPr>
            <w:tcW w:w="850" w:type="dxa"/>
          </w:tcPr>
          <w:p w14:paraId="01CDF7EC" w14:textId="77777777" w:rsidR="009649F4" w:rsidRDefault="009649F4" w:rsidP="00EB7D77">
            <w:pPr>
              <w:jc w:val="center"/>
              <w:rPr>
                <w:snapToGrid w:val="0"/>
                <w:vanish/>
              </w:rPr>
            </w:pPr>
            <w:r>
              <w:rPr>
                <w:snapToGrid w:val="0"/>
                <w:vanish/>
              </w:rPr>
              <w:t>1a</w:t>
            </w:r>
          </w:p>
        </w:tc>
        <w:tc>
          <w:tcPr>
            <w:tcW w:w="993" w:type="dxa"/>
          </w:tcPr>
          <w:p w14:paraId="55ACBCC6" w14:textId="77777777" w:rsidR="009649F4" w:rsidRPr="00017423" w:rsidRDefault="009649F4" w:rsidP="00EB7D77">
            <w:pPr>
              <w:jc w:val="center"/>
              <w:rPr>
                <w:snapToGrid w:val="0"/>
                <w:vanish/>
              </w:rPr>
            </w:pPr>
            <w:r w:rsidRPr="00017423">
              <w:rPr>
                <w:snapToGrid w:val="0"/>
                <w:vanish/>
              </w:rPr>
              <w:t>2019-12-</w:t>
            </w:r>
            <w:r>
              <w:rPr>
                <w:snapToGrid w:val="0"/>
                <w:vanish/>
              </w:rPr>
              <w:t>10</w:t>
            </w:r>
          </w:p>
        </w:tc>
        <w:tc>
          <w:tcPr>
            <w:tcW w:w="5669" w:type="dxa"/>
          </w:tcPr>
          <w:p w14:paraId="5ED2DFEE" w14:textId="77777777" w:rsidR="009649F4" w:rsidRDefault="009649F4" w:rsidP="00EB7D77">
            <w:pPr>
              <w:pStyle w:val="Header"/>
              <w:textAlignment w:val="auto"/>
              <w:rPr>
                <w:rFonts w:cs="Arial"/>
                <w:snapToGrid w:val="0"/>
                <w:vanish/>
              </w:rPr>
            </w:pPr>
            <w:r>
              <w:rPr>
                <w:rFonts w:cs="Arial"/>
                <w:snapToGrid w:val="0"/>
                <w:vanish/>
              </w:rPr>
              <w:t>Minor changes made to enable use of the function group spec for specification of system services (system service spec is to be removed):</w:t>
            </w:r>
          </w:p>
          <w:p w14:paraId="5AE5A2CC" w14:textId="77777777" w:rsidR="009649F4" w:rsidRDefault="009649F4" w:rsidP="009649F4">
            <w:pPr>
              <w:pStyle w:val="Header"/>
              <w:numPr>
                <w:ilvl w:val="0"/>
                <w:numId w:val="8"/>
              </w:numPr>
              <w:ind w:left="429"/>
              <w:textAlignment w:val="auto"/>
              <w:rPr>
                <w:rFonts w:cs="Arial"/>
                <w:snapToGrid w:val="0"/>
                <w:vanish/>
              </w:rPr>
            </w:pPr>
            <w:r>
              <w:rPr>
                <w:rFonts w:cs="Arial"/>
                <w:snapToGrid w:val="0"/>
                <w:vanish/>
              </w:rPr>
              <w:t>Chapter “Functional Architecture” renamed to “Functional Decomposition and Architecture”</w:t>
            </w:r>
          </w:p>
          <w:p w14:paraId="36A3572F" w14:textId="77777777" w:rsidR="009649F4" w:rsidRPr="00227C8D" w:rsidRDefault="009649F4" w:rsidP="009649F4">
            <w:pPr>
              <w:pStyle w:val="Header"/>
              <w:numPr>
                <w:ilvl w:val="0"/>
                <w:numId w:val="8"/>
              </w:numPr>
              <w:ind w:left="429"/>
              <w:textAlignment w:val="auto"/>
              <w:rPr>
                <w:rFonts w:cs="Arial"/>
                <w:snapToGrid w:val="0"/>
                <w:vanish/>
              </w:rPr>
            </w:pPr>
            <w:r>
              <w:rPr>
                <w:rFonts w:cs="Arial"/>
                <w:snapToGrid w:val="0"/>
                <w:vanish/>
              </w:rPr>
              <w:t>Functional Decomposition diagram added to renamed chapter</w:t>
            </w:r>
            <w:r w:rsidRPr="00227C8D">
              <w:rPr>
                <w:rFonts w:cs="Arial"/>
                <w:snapToGrid w:val="0"/>
                <w:vanish/>
              </w:rPr>
              <w:t>.</w:t>
            </w:r>
          </w:p>
        </w:tc>
        <w:tc>
          <w:tcPr>
            <w:tcW w:w="1588" w:type="dxa"/>
          </w:tcPr>
          <w:p w14:paraId="33546F35" w14:textId="77777777" w:rsidR="009649F4" w:rsidRDefault="009649F4" w:rsidP="00EB7D77">
            <w:pPr>
              <w:rPr>
                <w:snapToGrid w:val="0"/>
                <w:vanish/>
              </w:rPr>
            </w:pPr>
            <w:r>
              <w:rPr>
                <w:snapToGrid w:val="0"/>
                <w:vanish/>
              </w:rPr>
              <w:t>Jbaden1</w:t>
            </w:r>
          </w:p>
        </w:tc>
      </w:tr>
      <w:tr w:rsidR="009649F4" w:rsidRPr="00764EF4" w14:paraId="32FC8FF4" w14:textId="77777777" w:rsidTr="00EB7D77">
        <w:tblPrEx>
          <w:tblLook w:val="04A0" w:firstRow="1" w:lastRow="0" w:firstColumn="1" w:lastColumn="0" w:noHBand="0" w:noVBand="1"/>
        </w:tblPrEx>
        <w:trPr>
          <w:hidden/>
        </w:trPr>
        <w:tc>
          <w:tcPr>
            <w:tcW w:w="1135" w:type="dxa"/>
          </w:tcPr>
          <w:p w14:paraId="77DC7FFB" w14:textId="77777777" w:rsidR="009649F4" w:rsidRPr="00017423" w:rsidRDefault="009649F4" w:rsidP="00EB7D77">
            <w:pPr>
              <w:jc w:val="center"/>
              <w:rPr>
                <w:snapToGrid w:val="0"/>
                <w:vanish/>
              </w:rPr>
            </w:pPr>
            <w:r w:rsidRPr="00017423">
              <w:rPr>
                <w:snapToGrid w:val="0"/>
                <w:vanish/>
              </w:rPr>
              <w:t>6</w:t>
            </w:r>
          </w:p>
        </w:tc>
        <w:tc>
          <w:tcPr>
            <w:tcW w:w="850" w:type="dxa"/>
          </w:tcPr>
          <w:p w14:paraId="6126ADF4" w14:textId="77777777" w:rsidR="009649F4" w:rsidRDefault="009649F4" w:rsidP="00EB7D77">
            <w:pPr>
              <w:jc w:val="center"/>
              <w:rPr>
                <w:snapToGrid w:val="0"/>
                <w:vanish/>
              </w:rPr>
            </w:pPr>
            <w:r>
              <w:rPr>
                <w:snapToGrid w:val="0"/>
                <w:vanish/>
              </w:rPr>
              <w:t>1a</w:t>
            </w:r>
          </w:p>
        </w:tc>
        <w:tc>
          <w:tcPr>
            <w:tcW w:w="993" w:type="dxa"/>
          </w:tcPr>
          <w:p w14:paraId="23EC4787"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02</w:t>
            </w:r>
            <w:r w:rsidRPr="00017423">
              <w:rPr>
                <w:snapToGrid w:val="0"/>
                <w:vanish/>
              </w:rPr>
              <w:t>-</w:t>
            </w:r>
            <w:r>
              <w:rPr>
                <w:snapToGrid w:val="0"/>
                <w:vanish/>
              </w:rPr>
              <w:t>12</w:t>
            </w:r>
          </w:p>
        </w:tc>
        <w:tc>
          <w:tcPr>
            <w:tcW w:w="5669" w:type="dxa"/>
          </w:tcPr>
          <w:p w14:paraId="3A80D05F" w14:textId="77777777" w:rsidR="009649F4" w:rsidRDefault="009649F4" w:rsidP="00EB7D77">
            <w:pPr>
              <w:pStyle w:val="Header"/>
              <w:textAlignment w:val="auto"/>
              <w:rPr>
                <w:rFonts w:cs="Arial"/>
                <w:snapToGrid w:val="0"/>
                <w:vanish/>
              </w:rPr>
            </w:pPr>
            <w:r>
              <w:rPr>
                <w:rFonts w:cs="Arial"/>
                <w:snapToGrid w:val="0"/>
                <w:vanish/>
              </w:rPr>
              <w:t>Minor rewording of hint for FSR table after review by FuSa team.</w:t>
            </w:r>
          </w:p>
        </w:tc>
        <w:tc>
          <w:tcPr>
            <w:tcW w:w="1588" w:type="dxa"/>
          </w:tcPr>
          <w:p w14:paraId="7AC6AD8A" w14:textId="77777777" w:rsidR="009649F4" w:rsidRDefault="009649F4" w:rsidP="00EB7D77">
            <w:pPr>
              <w:rPr>
                <w:snapToGrid w:val="0"/>
                <w:vanish/>
              </w:rPr>
            </w:pPr>
            <w:r>
              <w:rPr>
                <w:snapToGrid w:val="0"/>
                <w:vanish/>
              </w:rPr>
              <w:t>Jbaden1</w:t>
            </w:r>
          </w:p>
        </w:tc>
      </w:tr>
      <w:tr w:rsidR="009649F4" w:rsidRPr="00764EF4" w14:paraId="157D1CD7" w14:textId="77777777" w:rsidTr="00EB7D77">
        <w:tblPrEx>
          <w:tblLook w:val="04A0" w:firstRow="1" w:lastRow="0" w:firstColumn="1" w:lastColumn="0" w:noHBand="0" w:noVBand="1"/>
        </w:tblPrEx>
        <w:trPr>
          <w:hidden/>
        </w:trPr>
        <w:tc>
          <w:tcPr>
            <w:tcW w:w="1135" w:type="dxa"/>
          </w:tcPr>
          <w:p w14:paraId="1E2B5132" w14:textId="77777777" w:rsidR="009649F4" w:rsidRPr="00017423" w:rsidRDefault="009649F4" w:rsidP="00EB7D77">
            <w:pPr>
              <w:jc w:val="center"/>
              <w:rPr>
                <w:snapToGrid w:val="0"/>
                <w:vanish/>
              </w:rPr>
            </w:pPr>
            <w:r w:rsidRPr="00017423">
              <w:rPr>
                <w:snapToGrid w:val="0"/>
                <w:vanish/>
              </w:rPr>
              <w:t>6</w:t>
            </w:r>
          </w:p>
        </w:tc>
        <w:tc>
          <w:tcPr>
            <w:tcW w:w="850" w:type="dxa"/>
          </w:tcPr>
          <w:p w14:paraId="7ED69E90" w14:textId="77777777" w:rsidR="009649F4" w:rsidRDefault="009649F4" w:rsidP="00EB7D77">
            <w:pPr>
              <w:jc w:val="center"/>
              <w:rPr>
                <w:snapToGrid w:val="0"/>
                <w:vanish/>
              </w:rPr>
            </w:pPr>
            <w:r>
              <w:rPr>
                <w:snapToGrid w:val="0"/>
                <w:vanish/>
              </w:rPr>
              <w:t>1a</w:t>
            </w:r>
          </w:p>
        </w:tc>
        <w:tc>
          <w:tcPr>
            <w:tcW w:w="993" w:type="dxa"/>
          </w:tcPr>
          <w:p w14:paraId="0A8DEB62" w14:textId="77777777" w:rsidR="009649F4" w:rsidRPr="00017423" w:rsidRDefault="009649F4" w:rsidP="00EB7D77">
            <w:pPr>
              <w:jc w:val="center"/>
              <w:rPr>
                <w:snapToGrid w:val="0"/>
                <w:vanish/>
              </w:rPr>
            </w:pPr>
            <w:r w:rsidRPr="00017423">
              <w:rPr>
                <w:snapToGrid w:val="0"/>
                <w:vanish/>
              </w:rPr>
              <w:t>20</w:t>
            </w:r>
            <w:r>
              <w:rPr>
                <w:snapToGrid w:val="0"/>
                <w:vanish/>
              </w:rPr>
              <w:t>20</w:t>
            </w:r>
            <w:r w:rsidRPr="00017423">
              <w:rPr>
                <w:snapToGrid w:val="0"/>
                <w:vanish/>
              </w:rPr>
              <w:t>-</w:t>
            </w:r>
            <w:r>
              <w:rPr>
                <w:snapToGrid w:val="0"/>
                <w:vanish/>
              </w:rPr>
              <w:t>03</w:t>
            </w:r>
            <w:r w:rsidRPr="00017423">
              <w:rPr>
                <w:snapToGrid w:val="0"/>
                <w:vanish/>
              </w:rPr>
              <w:t>-</w:t>
            </w:r>
            <w:r>
              <w:rPr>
                <w:snapToGrid w:val="0"/>
                <w:vanish/>
              </w:rPr>
              <w:t>09</w:t>
            </w:r>
          </w:p>
        </w:tc>
        <w:tc>
          <w:tcPr>
            <w:tcW w:w="5669" w:type="dxa"/>
          </w:tcPr>
          <w:p w14:paraId="018BC5D4" w14:textId="77777777" w:rsidR="009649F4" w:rsidRDefault="009649F4" w:rsidP="009649F4">
            <w:pPr>
              <w:pStyle w:val="Header"/>
              <w:numPr>
                <w:ilvl w:val="0"/>
                <w:numId w:val="8"/>
              </w:numPr>
              <w:ind w:left="429"/>
              <w:textAlignment w:val="auto"/>
              <w:rPr>
                <w:snapToGrid w:val="0"/>
                <w:vanish/>
              </w:rPr>
            </w:pPr>
            <w:r>
              <w:rPr>
                <w:snapToGrid w:val="0"/>
                <w:vanish/>
              </w:rPr>
              <w:t>Missing doc property “LatestSigMappingID” and “LatestAisInterfaceID” added</w:t>
            </w:r>
          </w:p>
          <w:p w14:paraId="6A310478" w14:textId="77777777" w:rsidR="009649F4" w:rsidRDefault="009649F4" w:rsidP="009649F4">
            <w:pPr>
              <w:pStyle w:val="Header"/>
              <w:numPr>
                <w:ilvl w:val="0"/>
                <w:numId w:val="8"/>
              </w:numPr>
              <w:ind w:left="429"/>
              <w:textAlignment w:val="auto"/>
              <w:rPr>
                <w:snapToGrid w:val="0"/>
                <w:vanish/>
              </w:rPr>
            </w:pPr>
            <w:r>
              <w:rPr>
                <w:snapToGrid w:val="0"/>
                <w:vanish/>
              </w:rPr>
              <w:t>doc property “CopyrightDate” re-formatted to text and copyright date field in footer corrected</w:t>
            </w:r>
          </w:p>
          <w:p w14:paraId="7585611C" w14:textId="77777777" w:rsidR="009649F4" w:rsidRPr="000E47DC" w:rsidRDefault="009649F4" w:rsidP="009649F4">
            <w:pPr>
              <w:pStyle w:val="Header"/>
              <w:numPr>
                <w:ilvl w:val="0"/>
                <w:numId w:val="8"/>
              </w:numPr>
              <w:ind w:left="429"/>
              <w:textAlignment w:val="auto"/>
              <w:rPr>
                <w:rFonts w:cs="Arial"/>
                <w:snapToGrid w:val="0"/>
                <w:vanish/>
              </w:rPr>
            </w:pPr>
            <w:r>
              <w:rPr>
                <w:snapToGrid w:val="0"/>
                <w:vanish/>
              </w:rPr>
              <w:t>Version numbering re-initialized as 0.1</w:t>
            </w:r>
          </w:p>
          <w:p w14:paraId="18EB5B99" w14:textId="77777777" w:rsidR="009649F4" w:rsidRPr="007C4AB8" w:rsidRDefault="009649F4" w:rsidP="009649F4">
            <w:pPr>
              <w:pStyle w:val="Header"/>
              <w:numPr>
                <w:ilvl w:val="0"/>
                <w:numId w:val="8"/>
              </w:numPr>
              <w:ind w:left="429"/>
              <w:textAlignment w:val="auto"/>
              <w:rPr>
                <w:rFonts w:cs="Arial"/>
                <w:snapToGrid w:val="0"/>
                <w:vanish/>
              </w:rPr>
            </w:pPr>
            <w:r>
              <w:rPr>
                <w:snapToGrid w:val="0"/>
                <w:vanish/>
              </w:rPr>
              <w:t>Init value of version/revision date set to “yyyy/mm/dd” instead of “yyyy-mm-dd” to be in line with the “Edit Document Property” dialog</w:t>
            </w:r>
          </w:p>
          <w:p w14:paraId="1825A9C4" w14:textId="77777777" w:rsidR="009649F4" w:rsidRDefault="009649F4" w:rsidP="009649F4">
            <w:pPr>
              <w:pStyle w:val="Header"/>
              <w:numPr>
                <w:ilvl w:val="0"/>
                <w:numId w:val="8"/>
              </w:numPr>
              <w:ind w:left="429"/>
              <w:textAlignment w:val="auto"/>
              <w:rPr>
                <w:rFonts w:cs="Arial"/>
                <w:snapToGrid w:val="0"/>
                <w:vanish/>
              </w:rPr>
            </w:pPr>
            <w:r>
              <w:rPr>
                <w:snapToGrid w:val="0"/>
                <w:vanish/>
              </w:rPr>
              <w:t>Copyright date field on cover sheet corrected</w:t>
            </w:r>
          </w:p>
        </w:tc>
        <w:tc>
          <w:tcPr>
            <w:tcW w:w="1588" w:type="dxa"/>
          </w:tcPr>
          <w:p w14:paraId="77EE8BFB" w14:textId="77777777" w:rsidR="009649F4" w:rsidRDefault="009649F4" w:rsidP="00EB7D77">
            <w:pPr>
              <w:rPr>
                <w:snapToGrid w:val="0"/>
                <w:vanish/>
              </w:rPr>
            </w:pPr>
            <w:r>
              <w:rPr>
                <w:snapToGrid w:val="0"/>
                <w:vanish/>
              </w:rPr>
              <w:t>Jbaden1</w:t>
            </w:r>
          </w:p>
        </w:tc>
      </w:tr>
    </w:tbl>
    <w:p w14:paraId="7BC812EF" w14:textId="77777777" w:rsidR="009649F4" w:rsidRPr="00185AC3" w:rsidRDefault="009649F4" w:rsidP="009649F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r>
        <w:rPr>
          <w:lang w:val="en-GB"/>
        </w:rPr>
        <w:lastRenderedPageBreak/>
        <w:t>Appendix</w:t>
      </w:r>
    </w:p>
    <w:p w14:paraId="2A3A02F6" w14:textId="77777777" w:rsidR="00602347" w:rsidRDefault="00062770" w:rsidP="00027BB8">
      <w:pPr>
        <w:pStyle w:val="Heading2"/>
        <w:rPr>
          <w:lang w:val="en-GB"/>
        </w:rPr>
      </w:pPr>
      <w:bookmarkStart w:id="272" w:name="_Data_Dictionary"/>
      <w:bookmarkStart w:id="273" w:name="_Toc6466557"/>
      <w:bookmarkStart w:id="274" w:name="_Ref294992279"/>
      <w:bookmarkStart w:id="275" w:name="_Ref294992274"/>
      <w:bookmarkEnd w:id="272"/>
      <w:r>
        <w:rPr>
          <w:lang w:val="en-GB"/>
        </w:rPr>
        <w:t>Data</w:t>
      </w:r>
      <w:r w:rsidR="00602347">
        <w:rPr>
          <w:lang w:val="en-GB"/>
        </w:rPr>
        <w:t xml:space="preserve"> </w:t>
      </w:r>
      <w:r>
        <w:rPr>
          <w:lang w:val="en-GB"/>
        </w:rPr>
        <w:t>Dictionary</w:t>
      </w:r>
      <w:bookmarkEnd w:id="273"/>
      <w:bookmarkEnd w:id="274"/>
      <w:bookmarkEnd w:id="275"/>
    </w:p>
    <w:p w14:paraId="0E906047" w14:textId="77777777" w:rsidR="00584E2D" w:rsidRDefault="00584E2D" w:rsidP="00584E2D">
      <w:pPr>
        <w:pStyle w:val="Heading3"/>
        <w:rPr>
          <w:lang w:val="en-GB"/>
        </w:rPr>
      </w:pPr>
      <w:bookmarkStart w:id="276" w:name="_Logical_Signals"/>
      <w:bookmarkStart w:id="277" w:name="_Toc6466558"/>
      <w:bookmarkStart w:id="278" w:name="_Ref531353605"/>
      <w:bookmarkEnd w:id="276"/>
      <w:r w:rsidRPr="00584E2D">
        <w:rPr>
          <w:lang w:val="en-GB"/>
        </w:rPr>
        <w:t>Logical Signals</w:t>
      </w:r>
      <w:bookmarkEnd w:id="277"/>
      <w:bookmarkEnd w:id="278"/>
    </w:p>
    <w:p w14:paraId="634B1AA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AudioShareResp_Command</w:t>
      </w:r>
    </w:p>
    <w:p w14:paraId="534B2D72" w14:textId="77777777" w:rsidR="00704E60" w:rsidRPr="00F03856" w:rsidRDefault="00704E60" w:rsidP="00704E60">
      <w:pPr>
        <w:rPr>
          <w:rFonts w:cs="Arial"/>
        </w:rPr>
      </w:pPr>
      <w:bookmarkStart w:id="279" w:name="LSG_D_Logical_Signal_Example_00022"/>
      <w:r>
        <w:rPr>
          <w:rFonts w:cs="Arial"/>
        </w:rPr>
        <w:t>Audio Share Resp Command (Physical Touch)</w:t>
      </w:r>
    </w:p>
    <w:p w14:paraId="061B5D03"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04E350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CBF37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47D89F" w14:textId="77777777" w:rsidR="00704E60" w:rsidRPr="002338ED" w:rsidRDefault="00F56C9D" w:rsidP="00BC57B1">
            <w:pPr>
              <w:rPr>
                <w:rFonts w:cs="Arial"/>
                <w:color w:val="000000" w:themeColor="text1"/>
                <w:sz w:val="16"/>
                <w:szCs w:val="14"/>
              </w:rPr>
            </w:pPr>
            <w:sdt>
              <w:sdtPr>
                <w:rPr>
                  <w:sz w:val="16"/>
                  <w:szCs w:val="16"/>
                </w:rPr>
                <w:alias w:val="ASIL"/>
                <w:tag w:val="ASIL"/>
                <w:id w:val="-226994501"/>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726AD16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3557BF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81FA45" w14:textId="77777777" w:rsidR="00704E60" w:rsidRPr="00981CB3" w:rsidRDefault="00704E60" w:rsidP="00BC57B1">
            <w:pPr>
              <w:rPr>
                <w:rFonts w:eastAsiaTheme="minorHAnsi" w:cs="Arial"/>
                <w:color w:val="000000" w:themeColor="text1"/>
                <w:sz w:val="16"/>
                <w:szCs w:val="16"/>
              </w:rPr>
            </w:pPr>
          </w:p>
        </w:tc>
      </w:tr>
      <w:tr w:rsidR="00704E60" w:rsidRPr="00981CB3" w14:paraId="2447BEEB"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6EF4571"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35470A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74000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0330C40"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69D42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FBF0DE" w14:textId="77777777" w:rsidR="00704E60" w:rsidRPr="00981CB3" w:rsidRDefault="00704E60" w:rsidP="00BC57B1">
            <w:pPr>
              <w:rPr>
                <w:rFonts w:eastAsiaTheme="minorHAnsi" w:cs="Arial"/>
                <w:color w:val="000000" w:themeColor="text1"/>
                <w:sz w:val="16"/>
                <w:szCs w:val="16"/>
              </w:rPr>
            </w:pPr>
          </w:p>
        </w:tc>
      </w:tr>
      <w:tr w:rsidR="00704E60" w:rsidRPr="00981CB3" w14:paraId="285C4E0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2A81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A8142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1A4881" w14:textId="77777777" w:rsidR="00704E60" w:rsidRPr="00981CB3" w:rsidRDefault="00704E60" w:rsidP="00BC57B1">
            <w:pPr>
              <w:rPr>
                <w:rFonts w:eastAsiaTheme="minorHAnsi" w:cs="Arial"/>
                <w:color w:val="000000" w:themeColor="text1"/>
                <w:sz w:val="16"/>
                <w:szCs w:val="16"/>
              </w:rPr>
            </w:pPr>
          </w:p>
        </w:tc>
      </w:tr>
      <w:tr w:rsidR="00704E60" w:rsidRPr="00981CB3" w14:paraId="4A3ACCC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9981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BB88E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7F35AC" w14:textId="77777777" w:rsidR="00704E60" w:rsidRPr="00981CB3" w:rsidRDefault="00704E60" w:rsidP="00BC57B1">
            <w:pPr>
              <w:rPr>
                <w:rFonts w:eastAsiaTheme="minorHAnsi" w:cs="Arial"/>
                <w:color w:val="000000" w:themeColor="text1"/>
                <w:sz w:val="16"/>
                <w:szCs w:val="16"/>
              </w:rPr>
            </w:pPr>
          </w:p>
        </w:tc>
      </w:tr>
      <w:tr w:rsidR="00704E60" w:rsidRPr="00981CB3" w14:paraId="6EC8255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F624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F9680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17A2A9" w14:textId="77777777" w:rsidR="00704E60" w:rsidRPr="00981CB3" w:rsidRDefault="00704E60" w:rsidP="00BC57B1">
            <w:pPr>
              <w:rPr>
                <w:rFonts w:eastAsiaTheme="minorHAnsi" w:cs="Arial"/>
                <w:color w:val="000000" w:themeColor="text1"/>
                <w:sz w:val="16"/>
                <w:szCs w:val="16"/>
              </w:rPr>
            </w:pPr>
          </w:p>
        </w:tc>
      </w:tr>
      <w:tr w:rsidR="00704E60" w:rsidRPr="00981CB3" w14:paraId="2937C7F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4DE67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A8FCF08"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06314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9D8D05" w14:textId="77777777" w:rsidR="00704E60" w:rsidRPr="00981CB3" w:rsidRDefault="00704E60" w:rsidP="00BC57B1">
            <w:pPr>
              <w:rPr>
                <w:rFonts w:eastAsiaTheme="minorHAnsi" w:cs="Arial"/>
                <w:color w:val="000000" w:themeColor="text1"/>
                <w:sz w:val="16"/>
                <w:szCs w:val="16"/>
              </w:rPr>
            </w:pPr>
          </w:p>
        </w:tc>
      </w:tr>
      <w:tr w:rsidR="00704E60" w:rsidRPr="00981CB3" w14:paraId="71D0941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E3B3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31D46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AECBE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AAE0CE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CDFAE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1FC4A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C7950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F87D97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108E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30493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6542B" w14:textId="77777777" w:rsidR="00704E60" w:rsidRPr="00981CB3" w:rsidRDefault="00704E60" w:rsidP="00BC57B1">
            <w:pPr>
              <w:rPr>
                <w:rFonts w:eastAsiaTheme="minorHAnsi" w:cs="Arial"/>
                <w:color w:val="000000" w:themeColor="text1"/>
                <w:sz w:val="16"/>
                <w:szCs w:val="16"/>
              </w:rPr>
            </w:pPr>
          </w:p>
        </w:tc>
      </w:tr>
      <w:tr w:rsidR="00704E60" w:rsidRPr="00981CB3" w14:paraId="76309D9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FE24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88DBD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65BDD6" w14:textId="77777777" w:rsidR="00704E60" w:rsidRPr="00981CB3" w:rsidRDefault="00704E60" w:rsidP="00BC57B1">
            <w:pPr>
              <w:rPr>
                <w:rFonts w:eastAsiaTheme="minorHAnsi" w:cs="Arial"/>
                <w:color w:val="000000" w:themeColor="text1"/>
                <w:sz w:val="16"/>
                <w:szCs w:val="16"/>
              </w:rPr>
            </w:pPr>
          </w:p>
        </w:tc>
      </w:tr>
      <w:tr w:rsidR="00704E60" w:rsidRPr="00981CB3" w14:paraId="17CEE29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19DA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bookmarkEnd w:id="279"/>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D7D9E3" w14:textId="77777777" w:rsidR="00704E60" w:rsidRPr="00981CB3" w:rsidRDefault="00704E60" w:rsidP="00BC57B1">
            <w:pPr>
              <w:rPr>
                <w:rFonts w:eastAsiaTheme="minorHAnsi" w:cs="Arial"/>
                <w:color w:val="000000" w:themeColor="text1"/>
                <w:sz w:val="16"/>
                <w:szCs w:val="16"/>
              </w:rPr>
            </w:pPr>
          </w:p>
        </w:tc>
      </w:tr>
    </w:tbl>
    <w:p w14:paraId="76D7578D" w14:textId="77777777" w:rsidR="00704E60" w:rsidRDefault="00704E60" w:rsidP="00704E60">
      <w:pPr>
        <w:pStyle w:val="Caption"/>
        <w:rPr>
          <w:lang w:val="en-GB"/>
        </w:rPr>
      </w:pPr>
      <w:r w:rsidRPr="00702453">
        <w:t xml:space="preserve">Table: </w:t>
      </w:r>
      <w:r>
        <w:t xml:space="preserve">Signal Details of </w:t>
      </w:r>
      <w:r w:rsidRPr="004521EB">
        <w:rPr>
          <w:lang w:val="en-GB"/>
        </w:rPr>
        <w:t>AudioShareResp_Command</w:t>
      </w:r>
    </w:p>
    <w:p w14:paraId="3E46ABDE" w14:textId="77777777" w:rsidR="00704E60" w:rsidRPr="00495854" w:rsidRDefault="00704E60" w:rsidP="00704E60">
      <w:pPr>
        <w:rPr>
          <w:lang w:val="en-GB"/>
        </w:rPr>
      </w:pPr>
    </w:p>
    <w:p w14:paraId="2F9AF3A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AudioShareResp_Req</w:t>
      </w:r>
    </w:p>
    <w:p w14:paraId="668317BA" w14:textId="77777777" w:rsidR="00704E60" w:rsidRPr="00F03856" w:rsidRDefault="00704E60" w:rsidP="00704E60">
      <w:pPr>
        <w:rPr>
          <w:rFonts w:cs="Arial"/>
        </w:rPr>
      </w:pPr>
      <w:r>
        <w:rPr>
          <w:rFonts w:cs="Arial"/>
        </w:rPr>
        <w:t xml:space="preserve">Internal Signal for Audio SHare Response </w:t>
      </w:r>
    </w:p>
    <w:p w14:paraId="4E321947"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168A27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00A96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FFB34" w14:textId="77777777" w:rsidR="00704E60" w:rsidRPr="002338ED" w:rsidRDefault="00F56C9D" w:rsidP="00BC57B1">
            <w:pPr>
              <w:rPr>
                <w:rFonts w:cs="Arial"/>
                <w:color w:val="000000" w:themeColor="text1"/>
                <w:sz w:val="16"/>
                <w:szCs w:val="14"/>
              </w:rPr>
            </w:pPr>
            <w:sdt>
              <w:sdtPr>
                <w:rPr>
                  <w:sz w:val="16"/>
                  <w:szCs w:val="16"/>
                </w:rPr>
                <w:alias w:val="ASIL"/>
                <w:tag w:val="ASIL"/>
                <w:id w:val="-38333354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56580B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2D548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1143DE" w14:textId="77777777" w:rsidR="00704E60" w:rsidRPr="00981CB3" w:rsidRDefault="00704E60" w:rsidP="00BC57B1">
            <w:pPr>
              <w:rPr>
                <w:rFonts w:eastAsiaTheme="minorHAnsi" w:cs="Arial"/>
                <w:color w:val="000000" w:themeColor="text1"/>
                <w:sz w:val="16"/>
                <w:szCs w:val="16"/>
              </w:rPr>
            </w:pPr>
          </w:p>
        </w:tc>
      </w:tr>
      <w:tr w:rsidR="00704E60" w:rsidRPr="00981CB3" w14:paraId="10C0209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2083AB0"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DB7E46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B02D7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2CCCD1A"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E531F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BBA50F" w14:textId="77777777" w:rsidR="00704E60" w:rsidRPr="00981CB3" w:rsidRDefault="00704E60" w:rsidP="00BC57B1">
            <w:pPr>
              <w:rPr>
                <w:rFonts w:eastAsiaTheme="minorHAnsi" w:cs="Arial"/>
                <w:color w:val="000000" w:themeColor="text1"/>
                <w:sz w:val="16"/>
                <w:szCs w:val="16"/>
              </w:rPr>
            </w:pPr>
          </w:p>
        </w:tc>
      </w:tr>
      <w:tr w:rsidR="00704E60" w:rsidRPr="00981CB3" w14:paraId="440EE16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10B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F5F64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F6B872" w14:textId="77777777" w:rsidR="00704E60" w:rsidRPr="00981CB3" w:rsidRDefault="00704E60" w:rsidP="00BC57B1">
            <w:pPr>
              <w:rPr>
                <w:rFonts w:eastAsiaTheme="minorHAnsi" w:cs="Arial"/>
                <w:color w:val="000000" w:themeColor="text1"/>
                <w:sz w:val="16"/>
                <w:szCs w:val="16"/>
              </w:rPr>
            </w:pPr>
          </w:p>
        </w:tc>
      </w:tr>
      <w:tr w:rsidR="00704E60" w:rsidRPr="00981CB3" w14:paraId="4C75BD9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EA0D2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0757B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BE3EA2" w14:textId="77777777" w:rsidR="00704E60" w:rsidRPr="00981CB3" w:rsidRDefault="00704E60" w:rsidP="00BC57B1">
            <w:pPr>
              <w:rPr>
                <w:rFonts w:eastAsiaTheme="minorHAnsi" w:cs="Arial"/>
                <w:color w:val="000000" w:themeColor="text1"/>
                <w:sz w:val="16"/>
                <w:szCs w:val="16"/>
              </w:rPr>
            </w:pPr>
          </w:p>
        </w:tc>
      </w:tr>
      <w:tr w:rsidR="00704E60" w:rsidRPr="00981CB3" w14:paraId="18A05B5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83E7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818D4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150CFE" w14:textId="77777777" w:rsidR="00704E60" w:rsidRPr="00981CB3" w:rsidRDefault="00704E60" w:rsidP="00BC57B1">
            <w:pPr>
              <w:rPr>
                <w:rFonts w:eastAsiaTheme="minorHAnsi" w:cs="Arial"/>
                <w:color w:val="000000" w:themeColor="text1"/>
                <w:sz w:val="16"/>
                <w:szCs w:val="16"/>
              </w:rPr>
            </w:pPr>
          </w:p>
        </w:tc>
      </w:tr>
      <w:tr w:rsidR="00704E60" w:rsidRPr="00981CB3" w14:paraId="6AFC205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DC139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7E911B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58EB8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514CCD" w14:textId="77777777" w:rsidR="00704E60" w:rsidRPr="00981CB3" w:rsidRDefault="00704E60" w:rsidP="00BC57B1">
            <w:pPr>
              <w:rPr>
                <w:rFonts w:eastAsiaTheme="minorHAnsi" w:cs="Arial"/>
                <w:color w:val="000000" w:themeColor="text1"/>
                <w:sz w:val="16"/>
                <w:szCs w:val="16"/>
              </w:rPr>
            </w:pPr>
          </w:p>
        </w:tc>
      </w:tr>
      <w:tr w:rsidR="00704E60" w:rsidRPr="00981CB3" w14:paraId="0FFBD36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72DCC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8D0A0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C65D7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88C9C9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E90F7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0369A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802B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392CF8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60279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DBCAC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FF4F52" w14:textId="77777777" w:rsidR="00704E60" w:rsidRPr="00981CB3" w:rsidRDefault="00704E60" w:rsidP="00BC57B1">
            <w:pPr>
              <w:rPr>
                <w:rFonts w:eastAsiaTheme="minorHAnsi" w:cs="Arial"/>
                <w:color w:val="000000" w:themeColor="text1"/>
                <w:sz w:val="16"/>
                <w:szCs w:val="16"/>
              </w:rPr>
            </w:pPr>
          </w:p>
        </w:tc>
      </w:tr>
      <w:tr w:rsidR="00704E60" w:rsidRPr="00981CB3" w14:paraId="268622D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2F9C7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91A2A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A71A2" w14:textId="77777777" w:rsidR="00704E60" w:rsidRPr="00981CB3" w:rsidRDefault="00704E60" w:rsidP="00BC57B1">
            <w:pPr>
              <w:rPr>
                <w:rFonts w:eastAsiaTheme="minorHAnsi" w:cs="Arial"/>
                <w:color w:val="000000" w:themeColor="text1"/>
                <w:sz w:val="16"/>
                <w:szCs w:val="16"/>
              </w:rPr>
            </w:pPr>
          </w:p>
        </w:tc>
      </w:tr>
      <w:tr w:rsidR="00704E60" w:rsidRPr="00981CB3" w14:paraId="0127FAA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F2E3B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171FB3" w14:textId="77777777" w:rsidR="00704E60" w:rsidRPr="00981CB3" w:rsidRDefault="00704E60" w:rsidP="00BC57B1">
            <w:pPr>
              <w:rPr>
                <w:rFonts w:eastAsiaTheme="minorHAnsi" w:cs="Arial"/>
                <w:color w:val="000000" w:themeColor="text1"/>
                <w:sz w:val="16"/>
                <w:szCs w:val="16"/>
              </w:rPr>
            </w:pPr>
          </w:p>
        </w:tc>
      </w:tr>
    </w:tbl>
    <w:p w14:paraId="75C7EDB3" w14:textId="77777777" w:rsidR="00704E60" w:rsidRDefault="00704E60" w:rsidP="00704E60">
      <w:pPr>
        <w:pStyle w:val="Caption"/>
        <w:rPr>
          <w:lang w:val="en-GB"/>
        </w:rPr>
      </w:pPr>
      <w:r w:rsidRPr="00702453">
        <w:t xml:space="preserve">Table: </w:t>
      </w:r>
      <w:r>
        <w:t xml:space="preserve">Signal Details of </w:t>
      </w:r>
      <w:r w:rsidRPr="004521EB">
        <w:rPr>
          <w:lang w:val="en-GB"/>
        </w:rPr>
        <w:t>AudioShareResp_Req</w:t>
      </w:r>
    </w:p>
    <w:p w14:paraId="11F6D0BC" w14:textId="77777777" w:rsidR="00704E60" w:rsidRPr="00495854" w:rsidRDefault="00704E60" w:rsidP="00704E60">
      <w:pPr>
        <w:rPr>
          <w:lang w:val="en-GB"/>
        </w:rPr>
      </w:pPr>
    </w:p>
    <w:p w14:paraId="44B2801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Audio_Vol_Level</w:t>
      </w:r>
    </w:p>
    <w:p w14:paraId="0EE97469" w14:textId="77777777" w:rsidR="00704E60" w:rsidRPr="00F03856" w:rsidRDefault="00704E60" w:rsidP="00704E60">
      <w:pPr>
        <w:rPr>
          <w:rFonts w:cs="Arial"/>
        </w:rPr>
      </w:pPr>
      <w:r>
        <w:rPr>
          <w:rFonts w:cs="Arial"/>
        </w:rPr>
        <w:t>Signal for Audio volume in full cabin mode</w:t>
      </w:r>
    </w:p>
    <w:p w14:paraId="2D23A980"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16AB3E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2A66A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B19FCA" w14:textId="77777777" w:rsidR="00704E60" w:rsidRPr="002338ED" w:rsidRDefault="00F56C9D" w:rsidP="00BC57B1">
            <w:pPr>
              <w:rPr>
                <w:rFonts w:cs="Arial"/>
                <w:color w:val="000000" w:themeColor="text1"/>
                <w:sz w:val="16"/>
                <w:szCs w:val="14"/>
              </w:rPr>
            </w:pPr>
            <w:sdt>
              <w:sdtPr>
                <w:rPr>
                  <w:sz w:val="16"/>
                  <w:szCs w:val="16"/>
                </w:rPr>
                <w:alias w:val="ASIL"/>
                <w:tag w:val="ASIL"/>
                <w:id w:val="-86258196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335E06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83CFE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CA97FE" w14:textId="77777777" w:rsidR="00704E60" w:rsidRPr="00981CB3" w:rsidRDefault="00704E60" w:rsidP="00BC57B1">
            <w:pPr>
              <w:rPr>
                <w:rFonts w:eastAsiaTheme="minorHAnsi" w:cs="Arial"/>
                <w:color w:val="000000" w:themeColor="text1"/>
                <w:sz w:val="16"/>
                <w:szCs w:val="16"/>
              </w:rPr>
            </w:pPr>
          </w:p>
        </w:tc>
      </w:tr>
      <w:tr w:rsidR="00704E60" w:rsidRPr="00981CB3" w14:paraId="2B5729B8"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4EE0C35"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E0ECBD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E830DD" w14:textId="77777777" w:rsidR="00704E60" w:rsidRPr="00981CB3" w:rsidRDefault="00704E60" w:rsidP="00BC57B1">
            <w:pPr>
              <w:rPr>
                <w:rFonts w:cs="Arial"/>
                <w:b/>
                <w:bCs/>
                <w:sz w:val="16"/>
                <w:szCs w:val="16"/>
                <w:lang w:val="en-GB"/>
              </w:rPr>
            </w:pPr>
            <w:r w:rsidRPr="00981CB3">
              <w:rPr>
                <w:rFonts w:cs="Arial"/>
                <w:b/>
                <w:bCs/>
                <w:sz w:val="16"/>
                <w:szCs w:val="16"/>
                <w:lang w:val="en-GB"/>
              </w:rPr>
              <w:lastRenderedPageBreak/>
              <w:t>Value</w:t>
            </w:r>
          </w:p>
          <w:p w14:paraId="6BA770E3"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A2B62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335348" w14:textId="77777777" w:rsidR="00704E60" w:rsidRPr="00981CB3" w:rsidRDefault="00704E60" w:rsidP="00BC57B1">
            <w:pPr>
              <w:rPr>
                <w:rFonts w:eastAsiaTheme="minorHAnsi" w:cs="Arial"/>
                <w:color w:val="000000" w:themeColor="text1"/>
                <w:sz w:val="16"/>
                <w:szCs w:val="16"/>
              </w:rPr>
            </w:pPr>
          </w:p>
        </w:tc>
      </w:tr>
      <w:tr w:rsidR="00704E60" w:rsidRPr="00981CB3" w14:paraId="1E5DE30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AE08E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97BEE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82DCD0" w14:textId="77777777" w:rsidR="00704E60" w:rsidRPr="00981CB3" w:rsidRDefault="00704E60" w:rsidP="00BC57B1">
            <w:pPr>
              <w:rPr>
                <w:rFonts w:eastAsiaTheme="minorHAnsi" w:cs="Arial"/>
                <w:color w:val="000000" w:themeColor="text1"/>
                <w:sz w:val="16"/>
                <w:szCs w:val="16"/>
              </w:rPr>
            </w:pPr>
          </w:p>
        </w:tc>
      </w:tr>
      <w:tr w:rsidR="00704E60" w:rsidRPr="00981CB3" w14:paraId="46E54DF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AE6E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D9B6B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4443AF" w14:textId="77777777" w:rsidR="00704E60" w:rsidRPr="00981CB3" w:rsidRDefault="00704E60" w:rsidP="00BC57B1">
            <w:pPr>
              <w:rPr>
                <w:rFonts w:eastAsiaTheme="minorHAnsi" w:cs="Arial"/>
                <w:color w:val="000000" w:themeColor="text1"/>
                <w:sz w:val="16"/>
                <w:szCs w:val="16"/>
              </w:rPr>
            </w:pPr>
          </w:p>
        </w:tc>
      </w:tr>
      <w:tr w:rsidR="00704E60" w:rsidRPr="00981CB3" w14:paraId="6AF1250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EBE75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162DA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E2129F" w14:textId="77777777" w:rsidR="00704E60" w:rsidRPr="00981CB3" w:rsidRDefault="00704E60" w:rsidP="00BC57B1">
            <w:pPr>
              <w:rPr>
                <w:rFonts w:eastAsiaTheme="minorHAnsi" w:cs="Arial"/>
                <w:color w:val="000000" w:themeColor="text1"/>
                <w:sz w:val="16"/>
                <w:szCs w:val="16"/>
              </w:rPr>
            </w:pPr>
          </w:p>
        </w:tc>
      </w:tr>
      <w:tr w:rsidR="00704E60" w:rsidRPr="00981CB3" w14:paraId="4BB5562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2600B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CF5520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59AF1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9DD9B2" w14:textId="77777777" w:rsidR="00704E60" w:rsidRPr="00981CB3" w:rsidRDefault="00704E60" w:rsidP="00BC57B1">
            <w:pPr>
              <w:rPr>
                <w:rFonts w:eastAsiaTheme="minorHAnsi" w:cs="Arial"/>
                <w:color w:val="000000" w:themeColor="text1"/>
                <w:sz w:val="16"/>
                <w:szCs w:val="16"/>
              </w:rPr>
            </w:pPr>
          </w:p>
        </w:tc>
      </w:tr>
      <w:tr w:rsidR="00704E60" w:rsidRPr="00981CB3" w14:paraId="59392ED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81EB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7F43E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5D8EB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D6383E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5D91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257CE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34887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59F19B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C85D3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AC92B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8670B8" w14:textId="77777777" w:rsidR="00704E60" w:rsidRPr="00981CB3" w:rsidRDefault="00704E60" w:rsidP="00BC57B1">
            <w:pPr>
              <w:rPr>
                <w:rFonts w:eastAsiaTheme="minorHAnsi" w:cs="Arial"/>
                <w:color w:val="000000" w:themeColor="text1"/>
                <w:sz w:val="16"/>
                <w:szCs w:val="16"/>
              </w:rPr>
            </w:pPr>
          </w:p>
        </w:tc>
      </w:tr>
      <w:tr w:rsidR="00704E60" w:rsidRPr="00981CB3" w14:paraId="48037BC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A93C6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7FB9A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FAE8" w14:textId="77777777" w:rsidR="00704E60" w:rsidRPr="00981CB3" w:rsidRDefault="00704E60" w:rsidP="00BC57B1">
            <w:pPr>
              <w:rPr>
                <w:rFonts w:eastAsiaTheme="minorHAnsi" w:cs="Arial"/>
                <w:color w:val="000000" w:themeColor="text1"/>
                <w:sz w:val="16"/>
                <w:szCs w:val="16"/>
              </w:rPr>
            </w:pPr>
          </w:p>
        </w:tc>
      </w:tr>
      <w:tr w:rsidR="00704E60" w:rsidRPr="00981CB3" w14:paraId="4DE483D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B192C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57FF28" w14:textId="77777777" w:rsidR="00704E60" w:rsidRPr="00981CB3" w:rsidRDefault="00704E60" w:rsidP="00BC57B1">
            <w:pPr>
              <w:rPr>
                <w:rFonts w:eastAsiaTheme="minorHAnsi" w:cs="Arial"/>
                <w:color w:val="000000" w:themeColor="text1"/>
                <w:sz w:val="16"/>
                <w:szCs w:val="16"/>
              </w:rPr>
            </w:pPr>
          </w:p>
        </w:tc>
      </w:tr>
    </w:tbl>
    <w:p w14:paraId="52A28E92" w14:textId="77777777" w:rsidR="00704E60" w:rsidRDefault="00704E60" w:rsidP="00704E60">
      <w:pPr>
        <w:pStyle w:val="Caption"/>
        <w:rPr>
          <w:lang w:val="en-GB"/>
        </w:rPr>
      </w:pPr>
      <w:r w:rsidRPr="00702453">
        <w:t xml:space="preserve">Table: </w:t>
      </w:r>
      <w:r>
        <w:t xml:space="preserve">Signal Details of </w:t>
      </w:r>
      <w:r w:rsidRPr="004521EB">
        <w:rPr>
          <w:lang w:val="en-GB"/>
        </w:rPr>
        <w:t>Audio_Vol_Level</w:t>
      </w:r>
    </w:p>
    <w:p w14:paraId="41444B1C" w14:textId="77777777" w:rsidR="00704E60" w:rsidRPr="00495854" w:rsidRDefault="00704E60" w:rsidP="00704E60">
      <w:pPr>
        <w:rPr>
          <w:lang w:val="en-GB"/>
        </w:rPr>
      </w:pPr>
    </w:p>
    <w:p w14:paraId="7402435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Audio_Vol_Level_Zone</w:t>
      </w:r>
    </w:p>
    <w:p w14:paraId="15DF50F5" w14:textId="77777777" w:rsidR="00704E60" w:rsidRPr="00F03856" w:rsidRDefault="00704E60" w:rsidP="00704E60">
      <w:pPr>
        <w:rPr>
          <w:rFonts w:cs="Arial"/>
        </w:rPr>
      </w:pPr>
      <w:r>
        <w:rPr>
          <w:rFonts w:cs="Arial"/>
        </w:rPr>
        <w:t>Signal is for the Media volume in Zone 1 to Zone 6.</w:t>
      </w:r>
    </w:p>
    <w:p w14:paraId="33317862"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7875B7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E415F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2BF182" w14:textId="77777777" w:rsidR="00704E60" w:rsidRPr="002338ED" w:rsidRDefault="00F56C9D" w:rsidP="00BC57B1">
            <w:pPr>
              <w:rPr>
                <w:rFonts w:cs="Arial"/>
                <w:color w:val="000000" w:themeColor="text1"/>
                <w:sz w:val="16"/>
                <w:szCs w:val="14"/>
              </w:rPr>
            </w:pPr>
            <w:sdt>
              <w:sdtPr>
                <w:rPr>
                  <w:sz w:val="16"/>
                  <w:szCs w:val="16"/>
                </w:rPr>
                <w:alias w:val="ASIL"/>
                <w:tag w:val="ASIL"/>
                <w:id w:val="-131325169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F1A717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DE9F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9444A7" w14:textId="77777777" w:rsidR="00704E60" w:rsidRPr="00981CB3" w:rsidRDefault="00704E60" w:rsidP="00BC57B1">
            <w:pPr>
              <w:rPr>
                <w:rFonts w:eastAsiaTheme="minorHAnsi" w:cs="Arial"/>
                <w:color w:val="000000" w:themeColor="text1"/>
                <w:sz w:val="16"/>
                <w:szCs w:val="16"/>
              </w:rPr>
            </w:pPr>
          </w:p>
        </w:tc>
      </w:tr>
      <w:tr w:rsidR="00704E60" w:rsidRPr="00981CB3" w14:paraId="2F9B8C1D"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7ECD6D"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390C3F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5B133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9FE2224"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70993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B2C087" w14:textId="77777777" w:rsidR="00704E60" w:rsidRPr="00981CB3" w:rsidRDefault="00704E60" w:rsidP="00BC57B1">
            <w:pPr>
              <w:rPr>
                <w:rFonts w:eastAsiaTheme="minorHAnsi" w:cs="Arial"/>
                <w:color w:val="000000" w:themeColor="text1"/>
                <w:sz w:val="16"/>
                <w:szCs w:val="16"/>
              </w:rPr>
            </w:pPr>
          </w:p>
        </w:tc>
      </w:tr>
      <w:tr w:rsidR="00704E60" w:rsidRPr="00981CB3" w14:paraId="627AE7D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BA110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2B110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92631" w14:textId="77777777" w:rsidR="00704E60" w:rsidRPr="00981CB3" w:rsidRDefault="00704E60" w:rsidP="00BC57B1">
            <w:pPr>
              <w:rPr>
                <w:rFonts w:eastAsiaTheme="minorHAnsi" w:cs="Arial"/>
                <w:color w:val="000000" w:themeColor="text1"/>
                <w:sz w:val="16"/>
                <w:szCs w:val="16"/>
              </w:rPr>
            </w:pPr>
          </w:p>
        </w:tc>
      </w:tr>
      <w:tr w:rsidR="00704E60" w:rsidRPr="00981CB3" w14:paraId="6E4E786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BF16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07CF6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ACB953" w14:textId="77777777" w:rsidR="00704E60" w:rsidRPr="00981CB3" w:rsidRDefault="00704E60" w:rsidP="00BC57B1">
            <w:pPr>
              <w:rPr>
                <w:rFonts w:eastAsiaTheme="minorHAnsi" w:cs="Arial"/>
                <w:color w:val="000000" w:themeColor="text1"/>
                <w:sz w:val="16"/>
                <w:szCs w:val="16"/>
              </w:rPr>
            </w:pPr>
          </w:p>
        </w:tc>
      </w:tr>
      <w:tr w:rsidR="00704E60" w:rsidRPr="00981CB3" w14:paraId="0784F96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6DB35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85621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05476" w14:textId="77777777" w:rsidR="00704E60" w:rsidRPr="00981CB3" w:rsidRDefault="00704E60" w:rsidP="00BC57B1">
            <w:pPr>
              <w:rPr>
                <w:rFonts w:eastAsiaTheme="minorHAnsi" w:cs="Arial"/>
                <w:color w:val="000000" w:themeColor="text1"/>
                <w:sz w:val="16"/>
                <w:szCs w:val="16"/>
              </w:rPr>
            </w:pPr>
          </w:p>
        </w:tc>
      </w:tr>
      <w:tr w:rsidR="00704E60" w:rsidRPr="00981CB3" w14:paraId="29D436B6"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5FAEC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8C17032"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FA0ED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177445" w14:textId="77777777" w:rsidR="00704E60" w:rsidRPr="00981CB3" w:rsidRDefault="00704E60" w:rsidP="00BC57B1">
            <w:pPr>
              <w:rPr>
                <w:rFonts w:eastAsiaTheme="minorHAnsi" w:cs="Arial"/>
                <w:color w:val="000000" w:themeColor="text1"/>
                <w:sz w:val="16"/>
                <w:szCs w:val="16"/>
              </w:rPr>
            </w:pPr>
          </w:p>
        </w:tc>
      </w:tr>
      <w:tr w:rsidR="00704E60" w:rsidRPr="00981CB3" w14:paraId="16A3EE6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43AE1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79CD1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BDE26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6A229C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FD9C7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954A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1846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8F8BE8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2AB1D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F504B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C3574C" w14:textId="77777777" w:rsidR="00704E60" w:rsidRPr="00981CB3" w:rsidRDefault="00704E60" w:rsidP="00BC57B1">
            <w:pPr>
              <w:rPr>
                <w:rFonts w:eastAsiaTheme="minorHAnsi" w:cs="Arial"/>
                <w:color w:val="000000" w:themeColor="text1"/>
                <w:sz w:val="16"/>
                <w:szCs w:val="16"/>
              </w:rPr>
            </w:pPr>
          </w:p>
        </w:tc>
      </w:tr>
      <w:tr w:rsidR="00704E60" w:rsidRPr="00981CB3" w14:paraId="5D10340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B1F23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A547F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C7E7B1" w14:textId="77777777" w:rsidR="00704E60" w:rsidRPr="00981CB3" w:rsidRDefault="00704E60" w:rsidP="00BC57B1">
            <w:pPr>
              <w:rPr>
                <w:rFonts w:eastAsiaTheme="minorHAnsi" w:cs="Arial"/>
                <w:color w:val="000000" w:themeColor="text1"/>
                <w:sz w:val="16"/>
                <w:szCs w:val="16"/>
              </w:rPr>
            </w:pPr>
          </w:p>
        </w:tc>
      </w:tr>
      <w:tr w:rsidR="00704E60" w:rsidRPr="00981CB3" w14:paraId="090E54D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AA1D9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3DB9D2" w14:textId="77777777" w:rsidR="00704E60" w:rsidRPr="00981CB3" w:rsidRDefault="00704E60" w:rsidP="00BC57B1">
            <w:pPr>
              <w:rPr>
                <w:rFonts w:eastAsiaTheme="minorHAnsi" w:cs="Arial"/>
                <w:color w:val="000000" w:themeColor="text1"/>
                <w:sz w:val="16"/>
                <w:szCs w:val="16"/>
              </w:rPr>
            </w:pPr>
          </w:p>
        </w:tc>
      </w:tr>
    </w:tbl>
    <w:p w14:paraId="05DA0571" w14:textId="77777777" w:rsidR="00704E60" w:rsidRDefault="00704E60" w:rsidP="00704E60">
      <w:pPr>
        <w:pStyle w:val="Caption"/>
        <w:rPr>
          <w:lang w:val="en-GB"/>
        </w:rPr>
      </w:pPr>
      <w:r w:rsidRPr="00702453">
        <w:t xml:space="preserve">Table: </w:t>
      </w:r>
      <w:r>
        <w:t xml:space="preserve">Signal Details of </w:t>
      </w:r>
      <w:r w:rsidRPr="004521EB">
        <w:rPr>
          <w:lang w:val="en-GB"/>
        </w:rPr>
        <w:t>Audio_Vol_Level_Zone</w:t>
      </w:r>
    </w:p>
    <w:p w14:paraId="180F7627" w14:textId="77777777" w:rsidR="00704E60" w:rsidRPr="00495854" w:rsidRDefault="00704E60" w:rsidP="00704E60">
      <w:pPr>
        <w:rPr>
          <w:lang w:val="en-GB"/>
        </w:rPr>
      </w:pPr>
    </w:p>
    <w:p w14:paraId="24346F3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Audio_Vol_Updated</w:t>
      </w:r>
    </w:p>
    <w:p w14:paraId="0A9A670C" w14:textId="77777777" w:rsidR="00704E60" w:rsidRPr="00F03856" w:rsidRDefault="00704E60" w:rsidP="00704E60">
      <w:pPr>
        <w:rPr>
          <w:rFonts w:cs="Arial"/>
        </w:rPr>
      </w:pPr>
      <w:r>
        <w:rPr>
          <w:rFonts w:cs="Arial"/>
        </w:rPr>
        <w:t>Signal indicates if audio volume was updated because of a user activated event in full cabin mode</w:t>
      </w:r>
    </w:p>
    <w:p w14:paraId="606FEC55"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0DEBF4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CA62D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3E32B6" w14:textId="77777777" w:rsidR="00704E60" w:rsidRPr="002338ED" w:rsidRDefault="00F56C9D" w:rsidP="00BC57B1">
            <w:pPr>
              <w:rPr>
                <w:rFonts w:cs="Arial"/>
                <w:color w:val="000000" w:themeColor="text1"/>
                <w:sz w:val="16"/>
                <w:szCs w:val="14"/>
              </w:rPr>
            </w:pPr>
            <w:sdt>
              <w:sdtPr>
                <w:rPr>
                  <w:sz w:val="16"/>
                  <w:szCs w:val="16"/>
                </w:rPr>
                <w:alias w:val="ASIL"/>
                <w:tag w:val="ASIL"/>
                <w:id w:val="579865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D0C43D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5BE89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F7E4AA" w14:textId="77777777" w:rsidR="00704E60" w:rsidRPr="00981CB3" w:rsidRDefault="00704E60" w:rsidP="00BC57B1">
            <w:pPr>
              <w:rPr>
                <w:rFonts w:eastAsiaTheme="minorHAnsi" w:cs="Arial"/>
                <w:color w:val="000000" w:themeColor="text1"/>
                <w:sz w:val="16"/>
                <w:szCs w:val="16"/>
              </w:rPr>
            </w:pPr>
          </w:p>
        </w:tc>
      </w:tr>
      <w:tr w:rsidR="00704E60" w:rsidRPr="00981CB3" w14:paraId="1B7489C9"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A93997F"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3BD4BF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D6A60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5AC5BB9"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47816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3B306B" w14:textId="77777777" w:rsidR="00704E60" w:rsidRPr="00981CB3" w:rsidRDefault="00704E60" w:rsidP="00BC57B1">
            <w:pPr>
              <w:rPr>
                <w:rFonts w:eastAsiaTheme="minorHAnsi" w:cs="Arial"/>
                <w:color w:val="000000" w:themeColor="text1"/>
                <w:sz w:val="16"/>
                <w:szCs w:val="16"/>
              </w:rPr>
            </w:pPr>
          </w:p>
        </w:tc>
      </w:tr>
      <w:tr w:rsidR="00704E60" w:rsidRPr="00981CB3" w14:paraId="6760581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182D6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93A19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ABD6E7" w14:textId="77777777" w:rsidR="00704E60" w:rsidRPr="00981CB3" w:rsidRDefault="00704E60" w:rsidP="00BC57B1">
            <w:pPr>
              <w:rPr>
                <w:rFonts w:eastAsiaTheme="minorHAnsi" w:cs="Arial"/>
                <w:color w:val="000000" w:themeColor="text1"/>
                <w:sz w:val="16"/>
                <w:szCs w:val="16"/>
              </w:rPr>
            </w:pPr>
          </w:p>
        </w:tc>
      </w:tr>
      <w:tr w:rsidR="00704E60" w:rsidRPr="00981CB3" w14:paraId="63CEDF4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1FA9F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C94DF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1BF26" w14:textId="77777777" w:rsidR="00704E60" w:rsidRPr="00981CB3" w:rsidRDefault="00704E60" w:rsidP="00BC57B1">
            <w:pPr>
              <w:rPr>
                <w:rFonts w:eastAsiaTheme="minorHAnsi" w:cs="Arial"/>
                <w:color w:val="000000" w:themeColor="text1"/>
                <w:sz w:val="16"/>
                <w:szCs w:val="16"/>
              </w:rPr>
            </w:pPr>
          </w:p>
        </w:tc>
      </w:tr>
      <w:tr w:rsidR="00704E60" w:rsidRPr="00981CB3" w14:paraId="2E9D0FD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58BC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35F1D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8B9342" w14:textId="77777777" w:rsidR="00704E60" w:rsidRPr="00981CB3" w:rsidRDefault="00704E60" w:rsidP="00BC57B1">
            <w:pPr>
              <w:rPr>
                <w:rFonts w:eastAsiaTheme="minorHAnsi" w:cs="Arial"/>
                <w:color w:val="000000" w:themeColor="text1"/>
                <w:sz w:val="16"/>
                <w:szCs w:val="16"/>
              </w:rPr>
            </w:pPr>
          </w:p>
        </w:tc>
      </w:tr>
      <w:tr w:rsidR="00704E60" w:rsidRPr="00981CB3" w14:paraId="531558B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755BC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34FF095"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CD82E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23E502" w14:textId="77777777" w:rsidR="00704E60" w:rsidRPr="00981CB3" w:rsidRDefault="00704E60" w:rsidP="00BC57B1">
            <w:pPr>
              <w:rPr>
                <w:rFonts w:eastAsiaTheme="minorHAnsi" w:cs="Arial"/>
                <w:color w:val="000000" w:themeColor="text1"/>
                <w:sz w:val="16"/>
                <w:szCs w:val="16"/>
              </w:rPr>
            </w:pPr>
          </w:p>
        </w:tc>
      </w:tr>
      <w:tr w:rsidR="00704E60" w:rsidRPr="00981CB3" w14:paraId="4108C1B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8456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8B8F1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FCEC7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4D47CF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B4DB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E1119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6D8D5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96CF90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CA6C8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B1CF8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745EFE" w14:textId="77777777" w:rsidR="00704E60" w:rsidRPr="00981CB3" w:rsidRDefault="00704E60" w:rsidP="00BC57B1">
            <w:pPr>
              <w:rPr>
                <w:rFonts w:eastAsiaTheme="minorHAnsi" w:cs="Arial"/>
                <w:color w:val="000000" w:themeColor="text1"/>
                <w:sz w:val="16"/>
                <w:szCs w:val="16"/>
              </w:rPr>
            </w:pPr>
          </w:p>
        </w:tc>
      </w:tr>
      <w:tr w:rsidR="00704E60" w:rsidRPr="00981CB3" w14:paraId="547703B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9AA20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473651"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FBB5B6" w14:textId="77777777" w:rsidR="00704E60" w:rsidRPr="00981CB3" w:rsidRDefault="00704E60" w:rsidP="00BC57B1">
            <w:pPr>
              <w:rPr>
                <w:rFonts w:eastAsiaTheme="minorHAnsi" w:cs="Arial"/>
                <w:color w:val="000000" w:themeColor="text1"/>
                <w:sz w:val="16"/>
                <w:szCs w:val="16"/>
              </w:rPr>
            </w:pPr>
          </w:p>
        </w:tc>
      </w:tr>
      <w:tr w:rsidR="00704E60" w:rsidRPr="00981CB3" w14:paraId="2AC5D08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D6ACB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ADDB60" w14:textId="77777777" w:rsidR="00704E60" w:rsidRPr="00981CB3" w:rsidRDefault="00704E60" w:rsidP="00BC57B1">
            <w:pPr>
              <w:rPr>
                <w:rFonts w:eastAsiaTheme="minorHAnsi" w:cs="Arial"/>
                <w:color w:val="000000" w:themeColor="text1"/>
                <w:sz w:val="16"/>
                <w:szCs w:val="16"/>
              </w:rPr>
            </w:pPr>
          </w:p>
        </w:tc>
      </w:tr>
    </w:tbl>
    <w:p w14:paraId="01DCF4E1" w14:textId="77777777" w:rsidR="00704E60" w:rsidRDefault="00704E60" w:rsidP="00704E60">
      <w:pPr>
        <w:pStyle w:val="Caption"/>
        <w:rPr>
          <w:lang w:val="en-GB"/>
        </w:rPr>
      </w:pPr>
      <w:r w:rsidRPr="00702453">
        <w:t xml:space="preserve">Table: </w:t>
      </w:r>
      <w:r>
        <w:t xml:space="preserve">Signal Details of </w:t>
      </w:r>
      <w:r w:rsidRPr="004521EB">
        <w:rPr>
          <w:lang w:val="en-GB"/>
        </w:rPr>
        <w:t>Audio_Vol_Updated</w:t>
      </w:r>
    </w:p>
    <w:p w14:paraId="14AB1390" w14:textId="77777777" w:rsidR="00704E60" w:rsidRPr="00495854" w:rsidRDefault="00704E60" w:rsidP="00704E60">
      <w:pPr>
        <w:rPr>
          <w:lang w:val="en-GB"/>
        </w:rPr>
      </w:pPr>
    </w:p>
    <w:p w14:paraId="021A3B2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Audio_Vol_Zone_Updated</w:t>
      </w:r>
    </w:p>
    <w:p w14:paraId="435C2EB8" w14:textId="77777777" w:rsidR="00704E60" w:rsidRPr="00F03856" w:rsidRDefault="00704E60" w:rsidP="00704E60">
      <w:pPr>
        <w:rPr>
          <w:rFonts w:cs="Arial"/>
        </w:rPr>
      </w:pPr>
      <w:r>
        <w:rPr>
          <w:rFonts w:cs="Arial"/>
        </w:rPr>
        <w:t>Signal indicates if the Media volume was updated because of a user activated event in Zone 1 to Zone 6</w:t>
      </w:r>
    </w:p>
    <w:p w14:paraId="427923BC"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76583F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5CBA7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693E0B" w14:textId="77777777" w:rsidR="00704E60" w:rsidRPr="002338ED" w:rsidRDefault="00F56C9D" w:rsidP="00BC57B1">
            <w:pPr>
              <w:rPr>
                <w:rFonts w:cs="Arial"/>
                <w:color w:val="000000" w:themeColor="text1"/>
                <w:sz w:val="16"/>
                <w:szCs w:val="14"/>
              </w:rPr>
            </w:pPr>
            <w:sdt>
              <w:sdtPr>
                <w:rPr>
                  <w:sz w:val="16"/>
                  <w:szCs w:val="16"/>
                </w:rPr>
                <w:alias w:val="ASIL"/>
                <w:tag w:val="ASIL"/>
                <w:id w:val="-11776365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A352D0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8559C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D1EB1A" w14:textId="77777777" w:rsidR="00704E60" w:rsidRPr="00981CB3" w:rsidRDefault="00704E60" w:rsidP="00BC57B1">
            <w:pPr>
              <w:rPr>
                <w:rFonts w:eastAsiaTheme="minorHAnsi" w:cs="Arial"/>
                <w:color w:val="000000" w:themeColor="text1"/>
                <w:sz w:val="16"/>
                <w:szCs w:val="16"/>
              </w:rPr>
            </w:pPr>
          </w:p>
        </w:tc>
      </w:tr>
      <w:tr w:rsidR="00704E60" w:rsidRPr="00981CB3" w14:paraId="728BB5A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50DEEB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EC6FC5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C492F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4472310"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18F71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CC7590" w14:textId="77777777" w:rsidR="00704E60" w:rsidRPr="00981CB3" w:rsidRDefault="00704E60" w:rsidP="00BC57B1">
            <w:pPr>
              <w:rPr>
                <w:rFonts w:eastAsiaTheme="minorHAnsi" w:cs="Arial"/>
                <w:color w:val="000000" w:themeColor="text1"/>
                <w:sz w:val="16"/>
                <w:szCs w:val="16"/>
              </w:rPr>
            </w:pPr>
          </w:p>
        </w:tc>
      </w:tr>
      <w:tr w:rsidR="00704E60" w:rsidRPr="00981CB3" w14:paraId="79EA4F7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CB661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17EA4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82830D" w14:textId="77777777" w:rsidR="00704E60" w:rsidRPr="00981CB3" w:rsidRDefault="00704E60" w:rsidP="00BC57B1">
            <w:pPr>
              <w:rPr>
                <w:rFonts w:eastAsiaTheme="minorHAnsi" w:cs="Arial"/>
                <w:color w:val="000000" w:themeColor="text1"/>
                <w:sz w:val="16"/>
                <w:szCs w:val="16"/>
              </w:rPr>
            </w:pPr>
          </w:p>
        </w:tc>
      </w:tr>
      <w:tr w:rsidR="00704E60" w:rsidRPr="00981CB3" w14:paraId="1CE9E42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7FFA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172E6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5B76D0" w14:textId="77777777" w:rsidR="00704E60" w:rsidRPr="00981CB3" w:rsidRDefault="00704E60" w:rsidP="00BC57B1">
            <w:pPr>
              <w:rPr>
                <w:rFonts w:eastAsiaTheme="minorHAnsi" w:cs="Arial"/>
                <w:color w:val="000000" w:themeColor="text1"/>
                <w:sz w:val="16"/>
                <w:szCs w:val="16"/>
              </w:rPr>
            </w:pPr>
          </w:p>
        </w:tc>
      </w:tr>
      <w:tr w:rsidR="00704E60" w:rsidRPr="00981CB3" w14:paraId="606DD07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E276C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F446A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4746A5" w14:textId="77777777" w:rsidR="00704E60" w:rsidRPr="00981CB3" w:rsidRDefault="00704E60" w:rsidP="00BC57B1">
            <w:pPr>
              <w:rPr>
                <w:rFonts w:eastAsiaTheme="minorHAnsi" w:cs="Arial"/>
                <w:color w:val="000000" w:themeColor="text1"/>
                <w:sz w:val="16"/>
                <w:szCs w:val="16"/>
              </w:rPr>
            </w:pPr>
          </w:p>
        </w:tc>
      </w:tr>
      <w:tr w:rsidR="00704E60" w:rsidRPr="00981CB3" w14:paraId="24AB84C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E3BC6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EC085DB"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DBD78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8665B" w14:textId="77777777" w:rsidR="00704E60" w:rsidRPr="00981CB3" w:rsidRDefault="00704E60" w:rsidP="00BC57B1">
            <w:pPr>
              <w:rPr>
                <w:rFonts w:eastAsiaTheme="minorHAnsi" w:cs="Arial"/>
                <w:color w:val="000000" w:themeColor="text1"/>
                <w:sz w:val="16"/>
                <w:szCs w:val="16"/>
              </w:rPr>
            </w:pPr>
          </w:p>
        </w:tc>
      </w:tr>
      <w:tr w:rsidR="00704E60" w:rsidRPr="00981CB3" w14:paraId="557E423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0B5D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1C7E6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2AF177"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15393A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BF059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46EC0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DA289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321572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5437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F512A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A0C94" w14:textId="77777777" w:rsidR="00704E60" w:rsidRPr="00981CB3" w:rsidRDefault="00704E60" w:rsidP="00BC57B1">
            <w:pPr>
              <w:rPr>
                <w:rFonts w:eastAsiaTheme="minorHAnsi" w:cs="Arial"/>
                <w:color w:val="000000" w:themeColor="text1"/>
                <w:sz w:val="16"/>
                <w:szCs w:val="16"/>
              </w:rPr>
            </w:pPr>
          </w:p>
        </w:tc>
      </w:tr>
      <w:tr w:rsidR="00704E60" w:rsidRPr="00981CB3" w14:paraId="2A3E617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19D8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9186B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EA43F9" w14:textId="77777777" w:rsidR="00704E60" w:rsidRPr="00981CB3" w:rsidRDefault="00704E60" w:rsidP="00BC57B1">
            <w:pPr>
              <w:rPr>
                <w:rFonts w:eastAsiaTheme="minorHAnsi" w:cs="Arial"/>
                <w:color w:val="000000" w:themeColor="text1"/>
                <w:sz w:val="16"/>
                <w:szCs w:val="16"/>
              </w:rPr>
            </w:pPr>
          </w:p>
        </w:tc>
      </w:tr>
      <w:tr w:rsidR="00704E60" w:rsidRPr="00981CB3" w14:paraId="265BFBE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2D693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2B6205" w14:textId="77777777" w:rsidR="00704E60" w:rsidRPr="00981CB3" w:rsidRDefault="00704E60" w:rsidP="00BC57B1">
            <w:pPr>
              <w:rPr>
                <w:rFonts w:eastAsiaTheme="minorHAnsi" w:cs="Arial"/>
                <w:color w:val="000000" w:themeColor="text1"/>
                <w:sz w:val="16"/>
                <w:szCs w:val="16"/>
              </w:rPr>
            </w:pPr>
          </w:p>
        </w:tc>
      </w:tr>
    </w:tbl>
    <w:p w14:paraId="31DBE5EC" w14:textId="77777777" w:rsidR="00704E60" w:rsidRDefault="00704E60" w:rsidP="00704E60">
      <w:pPr>
        <w:pStyle w:val="Caption"/>
        <w:rPr>
          <w:lang w:val="en-GB"/>
        </w:rPr>
      </w:pPr>
      <w:r w:rsidRPr="00702453">
        <w:t xml:space="preserve">Table: </w:t>
      </w:r>
      <w:r>
        <w:t xml:space="preserve">Signal Details of </w:t>
      </w:r>
      <w:r w:rsidRPr="004521EB">
        <w:rPr>
          <w:lang w:val="en-GB"/>
        </w:rPr>
        <w:t>Audio_Vol_Zone_Updated</w:t>
      </w:r>
    </w:p>
    <w:p w14:paraId="5C106520" w14:textId="77777777" w:rsidR="00704E60" w:rsidRPr="00495854" w:rsidRDefault="00704E60" w:rsidP="00704E60">
      <w:pPr>
        <w:rPr>
          <w:lang w:val="en-GB"/>
        </w:rPr>
      </w:pPr>
    </w:p>
    <w:p w14:paraId="7C04670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AutomotiveAudio_Req</w:t>
      </w:r>
    </w:p>
    <w:p w14:paraId="4FF12852" w14:textId="77777777" w:rsidR="00704E60" w:rsidRPr="00F03856" w:rsidRDefault="00704E60" w:rsidP="00704E60">
      <w:pPr>
        <w:rPr>
          <w:rFonts w:cs="Arial"/>
        </w:rPr>
      </w:pPr>
      <w:r>
        <w:rPr>
          <w:rFonts w:cs="Arial"/>
        </w:rPr>
        <w:t>Internal Signal for Automotive Audio Req</w:t>
      </w:r>
    </w:p>
    <w:p w14:paraId="71A4B537"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306E93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C9009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291D70" w14:textId="77777777" w:rsidR="00704E60" w:rsidRPr="002338ED" w:rsidRDefault="00F56C9D" w:rsidP="00BC57B1">
            <w:pPr>
              <w:rPr>
                <w:rFonts w:cs="Arial"/>
                <w:color w:val="000000" w:themeColor="text1"/>
                <w:sz w:val="16"/>
                <w:szCs w:val="14"/>
              </w:rPr>
            </w:pPr>
            <w:sdt>
              <w:sdtPr>
                <w:rPr>
                  <w:sz w:val="16"/>
                  <w:szCs w:val="16"/>
                </w:rPr>
                <w:alias w:val="ASIL"/>
                <w:tag w:val="ASIL"/>
                <w:id w:val="-119607172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341A1D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2E314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248CFD" w14:textId="77777777" w:rsidR="00704E60" w:rsidRPr="00981CB3" w:rsidRDefault="00704E60" w:rsidP="00BC57B1">
            <w:pPr>
              <w:rPr>
                <w:rFonts w:eastAsiaTheme="minorHAnsi" w:cs="Arial"/>
                <w:color w:val="000000" w:themeColor="text1"/>
                <w:sz w:val="16"/>
                <w:szCs w:val="16"/>
              </w:rPr>
            </w:pPr>
          </w:p>
        </w:tc>
      </w:tr>
      <w:tr w:rsidR="00704E60" w:rsidRPr="00981CB3" w14:paraId="073F4F91"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7EAD6CC"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AF9293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DC201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1C868A6"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63950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58F698" w14:textId="77777777" w:rsidR="00704E60" w:rsidRPr="00981CB3" w:rsidRDefault="00704E60" w:rsidP="00BC57B1">
            <w:pPr>
              <w:rPr>
                <w:rFonts w:eastAsiaTheme="minorHAnsi" w:cs="Arial"/>
                <w:color w:val="000000" w:themeColor="text1"/>
                <w:sz w:val="16"/>
                <w:szCs w:val="16"/>
              </w:rPr>
            </w:pPr>
          </w:p>
        </w:tc>
      </w:tr>
      <w:tr w:rsidR="00704E60" w:rsidRPr="00981CB3" w14:paraId="4FEDD81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B00B7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B482D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C24D5" w14:textId="77777777" w:rsidR="00704E60" w:rsidRPr="00981CB3" w:rsidRDefault="00704E60" w:rsidP="00BC57B1">
            <w:pPr>
              <w:rPr>
                <w:rFonts w:eastAsiaTheme="minorHAnsi" w:cs="Arial"/>
                <w:color w:val="000000" w:themeColor="text1"/>
                <w:sz w:val="16"/>
                <w:szCs w:val="16"/>
              </w:rPr>
            </w:pPr>
          </w:p>
        </w:tc>
      </w:tr>
      <w:tr w:rsidR="00704E60" w:rsidRPr="00981CB3" w14:paraId="33814EA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7ECF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9A3D7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3586CE" w14:textId="77777777" w:rsidR="00704E60" w:rsidRPr="00981CB3" w:rsidRDefault="00704E60" w:rsidP="00BC57B1">
            <w:pPr>
              <w:rPr>
                <w:rFonts w:eastAsiaTheme="minorHAnsi" w:cs="Arial"/>
                <w:color w:val="000000" w:themeColor="text1"/>
                <w:sz w:val="16"/>
                <w:szCs w:val="16"/>
              </w:rPr>
            </w:pPr>
          </w:p>
        </w:tc>
      </w:tr>
      <w:tr w:rsidR="00704E60" w:rsidRPr="00981CB3" w14:paraId="51BAC67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B2160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041CC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D1D3E6" w14:textId="77777777" w:rsidR="00704E60" w:rsidRPr="00981CB3" w:rsidRDefault="00704E60" w:rsidP="00BC57B1">
            <w:pPr>
              <w:rPr>
                <w:rFonts w:eastAsiaTheme="minorHAnsi" w:cs="Arial"/>
                <w:color w:val="000000" w:themeColor="text1"/>
                <w:sz w:val="16"/>
                <w:szCs w:val="16"/>
              </w:rPr>
            </w:pPr>
          </w:p>
        </w:tc>
      </w:tr>
      <w:tr w:rsidR="00704E60" w:rsidRPr="00981CB3" w14:paraId="1CD6C87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5D4684"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666DCC4"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30287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8E22B8" w14:textId="77777777" w:rsidR="00704E60" w:rsidRPr="00981CB3" w:rsidRDefault="00704E60" w:rsidP="00BC57B1">
            <w:pPr>
              <w:rPr>
                <w:rFonts w:eastAsiaTheme="minorHAnsi" w:cs="Arial"/>
                <w:color w:val="000000" w:themeColor="text1"/>
                <w:sz w:val="16"/>
                <w:szCs w:val="16"/>
              </w:rPr>
            </w:pPr>
          </w:p>
        </w:tc>
      </w:tr>
      <w:tr w:rsidR="00704E60" w:rsidRPr="00981CB3" w14:paraId="4A13FD4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D5F62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50ACA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FC59F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DB9EE4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918A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3F33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77886F"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F8EB9B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6FFA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B94AD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89F94" w14:textId="77777777" w:rsidR="00704E60" w:rsidRPr="00981CB3" w:rsidRDefault="00704E60" w:rsidP="00BC57B1">
            <w:pPr>
              <w:rPr>
                <w:rFonts w:eastAsiaTheme="minorHAnsi" w:cs="Arial"/>
                <w:color w:val="000000" w:themeColor="text1"/>
                <w:sz w:val="16"/>
                <w:szCs w:val="16"/>
              </w:rPr>
            </w:pPr>
          </w:p>
        </w:tc>
      </w:tr>
      <w:tr w:rsidR="00704E60" w:rsidRPr="00981CB3" w14:paraId="07F8366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773B1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23594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256DF6" w14:textId="77777777" w:rsidR="00704E60" w:rsidRPr="00981CB3" w:rsidRDefault="00704E60" w:rsidP="00BC57B1">
            <w:pPr>
              <w:rPr>
                <w:rFonts w:eastAsiaTheme="minorHAnsi" w:cs="Arial"/>
                <w:color w:val="000000" w:themeColor="text1"/>
                <w:sz w:val="16"/>
                <w:szCs w:val="16"/>
              </w:rPr>
            </w:pPr>
          </w:p>
        </w:tc>
      </w:tr>
      <w:tr w:rsidR="00704E60" w:rsidRPr="00981CB3" w14:paraId="25D36EE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4CFF6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EF5D1A" w14:textId="77777777" w:rsidR="00704E60" w:rsidRPr="00981CB3" w:rsidRDefault="00704E60" w:rsidP="00BC57B1">
            <w:pPr>
              <w:rPr>
                <w:rFonts w:eastAsiaTheme="minorHAnsi" w:cs="Arial"/>
                <w:color w:val="000000" w:themeColor="text1"/>
                <w:sz w:val="16"/>
                <w:szCs w:val="16"/>
              </w:rPr>
            </w:pPr>
          </w:p>
        </w:tc>
      </w:tr>
    </w:tbl>
    <w:p w14:paraId="3B51B609" w14:textId="77777777" w:rsidR="00704E60" w:rsidRDefault="00704E60" w:rsidP="00704E60">
      <w:pPr>
        <w:pStyle w:val="Caption"/>
        <w:rPr>
          <w:lang w:val="en-GB"/>
        </w:rPr>
      </w:pPr>
      <w:r w:rsidRPr="00702453">
        <w:t xml:space="preserve">Table: </w:t>
      </w:r>
      <w:r>
        <w:t xml:space="preserve">Signal Details of </w:t>
      </w:r>
      <w:r w:rsidRPr="004521EB">
        <w:rPr>
          <w:lang w:val="en-GB"/>
        </w:rPr>
        <w:t>AutomotiveAudio_Req</w:t>
      </w:r>
    </w:p>
    <w:p w14:paraId="48C13A41" w14:textId="77777777" w:rsidR="00704E60" w:rsidRPr="00495854" w:rsidRDefault="00704E60" w:rsidP="00704E60">
      <w:pPr>
        <w:rPr>
          <w:lang w:val="en-GB"/>
        </w:rPr>
      </w:pPr>
    </w:p>
    <w:p w14:paraId="37E4B84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BTConnectionReq</w:t>
      </w:r>
    </w:p>
    <w:p w14:paraId="5C7EBF34" w14:textId="77777777" w:rsidR="00704E60" w:rsidRPr="00F03856" w:rsidRDefault="00704E60" w:rsidP="00704E60">
      <w:pPr>
        <w:rPr>
          <w:rFonts w:cs="Arial"/>
        </w:rPr>
      </w:pPr>
      <w:r>
        <w:rPr>
          <w:rFonts w:cs="Arial"/>
        </w:rPr>
        <w:t>Internal Signal for Bluetooth Connection Request</w:t>
      </w:r>
    </w:p>
    <w:p w14:paraId="057A234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5C1C9EB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A9330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16E577" w14:textId="77777777" w:rsidR="00704E60" w:rsidRPr="002338ED" w:rsidRDefault="00F56C9D" w:rsidP="00BC57B1">
            <w:pPr>
              <w:rPr>
                <w:rFonts w:cs="Arial"/>
                <w:color w:val="000000" w:themeColor="text1"/>
                <w:sz w:val="16"/>
                <w:szCs w:val="14"/>
              </w:rPr>
            </w:pPr>
            <w:sdt>
              <w:sdtPr>
                <w:rPr>
                  <w:sz w:val="16"/>
                  <w:szCs w:val="16"/>
                </w:rPr>
                <w:alias w:val="ASIL"/>
                <w:tag w:val="ASIL"/>
                <w:id w:val="135654100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0DCBEA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00F25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5E1873" w14:textId="77777777" w:rsidR="00704E60" w:rsidRPr="00981CB3" w:rsidRDefault="00704E60" w:rsidP="00BC57B1">
            <w:pPr>
              <w:rPr>
                <w:rFonts w:eastAsiaTheme="minorHAnsi" w:cs="Arial"/>
                <w:color w:val="000000" w:themeColor="text1"/>
                <w:sz w:val="16"/>
                <w:szCs w:val="16"/>
              </w:rPr>
            </w:pPr>
          </w:p>
        </w:tc>
      </w:tr>
      <w:tr w:rsidR="00704E60" w:rsidRPr="00981CB3" w14:paraId="0EDEE9CD"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F8A11F0"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7841C03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BC072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06A7CE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4612F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35DC8" w14:textId="77777777" w:rsidR="00704E60" w:rsidRPr="00981CB3" w:rsidRDefault="00704E60" w:rsidP="00BC57B1">
            <w:pPr>
              <w:rPr>
                <w:rFonts w:eastAsiaTheme="minorHAnsi" w:cs="Arial"/>
                <w:color w:val="000000" w:themeColor="text1"/>
                <w:sz w:val="16"/>
                <w:szCs w:val="16"/>
              </w:rPr>
            </w:pPr>
          </w:p>
        </w:tc>
      </w:tr>
      <w:tr w:rsidR="00704E60" w:rsidRPr="00981CB3" w14:paraId="2DED930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79196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D0B9F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7B3D5A" w14:textId="77777777" w:rsidR="00704E60" w:rsidRPr="00981CB3" w:rsidRDefault="00704E60" w:rsidP="00BC57B1">
            <w:pPr>
              <w:rPr>
                <w:rFonts w:eastAsiaTheme="minorHAnsi" w:cs="Arial"/>
                <w:color w:val="000000" w:themeColor="text1"/>
                <w:sz w:val="16"/>
                <w:szCs w:val="16"/>
              </w:rPr>
            </w:pPr>
          </w:p>
        </w:tc>
      </w:tr>
      <w:tr w:rsidR="00704E60" w:rsidRPr="00981CB3" w14:paraId="7684487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2DDAD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30600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E035FF" w14:textId="77777777" w:rsidR="00704E60" w:rsidRPr="00981CB3" w:rsidRDefault="00704E60" w:rsidP="00BC57B1">
            <w:pPr>
              <w:rPr>
                <w:rFonts w:eastAsiaTheme="minorHAnsi" w:cs="Arial"/>
                <w:color w:val="000000" w:themeColor="text1"/>
                <w:sz w:val="16"/>
                <w:szCs w:val="16"/>
              </w:rPr>
            </w:pPr>
          </w:p>
        </w:tc>
      </w:tr>
      <w:tr w:rsidR="00704E60" w:rsidRPr="00981CB3" w14:paraId="3C8AC8C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DD968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E3F4F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384A64" w14:textId="77777777" w:rsidR="00704E60" w:rsidRPr="00981CB3" w:rsidRDefault="00704E60" w:rsidP="00BC57B1">
            <w:pPr>
              <w:rPr>
                <w:rFonts w:eastAsiaTheme="minorHAnsi" w:cs="Arial"/>
                <w:color w:val="000000" w:themeColor="text1"/>
                <w:sz w:val="16"/>
                <w:szCs w:val="16"/>
              </w:rPr>
            </w:pPr>
          </w:p>
        </w:tc>
      </w:tr>
      <w:tr w:rsidR="00704E60" w:rsidRPr="00981CB3" w14:paraId="29F00E0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463E9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8DBB95D" w14:textId="77777777" w:rsidR="00704E60" w:rsidRPr="00981CB3" w:rsidRDefault="00704E60" w:rsidP="00BC57B1">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62F97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08BAB8" w14:textId="77777777" w:rsidR="00704E60" w:rsidRPr="00981CB3" w:rsidRDefault="00704E60" w:rsidP="00BC57B1">
            <w:pPr>
              <w:rPr>
                <w:rFonts w:eastAsiaTheme="minorHAnsi" w:cs="Arial"/>
                <w:color w:val="000000" w:themeColor="text1"/>
                <w:sz w:val="16"/>
                <w:szCs w:val="16"/>
              </w:rPr>
            </w:pPr>
          </w:p>
        </w:tc>
      </w:tr>
      <w:tr w:rsidR="00704E60" w:rsidRPr="00981CB3" w14:paraId="50EDDAF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796B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3E82D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F26B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BE522D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F5A89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52976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73AB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4CB660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76D5E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F87DB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BD948" w14:textId="77777777" w:rsidR="00704E60" w:rsidRPr="00981CB3" w:rsidRDefault="00704E60" w:rsidP="00BC57B1">
            <w:pPr>
              <w:rPr>
                <w:rFonts w:eastAsiaTheme="minorHAnsi" w:cs="Arial"/>
                <w:color w:val="000000" w:themeColor="text1"/>
                <w:sz w:val="16"/>
                <w:szCs w:val="16"/>
              </w:rPr>
            </w:pPr>
          </w:p>
        </w:tc>
      </w:tr>
      <w:tr w:rsidR="00704E60" w:rsidRPr="00981CB3" w14:paraId="028BD78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16610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9529C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6F8D47" w14:textId="77777777" w:rsidR="00704E60" w:rsidRPr="00981CB3" w:rsidRDefault="00704E60" w:rsidP="00BC57B1">
            <w:pPr>
              <w:rPr>
                <w:rFonts w:eastAsiaTheme="minorHAnsi" w:cs="Arial"/>
                <w:color w:val="000000" w:themeColor="text1"/>
                <w:sz w:val="16"/>
                <w:szCs w:val="16"/>
              </w:rPr>
            </w:pPr>
          </w:p>
        </w:tc>
      </w:tr>
      <w:tr w:rsidR="00704E60" w:rsidRPr="00981CB3" w14:paraId="2D86D09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D81DE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FE1D1" w14:textId="77777777" w:rsidR="00704E60" w:rsidRPr="00981CB3" w:rsidRDefault="00704E60" w:rsidP="00BC57B1">
            <w:pPr>
              <w:rPr>
                <w:rFonts w:eastAsiaTheme="minorHAnsi" w:cs="Arial"/>
                <w:color w:val="000000" w:themeColor="text1"/>
                <w:sz w:val="16"/>
                <w:szCs w:val="16"/>
              </w:rPr>
            </w:pPr>
          </w:p>
        </w:tc>
      </w:tr>
    </w:tbl>
    <w:p w14:paraId="27FC02A7" w14:textId="77777777" w:rsidR="00704E60" w:rsidRDefault="00704E60" w:rsidP="00704E60">
      <w:pPr>
        <w:pStyle w:val="Caption"/>
        <w:rPr>
          <w:lang w:val="en-GB"/>
        </w:rPr>
      </w:pPr>
      <w:r w:rsidRPr="00702453">
        <w:t xml:space="preserve">Table: </w:t>
      </w:r>
      <w:r>
        <w:t xml:space="preserve">Signal Details of </w:t>
      </w:r>
      <w:r w:rsidRPr="004521EB">
        <w:rPr>
          <w:lang w:val="en-GB"/>
        </w:rPr>
        <w:t>BTConnectionReq</w:t>
      </w:r>
    </w:p>
    <w:p w14:paraId="09FE7F16" w14:textId="77777777" w:rsidR="00704E60" w:rsidRPr="00495854" w:rsidRDefault="00704E60" w:rsidP="00704E60">
      <w:pPr>
        <w:rPr>
          <w:lang w:val="en-GB"/>
        </w:rPr>
      </w:pPr>
    </w:p>
    <w:p w14:paraId="035E2E3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BT_Command</w:t>
      </w:r>
    </w:p>
    <w:p w14:paraId="4F2072F6" w14:textId="77777777" w:rsidR="00704E60" w:rsidRPr="00F03856" w:rsidRDefault="00704E60" w:rsidP="00704E60">
      <w:pPr>
        <w:rPr>
          <w:rFonts w:cs="Arial"/>
        </w:rPr>
      </w:pPr>
      <w:r>
        <w:rPr>
          <w:rFonts w:cs="Arial"/>
        </w:rPr>
        <w:t>Bluetooth Command (Physical Touch)</w:t>
      </w:r>
    </w:p>
    <w:p w14:paraId="2AE725EE"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BA2524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A6D7C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B0CF9A" w14:textId="77777777" w:rsidR="00704E60" w:rsidRPr="002338ED" w:rsidRDefault="00F56C9D" w:rsidP="00BC57B1">
            <w:pPr>
              <w:rPr>
                <w:rFonts w:cs="Arial"/>
                <w:color w:val="000000" w:themeColor="text1"/>
                <w:sz w:val="16"/>
                <w:szCs w:val="14"/>
              </w:rPr>
            </w:pPr>
            <w:sdt>
              <w:sdtPr>
                <w:rPr>
                  <w:sz w:val="16"/>
                  <w:szCs w:val="16"/>
                </w:rPr>
                <w:alias w:val="ASIL"/>
                <w:tag w:val="ASIL"/>
                <w:id w:val="-76854062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C8B0F8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3BAE7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9FBFBA" w14:textId="77777777" w:rsidR="00704E60" w:rsidRPr="00981CB3" w:rsidRDefault="00704E60" w:rsidP="00BC57B1">
            <w:pPr>
              <w:rPr>
                <w:rFonts w:eastAsiaTheme="minorHAnsi" w:cs="Arial"/>
                <w:color w:val="000000" w:themeColor="text1"/>
                <w:sz w:val="16"/>
                <w:szCs w:val="16"/>
              </w:rPr>
            </w:pPr>
          </w:p>
        </w:tc>
      </w:tr>
      <w:tr w:rsidR="00704E60" w:rsidRPr="00981CB3" w14:paraId="1B0F3B2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DDF5010"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615BA3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5BEEC7"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BE40BF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AB6A4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1A03EF" w14:textId="77777777" w:rsidR="00704E60" w:rsidRPr="00981CB3" w:rsidRDefault="00704E60" w:rsidP="00BC57B1">
            <w:pPr>
              <w:rPr>
                <w:rFonts w:eastAsiaTheme="minorHAnsi" w:cs="Arial"/>
                <w:color w:val="000000" w:themeColor="text1"/>
                <w:sz w:val="16"/>
                <w:szCs w:val="16"/>
              </w:rPr>
            </w:pPr>
          </w:p>
        </w:tc>
      </w:tr>
      <w:tr w:rsidR="00704E60" w:rsidRPr="00981CB3" w14:paraId="731546B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96D53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7F2A2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1CFFF" w14:textId="77777777" w:rsidR="00704E60" w:rsidRPr="00981CB3" w:rsidRDefault="00704E60" w:rsidP="00BC57B1">
            <w:pPr>
              <w:rPr>
                <w:rFonts w:eastAsiaTheme="minorHAnsi" w:cs="Arial"/>
                <w:color w:val="000000" w:themeColor="text1"/>
                <w:sz w:val="16"/>
                <w:szCs w:val="16"/>
              </w:rPr>
            </w:pPr>
          </w:p>
        </w:tc>
      </w:tr>
      <w:tr w:rsidR="00704E60" w:rsidRPr="00981CB3" w14:paraId="4A61120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460B6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31630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B13593" w14:textId="77777777" w:rsidR="00704E60" w:rsidRPr="00981CB3" w:rsidRDefault="00704E60" w:rsidP="00BC57B1">
            <w:pPr>
              <w:rPr>
                <w:rFonts w:eastAsiaTheme="minorHAnsi" w:cs="Arial"/>
                <w:color w:val="000000" w:themeColor="text1"/>
                <w:sz w:val="16"/>
                <w:szCs w:val="16"/>
              </w:rPr>
            </w:pPr>
          </w:p>
        </w:tc>
      </w:tr>
      <w:tr w:rsidR="00704E60" w:rsidRPr="00981CB3" w14:paraId="0D727D9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E922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38DD2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89AB04" w14:textId="77777777" w:rsidR="00704E60" w:rsidRPr="00981CB3" w:rsidRDefault="00704E60" w:rsidP="00BC57B1">
            <w:pPr>
              <w:rPr>
                <w:rFonts w:eastAsiaTheme="minorHAnsi" w:cs="Arial"/>
                <w:color w:val="000000" w:themeColor="text1"/>
                <w:sz w:val="16"/>
                <w:szCs w:val="16"/>
              </w:rPr>
            </w:pPr>
          </w:p>
        </w:tc>
      </w:tr>
      <w:tr w:rsidR="00704E60" w:rsidRPr="00981CB3" w14:paraId="4DDCC02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49BC9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3D59EF0"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3F372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3498F6" w14:textId="77777777" w:rsidR="00704E60" w:rsidRPr="00981CB3" w:rsidRDefault="00704E60" w:rsidP="00BC57B1">
            <w:pPr>
              <w:rPr>
                <w:rFonts w:eastAsiaTheme="minorHAnsi" w:cs="Arial"/>
                <w:color w:val="000000" w:themeColor="text1"/>
                <w:sz w:val="16"/>
                <w:szCs w:val="16"/>
              </w:rPr>
            </w:pPr>
          </w:p>
        </w:tc>
      </w:tr>
      <w:tr w:rsidR="00704E60" w:rsidRPr="00981CB3" w14:paraId="4C81983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C4672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B5BB2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D9904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05B33B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A33D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63136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ECF40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91A04A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BFE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D25EB8"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8889C3" w14:textId="77777777" w:rsidR="00704E60" w:rsidRPr="00981CB3" w:rsidRDefault="00704E60" w:rsidP="00BC57B1">
            <w:pPr>
              <w:rPr>
                <w:rFonts w:eastAsiaTheme="minorHAnsi" w:cs="Arial"/>
                <w:color w:val="000000" w:themeColor="text1"/>
                <w:sz w:val="16"/>
                <w:szCs w:val="16"/>
              </w:rPr>
            </w:pPr>
          </w:p>
        </w:tc>
      </w:tr>
      <w:tr w:rsidR="00704E60" w:rsidRPr="00981CB3" w14:paraId="3D397B6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30B25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3768C2"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BAC58C" w14:textId="77777777" w:rsidR="00704E60" w:rsidRPr="00981CB3" w:rsidRDefault="00704E60" w:rsidP="00BC57B1">
            <w:pPr>
              <w:rPr>
                <w:rFonts w:eastAsiaTheme="minorHAnsi" w:cs="Arial"/>
                <w:color w:val="000000" w:themeColor="text1"/>
                <w:sz w:val="16"/>
                <w:szCs w:val="16"/>
              </w:rPr>
            </w:pPr>
          </w:p>
        </w:tc>
      </w:tr>
      <w:tr w:rsidR="00704E60" w:rsidRPr="00981CB3" w14:paraId="52BBEAE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40F03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4B81B6" w14:textId="77777777" w:rsidR="00704E60" w:rsidRPr="00981CB3" w:rsidRDefault="00704E60" w:rsidP="00BC57B1">
            <w:pPr>
              <w:rPr>
                <w:rFonts w:eastAsiaTheme="minorHAnsi" w:cs="Arial"/>
                <w:color w:val="000000" w:themeColor="text1"/>
                <w:sz w:val="16"/>
                <w:szCs w:val="16"/>
              </w:rPr>
            </w:pPr>
          </w:p>
        </w:tc>
      </w:tr>
    </w:tbl>
    <w:p w14:paraId="0E2F53D9" w14:textId="77777777" w:rsidR="00704E60" w:rsidRDefault="00704E60" w:rsidP="00704E60">
      <w:pPr>
        <w:pStyle w:val="Caption"/>
        <w:rPr>
          <w:lang w:val="en-GB"/>
        </w:rPr>
      </w:pPr>
      <w:r w:rsidRPr="00702453">
        <w:t xml:space="preserve">Table: </w:t>
      </w:r>
      <w:r>
        <w:t xml:space="preserve">Signal Details of </w:t>
      </w:r>
      <w:r w:rsidRPr="004521EB">
        <w:rPr>
          <w:lang w:val="en-GB"/>
        </w:rPr>
        <w:t>BT_Command</w:t>
      </w:r>
    </w:p>
    <w:p w14:paraId="48B05A96" w14:textId="77777777" w:rsidR="00704E60" w:rsidRPr="00495854" w:rsidRDefault="00704E60" w:rsidP="00704E60">
      <w:pPr>
        <w:rPr>
          <w:lang w:val="en-GB"/>
        </w:rPr>
      </w:pPr>
    </w:p>
    <w:p w14:paraId="3090138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BluetoothAudioSource</w:t>
      </w:r>
    </w:p>
    <w:p w14:paraId="2249A5CB" w14:textId="77777777" w:rsidR="00704E60" w:rsidRPr="00F03856" w:rsidRDefault="00704E60" w:rsidP="00704E60">
      <w:pPr>
        <w:rPr>
          <w:rFonts w:cs="Arial"/>
        </w:rPr>
      </w:pPr>
      <w:r>
        <w:rPr>
          <w:rFonts w:cs="Arial"/>
        </w:rPr>
        <w:t xml:space="preserve">Internal Signal for Bluetooth Audio Source </w:t>
      </w:r>
    </w:p>
    <w:p w14:paraId="7E6A135E"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9FBCFD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75E6F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29BE09" w14:textId="77777777" w:rsidR="00704E60" w:rsidRPr="002338ED" w:rsidRDefault="00F56C9D" w:rsidP="00BC57B1">
            <w:pPr>
              <w:rPr>
                <w:rFonts w:cs="Arial"/>
                <w:color w:val="000000" w:themeColor="text1"/>
                <w:sz w:val="16"/>
                <w:szCs w:val="14"/>
              </w:rPr>
            </w:pPr>
            <w:sdt>
              <w:sdtPr>
                <w:rPr>
                  <w:sz w:val="16"/>
                  <w:szCs w:val="16"/>
                </w:rPr>
                <w:alias w:val="ASIL"/>
                <w:tag w:val="ASIL"/>
                <w:id w:val="-213338344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767DC3C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61744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B777DB" w14:textId="77777777" w:rsidR="00704E60" w:rsidRPr="00981CB3" w:rsidRDefault="00704E60" w:rsidP="00BC57B1">
            <w:pPr>
              <w:rPr>
                <w:rFonts w:eastAsiaTheme="minorHAnsi" w:cs="Arial"/>
                <w:color w:val="000000" w:themeColor="text1"/>
                <w:sz w:val="16"/>
                <w:szCs w:val="16"/>
              </w:rPr>
            </w:pPr>
          </w:p>
        </w:tc>
      </w:tr>
      <w:tr w:rsidR="00704E60" w:rsidRPr="00981CB3" w14:paraId="32CEBE8D"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CCA47A"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A1BFA7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71061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B032BD2"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B4E91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5FBE7F" w14:textId="77777777" w:rsidR="00704E60" w:rsidRPr="00981CB3" w:rsidRDefault="00704E60" w:rsidP="00BC57B1">
            <w:pPr>
              <w:rPr>
                <w:rFonts w:eastAsiaTheme="minorHAnsi" w:cs="Arial"/>
                <w:color w:val="000000" w:themeColor="text1"/>
                <w:sz w:val="16"/>
                <w:szCs w:val="16"/>
              </w:rPr>
            </w:pPr>
          </w:p>
        </w:tc>
      </w:tr>
      <w:tr w:rsidR="00704E60" w:rsidRPr="00981CB3" w14:paraId="7CE213F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5338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776D2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A37591" w14:textId="77777777" w:rsidR="00704E60" w:rsidRPr="00981CB3" w:rsidRDefault="00704E60" w:rsidP="00BC57B1">
            <w:pPr>
              <w:rPr>
                <w:rFonts w:eastAsiaTheme="minorHAnsi" w:cs="Arial"/>
                <w:color w:val="000000" w:themeColor="text1"/>
                <w:sz w:val="16"/>
                <w:szCs w:val="16"/>
              </w:rPr>
            </w:pPr>
          </w:p>
        </w:tc>
      </w:tr>
      <w:tr w:rsidR="00704E60" w:rsidRPr="00981CB3" w14:paraId="4124BA9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23DD5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EF35E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F312CB" w14:textId="77777777" w:rsidR="00704E60" w:rsidRPr="00981CB3" w:rsidRDefault="00704E60" w:rsidP="00BC57B1">
            <w:pPr>
              <w:rPr>
                <w:rFonts w:eastAsiaTheme="minorHAnsi" w:cs="Arial"/>
                <w:color w:val="000000" w:themeColor="text1"/>
                <w:sz w:val="16"/>
                <w:szCs w:val="16"/>
              </w:rPr>
            </w:pPr>
          </w:p>
        </w:tc>
      </w:tr>
      <w:tr w:rsidR="00704E60" w:rsidRPr="00981CB3" w14:paraId="2CBB92D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17A36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E3764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3CC0C1" w14:textId="77777777" w:rsidR="00704E60" w:rsidRPr="00981CB3" w:rsidRDefault="00704E60" w:rsidP="00BC57B1">
            <w:pPr>
              <w:rPr>
                <w:rFonts w:eastAsiaTheme="minorHAnsi" w:cs="Arial"/>
                <w:color w:val="000000" w:themeColor="text1"/>
                <w:sz w:val="16"/>
                <w:szCs w:val="16"/>
              </w:rPr>
            </w:pPr>
          </w:p>
        </w:tc>
      </w:tr>
      <w:tr w:rsidR="00704E60" w:rsidRPr="00981CB3" w14:paraId="21E31BC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FD1D1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35102A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DF5C3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28A5F" w14:textId="77777777" w:rsidR="00704E60" w:rsidRPr="00981CB3" w:rsidRDefault="00704E60" w:rsidP="00BC57B1">
            <w:pPr>
              <w:rPr>
                <w:rFonts w:eastAsiaTheme="minorHAnsi" w:cs="Arial"/>
                <w:color w:val="000000" w:themeColor="text1"/>
                <w:sz w:val="16"/>
                <w:szCs w:val="16"/>
              </w:rPr>
            </w:pPr>
          </w:p>
        </w:tc>
      </w:tr>
      <w:tr w:rsidR="00704E60" w:rsidRPr="00981CB3" w14:paraId="0160FE9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E77A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30A53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3E481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23E493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13A4F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ACAE2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3429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11D400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8C6D5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4BAE0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0DD79" w14:textId="77777777" w:rsidR="00704E60" w:rsidRPr="00981CB3" w:rsidRDefault="00704E60" w:rsidP="00BC57B1">
            <w:pPr>
              <w:rPr>
                <w:rFonts w:eastAsiaTheme="minorHAnsi" w:cs="Arial"/>
                <w:color w:val="000000" w:themeColor="text1"/>
                <w:sz w:val="16"/>
                <w:szCs w:val="16"/>
              </w:rPr>
            </w:pPr>
          </w:p>
        </w:tc>
      </w:tr>
      <w:tr w:rsidR="00704E60" w:rsidRPr="00981CB3" w14:paraId="2731B5A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D200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33B40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8EE69C" w14:textId="77777777" w:rsidR="00704E60" w:rsidRPr="00981CB3" w:rsidRDefault="00704E60" w:rsidP="00BC57B1">
            <w:pPr>
              <w:rPr>
                <w:rFonts w:eastAsiaTheme="minorHAnsi" w:cs="Arial"/>
                <w:color w:val="000000" w:themeColor="text1"/>
                <w:sz w:val="16"/>
                <w:szCs w:val="16"/>
              </w:rPr>
            </w:pPr>
          </w:p>
        </w:tc>
      </w:tr>
      <w:tr w:rsidR="00704E60" w:rsidRPr="00981CB3" w14:paraId="27A68B1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11BBD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607647" w14:textId="77777777" w:rsidR="00704E60" w:rsidRPr="00981CB3" w:rsidRDefault="00704E60" w:rsidP="00BC57B1">
            <w:pPr>
              <w:rPr>
                <w:rFonts w:eastAsiaTheme="minorHAnsi" w:cs="Arial"/>
                <w:color w:val="000000" w:themeColor="text1"/>
                <w:sz w:val="16"/>
                <w:szCs w:val="16"/>
              </w:rPr>
            </w:pPr>
          </w:p>
        </w:tc>
      </w:tr>
    </w:tbl>
    <w:p w14:paraId="3B31B5A9" w14:textId="77777777" w:rsidR="00704E60" w:rsidRDefault="00704E60" w:rsidP="00704E60">
      <w:pPr>
        <w:pStyle w:val="Caption"/>
        <w:rPr>
          <w:lang w:val="en-GB"/>
        </w:rPr>
      </w:pPr>
      <w:r w:rsidRPr="00702453">
        <w:t xml:space="preserve">Table: </w:t>
      </w:r>
      <w:r>
        <w:t xml:space="preserve">Signal Details of </w:t>
      </w:r>
      <w:r w:rsidRPr="004521EB">
        <w:rPr>
          <w:lang w:val="en-GB"/>
        </w:rPr>
        <w:t>BluetoothAudioSource</w:t>
      </w:r>
    </w:p>
    <w:p w14:paraId="7D12EDDB" w14:textId="77777777" w:rsidR="00704E60" w:rsidRPr="00495854" w:rsidRDefault="00704E60" w:rsidP="00704E60">
      <w:pPr>
        <w:rPr>
          <w:lang w:val="en-GB"/>
        </w:rPr>
      </w:pPr>
    </w:p>
    <w:p w14:paraId="5A3BE61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BluetoothAudioSource_Connection</w:t>
      </w:r>
    </w:p>
    <w:p w14:paraId="46F7D49B" w14:textId="77777777" w:rsidR="00704E60" w:rsidRPr="00F03856" w:rsidRDefault="00704E60" w:rsidP="00704E60">
      <w:pPr>
        <w:rPr>
          <w:rFonts w:cs="Arial"/>
        </w:rPr>
      </w:pPr>
      <w:r>
        <w:rPr>
          <w:rFonts w:cs="Arial"/>
        </w:rPr>
        <w:t xml:space="preserve">Internal Signal for Bluetooth Audio Source </w:t>
      </w:r>
    </w:p>
    <w:p w14:paraId="2CA411A1"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8157B5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4526B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EB9439" w14:textId="77777777" w:rsidR="00704E60" w:rsidRPr="002338ED" w:rsidRDefault="00F56C9D" w:rsidP="00BC57B1">
            <w:pPr>
              <w:rPr>
                <w:rFonts w:cs="Arial"/>
                <w:color w:val="000000" w:themeColor="text1"/>
                <w:sz w:val="16"/>
                <w:szCs w:val="14"/>
              </w:rPr>
            </w:pPr>
            <w:sdt>
              <w:sdtPr>
                <w:rPr>
                  <w:sz w:val="16"/>
                  <w:szCs w:val="16"/>
                </w:rPr>
                <w:alias w:val="ASIL"/>
                <w:tag w:val="ASIL"/>
                <w:id w:val="-24720225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B8855C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28F69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88FE15" w14:textId="77777777" w:rsidR="00704E60" w:rsidRPr="00981CB3" w:rsidRDefault="00704E60" w:rsidP="00BC57B1">
            <w:pPr>
              <w:rPr>
                <w:rFonts w:eastAsiaTheme="minorHAnsi" w:cs="Arial"/>
                <w:color w:val="000000" w:themeColor="text1"/>
                <w:sz w:val="16"/>
                <w:szCs w:val="16"/>
              </w:rPr>
            </w:pPr>
          </w:p>
        </w:tc>
      </w:tr>
      <w:tr w:rsidR="00704E60" w:rsidRPr="00981CB3" w14:paraId="239ADC42"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8508212"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704E60" w:rsidRPr="00981CB3" w14:paraId="08E7297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00A327"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E7FB41C"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42D5EB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6F2A3" w14:textId="77777777" w:rsidR="00704E60" w:rsidRPr="00981CB3" w:rsidRDefault="00704E60" w:rsidP="00BC57B1">
            <w:pPr>
              <w:rPr>
                <w:rFonts w:eastAsiaTheme="minorHAnsi" w:cs="Arial"/>
                <w:color w:val="000000" w:themeColor="text1"/>
                <w:sz w:val="16"/>
                <w:szCs w:val="16"/>
              </w:rPr>
            </w:pPr>
          </w:p>
        </w:tc>
      </w:tr>
      <w:tr w:rsidR="00704E60" w:rsidRPr="00981CB3" w14:paraId="451B04D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F64D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3B9FE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27C64" w14:textId="77777777" w:rsidR="00704E60" w:rsidRPr="00981CB3" w:rsidRDefault="00704E60" w:rsidP="00BC57B1">
            <w:pPr>
              <w:rPr>
                <w:rFonts w:eastAsiaTheme="minorHAnsi" w:cs="Arial"/>
                <w:color w:val="000000" w:themeColor="text1"/>
                <w:sz w:val="16"/>
                <w:szCs w:val="16"/>
              </w:rPr>
            </w:pPr>
          </w:p>
        </w:tc>
      </w:tr>
      <w:tr w:rsidR="00704E60" w:rsidRPr="00981CB3" w14:paraId="3C0BC4B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96416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58630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DB4C53" w14:textId="77777777" w:rsidR="00704E60" w:rsidRPr="00981CB3" w:rsidRDefault="00704E60" w:rsidP="00BC57B1">
            <w:pPr>
              <w:rPr>
                <w:rFonts w:eastAsiaTheme="minorHAnsi" w:cs="Arial"/>
                <w:color w:val="000000" w:themeColor="text1"/>
                <w:sz w:val="16"/>
                <w:szCs w:val="16"/>
              </w:rPr>
            </w:pPr>
          </w:p>
        </w:tc>
      </w:tr>
      <w:tr w:rsidR="00704E60" w:rsidRPr="00981CB3" w14:paraId="7F5EBD3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86CC5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5AFFD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160F89" w14:textId="77777777" w:rsidR="00704E60" w:rsidRPr="00981CB3" w:rsidRDefault="00704E60" w:rsidP="00BC57B1">
            <w:pPr>
              <w:rPr>
                <w:rFonts w:eastAsiaTheme="minorHAnsi" w:cs="Arial"/>
                <w:color w:val="000000" w:themeColor="text1"/>
                <w:sz w:val="16"/>
                <w:szCs w:val="16"/>
              </w:rPr>
            </w:pPr>
          </w:p>
        </w:tc>
      </w:tr>
      <w:tr w:rsidR="00704E60" w:rsidRPr="00981CB3" w14:paraId="428ED91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8E5EB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0D399A0"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B9433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53DE96" w14:textId="77777777" w:rsidR="00704E60" w:rsidRPr="00981CB3" w:rsidRDefault="00704E60" w:rsidP="00BC57B1">
            <w:pPr>
              <w:rPr>
                <w:rFonts w:eastAsiaTheme="minorHAnsi" w:cs="Arial"/>
                <w:color w:val="000000" w:themeColor="text1"/>
                <w:sz w:val="16"/>
                <w:szCs w:val="16"/>
              </w:rPr>
            </w:pPr>
          </w:p>
        </w:tc>
      </w:tr>
      <w:tr w:rsidR="00704E60" w:rsidRPr="00981CB3" w14:paraId="6BF4392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2A19F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33332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E6D4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5490A7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4081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6963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DEBEC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B4F9EA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2275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00CC4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A9207A" w14:textId="77777777" w:rsidR="00704E60" w:rsidRPr="00981CB3" w:rsidRDefault="00704E60" w:rsidP="00BC57B1">
            <w:pPr>
              <w:rPr>
                <w:rFonts w:eastAsiaTheme="minorHAnsi" w:cs="Arial"/>
                <w:color w:val="000000" w:themeColor="text1"/>
                <w:sz w:val="16"/>
                <w:szCs w:val="16"/>
              </w:rPr>
            </w:pPr>
          </w:p>
        </w:tc>
      </w:tr>
      <w:tr w:rsidR="00704E60" w:rsidRPr="00981CB3" w14:paraId="2F618C4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5EDD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0333E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EA8E4A" w14:textId="77777777" w:rsidR="00704E60" w:rsidRPr="00981CB3" w:rsidRDefault="00704E60" w:rsidP="00BC57B1">
            <w:pPr>
              <w:rPr>
                <w:rFonts w:eastAsiaTheme="minorHAnsi" w:cs="Arial"/>
                <w:color w:val="000000" w:themeColor="text1"/>
                <w:sz w:val="16"/>
                <w:szCs w:val="16"/>
              </w:rPr>
            </w:pPr>
          </w:p>
        </w:tc>
      </w:tr>
      <w:tr w:rsidR="00704E60" w:rsidRPr="00981CB3" w14:paraId="1EDF943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4EEF4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3F850A" w14:textId="77777777" w:rsidR="00704E60" w:rsidRPr="00981CB3" w:rsidRDefault="00704E60" w:rsidP="00BC57B1">
            <w:pPr>
              <w:rPr>
                <w:rFonts w:eastAsiaTheme="minorHAnsi" w:cs="Arial"/>
                <w:color w:val="000000" w:themeColor="text1"/>
                <w:sz w:val="16"/>
                <w:szCs w:val="16"/>
              </w:rPr>
            </w:pPr>
          </w:p>
        </w:tc>
      </w:tr>
    </w:tbl>
    <w:p w14:paraId="0245FC0B" w14:textId="77777777" w:rsidR="00704E60" w:rsidRDefault="00704E60" w:rsidP="00704E60">
      <w:pPr>
        <w:pStyle w:val="Caption"/>
        <w:rPr>
          <w:lang w:val="en-GB"/>
        </w:rPr>
      </w:pPr>
      <w:r w:rsidRPr="00702453">
        <w:t xml:space="preserve">Table: </w:t>
      </w:r>
      <w:r>
        <w:t xml:space="preserve">Signal Details of </w:t>
      </w:r>
      <w:r w:rsidRPr="004521EB">
        <w:rPr>
          <w:lang w:val="en-GB"/>
        </w:rPr>
        <w:t>BluetoothAudioSource_Connection</w:t>
      </w:r>
    </w:p>
    <w:p w14:paraId="51E2E15A" w14:textId="77777777" w:rsidR="00704E60" w:rsidRPr="00495854" w:rsidRDefault="00704E60" w:rsidP="00704E60">
      <w:pPr>
        <w:rPr>
          <w:lang w:val="en-GB"/>
        </w:rPr>
      </w:pPr>
    </w:p>
    <w:p w14:paraId="07EC0BB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CA.Rq</w:t>
      </w:r>
    </w:p>
    <w:p w14:paraId="058B64E6" w14:textId="77777777" w:rsidR="00704E60" w:rsidRPr="00F03856" w:rsidRDefault="00704E60" w:rsidP="00704E60">
      <w:pPr>
        <w:rPr>
          <w:rFonts w:cs="Arial"/>
        </w:rPr>
      </w:pPr>
      <w:r>
        <w:rPr>
          <w:rFonts w:cs="Arial"/>
        </w:rPr>
        <w:t>Signal to request activation or deactivation of Captain Annoucement</w:t>
      </w:r>
    </w:p>
    <w:p w14:paraId="4FAA7C1C"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B593E1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680C9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B9106B" w14:textId="77777777" w:rsidR="00704E60" w:rsidRPr="002338ED" w:rsidRDefault="00F56C9D" w:rsidP="00BC57B1">
            <w:pPr>
              <w:rPr>
                <w:rFonts w:cs="Arial"/>
                <w:color w:val="000000" w:themeColor="text1"/>
                <w:sz w:val="16"/>
                <w:szCs w:val="14"/>
              </w:rPr>
            </w:pPr>
            <w:sdt>
              <w:sdtPr>
                <w:rPr>
                  <w:sz w:val="16"/>
                  <w:szCs w:val="16"/>
                </w:rPr>
                <w:alias w:val="ASIL"/>
                <w:tag w:val="ASIL"/>
                <w:id w:val="143339014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F14665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AEAA0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BCB90F" w14:textId="77777777" w:rsidR="00704E60" w:rsidRPr="00981CB3" w:rsidRDefault="00704E60" w:rsidP="00BC57B1">
            <w:pPr>
              <w:rPr>
                <w:rFonts w:eastAsiaTheme="minorHAnsi" w:cs="Arial"/>
                <w:color w:val="000000" w:themeColor="text1"/>
                <w:sz w:val="16"/>
                <w:szCs w:val="16"/>
              </w:rPr>
            </w:pPr>
          </w:p>
        </w:tc>
      </w:tr>
      <w:tr w:rsidR="00704E60" w:rsidRPr="00981CB3" w14:paraId="0C136DE2"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CA6F50A"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86B43C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6B242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9560C90"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2CAC7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E1BF0D" w14:textId="77777777" w:rsidR="00704E60" w:rsidRPr="00981CB3" w:rsidRDefault="00704E60" w:rsidP="00BC57B1">
            <w:pPr>
              <w:rPr>
                <w:rFonts w:eastAsiaTheme="minorHAnsi" w:cs="Arial"/>
                <w:color w:val="000000" w:themeColor="text1"/>
                <w:sz w:val="16"/>
                <w:szCs w:val="16"/>
              </w:rPr>
            </w:pPr>
          </w:p>
        </w:tc>
      </w:tr>
      <w:tr w:rsidR="00704E60" w:rsidRPr="00981CB3" w14:paraId="079C38E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14961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CDE36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A402A" w14:textId="77777777" w:rsidR="00704E60" w:rsidRPr="00981CB3" w:rsidRDefault="00704E60" w:rsidP="00BC57B1">
            <w:pPr>
              <w:rPr>
                <w:rFonts w:eastAsiaTheme="minorHAnsi" w:cs="Arial"/>
                <w:color w:val="000000" w:themeColor="text1"/>
                <w:sz w:val="16"/>
                <w:szCs w:val="16"/>
              </w:rPr>
            </w:pPr>
          </w:p>
        </w:tc>
      </w:tr>
      <w:tr w:rsidR="00704E60" w:rsidRPr="00981CB3" w14:paraId="049F8B6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3F4E0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A2570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0E576" w14:textId="77777777" w:rsidR="00704E60" w:rsidRPr="00981CB3" w:rsidRDefault="00704E60" w:rsidP="00BC57B1">
            <w:pPr>
              <w:rPr>
                <w:rFonts w:eastAsiaTheme="minorHAnsi" w:cs="Arial"/>
                <w:color w:val="000000" w:themeColor="text1"/>
                <w:sz w:val="16"/>
                <w:szCs w:val="16"/>
              </w:rPr>
            </w:pPr>
          </w:p>
        </w:tc>
      </w:tr>
      <w:tr w:rsidR="00704E60" w:rsidRPr="00981CB3" w14:paraId="334DB44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3B65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675C8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56A6E6" w14:textId="77777777" w:rsidR="00704E60" w:rsidRPr="00981CB3" w:rsidRDefault="00704E60" w:rsidP="00BC57B1">
            <w:pPr>
              <w:rPr>
                <w:rFonts w:eastAsiaTheme="minorHAnsi" w:cs="Arial"/>
                <w:color w:val="000000" w:themeColor="text1"/>
                <w:sz w:val="16"/>
                <w:szCs w:val="16"/>
              </w:rPr>
            </w:pPr>
          </w:p>
        </w:tc>
      </w:tr>
      <w:tr w:rsidR="00704E60" w:rsidRPr="00981CB3" w14:paraId="405FA7E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0AB34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08CABAC"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A2A92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3FCB1C" w14:textId="77777777" w:rsidR="00704E60" w:rsidRPr="00981CB3" w:rsidRDefault="00704E60" w:rsidP="00BC57B1">
            <w:pPr>
              <w:rPr>
                <w:rFonts w:eastAsiaTheme="minorHAnsi" w:cs="Arial"/>
                <w:color w:val="000000" w:themeColor="text1"/>
                <w:sz w:val="16"/>
                <w:szCs w:val="16"/>
              </w:rPr>
            </w:pPr>
          </w:p>
        </w:tc>
      </w:tr>
      <w:tr w:rsidR="00704E60" w:rsidRPr="00981CB3" w14:paraId="0A99E7D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B9505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4C5F6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F553B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B120CF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5F810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E5377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8EA9B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C2FFCD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7B21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C8518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CB031" w14:textId="77777777" w:rsidR="00704E60" w:rsidRPr="00981CB3" w:rsidRDefault="00704E60" w:rsidP="00BC57B1">
            <w:pPr>
              <w:rPr>
                <w:rFonts w:eastAsiaTheme="minorHAnsi" w:cs="Arial"/>
                <w:color w:val="000000" w:themeColor="text1"/>
                <w:sz w:val="16"/>
                <w:szCs w:val="16"/>
              </w:rPr>
            </w:pPr>
          </w:p>
        </w:tc>
      </w:tr>
      <w:tr w:rsidR="00704E60" w:rsidRPr="00981CB3" w14:paraId="31316F2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0401B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C3F253"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343066" w14:textId="77777777" w:rsidR="00704E60" w:rsidRPr="00981CB3" w:rsidRDefault="00704E60" w:rsidP="00BC57B1">
            <w:pPr>
              <w:rPr>
                <w:rFonts w:eastAsiaTheme="minorHAnsi" w:cs="Arial"/>
                <w:color w:val="000000" w:themeColor="text1"/>
                <w:sz w:val="16"/>
                <w:szCs w:val="16"/>
              </w:rPr>
            </w:pPr>
          </w:p>
        </w:tc>
      </w:tr>
      <w:tr w:rsidR="00704E60" w:rsidRPr="00981CB3" w14:paraId="3075915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820A8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DBA5D5" w14:textId="77777777" w:rsidR="00704E60" w:rsidRPr="00981CB3" w:rsidRDefault="00704E60" w:rsidP="00BC57B1">
            <w:pPr>
              <w:rPr>
                <w:rFonts w:eastAsiaTheme="minorHAnsi" w:cs="Arial"/>
                <w:color w:val="000000" w:themeColor="text1"/>
                <w:sz w:val="16"/>
                <w:szCs w:val="16"/>
              </w:rPr>
            </w:pPr>
          </w:p>
        </w:tc>
      </w:tr>
    </w:tbl>
    <w:p w14:paraId="295613A5" w14:textId="77777777" w:rsidR="00704E60" w:rsidRDefault="00704E60" w:rsidP="00704E60">
      <w:pPr>
        <w:pStyle w:val="Caption"/>
        <w:rPr>
          <w:lang w:val="en-GB"/>
        </w:rPr>
      </w:pPr>
      <w:r w:rsidRPr="00702453">
        <w:t xml:space="preserve">Table: </w:t>
      </w:r>
      <w:r>
        <w:t xml:space="preserve">Signal Details of </w:t>
      </w:r>
      <w:r w:rsidRPr="004521EB">
        <w:rPr>
          <w:lang w:val="en-GB"/>
        </w:rPr>
        <w:t>CA.Rq</w:t>
      </w:r>
    </w:p>
    <w:p w14:paraId="663C74A2" w14:textId="77777777" w:rsidR="00704E60" w:rsidRPr="00495854" w:rsidRDefault="00704E60" w:rsidP="00704E60">
      <w:pPr>
        <w:rPr>
          <w:lang w:val="en-GB"/>
        </w:rPr>
      </w:pPr>
    </w:p>
    <w:p w14:paraId="385366E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CA.St</w:t>
      </w:r>
    </w:p>
    <w:p w14:paraId="72A0B0DE" w14:textId="77777777" w:rsidR="00704E60" w:rsidRPr="00F03856" w:rsidRDefault="00704E60" w:rsidP="00704E60">
      <w:pPr>
        <w:rPr>
          <w:rFonts w:cs="Arial"/>
        </w:rPr>
      </w:pPr>
      <w:r>
        <w:rPr>
          <w:rFonts w:cs="Arial"/>
        </w:rPr>
        <w:t>Signal to provide status feedback of Captain Annoucement State.</w:t>
      </w:r>
    </w:p>
    <w:p w14:paraId="19AE30E2"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8B7AF6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9607D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B8D192" w14:textId="77777777" w:rsidR="00704E60" w:rsidRPr="002338ED" w:rsidRDefault="00F56C9D" w:rsidP="00BC57B1">
            <w:pPr>
              <w:rPr>
                <w:rFonts w:cs="Arial"/>
                <w:color w:val="000000" w:themeColor="text1"/>
                <w:sz w:val="16"/>
                <w:szCs w:val="14"/>
              </w:rPr>
            </w:pPr>
            <w:sdt>
              <w:sdtPr>
                <w:rPr>
                  <w:sz w:val="16"/>
                  <w:szCs w:val="16"/>
                </w:rPr>
                <w:alias w:val="ASIL"/>
                <w:tag w:val="ASIL"/>
                <w:id w:val="-895968071"/>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8808F7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D0790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C0CCDF" w14:textId="77777777" w:rsidR="00704E60" w:rsidRPr="00981CB3" w:rsidRDefault="00704E60" w:rsidP="00BC57B1">
            <w:pPr>
              <w:rPr>
                <w:rFonts w:eastAsiaTheme="minorHAnsi" w:cs="Arial"/>
                <w:color w:val="000000" w:themeColor="text1"/>
                <w:sz w:val="16"/>
                <w:szCs w:val="16"/>
              </w:rPr>
            </w:pPr>
          </w:p>
        </w:tc>
      </w:tr>
      <w:tr w:rsidR="00704E60" w:rsidRPr="00981CB3" w14:paraId="1DDFB1E7"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70C4C81"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C864B9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B8B7D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E72AE6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991E0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0C084" w14:textId="77777777" w:rsidR="00704E60" w:rsidRPr="00981CB3" w:rsidRDefault="00704E60" w:rsidP="00BC57B1">
            <w:pPr>
              <w:rPr>
                <w:rFonts w:eastAsiaTheme="minorHAnsi" w:cs="Arial"/>
                <w:color w:val="000000" w:themeColor="text1"/>
                <w:sz w:val="16"/>
                <w:szCs w:val="16"/>
              </w:rPr>
            </w:pPr>
          </w:p>
        </w:tc>
      </w:tr>
      <w:tr w:rsidR="00704E60" w:rsidRPr="00981CB3" w14:paraId="1B68AF7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0FAC3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4E00B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7F0ED3" w14:textId="77777777" w:rsidR="00704E60" w:rsidRPr="00981CB3" w:rsidRDefault="00704E60" w:rsidP="00BC57B1">
            <w:pPr>
              <w:rPr>
                <w:rFonts w:eastAsiaTheme="minorHAnsi" w:cs="Arial"/>
                <w:color w:val="000000" w:themeColor="text1"/>
                <w:sz w:val="16"/>
                <w:szCs w:val="16"/>
              </w:rPr>
            </w:pPr>
          </w:p>
        </w:tc>
      </w:tr>
      <w:tr w:rsidR="00704E60" w:rsidRPr="00981CB3" w14:paraId="5883D02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0109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2A539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4B72C" w14:textId="77777777" w:rsidR="00704E60" w:rsidRPr="00981CB3" w:rsidRDefault="00704E60" w:rsidP="00BC57B1">
            <w:pPr>
              <w:rPr>
                <w:rFonts w:eastAsiaTheme="minorHAnsi" w:cs="Arial"/>
                <w:color w:val="000000" w:themeColor="text1"/>
                <w:sz w:val="16"/>
                <w:szCs w:val="16"/>
              </w:rPr>
            </w:pPr>
          </w:p>
        </w:tc>
      </w:tr>
      <w:tr w:rsidR="00704E60" w:rsidRPr="00981CB3" w14:paraId="1800521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D43DD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55F06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F52E5C" w14:textId="77777777" w:rsidR="00704E60" w:rsidRPr="00981CB3" w:rsidRDefault="00704E60" w:rsidP="00BC57B1">
            <w:pPr>
              <w:rPr>
                <w:rFonts w:eastAsiaTheme="minorHAnsi" w:cs="Arial"/>
                <w:color w:val="000000" w:themeColor="text1"/>
                <w:sz w:val="16"/>
                <w:szCs w:val="16"/>
              </w:rPr>
            </w:pPr>
          </w:p>
        </w:tc>
      </w:tr>
      <w:tr w:rsidR="00704E60" w:rsidRPr="00981CB3" w14:paraId="5F6CB50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593D6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D9663F9"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863E7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65FF9" w14:textId="77777777" w:rsidR="00704E60" w:rsidRPr="00981CB3" w:rsidRDefault="00704E60" w:rsidP="00BC57B1">
            <w:pPr>
              <w:rPr>
                <w:rFonts w:eastAsiaTheme="minorHAnsi" w:cs="Arial"/>
                <w:color w:val="000000" w:themeColor="text1"/>
                <w:sz w:val="16"/>
                <w:szCs w:val="16"/>
              </w:rPr>
            </w:pPr>
          </w:p>
        </w:tc>
      </w:tr>
      <w:tr w:rsidR="00704E60" w:rsidRPr="00981CB3" w14:paraId="6296A52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9211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28140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9516C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A87B05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4ACE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DF8A6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CCEC0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981C95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84033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7C557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E83D3C" w14:textId="77777777" w:rsidR="00704E60" w:rsidRPr="00981CB3" w:rsidRDefault="00704E60" w:rsidP="00BC57B1">
            <w:pPr>
              <w:rPr>
                <w:rFonts w:eastAsiaTheme="minorHAnsi" w:cs="Arial"/>
                <w:color w:val="000000" w:themeColor="text1"/>
                <w:sz w:val="16"/>
                <w:szCs w:val="16"/>
              </w:rPr>
            </w:pPr>
          </w:p>
        </w:tc>
      </w:tr>
      <w:tr w:rsidR="00704E60" w:rsidRPr="00981CB3" w14:paraId="73EB8A7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15DE5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FF208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906125" w14:textId="77777777" w:rsidR="00704E60" w:rsidRPr="00981CB3" w:rsidRDefault="00704E60" w:rsidP="00BC57B1">
            <w:pPr>
              <w:rPr>
                <w:rFonts w:eastAsiaTheme="minorHAnsi" w:cs="Arial"/>
                <w:color w:val="000000" w:themeColor="text1"/>
                <w:sz w:val="16"/>
                <w:szCs w:val="16"/>
              </w:rPr>
            </w:pPr>
          </w:p>
        </w:tc>
      </w:tr>
      <w:tr w:rsidR="00704E60" w:rsidRPr="00981CB3" w14:paraId="391C068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2B5EF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E6962C" w14:textId="77777777" w:rsidR="00704E60" w:rsidRPr="00981CB3" w:rsidRDefault="00704E60" w:rsidP="00BC57B1">
            <w:pPr>
              <w:rPr>
                <w:rFonts w:eastAsiaTheme="minorHAnsi" w:cs="Arial"/>
                <w:color w:val="000000" w:themeColor="text1"/>
                <w:sz w:val="16"/>
                <w:szCs w:val="16"/>
              </w:rPr>
            </w:pPr>
          </w:p>
        </w:tc>
      </w:tr>
    </w:tbl>
    <w:p w14:paraId="03333C24" w14:textId="77777777" w:rsidR="00704E60" w:rsidRDefault="00704E60" w:rsidP="00704E60">
      <w:pPr>
        <w:pStyle w:val="Caption"/>
        <w:rPr>
          <w:lang w:val="en-GB"/>
        </w:rPr>
      </w:pPr>
      <w:r w:rsidRPr="00702453">
        <w:t xml:space="preserve">Table: </w:t>
      </w:r>
      <w:r>
        <w:t xml:space="preserve">Signal Details of </w:t>
      </w:r>
      <w:r w:rsidRPr="004521EB">
        <w:rPr>
          <w:lang w:val="en-GB"/>
        </w:rPr>
        <w:t>CA.St</w:t>
      </w:r>
    </w:p>
    <w:p w14:paraId="5F96F569" w14:textId="77777777" w:rsidR="00704E60" w:rsidRPr="00495854" w:rsidRDefault="00704E60" w:rsidP="00704E60">
      <w:pPr>
        <w:rPr>
          <w:lang w:val="en-GB"/>
        </w:rPr>
      </w:pPr>
    </w:p>
    <w:p w14:paraId="3D51B02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CA_Command</w:t>
      </w:r>
    </w:p>
    <w:p w14:paraId="01DFFEC6" w14:textId="77777777" w:rsidR="00704E60" w:rsidRPr="00F03856" w:rsidRDefault="00704E60" w:rsidP="00704E60">
      <w:pPr>
        <w:rPr>
          <w:rFonts w:cs="Arial"/>
        </w:rPr>
      </w:pPr>
      <w:r>
        <w:rPr>
          <w:rFonts w:cs="Arial"/>
        </w:rPr>
        <w:t>Captain's Announcement Command (Physical Touch)</w:t>
      </w:r>
    </w:p>
    <w:p w14:paraId="093D984C"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9922B1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084F1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CEE7A9" w14:textId="77777777" w:rsidR="00704E60" w:rsidRPr="002338ED" w:rsidRDefault="00F56C9D" w:rsidP="00BC57B1">
            <w:pPr>
              <w:rPr>
                <w:rFonts w:cs="Arial"/>
                <w:color w:val="000000" w:themeColor="text1"/>
                <w:sz w:val="16"/>
                <w:szCs w:val="14"/>
              </w:rPr>
            </w:pPr>
            <w:sdt>
              <w:sdtPr>
                <w:rPr>
                  <w:sz w:val="16"/>
                  <w:szCs w:val="16"/>
                </w:rPr>
                <w:alias w:val="ASIL"/>
                <w:tag w:val="ASIL"/>
                <w:id w:val="122811336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DB648E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8D09C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BDA02A" w14:textId="77777777" w:rsidR="00704E60" w:rsidRPr="00981CB3" w:rsidRDefault="00704E60" w:rsidP="00BC57B1">
            <w:pPr>
              <w:rPr>
                <w:rFonts w:eastAsiaTheme="minorHAnsi" w:cs="Arial"/>
                <w:color w:val="000000" w:themeColor="text1"/>
                <w:sz w:val="16"/>
                <w:szCs w:val="16"/>
              </w:rPr>
            </w:pPr>
          </w:p>
        </w:tc>
      </w:tr>
      <w:tr w:rsidR="00704E60" w:rsidRPr="00981CB3" w14:paraId="7DA25AEC"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5183B29"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4E2252B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87176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19AAF00"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387D4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9C975" w14:textId="77777777" w:rsidR="00704E60" w:rsidRPr="00981CB3" w:rsidRDefault="00704E60" w:rsidP="00BC57B1">
            <w:pPr>
              <w:rPr>
                <w:rFonts w:eastAsiaTheme="minorHAnsi" w:cs="Arial"/>
                <w:color w:val="000000" w:themeColor="text1"/>
                <w:sz w:val="16"/>
                <w:szCs w:val="16"/>
              </w:rPr>
            </w:pPr>
          </w:p>
        </w:tc>
      </w:tr>
      <w:tr w:rsidR="00704E60" w:rsidRPr="00981CB3" w14:paraId="7A37BB2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CCF03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27E90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23D890" w14:textId="77777777" w:rsidR="00704E60" w:rsidRPr="00981CB3" w:rsidRDefault="00704E60" w:rsidP="00BC57B1">
            <w:pPr>
              <w:rPr>
                <w:rFonts w:eastAsiaTheme="minorHAnsi" w:cs="Arial"/>
                <w:color w:val="000000" w:themeColor="text1"/>
                <w:sz w:val="16"/>
                <w:szCs w:val="16"/>
              </w:rPr>
            </w:pPr>
          </w:p>
        </w:tc>
      </w:tr>
      <w:tr w:rsidR="00704E60" w:rsidRPr="00981CB3" w14:paraId="3E1D6AB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3421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DAADA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444526" w14:textId="77777777" w:rsidR="00704E60" w:rsidRPr="00981CB3" w:rsidRDefault="00704E60" w:rsidP="00BC57B1">
            <w:pPr>
              <w:rPr>
                <w:rFonts w:eastAsiaTheme="minorHAnsi" w:cs="Arial"/>
                <w:color w:val="000000" w:themeColor="text1"/>
                <w:sz w:val="16"/>
                <w:szCs w:val="16"/>
              </w:rPr>
            </w:pPr>
          </w:p>
        </w:tc>
      </w:tr>
      <w:tr w:rsidR="00704E60" w:rsidRPr="00981CB3" w14:paraId="613748A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4CDB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A5E03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988BC7" w14:textId="77777777" w:rsidR="00704E60" w:rsidRPr="00981CB3" w:rsidRDefault="00704E60" w:rsidP="00BC57B1">
            <w:pPr>
              <w:rPr>
                <w:rFonts w:eastAsiaTheme="minorHAnsi" w:cs="Arial"/>
                <w:color w:val="000000" w:themeColor="text1"/>
                <w:sz w:val="16"/>
                <w:szCs w:val="16"/>
              </w:rPr>
            </w:pPr>
          </w:p>
        </w:tc>
      </w:tr>
      <w:tr w:rsidR="00704E60" w:rsidRPr="00981CB3" w14:paraId="483E8BE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B162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5BD5D5C"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CB37D0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D0FB1F" w14:textId="77777777" w:rsidR="00704E60" w:rsidRPr="00981CB3" w:rsidRDefault="00704E60" w:rsidP="00BC57B1">
            <w:pPr>
              <w:rPr>
                <w:rFonts w:eastAsiaTheme="minorHAnsi" w:cs="Arial"/>
                <w:color w:val="000000" w:themeColor="text1"/>
                <w:sz w:val="16"/>
                <w:szCs w:val="16"/>
              </w:rPr>
            </w:pPr>
          </w:p>
        </w:tc>
      </w:tr>
      <w:tr w:rsidR="00704E60" w:rsidRPr="00981CB3" w14:paraId="454D47A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B281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8DD32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EA15A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7ECDEF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30DB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F2E25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E2769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51BEB4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328E9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94D6B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D7270" w14:textId="77777777" w:rsidR="00704E60" w:rsidRPr="00981CB3" w:rsidRDefault="00704E60" w:rsidP="00BC57B1">
            <w:pPr>
              <w:rPr>
                <w:rFonts w:eastAsiaTheme="minorHAnsi" w:cs="Arial"/>
                <w:color w:val="000000" w:themeColor="text1"/>
                <w:sz w:val="16"/>
                <w:szCs w:val="16"/>
              </w:rPr>
            </w:pPr>
          </w:p>
        </w:tc>
      </w:tr>
      <w:tr w:rsidR="00704E60" w:rsidRPr="00981CB3" w14:paraId="42AF521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D222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B3666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6CD836" w14:textId="77777777" w:rsidR="00704E60" w:rsidRPr="00981CB3" w:rsidRDefault="00704E60" w:rsidP="00BC57B1">
            <w:pPr>
              <w:rPr>
                <w:rFonts w:eastAsiaTheme="minorHAnsi" w:cs="Arial"/>
                <w:color w:val="000000" w:themeColor="text1"/>
                <w:sz w:val="16"/>
                <w:szCs w:val="16"/>
              </w:rPr>
            </w:pPr>
          </w:p>
        </w:tc>
      </w:tr>
      <w:tr w:rsidR="00704E60" w:rsidRPr="00981CB3" w14:paraId="106AF3A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ECA78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E3ACDA" w14:textId="77777777" w:rsidR="00704E60" w:rsidRPr="00981CB3" w:rsidRDefault="00704E60" w:rsidP="00BC57B1">
            <w:pPr>
              <w:rPr>
                <w:rFonts w:eastAsiaTheme="minorHAnsi" w:cs="Arial"/>
                <w:color w:val="000000" w:themeColor="text1"/>
                <w:sz w:val="16"/>
                <w:szCs w:val="16"/>
              </w:rPr>
            </w:pPr>
          </w:p>
        </w:tc>
      </w:tr>
    </w:tbl>
    <w:p w14:paraId="7210FF17" w14:textId="77777777" w:rsidR="00704E60" w:rsidRDefault="00704E60" w:rsidP="00704E60">
      <w:pPr>
        <w:pStyle w:val="Caption"/>
        <w:rPr>
          <w:lang w:val="en-GB"/>
        </w:rPr>
      </w:pPr>
      <w:r w:rsidRPr="00702453">
        <w:t xml:space="preserve">Table: </w:t>
      </w:r>
      <w:r>
        <w:t xml:space="preserve">Signal Details of </w:t>
      </w:r>
      <w:r w:rsidRPr="004521EB">
        <w:rPr>
          <w:lang w:val="en-GB"/>
        </w:rPr>
        <w:t>CA_Command</w:t>
      </w:r>
    </w:p>
    <w:p w14:paraId="1116F784" w14:textId="77777777" w:rsidR="00704E60" w:rsidRPr="00495854" w:rsidRDefault="00704E60" w:rsidP="00704E60">
      <w:pPr>
        <w:rPr>
          <w:lang w:val="en-GB"/>
        </w:rPr>
      </w:pPr>
    </w:p>
    <w:p w14:paraId="392234A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CallRing_Vol_Level</w:t>
      </w:r>
    </w:p>
    <w:p w14:paraId="7049EEBC" w14:textId="77777777" w:rsidR="00704E60" w:rsidRPr="00F03856" w:rsidRDefault="00704E60" w:rsidP="00704E60">
      <w:pPr>
        <w:rPr>
          <w:rFonts w:cs="Arial"/>
        </w:rPr>
      </w:pPr>
      <w:r>
        <w:rPr>
          <w:rFonts w:cs="Arial"/>
        </w:rPr>
        <w:t>Signal for Call Ring volume in full cabin mode</w:t>
      </w:r>
    </w:p>
    <w:p w14:paraId="5F5891D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AB337C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E0B6F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D7AF85" w14:textId="77777777" w:rsidR="00704E60" w:rsidRPr="002338ED" w:rsidRDefault="00F56C9D" w:rsidP="00BC57B1">
            <w:pPr>
              <w:rPr>
                <w:rFonts w:cs="Arial"/>
                <w:color w:val="000000" w:themeColor="text1"/>
                <w:sz w:val="16"/>
                <w:szCs w:val="14"/>
              </w:rPr>
            </w:pPr>
            <w:sdt>
              <w:sdtPr>
                <w:rPr>
                  <w:sz w:val="16"/>
                  <w:szCs w:val="16"/>
                </w:rPr>
                <w:alias w:val="ASIL"/>
                <w:tag w:val="ASIL"/>
                <w:id w:val="-420877881"/>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BC4672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70472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6780CA" w14:textId="77777777" w:rsidR="00704E60" w:rsidRPr="00981CB3" w:rsidRDefault="00704E60" w:rsidP="00BC57B1">
            <w:pPr>
              <w:rPr>
                <w:rFonts w:eastAsiaTheme="minorHAnsi" w:cs="Arial"/>
                <w:color w:val="000000" w:themeColor="text1"/>
                <w:sz w:val="16"/>
                <w:szCs w:val="16"/>
              </w:rPr>
            </w:pPr>
          </w:p>
        </w:tc>
      </w:tr>
      <w:tr w:rsidR="00704E60" w:rsidRPr="00981CB3" w14:paraId="2F8C3F6A"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8B7001D"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9E6919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69880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594F33A"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43BAC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607147" w14:textId="77777777" w:rsidR="00704E60" w:rsidRPr="00981CB3" w:rsidRDefault="00704E60" w:rsidP="00BC57B1">
            <w:pPr>
              <w:rPr>
                <w:rFonts w:eastAsiaTheme="minorHAnsi" w:cs="Arial"/>
                <w:color w:val="000000" w:themeColor="text1"/>
                <w:sz w:val="16"/>
                <w:szCs w:val="16"/>
              </w:rPr>
            </w:pPr>
          </w:p>
        </w:tc>
      </w:tr>
      <w:tr w:rsidR="00704E60" w:rsidRPr="00981CB3" w14:paraId="5500E84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C8E8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A377E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BA39F" w14:textId="77777777" w:rsidR="00704E60" w:rsidRPr="00981CB3" w:rsidRDefault="00704E60" w:rsidP="00BC57B1">
            <w:pPr>
              <w:rPr>
                <w:rFonts w:eastAsiaTheme="minorHAnsi" w:cs="Arial"/>
                <w:color w:val="000000" w:themeColor="text1"/>
                <w:sz w:val="16"/>
                <w:szCs w:val="16"/>
              </w:rPr>
            </w:pPr>
          </w:p>
        </w:tc>
      </w:tr>
      <w:tr w:rsidR="00704E60" w:rsidRPr="00981CB3" w14:paraId="77121F8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DB934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AE006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535C8A" w14:textId="77777777" w:rsidR="00704E60" w:rsidRPr="00981CB3" w:rsidRDefault="00704E60" w:rsidP="00BC57B1">
            <w:pPr>
              <w:rPr>
                <w:rFonts w:eastAsiaTheme="minorHAnsi" w:cs="Arial"/>
                <w:color w:val="000000" w:themeColor="text1"/>
                <w:sz w:val="16"/>
                <w:szCs w:val="16"/>
              </w:rPr>
            </w:pPr>
          </w:p>
        </w:tc>
      </w:tr>
      <w:tr w:rsidR="00704E60" w:rsidRPr="00981CB3" w14:paraId="5C14DF4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4F7DF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A142E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916D24" w14:textId="77777777" w:rsidR="00704E60" w:rsidRPr="00981CB3" w:rsidRDefault="00704E60" w:rsidP="00BC57B1">
            <w:pPr>
              <w:rPr>
                <w:rFonts w:eastAsiaTheme="minorHAnsi" w:cs="Arial"/>
                <w:color w:val="000000" w:themeColor="text1"/>
                <w:sz w:val="16"/>
                <w:szCs w:val="16"/>
              </w:rPr>
            </w:pPr>
          </w:p>
        </w:tc>
      </w:tr>
      <w:tr w:rsidR="00704E60" w:rsidRPr="00981CB3" w14:paraId="15BBC1A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C5D77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BE6FC8A"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7328F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F6E4FE" w14:textId="77777777" w:rsidR="00704E60" w:rsidRPr="00981CB3" w:rsidRDefault="00704E60" w:rsidP="00BC57B1">
            <w:pPr>
              <w:rPr>
                <w:rFonts w:eastAsiaTheme="minorHAnsi" w:cs="Arial"/>
                <w:color w:val="000000" w:themeColor="text1"/>
                <w:sz w:val="16"/>
                <w:szCs w:val="16"/>
              </w:rPr>
            </w:pPr>
          </w:p>
        </w:tc>
      </w:tr>
      <w:tr w:rsidR="00704E60" w:rsidRPr="00981CB3" w14:paraId="29BFB9B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04A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28AB8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4853B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5A8FD2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448A7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80705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62782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DFB0B9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4EB2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BF230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AF5275" w14:textId="77777777" w:rsidR="00704E60" w:rsidRPr="00981CB3" w:rsidRDefault="00704E60" w:rsidP="00BC57B1">
            <w:pPr>
              <w:rPr>
                <w:rFonts w:eastAsiaTheme="minorHAnsi" w:cs="Arial"/>
                <w:color w:val="000000" w:themeColor="text1"/>
                <w:sz w:val="16"/>
                <w:szCs w:val="16"/>
              </w:rPr>
            </w:pPr>
          </w:p>
        </w:tc>
      </w:tr>
      <w:tr w:rsidR="00704E60" w:rsidRPr="00981CB3" w14:paraId="0FAB5D4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F8D62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3C93C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FCF0B6" w14:textId="77777777" w:rsidR="00704E60" w:rsidRPr="00981CB3" w:rsidRDefault="00704E60" w:rsidP="00BC57B1">
            <w:pPr>
              <w:rPr>
                <w:rFonts w:eastAsiaTheme="minorHAnsi" w:cs="Arial"/>
                <w:color w:val="000000" w:themeColor="text1"/>
                <w:sz w:val="16"/>
                <w:szCs w:val="16"/>
              </w:rPr>
            </w:pPr>
          </w:p>
        </w:tc>
      </w:tr>
      <w:tr w:rsidR="00704E60" w:rsidRPr="00981CB3" w14:paraId="1742615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26E4B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21B5A5" w14:textId="77777777" w:rsidR="00704E60" w:rsidRPr="00981CB3" w:rsidRDefault="00704E60" w:rsidP="00BC57B1">
            <w:pPr>
              <w:rPr>
                <w:rFonts w:eastAsiaTheme="minorHAnsi" w:cs="Arial"/>
                <w:color w:val="000000" w:themeColor="text1"/>
                <w:sz w:val="16"/>
                <w:szCs w:val="16"/>
              </w:rPr>
            </w:pPr>
          </w:p>
        </w:tc>
      </w:tr>
    </w:tbl>
    <w:p w14:paraId="689E3899" w14:textId="77777777" w:rsidR="00704E60" w:rsidRDefault="00704E60" w:rsidP="00704E60">
      <w:pPr>
        <w:pStyle w:val="Caption"/>
        <w:rPr>
          <w:lang w:val="en-GB"/>
        </w:rPr>
      </w:pPr>
      <w:r w:rsidRPr="00702453">
        <w:t xml:space="preserve">Table: </w:t>
      </w:r>
      <w:r>
        <w:t xml:space="preserve">Signal Details of </w:t>
      </w:r>
      <w:r w:rsidRPr="004521EB">
        <w:rPr>
          <w:lang w:val="en-GB"/>
        </w:rPr>
        <w:t>CallRing_Vol_Level</w:t>
      </w:r>
    </w:p>
    <w:p w14:paraId="18EE438A" w14:textId="77777777" w:rsidR="00704E60" w:rsidRPr="00495854" w:rsidRDefault="00704E60" w:rsidP="00704E60">
      <w:pPr>
        <w:rPr>
          <w:lang w:val="en-GB"/>
        </w:rPr>
      </w:pPr>
    </w:p>
    <w:p w14:paraId="07A1C59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CallRing_Vol_Updated</w:t>
      </w:r>
    </w:p>
    <w:p w14:paraId="642553F8" w14:textId="77777777" w:rsidR="00704E60" w:rsidRPr="00F03856" w:rsidRDefault="00704E60" w:rsidP="00704E60">
      <w:pPr>
        <w:rPr>
          <w:rFonts w:cs="Arial"/>
        </w:rPr>
      </w:pPr>
      <w:r>
        <w:rPr>
          <w:rFonts w:cs="Arial"/>
        </w:rPr>
        <w:t>Signal indicates if Call ring volume was updated because of a user activated event in full cabin mode</w:t>
      </w:r>
    </w:p>
    <w:p w14:paraId="07133A72"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5C451E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5E9B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D454E4" w14:textId="77777777" w:rsidR="00704E60" w:rsidRPr="002338ED" w:rsidRDefault="00F56C9D" w:rsidP="00BC57B1">
            <w:pPr>
              <w:rPr>
                <w:rFonts w:cs="Arial"/>
                <w:color w:val="000000" w:themeColor="text1"/>
                <w:sz w:val="16"/>
                <w:szCs w:val="14"/>
              </w:rPr>
            </w:pPr>
            <w:sdt>
              <w:sdtPr>
                <w:rPr>
                  <w:sz w:val="16"/>
                  <w:szCs w:val="16"/>
                </w:rPr>
                <w:alias w:val="ASIL"/>
                <w:tag w:val="ASIL"/>
                <w:id w:val="177120393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E873CE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86C98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EF4718" w14:textId="77777777" w:rsidR="00704E60" w:rsidRPr="00981CB3" w:rsidRDefault="00704E60" w:rsidP="00BC57B1">
            <w:pPr>
              <w:rPr>
                <w:rFonts w:eastAsiaTheme="minorHAnsi" w:cs="Arial"/>
                <w:color w:val="000000" w:themeColor="text1"/>
                <w:sz w:val="16"/>
                <w:szCs w:val="16"/>
              </w:rPr>
            </w:pPr>
          </w:p>
        </w:tc>
      </w:tr>
      <w:tr w:rsidR="00704E60" w:rsidRPr="00981CB3" w14:paraId="7EADBC22"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53789C9"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546970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17559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C3A8733"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617C1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2E3B7" w14:textId="77777777" w:rsidR="00704E60" w:rsidRPr="00981CB3" w:rsidRDefault="00704E60" w:rsidP="00BC57B1">
            <w:pPr>
              <w:rPr>
                <w:rFonts w:eastAsiaTheme="minorHAnsi" w:cs="Arial"/>
                <w:color w:val="000000" w:themeColor="text1"/>
                <w:sz w:val="16"/>
                <w:szCs w:val="16"/>
              </w:rPr>
            </w:pPr>
          </w:p>
        </w:tc>
      </w:tr>
      <w:tr w:rsidR="00704E60" w:rsidRPr="00981CB3" w14:paraId="4D72F71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CE68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C55E2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B8E697" w14:textId="77777777" w:rsidR="00704E60" w:rsidRPr="00981CB3" w:rsidRDefault="00704E60" w:rsidP="00BC57B1">
            <w:pPr>
              <w:rPr>
                <w:rFonts w:eastAsiaTheme="minorHAnsi" w:cs="Arial"/>
                <w:color w:val="000000" w:themeColor="text1"/>
                <w:sz w:val="16"/>
                <w:szCs w:val="16"/>
              </w:rPr>
            </w:pPr>
          </w:p>
        </w:tc>
      </w:tr>
      <w:tr w:rsidR="00704E60" w:rsidRPr="00981CB3" w14:paraId="2D58524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7DE4B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BC965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DFD76D" w14:textId="77777777" w:rsidR="00704E60" w:rsidRPr="00981CB3" w:rsidRDefault="00704E60" w:rsidP="00BC57B1">
            <w:pPr>
              <w:rPr>
                <w:rFonts w:eastAsiaTheme="minorHAnsi" w:cs="Arial"/>
                <w:color w:val="000000" w:themeColor="text1"/>
                <w:sz w:val="16"/>
                <w:szCs w:val="16"/>
              </w:rPr>
            </w:pPr>
          </w:p>
        </w:tc>
      </w:tr>
      <w:tr w:rsidR="00704E60" w:rsidRPr="00981CB3" w14:paraId="695479E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5A4EC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8D1D5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AB1514" w14:textId="77777777" w:rsidR="00704E60" w:rsidRPr="00981CB3" w:rsidRDefault="00704E60" w:rsidP="00BC57B1">
            <w:pPr>
              <w:rPr>
                <w:rFonts w:eastAsiaTheme="minorHAnsi" w:cs="Arial"/>
                <w:color w:val="000000" w:themeColor="text1"/>
                <w:sz w:val="16"/>
                <w:szCs w:val="16"/>
              </w:rPr>
            </w:pPr>
          </w:p>
        </w:tc>
      </w:tr>
      <w:tr w:rsidR="00704E60" w:rsidRPr="00981CB3" w14:paraId="6A640B4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D48FD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DA01D67" w14:textId="77777777" w:rsidR="00704E60" w:rsidRPr="00981CB3" w:rsidRDefault="00704E60" w:rsidP="00BC57B1">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94C58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6A55A2" w14:textId="77777777" w:rsidR="00704E60" w:rsidRPr="00981CB3" w:rsidRDefault="00704E60" w:rsidP="00BC57B1">
            <w:pPr>
              <w:rPr>
                <w:rFonts w:eastAsiaTheme="minorHAnsi" w:cs="Arial"/>
                <w:color w:val="000000" w:themeColor="text1"/>
                <w:sz w:val="16"/>
                <w:szCs w:val="16"/>
              </w:rPr>
            </w:pPr>
          </w:p>
        </w:tc>
      </w:tr>
      <w:tr w:rsidR="00704E60" w:rsidRPr="00981CB3" w14:paraId="2FB3966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1A46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DD7FD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7EA60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C5912D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9EF5E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4C164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00661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E3CFC0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357CF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07806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48D49" w14:textId="77777777" w:rsidR="00704E60" w:rsidRPr="00981CB3" w:rsidRDefault="00704E60" w:rsidP="00BC57B1">
            <w:pPr>
              <w:rPr>
                <w:rFonts w:eastAsiaTheme="minorHAnsi" w:cs="Arial"/>
                <w:color w:val="000000" w:themeColor="text1"/>
                <w:sz w:val="16"/>
                <w:szCs w:val="16"/>
              </w:rPr>
            </w:pPr>
          </w:p>
        </w:tc>
      </w:tr>
      <w:tr w:rsidR="00704E60" w:rsidRPr="00981CB3" w14:paraId="3C6B9EA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9CFEC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5E692D2"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9B7886" w14:textId="77777777" w:rsidR="00704E60" w:rsidRPr="00981CB3" w:rsidRDefault="00704E60" w:rsidP="00BC57B1">
            <w:pPr>
              <w:rPr>
                <w:rFonts w:eastAsiaTheme="minorHAnsi" w:cs="Arial"/>
                <w:color w:val="000000" w:themeColor="text1"/>
                <w:sz w:val="16"/>
                <w:szCs w:val="16"/>
              </w:rPr>
            </w:pPr>
          </w:p>
        </w:tc>
      </w:tr>
      <w:tr w:rsidR="00704E60" w:rsidRPr="00981CB3" w14:paraId="46FAA57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2045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5D8D18" w14:textId="77777777" w:rsidR="00704E60" w:rsidRPr="00981CB3" w:rsidRDefault="00704E60" w:rsidP="00BC57B1">
            <w:pPr>
              <w:rPr>
                <w:rFonts w:eastAsiaTheme="minorHAnsi" w:cs="Arial"/>
                <w:color w:val="000000" w:themeColor="text1"/>
                <w:sz w:val="16"/>
                <w:szCs w:val="16"/>
              </w:rPr>
            </w:pPr>
          </w:p>
        </w:tc>
      </w:tr>
    </w:tbl>
    <w:p w14:paraId="18AB8919" w14:textId="77777777" w:rsidR="00704E60" w:rsidRDefault="00704E60" w:rsidP="00704E60">
      <w:pPr>
        <w:pStyle w:val="Caption"/>
        <w:rPr>
          <w:lang w:val="en-GB"/>
        </w:rPr>
      </w:pPr>
      <w:r w:rsidRPr="00702453">
        <w:t xml:space="preserve">Table: </w:t>
      </w:r>
      <w:r>
        <w:t xml:space="preserve">Signal Details of </w:t>
      </w:r>
      <w:r w:rsidRPr="004521EB">
        <w:rPr>
          <w:lang w:val="en-GB"/>
        </w:rPr>
        <w:t>CallRing_Vol_Updated</w:t>
      </w:r>
    </w:p>
    <w:p w14:paraId="07B75203" w14:textId="77777777" w:rsidR="00704E60" w:rsidRPr="00495854" w:rsidRDefault="00704E60" w:rsidP="00704E60">
      <w:pPr>
        <w:rPr>
          <w:lang w:val="en-GB"/>
        </w:rPr>
      </w:pPr>
    </w:p>
    <w:p w14:paraId="1ED1ECF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ChangeVolume_Req</w:t>
      </w:r>
    </w:p>
    <w:p w14:paraId="767CC28D" w14:textId="77777777" w:rsidR="00704E60" w:rsidRPr="00F03856" w:rsidRDefault="00704E60" w:rsidP="00704E60">
      <w:pPr>
        <w:rPr>
          <w:rFonts w:cs="Arial"/>
        </w:rPr>
      </w:pPr>
      <w:r>
        <w:rPr>
          <w:rFonts w:cs="Arial"/>
        </w:rPr>
        <w:t>Internal Signal for Change Volume</w:t>
      </w:r>
    </w:p>
    <w:p w14:paraId="2B40A0F9"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F98F33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6C2CC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FE8A3C" w14:textId="77777777" w:rsidR="00704E60" w:rsidRPr="002338ED" w:rsidRDefault="00F56C9D" w:rsidP="00BC57B1">
            <w:pPr>
              <w:rPr>
                <w:rFonts w:cs="Arial"/>
                <w:color w:val="000000" w:themeColor="text1"/>
                <w:sz w:val="16"/>
                <w:szCs w:val="14"/>
              </w:rPr>
            </w:pPr>
            <w:sdt>
              <w:sdtPr>
                <w:rPr>
                  <w:sz w:val="16"/>
                  <w:szCs w:val="16"/>
                </w:rPr>
                <w:alias w:val="ASIL"/>
                <w:tag w:val="ASIL"/>
                <w:id w:val="-211265509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D406D4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B7FE1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9C9D04" w14:textId="77777777" w:rsidR="00704E60" w:rsidRPr="00981CB3" w:rsidRDefault="00704E60" w:rsidP="00BC57B1">
            <w:pPr>
              <w:rPr>
                <w:rFonts w:eastAsiaTheme="minorHAnsi" w:cs="Arial"/>
                <w:color w:val="000000" w:themeColor="text1"/>
                <w:sz w:val="16"/>
                <w:szCs w:val="16"/>
              </w:rPr>
            </w:pPr>
          </w:p>
        </w:tc>
      </w:tr>
      <w:tr w:rsidR="00704E60" w:rsidRPr="00981CB3" w14:paraId="152BC8A2"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BAE34C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177434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BC989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D36930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B23F0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294CE2" w14:textId="77777777" w:rsidR="00704E60" w:rsidRPr="00981CB3" w:rsidRDefault="00704E60" w:rsidP="00BC57B1">
            <w:pPr>
              <w:rPr>
                <w:rFonts w:eastAsiaTheme="minorHAnsi" w:cs="Arial"/>
                <w:color w:val="000000" w:themeColor="text1"/>
                <w:sz w:val="16"/>
                <w:szCs w:val="16"/>
              </w:rPr>
            </w:pPr>
          </w:p>
        </w:tc>
      </w:tr>
      <w:tr w:rsidR="00704E60" w:rsidRPr="00981CB3" w14:paraId="74AB098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5DF2E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3D8E5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B9A4B" w14:textId="77777777" w:rsidR="00704E60" w:rsidRPr="00981CB3" w:rsidRDefault="00704E60" w:rsidP="00BC57B1">
            <w:pPr>
              <w:rPr>
                <w:rFonts w:eastAsiaTheme="minorHAnsi" w:cs="Arial"/>
                <w:color w:val="000000" w:themeColor="text1"/>
                <w:sz w:val="16"/>
                <w:szCs w:val="16"/>
              </w:rPr>
            </w:pPr>
          </w:p>
        </w:tc>
      </w:tr>
      <w:tr w:rsidR="00704E60" w:rsidRPr="00981CB3" w14:paraId="16239FE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99A1E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E4687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897A3F" w14:textId="77777777" w:rsidR="00704E60" w:rsidRPr="00981CB3" w:rsidRDefault="00704E60" w:rsidP="00BC57B1">
            <w:pPr>
              <w:rPr>
                <w:rFonts w:eastAsiaTheme="minorHAnsi" w:cs="Arial"/>
                <w:color w:val="000000" w:themeColor="text1"/>
                <w:sz w:val="16"/>
                <w:szCs w:val="16"/>
              </w:rPr>
            </w:pPr>
          </w:p>
        </w:tc>
      </w:tr>
      <w:tr w:rsidR="00704E60" w:rsidRPr="00981CB3" w14:paraId="7AB55D1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9234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8B188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390D05" w14:textId="77777777" w:rsidR="00704E60" w:rsidRPr="00981CB3" w:rsidRDefault="00704E60" w:rsidP="00BC57B1">
            <w:pPr>
              <w:rPr>
                <w:rFonts w:eastAsiaTheme="minorHAnsi" w:cs="Arial"/>
                <w:color w:val="000000" w:themeColor="text1"/>
                <w:sz w:val="16"/>
                <w:szCs w:val="16"/>
              </w:rPr>
            </w:pPr>
          </w:p>
        </w:tc>
      </w:tr>
      <w:tr w:rsidR="00704E60" w:rsidRPr="00981CB3" w14:paraId="56312D7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C056E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FD1B96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C258B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D25C71" w14:textId="77777777" w:rsidR="00704E60" w:rsidRPr="00981CB3" w:rsidRDefault="00704E60" w:rsidP="00BC57B1">
            <w:pPr>
              <w:rPr>
                <w:rFonts w:eastAsiaTheme="minorHAnsi" w:cs="Arial"/>
                <w:color w:val="000000" w:themeColor="text1"/>
                <w:sz w:val="16"/>
                <w:szCs w:val="16"/>
              </w:rPr>
            </w:pPr>
          </w:p>
        </w:tc>
      </w:tr>
      <w:tr w:rsidR="00704E60" w:rsidRPr="00981CB3" w14:paraId="2914EF4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A4D4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6474B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DE5FF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AF489D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2D7C5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08233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3C00B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162B51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5874F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8AFCB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0EF1E5" w14:textId="77777777" w:rsidR="00704E60" w:rsidRPr="00981CB3" w:rsidRDefault="00704E60" w:rsidP="00BC57B1">
            <w:pPr>
              <w:rPr>
                <w:rFonts w:eastAsiaTheme="minorHAnsi" w:cs="Arial"/>
                <w:color w:val="000000" w:themeColor="text1"/>
                <w:sz w:val="16"/>
                <w:szCs w:val="16"/>
              </w:rPr>
            </w:pPr>
          </w:p>
        </w:tc>
      </w:tr>
      <w:tr w:rsidR="00704E60" w:rsidRPr="00981CB3" w14:paraId="3E2EC23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AC19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72D16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D8E751" w14:textId="77777777" w:rsidR="00704E60" w:rsidRPr="00981CB3" w:rsidRDefault="00704E60" w:rsidP="00BC57B1">
            <w:pPr>
              <w:rPr>
                <w:rFonts w:eastAsiaTheme="minorHAnsi" w:cs="Arial"/>
                <w:color w:val="000000" w:themeColor="text1"/>
                <w:sz w:val="16"/>
                <w:szCs w:val="16"/>
              </w:rPr>
            </w:pPr>
          </w:p>
        </w:tc>
      </w:tr>
      <w:tr w:rsidR="00704E60" w:rsidRPr="00981CB3" w14:paraId="4729BDE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DD0C1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24FDCF" w14:textId="77777777" w:rsidR="00704E60" w:rsidRPr="00981CB3" w:rsidRDefault="00704E60" w:rsidP="00BC57B1">
            <w:pPr>
              <w:rPr>
                <w:rFonts w:eastAsiaTheme="minorHAnsi" w:cs="Arial"/>
                <w:color w:val="000000" w:themeColor="text1"/>
                <w:sz w:val="16"/>
                <w:szCs w:val="16"/>
              </w:rPr>
            </w:pPr>
          </w:p>
        </w:tc>
      </w:tr>
    </w:tbl>
    <w:p w14:paraId="2767EAC4" w14:textId="77777777" w:rsidR="00704E60" w:rsidRDefault="00704E60" w:rsidP="00704E60">
      <w:pPr>
        <w:pStyle w:val="Caption"/>
        <w:rPr>
          <w:lang w:val="en-GB"/>
        </w:rPr>
      </w:pPr>
      <w:r w:rsidRPr="00702453">
        <w:t xml:space="preserve">Table: </w:t>
      </w:r>
      <w:r>
        <w:t xml:space="preserve">Signal Details of </w:t>
      </w:r>
      <w:r w:rsidRPr="004521EB">
        <w:rPr>
          <w:lang w:val="en-GB"/>
        </w:rPr>
        <w:t>ChangeVolume_Req</w:t>
      </w:r>
    </w:p>
    <w:p w14:paraId="58A6277C" w14:textId="77777777" w:rsidR="00704E60" w:rsidRPr="00495854" w:rsidRDefault="00704E60" w:rsidP="00704E60">
      <w:pPr>
        <w:rPr>
          <w:lang w:val="en-GB"/>
        </w:rPr>
      </w:pPr>
    </w:p>
    <w:p w14:paraId="7945A86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DND.Rq</w:t>
      </w:r>
    </w:p>
    <w:p w14:paraId="005B120D" w14:textId="77777777" w:rsidR="00704E60" w:rsidRPr="00F03856" w:rsidRDefault="00704E60" w:rsidP="00704E60">
      <w:pPr>
        <w:rPr>
          <w:rFonts w:cs="Arial"/>
        </w:rPr>
      </w:pPr>
      <w:r>
        <w:rPr>
          <w:rFonts w:cs="Arial"/>
        </w:rPr>
        <w:t>Internal Signal for Do Not Disturb</w:t>
      </w:r>
    </w:p>
    <w:p w14:paraId="40D035E5"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EC00C0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B05C6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D489FF" w14:textId="77777777" w:rsidR="00704E60" w:rsidRPr="002338ED" w:rsidRDefault="00F56C9D" w:rsidP="00BC57B1">
            <w:pPr>
              <w:rPr>
                <w:rFonts w:cs="Arial"/>
                <w:color w:val="000000" w:themeColor="text1"/>
                <w:sz w:val="16"/>
                <w:szCs w:val="14"/>
              </w:rPr>
            </w:pPr>
            <w:sdt>
              <w:sdtPr>
                <w:rPr>
                  <w:sz w:val="16"/>
                  <w:szCs w:val="16"/>
                </w:rPr>
                <w:alias w:val="ASIL"/>
                <w:tag w:val="ASIL"/>
                <w:id w:val="-125011449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38652A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9ABFD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BD62DB" w14:textId="77777777" w:rsidR="00704E60" w:rsidRPr="00981CB3" w:rsidRDefault="00704E60" w:rsidP="00BC57B1">
            <w:pPr>
              <w:rPr>
                <w:rFonts w:eastAsiaTheme="minorHAnsi" w:cs="Arial"/>
                <w:color w:val="000000" w:themeColor="text1"/>
                <w:sz w:val="16"/>
                <w:szCs w:val="16"/>
              </w:rPr>
            </w:pPr>
          </w:p>
        </w:tc>
      </w:tr>
      <w:tr w:rsidR="00704E60" w:rsidRPr="00981CB3" w14:paraId="0F468E9C"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31DF4D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234E85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D9BA7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BD3E94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A95ED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A98A8B" w14:textId="77777777" w:rsidR="00704E60" w:rsidRPr="00981CB3" w:rsidRDefault="00704E60" w:rsidP="00BC57B1">
            <w:pPr>
              <w:rPr>
                <w:rFonts w:eastAsiaTheme="minorHAnsi" w:cs="Arial"/>
                <w:color w:val="000000" w:themeColor="text1"/>
                <w:sz w:val="16"/>
                <w:szCs w:val="16"/>
              </w:rPr>
            </w:pPr>
          </w:p>
        </w:tc>
      </w:tr>
      <w:tr w:rsidR="00704E60" w:rsidRPr="00981CB3" w14:paraId="4C1234F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C11B8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49FB6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EBE2A" w14:textId="77777777" w:rsidR="00704E60" w:rsidRPr="00981CB3" w:rsidRDefault="00704E60" w:rsidP="00BC57B1">
            <w:pPr>
              <w:rPr>
                <w:rFonts w:eastAsiaTheme="minorHAnsi" w:cs="Arial"/>
                <w:color w:val="000000" w:themeColor="text1"/>
                <w:sz w:val="16"/>
                <w:szCs w:val="16"/>
              </w:rPr>
            </w:pPr>
          </w:p>
        </w:tc>
      </w:tr>
      <w:tr w:rsidR="00704E60" w:rsidRPr="00981CB3" w14:paraId="3D1279C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879EA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DF721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7F5ED" w14:textId="77777777" w:rsidR="00704E60" w:rsidRPr="00981CB3" w:rsidRDefault="00704E60" w:rsidP="00BC57B1">
            <w:pPr>
              <w:rPr>
                <w:rFonts w:eastAsiaTheme="minorHAnsi" w:cs="Arial"/>
                <w:color w:val="000000" w:themeColor="text1"/>
                <w:sz w:val="16"/>
                <w:szCs w:val="16"/>
              </w:rPr>
            </w:pPr>
          </w:p>
        </w:tc>
      </w:tr>
      <w:tr w:rsidR="00704E60" w:rsidRPr="00981CB3" w14:paraId="7B738EB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D6009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E05C2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CBEE0" w14:textId="77777777" w:rsidR="00704E60" w:rsidRPr="00981CB3" w:rsidRDefault="00704E60" w:rsidP="00BC57B1">
            <w:pPr>
              <w:rPr>
                <w:rFonts w:eastAsiaTheme="minorHAnsi" w:cs="Arial"/>
                <w:color w:val="000000" w:themeColor="text1"/>
                <w:sz w:val="16"/>
                <w:szCs w:val="16"/>
              </w:rPr>
            </w:pPr>
          </w:p>
        </w:tc>
      </w:tr>
      <w:tr w:rsidR="00704E60" w:rsidRPr="00981CB3" w14:paraId="501249A2"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37A9C7"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178E4ED"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F3235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F0F13" w14:textId="77777777" w:rsidR="00704E60" w:rsidRPr="00981CB3" w:rsidRDefault="00704E60" w:rsidP="00BC57B1">
            <w:pPr>
              <w:rPr>
                <w:rFonts w:eastAsiaTheme="minorHAnsi" w:cs="Arial"/>
                <w:color w:val="000000" w:themeColor="text1"/>
                <w:sz w:val="16"/>
                <w:szCs w:val="16"/>
              </w:rPr>
            </w:pPr>
          </w:p>
        </w:tc>
      </w:tr>
      <w:tr w:rsidR="00704E60" w:rsidRPr="00981CB3" w14:paraId="20A02AF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9F9DE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79566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F54D3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64C23E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D4CD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99279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90F67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E8DCFE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AF5C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8342A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A11ACC" w14:textId="77777777" w:rsidR="00704E60" w:rsidRPr="00981CB3" w:rsidRDefault="00704E60" w:rsidP="00BC57B1">
            <w:pPr>
              <w:rPr>
                <w:rFonts w:eastAsiaTheme="minorHAnsi" w:cs="Arial"/>
                <w:color w:val="000000" w:themeColor="text1"/>
                <w:sz w:val="16"/>
                <w:szCs w:val="16"/>
              </w:rPr>
            </w:pPr>
          </w:p>
        </w:tc>
      </w:tr>
      <w:tr w:rsidR="00704E60" w:rsidRPr="00981CB3" w14:paraId="1D1C5EF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6EFD2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F1DE3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E5B34E" w14:textId="77777777" w:rsidR="00704E60" w:rsidRPr="00981CB3" w:rsidRDefault="00704E60" w:rsidP="00BC57B1">
            <w:pPr>
              <w:rPr>
                <w:rFonts w:eastAsiaTheme="minorHAnsi" w:cs="Arial"/>
                <w:color w:val="000000" w:themeColor="text1"/>
                <w:sz w:val="16"/>
                <w:szCs w:val="16"/>
              </w:rPr>
            </w:pPr>
          </w:p>
        </w:tc>
      </w:tr>
      <w:tr w:rsidR="00704E60" w:rsidRPr="00981CB3" w14:paraId="5B8451A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7453A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BA9F76" w14:textId="77777777" w:rsidR="00704E60" w:rsidRPr="00981CB3" w:rsidRDefault="00704E60" w:rsidP="00BC57B1">
            <w:pPr>
              <w:rPr>
                <w:rFonts w:eastAsiaTheme="minorHAnsi" w:cs="Arial"/>
                <w:color w:val="000000" w:themeColor="text1"/>
                <w:sz w:val="16"/>
                <w:szCs w:val="16"/>
              </w:rPr>
            </w:pPr>
          </w:p>
        </w:tc>
      </w:tr>
    </w:tbl>
    <w:p w14:paraId="7E3C4635" w14:textId="77777777" w:rsidR="00704E60" w:rsidRDefault="00704E60" w:rsidP="00704E60">
      <w:pPr>
        <w:pStyle w:val="Caption"/>
        <w:rPr>
          <w:lang w:val="en-GB"/>
        </w:rPr>
      </w:pPr>
      <w:r w:rsidRPr="00702453">
        <w:t xml:space="preserve">Table: </w:t>
      </w:r>
      <w:r>
        <w:t xml:space="preserve">Signal Details of </w:t>
      </w:r>
      <w:r w:rsidRPr="004521EB">
        <w:rPr>
          <w:lang w:val="en-GB"/>
        </w:rPr>
        <w:t>DND.Rq</w:t>
      </w:r>
    </w:p>
    <w:p w14:paraId="695E4C59" w14:textId="77777777" w:rsidR="00704E60" w:rsidRPr="00495854" w:rsidRDefault="00704E60" w:rsidP="00704E60">
      <w:pPr>
        <w:rPr>
          <w:lang w:val="en-GB"/>
        </w:rPr>
      </w:pPr>
    </w:p>
    <w:p w14:paraId="61A3DE2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DND_Command</w:t>
      </w:r>
    </w:p>
    <w:p w14:paraId="668E669E" w14:textId="77777777" w:rsidR="00704E60" w:rsidRPr="00F03856" w:rsidRDefault="00704E60" w:rsidP="00704E60">
      <w:pPr>
        <w:rPr>
          <w:rFonts w:cs="Arial"/>
        </w:rPr>
      </w:pPr>
      <w:r>
        <w:rPr>
          <w:rFonts w:cs="Arial"/>
        </w:rPr>
        <w:t>Do Not Disturb Command (Physical Touch)</w:t>
      </w:r>
    </w:p>
    <w:p w14:paraId="00039D2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2D2EF5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B1C92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7D9B2E" w14:textId="77777777" w:rsidR="00704E60" w:rsidRPr="002338ED" w:rsidRDefault="00F56C9D" w:rsidP="00BC57B1">
            <w:pPr>
              <w:rPr>
                <w:rFonts w:cs="Arial"/>
                <w:color w:val="000000" w:themeColor="text1"/>
                <w:sz w:val="16"/>
                <w:szCs w:val="14"/>
              </w:rPr>
            </w:pPr>
            <w:sdt>
              <w:sdtPr>
                <w:rPr>
                  <w:sz w:val="16"/>
                  <w:szCs w:val="16"/>
                </w:rPr>
                <w:alias w:val="ASIL"/>
                <w:tag w:val="ASIL"/>
                <w:id w:val="-115044193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DF04E7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35190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0EDAE4" w14:textId="77777777" w:rsidR="00704E60" w:rsidRPr="00981CB3" w:rsidRDefault="00704E60" w:rsidP="00BC57B1">
            <w:pPr>
              <w:rPr>
                <w:rFonts w:eastAsiaTheme="minorHAnsi" w:cs="Arial"/>
                <w:color w:val="000000" w:themeColor="text1"/>
                <w:sz w:val="16"/>
                <w:szCs w:val="16"/>
              </w:rPr>
            </w:pPr>
          </w:p>
        </w:tc>
      </w:tr>
      <w:tr w:rsidR="00704E60" w:rsidRPr="00981CB3" w14:paraId="6BDB213C"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70026BE"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704E60" w:rsidRPr="00981CB3" w14:paraId="03DD4C5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96EF4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96794EC"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C8F8C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FDACDC" w14:textId="77777777" w:rsidR="00704E60" w:rsidRPr="00981CB3" w:rsidRDefault="00704E60" w:rsidP="00BC57B1">
            <w:pPr>
              <w:rPr>
                <w:rFonts w:eastAsiaTheme="minorHAnsi" w:cs="Arial"/>
                <w:color w:val="000000" w:themeColor="text1"/>
                <w:sz w:val="16"/>
                <w:szCs w:val="16"/>
              </w:rPr>
            </w:pPr>
          </w:p>
        </w:tc>
      </w:tr>
      <w:tr w:rsidR="00704E60" w:rsidRPr="00981CB3" w14:paraId="363A43E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C665F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42B60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4F248E" w14:textId="77777777" w:rsidR="00704E60" w:rsidRPr="00981CB3" w:rsidRDefault="00704E60" w:rsidP="00BC57B1">
            <w:pPr>
              <w:rPr>
                <w:rFonts w:eastAsiaTheme="minorHAnsi" w:cs="Arial"/>
                <w:color w:val="000000" w:themeColor="text1"/>
                <w:sz w:val="16"/>
                <w:szCs w:val="16"/>
              </w:rPr>
            </w:pPr>
          </w:p>
        </w:tc>
      </w:tr>
      <w:tr w:rsidR="00704E60" w:rsidRPr="00981CB3" w14:paraId="6CC0E5A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4B2F4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62CD5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6CE604" w14:textId="77777777" w:rsidR="00704E60" w:rsidRPr="00981CB3" w:rsidRDefault="00704E60" w:rsidP="00BC57B1">
            <w:pPr>
              <w:rPr>
                <w:rFonts w:eastAsiaTheme="minorHAnsi" w:cs="Arial"/>
                <w:color w:val="000000" w:themeColor="text1"/>
                <w:sz w:val="16"/>
                <w:szCs w:val="16"/>
              </w:rPr>
            </w:pPr>
          </w:p>
        </w:tc>
      </w:tr>
      <w:tr w:rsidR="00704E60" w:rsidRPr="00981CB3" w14:paraId="1F1737D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36BBA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C959B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83CB34" w14:textId="77777777" w:rsidR="00704E60" w:rsidRPr="00981CB3" w:rsidRDefault="00704E60" w:rsidP="00BC57B1">
            <w:pPr>
              <w:rPr>
                <w:rFonts w:eastAsiaTheme="minorHAnsi" w:cs="Arial"/>
                <w:color w:val="000000" w:themeColor="text1"/>
                <w:sz w:val="16"/>
                <w:szCs w:val="16"/>
              </w:rPr>
            </w:pPr>
          </w:p>
        </w:tc>
      </w:tr>
      <w:tr w:rsidR="00704E60" w:rsidRPr="00981CB3" w14:paraId="5D4575F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C55A64"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62985C5"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FDAF6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FF923" w14:textId="77777777" w:rsidR="00704E60" w:rsidRPr="00981CB3" w:rsidRDefault="00704E60" w:rsidP="00BC57B1">
            <w:pPr>
              <w:rPr>
                <w:rFonts w:eastAsiaTheme="minorHAnsi" w:cs="Arial"/>
                <w:color w:val="000000" w:themeColor="text1"/>
                <w:sz w:val="16"/>
                <w:szCs w:val="16"/>
              </w:rPr>
            </w:pPr>
          </w:p>
        </w:tc>
      </w:tr>
      <w:tr w:rsidR="00704E60" w:rsidRPr="00981CB3" w14:paraId="62E8006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ADA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403BC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433F8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44D982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63F5E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DECA7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09D56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97AF13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D2FD0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423F8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CD2AD" w14:textId="77777777" w:rsidR="00704E60" w:rsidRPr="00981CB3" w:rsidRDefault="00704E60" w:rsidP="00BC57B1">
            <w:pPr>
              <w:rPr>
                <w:rFonts w:eastAsiaTheme="minorHAnsi" w:cs="Arial"/>
                <w:color w:val="000000" w:themeColor="text1"/>
                <w:sz w:val="16"/>
                <w:szCs w:val="16"/>
              </w:rPr>
            </w:pPr>
          </w:p>
        </w:tc>
      </w:tr>
      <w:tr w:rsidR="00704E60" w:rsidRPr="00981CB3" w14:paraId="3C321B0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4B7E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90DD23"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039B0" w14:textId="77777777" w:rsidR="00704E60" w:rsidRPr="00981CB3" w:rsidRDefault="00704E60" w:rsidP="00BC57B1">
            <w:pPr>
              <w:rPr>
                <w:rFonts w:eastAsiaTheme="minorHAnsi" w:cs="Arial"/>
                <w:color w:val="000000" w:themeColor="text1"/>
                <w:sz w:val="16"/>
                <w:szCs w:val="16"/>
              </w:rPr>
            </w:pPr>
          </w:p>
        </w:tc>
      </w:tr>
      <w:tr w:rsidR="00704E60" w:rsidRPr="00981CB3" w14:paraId="2171591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44EDA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5F273F" w14:textId="77777777" w:rsidR="00704E60" w:rsidRPr="00981CB3" w:rsidRDefault="00704E60" w:rsidP="00BC57B1">
            <w:pPr>
              <w:rPr>
                <w:rFonts w:eastAsiaTheme="minorHAnsi" w:cs="Arial"/>
                <w:color w:val="000000" w:themeColor="text1"/>
                <w:sz w:val="16"/>
                <w:szCs w:val="16"/>
              </w:rPr>
            </w:pPr>
          </w:p>
        </w:tc>
      </w:tr>
    </w:tbl>
    <w:p w14:paraId="147423A6" w14:textId="77777777" w:rsidR="00704E60" w:rsidRDefault="00704E60" w:rsidP="00704E60">
      <w:pPr>
        <w:pStyle w:val="Caption"/>
        <w:rPr>
          <w:lang w:val="en-GB"/>
        </w:rPr>
      </w:pPr>
      <w:r w:rsidRPr="00702453">
        <w:t xml:space="preserve">Table: </w:t>
      </w:r>
      <w:r>
        <w:t xml:space="preserve">Signal Details of </w:t>
      </w:r>
      <w:r w:rsidRPr="004521EB">
        <w:rPr>
          <w:lang w:val="en-GB"/>
        </w:rPr>
        <w:t>DND_Command</w:t>
      </w:r>
    </w:p>
    <w:p w14:paraId="46884BAE" w14:textId="77777777" w:rsidR="00704E60" w:rsidRPr="00495854" w:rsidRDefault="00704E60" w:rsidP="00704E60">
      <w:pPr>
        <w:rPr>
          <w:lang w:val="en-GB"/>
        </w:rPr>
      </w:pPr>
    </w:p>
    <w:p w14:paraId="75CC2AC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HMI_Captains Announcement_ Status</w:t>
      </w:r>
    </w:p>
    <w:p w14:paraId="3491E298" w14:textId="77777777" w:rsidR="00704E60" w:rsidRPr="00F03856" w:rsidRDefault="00704E60" w:rsidP="00704E60">
      <w:pPr>
        <w:rPr>
          <w:rFonts w:cs="Arial"/>
        </w:rPr>
      </w:pPr>
      <w:r>
        <w:rPr>
          <w:rFonts w:cs="Arial"/>
        </w:rPr>
        <w:t>HMI Status update for CA</w:t>
      </w:r>
    </w:p>
    <w:p w14:paraId="5BAEB403"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D2394A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3CCC4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759CEE" w14:textId="77777777" w:rsidR="00704E60" w:rsidRPr="002338ED" w:rsidRDefault="00F56C9D" w:rsidP="00BC57B1">
            <w:pPr>
              <w:rPr>
                <w:rFonts w:cs="Arial"/>
                <w:color w:val="000000" w:themeColor="text1"/>
                <w:sz w:val="16"/>
                <w:szCs w:val="14"/>
              </w:rPr>
            </w:pPr>
            <w:sdt>
              <w:sdtPr>
                <w:rPr>
                  <w:sz w:val="16"/>
                  <w:szCs w:val="16"/>
                </w:rPr>
                <w:alias w:val="ASIL"/>
                <w:tag w:val="ASIL"/>
                <w:id w:val="-167540656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BE08FB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90BEE3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BDA7F1" w14:textId="77777777" w:rsidR="00704E60" w:rsidRPr="00981CB3" w:rsidRDefault="00704E60" w:rsidP="00BC57B1">
            <w:pPr>
              <w:rPr>
                <w:rFonts w:eastAsiaTheme="minorHAnsi" w:cs="Arial"/>
                <w:color w:val="000000" w:themeColor="text1"/>
                <w:sz w:val="16"/>
                <w:szCs w:val="16"/>
              </w:rPr>
            </w:pPr>
          </w:p>
        </w:tc>
      </w:tr>
      <w:tr w:rsidR="00704E60" w:rsidRPr="00981CB3" w14:paraId="3B36E2B1"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0F6E834"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1A72C6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A364E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E640D59"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60F81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1A1513" w14:textId="77777777" w:rsidR="00704E60" w:rsidRPr="00981CB3" w:rsidRDefault="00704E60" w:rsidP="00BC57B1">
            <w:pPr>
              <w:rPr>
                <w:rFonts w:eastAsiaTheme="minorHAnsi" w:cs="Arial"/>
                <w:color w:val="000000" w:themeColor="text1"/>
                <w:sz w:val="16"/>
                <w:szCs w:val="16"/>
              </w:rPr>
            </w:pPr>
          </w:p>
        </w:tc>
      </w:tr>
      <w:tr w:rsidR="00704E60" w:rsidRPr="00981CB3" w14:paraId="5D40804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F559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636A7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7DF5B" w14:textId="77777777" w:rsidR="00704E60" w:rsidRPr="00981CB3" w:rsidRDefault="00704E60" w:rsidP="00BC57B1">
            <w:pPr>
              <w:rPr>
                <w:rFonts w:eastAsiaTheme="minorHAnsi" w:cs="Arial"/>
                <w:color w:val="000000" w:themeColor="text1"/>
                <w:sz w:val="16"/>
                <w:szCs w:val="16"/>
              </w:rPr>
            </w:pPr>
          </w:p>
        </w:tc>
      </w:tr>
      <w:tr w:rsidR="00704E60" w:rsidRPr="00981CB3" w14:paraId="5656785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85CB9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FD7E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AFC1B" w14:textId="77777777" w:rsidR="00704E60" w:rsidRPr="00981CB3" w:rsidRDefault="00704E60" w:rsidP="00BC57B1">
            <w:pPr>
              <w:rPr>
                <w:rFonts w:eastAsiaTheme="minorHAnsi" w:cs="Arial"/>
                <w:color w:val="000000" w:themeColor="text1"/>
                <w:sz w:val="16"/>
                <w:szCs w:val="16"/>
              </w:rPr>
            </w:pPr>
          </w:p>
        </w:tc>
      </w:tr>
      <w:tr w:rsidR="00704E60" w:rsidRPr="00981CB3" w14:paraId="4A4BC11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5293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0F0267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0105E4" w14:textId="77777777" w:rsidR="00704E60" w:rsidRPr="00981CB3" w:rsidRDefault="00704E60" w:rsidP="00BC57B1">
            <w:pPr>
              <w:rPr>
                <w:rFonts w:eastAsiaTheme="minorHAnsi" w:cs="Arial"/>
                <w:color w:val="000000" w:themeColor="text1"/>
                <w:sz w:val="16"/>
                <w:szCs w:val="16"/>
              </w:rPr>
            </w:pPr>
          </w:p>
        </w:tc>
      </w:tr>
      <w:tr w:rsidR="00704E60" w:rsidRPr="00981CB3" w14:paraId="35DD58E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3A565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40FCF3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8CD82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4E31E8" w14:textId="77777777" w:rsidR="00704E60" w:rsidRPr="00981CB3" w:rsidRDefault="00704E60" w:rsidP="00BC57B1">
            <w:pPr>
              <w:rPr>
                <w:rFonts w:eastAsiaTheme="minorHAnsi" w:cs="Arial"/>
                <w:color w:val="000000" w:themeColor="text1"/>
                <w:sz w:val="16"/>
                <w:szCs w:val="16"/>
              </w:rPr>
            </w:pPr>
          </w:p>
        </w:tc>
      </w:tr>
      <w:tr w:rsidR="00704E60" w:rsidRPr="00981CB3" w14:paraId="40E5CD6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8D55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0E07C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D69E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93351A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6426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2D928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5A1DB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E108D6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CF0D9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482E1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1E28D0" w14:textId="77777777" w:rsidR="00704E60" w:rsidRPr="00981CB3" w:rsidRDefault="00704E60" w:rsidP="00BC57B1">
            <w:pPr>
              <w:rPr>
                <w:rFonts w:eastAsiaTheme="minorHAnsi" w:cs="Arial"/>
                <w:color w:val="000000" w:themeColor="text1"/>
                <w:sz w:val="16"/>
                <w:szCs w:val="16"/>
              </w:rPr>
            </w:pPr>
          </w:p>
        </w:tc>
      </w:tr>
      <w:tr w:rsidR="00704E60" w:rsidRPr="00981CB3" w14:paraId="1D1C30C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D7A1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119DB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DD769C" w14:textId="77777777" w:rsidR="00704E60" w:rsidRPr="00981CB3" w:rsidRDefault="00704E60" w:rsidP="00BC57B1">
            <w:pPr>
              <w:rPr>
                <w:rFonts w:eastAsiaTheme="minorHAnsi" w:cs="Arial"/>
                <w:color w:val="000000" w:themeColor="text1"/>
                <w:sz w:val="16"/>
                <w:szCs w:val="16"/>
              </w:rPr>
            </w:pPr>
          </w:p>
        </w:tc>
      </w:tr>
      <w:tr w:rsidR="00704E60" w:rsidRPr="00981CB3" w14:paraId="4DB4F9B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88816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DA672C" w14:textId="77777777" w:rsidR="00704E60" w:rsidRPr="00981CB3" w:rsidRDefault="00704E60" w:rsidP="00BC57B1">
            <w:pPr>
              <w:rPr>
                <w:rFonts w:eastAsiaTheme="minorHAnsi" w:cs="Arial"/>
                <w:color w:val="000000" w:themeColor="text1"/>
                <w:sz w:val="16"/>
                <w:szCs w:val="16"/>
              </w:rPr>
            </w:pPr>
          </w:p>
        </w:tc>
      </w:tr>
    </w:tbl>
    <w:p w14:paraId="32DDEA68" w14:textId="77777777" w:rsidR="00704E60" w:rsidRDefault="00704E60" w:rsidP="00704E60">
      <w:pPr>
        <w:pStyle w:val="Caption"/>
        <w:rPr>
          <w:lang w:val="en-GB"/>
        </w:rPr>
      </w:pPr>
      <w:r w:rsidRPr="00702453">
        <w:t xml:space="preserve">Table: </w:t>
      </w:r>
      <w:r>
        <w:t xml:space="preserve">Signal Details of </w:t>
      </w:r>
      <w:r w:rsidRPr="004521EB">
        <w:rPr>
          <w:lang w:val="en-GB"/>
        </w:rPr>
        <w:t>HMI_Captains Announcement_ Status</w:t>
      </w:r>
    </w:p>
    <w:p w14:paraId="06765F57" w14:textId="77777777" w:rsidR="00704E60" w:rsidRPr="00495854" w:rsidRDefault="00704E60" w:rsidP="00704E60">
      <w:pPr>
        <w:rPr>
          <w:lang w:val="en-GB"/>
        </w:rPr>
      </w:pPr>
    </w:p>
    <w:p w14:paraId="063451F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HMI_DND Status</w:t>
      </w:r>
    </w:p>
    <w:p w14:paraId="203A3865" w14:textId="77777777" w:rsidR="00704E60" w:rsidRPr="00F03856" w:rsidRDefault="00704E60" w:rsidP="00704E60">
      <w:pPr>
        <w:rPr>
          <w:rFonts w:cs="Arial"/>
        </w:rPr>
      </w:pPr>
      <w:r>
        <w:rPr>
          <w:rFonts w:cs="Arial"/>
        </w:rPr>
        <w:t>HMI Status update for DND Status</w:t>
      </w:r>
    </w:p>
    <w:p w14:paraId="74923A3A"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A746AC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D0C47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0E241B" w14:textId="77777777" w:rsidR="00704E60" w:rsidRPr="002338ED" w:rsidRDefault="00F56C9D" w:rsidP="00BC57B1">
            <w:pPr>
              <w:rPr>
                <w:rFonts w:cs="Arial"/>
                <w:color w:val="000000" w:themeColor="text1"/>
                <w:sz w:val="16"/>
                <w:szCs w:val="14"/>
              </w:rPr>
            </w:pPr>
            <w:sdt>
              <w:sdtPr>
                <w:rPr>
                  <w:sz w:val="16"/>
                  <w:szCs w:val="16"/>
                </w:rPr>
                <w:alias w:val="ASIL"/>
                <w:tag w:val="ASIL"/>
                <w:id w:val="-35080163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4F619C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30DE5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CE49E7" w14:textId="77777777" w:rsidR="00704E60" w:rsidRPr="00981CB3" w:rsidRDefault="00704E60" w:rsidP="00BC57B1">
            <w:pPr>
              <w:rPr>
                <w:rFonts w:eastAsiaTheme="minorHAnsi" w:cs="Arial"/>
                <w:color w:val="000000" w:themeColor="text1"/>
                <w:sz w:val="16"/>
                <w:szCs w:val="16"/>
              </w:rPr>
            </w:pPr>
          </w:p>
        </w:tc>
      </w:tr>
      <w:tr w:rsidR="00704E60" w:rsidRPr="00981CB3" w14:paraId="19C90EA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046DE3F"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7CF9B0D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42CDA4"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AD7EB4B"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6A402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2B58C7" w14:textId="77777777" w:rsidR="00704E60" w:rsidRPr="00981CB3" w:rsidRDefault="00704E60" w:rsidP="00BC57B1">
            <w:pPr>
              <w:rPr>
                <w:rFonts w:eastAsiaTheme="minorHAnsi" w:cs="Arial"/>
                <w:color w:val="000000" w:themeColor="text1"/>
                <w:sz w:val="16"/>
                <w:szCs w:val="16"/>
              </w:rPr>
            </w:pPr>
          </w:p>
        </w:tc>
      </w:tr>
      <w:tr w:rsidR="00704E60" w:rsidRPr="00981CB3" w14:paraId="453C012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03280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23D6F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FB42BC" w14:textId="77777777" w:rsidR="00704E60" w:rsidRPr="00981CB3" w:rsidRDefault="00704E60" w:rsidP="00BC57B1">
            <w:pPr>
              <w:rPr>
                <w:rFonts w:eastAsiaTheme="minorHAnsi" w:cs="Arial"/>
                <w:color w:val="000000" w:themeColor="text1"/>
                <w:sz w:val="16"/>
                <w:szCs w:val="16"/>
              </w:rPr>
            </w:pPr>
          </w:p>
        </w:tc>
      </w:tr>
      <w:tr w:rsidR="00704E60" w:rsidRPr="00981CB3" w14:paraId="050A477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64E9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149D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9F71E" w14:textId="77777777" w:rsidR="00704E60" w:rsidRPr="00981CB3" w:rsidRDefault="00704E60" w:rsidP="00BC57B1">
            <w:pPr>
              <w:rPr>
                <w:rFonts w:eastAsiaTheme="minorHAnsi" w:cs="Arial"/>
                <w:color w:val="000000" w:themeColor="text1"/>
                <w:sz w:val="16"/>
                <w:szCs w:val="16"/>
              </w:rPr>
            </w:pPr>
          </w:p>
        </w:tc>
      </w:tr>
      <w:tr w:rsidR="00704E60" w:rsidRPr="00981CB3" w14:paraId="3A7043C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63722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1FDDB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88DC17" w14:textId="77777777" w:rsidR="00704E60" w:rsidRPr="00981CB3" w:rsidRDefault="00704E60" w:rsidP="00BC57B1">
            <w:pPr>
              <w:rPr>
                <w:rFonts w:eastAsiaTheme="minorHAnsi" w:cs="Arial"/>
                <w:color w:val="000000" w:themeColor="text1"/>
                <w:sz w:val="16"/>
                <w:szCs w:val="16"/>
              </w:rPr>
            </w:pPr>
          </w:p>
        </w:tc>
      </w:tr>
      <w:tr w:rsidR="00704E60" w:rsidRPr="00981CB3" w14:paraId="1A6B35C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E633C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D5DB32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AFF40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30B3B6" w14:textId="77777777" w:rsidR="00704E60" w:rsidRPr="00981CB3" w:rsidRDefault="00704E60" w:rsidP="00BC57B1">
            <w:pPr>
              <w:rPr>
                <w:rFonts w:eastAsiaTheme="minorHAnsi" w:cs="Arial"/>
                <w:color w:val="000000" w:themeColor="text1"/>
                <w:sz w:val="16"/>
                <w:szCs w:val="16"/>
              </w:rPr>
            </w:pPr>
          </w:p>
        </w:tc>
      </w:tr>
      <w:tr w:rsidR="00704E60" w:rsidRPr="00981CB3" w14:paraId="400242C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FB7D1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F9EA9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A96E8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253B8A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8B14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4684C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5FB947"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E7E18C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EB82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4C7F53"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BD6FFE" w14:textId="77777777" w:rsidR="00704E60" w:rsidRPr="00981CB3" w:rsidRDefault="00704E60" w:rsidP="00BC57B1">
            <w:pPr>
              <w:rPr>
                <w:rFonts w:eastAsiaTheme="minorHAnsi" w:cs="Arial"/>
                <w:color w:val="000000" w:themeColor="text1"/>
                <w:sz w:val="16"/>
                <w:szCs w:val="16"/>
              </w:rPr>
            </w:pPr>
          </w:p>
        </w:tc>
      </w:tr>
      <w:tr w:rsidR="00704E60" w:rsidRPr="00981CB3" w14:paraId="2B62D86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931E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4D54A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B622D4" w14:textId="77777777" w:rsidR="00704E60" w:rsidRPr="00981CB3" w:rsidRDefault="00704E60" w:rsidP="00BC57B1">
            <w:pPr>
              <w:rPr>
                <w:rFonts w:eastAsiaTheme="minorHAnsi" w:cs="Arial"/>
                <w:color w:val="000000" w:themeColor="text1"/>
                <w:sz w:val="16"/>
                <w:szCs w:val="16"/>
              </w:rPr>
            </w:pPr>
          </w:p>
        </w:tc>
      </w:tr>
      <w:tr w:rsidR="00704E60" w:rsidRPr="00981CB3" w14:paraId="4DF4881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15133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8F852A" w14:textId="77777777" w:rsidR="00704E60" w:rsidRPr="00981CB3" w:rsidRDefault="00704E60" w:rsidP="00BC57B1">
            <w:pPr>
              <w:rPr>
                <w:rFonts w:eastAsiaTheme="minorHAnsi" w:cs="Arial"/>
                <w:color w:val="000000" w:themeColor="text1"/>
                <w:sz w:val="16"/>
                <w:szCs w:val="16"/>
              </w:rPr>
            </w:pPr>
          </w:p>
        </w:tc>
      </w:tr>
    </w:tbl>
    <w:p w14:paraId="39154FB7" w14:textId="77777777" w:rsidR="00704E60" w:rsidRDefault="00704E60" w:rsidP="00704E60">
      <w:pPr>
        <w:pStyle w:val="Caption"/>
        <w:rPr>
          <w:lang w:val="en-GB"/>
        </w:rPr>
      </w:pPr>
      <w:r w:rsidRPr="00702453">
        <w:t xml:space="preserve">Table: </w:t>
      </w:r>
      <w:r>
        <w:t xml:space="preserve">Signal Details of </w:t>
      </w:r>
      <w:r w:rsidRPr="004521EB">
        <w:rPr>
          <w:lang w:val="en-GB"/>
        </w:rPr>
        <w:t>HMI_DND Status</w:t>
      </w:r>
    </w:p>
    <w:p w14:paraId="01A00144" w14:textId="77777777" w:rsidR="00704E60" w:rsidRPr="00495854" w:rsidRDefault="00704E60" w:rsidP="00704E60">
      <w:pPr>
        <w:rPr>
          <w:lang w:val="en-GB"/>
        </w:rPr>
      </w:pPr>
    </w:p>
    <w:p w14:paraId="725D42C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HMI_In-Car Communication Status</w:t>
      </w:r>
    </w:p>
    <w:p w14:paraId="7ED6B0AA" w14:textId="77777777" w:rsidR="00704E60" w:rsidRPr="00F03856" w:rsidRDefault="00704E60" w:rsidP="00704E60">
      <w:pPr>
        <w:rPr>
          <w:rFonts w:cs="Arial"/>
        </w:rPr>
      </w:pPr>
      <w:r>
        <w:rPr>
          <w:rFonts w:cs="Arial"/>
        </w:rPr>
        <w:t>HMI Status update for ICC</w:t>
      </w:r>
    </w:p>
    <w:p w14:paraId="0D446B50"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C88416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D591C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46AEEC" w14:textId="77777777" w:rsidR="00704E60" w:rsidRPr="002338ED" w:rsidRDefault="00F56C9D" w:rsidP="00BC57B1">
            <w:pPr>
              <w:rPr>
                <w:rFonts w:cs="Arial"/>
                <w:color w:val="000000" w:themeColor="text1"/>
                <w:sz w:val="16"/>
                <w:szCs w:val="14"/>
              </w:rPr>
            </w:pPr>
            <w:sdt>
              <w:sdtPr>
                <w:rPr>
                  <w:sz w:val="16"/>
                  <w:szCs w:val="16"/>
                </w:rPr>
                <w:alias w:val="ASIL"/>
                <w:tag w:val="ASIL"/>
                <w:id w:val="62721237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196CD6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4306F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6EB15B" w14:textId="77777777" w:rsidR="00704E60" w:rsidRPr="00981CB3" w:rsidRDefault="00704E60" w:rsidP="00BC57B1">
            <w:pPr>
              <w:rPr>
                <w:rFonts w:eastAsiaTheme="minorHAnsi" w:cs="Arial"/>
                <w:color w:val="000000" w:themeColor="text1"/>
                <w:sz w:val="16"/>
                <w:szCs w:val="16"/>
              </w:rPr>
            </w:pPr>
          </w:p>
        </w:tc>
      </w:tr>
      <w:tr w:rsidR="00704E60" w:rsidRPr="00981CB3" w14:paraId="67CF5152"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153682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47D76A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6F96A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EF237D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540F8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4E6F7" w14:textId="77777777" w:rsidR="00704E60" w:rsidRPr="00981CB3" w:rsidRDefault="00704E60" w:rsidP="00BC57B1">
            <w:pPr>
              <w:rPr>
                <w:rFonts w:eastAsiaTheme="minorHAnsi" w:cs="Arial"/>
                <w:color w:val="000000" w:themeColor="text1"/>
                <w:sz w:val="16"/>
                <w:szCs w:val="16"/>
              </w:rPr>
            </w:pPr>
          </w:p>
        </w:tc>
      </w:tr>
      <w:tr w:rsidR="00704E60" w:rsidRPr="00981CB3" w14:paraId="313D618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3DFE9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5C045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1EC376" w14:textId="77777777" w:rsidR="00704E60" w:rsidRPr="00981CB3" w:rsidRDefault="00704E60" w:rsidP="00BC57B1">
            <w:pPr>
              <w:rPr>
                <w:rFonts w:eastAsiaTheme="minorHAnsi" w:cs="Arial"/>
                <w:color w:val="000000" w:themeColor="text1"/>
                <w:sz w:val="16"/>
                <w:szCs w:val="16"/>
              </w:rPr>
            </w:pPr>
          </w:p>
        </w:tc>
      </w:tr>
      <w:tr w:rsidR="00704E60" w:rsidRPr="00981CB3" w14:paraId="65C1645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D27CC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0A0C9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915046" w14:textId="77777777" w:rsidR="00704E60" w:rsidRPr="00981CB3" w:rsidRDefault="00704E60" w:rsidP="00BC57B1">
            <w:pPr>
              <w:rPr>
                <w:rFonts w:eastAsiaTheme="minorHAnsi" w:cs="Arial"/>
                <w:color w:val="000000" w:themeColor="text1"/>
                <w:sz w:val="16"/>
                <w:szCs w:val="16"/>
              </w:rPr>
            </w:pPr>
          </w:p>
        </w:tc>
      </w:tr>
      <w:tr w:rsidR="00704E60" w:rsidRPr="00981CB3" w14:paraId="046591A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3378C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AD715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E0F00A" w14:textId="77777777" w:rsidR="00704E60" w:rsidRPr="00981CB3" w:rsidRDefault="00704E60" w:rsidP="00BC57B1">
            <w:pPr>
              <w:rPr>
                <w:rFonts w:eastAsiaTheme="minorHAnsi" w:cs="Arial"/>
                <w:color w:val="000000" w:themeColor="text1"/>
                <w:sz w:val="16"/>
                <w:szCs w:val="16"/>
              </w:rPr>
            </w:pPr>
          </w:p>
        </w:tc>
      </w:tr>
      <w:tr w:rsidR="00704E60" w:rsidRPr="00981CB3" w14:paraId="7D1992D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910A8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24DE7F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C8991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A4ECB5" w14:textId="77777777" w:rsidR="00704E60" w:rsidRPr="00981CB3" w:rsidRDefault="00704E60" w:rsidP="00BC57B1">
            <w:pPr>
              <w:rPr>
                <w:rFonts w:eastAsiaTheme="minorHAnsi" w:cs="Arial"/>
                <w:color w:val="000000" w:themeColor="text1"/>
                <w:sz w:val="16"/>
                <w:szCs w:val="16"/>
              </w:rPr>
            </w:pPr>
          </w:p>
        </w:tc>
      </w:tr>
      <w:tr w:rsidR="00704E60" w:rsidRPr="00981CB3" w14:paraId="3268305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295E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DD6C1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88E93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40F372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140E8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7EAB2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79145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B2EC09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C2FD2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7686E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231022" w14:textId="77777777" w:rsidR="00704E60" w:rsidRPr="00981CB3" w:rsidRDefault="00704E60" w:rsidP="00BC57B1">
            <w:pPr>
              <w:rPr>
                <w:rFonts w:eastAsiaTheme="minorHAnsi" w:cs="Arial"/>
                <w:color w:val="000000" w:themeColor="text1"/>
                <w:sz w:val="16"/>
                <w:szCs w:val="16"/>
              </w:rPr>
            </w:pPr>
          </w:p>
        </w:tc>
      </w:tr>
      <w:tr w:rsidR="00704E60" w:rsidRPr="00981CB3" w14:paraId="5B574ED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A0463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B182B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F09A2B" w14:textId="77777777" w:rsidR="00704E60" w:rsidRPr="00981CB3" w:rsidRDefault="00704E60" w:rsidP="00BC57B1">
            <w:pPr>
              <w:rPr>
                <w:rFonts w:eastAsiaTheme="minorHAnsi" w:cs="Arial"/>
                <w:color w:val="000000" w:themeColor="text1"/>
                <w:sz w:val="16"/>
                <w:szCs w:val="16"/>
              </w:rPr>
            </w:pPr>
          </w:p>
        </w:tc>
      </w:tr>
      <w:tr w:rsidR="00704E60" w:rsidRPr="00981CB3" w14:paraId="74504DF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788B8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8DE329" w14:textId="77777777" w:rsidR="00704E60" w:rsidRPr="00981CB3" w:rsidRDefault="00704E60" w:rsidP="00BC57B1">
            <w:pPr>
              <w:rPr>
                <w:rFonts w:eastAsiaTheme="minorHAnsi" w:cs="Arial"/>
                <w:color w:val="000000" w:themeColor="text1"/>
                <w:sz w:val="16"/>
                <w:szCs w:val="16"/>
              </w:rPr>
            </w:pPr>
          </w:p>
        </w:tc>
      </w:tr>
    </w:tbl>
    <w:p w14:paraId="47CB23A4" w14:textId="77777777" w:rsidR="00704E60" w:rsidRDefault="00704E60" w:rsidP="00704E60">
      <w:pPr>
        <w:pStyle w:val="Caption"/>
        <w:rPr>
          <w:lang w:val="en-GB"/>
        </w:rPr>
      </w:pPr>
      <w:r w:rsidRPr="00702453">
        <w:t xml:space="preserve">Table: </w:t>
      </w:r>
      <w:r>
        <w:t xml:space="preserve">Signal Details of </w:t>
      </w:r>
      <w:r w:rsidRPr="004521EB">
        <w:rPr>
          <w:lang w:val="en-GB"/>
        </w:rPr>
        <w:t>HMI_In-Car Communication Status</w:t>
      </w:r>
    </w:p>
    <w:p w14:paraId="5723259D" w14:textId="77777777" w:rsidR="00704E60" w:rsidRPr="00495854" w:rsidRDefault="00704E60" w:rsidP="00704E60">
      <w:pPr>
        <w:rPr>
          <w:lang w:val="en-GB"/>
        </w:rPr>
      </w:pPr>
    </w:p>
    <w:p w14:paraId="7A66EC7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HMI_MediashareRequest_Feedback</w:t>
      </w:r>
    </w:p>
    <w:p w14:paraId="598AC223" w14:textId="77777777" w:rsidR="00704E60" w:rsidRPr="00F03856" w:rsidRDefault="00704E60" w:rsidP="00704E60">
      <w:pPr>
        <w:rPr>
          <w:rFonts w:cs="Arial"/>
        </w:rPr>
      </w:pPr>
      <w:r>
        <w:rPr>
          <w:rFonts w:cs="Arial"/>
        </w:rPr>
        <w:t>HMI Feedback update for Media Share Request</w:t>
      </w:r>
    </w:p>
    <w:p w14:paraId="3B468D03"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E46936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9C6CD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07D875" w14:textId="77777777" w:rsidR="00704E60" w:rsidRPr="002338ED" w:rsidRDefault="00F56C9D" w:rsidP="00BC57B1">
            <w:pPr>
              <w:rPr>
                <w:rFonts w:cs="Arial"/>
                <w:color w:val="000000" w:themeColor="text1"/>
                <w:sz w:val="16"/>
                <w:szCs w:val="14"/>
              </w:rPr>
            </w:pPr>
            <w:sdt>
              <w:sdtPr>
                <w:rPr>
                  <w:sz w:val="16"/>
                  <w:szCs w:val="16"/>
                </w:rPr>
                <w:alias w:val="ASIL"/>
                <w:tag w:val="ASIL"/>
                <w:id w:val="107477819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B9852B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912CB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6C08BE" w14:textId="77777777" w:rsidR="00704E60" w:rsidRPr="00981CB3" w:rsidRDefault="00704E60" w:rsidP="00BC57B1">
            <w:pPr>
              <w:rPr>
                <w:rFonts w:eastAsiaTheme="minorHAnsi" w:cs="Arial"/>
                <w:color w:val="000000" w:themeColor="text1"/>
                <w:sz w:val="16"/>
                <w:szCs w:val="16"/>
              </w:rPr>
            </w:pPr>
          </w:p>
        </w:tc>
      </w:tr>
      <w:tr w:rsidR="00704E60" w:rsidRPr="00981CB3" w14:paraId="5B2A769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DA918D4"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F30D97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15AA7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539AF5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0845B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685925" w14:textId="77777777" w:rsidR="00704E60" w:rsidRPr="00981CB3" w:rsidRDefault="00704E60" w:rsidP="00BC57B1">
            <w:pPr>
              <w:rPr>
                <w:rFonts w:eastAsiaTheme="minorHAnsi" w:cs="Arial"/>
                <w:color w:val="000000" w:themeColor="text1"/>
                <w:sz w:val="16"/>
                <w:szCs w:val="16"/>
              </w:rPr>
            </w:pPr>
          </w:p>
        </w:tc>
      </w:tr>
      <w:tr w:rsidR="00704E60" w:rsidRPr="00981CB3" w14:paraId="50FA28C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12F80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C20A1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093319" w14:textId="77777777" w:rsidR="00704E60" w:rsidRPr="00981CB3" w:rsidRDefault="00704E60" w:rsidP="00BC57B1">
            <w:pPr>
              <w:rPr>
                <w:rFonts w:eastAsiaTheme="minorHAnsi" w:cs="Arial"/>
                <w:color w:val="000000" w:themeColor="text1"/>
                <w:sz w:val="16"/>
                <w:szCs w:val="16"/>
              </w:rPr>
            </w:pPr>
          </w:p>
        </w:tc>
      </w:tr>
      <w:tr w:rsidR="00704E60" w:rsidRPr="00981CB3" w14:paraId="010397E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FAA32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51A84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B13323" w14:textId="77777777" w:rsidR="00704E60" w:rsidRPr="00981CB3" w:rsidRDefault="00704E60" w:rsidP="00BC57B1">
            <w:pPr>
              <w:rPr>
                <w:rFonts w:eastAsiaTheme="minorHAnsi" w:cs="Arial"/>
                <w:color w:val="000000" w:themeColor="text1"/>
                <w:sz w:val="16"/>
                <w:szCs w:val="16"/>
              </w:rPr>
            </w:pPr>
          </w:p>
        </w:tc>
      </w:tr>
      <w:tr w:rsidR="00704E60" w:rsidRPr="00981CB3" w14:paraId="4FDF092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E7A9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5C788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886032" w14:textId="77777777" w:rsidR="00704E60" w:rsidRPr="00981CB3" w:rsidRDefault="00704E60" w:rsidP="00BC57B1">
            <w:pPr>
              <w:rPr>
                <w:rFonts w:eastAsiaTheme="minorHAnsi" w:cs="Arial"/>
                <w:color w:val="000000" w:themeColor="text1"/>
                <w:sz w:val="16"/>
                <w:szCs w:val="16"/>
              </w:rPr>
            </w:pPr>
          </w:p>
        </w:tc>
      </w:tr>
      <w:tr w:rsidR="00704E60" w:rsidRPr="00981CB3" w14:paraId="699B380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6E50E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523881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2894B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DE6A27" w14:textId="77777777" w:rsidR="00704E60" w:rsidRPr="00981CB3" w:rsidRDefault="00704E60" w:rsidP="00BC57B1">
            <w:pPr>
              <w:rPr>
                <w:rFonts w:eastAsiaTheme="minorHAnsi" w:cs="Arial"/>
                <w:color w:val="000000" w:themeColor="text1"/>
                <w:sz w:val="16"/>
                <w:szCs w:val="16"/>
              </w:rPr>
            </w:pPr>
          </w:p>
        </w:tc>
      </w:tr>
      <w:tr w:rsidR="00704E60" w:rsidRPr="00981CB3" w14:paraId="6124175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C23B6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6E328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95BA97"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C55C06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007F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5EAB1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D707E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BD667A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38A8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A57B9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21116" w14:textId="77777777" w:rsidR="00704E60" w:rsidRPr="00981CB3" w:rsidRDefault="00704E60" w:rsidP="00BC57B1">
            <w:pPr>
              <w:rPr>
                <w:rFonts w:eastAsiaTheme="minorHAnsi" w:cs="Arial"/>
                <w:color w:val="000000" w:themeColor="text1"/>
                <w:sz w:val="16"/>
                <w:szCs w:val="16"/>
              </w:rPr>
            </w:pPr>
          </w:p>
        </w:tc>
      </w:tr>
      <w:tr w:rsidR="00704E60" w:rsidRPr="00981CB3" w14:paraId="46FE3C4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53A32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A7B4A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CAA3E4" w14:textId="77777777" w:rsidR="00704E60" w:rsidRPr="00981CB3" w:rsidRDefault="00704E60" w:rsidP="00BC57B1">
            <w:pPr>
              <w:rPr>
                <w:rFonts w:eastAsiaTheme="minorHAnsi" w:cs="Arial"/>
                <w:color w:val="000000" w:themeColor="text1"/>
                <w:sz w:val="16"/>
                <w:szCs w:val="16"/>
              </w:rPr>
            </w:pPr>
          </w:p>
        </w:tc>
      </w:tr>
      <w:tr w:rsidR="00704E60" w:rsidRPr="00981CB3" w14:paraId="24157F9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5ADFC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46F444" w14:textId="77777777" w:rsidR="00704E60" w:rsidRPr="00981CB3" w:rsidRDefault="00704E60" w:rsidP="00BC57B1">
            <w:pPr>
              <w:rPr>
                <w:rFonts w:eastAsiaTheme="minorHAnsi" w:cs="Arial"/>
                <w:color w:val="000000" w:themeColor="text1"/>
                <w:sz w:val="16"/>
                <w:szCs w:val="16"/>
              </w:rPr>
            </w:pPr>
          </w:p>
        </w:tc>
      </w:tr>
    </w:tbl>
    <w:p w14:paraId="67CB8D41" w14:textId="77777777" w:rsidR="00704E60" w:rsidRDefault="00704E60" w:rsidP="00704E60">
      <w:pPr>
        <w:pStyle w:val="Caption"/>
        <w:rPr>
          <w:lang w:val="en-GB"/>
        </w:rPr>
      </w:pPr>
      <w:r w:rsidRPr="00702453">
        <w:t xml:space="preserve">Table: </w:t>
      </w:r>
      <w:r>
        <w:t xml:space="preserve">Signal Details of </w:t>
      </w:r>
      <w:r w:rsidRPr="004521EB">
        <w:rPr>
          <w:lang w:val="en-GB"/>
        </w:rPr>
        <w:t>HMI_MediashareRequest_Feedback</w:t>
      </w:r>
    </w:p>
    <w:p w14:paraId="06F6DD92" w14:textId="77777777" w:rsidR="00704E60" w:rsidRPr="00495854" w:rsidRDefault="00704E60" w:rsidP="00704E60">
      <w:pPr>
        <w:rPr>
          <w:lang w:val="en-GB"/>
        </w:rPr>
      </w:pPr>
    </w:p>
    <w:p w14:paraId="479ECD2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HMI_Phone Call_Status</w:t>
      </w:r>
    </w:p>
    <w:p w14:paraId="32323ED2" w14:textId="77777777" w:rsidR="00704E60" w:rsidRPr="00F03856" w:rsidRDefault="00704E60" w:rsidP="00704E60">
      <w:pPr>
        <w:rPr>
          <w:rFonts w:cs="Arial"/>
        </w:rPr>
      </w:pPr>
      <w:r>
        <w:rPr>
          <w:rFonts w:cs="Arial"/>
        </w:rPr>
        <w:t>HMI Status update for Phone Call</w:t>
      </w:r>
    </w:p>
    <w:p w14:paraId="4CA0C159"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AFAD40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2662F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AFDD06" w14:textId="77777777" w:rsidR="00704E60" w:rsidRPr="002338ED" w:rsidRDefault="00F56C9D" w:rsidP="00BC57B1">
            <w:pPr>
              <w:rPr>
                <w:rFonts w:cs="Arial"/>
                <w:color w:val="000000" w:themeColor="text1"/>
                <w:sz w:val="16"/>
                <w:szCs w:val="14"/>
              </w:rPr>
            </w:pPr>
            <w:sdt>
              <w:sdtPr>
                <w:rPr>
                  <w:sz w:val="16"/>
                  <w:szCs w:val="16"/>
                </w:rPr>
                <w:alias w:val="ASIL"/>
                <w:tag w:val="ASIL"/>
                <w:id w:val="-205537882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9B6A6A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A3C48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B6BE7C" w14:textId="77777777" w:rsidR="00704E60" w:rsidRPr="00981CB3" w:rsidRDefault="00704E60" w:rsidP="00BC57B1">
            <w:pPr>
              <w:rPr>
                <w:rFonts w:eastAsiaTheme="minorHAnsi" w:cs="Arial"/>
                <w:color w:val="000000" w:themeColor="text1"/>
                <w:sz w:val="16"/>
                <w:szCs w:val="16"/>
              </w:rPr>
            </w:pPr>
          </w:p>
        </w:tc>
      </w:tr>
      <w:tr w:rsidR="00704E60" w:rsidRPr="00981CB3" w14:paraId="5564716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F23A45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C372D1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5E4C9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1ABFE3E"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45406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48BE3" w14:textId="77777777" w:rsidR="00704E60" w:rsidRPr="00981CB3" w:rsidRDefault="00704E60" w:rsidP="00BC57B1">
            <w:pPr>
              <w:rPr>
                <w:rFonts w:eastAsiaTheme="minorHAnsi" w:cs="Arial"/>
                <w:color w:val="000000" w:themeColor="text1"/>
                <w:sz w:val="16"/>
                <w:szCs w:val="16"/>
              </w:rPr>
            </w:pPr>
          </w:p>
        </w:tc>
      </w:tr>
      <w:tr w:rsidR="00704E60" w:rsidRPr="00981CB3" w14:paraId="7945E78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CAFE2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85846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36040A" w14:textId="77777777" w:rsidR="00704E60" w:rsidRPr="00981CB3" w:rsidRDefault="00704E60" w:rsidP="00BC57B1">
            <w:pPr>
              <w:rPr>
                <w:rFonts w:eastAsiaTheme="minorHAnsi" w:cs="Arial"/>
                <w:color w:val="000000" w:themeColor="text1"/>
                <w:sz w:val="16"/>
                <w:szCs w:val="16"/>
              </w:rPr>
            </w:pPr>
          </w:p>
        </w:tc>
      </w:tr>
      <w:tr w:rsidR="00704E60" w:rsidRPr="00981CB3" w14:paraId="6FD43BF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0BFB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5707C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2174A" w14:textId="77777777" w:rsidR="00704E60" w:rsidRPr="00981CB3" w:rsidRDefault="00704E60" w:rsidP="00BC57B1">
            <w:pPr>
              <w:rPr>
                <w:rFonts w:eastAsiaTheme="minorHAnsi" w:cs="Arial"/>
                <w:color w:val="000000" w:themeColor="text1"/>
                <w:sz w:val="16"/>
                <w:szCs w:val="16"/>
              </w:rPr>
            </w:pPr>
          </w:p>
        </w:tc>
      </w:tr>
      <w:tr w:rsidR="00704E60" w:rsidRPr="00981CB3" w14:paraId="12CCE43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E250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AFB91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5C73A2" w14:textId="77777777" w:rsidR="00704E60" w:rsidRPr="00981CB3" w:rsidRDefault="00704E60" w:rsidP="00BC57B1">
            <w:pPr>
              <w:rPr>
                <w:rFonts w:eastAsiaTheme="minorHAnsi" w:cs="Arial"/>
                <w:color w:val="000000" w:themeColor="text1"/>
                <w:sz w:val="16"/>
                <w:szCs w:val="16"/>
              </w:rPr>
            </w:pPr>
          </w:p>
        </w:tc>
      </w:tr>
      <w:tr w:rsidR="00704E60" w:rsidRPr="00981CB3" w14:paraId="28226A4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5D08E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12C1CE0" w14:textId="77777777" w:rsidR="00704E60" w:rsidRPr="00981CB3" w:rsidRDefault="00704E60" w:rsidP="00BC57B1">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5CA0B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8EFA3B" w14:textId="77777777" w:rsidR="00704E60" w:rsidRPr="00981CB3" w:rsidRDefault="00704E60" w:rsidP="00BC57B1">
            <w:pPr>
              <w:rPr>
                <w:rFonts w:eastAsiaTheme="minorHAnsi" w:cs="Arial"/>
                <w:color w:val="000000" w:themeColor="text1"/>
                <w:sz w:val="16"/>
                <w:szCs w:val="16"/>
              </w:rPr>
            </w:pPr>
          </w:p>
        </w:tc>
      </w:tr>
      <w:tr w:rsidR="00704E60" w:rsidRPr="00981CB3" w14:paraId="3D39A79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52D14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34255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9D83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EA492F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DF9A0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26067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D3EFD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0F838B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A7371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F8747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A0680" w14:textId="77777777" w:rsidR="00704E60" w:rsidRPr="00981CB3" w:rsidRDefault="00704E60" w:rsidP="00BC57B1">
            <w:pPr>
              <w:rPr>
                <w:rFonts w:eastAsiaTheme="minorHAnsi" w:cs="Arial"/>
                <w:color w:val="000000" w:themeColor="text1"/>
                <w:sz w:val="16"/>
                <w:szCs w:val="16"/>
              </w:rPr>
            </w:pPr>
          </w:p>
        </w:tc>
      </w:tr>
      <w:tr w:rsidR="00704E60" w:rsidRPr="00981CB3" w14:paraId="07E04C3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A5752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8BAED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BF099B" w14:textId="77777777" w:rsidR="00704E60" w:rsidRPr="00981CB3" w:rsidRDefault="00704E60" w:rsidP="00BC57B1">
            <w:pPr>
              <w:rPr>
                <w:rFonts w:eastAsiaTheme="minorHAnsi" w:cs="Arial"/>
                <w:color w:val="000000" w:themeColor="text1"/>
                <w:sz w:val="16"/>
                <w:szCs w:val="16"/>
              </w:rPr>
            </w:pPr>
          </w:p>
        </w:tc>
      </w:tr>
      <w:tr w:rsidR="00704E60" w:rsidRPr="00981CB3" w14:paraId="4AF4764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D78ED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900AA0" w14:textId="77777777" w:rsidR="00704E60" w:rsidRPr="00981CB3" w:rsidRDefault="00704E60" w:rsidP="00BC57B1">
            <w:pPr>
              <w:rPr>
                <w:rFonts w:eastAsiaTheme="minorHAnsi" w:cs="Arial"/>
                <w:color w:val="000000" w:themeColor="text1"/>
                <w:sz w:val="16"/>
                <w:szCs w:val="16"/>
              </w:rPr>
            </w:pPr>
          </w:p>
        </w:tc>
      </w:tr>
    </w:tbl>
    <w:p w14:paraId="1F69D5E3" w14:textId="77777777" w:rsidR="00704E60" w:rsidRDefault="00704E60" w:rsidP="00704E60">
      <w:pPr>
        <w:pStyle w:val="Caption"/>
        <w:rPr>
          <w:lang w:val="en-GB"/>
        </w:rPr>
      </w:pPr>
      <w:r w:rsidRPr="00702453">
        <w:t xml:space="preserve">Table: </w:t>
      </w:r>
      <w:r>
        <w:t xml:space="preserve">Signal Details of </w:t>
      </w:r>
      <w:r w:rsidRPr="004521EB">
        <w:rPr>
          <w:lang w:val="en-GB"/>
        </w:rPr>
        <w:t>HMI_Phone Call_Status</w:t>
      </w:r>
    </w:p>
    <w:p w14:paraId="3A3F2E5F" w14:textId="77777777" w:rsidR="00704E60" w:rsidRPr="00495854" w:rsidRDefault="00704E60" w:rsidP="00704E60">
      <w:pPr>
        <w:rPr>
          <w:lang w:val="en-GB"/>
        </w:rPr>
      </w:pPr>
    </w:p>
    <w:p w14:paraId="24E2C23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HMI_Source Selection_Feedback</w:t>
      </w:r>
    </w:p>
    <w:p w14:paraId="2A425BD4" w14:textId="77777777" w:rsidR="00704E60" w:rsidRPr="00F03856" w:rsidRDefault="00704E60" w:rsidP="00704E60">
      <w:pPr>
        <w:rPr>
          <w:rFonts w:cs="Arial"/>
        </w:rPr>
      </w:pPr>
      <w:r>
        <w:rPr>
          <w:rFonts w:cs="Arial"/>
        </w:rPr>
        <w:t>HMI Feedback update for Source Selection</w:t>
      </w:r>
    </w:p>
    <w:p w14:paraId="4EC99A4C"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5F56862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313DF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23C75D" w14:textId="77777777" w:rsidR="00704E60" w:rsidRPr="002338ED" w:rsidRDefault="00F56C9D" w:rsidP="00BC57B1">
            <w:pPr>
              <w:rPr>
                <w:rFonts w:cs="Arial"/>
                <w:color w:val="000000" w:themeColor="text1"/>
                <w:sz w:val="16"/>
                <w:szCs w:val="14"/>
              </w:rPr>
            </w:pPr>
            <w:sdt>
              <w:sdtPr>
                <w:rPr>
                  <w:sz w:val="16"/>
                  <w:szCs w:val="16"/>
                </w:rPr>
                <w:alias w:val="ASIL"/>
                <w:tag w:val="ASIL"/>
                <w:id w:val="116228445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4FE99E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660A5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A6B872" w14:textId="77777777" w:rsidR="00704E60" w:rsidRPr="00981CB3" w:rsidRDefault="00704E60" w:rsidP="00BC57B1">
            <w:pPr>
              <w:rPr>
                <w:rFonts w:eastAsiaTheme="minorHAnsi" w:cs="Arial"/>
                <w:color w:val="000000" w:themeColor="text1"/>
                <w:sz w:val="16"/>
                <w:szCs w:val="16"/>
              </w:rPr>
            </w:pPr>
          </w:p>
        </w:tc>
      </w:tr>
      <w:tr w:rsidR="00704E60" w:rsidRPr="00981CB3" w14:paraId="6D10BC0E"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663C88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4B19FA3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B5D3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D03279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12E9A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9A9A30" w14:textId="77777777" w:rsidR="00704E60" w:rsidRPr="00981CB3" w:rsidRDefault="00704E60" w:rsidP="00BC57B1">
            <w:pPr>
              <w:rPr>
                <w:rFonts w:eastAsiaTheme="minorHAnsi" w:cs="Arial"/>
                <w:color w:val="000000" w:themeColor="text1"/>
                <w:sz w:val="16"/>
                <w:szCs w:val="16"/>
              </w:rPr>
            </w:pPr>
          </w:p>
        </w:tc>
      </w:tr>
      <w:tr w:rsidR="00704E60" w:rsidRPr="00981CB3" w14:paraId="4A11288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A083C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EBDF1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DACDAD" w14:textId="77777777" w:rsidR="00704E60" w:rsidRPr="00981CB3" w:rsidRDefault="00704E60" w:rsidP="00BC57B1">
            <w:pPr>
              <w:rPr>
                <w:rFonts w:eastAsiaTheme="minorHAnsi" w:cs="Arial"/>
                <w:color w:val="000000" w:themeColor="text1"/>
                <w:sz w:val="16"/>
                <w:szCs w:val="16"/>
              </w:rPr>
            </w:pPr>
          </w:p>
        </w:tc>
      </w:tr>
      <w:tr w:rsidR="00704E60" w:rsidRPr="00981CB3" w14:paraId="56E5285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CDC9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B6ADD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382B63" w14:textId="77777777" w:rsidR="00704E60" w:rsidRPr="00981CB3" w:rsidRDefault="00704E60" w:rsidP="00BC57B1">
            <w:pPr>
              <w:rPr>
                <w:rFonts w:eastAsiaTheme="minorHAnsi" w:cs="Arial"/>
                <w:color w:val="000000" w:themeColor="text1"/>
                <w:sz w:val="16"/>
                <w:szCs w:val="16"/>
              </w:rPr>
            </w:pPr>
          </w:p>
        </w:tc>
      </w:tr>
      <w:tr w:rsidR="00704E60" w:rsidRPr="00981CB3" w14:paraId="1CAEF29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A68D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A550B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15FD9B" w14:textId="77777777" w:rsidR="00704E60" w:rsidRPr="00981CB3" w:rsidRDefault="00704E60" w:rsidP="00BC57B1">
            <w:pPr>
              <w:rPr>
                <w:rFonts w:eastAsiaTheme="minorHAnsi" w:cs="Arial"/>
                <w:color w:val="000000" w:themeColor="text1"/>
                <w:sz w:val="16"/>
                <w:szCs w:val="16"/>
              </w:rPr>
            </w:pPr>
          </w:p>
        </w:tc>
      </w:tr>
      <w:tr w:rsidR="00704E60" w:rsidRPr="00981CB3" w14:paraId="42C83F3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D1EB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CB00B20"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A7B0C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34A5C5" w14:textId="77777777" w:rsidR="00704E60" w:rsidRPr="00981CB3" w:rsidRDefault="00704E60" w:rsidP="00BC57B1">
            <w:pPr>
              <w:rPr>
                <w:rFonts w:eastAsiaTheme="minorHAnsi" w:cs="Arial"/>
                <w:color w:val="000000" w:themeColor="text1"/>
                <w:sz w:val="16"/>
                <w:szCs w:val="16"/>
              </w:rPr>
            </w:pPr>
          </w:p>
        </w:tc>
      </w:tr>
      <w:tr w:rsidR="00704E60" w:rsidRPr="00981CB3" w14:paraId="5157241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2F351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13BD9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C4F3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2EB863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10EBB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2F7F0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292E8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19C15B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884E7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36C8F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8FCEE" w14:textId="77777777" w:rsidR="00704E60" w:rsidRPr="00981CB3" w:rsidRDefault="00704E60" w:rsidP="00BC57B1">
            <w:pPr>
              <w:rPr>
                <w:rFonts w:eastAsiaTheme="minorHAnsi" w:cs="Arial"/>
                <w:color w:val="000000" w:themeColor="text1"/>
                <w:sz w:val="16"/>
                <w:szCs w:val="16"/>
              </w:rPr>
            </w:pPr>
          </w:p>
        </w:tc>
      </w:tr>
      <w:tr w:rsidR="00704E60" w:rsidRPr="00981CB3" w14:paraId="60A92B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9225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A6FA7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E343B5" w14:textId="77777777" w:rsidR="00704E60" w:rsidRPr="00981CB3" w:rsidRDefault="00704E60" w:rsidP="00BC57B1">
            <w:pPr>
              <w:rPr>
                <w:rFonts w:eastAsiaTheme="minorHAnsi" w:cs="Arial"/>
                <w:color w:val="000000" w:themeColor="text1"/>
                <w:sz w:val="16"/>
                <w:szCs w:val="16"/>
              </w:rPr>
            </w:pPr>
          </w:p>
        </w:tc>
      </w:tr>
      <w:tr w:rsidR="00704E60" w:rsidRPr="00981CB3" w14:paraId="1CADE93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E8698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263AE2" w14:textId="77777777" w:rsidR="00704E60" w:rsidRPr="00981CB3" w:rsidRDefault="00704E60" w:rsidP="00BC57B1">
            <w:pPr>
              <w:rPr>
                <w:rFonts w:eastAsiaTheme="minorHAnsi" w:cs="Arial"/>
                <w:color w:val="000000" w:themeColor="text1"/>
                <w:sz w:val="16"/>
                <w:szCs w:val="16"/>
              </w:rPr>
            </w:pPr>
          </w:p>
        </w:tc>
      </w:tr>
    </w:tbl>
    <w:p w14:paraId="56D79E4B" w14:textId="77777777" w:rsidR="00704E60" w:rsidRDefault="00704E60" w:rsidP="00704E60">
      <w:pPr>
        <w:pStyle w:val="Caption"/>
        <w:rPr>
          <w:lang w:val="en-GB"/>
        </w:rPr>
      </w:pPr>
      <w:r w:rsidRPr="00702453">
        <w:t xml:space="preserve">Table: </w:t>
      </w:r>
      <w:r>
        <w:t xml:space="preserve">Signal Details of </w:t>
      </w:r>
      <w:r w:rsidRPr="004521EB">
        <w:rPr>
          <w:lang w:val="en-GB"/>
        </w:rPr>
        <w:t>HMI_Source Selection_Feedback</w:t>
      </w:r>
    </w:p>
    <w:p w14:paraId="28E08481" w14:textId="77777777" w:rsidR="00704E60" w:rsidRPr="00495854" w:rsidRDefault="00704E60" w:rsidP="00704E60">
      <w:pPr>
        <w:rPr>
          <w:lang w:val="en-GB"/>
        </w:rPr>
      </w:pPr>
    </w:p>
    <w:p w14:paraId="484819D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HMI_Volume Control_Feedback</w:t>
      </w:r>
    </w:p>
    <w:p w14:paraId="1114F453" w14:textId="77777777" w:rsidR="00704E60" w:rsidRPr="00F03856" w:rsidRDefault="00704E60" w:rsidP="00704E60">
      <w:pPr>
        <w:rPr>
          <w:rFonts w:cs="Arial"/>
        </w:rPr>
      </w:pPr>
      <w:r>
        <w:rPr>
          <w:rFonts w:cs="Arial"/>
        </w:rPr>
        <w:t>HMI Feedback update for Volume Control</w:t>
      </w:r>
    </w:p>
    <w:p w14:paraId="6BEDE11A"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5EF7DA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E1913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8BCA43" w14:textId="77777777" w:rsidR="00704E60" w:rsidRPr="002338ED" w:rsidRDefault="00F56C9D" w:rsidP="00BC57B1">
            <w:pPr>
              <w:rPr>
                <w:rFonts w:cs="Arial"/>
                <w:color w:val="000000" w:themeColor="text1"/>
                <w:sz w:val="16"/>
                <w:szCs w:val="14"/>
              </w:rPr>
            </w:pPr>
            <w:sdt>
              <w:sdtPr>
                <w:rPr>
                  <w:sz w:val="16"/>
                  <w:szCs w:val="16"/>
                </w:rPr>
                <w:alias w:val="ASIL"/>
                <w:tag w:val="ASIL"/>
                <w:id w:val="150515689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688DC6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B43A3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2A6C47" w14:textId="77777777" w:rsidR="00704E60" w:rsidRPr="00981CB3" w:rsidRDefault="00704E60" w:rsidP="00BC57B1">
            <w:pPr>
              <w:rPr>
                <w:rFonts w:eastAsiaTheme="minorHAnsi" w:cs="Arial"/>
                <w:color w:val="000000" w:themeColor="text1"/>
                <w:sz w:val="16"/>
                <w:szCs w:val="16"/>
              </w:rPr>
            </w:pPr>
          </w:p>
        </w:tc>
      </w:tr>
      <w:tr w:rsidR="00704E60" w:rsidRPr="00981CB3" w14:paraId="11BBB43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B7C119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C3040E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FD33E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4BC751D"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E5B7B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C5F40B" w14:textId="77777777" w:rsidR="00704E60" w:rsidRPr="00981CB3" w:rsidRDefault="00704E60" w:rsidP="00BC57B1">
            <w:pPr>
              <w:rPr>
                <w:rFonts w:eastAsiaTheme="minorHAnsi" w:cs="Arial"/>
                <w:color w:val="000000" w:themeColor="text1"/>
                <w:sz w:val="16"/>
                <w:szCs w:val="16"/>
              </w:rPr>
            </w:pPr>
          </w:p>
        </w:tc>
      </w:tr>
      <w:tr w:rsidR="00704E60" w:rsidRPr="00981CB3" w14:paraId="76DF65D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6E85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7B0B5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6F1758" w14:textId="77777777" w:rsidR="00704E60" w:rsidRPr="00981CB3" w:rsidRDefault="00704E60" w:rsidP="00BC57B1">
            <w:pPr>
              <w:rPr>
                <w:rFonts w:eastAsiaTheme="minorHAnsi" w:cs="Arial"/>
                <w:color w:val="000000" w:themeColor="text1"/>
                <w:sz w:val="16"/>
                <w:szCs w:val="16"/>
              </w:rPr>
            </w:pPr>
          </w:p>
        </w:tc>
      </w:tr>
      <w:tr w:rsidR="00704E60" w:rsidRPr="00981CB3" w14:paraId="54738BB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53690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F250D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154E8F" w14:textId="77777777" w:rsidR="00704E60" w:rsidRPr="00981CB3" w:rsidRDefault="00704E60" w:rsidP="00BC57B1">
            <w:pPr>
              <w:rPr>
                <w:rFonts w:eastAsiaTheme="minorHAnsi" w:cs="Arial"/>
                <w:color w:val="000000" w:themeColor="text1"/>
                <w:sz w:val="16"/>
                <w:szCs w:val="16"/>
              </w:rPr>
            </w:pPr>
          </w:p>
        </w:tc>
      </w:tr>
      <w:tr w:rsidR="00704E60" w:rsidRPr="00981CB3" w14:paraId="6809A6A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C45F3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85E2D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5B9FAE" w14:textId="77777777" w:rsidR="00704E60" w:rsidRPr="00981CB3" w:rsidRDefault="00704E60" w:rsidP="00BC57B1">
            <w:pPr>
              <w:rPr>
                <w:rFonts w:eastAsiaTheme="minorHAnsi" w:cs="Arial"/>
                <w:color w:val="000000" w:themeColor="text1"/>
                <w:sz w:val="16"/>
                <w:szCs w:val="16"/>
              </w:rPr>
            </w:pPr>
          </w:p>
        </w:tc>
      </w:tr>
      <w:tr w:rsidR="00704E60" w:rsidRPr="00981CB3" w14:paraId="6787B19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4C648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EBAABB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A5BAA8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A91B42" w14:textId="77777777" w:rsidR="00704E60" w:rsidRPr="00981CB3" w:rsidRDefault="00704E60" w:rsidP="00BC57B1">
            <w:pPr>
              <w:rPr>
                <w:rFonts w:eastAsiaTheme="minorHAnsi" w:cs="Arial"/>
                <w:color w:val="000000" w:themeColor="text1"/>
                <w:sz w:val="16"/>
                <w:szCs w:val="16"/>
              </w:rPr>
            </w:pPr>
          </w:p>
        </w:tc>
      </w:tr>
      <w:tr w:rsidR="00704E60" w:rsidRPr="00981CB3" w14:paraId="075C0EE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B5603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3A420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03EB0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D15842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B4D04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A7AA4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3D634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C8A104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CFBA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D01EB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386BBE" w14:textId="77777777" w:rsidR="00704E60" w:rsidRPr="00981CB3" w:rsidRDefault="00704E60" w:rsidP="00BC57B1">
            <w:pPr>
              <w:rPr>
                <w:rFonts w:eastAsiaTheme="minorHAnsi" w:cs="Arial"/>
                <w:color w:val="000000" w:themeColor="text1"/>
                <w:sz w:val="16"/>
                <w:szCs w:val="16"/>
              </w:rPr>
            </w:pPr>
          </w:p>
        </w:tc>
      </w:tr>
      <w:tr w:rsidR="00704E60" w:rsidRPr="00981CB3" w14:paraId="6FDE09D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9FF6E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CF8D6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6F8214" w14:textId="77777777" w:rsidR="00704E60" w:rsidRPr="00981CB3" w:rsidRDefault="00704E60" w:rsidP="00BC57B1">
            <w:pPr>
              <w:rPr>
                <w:rFonts w:eastAsiaTheme="minorHAnsi" w:cs="Arial"/>
                <w:color w:val="000000" w:themeColor="text1"/>
                <w:sz w:val="16"/>
                <w:szCs w:val="16"/>
              </w:rPr>
            </w:pPr>
          </w:p>
        </w:tc>
      </w:tr>
      <w:tr w:rsidR="00704E60" w:rsidRPr="00981CB3" w14:paraId="6EC099B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2B548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5631C7" w14:textId="77777777" w:rsidR="00704E60" w:rsidRPr="00981CB3" w:rsidRDefault="00704E60" w:rsidP="00BC57B1">
            <w:pPr>
              <w:rPr>
                <w:rFonts w:eastAsiaTheme="minorHAnsi" w:cs="Arial"/>
                <w:color w:val="000000" w:themeColor="text1"/>
                <w:sz w:val="16"/>
                <w:szCs w:val="16"/>
              </w:rPr>
            </w:pPr>
          </w:p>
        </w:tc>
      </w:tr>
    </w:tbl>
    <w:p w14:paraId="6DD646EA" w14:textId="77777777" w:rsidR="00704E60" w:rsidRDefault="00704E60" w:rsidP="00704E60">
      <w:pPr>
        <w:pStyle w:val="Caption"/>
        <w:rPr>
          <w:lang w:val="en-GB"/>
        </w:rPr>
      </w:pPr>
      <w:r w:rsidRPr="00702453">
        <w:t xml:space="preserve">Table: </w:t>
      </w:r>
      <w:r>
        <w:t xml:space="preserve">Signal Details of </w:t>
      </w:r>
      <w:r w:rsidRPr="004521EB">
        <w:rPr>
          <w:lang w:val="en-GB"/>
        </w:rPr>
        <w:t>HMI_Volume Control_Feedback</w:t>
      </w:r>
    </w:p>
    <w:p w14:paraId="506B70D3" w14:textId="77777777" w:rsidR="00704E60" w:rsidRPr="00495854" w:rsidRDefault="00704E60" w:rsidP="00704E60">
      <w:pPr>
        <w:rPr>
          <w:lang w:val="en-GB"/>
        </w:rPr>
      </w:pPr>
    </w:p>
    <w:p w14:paraId="44D4253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HMI_ZoneLockOut_Feedback</w:t>
      </w:r>
    </w:p>
    <w:p w14:paraId="19A3C123" w14:textId="77777777" w:rsidR="00704E60" w:rsidRPr="00F03856" w:rsidRDefault="00704E60" w:rsidP="00704E60">
      <w:pPr>
        <w:rPr>
          <w:rFonts w:cs="Arial"/>
        </w:rPr>
      </w:pPr>
      <w:r>
        <w:rPr>
          <w:rFonts w:cs="Arial"/>
        </w:rPr>
        <w:t>HMI Feedback update for Zone Lockout</w:t>
      </w:r>
    </w:p>
    <w:p w14:paraId="3A352A9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E24A93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B0AD2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EF0B55" w14:textId="77777777" w:rsidR="00704E60" w:rsidRPr="002338ED" w:rsidRDefault="00F56C9D" w:rsidP="00BC57B1">
            <w:pPr>
              <w:rPr>
                <w:rFonts w:cs="Arial"/>
                <w:color w:val="000000" w:themeColor="text1"/>
                <w:sz w:val="16"/>
                <w:szCs w:val="14"/>
              </w:rPr>
            </w:pPr>
            <w:sdt>
              <w:sdtPr>
                <w:rPr>
                  <w:sz w:val="16"/>
                  <w:szCs w:val="16"/>
                </w:rPr>
                <w:alias w:val="ASIL"/>
                <w:tag w:val="ASIL"/>
                <w:id w:val="-34995438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D60847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7BEC6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2A2F2C" w14:textId="77777777" w:rsidR="00704E60" w:rsidRPr="00981CB3" w:rsidRDefault="00704E60" w:rsidP="00BC57B1">
            <w:pPr>
              <w:rPr>
                <w:rFonts w:eastAsiaTheme="minorHAnsi" w:cs="Arial"/>
                <w:color w:val="000000" w:themeColor="text1"/>
                <w:sz w:val="16"/>
                <w:szCs w:val="16"/>
              </w:rPr>
            </w:pPr>
          </w:p>
        </w:tc>
      </w:tr>
      <w:tr w:rsidR="00704E60" w:rsidRPr="00981CB3" w14:paraId="79B98C1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C604F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704E60" w:rsidRPr="00981CB3" w14:paraId="0C561F4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E401AB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C4D6F30"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AF71A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A919F8" w14:textId="77777777" w:rsidR="00704E60" w:rsidRPr="00981CB3" w:rsidRDefault="00704E60" w:rsidP="00BC57B1">
            <w:pPr>
              <w:rPr>
                <w:rFonts w:eastAsiaTheme="minorHAnsi" w:cs="Arial"/>
                <w:color w:val="000000" w:themeColor="text1"/>
                <w:sz w:val="16"/>
                <w:szCs w:val="16"/>
              </w:rPr>
            </w:pPr>
          </w:p>
        </w:tc>
      </w:tr>
      <w:tr w:rsidR="00704E60" w:rsidRPr="00981CB3" w14:paraId="076E554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FBAF8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88BC3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AA1181" w14:textId="77777777" w:rsidR="00704E60" w:rsidRPr="00981CB3" w:rsidRDefault="00704E60" w:rsidP="00BC57B1">
            <w:pPr>
              <w:rPr>
                <w:rFonts w:eastAsiaTheme="minorHAnsi" w:cs="Arial"/>
                <w:color w:val="000000" w:themeColor="text1"/>
                <w:sz w:val="16"/>
                <w:szCs w:val="16"/>
              </w:rPr>
            </w:pPr>
          </w:p>
        </w:tc>
      </w:tr>
      <w:tr w:rsidR="00704E60" w:rsidRPr="00981CB3" w14:paraId="0ECA3EE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C9A53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D2DE9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B2B4AE" w14:textId="77777777" w:rsidR="00704E60" w:rsidRPr="00981CB3" w:rsidRDefault="00704E60" w:rsidP="00BC57B1">
            <w:pPr>
              <w:rPr>
                <w:rFonts w:eastAsiaTheme="minorHAnsi" w:cs="Arial"/>
                <w:color w:val="000000" w:themeColor="text1"/>
                <w:sz w:val="16"/>
                <w:szCs w:val="16"/>
              </w:rPr>
            </w:pPr>
          </w:p>
        </w:tc>
      </w:tr>
      <w:tr w:rsidR="00704E60" w:rsidRPr="00981CB3" w14:paraId="3633FDE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DC90B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A7AF8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0627DB" w14:textId="77777777" w:rsidR="00704E60" w:rsidRPr="00981CB3" w:rsidRDefault="00704E60" w:rsidP="00BC57B1">
            <w:pPr>
              <w:rPr>
                <w:rFonts w:eastAsiaTheme="minorHAnsi" w:cs="Arial"/>
                <w:color w:val="000000" w:themeColor="text1"/>
                <w:sz w:val="16"/>
                <w:szCs w:val="16"/>
              </w:rPr>
            </w:pPr>
          </w:p>
        </w:tc>
      </w:tr>
      <w:tr w:rsidR="00704E60" w:rsidRPr="00981CB3" w14:paraId="53E5C3D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9FB4B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0E4ED15"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680A3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5D5DD6" w14:textId="77777777" w:rsidR="00704E60" w:rsidRPr="00981CB3" w:rsidRDefault="00704E60" w:rsidP="00BC57B1">
            <w:pPr>
              <w:rPr>
                <w:rFonts w:eastAsiaTheme="minorHAnsi" w:cs="Arial"/>
                <w:color w:val="000000" w:themeColor="text1"/>
                <w:sz w:val="16"/>
                <w:szCs w:val="16"/>
              </w:rPr>
            </w:pPr>
          </w:p>
        </w:tc>
      </w:tr>
      <w:tr w:rsidR="00704E60" w:rsidRPr="00981CB3" w14:paraId="2B1C9ED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97EF7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CB986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A37DC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9C2D9D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05B73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531D3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4851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6FE5C1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2AD03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8284A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8D19D" w14:textId="77777777" w:rsidR="00704E60" w:rsidRPr="00981CB3" w:rsidRDefault="00704E60" w:rsidP="00BC57B1">
            <w:pPr>
              <w:rPr>
                <w:rFonts w:eastAsiaTheme="minorHAnsi" w:cs="Arial"/>
                <w:color w:val="000000" w:themeColor="text1"/>
                <w:sz w:val="16"/>
                <w:szCs w:val="16"/>
              </w:rPr>
            </w:pPr>
          </w:p>
        </w:tc>
      </w:tr>
      <w:tr w:rsidR="00704E60" w:rsidRPr="00981CB3" w14:paraId="7EA6DAA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0837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60A8F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F4781" w14:textId="77777777" w:rsidR="00704E60" w:rsidRPr="00981CB3" w:rsidRDefault="00704E60" w:rsidP="00BC57B1">
            <w:pPr>
              <w:rPr>
                <w:rFonts w:eastAsiaTheme="minorHAnsi" w:cs="Arial"/>
                <w:color w:val="000000" w:themeColor="text1"/>
                <w:sz w:val="16"/>
                <w:szCs w:val="16"/>
              </w:rPr>
            </w:pPr>
          </w:p>
        </w:tc>
      </w:tr>
      <w:tr w:rsidR="00704E60" w:rsidRPr="00981CB3" w14:paraId="2C77082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20359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B54079" w14:textId="77777777" w:rsidR="00704E60" w:rsidRPr="00981CB3" w:rsidRDefault="00704E60" w:rsidP="00BC57B1">
            <w:pPr>
              <w:rPr>
                <w:rFonts w:eastAsiaTheme="minorHAnsi" w:cs="Arial"/>
                <w:color w:val="000000" w:themeColor="text1"/>
                <w:sz w:val="16"/>
                <w:szCs w:val="16"/>
              </w:rPr>
            </w:pPr>
          </w:p>
        </w:tc>
      </w:tr>
    </w:tbl>
    <w:p w14:paraId="6D814BE2" w14:textId="77777777" w:rsidR="00704E60" w:rsidRDefault="00704E60" w:rsidP="00704E60">
      <w:pPr>
        <w:pStyle w:val="Caption"/>
        <w:rPr>
          <w:lang w:val="en-GB"/>
        </w:rPr>
      </w:pPr>
      <w:r w:rsidRPr="00702453">
        <w:t xml:space="preserve">Table: </w:t>
      </w:r>
      <w:r>
        <w:t xml:space="preserve">Signal Details of </w:t>
      </w:r>
      <w:r w:rsidRPr="004521EB">
        <w:rPr>
          <w:lang w:val="en-GB"/>
        </w:rPr>
        <w:t>HMI_ZoneLockOut_Feedback</w:t>
      </w:r>
    </w:p>
    <w:p w14:paraId="14491D62" w14:textId="77777777" w:rsidR="00704E60" w:rsidRPr="00495854" w:rsidRDefault="00704E60" w:rsidP="00704E60">
      <w:pPr>
        <w:rPr>
          <w:lang w:val="en-GB"/>
        </w:rPr>
      </w:pPr>
    </w:p>
    <w:p w14:paraId="53F8EAE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HMI_Zone_Cabin_Mode_Status</w:t>
      </w:r>
    </w:p>
    <w:p w14:paraId="0F578F03" w14:textId="77777777" w:rsidR="00704E60" w:rsidRPr="00F03856" w:rsidRDefault="00704E60" w:rsidP="00704E60">
      <w:pPr>
        <w:rPr>
          <w:rFonts w:cs="Arial"/>
        </w:rPr>
      </w:pPr>
      <w:r>
        <w:rPr>
          <w:rFonts w:cs="Arial"/>
        </w:rPr>
        <w:t>HMI Status update for Zone/Cabin Mode</w:t>
      </w:r>
    </w:p>
    <w:p w14:paraId="2D160E54"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B3AE85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3074B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FBA11F" w14:textId="77777777" w:rsidR="00704E60" w:rsidRPr="002338ED" w:rsidRDefault="00F56C9D" w:rsidP="00BC57B1">
            <w:pPr>
              <w:rPr>
                <w:rFonts w:cs="Arial"/>
                <w:color w:val="000000" w:themeColor="text1"/>
                <w:sz w:val="16"/>
                <w:szCs w:val="14"/>
              </w:rPr>
            </w:pPr>
            <w:sdt>
              <w:sdtPr>
                <w:rPr>
                  <w:sz w:val="16"/>
                  <w:szCs w:val="16"/>
                </w:rPr>
                <w:alias w:val="ASIL"/>
                <w:tag w:val="ASIL"/>
                <w:id w:val="-69199255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DC9DB2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F0A01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3B1CBA" w14:textId="77777777" w:rsidR="00704E60" w:rsidRPr="00981CB3" w:rsidRDefault="00704E60" w:rsidP="00BC57B1">
            <w:pPr>
              <w:rPr>
                <w:rFonts w:eastAsiaTheme="minorHAnsi" w:cs="Arial"/>
                <w:color w:val="000000" w:themeColor="text1"/>
                <w:sz w:val="16"/>
                <w:szCs w:val="16"/>
              </w:rPr>
            </w:pPr>
          </w:p>
        </w:tc>
      </w:tr>
      <w:tr w:rsidR="00704E60" w:rsidRPr="00981CB3" w14:paraId="7A60864B"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3E8F08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76B42BC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0CD2D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B0296F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6584E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A8543C" w14:textId="77777777" w:rsidR="00704E60" w:rsidRPr="00981CB3" w:rsidRDefault="00704E60" w:rsidP="00BC57B1">
            <w:pPr>
              <w:rPr>
                <w:rFonts w:eastAsiaTheme="minorHAnsi" w:cs="Arial"/>
                <w:color w:val="000000" w:themeColor="text1"/>
                <w:sz w:val="16"/>
                <w:szCs w:val="16"/>
              </w:rPr>
            </w:pPr>
          </w:p>
        </w:tc>
      </w:tr>
      <w:tr w:rsidR="00704E60" w:rsidRPr="00981CB3" w14:paraId="0B2168D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FF808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F286C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A0C28" w14:textId="77777777" w:rsidR="00704E60" w:rsidRPr="00981CB3" w:rsidRDefault="00704E60" w:rsidP="00BC57B1">
            <w:pPr>
              <w:rPr>
                <w:rFonts w:eastAsiaTheme="minorHAnsi" w:cs="Arial"/>
                <w:color w:val="000000" w:themeColor="text1"/>
                <w:sz w:val="16"/>
                <w:szCs w:val="16"/>
              </w:rPr>
            </w:pPr>
          </w:p>
        </w:tc>
      </w:tr>
      <w:tr w:rsidR="00704E60" w:rsidRPr="00981CB3" w14:paraId="58FB7FC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BF17B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FE39C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FC3149" w14:textId="77777777" w:rsidR="00704E60" w:rsidRPr="00981CB3" w:rsidRDefault="00704E60" w:rsidP="00BC57B1">
            <w:pPr>
              <w:rPr>
                <w:rFonts w:eastAsiaTheme="minorHAnsi" w:cs="Arial"/>
                <w:color w:val="000000" w:themeColor="text1"/>
                <w:sz w:val="16"/>
                <w:szCs w:val="16"/>
              </w:rPr>
            </w:pPr>
          </w:p>
        </w:tc>
      </w:tr>
      <w:tr w:rsidR="00704E60" w:rsidRPr="00981CB3" w14:paraId="1137E3A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60FED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1D048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446087" w14:textId="77777777" w:rsidR="00704E60" w:rsidRPr="00981CB3" w:rsidRDefault="00704E60" w:rsidP="00BC57B1">
            <w:pPr>
              <w:rPr>
                <w:rFonts w:eastAsiaTheme="minorHAnsi" w:cs="Arial"/>
                <w:color w:val="000000" w:themeColor="text1"/>
                <w:sz w:val="16"/>
                <w:szCs w:val="16"/>
              </w:rPr>
            </w:pPr>
          </w:p>
        </w:tc>
      </w:tr>
      <w:tr w:rsidR="00704E60" w:rsidRPr="00981CB3" w14:paraId="2DBB85C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25318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5E98978"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4B856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48AA55" w14:textId="77777777" w:rsidR="00704E60" w:rsidRPr="00981CB3" w:rsidRDefault="00704E60" w:rsidP="00BC57B1">
            <w:pPr>
              <w:rPr>
                <w:rFonts w:eastAsiaTheme="minorHAnsi" w:cs="Arial"/>
                <w:color w:val="000000" w:themeColor="text1"/>
                <w:sz w:val="16"/>
                <w:szCs w:val="16"/>
              </w:rPr>
            </w:pPr>
          </w:p>
        </w:tc>
      </w:tr>
      <w:tr w:rsidR="00704E60" w:rsidRPr="00981CB3" w14:paraId="199361B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6EEC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03A5A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F6010F"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5C84CA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74A1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834F0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7C334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985BE8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0F03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D4AF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2F59F" w14:textId="77777777" w:rsidR="00704E60" w:rsidRPr="00981CB3" w:rsidRDefault="00704E60" w:rsidP="00BC57B1">
            <w:pPr>
              <w:rPr>
                <w:rFonts w:eastAsiaTheme="minorHAnsi" w:cs="Arial"/>
                <w:color w:val="000000" w:themeColor="text1"/>
                <w:sz w:val="16"/>
                <w:szCs w:val="16"/>
              </w:rPr>
            </w:pPr>
          </w:p>
        </w:tc>
      </w:tr>
      <w:tr w:rsidR="00704E60" w:rsidRPr="00981CB3" w14:paraId="13D0C1C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EC601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2E707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9EAFF2" w14:textId="77777777" w:rsidR="00704E60" w:rsidRPr="00981CB3" w:rsidRDefault="00704E60" w:rsidP="00BC57B1">
            <w:pPr>
              <w:rPr>
                <w:rFonts w:eastAsiaTheme="minorHAnsi" w:cs="Arial"/>
                <w:color w:val="000000" w:themeColor="text1"/>
                <w:sz w:val="16"/>
                <w:szCs w:val="16"/>
              </w:rPr>
            </w:pPr>
          </w:p>
        </w:tc>
      </w:tr>
      <w:tr w:rsidR="00704E60" w:rsidRPr="00981CB3" w14:paraId="6B15956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A6306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9CB696" w14:textId="77777777" w:rsidR="00704E60" w:rsidRPr="00981CB3" w:rsidRDefault="00704E60" w:rsidP="00BC57B1">
            <w:pPr>
              <w:rPr>
                <w:rFonts w:eastAsiaTheme="minorHAnsi" w:cs="Arial"/>
                <w:color w:val="000000" w:themeColor="text1"/>
                <w:sz w:val="16"/>
                <w:szCs w:val="16"/>
              </w:rPr>
            </w:pPr>
          </w:p>
        </w:tc>
      </w:tr>
    </w:tbl>
    <w:p w14:paraId="36113C07" w14:textId="77777777" w:rsidR="00704E60" w:rsidRDefault="00704E60" w:rsidP="00704E60">
      <w:pPr>
        <w:pStyle w:val="Caption"/>
        <w:rPr>
          <w:lang w:val="en-GB"/>
        </w:rPr>
      </w:pPr>
      <w:r w:rsidRPr="00702453">
        <w:t xml:space="preserve">Table: </w:t>
      </w:r>
      <w:r>
        <w:t xml:space="preserve">Signal Details of </w:t>
      </w:r>
      <w:r w:rsidRPr="004521EB">
        <w:rPr>
          <w:lang w:val="en-GB"/>
        </w:rPr>
        <w:t>HMI_Zone_Cabin_Mode_Status</w:t>
      </w:r>
    </w:p>
    <w:p w14:paraId="4E38A797" w14:textId="77777777" w:rsidR="00704E60" w:rsidRPr="00495854" w:rsidRDefault="00704E60" w:rsidP="00704E60">
      <w:pPr>
        <w:rPr>
          <w:lang w:val="en-GB"/>
        </w:rPr>
      </w:pPr>
    </w:p>
    <w:p w14:paraId="6E823DE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ICC_Command</w:t>
      </w:r>
    </w:p>
    <w:p w14:paraId="158D6591" w14:textId="77777777" w:rsidR="00704E60" w:rsidRPr="00F03856" w:rsidRDefault="00704E60" w:rsidP="00704E60">
      <w:pPr>
        <w:rPr>
          <w:rFonts w:cs="Arial"/>
        </w:rPr>
      </w:pPr>
      <w:r>
        <w:rPr>
          <w:rFonts w:cs="Arial"/>
        </w:rPr>
        <w:t>In Car's Communication Command (Physical Touch)</w:t>
      </w:r>
    </w:p>
    <w:p w14:paraId="6C7E2A63"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C6CA42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2D197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35D918" w14:textId="77777777" w:rsidR="00704E60" w:rsidRPr="002338ED" w:rsidRDefault="00F56C9D" w:rsidP="00BC57B1">
            <w:pPr>
              <w:rPr>
                <w:rFonts w:cs="Arial"/>
                <w:color w:val="000000" w:themeColor="text1"/>
                <w:sz w:val="16"/>
                <w:szCs w:val="14"/>
              </w:rPr>
            </w:pPr>
            <w:sdt>
              <w:sdtPr>
                <w:rPr>
                  <w:sz w:val="16"/>
                  <w:szCs w:val="16"/>
                </w:rPr>
                <w:alias w:val="ASIL"/>
                <w:tag w:val="ASIL"/>
                <w:id w:val="-64304514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938839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E23A2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DE60E8" w14:textId="77777777" w:rsidR="00704E60" w:rsidRPr="00981CB3" w:rsidRDefault="00704E60" w:rsidP="00BC57B1">
            <w:pPr>
              <w:rPr>
                <w:rFonts w:eastAsiaTheme="minorHAnsi" w:cs="Arial"/>
                <w:color w:val="000000" w:themeColor="text1"/>
                <w:sz w:val="16"/>
                <w:szCs w:val="16"/>
              </w:rPr>
            </w:pPr>
          </w:p>
        </w:tc>
      </w:tr>
      <w:tr w:rsidR="00704E60" w:rsidRPr="00981CB3" w14:paraId="3E81A83C"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81D137E"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876665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1FC90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16F28F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828FE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6548D" w14:textId="77777777" w:rsidR="00704E60" w:rsidRPr="00981CB3" w:rsidRDefault="00704E60" w:rsidP="00BC57B1">
            <w:pPr>
              <w:rPr>
                <w:rFonts w:eastAsiaTheme="minorHAnsi" w:cs="Arial"/>
                <w:color w:val="000000" w:themeColor="text1"/>
                <w:sz w:val="16"/>
                <w:szCs w:val="16"/>
              </w:rPr>
            </w:pPr>
          </w:p>
        </w:tc>
      </w:tr>
      <w:tr w:rsidR="00704E60" w:rsidRPr="00981CB3" w14:paraId="14DBDB2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40C52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D8A08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92D400" w14:textId="77777777" w:rsidR="00704E60" w:rsidRPr="00981CB3" w:rsidRDefault="00704E60" w:rsidP="00BC57B1">
            <w:pPr>
              <w:rPr>
                <w:rFonts w:eastAsiaTheme="minorHAnsi" w:cs="Arial"/>
                <w:color w:val="000000" w:themeColor="text1"/>
                <w:sz w:val="16"/>
                <w:szCs w:val="16"/>
              </w:rPr>
            </w:pPr>
          </w:p>
        </w:tc>
      </w:tr>
      <w:tr w:rsidR="00704E60" w:rsidRPr="00981CB3" w14:paraId="7DD7A2F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72D76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BF919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2417F" w14:textId="77777777" w:rsidR="00704E60" w:rsidRPr="00981CB3" w:rsidRDefault="00704E60" w:rsidP="00BC57B1">
            <w:pPr>
              <w:rPr>
                <w:rFonts w:eastAsiaTheme="minorHAnsi" w:cs="Arial"/>
                <w:color w:val="000000" w:themeColor="text1"/>
                <w:sz w:val="16"/>
                <w:szCs w:val="16"/>
              </w:rPr>
            </w:pPr>
          </w:p>
        </w:tc>
      </w:tr>
      <w:tr w:rsidR="00704E60" w:rsidRPr="00981CB3" w14:paraId="3CC01A0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2D07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553CA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03B193" w14:textId="77777777" w:rsidR="00704E60" w:rsidRPr="00981CB3" w:rsidRDefault="00704E60" w:rsidP="00BC57B1">
            <w:pPr>
              <w:rPr>
                <w:rFonts w:eastAsiaTheme="minorHAnsi" w:cs="Arial"/>
                <w:color w:val="000000" w:themeColor="text1"/>
                <w:sz w:val="16"/>
                <w:szCs w:val="16"/>
              </w:rPr>
            </w:pPr>
          </w:p>
        </w:tc>
      </w:tr>
      <w:tr w:rsidR="00704E60" w:rsidRPr="00981CB3" w14:paraId="0D85BBA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B2B51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2DAF31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ABFC1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1DBB0" w14:textId="77777777" w:rsidR="00704E60" w:rsidRPr="00981CB3" w:rsidRDefault="00704E60" w:rsidP="00BC57B1">
            <w:pPr>
              <w:rPr>
                <w:rFonts w:eastAsiaTheme="minorHAnsi" w:cs="Arial"/>
                <w:color w:val="000000" w:themeColor="text1"/>
                <w:sz w:val="16"/>
                <w:szCs w:val="16"/>
              </w:rPr>
            </w:pPr>
          </w:p>
        </w:tc>
      </w:tr>
      <w:tr w:rsidR="00704E60" w:rsidRPr="00981CB3" w14:paraId="1AC2109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7D429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70B94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7FCC0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F43DB0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033C9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38F8A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A7D93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A6015F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369E8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6C1B4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5F26CA" w14:textId="77777777" w:rsidR="00704E60" w:rsidRPr="00981CB3" w:rsidRDefault="00704E60" w:rsidP="00BC57B1">
            <w:pPr>
              <w:rPr>
                <w:rFonts w:eastAsiaTheme="minorHAnsi" w:cs="Arial"/>
                <w:color w:val="000000" w:themeColor="text1"/>
                <w:sz w:val="16"/>
                <w:szCs w:val="16"/>
              </w:rPr>
            </w:pPr>
          </w:p>
        </w:tc>
      </w:tr>
      <w:tr w:rsidR="00704E60" w:rsidRPr="00981CB3" w14:paraId="45CCF92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382F1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73C806"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CD3DE8" w14:textId="77777777" w:rsidR="00704E60" w:rsidRPr="00981CB3" w:rsidRDefault="00704E60" w:rsidP="00BC57B1">
            <w:pPr>
              <w:rPr>
                <w:rFonts w:eastAsiaTheme="minorHAnsi" w:cs="Arial"/>
                <w:color w:val="000000" w:themeColor="text1"/>
                <w:sz w:val="16"/>
                <w:szCs w:val="16"/>
              </w:rPr>
            </w:pPr>
          </w:p>
        </w:tc>
      </w:tr>
      <w:tr w:rsidR="00704E60" w:rsidRPr="00981CB3" w14:paraId="4AB2088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7FEB9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7EF60C" w14:textId="77777777" w:rsidR="00704E60" w:rsidRPr="00981CB3" w:rsidRDefault="00704E60" w:rsidP="00BC57B1">
            <w:pPr>
              <w:rPr>
                <w:rFonts w:eastAsiaTheme="minorHAnsi" w:cs="Arial"/>
                <w:color w:val="000000" w:themeColor="text1"/>
                <w:sz w:val="16"/>
                <w:szCs w:val="16"/>
              </w:rPr>
            </w:pPr>
          </w:p>
        </w:tc>
      </w:tr>
    </w:tbl>
    <w:p w14:paraId="2AFEA2B3" w14:textId="77777777" w:rsidR="00704E60" w:rsidRDefault="00704E60" w:rsidP="00704E60">
      <w:pPr>
        <w:pStyle w:val="Caption"/>
        <w:rPr>
          <w:lang w:val="en-GB"/>
        </w:rPr>
      </w:pPr>
      <w:r w:rsidRPr="00702453">
        <w:t xml:space="preserve">Table: </w:t>
      </w:r>
      <w:r>
        <w:t xml:space="preserve">Signal Details of </w:t>
      </w:r>
      <w:r w:rsidRPr="004521EB">
        <w:rPr>
          <w:lang w:val="en-GB"/>
        </w:rPr>
        <w:t>ICC_Command</w:t>
      </w:r>
    </w:p>
    <w:p w14:paraId="05B47D94" w14:textId="77777777" w:rsidR="00704E60" w:rsidRPr="00495854" w:rsidRDefault="00704E60" w:rsidP="00704E60">
      <w:pPr>
        <w:rPr>
          <w:lang w:val="en-GB"/>
        </w:rPr>
      </w:pPr>
    </w:p>
    <w:p w14:paraId="7842545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ICC_Rq</w:t>
      </w:r>
    </w:p>
    <w:p w14:paraId="23AB0CBD" w14:textId="77777777" w:rsidR="00704E60" w:rsidRPr="00F03856" w:rsidRDefault="00704E60" w:rsidP="00704E60">
      <w:pPr>
        <w:rPr>
          <w:rFonts w:cs="Arial"/>
        </w:rPr>
      </w:pPr>
      <w:r>
        <w:rPr>
          <w:rFonts w:cs="Arial"/>
        </w:rPr>
        <w:t>Signal to request activation or deactivation of InCar Communication</w:t>
      </w:r>
    </w:p>
    <w:p w14:paraId="741474D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6F3DA0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D44A0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29DA06" w14:textId="77777777" w:rsidR="00704E60" w:rsidRPr="002338ED" w:rsidRDefault="00F56C9D" w:rsidP="00BC57B1">
            <w:pPr>
              <w:rPr>
                <w:rFonts w:cs="Arial"/>
                <w:color w:val="000000" w:themeColor="text1"/>
                <w:sz w:val="16"/>
                <w:szCs w:val="14"/>
              </w:rPr>
            </w:pPr>
            <w:sdt>
              <w:sdtPr>
                <w:rPr>
                  <w:sz w:val="16"/>
                  <w:szCs w:val="16"/>
                </w:rPr>
                <w:alias w:val="ASIL"/>
                <w:tag w:val="ASIL"/>
                <w:id w:val="-192548894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78D6DE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FFB4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3E60E" w14:textId="77777777" w:rsidR="00704E60" w:rsidRPr="00981CB3" w:rsidRDefault="00704E60" w:rsidP="00BC57B1">
            <w:pPr>
              <w:rPr>
                <w:rFonts w:eastAsiaTheme="minorHAnsi" w:cs="Arial"/>
                <w:color w:val="000000" w:themeColor="text1"/>
                <w:sz w:val="16"/>
                <w:szCs w:val="16"/>
              </w:rPr>
            </w:pPr>
          </w:p>
        </w:tc>
      </w:tr>
      <w:tr w:rsidR="00704E60" w:rsidRPr="00981CB3" w14:paraId="6413AFBA"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BDB69F"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547517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4954B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2443B76"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A9FA2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EF8828" w14:textId="77777777" w:rsidR="00704E60" w:rsidRPr="00981CB3" w:rsidRDefault="00704E60" w:rsidP="00BC57B1">
            <w:pPr>
              <w:rPr>
                <w:rFonts w:eastAsiaTheme="minorHAnsi" w:cs="Arial"/>
                <w:color w:val="000000" w:themeColor="text1"/>
                <w:sz w:val="16"/>
                <w:szCs w:val="16"/>
              </w:rPr>
            </w:pPr>
          </w:p>
        </w:tc>
      </w:tr>
      <w:tr w:rsidR="00704E60" w:rsidRPr="00981CB3" w14:paraId="7505E56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0CB0B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E3898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2023B0" w14:textId="77777777" w:rsidR="00704E60" w:rsidRPr="00981CB3" w:rsidRDefault="00704E60" w:rsidP="00BC57B1">
            <w:pPr>
              <w:rPr>
                <w:rFonts w:eastAsiaTheme="minorHAnsi" w:cs="Arial"/>
                <w:color w:val="000000" w:themeColor="text1"/>
                <w:sz w:val="16"/>
                <w:szCs w:val="16"/>
              </w:rPr>
            </w:pPr>
          </w:p>
        </w:tc>
      </w:tr>
      <w:tr w:rsidR="00704E60" w:rsidRPr="00981CB3" w14:paraId="1F7DC5B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3DE79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EBA4E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21887C" w14:textId="77777777" w:rsidR="00704E60" w:rsidRPr="00981CB3" w:rsidRDefault="00704E60" w:rsidP="00BC57B1">
            <w:pPr>
              <w:rPr>
                <w:rFonts w:eastAsiaTheme="minorHAnsi" w:cs="Arial"/>
                <w:color w:val="000000" w:themeColor="text1"/>
                <w:sz w:val="16"/>
                <w:szCs w:val="16"/>
              </w:rPr>
            </w:pPr>
          </w:p>
        </w:tc>
      </w:tr>
      <w:tr w:rsidR="00704E60" w:rsidRPr="00981CB3" w14:paraId="1F856B8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751C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A8232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59079A" w14:textId="77777777" w:rsidR="00704E60" w:rsidRPr="00981CB3" w:rsidRDefault="00704E60" w:rsidP="00BC57B1">
            <w:pPr>
              <w:rPr>
                <w:rFonts w:eastAsiaTheme="minorHAnsi" w:cs="Arial"/>
                <w:color w:val="000000" w:themeColor="text1"/>
                <w:sz w:val="16"/>
                <w:szCs w:val="16"/>
              </w:rPr>
            </w:pPr>
          </w:p>
        </w:tc>
      </w:tr>
      <w:tr w:rsidR="00704E60" w:rsidRPr="00981CB3" w14:paraId="238D009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7ABF9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C14910A"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0D2BA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4FE18F" w14:textId="77777777" w:rsidR="00704E60" w:rsidRPr="00981CB3" w:rsidRDefault="00704E60" w:rsidP="00BC57B1">
            <w:pPr>
              <w:rPr>
                <w:rFonts w:eastAsiaTheme="minorHAnsi" w:cs="Arial"/>
                <w:color w:val="000000" w:themeColor="text1"/>
                <w:sz w:val="16"/>
                <w:szCs w:val="16"/>
              </w:rPr>
            </w:pPr>
          </w:p>
        </w:tc>
      </w:tr>
      <w:tr w:rsidR="00704E60" w:rsidRPr="00981CB3" w14:paraId="5E7640D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5C924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65479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78984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A18F56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1832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30E78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2EEBC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656C64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C74A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62D4A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5AD50" w14:textId="77777777" w:rsidR="00704E60" w:rsidRPr="00981CB3" w:rsidRDefault="00704E60" w:rsidP="00BC57B1">
            <w:pPr>
              <w:rPr>
                <w:rFonts w:eastAsiaTheme="minorHAnsi" w:cs="Arial"/>
                <w:color w:val="000000" w:themeColor="text1"/>
                <w:sz w:val="16"/>
                <w:szCs w:val="16"/>
              </w:rPr>
            </w:pPr>
          </w:p>
        </w:tc>
      </w:tr>
      <w:tr w:rsidR="00704E60" w:rsidRPr="00981CB3" w14:paraId="68FD50C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027C1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5EA15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618377" w14:textId="77777777" w:rsidR="00704E60" w:rsidRPr="00981CB3" w:rsidRDefault="00704E60" w:rsidP="00BC57B1">
            <w:pPr>
              <w:rPr>
                <w:rFonts w:eastAsiaTheme="minorHAnsi" w:cs="Arial"/>
                <w:color w:val="000000" w:themeColor="text1"/>
                <w:sz w:val="16"/>
                <w:szCs w:val="16"/>
              </w:rPr>
            </w:pPr>
          </w:p>
        </w:tc>
      </w:tr>
      <w:tr w:rsidR="00704E60" w:rsidRPr="00981CB3" w14:paraId="325476F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10FFB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2F015E" w14:textId="77777777" w:rsidR="00704E60" w:rsidRPr="00981CB3" w:rsidRDefault="00704E60" w:rsidP="00BC57B1">
            <w:pPr>
              <w:rPr>
                <w:rFonts w:eastAsiaTheme="minorHAnsi" w:cs="Arial"/>
                <w:color w:val="000000" w:themeColor="text1"/>
                <w:sz w:val="16"/>
                <w:szCs w:val="16"/>
              </w:rPr>
            </w:pPr>
          </w:p>
        </w:tc>
      </w:tr>
    </w:tbl>
    <w:p w14:paraId="6D640F3B" w14:textId="77777777" w:rsidR="00704E60" w:rsidRDefault="00704E60" w:rsidP="00704E60">
      <w:pPr>
        <w:pStyle w:val="Caption"/>
        <w:rPr>
          <w:lang w:val="en-GB"/>
        </w:rPr>
      </w:pPr>
      <w:r w:rsidRPr="00702453">
        <w:t xml:space="preserve">Table: </w:t>
      </w:r>
      <w:r>
        <w:t xml:space="preserve">Signal Details of </w:t>
      </w:r>
      <w:r w:rsidRPr="004521EB">
        <w:rPr>
          <w:lang w:val="en-GB"/>
        </w:rPr>
        <w:t>ICC_Rq</w:t>
      </w:r>
    </w:p>
    <w:p w14:paraId="32A94B29" w14:textId="77777777" w:rsidR="00704E60" w:rsidRPr="00495854" w:rsidRDefault="00704E60" w:rsidP="00704E60">
      <w:pPr>
        <w:rPr>
          <w:lang w:val="en-GB"/>
        </w:rPr>
      </w:pPr>
    </w:p>
    <w:p w14:paraId="23B5402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ICC_St</w:t>
      </w:r>
    </w:p>
    <w:p w14:paraId="7B6A22D4" w14:textId="77777777" w:rsidR="00704E60" w:rsidRPr="00F03856" w:rsidRDefault="00704E60" w:rsidP="00704E60">
      <w:pPr>
        <w:rPr>
          <w:rFonts w:cs="Arial"/>
        </w:rPr>
      </w:pPr>
      <w:r>
        <w:rPr>
          <w:rFonts w:cs="Arial"/>
        </w:rPr>
        <w:t>Signal to provide status feedback of InCar Communication</w:t>
      </w:r>
    </w:p>
    <w:p w14:paraId="31C70DFC"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871B6B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7056D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C024DC" w14:textId="77777777" w:rsidR="00704E60" w:rsidRPr="002338ED" w:rsidRDefault="00F56C9D" w:rsidP="00BC57B1">
            <w:pPr>
              <w:rPr>
                <w:rFonts w:cs="Arial"/>
                <w:color w:val="000000" w:themeColor="text1"/>
                <w:sz w:val="16"/>
                <w:szCs w:val="14"/>
              </w:rPr>
            </w:pPr>
            <w:sdt>
              <w:sdtPr>
                <w:rPr>
                  <w:sz w:val="16"/>
                  <w:szCs w:val="16"/>
                </w:rPr>
                <w:alias w:val="ASIL"/>
                <w:tag w:val="ASIL"/>
                <w:id w:val="168856127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8ADDE1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7C341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E768D8" w14:textId="77777777" w:rsidR="00704E60" w:rsidRPr="00981CB3" w:rsidRDefault="00704E60" w:rsidP="00BC57B1">
            <w:pPr>
              <w:rPr>
                <w:rFonts w:eastAsiaTheme="minorHAnsi" w:cs="Arial"/>
                <w:color w:val="000000" w:themeColor="text1"/>
                <w:sz w:val="16"/>
                <w:szCs w:val="16"/>
              </w:rPr>
            </w:pPr>
          </w:p>
        </w:tc>
      </w:tr>
      <w:tr w:rsidR="00704E60" w:rsidRPr="00981CB3" w14:paraId="46EB215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2D0379"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6F0DFC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6A94B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4D729D6"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6CC0E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31F0D6" w14:textId="77777777" w:rsidR="00704E60" w:rsidRPr="00981CB3" w:rsidRDefault="00704E60" w:rsidP="00BC57B1">
            <w:pPr>
              <w:rPr>
                <w:rFonts w:eastAsiaTheme="minorHAnsi" w:cs="Arial"/>
                <w:color w:val="000000" w:themeColor="text1"/>
                <w:sz w:val="16"/>
                <w:szCs w:val="16"/>
              </w:rPr>
            </w:pPr>
          </w:p>
        </w:tc>
      </w:tr>
      <w:tr w:rsidR="00704E60" w:rsidRPr="00981CB3" w14:paraId="0243F66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C61C0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2D2F7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835AED" w14:textId="77777777" w:rsidR="00704E60" w:rsidRPr="00981CB3" w:rsidRDefault="00704E60" w:rsidP="00BC57B1">
            <w:pPr>
              <w:rPr>
                <w:rFonts w:eastAsiaTheme="minorHAnsi" w:cs="Arial"/>
                <w:color w:val="000000" w:themeColor="text1"/>
                <w:sz w:val="16"/>
                <w:szCs w:val="16"/>
              </w:rPr>
            </w:pPr>
          </w:p>
        </w:tc>
      </w:tr>
      <w:tr w:rsidR="00704E60" w:rsidRPr="00981CB3" w14:paraId="01821D2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5007F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4E339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1E4D24" w14:textId="77777777" w:rsidR="00704E60" w:rsidRPr="00981CB3" w:rsidRDefault="00704E60" w:rsidP="00BC57B1">
            <w:pPr>
              <w:rPr>
                <w:rFonts w:eastAsiaTheme="minorHAnsi" w:cs="Arial"/>
                <w:color w:val="000000" w:themeColor="text1"/>
                <w:sz w:val="16"/>
                <w:szCs w:val="16"/>
              </w:rPr>
            </w:pPr>
          </w:p>
        </w:tc>
      </w:tr>
      <w:tr w:rsidR="00704E60" w:rsidRPr="00981CB3" w14:paraId="1A508D2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4064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92463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9D6C4D" w14:textId="77777777" w:rsidR="00704E60" w:rsidRPr="00981CB3" w:rsidRDefault="00704E60" w:rsidP="00BC57B1">
            <w:pPr>
              <w:rPr>
                <w:rFonts w:eastAsiaTheme="minorHAnsi" w:cs="Arial"/>
                <w:color w:val="000000" w:themeColor="text1"/>
                <w:sz w:val="16"/>
                <w:szCs w:val="16"/>
              </w:rPr>
            </w:pPr>
          </w:p>
        </w:tc>
      </w:tr>
      <w:tr w:rsidR="00704E60" w:rsidRPr="00981CB3" w14:paraId="734594D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44007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ED1986A"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D0D82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01FCA1" w14:textId="77777777" w:rsidR="00704E60" w:rsidRPr="00981CB3" w:rsidRDefault="00704E60" w:rsidP="00BC57B1">
            <w:pPr>
              <w:rPr>
                <w:rFonts w:eastAsiaTheme="minorHAnsi" w:cs="Arial"/>
                <w:color w:val="000000" w:themeColor="text1"/>
                <w:sz w:val="16"/>
                <w:szCs w:val="16"/>
              </w:rPr>
            </w:pPr>
          </w:p>
        </w:tc>
      </w:tr>
      <w:tr w:rsidR="00704E60" w:rsidRPr="00981CB3" w14:paraId="0118B4F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CBD2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A2279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48C5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6DF3D8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E2DC4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28FE9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BAA1D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1A8E62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47182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76D3B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589EC" w14:textId="77777777" w:rsidR="00704E60" w:rsidRPr="00981CB3" w:rsidRDefault="00704E60" w:rsidP="00BC57B1">
            <w:pPr>
              <w:rPr>
                <w:rFonts w:eastAsiaTheme="minorHAnsi" w:cs="Arial"/>
                <w:color w:val="000000" w:themeColor="text1"/>
                <w:sz w:val="16"/>
                <w:szCs w:val="16"/>
              </w:rPr>
            </w:pPr>
          </w:p>
        </w:tc>
      </w:tr>
      <w:tr w:rsidR="00704E60" w:rsidRPr="00981CB3" w14:paraId="1EEE1C6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92EBB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6AB5F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D455D8" w14:textId="77777777" w:rsidR="00704E60" w:rsidRPr="00981CB3" w:rsidRDefault="00704E60" w:rsidP="00BC57B1">
            <w:pPr>
              <w:rPr>
                <w:rFonts w:eastAsiaTheme="minorHAnsi" w:cs="Arial"/>
                <w:color w:val="000000" w:themeColor="text1"/>
                <w:sz w:val="16"/>
                <w:szCs w:val="16"/>
              </w:rPr>
            </w:pPr>
          </w:p>
        </w:tc>
      </w:tr>
      <w:tr w:rsidR="00704E60" w:rsidRPr="00981CB3" w14:paraId="0BEF4A7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C3981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DB46A" w14:textId="77777777" w:rsidR="00704E60" w:rsidRPr="00981CB3" w:rsidRDefault="00704E60" w:rsidP="00BC57B1">
            <w:pPr>
              <w:rPr>
                <w:rFonts w:eastAsiaTheme="minorHAnsi" w:cs="Arial"/>
                <w:color w:val="000000" w:themeColor="text1"/>
                <w:sz w:val="16"/>
                <w:szCs w:val="16"/>
              </w:rPr>
            </w:pPr>
          </w:p>
        </w:tc>
      </w:tr>
    </w:tbl>
    <w:p w14:paraId="76083F65" w14:textId="77777777" w:rsidR="00704E60" w:rsidRDefault="00704E60" w:rsidP="00704E60">
      <w:pPr>
        <w:pStyle w:val="Caption"/>
        <w:rPr>
          <w:lang w:val="en-GB"/>
        </w:rPr>
      </w:pPr>
      <w:r w:rsidRPr="00702453">
        <w:t xml:space="preserve">Table: </w:t>
      </w:r>
      <w:r>
        <w:t xml:space="preserve">Signal Details of </w:t>
      </w:r>
      <w:r w:rsidRPr="004521EB">
        <w:rPr>
          <w:lang w:val="en-GB"/>
        </w:rPr>
        <w:t>ICC_St</w:t>
      </w:r>
    </w:p>
    <w:p w14:paraId="3574FE2D" w14:textId="77777777" w:rsidR="00704E60" w:rsidRPr="00495854" w:rsidRDefault="00704E60" w:rsidP="00704E60">
      <w:pPr>
        <w:rPr>
          <w:lang w:val="en-GB"/>
        </w:rPr>
      </w:pPr>
    </w:p>
    <w:p w14:paraId="6447E12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KeyType</w:t>
      </w:r>
    </w:p>
    <w:p w14:paraId="3496A3F0" w14:textId="77777777" w:rsidR="00704E60" w:rsidRPr="00F03856" w:rsidRDefault="00704E60" w:rsidP="00704E60">
      <w:pPr>
        <w:rPr>
          <w:rFonts w:cs="Arial"/>
        </w:rPr>
      </w:pPr>
      <w:r>
        <w:rPr>
          <w:rFonts w:cs="Arial"/>
        </w:rPr>
        <w:t>Key Type (MyKey/NotMyKey)</w:t>
      </w:r>
    </w:p>
    <w:p w14:paraId="121BFC31"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3D93C5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A69AA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87AAA5" w14:textId="77777777" w:rsidR="00704E60" w:rsidRPr="002338ED" w:rsidRDefault="00F56C9D" w:rsidP="00BC57B1">
            <w:pPr>
              <w:rPr>
                <w:rFonts w:cs="Arial"/>
                <w:color w:val="000000" w:themeColor="text1"/>
                <w:sz w:val="16"/>
                <w:szCs w:val="14"/>
              </w:rPr>
            </w:pPr>
            <w:sdt>
              <w:sdtPr>
                <w:rPr>
                  <w:sz w:val="16"/>
                  <w:szCs w:val="16"/>
                </w:rPr>
                <w:alias w:val="ASIL"/>
                <w:tag w:val="ASIL"/>
                <w:id w:val="-11302120"/>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5D7350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ECC86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D0AF05" w14:textId="77777777" w:rsidR="00704E60" w:rsidRPr="00981CB3" w:rsidRDefault="00704E60" w:rsidP="00BC57B1">
            <w:pPr>
              <w:rPr>
                <w:rFonts w:eastAsiaTheme="minorHAnsi" w:cs="Arial"/>
                <w:color w:val="000000" w:themeColor="text1"/>
                <w:sz w:val="16"/>
                <w:szCs w:val="16"/>
              </w:rPr>
            </w:pPr>
          </w:p>
        </w:tc>
      </w:tr>
      <w:tr w:rsidR="00704E60" w:rsidRPr="00981CB3" w14:paraId="2FE4F889"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1AEC3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4DB2DF2"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1F71A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758750E"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8F5BF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74628" w14:textId="77777777" w:rsidR="00704E60" w:rsidRPr="00981CB3" w:rsidRDefault="00704E60" w:rsidP="00BC57B1">
            <w:pPr>
              <w:rPr>
                <w:rFonts w:eastAsiaTheme="minorHAnsi" w:cs="Arial"/>
                <w:color w:val="000000" w:themeColor="text1"/>
                <w:sz w:val="16"/>
                <w:szCs w:val="16"/>
              </w:rPr>
            </w:pPr>
          </w:p>
        </w:tc>
      </w:tr>
      <w:tr w:rsidR="00704E60" w:rsidRPr="00981CB3" w14:paraId="6336B8F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7E665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29181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8EB15B" w14:textId="77777777" w:rsidR="00704E60" w:rsidRPr="00981CB3" w:rsidRDefault="00704E60" w:rsidP="00BC57B1">
            <w:pPr>
              <w:rPr>
                <w:rFonts w:eastAsiaTheme="minorHAnsi" w:cs="Arial"/>
                <w:color w:val="000000" w:themeColor="text1"/>
                <w:sz w:val="16"/>
                <w:szCs w:val="16"/>
              </w:rPr>
            </w:pPr>
          </w:p>
        </w:tc>
      </w:tr>
      <w:tr w:rsidR="00704E60" w:rsidRPr="00981CB3" w14:paraId="110C8C3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2AB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58652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2E0F44" w14:textId="77777777" w:rsidR="00704E60" w:rsidRPr="00981CB3" w:rsidRDefault="00704E60" w:rsidP="00BC57B1">
            <w:pPr>
              <w:rPr>
                <w:rFonts w:eastAsiaTheme="minorHAnsi" w:cs="Arial"/>
                <w:color w:val="000000" w:themeColor="text1"/>
                <w:sz w:val="16"/>
                <w:szCs w:val="16"/>
              </w:rPr>
            </w:pPr>
          </w:p>
        </w:tc>
      </w:tr>
      <w:tr w:rsidR="00704E60" w:rsidRPr="00981CB3" w14:paraId="240E9E8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6C75D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0F0D09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7EAF0E" w14:textId="77777777" w:rsidR="00704E60" w:rsidRPr="00981CB3" w:rsidRDefault="00704E60" w:rsidP="00BC57B1">
            <w:pPr>
              <w:rPr>
                <w:rFonts w:eastAsiaTheme="minorHAnsi" w:cs="Arial"/>
                <w:color w:val="000000" w:themeColor="text1"/>
                <w:sz w:val="16"/>
                <w:szCs w:val="16"/>
              </w:rPr>
            </w:pPr>
          </w:p>
        </w:tc>
      </w:tr>
      <w:tr w:rsidR="00704E60" w:rsidRPr="00981CB3" w14:paraId="66E48E1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E37C6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52938F7" w14:textId="77777777" w:rsidR="00704E60" w:rsidRPr="00981CB3" w:rsidRDefault="00704E60" w:rsidP="00BC57B1">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7B2DA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92416B" w14:textId="77777777" w:rsidR="00704E60" w:rsidRPr="00981CB3" w:rsidRDefault="00704E60" w:rsidP="00BC57B1">
            <w:pPr>
              <w:rPr>
                <w:rFonts w:eastAsiaTheme="minorHAnsi" w:cs="Arial"/>
                <w:color w:val="000000" w:themeColor="text1"/>
                <w:sz w:val="16"/>
                <w:szCs w:val="16"/>
              </w:rPr>
            </w:pPr>
          </w:p>
        </w:tc>
      </w:tr>
      <w:tr w:rsidR="00704E60" w:rsidRPr="00981CB3" w14:paraId="6AA453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C21F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1F9BC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81117"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572FF1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6068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57EA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D9829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DC72B9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01BD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282FA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B96793" w14:textId="77777777" w:rsidR="00704E60" w:rsidRPr="00981CB3" w:rsidRDefault="00704E60" w:rsidP="00BC57B1">
            <w:pPr>
              <w:rPr>
                <w:rFonts w:eastAsiaTheme="minorHAnsi" w:cs="Arial"/>
                <w:color w:val="000000" w:themeColor="text1"/>
                <w:sz w:val="16"/>
                <w:szCs w:val="16"/>
              </w:rPr>
            </w:pPr>
          </w:p>
        </w:tc>
      </w:tr>
      <w:tr w:rsidR="00704E60" w:rsidRPr="00981CB3" w14:paraId="0AF8AED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F709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EEEE3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3608B4" w14:textId="77777777" w:rsidR="00704E60" w:rsidRPr="00981CB3" w:rsidRDefault="00704E60" w:rsidP="00BC57B1">
            <w:pPr>
              <w:rPr>
                <w:rFonts w:eastAsiaTheme="minorHAnsi" w:cs="Arial"/>
                <w:color w:val="000000" w:themeColor="text1"/>
                <w:sz w:val="16"/>
                <w:szCs w:val="16"/>
              </w:rPr>
            </w:pPr>
          </w:p>
        </w:tc>
      </w:tr>
      <w:tr w:rsidR="00704E60" w:rsidRPr="00981CB3" w14:paraId="54C04A4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594D7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FCDD3D" w14:textId="77777777" w:rsidR="00704E60" w:rsidRPr="00981CB3" w:rsidRDefault="00704E60" w:rsidP="00BC57B1">
            <w:pPr>
              <w:rPr>
                <w:rFonts w:eastAsiaTheme="minorHAnsi" w:cs="Arial"/>
                <w:color w:val="000000" w:themeColor="text1"/>
                <w:sz w:val="16"/>
                <w:szCs w:val="16"/>
              </w:rPr>
            </w:pPr>
          </w:p>
        </w:tc>
      </w:tr>
    </w:tbl>
    <w:p w14:paraId="6FEF2271" w14:textId="77777777" w:rsidR="00704E60" w:rsidRDefault="00704E60" w:rsidP="00704E60">
      <w:pPr>
        <w:pStyle w:val="Caption"/>
        <w:rPr>
          <w:lang w:val="en-GB"/>
        </w:rPr>
      </w:pPr>
      <w:r w:rsidRPr="00702453">
        <w:t xml:space="preserve">Table: </w:t>
      </w:r>
      <w:r>
        <w:t xml:space="preserve">Signal Details of </w:t>
      </w:r>
      <w:r w:rsidRPr="004521EB">
        <w:rPr>
          <w:lang w:val="en-GB"/>
        </w:rPr>
        <w:t>KeyType</w:t>
      </w:r>
    </w:p>
    <w:p w14:paraId="44094B47" w14:textId="77777777" w:rsidR="00704E60" w:rsidRPr="00495854" w:rsidRDefault="00704E60" w:rsidP="00704E60">
      <w:pPr>
        <w:rPr>
          <w:lang w:val="en-GB"/>
        </w:rPr>
      </w:pPr>
    </w:p>
    <w:p w14:paraId="3399B0F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MicrophoneStatus</w:t>
      </w:r>
    </w:p>
    <w:p w14:paraId="2A25F8B3" w14:textId="77777777" w:rsidR="00704E60" w:rsidRPr="00F03856" w:rsidRDefault="00704E60" w:rsidP="00704E60">
      <w:pPr>
        <w:rPr>
          <w:rFonts w:cs="Arial"/>
        </w:rPr>
      </w:pPr>
      <w:r>
        <w:rPr>
          <w:rFonts w:cs="Arial"/>
        </w:rPr>
        <w:t>Microphone Status (Enabled/Disabled)</w:t>
      </w:r>
    </w:p>
    <w:p w14:paraId="0DC2BB21"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0FA7BCF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919B2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F93F65" w14:textId="77777777" w:rsidR="00704E60" w:rsidRPr="002338ED" w:rsidRDefault="00F56C9D" w:rsidP="00BC57B1">
            <w:pPr>
              <w:rPr>
                <w:rFonts w:cs="Arial"/>
                <w:color w:val="000000" w:themeColor="text1"/>
                <w:sz w:val="16"/>
                <w:szCs w:val="14"/>
              </w:rPr>
            </w:pPr>
            <w:sdt>
              <w:sdtPr>
                <w:rPr>
                  <w:sz w:val="16"/>
                  <w:szCs w:val="16"/>
                </w:rPr>
                <w:alias w:val="ASIL"/>
                <w:tag w:val="ASIL"/>
                <w:id w:val="-2046595779"/>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287789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0A0A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3933DC" w14:textId="77777777" w:rsidR="00704E60" w:rsidRPr="00981CB3" w:rsidRDefault="00704E60" w:rsidP="00BC57B1">
            <w:pPr>
              <w:rPr>
                <w:rFonts w:eastAsiaTheme="minorHAnsi" w:cs="Arial"/>
                <w:color w:val="000000" w:themeColor="text1"/>
                <w:sz w:val="16"/>
                <w:szCs w:val="16"/>
              </w:rPr>
            </w:pPr>
          </w:p>
        </w:tc>
      </w:tr>
      <w:tr w:rsidR="00704E60" w:rsidRPr="00981CB3" w14:paraId="2A040083"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22AAB8D"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CF4B6B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94759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86FC6B9"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2768C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B24F0" w14:textId="77777777" w:rsidR="00704E60" w:rsidRPr="00981CB3" w:rsidRDefault="00704E60" w:rsidP="00BC57B1">
            <w:pPr>
              <w:rPr>
                <w:rFonts w:eastAsiaTheme="minorHAnsi" w:cs="Arial"/>
                <w:color w:val="000000" w:themeColor="text1"/>
                <w:sz w:val="16"/>
                <w:szCs w:val="16"/>
              </w:rPr>
            </w:pPr>
          </w:p>
        </w:tc>
      </w:tr>
      <w:tr w:rsidR="00704E60" w:rsidRPr="00981CB3" w14:paraId="1884103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129F2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FE9F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6E8F80" w14:textId="77777777" w:rsidR="00704E60" w:rsidRPr="00981CB3" w:rsidRDefault="00704E60" w:rsidP="00BC57B1">
            <w:pPr>
              <w:rPr>
                <w:rFonts w:eastAsiaTheme="minorHAnsi" w:cs="Arial"/>
                <w:color w:val="000000" w:themeColor="text1"/>
                <w:sz w:val="16"/>
                <w:szCs w:val="16"/>
              </w:rPr>
            </w:pPr>
          </w:p>
        </w:tc>
      </w:tr>
      <w:tr w:rsidR="00704E60" w:rsidRPr="00981CB3" w14:paraId="35DF39C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70063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AA86A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D84DF" w14:textId="77777777" w:rsidR="00704E60" w:rsidRPr="00981CB3" w:rsidRDefault="00704E60" w:rsidP="00BC57B1">
            <w:pPr>
              <w:rPr>
                <w:rFonts w:eastAsiaTheme="minorHAnsi" w:cs="Arial"/>
                <w:color w:val="000000" w:themeColor="text1"/>
                <w:sz w:val="16"/>
                <w:szCs w:val="16"/>
              </w:rPr>
            </w:pPr>
          </w:p>
        </w:tc>
      </w:tr>
      <w:tr w:rsidR="00704E60" w:rsidRPr="00981CB3" w14:paraId="333B871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B7535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0418B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356A4C" w14:textId="77777777" w:rsidR="00704E60" w:rsidRPr="00981CB3" w:rsidRDefault="00704E60" w:rsidP="00BC57B1">
            <w:pPr>
              <w:rPr>
                <w:rFonts w:eastAsiaTheme="minorHAnsi" w:cs="Arial"/>
                <w:color w:val="000000" w:themeColor="text1"/>
                <w:sz w:val="16"/>
                <w:szCs w:val="16"/>
              </w:rPr>
            </w:pPr>
          </w:p>
        </w:tc>
      </w:tr>
      <w:tr w:rsidR="00704E60" w:rsidRPr="00981CB3" w14:paraId="478E4B1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BAD1B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30BCE64"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F9B0A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FB3789" w14:textId="77777777" w:rsidR="00704E60" w:rsidRPr="00981CB3" w:rsidRDefault="00704E60" w:rsidP="00BC57B1">
            <w:pPr>
              <w:rPr>
                <w:rFonts w:eastAsiaTheme="minorHAnsi" w:cs="Arial"/>
                <w:color w:val="000000" w:themeColor="text1"/>
                <w:sz w:val="16"/>
                <w:szCs w:val="16"/>
              </w:rPr>
            </w:pPr>
          </w:p>
        </w:tc>
      </w:tr>
      <w:tr w:rsidR="00704E60" w:rsidRPr="00981CB3" w14:paraId="454BD1D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E2FC9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1A4F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219B3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B4A449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ED91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9A031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767A9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1FEEC5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35CB6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C97FD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A4F3F" w14:textId="77777777" w:rsidR="00704E60" w:rsidRPr="00981CB3" w:rsidRDefault="00704E60" w:rsidP="00BC57B1">
            <w:pPr>
              <w:rPr>
                <w:rFonts w:eastAsiaTheme="minorHAnsi" w:cs="Arial"/>
                <w:color w:val="000000" w:themeColor="text1"/>
                <w:sz w:val="16"/>
                <w:szCs w:val="16"/>
              </w:rPr>
            </w:pPr>
          </w:p>
        </w:tc>
      </w:tr>
      <w:tr w:rsidR="00704E60" w:rsidRPr="00981CB3" w14:paraId="2C141BF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BDB83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521F4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86D132" w14:textId="77777777" w:rsidR="00704E60" w:rsidRPr="00981CB3" w:rsidRDefault="00704E60" w:rsidP="00BC57B1">
            <w:pPr>
              <w:rPr>
                <w:rFonts w:eastAsiaTheme="minorHAnsi" w:cs="Arial"/>
                <w:color w:val="000000" w:themeColor="text1"/>
                <w:sz w:val="16"/>
                <w:szCs w:val="16"/>
              </w:rPr>
            </w:pPr>
          </w:p>
        </w:tc>
      </w:tr>
      <w:tr w:rsidR="00704E60" w:rsidRPr="00981CB3" w14:paraId="66ABE9A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80CFE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B4D713" w14:textId="77777777" w:rsidR="00704E60" w:rsidRPr="00981CB3" w:rsidRDefault="00704E60" w:rsidP="00BC57B1">
            <w:pPr>
              <w:rPr>
                <w:rFonts w:eastAsiaTheme="minorHAnsi" w:cs="Arial"/>
                <w:color w:val="000000" w:themeColor="text1"/>
                <w:sz w:val="16"/>
                <w:szCs w:val="16"/>
              </w:rPr>
            </w:pPr>
          </w:p>
        </w:tc>
      </w:tr>
    </w:tbl>
    <w:p w14:paraId="6C2F837B" w14:textId="77777777" w:rsidR="00704E60" w:rsidRDefault="00704E60" w:rsidP="00704E60">
      <w:pPr>
        <w:pStyle w:val="Caption"/>
        <w:rPr>
          <w:lang w:val="en-GB"/>
        </w:rPr>
      </w:pPr>
      <w:r w:rsidRPr="00702453">
        <w:t xml:space="preserve">Table: </w:t>
      </w:r>
      <w:r>
        <w:t xml:space="preserve">Signal Details of </w:t>
      </w:r>
      <w:r w:rsidRPr="004521EB">
        <w:rPr>
          <w:lang w:val="en-GB"/>
        </w:rPr>
        <w:t>MicrophoneStatus</w:t>
      </w:r>
    </w:p>
    <w:p w14:paraId="75D40163" w14:textId="77777777" w:rsidR="00704E60" w:rsidRPr="00495854" w:rsidRDefault="00704E60" w:rsidP="00704E60">
      <w:pPr>
        <w:rPr>
          <w:lang w:val="en-GB"/>
        </w:rPr>
      </w:pPr>
    </w:p>
    <w:p w14:paraId="61462EF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MixableZonePrompts</w:t>
      </w:r>
    </w:p>
    <w:p w14:paraId="5C84D19C" w14:textId="77777777" w:rsidR="00704E60" w:rsidRPr="00F03856" w:rsidRDefault="00704E60" w:rsidP="00704E60">
      <w:pPr>
        <w:rPr>
          <w:rFonts w:cs="Arial"/>
        </w:rPr>
      </w:pPr>
      <w:r>
        <w:rPr>
          <w:rFonts w:cs="Arial"/>
        </w:rPr>
        <w:t>Signal indicates if mixable zone prompts are active or inactive for Zone 1 to Zone 6.</w:t>
      </w:r>
    </w:p>
    <w:p w14:paraId="6E6A2EA0"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8364B7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BB1F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37956A" w14:textId="77777777" w:rsidR="00704E60" w:rsidRPr="002338ED" w:rsidRDefault="00F56C9D" w:rsidP="00BC57B1">
            <w:pPr>
              <w:rPr>
                <w:rFonts w:cs="Arial"/>
                <w:color w:val="000000" w:themeColor="text1"/>
                <w:sz w:val="16"/>
                <w:szCs w:val="14"/>
              </w:rPr>
            </w:pPr>
            <w:sdt>
              <w:sdtPr>
                <w:rPr>
                  <w:sz w:val="16"/>
                  <w:szCs w:val="16"/>
                </w:rPr>
                <w:alias w:val="ASIL"/>
                <w:tag w:val="ASIL"/>
                <w:id w:val="-1227378310"/>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7A92F6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FACA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2F1E46" w14:textId="77777777" w:rsidR="00704E60" w:rsidRPr="00981CB3" w:rsidRDefault="00704E60" w:rsidP="00BC57B1">
            <w:pPr>
              <w:rPr>
                <w:rFonts w:eastAsiaTheme="minorHAnsi" w:cs="Arial"/>
                <w:color w:val="000000" w:themeColor="text1"/>
                <w:sz w:val="16"/>
                <w:szCs w:val="16"/>
              </w:rPr>
            </w:pPr>
          </w:p>
        </w:tc>
      </w:tr>
      <w:tr w:rsidR="00704E60" w:rsidRPr="00981CB3" w14:paraId="7A8A134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08C89AB"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932D87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12607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20A73D7"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0AE01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2A14E" w14:textId="77777777" w:rsidR="00704E60" w:rsidRPr="00981CB3" w:rsidRDefault="00704E60" w:rsidP="00BC57B1">
            <w:pPr>
              <w:rPr>
                <w:rFonts w:eastAsiaTheme="minorHAnsi" w:cs="Arial"/>
                <w:color w:val="000000" w:themeColor="text1"/>
                <w:sz w:val="16"/>
                <w:szCs w:val="16"/>
              </w:rPr>
            </w:pPr>
          </w:p>
        </w:tc>
      </w:tr>
      <w:tr w:rsidR="00704E60" w:rsidRPr="00981CB3" w14:paraId="6D99E64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A84B9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68B65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7594E" w14:textId="77777777" w:rsidR="00704E60" w:rsidRPr="00981CB3" w:rsidRDefault="00704E60" w:rsidP="00BC57B1">
            <w:pPr>
              <w:rPr>
                <w:rFonts w:eastAsiaTheme="minorHAnsi" w:cs="Arial"/>
                <w:color w:val="000000" w:themeColor="text1"/>
                <w:sz w:val="16"/>
                <w:szCs w:val="16"/>
              </w:rPr>
            </w:pPr>
          </w:p>
        </w:tc>
      </w:tr>
      <w:tr w:rsidR="00704E60" w:rsidRPr="00981CB3" w14:paraId="1BD4F36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4A6B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1D4BE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F5629C" w14:textId="77777777" w:rsidR="00704E60" w:rsidRPr="00981CB3" w:rsidRDefault="00704E60" w:rsidP="00BC57B1">
            <w:pPr>
              <w:rPr>
                <w:rFonts w:eastAsiaTheme="minorHAnsi" w:cs="Arial"/>
                <w:color w:val="000000" w:themeColor="text1"/>
                <w:sz w:val="16"/>
                <w:szCs w:val="16"/>
              </w:rPr>
            </w:pPr>
          </w:p>
        </w:tc>
      </w:tr>
      <w:tr w:rsidR="00704E60" w:rsidRPr="00981CB3" w14:paraId="429D6EE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9C20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6E6698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6C3797" w14:textId="77777777" w:rsidR="00704E60" w:rsidRPr="00981CB3" w:rsidRDefault="00704E60" w:rsidP="00BC57B1">
            <w:pPr>
              <w:rPr>
                <w:rFonts w:eastAsiaTheme="minorHAnsi" w:cs="Arial"/>
                <w:color w:val="000000" w:themeColor="text1"/>
                <w:sz w:val="16"/>
                <w:szCs w:val="16"/>
              </w:rPr>
            </w:pPr>
          </w:p>
        </w:tc>
      </w:tr>
      <w:tr w:rsidR="00704E60" w:rsidRPr="00981CB3" w14:paraId="2035BA2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B36B1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A20BB94"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C915A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F7484" w14:textId="77777777" w:rsidR="00704E60" w:rsidRPr="00981CB3" w:rsidRDefault="00704E60" w:rsidP="00BC57B1">
            <w:pPr>
              <w:rPr>
                <w:rFonts w:eastAsiaTheme="minorHAnsi" w:cs="Arial"/>
                <w:color w:val="000000" w:themeColor="text1"/>
                <w:sz w:val="16"/>
                <w:szCs w:val="16"/>
              </w:rPr>
            </w:pPr>
          </w:p>
        </w:tc>
      </w:tr>
      <w:tr w:rsidR="00704E60" w:rsidRPr="00981CB3" w14:paraId="324D103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3442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E69B3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D212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7134E6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74A37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AEF12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558F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B32D8A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B4BA1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54547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3959B2" w14:textId="77777777" w:rsidR="00704E60" w:rsidRPr="00981CB3" w:rsidRDefault="00704E60" w:rsidP="00BC57B1">
            <w:pPr>
              <w:rPr>
                <w:rFonts w:eastAsiaTheme="minorHAnsi" w:cs="Arial"/>
                <w:color w:val="000000" w:themeColor="text1"/>
                <w:sz w:val="16"/>
                <w:szCs w:val="16"/>
              </w:rPr>
            </w:pPr>
          </w:p>
        </w:tc>
      </w:tr>
      <w:tr w:rsidR="00704E60" w:rsidRPr="00981CB3" w14:paraId="37EA71F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AE7A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9C6A5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A7656A" w14:textId="77777777" w:rsidR="00704E60" w:rsidRPr="00981CB3" w:rsidRDefault="00704E60" w:rsidP="00BC57B1">
            <w:pPr>
              <w:rPr>
                <w:rFonts w:eastAsiaTheme="minorHAnsi" w:cs="Arial"/>
                <w:color w:val="000000" w:themeColor="text1"/>
                <w:sz w:val="16"/>
                <w:szCs w:val="16"/>
              </w:rPr>
            </w:pPr>
          </w:p>
        </w:tc>
      </w:tr>
      <w:tr w:rsidR="00704E60" w:rsidRPr="00981CB3" w14:paraId="2C0552E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23F8F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13C1F9" w14:textId="77777777" w:rsidR="00704E60" w:rsidRPr="00981CB3" w:rsidRDefault="00704E60" w:rsidP="00BC57B1">
            <w:pPr>
              <w:rPr>
                <w:rFonts w:eastAsiaTheme="minorHAnsi" w:cs="Arial"/>
                <w:color w:val="000000" w:themeColor="text1"/>
                <w:sz w:val="16"/>
                <w:szCs w:val="16"/>
              </w:rPr>
            </w:pPr>
          </w:p>
        </w:tc>
      </w:tr>
    </w:tbl>
    <w:p w14:paraId="634A8C3C" w14:textId="77777777" w:rsidR="00704E60" w:rsidRDefault="00704E60" w:rsidP="00704E60">
      <w:pPr>
        <w:pStyle w:val="Caption"/>
        <w:rPr>
          <w:lang w:val="en-GB"/>
        </w:rPr>
      </w:pPr>
      <w:r w:rsidRPr="00702453">
        <w:t xml:space="preserve">Table: </w:t>
      </w:r>
      <w:r>
        <w:t xml:space="preserve">Signal Details of </w:t>
      </w:r>
      <w:r w:rsidRPr="004521EB">
        <w:rPr>
          <w:lang w:val="en-GB"/>
        </w:rPr>
        <w:t>MixableZonePrompts</w:t>
      </w:r>
    </w:p>
    <w:p w14:paraId="3DF2C099" w14:textId="77777777" w:rsidR="00704E60" w:rsidRPr="00495854" w:rsidRDefault="00704E60" w:rsidP="00704E60">
      <w:pPr>
        <w:rPr>
          <w:lang w:val="en-GB"/>
        </w:rPr>
      </w:pPr>
    </w:p>
    <w:p w14:paraId="24D38F8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MixableZonePromptsChannel</w:t>
      </w:r>
    </w:p>
    <w:p w14:paraId="63357DF0" w14:textId="77777777" w:rsidR="00704E60" w:rsidRPr="00F03856" w:rsidRDefault="00704E60" w:rsidP="00704E60">
      <w:pPr>
        <w:rPr>
          <w:rFonts w:cs="Arial"/>
        </w:rPr>
      </w:pPr>
      <w:r>
        <w:rPr>
          <w:rFonts w:cs="Arial"/>
        </w:rPr>
        <w:t>Signal specifies audio channel for the mixable zone prompts on zone 1 to Zone 6</w:t>
      </w:r>
    </w:p>
    <w:p w14:paraId="162D48D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52B190F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51169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DD2DB8" w14:textId="77777777" w:rsidR="00704E60" w:rsidRPr="002338ED" w:rsidRDefault="00F56C9D" w:rsidP="00BC57B1">
            <w:pPr>
              <w:rPr>
                <w:rFonts w:cs="Arial"/>
                <w:color w:val="000000" w:themeColor="text1"/>
                <w:sz w:val="16"/>
                <w:szCs w:val="14"/>
              </w:rPr>
            </w:pPr>
            <w:sdt>
              <w:sdtPr>
                <w:rPr>
                  <w:sz w:val="16"/>
                  <w:szCs w:val="16"/>
                </w:rPr>
                <w:alias w:val="ASIL"/>
                <w:tag w:val="ASIL"/>
                <w:id w:val="-163787859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6BAE6C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13018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2DD7C1" w14:textId="77777777" w:rsidR="00704E60" w:rsidRPr="00981CB3" w:rsidRDefault="00704E60" w:rsidP="00BC57B1">
            <w:pPr>
              <w:rPr>
                <w:rFonts w:eastAsiaTheme="minorHAnsi" w:cs="Arial"/>
                <w:color w:val="000000" w:themeColor="text1"/>
                <w:sz w:val="16"/>
                <w:szCs w:val="16"/>
              </w:rPr>
            </w:pPr>
          </w:p>
        </w:tc>
      </w:tr>
      <w:tr w:rsidR="00704E60" w:rsidRPr="00981CB3" w14:paraId="2BDB6023"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B3503B1"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704E60" w:rsidRPr="00981CB3" w14:paraId="6EDD750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03F97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585AFB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B2810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0DC8CF" w14:textId="77777777" w:rsidR="00704E60" w:rsidRPr="00981CB3" w:rsidRDefault="00704E60" w:rsidP="00BC57B1">
            <w:pPr>
              <w:rPr>
                <w:rFonts w:eastAsiaTheme="minorHAnsi" w:cs="Arial"/>
                <w:color w:val="000000" w:themeColor="text1"/>
                <w:sz w:val="16"/>
                <w:szCs w:val="16"/>
              </w:rPr>
            </w:pPr>
          </w:p>
        </w:tc>
      </w:tr>
      <w:tr w:rsidR="00704E60" w:rsidRPr="00981CB3" w14:paraId="40877F3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E07B5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E8B01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B93DE0" w14:textId="77777777" w:rsidR="00704E60" w:rsidRPr="00981CB3" w:rsidRDefault="00704E60" w:rsidP="00BC57B1">
            <w:pPr>
              <w:rPr>
                <w:rFonts w:eastAsiaTheme="minorHAnsi" w:cs="Arial"/>
                <w:color w:val="000000" w:themeColor="text1"/>
                <w:sz w:val="16"/>
                <w:szCs w:val="16"/>
              </w:rPr>
            </w:pPr>
          </w:p>
        </w:tc>
      </w:tr>
      <w:tr w:rsidR="00704E60" w:rsidRPr="00981CB3" w14:paraId="661AE14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8F7D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B9B5A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7B5FE7" w14:textId="77777777" w:rsidR="00704E60" w:rsidRPr="00981CB3" w:rsidRDefault="00704E60" w:rsidP="00BC57B1">
            <w:pPr>
              <w:rPr>
                <w:rFonts w:eastAsiaTheme="minorHAnsi" w:cs="Arial"/>
                <w:color w:val="000000" w:themeColor="text1"/>
                <w:sz w:val="16"/>
                <w:szCs w:val="16"/>
              </w:rPr>
            </w:pPr>
          </w:p>
        </w:tc>
      </w:tr>
      <w:tr w:rsidR="00704E60" w:rsidRPr="00981CB3" w14:paraId="72E10B9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41621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5E065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272C73" w14:textId="77777777" w:rsidR="00704E60" w:rsidRPr="00981CB3" w:rsidRDefault="00704E60" w:rsidP="00BC57B1">
            <w:pPr>
              <w:rPr>
                <w:rFonts w:eastAsiaTheme="minorHAnsi" w:cs="Arial"/>
                <w:color w:val="000000" w:themeColor="text1"/>
                <w:sz w:val="16"/>
                <w:szCs w:val="16"/>
              </w:rPr>
            </w:pPr>
          </w:p>
        </w:tc>
      </w:tr>
      <w:tr w:rsidR="00704E60" w:rsidRPr="00981CB3" w14:paraId="7EB6C3E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87B66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76DF0D2"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BCB33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3C91B" w14:textId="77777777" w:rsidR="00704E60" w:rsidRPr="00981CB3" w:rsidRDefault="00704E60" w:rsidP="00BC57B1">
            <w:pPr>
              <w:rPr>
                <w:rFonts w:eastAsiaTheme="minorHAnsi" w:cs="Arial"/>
                <w:color w:val="000000" w:themeColor="text1"/>
                <w:sz w:val="16"/>
                <w:szCs w:val="16"/>
              </w:rPr>
            </w:pPr>
          </w:p>
        </w:tc>
      </w:tr>
      <w:tr w:rsidR="00704E60" w:rsidRPr="00981CB3" w14:paraId="6F46225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8696D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557DC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867E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6CEC52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A04A4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4D9A1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E708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713AAE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6E3D2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2D3F7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95FF8" w14:textId="77777777" w:rsidR="00704E60" w:rsidRPr="00981CB3" w:rsidRDefault="00704E60" w:rsidP="00BC57B1">
            <w:pPr>
              <w:rPr>
                <w:rFonts w:eastAsiaTheme="minorHAnsi" w:cs="Arial"/>
                <w:color w:val="000000" w:themeColor="text1"/>
                <w:sz w:val="16"/>
                <w:szCs w:val="16"/>
              </w:rPr>
            </w:pPr>
          </w:p>
        </w:tc>
      </w:tr>
      <w:tr w:rsidR="00704E60" w:rsidRPr="00981CB3" w14:paraId="50D581E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0127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225CE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5361A3" w14:textId="77777777" w:rsidR="00704E60" w:rsidRPr="00981CB3" w:rsidRDefault="00704E60" w:rsidP="00BC57B1">
            <w:pPr>
              <w:rPr>
                <w:rFonts w:eastAsiaTheme="minorHAnsi" w:cs="Arial"/>
                <w:color w:val="000000" w:themeColor="text1"/>
                <w:sz w:val="16"/>
                <w:szCs w:val="16"/>
              </w:rPr>
            </w:pPr>
          </w:p>
        </w:tc>
      </w:tr>
      <w:tr w:rsidR="00704E60" w:rsidRPr="00981CB3" w14:paraId="5968A9F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E4828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6F930A" w14:textId="77777777" w:rsidR="00704E60" w:rsidRPr="00981CB3" w:rsidRDefault="00704E60" w:rsidP="00BC57B1">
            <w:pPr>
              <w:rPr>
                <w:rFonts w:eastAsiaTheme="minorHAnsi" w:cs="Arial"/>
                <w:color w:val="000000" w:themeColor="text1"/>
                <w:sz w:val="16"/>
                <w:szCs w:val="16"/>
              </w:rPr>
            </w:pPr>
          </w:p>
        </w:tc>
      </w:tr>
    </w:tbl>
    <w:p w14:paraId="1F4E5A6E" w14:textId="77777777" w:rsidR="00704E60" w:rsidRDefault="00704E60" w:rsidP="00704E60">
      <w:pPr>
        <w:pStyle w:val="Caption"/>
        <w:rPr>
          <w:lang w:val="en-GB"/>
        </w:rPr>
      </w:pPr>
      <w:r w:rsidRPr="00702453">
        <w:t xml:space="preserve">Table: </w:t>
      </w:r>
      <w:r>
        <w:t xml:space="preserve">Signal Details of </w:t>
      </w:r>
      <w:r w:rsidRPr="004521EB">
        <w:rPr>
          <w:lang w:val="en-GB"/>
        </w:rPr>
        <w:t>MixableZonePromptsChannel</w:t>
      </w:r>
    </w:p>
    <w:p w14:paraId="1BEFE9AE" w14:textId="77777777" w:rsidR="00704E60" w:rsidRPr="00495854" w:rsidRDefault="00704E60" w:rsidP="00704E60">
      <w:pPr>
        <w:rPr>
          <w:lang w:val="en-GB"/>
        </w:rPr>
      </w:pPr>
    </w:p>
    <w:p w14:paraId="5DE4892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Offset_Vol_Zone</w:t>
      </w:r>
    </w:p>
    <w:p w14:paraId="236DBDC9" w14:textId="77777777" w:rsidR="00704E60" w:rsidRPr="00F03856" w:rsidRDefault="00704E60" w:rsidP="00704E60">
      <w:pPr>
        <w:rPr>
          <w:rFonts w:cs="Arial"/>
        </w:rPr>
      </w:pPr>
      <w:r>
        <w:rPr>
          <w:rFonts w:cs="Arial"/>
        </w:rPr>
        <w:t>Signal is for the offset volume in Zone 1 to Zone 6.</w:t>
      </w:r>
    </w:p>
    <w:p w14:paraId="44169918"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DF8C99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FBF5B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0EA967" w14:textId="77777777" w:rsidR="00704E60" w:rsidRPr="002338ED" w:rsidRDefault="00F56C9D" w:rsidP="00BC57B1">
            <w:pPr>
              <w:rPr>
                <w:rFonts w:cs="Arial"/>
                <w:color w:val="000000" w:themeColor="text1"/>
                <w:sz w:val="16"/>
                <w:szCs w:val="14"/>
              </w:rPr>
            </w:pPr>
            <w:sdt>
              <w:sdtPr>
                <w:rPr>
                  <w:sz w:val="16"/>
                  <w:szCs w:val="16"/>
                </w:rPr>
                <w:alias w:val="ASIL"/>
                <w:tag w:val="ASIL"/>
                <w:id w:val="520824790"/>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FDF297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5BC4A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945073" w14:textId="77777777" w:rsidR="00704E60" w:rsidRPr="00981CB3" w:rsidRDefault="00704E60" w:rsidP="00BC57B1">
            <w:pPr>
              <w:rPr>
                <w:rFonts w:eastAsiaTheme="minorHAnsi" w:cs="Arial"/>
                <w:color w:val="000000" w:themeColor="text1"/>
                <w:sz w:val="16"/>
                <w:szCs w:val="16"/>
              </w:rPr>
            </w:pPr>
          </w:p>
        </w:tc>
      </w:tr>
      <w:tr w:rsidR="00704E60" w:rsidRPr="00981CB3" w14:paraId="39B7D45A"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F458979"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4F9787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5A6207"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26F7E83"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55248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665C8E" w14:textId="77777777" w:rsidR="00704E60" w:rsidRPr="00981CB3" w:rsidRDefault="00704E60" w:rsidP="00BC57B1">
            <w:pPr>
              <w:rPr>
                <w:rFonts w:eastAsiaTheme="minorHAnsi" w:cs="Arial"/>
                <w:color w:val="000000" w:themeColor="text1"/>
                <w:sz w:val="16"/>
                <w:szCs w:val="16"/>
              </w:rPr>
            </w:pPr>
          </w:p>
        </w:tc>
      </w:tr>
      <w:tr w:rsidR="00704E60" w:rsidRPr="00981CB3" w14:paraId="542C105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E847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7D3F1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96DF4" w14:textId="77777777" w:rsidR="00704E60" w:rsidRPr="00981CB3" w:rsidRDefault="00704E60" w:rsidP="00BC57B1">
            <w:pPr>
              <w:rPr>
                <w:rFonts w:eastAsiaTheme="minorHAnsi" w:cs="Arial"/>
                <w:color w:val="000000" w:themeColor="text1"/>
                <w:sz w:val="16"/>
                <w:szCs w:val="16"/>
              </w:rPr>
            </w:pPr>
          </w:p>
        </w:tc>
      </w:tr>
      <w:tr w:rsidR="00704E60" w:rsidRPr="00981CB3" w14:paraId="369A569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7CC11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093CA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6847E1" w14:textId="77777777" w:rsidR="00704E60" w:rsidRPr="00981CB3" w:rsidRDefault="00704E60" w:rsidP="00BC57B1">
            <w:pPr>
              <w:rPr>
                <w:rFonts w:eastAsiaTheme="minorHAnsi" w:cs="Arial"/>
                <w:color w:val="000000" w:themeColor="text1"/>
                <w:sz w:val="16"/>
                <w:szCs w:val="16"/>
              </w:rPr>
            </w:pPr>
          </w:p>
        </w:tc>
      </w:tr>
      <w:tr w:rsidR="00704E60" w:rsidRPr="00981CB3" w14:paraId="6E5A504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F88CC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F3DE21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1896B3" w14:textId="77777777" w:rsidR="00704E60" w:rsidRPr="00981CB3" w:rsidRDefault="00704E60" w:rsidP="00BC57B1">
            <w:pPr>
              <w:rPr>
                <w:rFonts w:eastAsiaTheme="minorHAnsi" w:cs="Arial"/>
                <w:color w:val="000000" w:themeColor="text1"/>
                <w:sz w:val="16"/>
                <w:szCs w:val="16"/>
              </w:rPr>
            </w:pPr>
          </w:p>
        </w:tc>
      </w:tr>
      <w:tr w:rsidR="00704E60" w:rsidRPr="00981CB3" w14:paraId="6F1715D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C5B7F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12E426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B78AC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53775D" w14:textId="77777777" w:rsidR="00704E60" w:rsidRPr="00981CB3" w:rsidRDefault="00704E60" w:rsidP="00BC57B1">
            <w:pPr>
              <w:rPr>
                <w:rFonts w:eastAsiaTheme="minorHAnsi" w:cs="Arial"/>
                <w:color w:val="000000" w:themeColor="text1"/>
                <w:sz w:val="16"/>
                <w:szCs w:val="16"/>
              </w:rPr>
            </w:pPr>
          </w:p>
        </w:tc>
      </w:tr>
      <w:tr w:rsidR="00704E60" w:rsidRPr="00981CB3" w14:paraId="5F0FAE4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AE622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F7514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F6AB2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CA96F7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E012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A039A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D14DF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81B09C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2748C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1F0A5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DCEA74" w14:textId="77777777" w:rsidR="00704E60" w:rsidRPr="00981CB3" w:rsidRDefault="00704E60" w:rsidP="00BC57B1">
            <w:pPr>
              <w:rPr>
                <w:rFonts w:eastAsiaTheme="minorHAnsi" w:cs="Arial"/>
                <w:color w:val="000000" w:themeColor="text1"/>
                <w:sz w:val="16"/>
                <w:szCs w:val="16"/>
              </w:rPr>
            </w:pPr>
          </w:p>
        </w:tc>
      </w:tr>
      <w:tr w:rsidR="00704E60" w:rsidRPr="00981CB3" w14:paraId="3D77856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5211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89382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3C2C2D" w14:textId="77777777" w:rsidR="00704E60" w:rsidRPr="00981CB3" w:rsidRDefault="00704E60" w:rsidP="00BC57B1">
            <w:pPr>
              <w:rPr>
                <w:rFonts w:eastAsiaTheme="minorHAnsi" w:cs="Arial"/>
                <w:color w:val="000000" w:themeColor="text1"/>
                <w:sz w:val="16"/>
                <w:szCs w:val="16"/>
              </w:rPr>
            </w:pPr>
          </w:p>
        </w:tc>
      </w:tr>
      <w:tr w:rsidR="00704E60" w:rsidRPr="00981CB3" w14:paraId="4F1EE89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46809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BFDA1B" w14:textId="77777777" w:rsidR="00704E60" w:rsidRPr="00981CB3" w:rsidRDefault="00704E60" w:rsidP="00BC57B1">
            <w:pPr>
              <w:rPr>
                <w:rFonts w:eastAsiaTheme="minorHAnsi" w:cs="Arial"/>
                <w:color w:val="000000" w:themeColor="text1"/>
                <w:sz w:val="16"/>
                <w:szCs w:val="16"/>
              </w:rPr>
            </w:pPr>
          </w:p>
        </w:tc>
      </w:tr>
    </w:tbl>
    <w:p w14:paraId="6FCDDE31" w14:textId="77777777" w:rsidR="00704E60" w:rsidRDefault="00704E60" w:rsidP="00704E60">
      <w:pPr>
        <w:pStyle w:val="Caption"/>
        <w:rPr>
          <w:lang w:val="en-GB"/>
        </w:rPr>
      </w:pPr>
      <w:r w:rsidRPr="00702453">
        <w:t xml:space="preserve">Table: </w:t>
      </w:r>
      <w:r>
        <w:t xml:space="preserve">Signal Details of </w:t>
      </w:r>
      <w:r w:rsidRPr="004521EB">
        <w:rPr>
          <w:lang w:val="en-GB"/>
        </w:rPr>
        <w:t>Offset_Vol_Zone</w:t>
      </w:r>
    </w:p>
    <w:p w14:paraId="47D1E8E0" w14:textId="77777777" w:rsidR="00704E60" w:rsidRPr="00495854" w:rsidRDefault="00704E60" w:rsidP="00704E60">
      <w:pPr>
        <w:rPr>
          <w:lang w:val="en-GB"/>
        </w:rPr>
      </w:pPr>
    </w:p>
    <w:p w14:paraId="5ADFA29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Offset_Vol_Zone_Updated</w:t>
      </w:r>
    </w:p>
    <w:p w14:paraId="506CF35D" w14:textId="77777777" w:rsidR="00704E60" w:rsidRPr="00F03856" w:rsidRDefault="00704E60" w:rsidP="00704E60">
      <w:pPr>
        <w:rPr>
          <w:rFonts w:cs="Arial"/>
        </w:rPr>
      </w:pPr>
      <w:r>
        <w:rPr>
          <w:rFonts w:cs="Arial"/>
        </w:rPr>
        <w:t>Signal indicates if the Offset volume was updated because of a user activated event</w:t>
      </w:r>
    </w:p>
    <w:p w14:paraId="7EC10A54"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018856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B626A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F5FBD5" w14:textId="77777777" w:rsidR="00704E60" w:rsidRPr="002338ED" w:rsidRDefault="00F56C9D" w:rsidP="00BC57B1">
            <w:pPr>
              <w:rPr>
                <w:rFonts w:cs="Arial"/>
                <w:color w:val="000000" w:themeColor="text1"/>
                <w:sz w:val="16"/>
                <w:szCs w:val="14"/>
              </w:rPr>
            </w:pPr>
            <w:sdt>
              <w:sdtPr>
                <w:rPr>
                  <w:sz w:val="16"/>
                  <w:szCs w:val="16"/>
                </w:rPr>
                <w:alias w:val="ASIL"/>
                <w:tag w:val="ASIL"/>
                <w:id w:val="-202023044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ACB525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C249A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8FB2CE" w14:textId="77777777" w:rsidR="00704E60" w:rsidRPr="00981CB3" w:rsidRDefault="00704E60" w:rsidP="00BC57B1">
            <w:pPr>
              <w:rPr>
                <w:rFonts w:eastAsiaTheme="minorHAnsi" w:cs="Arial"/>
                <w:color w:val="000000" w:themeColor="text1"/>
                <w:sz w:val="16"/>
                <w:szCs w:val="16"/>
              </w:rPr>
            </w:pPr>
          </w:p>
        </w:tc>
      </w:tr>
      <w:tr w:rsidR="00704E60" w:rsidRPr="00981CB3" w14:paraId="2F7B938B"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522B4B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4039675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D804C7"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43C127F"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9E619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119977" w14:textId="77777777" w:rsidR="00704E60" w:rsidRPr="00981CB3" w:rsidRDefault="00704E60" w:rsidP="00BC57B1">
            <w:pPr>
              <w:rPr>
                <w:rFonts w:eastAsiaTheme="minorHAnsi" w:cs="Arial"/>
                <w:color w:val="000000" w:themeColor="text1"/>
                <w:sz w:val="16"/>
                <w:szCs w:val="16"/>
              </w:rPr>
            </w:pPr>
          </w:p>
        </w:tc>
      </w:tr>
      <w:tr w:rsidR="00704E60" w:rsidRPr="00981CB3" w14:paraId="06A45E3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3F1B4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71B8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B72F74" w14:textId="77777777" w:rsidR="00704E60" w:rsidRPr="00981CB3" w:rsidRDefault="00704E60" w:rsidP="00BC57B1">
            <w:pPr>
              <w:rPr>
                <w:rFonts w:eastAsiaTheme="minorHAnsi" w:cs="Arial"/>
                <w:color w:val="000000" w:themeColor="text1"/>
                <w:sz w:val="16"/>
                <w:szCs w:val="16"/>
              </w:rPr>
            </w:pPr>
          </w:p>
        </w:tc>
      </w:tr>
      <w:tr w:rsidR="00704E60" w:rsidRPr="00981CB3" w14:paraId="4EAA8E8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BE4A9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0D6C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B77AA" w14:textId="77777777" w:rsidR="00704E60" w:rsidRPr="00981CB3" w:rsidRDefault="00704E60" w:rsidP="00BC57B1">
            <w:pPr>
              <w:rPr>
                <w:rFonts w:eastAsiaTheme="minorHAnsi" w:cs="Arial"/>
                <w:color w:val="000000" w:themeColor="text1"/>
                <w:sz w:val="16"/>
                <w:szCs w:val="16"/>
              </w:rPr>
            </w:pPr>
          </w:p>
        </w:tc>
      </w:tr>
      <w:tr w:rsidR="00704E60" w:rsidRPr="00981CB3" w14:paraId="69F17FB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2A756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E60E1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FB83C63" w14:textId="77777777" w:rsidR="00704E60" w:rsidRPr="00981CB3" w:rsidRDefault="00704E60" w:rsidP="00BC57B1">
            <w:pPr>
              <w:rPr>
                <w:rFonts w:eastAsiaTheme="minorHAnsi" w:cs="Arial"/>
                <w:color w:val="000000" w:themeColor="text1"/>
                <w:sz w:val="16"/>
                <w:szCs w:val="16"/>
              </w:rPr>
            </w:pPr>
          </w:p>
        </w:tc>
      </w:tr>
      <w:tr w:rsidR="00704E60" w:rsidRPr="00981CB3" w14:paraId="5FE6DBB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BCD8C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7D559E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E7E13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8E2EF" w14:textId="77777777" w:rsidR="00704E60" w:rsidRPr="00981CB3" w:rsidRDefault="00704E60" w:rsidP="00BC57B1">
            <w:pPr>
              <w:rPr>
                <w:rFonts w:eastAsiaTheme="minorHAnsi" w:cs="Arial"/>
                <w:color w:val="000000" w:themeColor="text1"/>
                <w:sz w:val="16"/>
                <w:szCs w:val="16"/>
              </w:rPr>
            </w:pPr>
          </w:p>
        </w:tc>
      </w:tr>
      <w:tr w:rsidR="00704E60" w:rsidRPr="00981CB3" w14:paraId="189E612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8D79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C3DEA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42616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8FA5D1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15D9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6F8C6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6AD1A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3032AB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14E1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AE687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A13B7" w14:textId="77777777" w:rsidR="00704E60" w:rsidRPr="00981CB3" w:rsidRDefault="00704E60" w:rsidP="00BC57B1">
            <w:pPr>
              <w:rPr>
                <w:rFonts w:eastAsiaTheme="minorHAnsi" w:cs="Arial"/>
                <w:color w:val="000000" w:themeColor="text1"/>
                <w:sz w:val="16"/>
                <w:szCs w:val="16"/>
              </w:rPr>
            </w:pPr>
          </w:p>
        </w:tc>
      </w:tr>
      <w:tr w:rsidR="00704E60" w:rsidRPr="00981CB3" w14:paraId="586ADAB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89D8F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56321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CC371A" w14:textId="77777777" w:rsidR="00704E60" w:rsidRPr="00981CB3" w:rsidRDefault="00704E60" w:rsidP="00BC57B1">
            <w:pPr>
              <w:rPr>
                <w:rFonts w:eastAsiaTheme="minorHAnsi" w:cs="Arial"/>
                <w:color w:val="000000" w:themeColor="text1"/>
                <w:sz w:val="16"/>
                <w:szCs w:val="16"/>
              </w:rPr>
            </w:pPr>
          </w:p>
        </w:tc>
      </w:tr>
      <w:tr w:rsidR="00704E60" w:rsidRPr="00981CB3" w14:paraId="7C0A8ED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55FC3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B8CFD8" w14:textId="77777777" w:rsidR="00704E60" w:rsidRPr="00981CB3" w:rsidRDefault="00704E60" w:rsidP="00BC57B1">
            <w:pPr>
              <w:rPr>
                <w:rFonts w:eastAsiaTheme="minorHAnsi" w:cs="Arial"/>
                <w:color w:val="000000" w:themeColor="text1"/>
                <w:sz w:val="16"/>
                <w:szCs w:val="16"/>
              </w:rPr>
            </w:pPr>
          </w:p>
        </w:tc>
      </w:tr>
    </w:tbl>
    <w:p w14:paraId="3C160A25" w14:textId="77777777" w:rsidR="00704E60" w:rsidRDefault="00704E60" w:rsidP="00704E60">
      <w:pPr>
        <w:pStyle w:val="Caption"/>
        <w:rPr>
          <w:lang w:val="en-GB"/>
        </w:rPr>
      </w:pPr>
      <w:r w:rsidRPr="00702453">
        <w:t xml:space="preserve">Table: </w:t>
      </w:r>
      <w:r>
        <w:t xml:space="preserve">Signal Details of </w:t>
      </w:r>
      <w:r w:rsidRPr="004521EB">
        <w:rPr>
          <w:lang w:val="en-GB"/>
        </w:rPr>
        <w:t>Offset_Vol_Zone_Updated</w:t>
      </w:r>
    </w:p>
    <w:p w14:paraId="34901106" w14:textId="77777777" w:rsidR="00704E60" w:rsidRPr="00495854" w:rsidRDefault="00704E60" w:rsidP="00704E60">
      <w:pPr>
        <w:rPr>
          <w:lang w:val="en-GB"/>
        </w:rPr>
      </w:pPr>
    </w:p>
    <w:p w14:paraId="15E9D60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lastRenderedPageBreak/>
        <w:t>PhoneCall_Zone_Rq</w:t>
      </w:r>
    </w:p>
    <w:p w14:paraId="46C43231" w14:textId="77777777" w:rsidR="00704E60" w:rsidRPr="00F03856" w:rsidRDefault="00704E60" w:rsidP="00704E60">
      <w:pPr>
        <w:rPr>
          <w:rFonts w:cs="Arial"/>
        </w:rPr>
      </w:pPr>
      <w:r>
        <w:rPr>
          <w:rFonts w:cs="Arial"/>
        </w:rPr>
        <w:t>Signal requesting to switch the active phone call. This message is intended only for the Phones connected and mapped to zone 2.</w:t>
      </w:r>
    </w:p>
    <w:p w14:paraId="6FC65A5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5451AB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85967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E98C93" w14:textId="77777777" w:rsidR="00704E60" w:rsidRPr="002338ED" w:rsidRDefault="00F56C9D" w:rsidP="00BC57B1">
            <w:pPr>
              <w:rPr>
                <w:rFonts w:cs="Arial"/>
                <w:color w:val="000000" w:themeColor="text1"/>
                <w:sz w:val="16"/>
                <w:szCs w:val="14"/>
              </w:rPr>
            </w:pPr>
            <w:sdt>
              <w:sdtPr>
                <w:rPr>
                  <w:sz w:val="16"/>
                  <w:szCs w:val="16"/>
                </w:rPr>
                <w:alias w:val="ASIL"/>
                <w:tag w:val="ASIL"/>
                <w:id w:val="-10874663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F56945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1E2FD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1F7EF8" w14:textId="77777777" w:rsidR="00704E60" w:rsidRPr="00981CB3" w:rsidRDefault="00704E60" w:rsidP="00BC57B1">
            <w:pPr>
              <w:rPr>
                <w:rFonts w:eastAsiaTheme="minorHAnsi" w:cs="Arial"/>
                <w:color w:val="000000" w:themeColor="text1"/>
                <w:sz w:val="16"/>
                <w:szCs w:val="16"/>
              </w:rPr>
            </w:pPr>
          </w:p>
        </w:tc>
      </w:tr>
      <w:tr w:rsidR="00704E60" w:rsidRPr="00981CB3" w14:paraId="69B5CCB3"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78663F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E1786F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7AE44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B94CEFD"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D58D2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54225" w14:textId="77777777" w:rsidR="00704E60" w:rsidRPr="00981CB3" w:rsidRDefault="00704E60" w:rsidP="00BC57B1">
            <w:pPr>
              <w:rPr>
                <w:rFonts w:eastAsiaTheme="minorHAnsi" w:cs="Arial"/>
                <w:color w:val="000000" w:themeColor="text1"/>
                <w:sz w:val="16"/>
                <w:szCs w:val="16"/>
              </w:rPr>
            </w:pPr>
          </w:p>
        </w:tc>
      </w:tr>
      <w:tr w:rsidR="00704E60" w:rsidRPr="00981CB3" w14:paraId="1EBCF20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29A4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05BE7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686378" w14:textId="77777777" w:rsidR="00704E60" w:rsidRPr="00981CB3" w:rsidRDefault="00704E60" w:rsidP="00BC57B1">
            <w:pPr>
              <w:rPr>
                <w:rFonts w:eastAsiaTheme="minorHAnsi" w:cs="Arial"/>
                <w:color w:val="000000" w:themeColor="text1"/>
                <w:sz w:val="16"/>
                <w:szCs w:val="16"/>
              </w:rPr>
            </w:pPr>
          </w:p>
        </w:tc>
      </w:tr>
      <w:tr w:rsidR="00704E60" w:rsidRPr="00981CB3" w14:paraId="5ECA81C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E8F2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E6880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FCA174" w14:textId="77777777" w:rsidR="00704E60" w:rsidRPr="00981CB3" w:rsidRDefault="00704E60" w:rsidP="00BC57B1">
            <w:pPr>
              <w:rPr>
                <w:rFonts w:eastAsiaTheme="minorHAnsi" w:cs="Arial"/>
                <w:color w:val="000000" w:themeColor="text1"/>
                <w:sz w:val="16"/>
                <w:szCs w:val="16"/>
              </w:rPr>
            </w:pPr>
          </w:p>
        </w:tc>
      </w:tr>
      <w:tr w:rsidR="00704E60" w:rsidRPr="00981CB3" w14:paraId="241649A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E0C62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1F3F8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D50B10" w14:textId="77777777" w:rsidR="00704E60" w:rsidRPr="00981CB3" w:rsidRDefault="00704E60" w:rsidP="00BC57B1">
            <w:pPr>
              <w:rPr>
                <w:rFonts w:eastAsiaTheme="minorHAnsi" w:cs="Arial"/>
                <w:color w:val="000000" w:themeColor="text1"/>
                <w:sz w:val="16"/>
                <w:szCs w:val="16"/>
              </w:rPr>
            </w:pPr>
          </w:p>
        </w:tc>
      </w:tr>
      <w:tr w:rsidR="00704E60" w:rsidRPr="00981CB3" w14:paraId="2B33E4B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14EB5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B94D6EC"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05FAA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6E515B" w14:textId="77777777" w:rsidR="00704E60" w:rsidRPr="00981CB3" w:rsidRDefault="00704E60" w:rsidP="00BC57B1">
            <w:pPr>
              <w:rPr>
                <w:rFonts w:eastAsiaTheme="minorHAnsi" w:cs="Arial"/>
                <w:color w:val="000000" w:themeColor="text1"/>
                <w:sz w:val="16"/>
                <w:szCs w:val="16"/>
              </w:rPr>
            </w:pPr>
          </w:p>
        </w:tc>
      </w:tr>
      <w:tr w:rsidR="00704E60" w:rsidRPr="00981CB3" w14:paraId="3F37CC7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DA972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E5760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ECDF1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717B57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C2A9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EB3E5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C2AA9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1575AF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99F9F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16465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94CBB2" w14:textId="77777777" w:rsidR="00704E60" w:rsidRPr="00981CB3" w:rsidRDefault="00704E60" w:rsidP="00BC57B1">
            <w:pPr>
              <w:rPr>
                <w:rFonts w:eastAsiaTheme="minorHAnsi" w:cs="Arial"/>
                <w:color w:val="000000" w:themeColor="text1"/>
                <w:sz w:val="16"/>
                <w:szCs w:val="16"/>
              </w:rPr>
            </w:pPr>
          </w:p>
        </w:tc>
      </w:tr>
      <w:tr w:rsidR="00704E60" w:rsidRPr="00981CB3" w14:paraId="4794CBA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48528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93A8E3"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C3049E" w14:textId="77777777" w:rsidR="00704E60" w:rsidRPr="00981CB3" w:rsidRDefault="00704E60" w:rsidP="00BC57B1">
            <w:pPr>
              <w:rPr>
                <w:rFonts w:eastAsiaTheme="minorHAnsi" w:cs="Arial"/>
                <w:color w:val="000000" w:themeColor="text1"/>
                <w:sz w:val="16"/>
                <w:szCs w:val="16"/>
              </w:rPr>
            </w:pPr>
          </w:p>
        </w:tc>
      </w:tr>
      <w:tr w:rsidR="00704E60" w:rsidRPr="00981CB3" w14:paraId="6159DB0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55D6F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243033" w14:textId="77777777" w:rsidR="00704E60" w:rsidRPr="00981CB3" w:rsidRDefault="00704E60" w:rsidP="00BC57B1">
            <w:pPr>
              <w:rPr>
                <w:rFonts w:eastAsiaTheme="minorHAnsi" w:cs="Arial"/>
                <w:color w:val="000000" w:themeColor="text1"/>
                <w:sz w:val="16"/>
                <w:szCs w:val="16"/>
              </w:rPr>
            </w:pPr>
          </w:p>
        </w:tc>
      </w:tr>
    </w:tbl>
    <w:p w14:paraId="4F34BF30" w14:textId="77777777" w:rsidR="00704E60" w:rsidRDefault="00704E60" w:rsidP="00704E60">
      <w:pPr>
        <w:pStyle w:val="Caption"/>
        <w:rPr>
          <w:lang w:val="en-GB"/>
        </w:rPr>
      </w:pPr>
      <w:r w:rsidRPr="00702453">
        <w:t xml:space="preserve">Table: </w:t>
      </w:r>
      <w:r>
        <w:t xml:space="preserve">Signal Details of </w:t>
      </w:r>
      <w:r w:rsidRPr="004521EB">
        <w:rPr>
          <w:lang w:val="en-GB"/>
        </w:rPr>
        <w:t>PhoneCall_Zone_Rq</w:t>
      </w:r>
    </w:p>
    <w:p w14:paraId="359762E3" w14:textId="77777777" w:rsidR="00704E60" w:rsidRPr="00495854" w:rsidRDefault="00704E60" w:rsidP="00704E60">
      <w:pPr>
        <w:rPr>
          <w:lang w:val="en-GB"/>
        </w:rPr>
      </w:pPr>
    </w:p>
    <w:p w14:paraId="0BB97F2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PhoneCall_Zone_St</w:t>
      </w:r>
    </w:p>
    <w:p w14:paraId="664EAE3D" w14:textId="77777777" w:rsidR="00704E60" w:rsidRPr="00F03856" w:rsidRDefault="00704E60" w:rsidP="00704E60">
      <w:pPr>
        <w:rPr>
          <w:rFonts w:cs="Arial"/>
        </w:rPr>
      </w:pPr>
      <w:r>
        <w:rPr>
          <w:rFonts w:cs="Arial"/>
        </w:rPr>
        <w:t>Signal indicating the call status for the Phones connected and mapped to zone 2</w:t>
      </w:r>
    </w:p>
    <w:p w14:paraId="737F3C2A"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516C4FE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34079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137708" w14:textId="77777777" w:rsidR="00704E60" w:rsidRPr="002338ED" w:rsidRDefault="00F56C9D" w:rsidP="00BC57B1">
            <w:pPr>
              <w:rPr>
                <w:rFonts w:cs="Arial"/>
                <w:color w:val="000000" w:themeColor="text1"/>
                <w:sz w:val="16"/>
                <w:szCs w:val="14"/>
              </w:rPr>
            </w:pPr>
            <w:sdt>
              <w:sdtPr>
                <w:rPr>
                  <w:sz w:val="16"/>
                  <w:szCs w:val="16"/>
                </w:rPr>
                <w:alias w:val="ASIL"/>
                <w:tag w:val="ASIL"/>
                <w:id w:val="200623404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BF3537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4214A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1F2C4C" w14:textId="77777777" w:rsidR="00704E60" w:rsidRPr="00981CB3" w:rsidRDefault="00704E60" w:rsidP="00BC57B1">
            <w:pPr>
              <w:rPr>
                <w:rFonts w:eastAsiaTheme="minorHAnsi" w:cs="Arial"/>
                <w:color w:val="000000" w:themeColor="text1"/>
                <w:sz w:val="16"/>
                <w:szCs w:val="16"/>
              </w:rPr>
            </w:pPr>
          </w:p>
        </w:tc>
      </w:tr>
      <w:tr w:rsidR="00704E60" w:rsidRPr="00981CB3" w14:paraId="6E751739"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0D53592"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9AFD51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08E93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9E767B3"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8228E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66F41D" w14:textId="77777777" w:rsidR="00704E60" w:rsidRPr="00981CB3" w:rsidRDefault="00704E60" w:rsidP="00BC57B1">
            <w:pPr>
              <w:rPr>
                <w:rFonts w:eastAsiaTheme="minorHAnsi" w:cs="Arial"/>
                <w:color w:val="000000" w:themeColor="text1"/>
                <w:sz w:val="16"/>
                <w:szCs w:val="16"/>
              </w:rPr>
            </w:pPr>
          </w:p>
        </w:tc>
      </w:tr>
      <w:tr w:rsidR="00704E60" w:rsidRPr="00981CB3" w14:paraId="6374A5C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8F14C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1BB61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261808" w14:textId="77777777" w:rsidR="00704E60" w:rsidRPr="00981CB3" w:rsidRDefault="00704E60" w:rsidP="00BC57B1">
            <w:pPr>
              <w:rPr>
                <w:rFonts w:eastAsiaTheme="minorHAnsi" w:cs="Arial"/>
                <w:color w:val="000000" w:themeColor="text1"/>
                <w:sz w:val="16"/>
                <w:szCs w:val="16"/>
              </w:rPr>
            </w:pPr>
          </w:p>
        </w:tc>
      </w:tr>
      <w:tr w:rsidR="00704E60" w:rsidRPr="00981CB3" w14:paraId="7BB6543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97A7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AC34F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79E796" w14:textId="77777777" w:rsidR="00704E60" w:rsidRPr="00981CB3" w:rsidRDefault="00704E60" w:rsidP="00BC57B1">
            <w:pPr>
              <w:rPr>
                <w:rFonts w:eastAsiaTheme="minorHAnsi" w:cs="Arial"/>
                <w:color w:val="000000" w:themeColor="text1"/>
                <w:sz w:val="16"/>
                <w:szCs w:val="16"/>
              </w:rPr>
            </w:pPr>
          </w:p>
        </w:tc>
      </w:tr>
      <w:tr w:rsidR="00704E60" w:rsidRPr="00981CB3" w14:paraId="284A57E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CA6D7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D66F2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7428B3" w14:textId="77777777" w:rsidR="00704E60" w:rsidRPr="00981CB3" w:rsidRDefault="00704E60" w:rsidP="00BC57B1">
            <w:pPr>
              <w:rPr>
                <w:rFonts w:eastAsiaTheme="minorHAnsi" w:cs="Arial"/>
                <w:color w:val="000000" w:themeColor="text1"/>
                <w:sz w:val="16"/>
                <w:szCs w:val="16"/>
              </w:rPr>
            </w:pPr>
          </w:p>
        </w:tc>
      </w:tr>
      <w:tr w:rsidR="00704E60" w:rsidRPr="00981CB3" w14:paraId="50B83EB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1C3DC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17B8A0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6A52D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F882A1" w14:textId="77777777" w:rsidR="00704E60" w:rsidRPr="00981CB3" w:rsidRDefault="00704E60" w:rsidP="00BC57B1">
            <w:pPr>
              <w:rPr>
                <w:rFonts w:eastAsiaTheme="minorHAnsi" w:cs="Arial"/>
                <w:color w:val="000000" w:themeColor="text1"/>
                <w:sz w:val="16"/>
                <w:szCs w:val="16"/>
              </w:rPr>
            </w:pPr>
          </w:p>
        </w:tc>
      </w:tr>
      <w:tr w:rsidR="00704E60" w:rsidRPr="00981CB3" w14:paraId="5199C39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BDA3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FF25A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536D6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5AF532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F06AC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3CB9E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B5489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039FA0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15C7C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9DD12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6D4698" w14:textId="77777777" w:rsidR="00704E60" w:rsidRPr="00981CB3" w:rsidRDefault="00704E60" w:rsidP="00BC57B1">
            <w:pPr>
              <w:rPr>
                <w:rFonts w:eastAsiaTheme="minorHAnsi" w:cs="Arial"/>
                <w:color w:val="000000" w:themeColor="text1"/>
                <w:sz w:val="16"/>
                <w:szCs w:val="16"/>
              </w:rPr>
            </w:pPr>
          </w:p>
        </w:tc>
      </w:tr>
      <w:tr w:rsidR="00704E60" w:rsidRPr="00981CB3" w14:paraId="469D3C5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38C8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6F375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AC35EB" w14:textId="77777777" w:rsidR="00704E60" w:rsidRPr="00981CB3" w:rsidRDefault="00704E60" w:rsidP="00BC57B1">
            <w:pPr>
              <w:rPr>
                <w:rFonts w:eastAsiaTheme="minorHAnsi" w:cs="Arial"/>
                <w:color w:val="000000" w:themeColor="text1"/>
                <w:sz w:val="16"/>
                <w:szCs w:val="16"/>
              </w:rPr>
            </w:pPr>
          </w:p>
        </w:tc>
      </w:tr>
      <w:tr w:rsidR="00704E60" w:rsidRPr="00981CB3" w14:paraId="2A6303B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20590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054635" w14:textId="77777777" w:rsidR="00704E60" w:rsidRPr="00981CB3" w:rsidRDefault="00704E60" w:rsidP="00BC57B1">
            <w:pPr>
              <w:rPr>
                <w:rFonts w:eastAsiaTheme="minorHAnsi" w:cs="Arial"/>
                <w:color w:val="000000" w:themeColor="text1"/>
                <w:sz w:val="16"/>
                <w:szCs w:val="16"/>
              </w:rPr>
            </w:pPr>
          </w:p>
        </w:tc>
      </w:tr>
    </w:tbl>
    <w:p w14:paraId="33937B79" w14:textId="77777777" w:rsidR="00704E60" w:rsidRDefault="00704E60" w:rsidP="00704E60">
      <w:pPr>
        <w:pStyle w:val="Caption"/>
        <w:rPr>
          <w:lang w:val="en-GB"/>
        </w:rPr>
      </w:pPr>
      <w:r w:rsidRPr="00702453">
        <w:t xml:space="preserve">Table: </w:t>
      </w:r>
      <w:r>
        <w:t xml:space="preserve">Signal Details of </w:t>
      </w:r>
      <w:r w:rsidRPr="004521EB">
        <w:rPr>
          <w:lang w:val="en-GB"/>
        </w:rPr>
        <w:t>PhoneCall_Zone_St</w:t>
      </w:r>
    </w:p>
    <w:p w14:paraId="3BF49691" w14:textId="77777777" w:rsidR="00704E60" w:rsidRPr="00495854" w:rsidRDefault="00704E60" w:rsidP="00704E60">
      <w:pPr>
        <w:rPr>
          <w:lang w:val="en-GB"/>
        </w:rPr>
      </w:pPr>
    </w:p>
    <w:p w14:paraId="314108B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Phone_Vol_Level</w:t>
      </w:r>
    </w:p>
    <w:p w14:paraId="26F79492" w14:textId="77777777" w:rsidR="00704E60" w:rsidRPr="00F03856" w:rsidRDefault="00704E60" w:rsidP="00704E60">
      <w:pPr>
        <w:rPr>
          <w:rFonts w:cs="Arial"/>
        </w:rPr>
      </w:pPr>
      <w:r>
        <w:rPr>
          <w:rFonts w:cs="Arial"/>
        </w:rPr>
        <w:t>Signal for Phone volume in full cabin mode</w:t>
      </w:r>
    </w:p>
    <w:p w14:paraId="030B5AD7"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468EDB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A8AD9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195321" w14:textId="77777777" w:rsidR="00704E60" w:rsidRPr="002338ED" w:rsidRDefault="00F56C9D" w:rsidP="00BC57B1">
            <w:pPr>
              <w:rPr>
                <w:rFonts w:cs="Arial"/>
                <w:color w:val="000000" w:themeColor="text1"/>
                <w:sz w:val="16"/>
                <w:szCs w:val="14"/>
              </w:rPr>
            </w:pPr>
            <w:sdt>
              <w:sdtPr>
                <w:rPr>
                  <w:sz w:val="16"/>
                  <w:szCs w:val="16"/>
                </w:rPr>
                <w:alias w:val="ASIL"/>
                <w:tag w:val="ASIL"/>
                <w:id w:val="-169152479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72A2DF7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75602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F76323" w14:textId="77777777" w:rsidR="00704E60" w:rsidRPr="00981CB3" w:rsidRDefault="00704E60" w:rsidP="00BC57B1">
            <w:pPr>
              <w:rPr>
                <w:rFonts w:eastAsiaTheme="minorHAnsi" w:cs="Arial"/>
                <w:color w:val="000000" w:themeColor="text1"/>
                <w:sz w:val="16"/>
                <w:szCs w:val="16"/>
              </w:rPr>
            </w:pPr>
          </w:p>
        </w:tc>
      </w:tr>
      <w:tr w:rsidR="00704E60" w:rsidRPr="00981CB3" w14:paraId="0EB40B9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D631F4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16E74C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2C574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C1CE89B"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14436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6B5A27" w14:textId="77777777" w:rsidR="00704E60" w:rsidRPr="00981CB3" w:rsidRDefault="00704E60" w:rsidP="00BC57B1">
            <w:pPr>
              <w:rPr>
                <w:rFonts w:eastAsiaTheme="minorHAnsi" w:cs="Arial"/>
                <w:color w:val="000000" w:themeColor="text1"/>
                <w:sz w:val="16"/>
                <w:szCs w:val="16"/>
              </w:rPr>
            </w:pPr>
          </w:p>
        </w:tc>
      </w:tr>
      <w:tr w:rsidR="00704E60" w:rsidRPr="00981CB3" w14:paraId="16F9854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83558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7413D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2956F3" w14:textId="77777777" w:rsidR="00704E60" w:rsidRPr="00981CB3" w:rsidRDefault="00704E60" w:rsidP="00BC57B1">
            <w:pPr>
              <w:rPr>
                <w:rFonts w:eastAsiaTheme="minorHAnsi" w:cs="Arial"/>
                <w:color w:val="000000" w:themeColor="text1"/>
                <w:sz w:val="16"/>
                <w:szCs w:val="16"/>
              </w:rPr>
            </w:pPr>
          </w:p>
        </w:tc>
      </w:tr>
      <w:tr w:rsidR="00704E60" w:rsidRPr="00981CB3" w14:paraId="7E87D08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7A452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BB3BD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F35EC6" w14:textId="77777777" w:rsidR="00704E60" w:rsidRPr="00981CB3" w:rsidRDefault="00704E60" w:rsidP="00BC57B1">
            <w:pPr>
              <w:rPr>
                <w:rFonts w:eastAsiaTheme="minorHAnsi" w:cs="Arial"/>
                <w:color w:val="000000" w:themeColor="text1"/>
                <w:sz w:val="16"/>
                <w:szCs w:val="16"/>
              </w:rPr>
            </w:pPr>
          </w:p>
        </w:tc>
      </w:tr>
      <w:tr w:rsidR="00704E60" w:rsidRPr="00981CB3" w14:paraId="7B17499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58D6B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32F3F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C531E0" w14:textId="77777777" w:rsidR="00704E60" w:rsidRPr="00981CB3" w:rsidRDefault="00704E60" w:rsidP="00BC57B1">
            <w:pPr>
              <w:rPr>
                <w:rFonts w:eastAsiaTheme="minorHAnsi" w:cs="Arial"/>
                <w:color w:val="000000" w:themeColor="text1"/>
                <w:sz w:val="16"/>
                <w:szCs w:val="16"/>
              </w:rPr>
            </w:pPr>
          </w:p>
        </w:tc>
      </w:tr>
      <w:tr w:rsidR="00704E60" w:rsidRPr="00981CB3" w14:paraId="321F2DC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6F49B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36C21A4" w14:textId="77777777" w:rsidR="00704E60" w:rsidRPr="00981CB3" w:rsidRDefault="00704E60" w:rsidP="00BC57B1">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53457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9D3C4D" w14:textId="77777777" w:rsidR="00704E60" w:rsidRPr="00981CB3" w:rsidRDefault="00704E60" w:rsidP="00BC57B1">
            <w:pPr>
              <w:rPr>
                <w:rFonts w:eastAsiaTheme="minorHAnsi" w:cs="Arial"/>
                <w:color w:val="000000" w:themeColor="text1"/>
                <w:sz w:val="16"/>
                <w:szCs w:val="16"/>
              </w:rPr>
            </w:pPr>
          </w:p>
        </w:tc>
      </w:tr>
      <w:tr w:rsidR="00704E60" w:rsidRPr="00981CB3" w14:paraId="4716104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C73B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607C2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7355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8E83FE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7BBE0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35CF8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678F1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7DBC25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E8CB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D1D3A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B124C1" w14:textId="77777777" w:rsidR="00704E60" w:rsidRPr="00981CB3" w:rsidRDefault="00704E60" w:rsidP="00BC57B1">
            <w:pPr>
              <w:rPr>
                <w:rFonts w:eastAsiaTheme="minorHAnsi" w:cs="Arial"/>
                <w:color w:val="000000" w:themeColor="text1"/>
                <w:sz w:val="16"/>
                <w:szCs w:val="16"/>
              </w:rPr>
            </w:pPr>
          </w:p>
        </w:tc>
      </w:tr>
      <w:tr w:rsidR="00704E60" w:rsidRPr="00981CB3" w14:paraId="301969A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BBC00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C385E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F46D80" w14:textId="77777777" w:rsidR="00704E60" w:rsidRPr="00981CB3" w:rsidRDefault="00704E60" w:rsidP="00BC57B1">
            <w:pPr>
              <w:rPr>
                <w:rFonts w:eastAsiaTheme="minorHAnsi" w:cs="Arial"/>
                <w:color w:val="000000" w:themeColor="text1"/>
                <w:sz w:val="16"/>
                <w:szCs w:val="16"/>
              </w:rPr>
            </w:pPr>
          </w:p>
        </w:tc>
      </w:tr>
      <w:tr w:rsidR="00704E60" w:rsidRPr="00981CB3" w14:paraId="48F193A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F7985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9D206C" w14:textId="77777777" w:rsidR="00704E60" w:rsidRPr="00981CB3" w:rsidRDefault="00704E60" w:rsidP="00BC57B1">
            <w:pPr>
              <w:rPr>
                <w:rFonts w:eastAsiaTheme="minorHAnsi" w:cs="Arial"/>
                <w:color w:val="000000" w:themeColor="text1"/>
                <w:sz w:val="16"/>
                <w:szCs w:val="16"/>
              </w:rPr>
            </w:pPr>
          </w:p>
        </w:tc>
      </w:tr>
    </w:tbl>
    <w:p w14:paraId="76B9F48F" w14:textId="77777777" w:rsidR="00704E60" w:rsidRDefault="00704E60" w:rsidP="00704E60">
      <w:pPr>
        <w:pStyle w:val="Caption"/>
        <w:rPr>
          <w:lang w:val="en-GB"/>
        </w:rPr>
      </w:pPr>
      <w:r w:rsidRPr="00702453">
        <w:t xml:space="preserve">Table: </w:t>
      </w:r>
      <w:r>
        <w:t xml:space="preserve">Signal Details of </w:t>
      </w:r>
      <w:r w:rsidRPr="004521EB">
        <w:rPr>
          <w:lang w:val="en-GB"/>
        </w:rPr>
        <w:t>Phone_Vol_Level</w:t>
      </w:r>
    </w:p>
    <w:p w14:paraId="56E80710" w14:textId="77777777" w:rsidR="00704E60" w:rsidRPr="00495854" w:rsidRDefault="00704E60" w:rsidP="00704E60">
      <w:pPr>
        <w:rPr>
          <w:lang w:val="en-GB"/>
        </w:rPr>
      </w:pPr>
    </w:p>
    <w:p w14:paraId="1E63C70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Phone_Vol_Updated</w:t>
      </w:r>
    </w:p>
    <w:p w14:paraId="74D8408B" w14:textId="77777777" w:rsidR="00704E60" w:rsidRPr="00F03856" w:rsidRDefault="00704E60" w:rsidP="00704E60">
      <w:pPr>
        <w:rPr>
          <w:rFonts w:cs="Arial"/>
        </w:rPr>
      </w:pPr>
      <w:r>
        <w:rPr>
          <w:rFonts w:cs="Arial"/>
        </w:rPr>
        <w:t>Signal indicates if phone volume was updated because of a user activated event in full cabin mode</w:t>
      </w:r>
    </w:p>
    <w:p w14:paraId="27311A3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9D9C12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C89F3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907033" w14:textId="77777777" w:rsidR="00704E60" w:rsidRPr="002338ED" w:rsidRDefault="00F56C9D" w:rsidP="00BC57B1">
            <w:pPr>
              <w:rPr>
                <w:rFonts w:cs="Arial"/>
                <w:color w:val="000000" w:themeColor="text1"/>
                <w:sz w:val="16"/>
                <w:szCs w:val="14"/>
              </w:rPr>
            </w:pPr>
            <w:sdt>
              <w:sdtPr>
                <w:rPr>
                  <w:sz w:val="16"/>
                  <w:szCs w:val="16"/>
                </w:rPr>
                <w:alias w:val="ASIL"/>
                <w:tag w:val="ASIL"/>
                <w:id w:val="-1873213239"/>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284EAF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D44C1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76D98D" w14:textId="77777777" w:rsidR="00704E60" w:rsidRPr="00981CB3" w:rsidRDefault="00704E60" w:rsidP="00BC57B1">
            <w:pPr>
              <w:rPr>
                <w:rFonts w:eastAsiaTheme="minorHAnsi" w:cs="Arial"/>
                <w:color w:val="000000" w:themeColor="text1"/>
                <w:sz w:val="16"/>
                <w:szCs w:val="16"/>
              </w:rPr>
            </w:pPr>
          </w:p>
        </w:tc>
      </w:tr>
      <w:tr w:rsidR="00704E60" w:rsidRPr="00981CB3" w14:paraId="3E66382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036B90F"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29281E5"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8644B4"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406A13B"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64276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4790FF" w14:textId="77777777" w:rsidR="00704E60" w:rsidRPr="00981CB3" w:rsidRDefault="00704E60" w:rsidP="00BC57B1">
            <w:pPr>
              <w:rPr>
                <w:rFonts w:eastAsiaTheme="minorHAnsi" w:cs="Arial"/>
                <w:color w:val="000000" w:themeColor="text1"/>
                <w:sz w:val="16"/>
                <w:szCs w:val="16"/>
              </w:rPr>
            </w:pPr>
          </w:p>
        </w:tc>
      </w:tr>
      <w:tr w:rsidR="00704E60" w:rsidRPr="00981CB3" w14:paraId="1A69AF1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8E006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B1B9C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30924F" w14:textId="77777777" w:rsidR="00704E60" w:rsidRPr="00981CB3" w:rsidRDefault="00704E60" w:rsidP="00BC57B1">
            <w:pPr>
              <w:rPr>
                <w:rFonts w:eastAsiaTheme="minorHAnsi" w:cs="Arial"/>
                <w:color w:val="000000" w:themeColor="text1"/>
                <w:sz w:val="16"/>
                <w:szCs w:val="16"/>
              </w:rPr>
            </w:pPr>
          </w:p>
        </w:tc>
      </w:tr>
      <w:tr w:rsidR="00704E60" w:rsidRPr="00981CB3" w14:paraId="4AD267E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6E459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709BF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BC146" w14:textId="77777777" w:rsidR="00704E60" w:rsidRPr="00981CB3" w:rsidRDefault="00704E60" w:rsidP="00BC57B1">
            <w:pPr>
              <w:rPr>
                <w:rFonts w:eastAsiaTheme="minorHAnsi" w:cs="Arial"/>
                <w:color w:val="000000" w:themeColor="text1"/>
                <w:sz w:val="16"/>
                <w:szCs w:val="16"/>
              </w:rPr>
            </w:pPr>
          </w:p>
        </w:tc>
      </w:tr>
      <w:tr w:rsidR="00704E60" w:rsidRPr="00981CB3" w14:paraId="40622E3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E9021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01881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CEB77E" w14:textId="77777777" w:rsidR="00704E60" w:rsidRPr="00981CB3" w:rsidRDefault="00704E60" w:rsidP="00BC57B1">
            <w:pPr>
              <w:rPr>
                <w:rFonts w:eastAsiaTheme="minorHAnsi" w:cs="Arial"/>
                <w:color w:val="000000" w:themeColor="text1"/>
                <w:sz w:val="16"/>
                <w:szCs w:val="16"/>
              </w:rPr>
            </w:pPr>
          </w:p>
        </w:tc>
      </w:tr>
      <w:tr w:rsidR="00704E60" w:rsidRPr="00981CB3" w14:paraId="675C8AD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94053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698036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C6DDF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3DD68C" w14:textId="77777777" w:rsidR="00704E60" w:rsidRPr="00981CB3" w:rsidRDefault="00704E60" w:rsidP="00BC57B1">
            <w:pPr>
              <w:rPr>
                <w:rFonts w:eastAsiaTheme="minorHAnsi" w:cs="Arial"/>
                <w:color w:val="000000" w:themeColor="text1"/>
                <w:sz w:val="16"/>
                <w:szCs w:val="16"/>
              </w:rPr>
            </w:pPr>
          </w:p>
        </w:tc>
      </w:tr>
      <w:tr w:rsidR="00704E60" w:rsidRPr="00981CB3" w14:paraId="01D5C21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46DC4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7D73E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D40BCF"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D9D0D0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3C78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8AFB8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DF9D2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7BFFE6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A9FC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A0C9B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6780AB" w14:textId="77777777" w:rsidR="00704E60" w:rsidRPr="00981CB3" w:rsidRDefault="00704E60" w:rsidP="00BC57B1">
            <w:pPr>
              <w:rPr>
                <w:rFonts w:eastAsiaTheme="minorHAnsi" w:cs="Arial"/>
                <w:color w:val="000000" w:themeColor="text1"/>
                <w:sz w:val="16"/>
                <w:szCs w:val="16"/>
              </w:rPr>
            </w:pPr>
          </w:p>
        </w:tc>
      </w:tr>
      <w:tr w:rsidR="00704E60" w:rsidRPr="00981CB3" w14:paraId="6272FD4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EBC6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DED492"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DC95F" w14:textId="77777777" w:rsidR="00704E60" w:rsidRPr="00981CB3" w:rsidRDefault="00704E60" w:rsidP="00BC57B1">
            <w:pPr>
              <w:rPr>
                <w:rFonts w:eastAsiaTheme="minorHAnsi" w:cs="Arial"/>
                <w:color w:val="000000" w:themeColor="text1"/>
                <w:sz w:val="16"/>
                <w:szCs w:val="16"/>
              </w:rPr>
            </w:pPr>
          </w:p>
        </w:tc>
      </w:tr>
      <w:tr w:rsidR="00704E60" w:rsidRPr="00981CB3" w14:paraId="486F730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6C713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409A63" w14:textId="77777777" w:rsidR="00704E60" w:rsidRPr="00981CB3" w:rsidRDefault="00704E60" w:rsidP="00BC57B1">
            <w:pPr>
              <w:rPr>
                <w:rFonts w:eastAsiaTheme="minorHAnsi" w:cs="Arial"/>
                <w:color w:val="000000" w:themeColor="text1"/>
                <w:sz w:val="16"/>
                <w:szCs w:val="16"/>
              </w:rPr>
            </w:pPr>
          </w:p>
        </w:tc>
      </w:tr>
    </w:tbl>
    <w:p w14:paraId="769D7E34" w14:textId="77777777" w:rsidR="00704E60" w:rsidRDefault="00704E60" w:rsidP="00704E60">
      <w:pPr>
        <w:pStyle w:val="Caption"/>
        <w:rPr>
          <w:lang w:val="en-GB"/>
        </w:rPr>
      </w:pPr>
      <w:r w:rsidRPr="00702453">
        <w:t xml:space="preserve">Table: </w:t>
      </w:r>
      <w:r>
        <w:t xml:space="preserve">Signal Details of </w:t>
      </w:r>
      <w:r w:rsidRPr="004521EB">
        <w:rPr>
          <w:lang w:val="en-GB"/>
        </w:rPr>
        <w:t>Phone_Vol_Updated</w:t>
      </w:r>
    </w:p>
    <w:p w14:paraId="12FF91D8" w14:textId="77777777" w:rsidR="00704E60" w:rsidRPr="00495854" w:rsidRDefault="00704E60" w:rsidP="00704E60">
      <w:pPr>
        <w:rPr>
          <w:lang w:val="en-GB"/>
        </w:rPr>
      </w:pPr>
    </w:p>
    <w:p w14:paraId="718AD62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PlayAudio_Req</w:t>
      </w:r>
    </w:p>
    <w:p w14:paraId="7647337E" w14:textId="77777777" w:rsidR="00704E60" w:rsidRPr="00F03856" w:rsidRDefault="00704E60" w:rsidP="00704E60">
      <w:pPr>
        <w:rPr>
          <w:rFonts w:cs="Arial"/>
        </w:rPr>
      </w:pPr>
      <w:r>
        <w:rPr>
          <w:rFonts w:cs="Arial"/>
        </w:rPr>
        <w:t>Internal Signal for Play Audio Req</w:t>
      </w:r>
    </w:p>
    <w:p w14:paraId="248F5CF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1DAC2C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EF254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753C87" w14:textId="77777777" w:rsidR="00704E60" w:rsidRPr="002338ED" w:rsidRDefault="00F56C9D" w:rsidP="00BC57B1">
            <w:pPr>
              <w:rPr>
                <w:rFonts w:cs="Arial"/>
                <w:color w:val="000000" w:themeColor="text1"/>
                <w:sz w:val="16"/>
                <w:szCs w:val="14"/>
              </w:rPr>
            </w:pPr>
            <w:sdt>
              <w:sdtPr>
                <w:rPr>
                  <w:sz w:val="16"/>
                  <w:szCs w:val="16"/>
                </w:rPr>
                <w:alias w:val="ASIL"/>
                <w:tag w:val="ASIL"/>
                <w:id w:val="173219413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2B8C6E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F92D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619C5F" w14:textId="77777777" w:rsidR="00704E60" w:rsidRPr="00981CB3" w:rsidRDefault="00704E60" w:rsidP="00BC57B1">
            <w:pPr>
              <w:rPr>
                <w:rFonts w:eastAsiaTheme="minorHAnsi" w:cs="Arial"/>
                <w:color w:val="000000" w:themeColor="text1"/>
                <w:sz w:val="16"/>
                <w:szCs w:val="16"/>
              </w:rPr>
            </w:pPr>
          </w:p>
        </w:tc>
      </w:tr>
      <w:tr w:rsidR="00704E60" w:rsidRPr="00981CB3" w14:paraId="2A4ED2D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5B4207A"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0D0F8F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FC73B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BF081AE"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ABEB9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7AEC88" w14:textId="77777777" w:rsidR="00704E60" w:rsidRPr="00981CB3" w:rsidRDefault="00704E60" w:rsidP="00BC57B1">
            <w:pPr>
              <w:rPr>
                <w:rFonts w:eastAsiaTheme="minorHAnsi" w:cs="Arial"/>
                <w:color w:val="000000" w:themeColor="text1"/>
                <w:sz w:val="16"/>
                <w:szCs w:val="16"/>
              </w:rPr>
            </w:pPr>
          </w:p>
        </w:tc>
      </w:tr>
      <w:tr w:rsidR="00704E60" w:rsidRPr="00981CB3" w14:paraId="363BDB9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C1A9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C4B3D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337C7F" w14:textId="77777777" w:rsidR="00704E60" w:rsidRPr="00981CB3" w:rsidRDefault="00704E60" w:rsidP="00BC57B1">
            <w:pPr>
              <w:rPr>
                <w:rFonts w:eastAsiaTheme="minorHAnsi" w:cs="Arial"/>
                <w:color w:val="000000" w:themeColor="text1"/>
                <w:sz w:val="16"/>
                <w:szCs w:val="16"/>
              </w:rPr>
            </w:pPr>
          </w:p>
        </w:tc>
      </w:tr>
      <w:tr w:rsidR="00704E60" w:rsidRPr="00981CB3" w14:paraId="5853106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65212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B6A0F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96FCE" w14:textId="77777777" w:rsidR="00704E60" w:rsidRPr="00981CB3" w:rsidRDefault="00704E60" w:rsidP="00BC57B1">
            <w:pPr>
              <w:rPr>
                <w:rFonts w:eastAsiaTheme="minorHAnsi" w:cs="Arial"/>
                <w:color w:val="000000" w:themeColor="text1"/>
                <w:sz w:val="16"/>
                <w:szCs w:val="16"/>
              </w:rPr>
            </w:pPr>
          </w:p>
        </w:tc>
      </w:tr>
      <w:tr w:rsidR="00704E60" w:rsidRPr="00981CB3" w14:paraId="5221129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A8D58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143F8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D72E89" w14:textId="77777777" w:rsidR="00704E60" w:rsidRPr="00981CB3" w:rsidRDefault="00704E60" w:rsidP="00BC57B1">
            <w:pPr>
              <w:rPr>
                <w:rFonts w:eastAsiaTheme="minorHAnsi" w:cs="Arial"/>
                <w:color w:val="000000" w:themeColor="text1"/>
                <w:sz w:val="16"/>
                <w:szCs w:val="16"/>
              </w:rPr>
            </w:pPr>
          </w:p>
        </w:tc>
      </w:tr>
      <w:tr w:rsidR="00704E60" w:rsidRPr="00981CB3" w14:paraId="6899DDB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D2F60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D348BB0"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DF941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FFB56" w14:textId="77777777" w:rsidR="00704E60" w:rsidRPr="00981CB3" w:rsidRDefault="00704E60" w:rsidP="00BC57B1">
            <w:pPr>
              <w:rPr>
                <w:rFonts w:eastAsiaTheme="minorHAnsi" w:cs="Arial"/>
                <w:color w:val="000000" w:themeColor="text1"/>
                <w:sz w:val="16"/>
                <w:szCs w:val="16"/>
              </w:rPr>
            </w:pPr>
          </w:p>
        </w:tc>
      </w:tr>
      <w:tr w:rsidR="00704E60" w:rsidRPr="00981CB3" w14:paraId="007BD7F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DACC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D5FF5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B2192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F6AF2E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180C2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97C2B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687F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82304D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F5A8D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5C066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6F126E" w14:textId="77777777" w:rsidR="00704E60" w:rsidRPr="00981CB3" w:rsidRDefault="00704E60" w:rsidP="00BC57B1">
            <w:pPr>
              <w:rPr>
                <w:rFonts w:eastAsiaTheme="minorHAnsi" w:cs="Arial"/>
                <w:color w:val="000000" w:themeColor="text1"/>
                <w:sz w:val="16"/>
                <w:szCs w:val="16"/>
              </w:rPr>
            </w:pPr>
          </w:p>
        </w:tc>
      </w:tr>
      <w:tr w:rsidR="00704E60" w:rsidRPr="00981CB3" w14:paraId="2F58185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7C8D4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F43F3D2"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ED86C6" w14:textId="77777777" w:rsidR="00704E60" w:rsidRPr="00981CB3" w:rsidRDefault="00704E60" w:rsidP="00BC57B1">
            <w:pPr>
              <w:rPr>
                <w:rFonts w:eastAsiaTheme="minorHAnsi" w:cs="Arial"/>
                <w:color w:val="000000" w:themeColor="text1"/>
                <w:sz w:val="16"/>
                <w:szCs w:val="16"/>
              </w:rPr>
            </w:pPr>
          </w:p>
        </w:tc>
      </w:tr>
      <w:tr w:rsidR="00704E60" w:rsidRPr="00981CB3" w14:paraId="5B9C7C3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AACD9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9D3F90" w14:textId="77777777" w:rsidR="00704E60" w:rsidRPr="00981CB3" w:rsidRDefault="00704E60" w:rsidP="00BC57B1">
            <w:pPr>
              <w:rPr>
                <w:rFonts w:eastAsiaTheme="minorHAnsi" w:cs="Arial"/>
                <w:color w:val="000000" w:themeColor="text1"/>
                <w:sz w:val="16"/>
                <w:szCs w:val="16"/>
              </w:rPr>
            </w:pPr>
          </w:p>
        </w:tc>
      </w:tr>
    </w:tbl>
    <w:p w14:paraId="1D56ECA1" w14:textId="77777777" w:rsidR="00704E60" w:rsidRDefault="00704E60" w:rsidP="00704E60">
      <w:pPr>
        <w:pStyle w:val="Caption"/>
        <w:rPr>
          <w:lang w:val="en-GB"/>
        </w:rPr>
      </w:pPr>
      <w:r w:rsidRPr="00702453">
        <w:t xml:space="preserve">Table: </w:t>
      </w:r>
      <w:r>
        <w:t xml:space="preserve">Signal Details of </w:t>
      </w:r>
      <w:r w:rsidRPr="004521EB">
        <w:rPr>
          <w:lang w:val="en-GB"/>
        </w:rPr>
        <w:t>PlayAudio_Req</w:t>
      </w:r>
    </w:p>
    <w:p w14:paraId="2AC0A65F" w14:textId="77777777" w:rsidR="00704E60" w:rsidRPr="00495854" w:rsidRDefault="00704E60" w:rsidP="00704E60">
      <w:pPr>
        <w:rPr>
          <w:lang w:val="en-GB"/>
        </w:rPr>
      </w:pPr>
    </w:p>
    <w:p w14:paraId="3BBB41B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Prompt_Vol_Level</w:t>
      </w:r>
    </w:p>
    <w:p w14:paraId="19D59E1E" w14:textId="77777777" w:rsidR="00704E60" w:rsidRPr="00F03856" w:rsidRDefault="00704E60" w:rsidP="00704E60">
      <w:pPr>
        <w:rPr>
          <w:rFonts w:cs="Arial"/>
        </w:rPr>
      </w:pPr>
      <w:r>
        <w:rPr>
          <w:rFonts w:cs="Arial"/>
        </w:rPr>
        <w:t>Signal for Prompt volume in full cabin mode</w:t>
      </w:r>
    </w:p>
    <w:p w14:paraId="331FB00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4FD1C5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B1C3A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ACC5B2" w14:textId="77777777" w:rsidR="00704E60" w:rsidRPr="002338ED" w:rsidRDefault="00F56C9D" w:rsidP="00BC57B1">
            <w:pPr>
              <w:rPr>
                <w:rFonts w:cs="Arial"/>
                <w:color w:val="000000" w:themeColor="text1"/>
                <w:sz w:val="16"/>
                <w:szCs w:val="14"/>
              </w:rPr>
            </w:pPr>
            <w:sdt>
              <w:sdtPr>
                <w:rPr>
                  <w:sz w:val="16"/>
                  <w:szCs w:val="16"/>
                </w:rPr>
                <w:alias w:val="ASIL"/>
                <w:tag w:val="ASIL"/>
                <w:id w:val="1548942319"/>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61314D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341A9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EC80BA" w14:textId="77777777" w:rsidR="00704E60" w:rsidRPr="00981CB3" w:rsidRDefault="00704E60" w:rsidP="00BC57B1">
            <w:pPr>
              <w:rPr>
                <w:rFonts w:eastAsiaTheme="minorHAnsi" w:cs="Arial"/>
                <w:color w:val="000000" w:themeColor="text1"/>
                <w:sz w:val="16"/>
                <w:szCs w:val="16"/>
              </w:rPr>
            </w:pPr>
          </w:p>
        </w:tc>
      </w:tr>
      <w:tr w:rsidR="00704E60" w:rsidRPr="00981CB3" w14:paraId="386C61AD"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1381EE"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4A7BE3D2"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EBF80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795DCC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43DB1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39EE67" w14:textId="77777777" w:rsidR="00704E60" w:rsidRPr="00981CB3" w:rsidRDefault="00704E60" w:rsidP="00BC57B1">
            <w:pPr>
              <w:rPr>
                <w:rFonts w:eastAsiaTheme="minorHAnsi" w:cs="Arial"/>
                <w:color w:val="000000" w:themeColor="text1"/>
                <w:sz w:val="16"/>
                <w:szCs w:val="16"/>
              </w:rPr>
            </w:pPr>
          </w:p>
        </w:tc>
      </w:tr>
      <w:tr w:rsidR="00704E60" w:rsidRPr="00981CB3" w14:paraId="1875DDD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FD99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AC2C3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8D4BA" w14:textId="77777777" w:rsidR="00704E60" w:rsidRPr="00981CB3" w:rsidRDefault="00704E60" w:rsidP="00BC57B1">
            <w:pPr>
              <w:rPr>
                <w:rFonts w:eastAsiaTheme="minorHAnsi" w:cs="Arial"/>
                <w:color w:val="000000" w:themeColor="text1"/>
                <w:sz w:val="16"/>
                <w:szCs w:val="16"/>
              </w:rPr>
            </w:pPr>
          </w:p>
        </w:tc>
      </w:tr>
      <w:tr w:rsidR="00704E60" w:rsidRPr="00981CB3" w14:paraId="675B36E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CDED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8CE3F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129E99" w14:textId="77777777" w:rsidR="00704E60" w:rsidRPr="00981CB3" w:rsidRDefault="00704E60" w:rsidP="00BC57B1">
            <w:pPr>
              <w:rPr>
                <w:rFonts w:eastAsiaTheme="minorHAnsi" w:cs="Arial"/>
                <w:color w:val="000000" w:themeColor="text1"/>
                <w:sz w:val="16"/>
                <w:szCs w:val="16"/>
              </w:rPr>
            </w:pPr>
          </w:p>
        </w:tc>
      </w:tr>
      <w:tr w:rsidR="00704E60" w:rsidRPr="00981CB3" w14:paraId="7E55AFB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57697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767AC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514876" w14:textId="77777777" w:rsidR="00704E60" w:rsidRPr="00981CB3" w:rsidRDefault="00704E60" w:rsidP="00BC57B1">
            <w:pPr>
              <w:rPr>
                <w:rFonts w:eastAsiaTheme="minorHAnsi" w:cs="Arial"/>
                <w:color w:val="000000" w:themeColor="text1"/>
                <w:sz w:val="16"/>
                <w:szCs w:val="16"/>
              </w:rPr>
            </w:pPr>
          </w:p>
        </w:tc>
      </w:tr>
      <w:tr w:rsidR="00704E60" w:rsidRPr="00981CB3" w14:paraId="20036AA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438E9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2C157C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510D8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80387A" w14:textId="77777777" w:rsidR="00704E60" w:rsidRPr="00981CB3" w:rsidRDefault="00704E60" w:rsidP="00BC57B1">
            <w:pPr>
              <w:rPr>
                <w:rFonts w:eastAsiaTheme="minorHAnsi" w:cs="Arial"/>
                <w:color w:val="000000" w:themeColor="text1"/>
                <w:sz w:val="16"/>
                <w:szCs w:val="16"/>
              </w:rPr>
            </w:pPr>
          </w:p>
        </w:tc>
      </w:tr>
      <w:tr w:rsidR="00704E60" w:rsidRPr="00981CB3" w14:paraId="7EE363C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1F435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671CB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C4CC6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9B9A9D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780F5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F0E65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C1E6A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D3583A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B4B66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C58B7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83CBFD" w14:textId="77777777" w:rsidR="00704E60" w:rsidRPr="00981CB3" w:rsidRDefault="00704E60" w:rsidP="00BC57B1">
            <w:pPr>
              <w:rPr>
                <w:rFonts w:eastAsiaTheme="minorHAnsi" w:cs="Arial"/>
                <w:color w:val="000000" w:themeColor="text1"/>
                <w:sz w:val="16"/>
                <w:szCs w:val="16"/>
              </w:rPr>
            </w:pPr>
          </w:p>
        </w:tc>
      </w:tr>
      <w:tr w:rsidR="00704E60" w:rsidRPr="00981CB3" w14:paraId="082965E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084FD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ECEC50"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328BC9" w14:textId="77777777" w:rsidR="00704E60" w:rsidRPr="00981CB3" w:rsidRDefault="00704E60" w:rsidP="00BC57B1">
            <w:pPr>
              <w:rPr>
                <w:rFonts w:eastAsiaTheme="minorHAnsi" w:cs="Arial"/>
                <w:color w:val="000000" w:themeColor="text1"/>
                <w:sz w:val="16"/>
                <w:szCs w:val="16"/>
              </w:rPr>
            </w:pPr>
          </w:p>
        </w:tc>
      </w:tr>
      <w:tr w:rsidR="00704E60" w:rsidRPr="00981CB3" w14:paraId="6769423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3623A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01CEDA" w14:textId="77777777" w:rsidR="00704E60" w:rsidRPr="00981CB3" w:rsidRDefault="00704E60" w:rsidP="00BC57B1">
            <w:pPr>
              <w:rPr>
                <w:rFonts w:eastAsiaTheme="minorHAnsi" w:cs="Arial"/>
                <w:color w:val="000000" w:themeColor="text1"/>
                <w:sz w:val="16"/>
                <w:szCs w:val="16"/>
              </w:rPr>
            </w:pPr>
          </w:p>
        </w:tc>
      </w:tr>
    </w:tbl>
    <w:p w14:paraId="4C1EC4BF" w14:textId="77777777" w:rsidR="00704E60" w:rsidRDefault="00704E60" w:rsidP="00704E60">
      <w:pPr>
        <w:pStyle w:val="Caption"/>
        <w:rPr>
          <w:lang w:val="en-GB"/>
        </w:rPr>
      </w:pPr>
      <w:r w:rsidRPr="00702453">
        <w:t xml:space="preserve">Table: </w:t>
      </w:r>
      <w:r>
        <w:t xml:space="preserve">Signal Details of </w:t>
      </w:r>
      <w:r w:rsidRPr="004521EB">
        <w:rPr>
          <w:lang w:val="en-GB"/>
        </w:rPr>
        <w:t>Prompt_Vol_Level</w:t>
      </w:r>
    </w:p>
    <w:p w14:paraId="536EC221" w14:textId="77777777" w:rsidR="00704E60" w:rsidRPr="00495854" w:rsidRDefault="00704E60" w:rsidP="00704E60">
      <w:pPr>
        <w:rPr>
          <w:lang w:val="en-GB"/>
        </w:rPr>
      </w:pPr>
    </w:p>
    <w:p w14:paraId="5B1A57A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Prompt_Vol_Level_Zone</w:t>
      </w:r>
    </w:p>
    <w:p w14:paraId="1CA1C8E9" w14:textId="77777777" w:rsidR="00704E60" w:rsidRPr="00F03856" w:rsidRDefault="00704E60" w:rsidP="00704E60">
      <w:pPr>
        <w:rPr>
          <w:rFonts w:cs="Arial"/>
        </w:rPr>
      </w:pPr>
      <w:r>
        <w:rPr>
          <w:rFonts w:cs="Arial"/>
        </w:rPr>
        <w:t>Signal is for the Prompt volume in Zone 1 to Zone 6.</w:t>
      </w:r>
    </w:p>
    <w:p w14:paraId="05A5564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537177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ECC90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E7D699" w14:textId="77777777" w:rsidR="00704E60" w:rsidRPr="002338ED" w:rsidRDefault="00F56C9D" w:rsidP="00BC57B1">
            <w:pPr>
              <w:rPr>
                <w:rFonts w:cs="Arial"/>
                <w:color w:val="000000" w:themeColor="text1"/>
                <w:sz w:val="16"/>
                <w:szCs w:val="14"/>
              </w:rPr>
            </w:pPr>
            <w:sdt>
              <w:sdtPr>
                <w:rPr>
                  <w:sz w:val="16"/>
                  <w:szCs w:val="16"/>
                </w:rPr>
                <w:alias w:val="ASIL"/>
                <w:tag w:val="ASIL"/>
                <w:id w:val="84306255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E4EEA4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8D32A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DC6657" w14:textId="77777777" w:rsidR="00704E60" w:rsidRPr="00981CB3" w:rsidRDefault="00704E60" w:rsidP="00BC57B1">
            <w:pPr>
              <w:rPr>
                <w:rFonts w:eastAsiaTheme="minorHAnsi" w:cs="Arial"/>
                <w:color w:val="000000" w:themeColor="text1"/>
                <w:sz w:val="16"/>
                <w:szCs w:val="16"/>
              </w:rPr>
            </w:pPr>
          </w:p>
        </w:tc>
      </w:tr>
      <w:tr w:rsidR="00704E60" w:rsidRPr="00981CB3" w14:paraId="6DB793E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47D8080"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80B5125"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B0EF5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CDB875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E41C8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72D8C" w14:textId="77777777" w:rsidR="00704E60" w:rsidRPr="00981CB3" w:rsidRDefault="00704E60" w:rsidP="00BC57B1">
            <w:pPr>
              <w:rPr>
                <w:rFonts w:eastAsiaTheme="minorHAnsi" w:cs="Arial"/>
                <w:color w:val="000000" w:themeColor="text1"/>
                <w:sz w:val="16"/>
                <w:szCs w:val="16"/>
              </w:rPr>
            </w:pPr>
          </w:p>
        </w:tc>
      </w:tr>
      <w:tr w:rsidR="00704E60" w:rsidRPr="00981CB3" w14:paraId="47E5905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34A08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FF3BB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22801" w14:textId="77777777" w:rsidR="00704E60" w:rsidRPr="00981CB3" w:rsidRDefault="00704E60" w:rsidP="00BC57B1">
            <w:pPr>
              <w:rPr>
                <w:rFonts w:eastAsiaTheme="minorHAnsi" w:cs="Arial"/>
                <w:color w:val="000000" w:themeColor="text1"/>
                <w:sz w:val="16"/>
                <w:szCs w:val="16"/>
              </w:rPr>
            </w:pPr>
          </w:p>
        </w:tc>
      </w:tr>
      <w:tr w:rsidR="00704E60" w:rsidRPr="00981CB3" w14:paraId="7F81205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E056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61F7C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BAAB8" w14:textId="77777777" w:rsidR="00704E60" w:rsidRPr="00981CB3" w:rsidRDefault="00704E60" w:rsidP="00BC57B1">
            <w:pPr>
              <w:rPr>
                <w:rFonts w:eastAsiaTheme="minorHAnsi" w:cs="Arial"/>
                <w:color w:val="000000" w:themeColor="text1"/>
                <w:sz w:val="16"/>
                <w:szCs w:val="16"/>
              </w:rPr>
            </w:pPr>
          </w:p>
        </w:tc>
      </w:tr>
      <w:tr w:rsidR="00704E60" w:rsidRPr="00981CB3" w14:paraId="44398EF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C3B9F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AC1663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7BE628" w14:textId="77777777" w:rsidR="00704E60" w:rsidRPr="00981CB3" w:rsidRDefault="00704E60" w:rsidP="00BC57B1">
            <w:pPr>
              <w:rPr>
                <w:rFonts w:eastAsiaTheme="minorHAnsi" w:cs="Arial"/>
                <w:color w:val="000000" w:themeColor="text1"/>
                <w:sz w:val="16"/>
                <w:szCs w:val="16"/>
              </w:rPr>
            </w:pPr>
          </w:p>
        </w:tc>
      </w:tr>
      <w:tr w:rsidR="00704E60" w:rsidRPr="00981CB3" w14:paraId="3064DD7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2F162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C722112"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6BAB3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956587" w14:textId="77777777" w:rsidR="00704E60" w:rsidRPr="00981CB3" w:rsidRDefault="00704E60" w:rsidP="00BC57B1">
            <w:pPr>
              <w:rPr>
                <w:rFonts w:eastAsiaTheme="minorHAnsi" w:cs="Arial"/>
                <w:color w:val="000000" w:themeColor="text1"/>
                <w:sz w:val="16"/>
                <w:szCs w:val="16"/>
              </w:rPr>
            </w:pPr>
          </w:p>
        </w:tc>
      </w:tr>
      <w:tr w:rsidR="00704E60" w:rsidRPr="00981CB3" w14:paraId="3360CB8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1B80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4E10E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EA58E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EE3813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C52A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AAD5D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DB3DE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4EC68C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E200C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41F7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78F8C4" w14:textId="77777777" w:rsidR="00704E60" w:rsidRPr="00981CB3" w:rsidRDefault="00704E60" w:rsidP="00BC57B1">
            <w:pPr>
              <w:rPr>
                <w:rFonts w:eastAsiaTheme="minorHAnsi" w:cs="Arial"/>
                <w:color w:val="000000" w:themeColor="text1"/>
                <w:sz w:val="16"/>
                <w:szCs w:val="16"/>
              </w:rPr>
            </w:pPr>
          </w:p>
        </w:tc>
      </w:tr>
      <w:tr w:rsidR="00704E60" w:rsidRPr="00981CB3" w14:paraId="4DEE556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D1BA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9B6CD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ABB93D" w14:textId="77777777" w:rsidR="00704E60" w:rsidRPr="00981CB3" w:rsidRDefault="00704E60" w:rsidP="00BC57B1">
            <w:pPr>
              <w:rPr>
                <w:rFonts w:eastAsiaTheme="minorHAnsi" w:cs="Arial"/>
                <w:color w:val="000000" w:themeColor="text1"/>
                <w:sz w:val="16"/>
                <w:szCs w:val="16"/>
              </w:rPr>
            </w:pPr>
          </w:p>
        </w:tc>
      </w:tr>
      <w:tr w:rsidR="00704E60" w:rsidRPr="00981CB3" w14:paraId="668007A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4EBD50"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C173B1" w14:textId="77777777" w:rsidR="00704E60" w:rsidRPr="00981CB3" w:rsidRDefault="00704E60" w:rsidP="00BC57B1">
            <w:pPr>
              <w:rPr>
                <w:rFonts w:eastAsiaTheme="minorHAnsi" w:cs="Arial"/>
                <w:color w:val="000000" w:themeColor="text1"/>
                <w:sz w:val="16"/>
                <w:szCs w:val="16"/>
              </w:rPr>
            </w:pPr>
          </w:p>
        </w:tc>
      </w:tr>
    </w:tbl>
    <w:p w14:paraId="58B31811" w14:textId="77777777" w:rsidR="00704E60" w:rsidRDefault="00704E60" w:rsidP="00704E60">
      <w:pPr>
        <w:pStyle w:val="Caption"/>
        <w:rPr>
          <w:lang w:val="en-GB"/>
        </w:rPr>
      </w:pPr>
      <w:r w:rsidRPr="00702453">
        <w:t xml:space="preserve">Table: </w:t>
      </w:r>
      <w:r>
        <w:t xml:space="preserve">Signal Details of </w:t>
      </w:r>
      <w:r w:rsidRPr="004521EB">
        <w:rPr>
          <w:lang w:val="en-GB"/>
        </w:rPr>
        <w:t>Prompt_Vol_Level_Zone</w:t>
      </w:r>
    </w:p>
    <w:p w14:paraId="69AF220F" w14:textId="77777777" w:rsidR="00704E60" w:rsidRPr="00495854" w:rsidRDefault="00704E60" w:rsidP="00704E60">
      <w:pPr>
        <w:rPr>
          <w:lang w:val="en-GB"/>
        </w:rPr>
      </w:pPr>
    </w:p>
    <w:p w14:paraId="7EBA8A2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Prompt_Vol_Updated</w:t>
      </w:r>
    </w:p>
    <w:p w14:paraId="5552681C" w14:textId="77777777" w:rsidR="00704E60" w:rsidRPr="00F03856" w:rsidRDefault="00704E60" w:rsidP="00704E60">
      <w:pPr>
        <w:rPr>
          <w:rFonts w:cs="Arial"/>
        </w:rPr>
      </w:pPr>
      <w:r>
        <w:rPr>
          <w:rFonts w:cs="Arial"/>
        </w:rPr>
        <w:t>Signal indicates if prompt volume was updated because of a user activated event in full cabin mode</w:t>
      </w:r>
    </w:p>
    <w:p w14:paraId="5570DCB4"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DE2C0E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CFB9C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16358B" w14:textId="77777777" w:rsidR="00704E60" w:rsidRPr="002338ED" w:rsidRDefault="00F56C9D" w:rsidP="00BC57B1">
            <w:pPr>
              <w:rPr>
                <w:rFonts w:cs="Arial"/>
                <w:color w:val="000000" w:themeColor="text1"/>
                <w:sz w:val="16"/>
                <w:szCs w:val="14"/>
              </w:rPr>
            </w:pPr>
            <w:sdt>
              <w:sdtPr>
                <w:rPr>
                  <w:sz w:val="16"/>
                  <w:szCs w:val="16"/>
                </w:rPr>
                <w:alias w:val="ASIL"/>
                <w:tag w:val="ASIL"/>
                <w:id w:val="270672640"/>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7908A2C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103E7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38D9CF" w14:textId="77777777" w:rsidR="00704E60" w:rsidRPr="00981CB3" w:rsidRDefault="00704E60" w:rsidP="00BC57B1">
            <w:pPr>
              <w:rPr>
                <w:rFonts w:eastAsiaTheme="minorHAnsi" w:cs="Arial"/>
                <w:color w:val="000000" w:themeColor="text1"/>
                <w:sz w:val="16"/>
                <w:szCs w:val="16"/>
              </w:rPr>
            </w:pPr>
          </w:p>
        </w:tc>
      </w:tr>
      <w:tr w:rsidR="00704E60" w:rsidRPr="00981CB3" w14:paraId="3CC827E0"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B5A930C"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620ABE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AE812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29DD1FD"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B8DDDC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8219B2" w14:textId="77777777" w:rsidR="00704E60" w:rsidRPr="00981CB3" w:rsidRDefault="00704E60" w:rsidP="00BC57B1">
            <w:pPr>
              <w:rPr>
                <w:rFonts w:eastAsiaTheme="minorHAnsi" w:cs="Arial"/>
                <w:color w:val="000000" w:themeColor="text1"/>
                <w:sz w:val="16"/>
                <w:szCs w:val="16"/>
              </w:rPr>
            </w:pPr>
          </w:p>
        </w:tc>
      </w:tr>
      <w:tr w:rsidR="00704E60" w:rsidRPr="00981CB3" w14:paraId="5A55083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6FF95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BE37F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757D4E" w14:textId="77777777" w:rsidR="00704E60" w:rsidRPr="00981CB3" w:rsidRDefault="00704E60" w:rsidP="00BC57B1">
            <w:pPr>
              <w:rPr>
                <w:rFonts w:eastAsiaTheme="minorHAnsi" w:cs="Arial"/>
                <w:color w:val="000000" w:themeColor="text1"/>
                <w:sz w:val="16"/>
                <w:szCs w:val="16"/>
              </w:rPr>
            </w:pPr>
          </w:p>
        </w:tc>
      </w:tr>
      <w:tr w:rsidR="00704E60" w:rsidRPr="00981CB3" w14:paraId="083258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992A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ECEF7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C2C75" w14:textId="77777777" w:rsidR="00704E60" w:rsidRPr="00981CB3" w:rsidRDefault="00704E60" w:rsidP="00BC57B1">
            <w:pPr>
              <w:rPr>
                <w:rFonts w:eastAsiaTheme="minorHAnsi" w:cs="Arial"/>
                <w:color w:val="000000" w:themeColor="text1"/>
                <w:sz w:val="16"/>
                <w:szCs w:val="16"/>
              </w:rPr>
            </w:pPr>
          </w:p>
        </w:tc>
      </w:tr>
      <w:tr w:rsidR="00704E60" w:rsidRPr="00981CB3" w14:paraId="2642E8E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6B926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DB430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A7D27E" w14:textId="77777777" w:rsidR="00704E60" w:rsidRPr="00981CB3" w:rsidRDefault="00704E60" w:rsidP="00BC57B1">
            <w:pPr>
              <w:rPr>
                <w:rFonts w:eastAsiaTheme="minorHAnsi" w:cs="Arial"/>
                <w:color w:val="000000" w:themeColor="text1"/>
                <w:sz w:val="16"/>
                <w:szCs w:val="16"/>
              </w:rPr>
            </w:pPr>
          </w:p>
        </w:tc>
      </w:tr>
      <w:tr w:rsidR="00704E60" w:rsidRPr="00981CB3" w14:paraId="3ACC2E1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EE3B3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163720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1A022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D1984B" w14:textId="77777777" w:rsidR="00704E60" w:rsidRPr="00981CB3" w:rsidRDefault="00704E60" w:rsidP="00BC57B1">
            <w:pPr>
              <w:rPr>
                <w:rFonts w:eastAsiaTheme="minorHAnsi" w:cs="Arial"/>
                <w:color w:val="000000" w:themeColor="text1"/>
                <w:sz w:val="16"/>
                <w:szCs w:val="16"/>
              </w:rPr>
            </w:pPr>
          </w:p>
        </w:tc>
      </w:tr>
      <w:tr w:rsidR="00704E60" w:rsidRPr="00981CB3" w14:paraId="6E408F4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2099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05E34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EC1DD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0CAEE2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6558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CC5D9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2EFDC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BED039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1EF16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1F24D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4A5E5" w14:textId="77777777" w:rsidR="00704E60" w:rsidRPr="00981CB3" w:rsidRDefault="00704E60" w:rsidP="00BC57B1">
            <w:pPr>
              <w:rPr>
                <w:rFonts w:eastAsiaTheme="minorHAnsi" w:cs="Arial"/>
                <w:color w:val="000000" w:themeColor="text1"/>
                <w:sz w:val="16"/>
                <w:szCs w:val="16"/>
              </w:rPr>
            </w:pPr>
          </w:p>
        </w:tc>
      </w:tr>
      <w:tr w:rsidR="00704E60" w:rsidRPr="00981CB3" w14:paraId="475D26F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B01AB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FE9EC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EE5A9" w14:textId="77777777" w:rsidR="00704E60" w:rsidRPr="00981CB3" w:rsidRDefault="00704E60" w:rsidP="00BC57B1">
            <w:pPr>
              <w:rPr>
                <w:rFonts w:eastAsiaTheme="minorHAnsi" w:cs="Arial"/>
                <w:color w:val="000000" w:themeColor="text1"/>
                <w:sz w:val="16"/>
                <w:szCs w:val="16"/>
              </w:rPr>
            </w:pPr>
          </w:p>
        </w:tc>
      </w:tr>
      <w:tr w:rsidR="00704E60" w:rsidRPr="00981CB3" w14:paraId="2613BD2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AB94E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7C92AC" w14:textId="77777777" w:rsidR="00704E60" w:rsidRPr="00981CB3" w:rsidRDefault="00704E60" w:rsidP="00BC57B1">
            <w:pPr>
              <w:rPr>
                <w:rFonts w:eastAsiaTheme="minorHAnsi" w:cs="Arial"/>
                <w:color w:val="000000" w:themeColor="text1"/>
                <w:sz w:val="16"/>
                <w:szCs w:val="16"/>
              </w:rPr>
            </w:pPr>
          </w:p>
        </w:tc>
      </w:tr>
    </w:tbl>
    <w:p w14:paraId="5E4B835D" w14:textId="77777777" w:rsidR="00704E60" w:rsidRDefault="00704E60" w:rsidP="00704E60">
      <w:pPr>
        <w:pStyle w:val="Caption"/>
        <w:rPr>
          <w:lang w:val="en-GB"/>
        </w:rPr>
      </w:pPr>
      <w:r w:rsidRPr="00702453">
        <w:lastRenderedPageBreak/>
        <w:t xml:space="preserve">Table: </w:t>
      </w:r>
      <w:r>
        <w:t xml:space="preserve">Signal Details of </w:t>
      </w:r>
      <w:r w:rsidRPr="004521EB">
        <w:rPr>
          <w:lang w:val="en-GB"/>
        </w:rPr>
        <w:t>Prompt_Vol_Updated</w:t>
      </w:r>
    </w:p>
    <w:p w14:paraId="11FB619A" w14:textId="77777777" w:rsidR="00704E60" w:rsidRPr="00495854" w:rsidRDefault="00704E60" w:rsidP="00704E60">
      <w:pPr>
        <w:rPr>
          <w:lang w:val="en-GB"/>
        </w:rPr>
      </w:pPr>
    </w:p>
    <w:p w14:paraId="73DC0A1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Prompt_Vol_Zone_Updated</w:t>
      </w:r>
    </w:p>
    <w:p w14:paraId="5B7CEB13" w14:textId="77777777" w:rsidR="00704E60" w:rsidRPr="00F03856" w:rsidRDefault="00704E60" w:rsidP="00704E60">
      <w:pPr>
        <w:rPr>
          <w:rFonts w:cs="Arial"/>
        </w:rPr>
      </w:pPr>
      <w:r>
        <w:rPr>
          <w:rFonts w:cs="Arial"/>
        </w:rPr>
        <w:t>Signal is to indicate if the Prompt volume was updated because of a user activated event</w:t>
      </w:r>
    </w:p>
    <w:p w14:paraId="62533182"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BCDBA3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9F40D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8822B1" w14:textId="77777777" w:rsidR="00704E60" w:rsidRPr="002338ED" w:rsidRDefault="00F56C9D" w:rsidP="00BC57B1">
            <w:pPr>
              <w:rPr>
                <w:rFonts w:cs="Arial"/>
                <w:color w:val="000000" w:themeColor="text1"/>
                <w:sz w:val="16"/>
                <w:szCs w:val="14"/>
              </w:rPr>
            </w:pPr>
            <w:sdt>
              <w:sdtPr>
                <w:rPr>
                  <w:sz w:val="16"/>
                  <w:szCs w:val="16"/>
                </w:rPr>
                <w:alias w:val="ASIL"/>
                <w:tag w:val="ASIL"/>
                <w:id w:val="126349487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22BD73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6E654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30AB64" w14:textId="77777777" w:rsidR="00704E60" w:rsidRPr="00981CB3" w:rsidRDefault="00704E60" w:rsidP="00BC57B1">
            <w:pPr>
              <w:rPr>
                <w:rFonts w:eastAsiaTheme="minorHAnsi" w:cs="Arial"/>
                <w:color w:val="000000" w:themeColor="text1"/>
                <w:sz w:val="16"/>
                <w:szCs w:val="16"/>
              </w:rPr>
            </w:pPr>
          </w:p>
        </w:tc>
      </w:tr>
      <w:tr w:rsidR="00704E60" w:rsidRPr="00981CB3" w14:paraId="5268565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6EB780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8355DC5"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C64C5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D6B4034"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8AF73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3BABA9" w14:textId="77777777" w:rsidR="00704E60" w:rsidRPr="00981CB3" w:rsidRDefault="00704E60" w:rsidP="00BC57B1">
            <w:pPr>
              <w:rPr>
                <w:rFonts w:eastAsiaTheme="minorHAnsi" w:cs="Arial"/>
                <w:color w:val="000000" w:themeColor="text1"/>
                <w:sz w:val="16"/>
                <w:szCs w:val="16"/>
              </w:rPr>
            </w:pPr>
          </w:p>
        </w:tc>
      </w:tr>
      <w:tr w:rsidR="00704E60" w:rsidRPr="00981CB3" w14:paraId="3A088C0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B0D3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167E6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BE838" w14:textId="77777777" w:rsidR="00704E60" w:rsidRPr="00981CB3" w:rsidRDefault="00704E60" w:rsidP="00BC57B1">
            <w:pPr>
              <w:rPr>
                <w:rFonts w:eastAsiaTheme="minorHAnsi" w:cs="Arial"/>
                <w:color w:val="000000" w:themeColor="text1"/>
                <w:sz w:val="16"/>
                <w:szCs w:val="16"/>
              </w:rPr>
            </w:pPr>
          </w:p>
        </w:tc>
      </w:tr>
      <w:tr w:rsidR="00704E60" w:rsidRPr="00981CB3" w14:paraId="3CF4B30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0C0B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1EBE1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06C39" w14:textId="77777777" w:rsidR="00704E60" w:rsidRPr="00981CB3" w:rsidRDefault="00704E60" w:rsidP="00BC57B1">
            <w:pPr>
              <w:rPr>
                <w:rFonts w:eastAsiaTheme="minorHAnsi" w:cs="Arial"/>
                <w:color w:val="000000" w:themeColor="text1"/>
                <w:sz w:val="16"/>
                <w:szCs w:val="16"/>
              </w:rPr>
            </w:pPr>
          </w:p>
        </w:tc>
      </w:tr>
      <w:tr w:rsidR="00704E60" w:rsidRPr="00981CB3" w14:paraId="2D53812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5EC9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D221C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67206B" w14:textId="77777777" w:rsidR="00704E60" w:rsidRPr="00981CB3" w:rsidRDefault="00704E60" w:rsidP="00BC57B1">
            <w:pPr>
              <w:rPr>
                <w:rFonts w:eastAsiaTheme="minorHAnsi" w:cs="Arial"/>
                <w:color w:val="000000" w:themeColor="text1"/>
                <w:sz w:val="16"/>
                <w:szCs w:val="16"/>
              </w:rPr>
            </w:pPr>
          </w:p>
        </w:tc>
      </w:tr>
      <w:tr w:rsidR="00704E60" w:rsidRPr="00981CB3" w14:paraId="44FA229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8DF48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BE9DC12"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AC64E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A79488" w14:textId="77777777" w:rsidR="00704E60" w:rsidRPr="00981CB3" w:rsidRDefault="00704E60" w:rsidP="00BC57B1">
            <w:pPr>
              <w:rPr>
                <w:rFonts w:eastAsiaTheme="minorHAnsi" w:cs="Arial"/>
                <w:color w:val="000000" w:themeColor="text1"/>
                <w:sz w:val="16"/>
                <w:szCs w:val="16"/>
              </w:rPr>
            </w:pPr>
          </w:p>
        </w:tc>
      </w:tr>
      <w:tr w:rsidR="00704E60" w:rsidRPr="00981CB3" w14:paraId="3159708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EA89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66949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5FB96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2DFD08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3DB98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03B13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2226F"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163B4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5044A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65B00C"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1FBB5D" w14:textId="77777777" w:rsidR="00704E60" w:rsidRPr="00981CB3" w:rsidRDefault="00704E60" w:rsidP="00BC57B1">
            <w:pPr>
              <w:rPr>
                <w:rFonts w:eastAsiaTheme="minorHAnsi" w:cs="Arial"/>
                <w:color w:val="000000" w:themeColor="text1"/>
                <w:sz w:val="16"/>
                <w:szCs w:val="16"/>
              </w:rPr>
            </w:pPr>
          </w:p>
        </w:tc>
      </w:tr>
      <w:tr w:rsidR="00704E60" w:rsidRPr="00981CB3" w14:paraId="6853EF2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22B8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4DD10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5A0A90" w14:textId="77777777" w:rsidR="00704E60" w:rsidRPr="00981CB3" w:rsidRDefault="00704E60" w:rsidP="00BC57B1">
            <w:pPr>
              <w:rPr>
                <w:rFonts w:eastAsiaTheme="minorHAnsi" w:cs="Arial"/>
                <w:color w:val="000000" w:themeColor="text1"/>
                <w:sz w:val="16"/>
                <w:szCs w:val="16"/>
              </w:rPr>
            </w:pPr>
          </w:p>
        </w:tc>
      </w:tr>
      <w:tr w:rsidR="00704E60" w:rsidRPr="00981CB3" w14:paraId="056B2B3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0BB2B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D5069B" w14:textId="77777777" w:rsidR="00704E60" w:rsidRPr="00981CB3" w:rsidRDefault="00704E60" w:rsidP="00BC57B1">
            <w:pPr>
              <w:rPr>
                <w:rFonts w:eastAsiaTheme="minorHAnsi" w:cs="Arial"/>
                <w:color w:val="000000" w:themeColor="text1"/>
                <w:sz w:val="16"/>
                <w:szCs w:val="16"/>
              </w:rPr>
            </w:pPr>
          </w:p>
        </w:tc>
      </w:tr>
    </w:tbl>
    <w:p w14:paraId="7B65E50C" w14:textId="77777777" w:rsidR="00704E60" w:rsidRDefault="00704E60" w:rsidP="00704E60">
      <w:pPr>
        <w:pStyle w:val="Caption"/>
        <w:rPr>
          <w:lang w:val="en-GB"/>
        </w:rPr>
      </w:pPr>
      <w:r w:rsidRPr="00702453">
        <w:t xml:space="preserve">Table: </w:t>
      </w:r>
      <w:r>
        <w:t xml:space="preserve">Signal Details of </w:t>
      </w:r>
      <w:r w:rsidRPr="004521EB">
        <w:rPr>
          <w:lang w:val="en-GB"/>
        </w:rPr>
        <w:t>Prompt_Vol_Zone_Updated</w:t>
      </w:r>
    </w:p>
    <w:p w14:paraId="0F10F82C" w14:textId="77777777" w:rsidR="00704E60" w:rsidRPr="00495854" w:rsidRDefault="00704E60" w:rsidP="00704E60">
      <w:pPr>
        <w:rPr>
          <w:lang w:val="en-GB"/>
        </w:rPr>
      </w:pPr>
    </w:p>
    <w:p w14:paraId="190D586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RA_Vol_Level</w:t>
      </w:r>
    </w:p>
    <w:p w14:paraId="30040AAE" w14:textId="77777777" w:rsidR="00704E60" w:rsidRPr="00F03856" w:rsidRDefault="00704E60" w:rsidP="00704E60">
      <w:pPr>
        <w:rPr>
          <w:rFonts w:cs="Arial"/>
        </w:rPr>
      </w:pPr>
      <w:r>
        <w:rPr>
          <w:rFonts w:cs="Arial"/>
        </w:rPr>
        <w:t>Signal for Radio Announcement volume in full cabin mode</w:t>
      </w:r>
    </w:p>
    <w:p w14:paraId="261A8AB5"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5AAC77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47FEE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0A796C" w14:textId="77777777" w:rsidR="00704E60" w:rsidRPr="002338ED" w:rsidRDefault="00F56C9D" w:rsidP="00BC57B1">
            <w:pPr>
              <w:rPr>
                <w:rFonts w:cs="Arial"/>
                <w:color w:val="000000" w:themeColor="text1"/>
                <w:sz w:val="16"/>
                <w:szCs w:val="14"/>
              </w:rPr>
            </w:pPr>
            <w:sdt>
              <w:sdtPr>
                <w:rPr>
                  <w:sz w:val="16"/>
                  <w:szCs w:val="16"/>
                </w:rPr>
                <w:alias w:val="ASIL"/>
                <w:tag w:val="ASIL"/>
                <w:id w:val="83473779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16EAA35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B3078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35BEEF" w14:textId="77777777" w:rsidR="00704E60" w:rsidRPr="00981CB3" w:rsidRDefault="00704E60" w:rsidP="00BC57B1">
            <w:pPr>
              <w:rPr>
                <w:rFonts w:eastAsiaTheme="minorHAnsi" w:cs="Arial"/>
                <w:color w:val="000000" w:themeColor="text1"/>
                <w:sz w:val="16"/>
                <w:szCs w:val="16"/>
              </w:rPr>
            </w:pPr>
          </w:p>
        </w:tc>
      </w:tr>
      <w:tr w:rsidR="00704E60" w:rsidRPr="00981CB3" w14:paraId="0C6723D1"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2889273"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74155A6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D5BAD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16D2FCF"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CFD51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2FAD3A" w14:textId="77777777" w:rsidR="00704E60" w:rsidRPr="00981CB3" w:rsidRDefault="00704E60" w:rsidP="00BC57B1">
            <w:pPr>
              <w:rPr>
                <w:rFonts w:eastAsiaTheme="minorHAnsi" w:cs="Arial"/>
                <w:color w:val="000000" w:themeColor="text1"/>
                <w:sz w:val="16"/>
                <w:szCs w:val="16"/>
              </w:rPr>
            </w:pPr>
          </w:p>
        </w:tc>
      </w:tr>
      <w:tr w:rsidR="00704E60" w:rsidRPr="00981CB3" w14:paraId="6F1C10D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39A3B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4B7BC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84D58" w14:textId="77777777" w:rsidR="00704E60" w:rsidRPr="00981CB3" w:rsidRDefault="00704E60" w:rsidP="00BC57B1">
            <w:pPr>
              <w:rPr>
                <w:rFonts w:eastAsiaTheme="minorHAnsi" w:cs="Arial"/>
                <w:color w:val="000000" w:themeColor="text1"/>
                <w:sz w:val="16"/>
                <w:szCs w:val="16"/>
              </w:rPr>
            </w:pPr>
          </w:p>
        </w:tc>
      </w:tr>
      <w:tr w:rsidR="00704E60" w:rsidRPr="00981CB3" w14:paraId="11103F2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E18D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CBADC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D64B37" w14:textId="77777777" w:rsidR="00704E60" w:rsidRPr="00981CB3" w:rsidRDefault="00704E60" w:rsidP="00BC57B1">
            <w:pPr>
              <w:rPr>
                <w:rFonts w:eastAsiaTheme="minorHAnsi" w:cs="Arial"/>
                <w:color w:val="000000" w:themeColor="text1"/>
                <w:sz w:val="16"/>
                <w:szCs w:val="16"/>
              </w:rPr>
            </w:pPr>
          </w:p>
        </w:tc>
      </w:tr>
      <w:tr w:rsidR="00704E60" w:rsidRPr="00981CB3" w14:paraId="664FD58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5330D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850C4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35FDA1" w14:textId="77777777" w:rsidR="00704E60" w:rsidRPr="00981CB3" w:rsidRDefault="00704E60" w:rsidP="00BC57B1">
            <w:pPr>
              <w:rPr>
                <w:rFonts w:eastAsiaTheme="minorHAnsi" w:cs="Arial"/>
                <w:color w:val="000000" w:themeColor="text1"/>
                <w:sz w:val="16"/>
                <w:szCs w:val="16"/>
              </w:rPr>
            </w:pPr>
          </w:p>
        </w:tc>
      </w:tr>
      <w:tr w:rsidR="00704E60" w:rsidRPr="00981CB3" w14:paraId="0DDB02F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BFF6F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272F1F2"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B8A6E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E8E661" w14:textId="77777777" w:rsidR="00704E60" w:rsidRPr="00981CB3" w:rsidRDefault="00704E60" w:rsidP="00BC57B1">
            <w:pPr>
              <w:rPr>
                <w:rFonts w:eastAsiaTheme="minorHAnsi" w:cs="Arial"/>
                <w:color w:val="000000" w:themeColor="text1"/>
                <w:sz w:val="16"/>
                <w:szCs w:val="16"/>
              </w:rPr>
            </w:pPr>
          </w:p>
        </w:tc>
      </w:tr>
      <w:tr w:rsidR="00704E60" w:rsidRPr="00981CB3" w14:paraId="4A53DD9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E5F2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66353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13453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0F3258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69F9E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A4BDE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1710F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7B3108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F39CA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CDD98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1F23F4" w14:textId="77777777" w:rsidR="00704E60" w:rsidRPr="00981CB3" w:rsidRDefault="00704E60" w:rsidP="00BC57B1">
            <w:pPr>
              <w:rPr>
                <w:rFonts w:eastAsiaTheme="minorHAnsi" w:cs="Arial"/>
                <w:color w:val="000000" w:themeColor="text1"/>
                <w:sz w:val="16"/>
                <w:szCs w:val="16"/>
              </w:rPr>
            </w:pPr>
          </w:p>
        </w:tc>
      </w:tr>
      <w:tr w:rsidR="00704E60" w:rsidRPr="00981CB3" w14:paraId="16EFDF9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8E9A9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CD2A2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D72D40" w14:textId="77777777" w:rsidR="00704E60" w:rsidRPr="00981CB3" w:rsidRDefault="00704E60" w:rsidP="00BC57B1">
            <w:pPr>
              <w:rPr>
                <w:rFonts w:eastAsiaTheme="minorHAnsi" w:cs="Arial"/>
                <w:color w:val="000000" w:themeColor="text1"/>
                <w:sz w:val="16"/>
                <w:szCs w:val="16"/>
              </w:rPr>
            </w:pPr>
          </w:p>
        </w:tc>
      </w:tr>
      <w:tr w:rsidR="00704E60" w:rsidRPr="00981CB3" w14:paraId="7641103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61A0E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66EA8E" w14:textId="77777777" w:rsidR="00704E60" w:rsidRPr="00981CB3" w:rsidRDefault="00704E60" w:rsidP="00BC57B1">
            <w:pPr>
              <w:rPr>
                <w:rFonts w:eastAsiaTheme="minorHAnsi" w:cs="Arial"/>
                <w:color w:val="000000" w:themeColor="text1"/>
                <w:sz w:val="16"/>
                <w:szCs w:val="16"/>
              </w:rPr>
            </w:pPr>
          </w:p>
        </w:tc>
      </w:tr>
    </w:tbl>
    <w:p w14:paraId="3918FF61" w14:textId="77777777" w:rsidR="00704E60" w:rsidRDefault="00704E60" w:rsidP="00704E60">
      <w:pPr>
        <w:pStyle w:val="Caption"/>
        <w:rPr>
          <w:lang w:val="en-GB"/>
        </w:rPr>
      </w:pPr>
      <w:r w:rsidRPr="00702453">
        <w:t xml:space="preserve">Table: </w:t>
      </w:r>
      <w:r>
        <w:t xml:space="preserve">Signal Details of </w:t>
      </w:r>
      <w:r w:rsidRPr="004521EB">
        <w:rPr>
          <w:lang w:val="en-GB"/>
        </w:rPr>
        <w:t>RA_Vol_Level</w:t>
      </w:r>
    </w:p>
    <w:p w14:paraId="0F09F299" w14:textId="77777777" w:rsidR="00704E60" w:rsidRPr="00495854" w:rsidRDefault="00704E60" w:rsidP="00704E60">
      <w:pPr>
        <w:rPr>
          <w:lang w:val="en-GB"/>
        </w:rPr>
      </w:pPr>
    </w:p>
    <w:p w14:paraId="0BACA09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RA_Vol_Updated</w:t>
      </w:r>
    </w:p>
    <w:p w14:paraId="78988B00" w14:textId="77777777" w:rsidR="00704E60" w:rsidRPr="00F03856" w:rsidRDefault="00704E60" w:rsidP="00704E60">
      <w:pPr>
        <w:rPr>
          <w:rFonts w:cs="Arial"/>
        </w:rPr>
      </w:pPr>
      <w:r>
        <w:rPr>
          <w:rFonts w:cs="Arial"/>
        </w:rPr>
        <w:t>Signal indicates if RA volume was updated because of a user activated event in full cabin mode</w:t>
      </w:r>
    </w:p>
    <w:p w14:paraId="0F198546"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314139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1A951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D651D8" w14:textId="77777777" w:rsidR="00704E60" w:rsidRPr="002338ED" w:rsidRDefault="00F56C9D" w:rsidP="00BC57B1">
            <w:pPr>
              <w:rPr>
                <w:rFonts w:cs="Arial"/>
                <w:color w:val="000000" w:themeColor="text1"/>
                <w:sz w:val="16"/>
                <w:szCs w:val="14"/>
              </w:rPr>
            </w:pPr>
            <w:sdt>
              <w:sdtPr>
                <w:rPr>
                  <w:sz w:val="16"/>
                  <w:szCs w:val="16"/>
                </w:rPr>
                <w:alias w:val="ASIL"/>
                <w:tag w:val="ASIL"/>
                <w:id w:val="-107188238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AE059C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3F80D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3E5F72" w14:textId="77777777" w:rsidR="00704E60" w:rsidRPr="00981CB3" w:rsidRDefault="00704E60" w:rsidP="00BC57B1">
            <w:pPr>
              <w:rPr>
                <w:rFonts w:eastAsiaTheme="minorHAnsi" w:cs="Arial"/>
                <w:color w:val="000000" w:themeColor="text1"/>
                <w:sz w:val="16"/>
                <w:szCs w:val="16"/>
              </w:rPr>
            </w:pPr>
          </w:p>
        </w:tc>
      </w:tr>
      <w:tr w:rsidR="00704E60" w:rsidRPr="00981CB3" w14:paraId="5BF5FCA9"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E00392"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75A489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EACCB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8BC62D7"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28D48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6F2E91" w14:textId="77777777" w:rsidR="00704E60" w:rsidRPr="00981CB3" w:rsidRDefault="00704E60" w:rsidP="00BC57B1">
            <w:pPr>
              <w:rPr>
                <w:rFonts w:eastAsiaTheme="minorHAnsi" w:cs="Arial"/>
                <w:color w:val="000000" w:themeColor="text1"/>
                <w:sz w:val="16"/>
                <w:szCs w:val="16"/>
              </w:rPr>
            </w:pPr>
          </w:p>
        </w:tc>
      </w:tr>
      <w:tr w:rsidR="00704E60" w:rsidRPr="00981CB3" w14:paraId="0B3060E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9EBEF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11C15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33AAE8" w14:textId="77777777" w:rsidR="00704E60" w:rsidRPr="00981CB3" w:rsidRDefault="00704E60" w:rsidP="00BC57B1">
            <w:pPr>
              <w:rPr>
                <w:rFonts w:eastAsiaTheme="minorHAnsi" w:cs="Arial"/>
                <w:color w:val="000000" w:themeColor="text1"/>
                <w:sz w:val="16"/>
                <w:szCs w:val="16"/>
              </w:rPr>
            </w:pPr>
          </w:p>
        </w:tc>
      </w:tr>
      <w:tr w:rsidR="00704E60" w:rsidRPr="00981CB3" w14:paraId="7727AAD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0115A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A80B1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BF763C" w14:textId="77777777" w:rsidR="00704E60" w:rsidRPr="00981CB3" w:rsidRDefault="00704E60" w:rsidP="00BC57B1">
            <w:pPr>
              <w:rPr>
                <w:rFonts w:eastAsiaTheme="minorHAnsi" w:cs="Arial"/>
                <w:color w:val="000000" w:themeColor="text1"/>
                <w:sz w:val="16"/>
                <w:szCs w:val="16"/>
              </w:rPr>
            </w:pPr>
          </w:p>
        </w:tc>
      </w:tr>
      <w:tr w:rsidR="00704E60" w:rsidRPr="00981CB3" w14:paraId="51C7DC6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D2128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1CF0B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4CC254" w14:textId="77777777" w:rsidR="00704E60" w:rsidRPr="00981CB3" w:rsidRDefault="00704E60" w:rsidP="00BC57B1">
            <w:pPr>
              <w:rPr>
                <w:rFonts w:eastAsiaTheme="minorHAnsi" w:cs="Arial"/>
                <w:color w:val="000000" w:themeColor="text1"/>
                <w:sz w:val="16"/>
                <w:szCs w:val="16"/>
              </w:rPr>
            </w:pPr>
          </w:p>
        </w:tc>
      </w:tr>
      <w:tr w:rsidR="00704E60" w:rsidRPr="00981CB3" w14:paraId="1C5E8C8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5FCEC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58CCDA9"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BAA1B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DBA53B" w14:textId="77777777" w:rsidR="00704E60" w:rsidRPr="00981CB3" w:rsidRDefault="00704E60" w:rsidP="00BC57B1">
            <w:pPr>
              <w:rPr>
                <w:rFonts w:eastAsiaTheme="minorHAnsi" w:cs="Arial"/>
                <w:color w:val="000000" w:themeColor="text1"/>
                <w:sz w:val="16"/>
                <w:szCs w:val="16"/>
              </w:rPr>
            </w:pPr>
          </w:p>
        </w:tc>
      </w:tr>
      <w:tr w:rsidR="00704E60" w:rsidRPr="00981CB3" w14:paraId="566FDAC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428E9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65AF8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0C3C3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89AAB5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2916B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58CE6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25B0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811E12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C820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05E4D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290E2F" w14:textId="77777777" w:rsidR="00704E60" w:rsidRPr="00981CB3" w:rsidRDefault="00704E60" w:rsidP="00BC57B1">
            <w:pPr>
              <w:rPr>
                <w:rFonts w:eastAsiaTheme="minorHAnsi" w:cs="Arial"/>
                <w:color w:val="000000" w:themeColor="text1"/>
                <w:sz w:val="16"/>
                <w:szCs w:val="16"/>
              </w:rPr>
            </w:pPr>
          </w:p>
        </w:tc>
      </w:tr>
      <w:tr w:rsidR="00704E60" w:rsidRPr="00981CB3" w14:paraId="6D14E6C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F6E12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29063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E02C6C" w14:textId="77777777" w:rsidR="00704E60" w:rsidRPr="00981CB3" w:rsidRDefault="00704E60" w:rsidP="00BC57B1">
            <w:pPr>
              <w:rPr>
                <w:rFonts w:eastAsiaTheme="minorHAnsi" w:cs="Arial"/>
                <w:color w:val="000000" w:themeColor="text1"/>
                <w:sz w:val="16"/>
                <w:szCs w:val="16"/>
              </w:rPr>
            </w:pPr>
          </w:p>
        </w:tc>
      </w:tr>
      <w:tr w:rsidR="00704E60" w:rsidRPr="00981CB3" w14:paraId="453CF33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E72FD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228B0B" w14:textId="77777777" w:rsidR="00704E60" w:rsidRPr="00981CB3" w:rsidRDefault="00704E60" w:rsidP="00BC57B1">
            <w:pPr>
              <w:rPr>
                <w:rFonts w:eastAsiaTheme="minorHAnsi" w:cs="Arial"/>
                <w:color w:val="000000" w:themeColor="text1"/>
                <w:sz w:val="16"/>
                <w:szCs w:val="16"/>
              </w:rPr>
            </w:pPr>
          </w:p>
        </w:tc>
      </w:tr>
    </w:tbl>
    <w:p w14:paraId="4E4B9D76" w14:textId="77777777" w:rsidR="00704E60" w:rsidRDefault="00704E60" w:rsidP="00704E60">
      <w:pPr>
        <w:pStyle w:val="Caption"/>
        <w:rPr>
          <w:lang w:val="en-GB"/>
        </w:rPr>
      </w:pPr>
      <w:r w:rsidRPr="00702453">
        <w:t xml:space="preserve">Table: </w:t>
      </w:r>
      <w:r>
        <w:t xml:space="preserve">Signal Details of </w:t>
      </w:r>
      <w:r w:rsidRPr="004521EB">
        <w:rPr>
          <w:lang w:val="en-GB"/>
        </w:rPr>
        <w:t>RA_Vol_Updated</w:t>
      </w:r>
    </w:p>
    <w:p w14:paraId="45E483D8" w14:textId="77777777" w:rsidR="00704E60" w:rsidRPr="00495854" w:rsidRDefault="00704E60" w:rsidP="00704E60">
      <w:pPr>
        <w:rPr>
          <w:lang w:val="en-GB"/>
        </w:rPr>
      </w:pPr>
    </w:p>
    <w:p w14:paraId="6AA2D65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Share_Command</w:t>
      </w:r>
    </w:p>
    <w:p w14:paraId="04060F38" w14:textId="77777777" w:rsidR="00704E60" w:rsidRPr="00F03856" w:rsidRDefault="00704E60" w:rsidP="00704E60">
      <w:pPr>
        <w:rPr>
          <w:rFonts w:cs="Arial"/>
        </w:rPr>
      </w:pPr>
      <w:r>
        <w:rPr>
          <w:rFonts w:cs="Arial"/>
        </w:rPr>
        <w:t>Request Share Command (Physical Touch)</w:t>
      </w:r>
    </w:p>
    <w:p w14:paraId="7782869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3C1EAF1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73733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176C08" w14:textId="77777777" w:rsidR="00704E60" w:rsidRPr="002338ED" w:rsidRDefault="00F56C9D" w:rsidP="00BC57B1">
            <w:pPr>
              <w:rPr>
                <w:rFonts w:cs="Arial"/>
                <w:color w:val="000000" w:themeColor="text1"/>
                <w:sz w:val="16"/>
                <w:szCs w:val="14"/>
              </w:rPr>
            </w:pPr>
            <w:sdt>
              <w:sdtPr>
                <w:rPr>
                  <w:sz w:val="16"/>
                  <w:szCs w:val="16"/>
                </w:rPr>
                <w:alias w:val="ASIL"/>
                <w:tag w:val="ASIL"/>
                <w:id w:val="169765497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F1E7E2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2EDCD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DB10C1" w14:textId="77777777" w:rsidR="00704E60" w:rsidRPr="00981CB3" w:rsidRDefault="00704E60" w:rsidP="00BC57B1">
            <w:pPr>
              <w:rPr>
                <w:rFonts w:eastAsiaTheme="minorHAnsi" w:cs="Arial"/>
                <w:color w:val="000000" w:themeColor="text1"/>
                <w:sz w:val="16"/>
                <w:szCs w:val="16"/>
              </w:rPr>
            </w:pPr>
          </w:p>
        </w:tc>
      </w:tr>
      <w:tr w:rsidR="00704E60" w:rsidRPr="00981CB3" w14:paraId="7549CB63"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FD97AD4"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E68B6F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0C93E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C9286A5"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44223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E23DC7" w14:textId="77777777" w:rsidR="00704E60" w:rsidRPr="00981CB3" w:rsidRDefault="00704E60" w:rsidP="00BC57B1">
            <w:pPr>
              <w:rPr>
                <w:rFonts w:eastAsiaTheme="minorHAnsi" w:cs="Arial"/>
                <w:color w:val="000000" w:themeColor="text1"/>
                <w:sz w:val="16"/>
                <w:szCs w:val="16"/>
              </w:rPr>
            </w:pPr>
          </w:p>
        </w:tc>
      </w:tr>
      <w:tr w:rsidR="00704E60" w:rsidRPr="00981CB3" w14:paraId="27B80AC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EDF2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034CA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9FB38D" w14:textId="77777777" w:rsidR="00704E60" w:rsidRPr="00981CB3" w:rsidRDefault="00704E60" w:rsidP="00BC57B1">
            <w:pPr>
              <w:rPr>
                <w:rFonts w:eastAsiaTheme="minorHAnsi" w:cs="Arial"/>
                <w:color w:val="000000" w:themeColor="text1"/>
                <w:sz w:val="16"/>
                <w:szCs w:val="16"/>
              </w:rPr>
            </w:pPr>
          </w:p>
        </w:tc>
      </w:tr>
      <w:tr w:rsidR="00704E60" w:rsidRPr="00981CB3" w14:paraId="6144049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1627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ABF6C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261D6F" w14:textId="77777777" w:rsidR="00704E60" w:rsidRPr="00981CB3" w:rsidRDefault="00704E60" w:rsidP="00BC57B1">
            <w:pPr>
              <w:rPr>
                <w:rFonts w:eastAsiaTheme="minorHAnsi" w:cs="Arial"/>
                <w:color w:val="000000" w:themeColor="text1"/>
                <w:sz w:val="16"/>
                <w:szCs w:val="16"/>
              </w:rPr>
            </w:pPr>
          </w:p>
        </w:tc>
      </w:tr>
      <w:tr w:rsidR="00704E60" w:rsidRPr="00981CB3" w14:paraId="5C29B10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6FEEF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2F4DB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C5A3CB" w14:textId="77777777" w:rsidR="00704E60" w:rsidRPr="00981CB3" w:rsidRDefault="00704E60" w:rsidP="00BC57B1">
            <w:pPr>
              <w:rPr>
                <w:rFonts w:eastAsiaTheme="minorHAnsi" w:cs="Arial"/>
                <w:color w:val="000000" w:themeColor="text1"/>
                <w:sz w:val="16"/>
                <w:szCs w:val="16"/>
              </w:rPr>
            </w:pPr>
          </w:p>
        </w:tc>
      </w:tr>
      <w:tr w:rsidR="00704E60" w:rsidRPr="00981CB3" w14:paraId="69763DB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797DB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DD887FC"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E5925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2C95A9" w14:textId="77777777" w:rsidR="00704E60" w:rsidRPr="00981CB3" w:rsidRDefault="00704E60" w:rsidP="00BC57B1">
            <w:pPr>
              <w:rPr>
                <w:rFonts w:eastAsiaTheme="minorHAnsi" w:cs="Arial"/>
                <w:color w:val="000000" w:themeColor="text1"/>
                <w:sz w:val="16"/>
                <w:szCs w:val="16"/>
              </w:rPr>
            </w:pPr>
          </w:p>
        </w:tc>
      </w:tr>
      <w:tr w:rsidR="00704E60" w:rsidRPr="00981CB3" w14:paraId="26AE1C6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2BC1E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BB460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AB63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2E16B0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835D0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949A5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1589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51E74B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D2FBB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10CE4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C6C91F" w14:textId="77777777" w:rsidR="00704E60" w:rsidRPr="00981CB3" w:rsidRDefault="00704E60" w:rsidP="00BC57B1">
            <w:pPr>
              <w:rPr>
                <w:rFonts w:eastAsiaTheme="minorHAnsi" w:cs="Arial"/>
                <w:color w:val="000000" w:themeColor="text1"/>
                <w:sz w:val="16"/>
                <w:szCs w:val="16"/>
              </w:rPr>
            </w:pPr>
          </w:p>
        </w:tc>
      </w:tr>
      <w:tr w:rsidR="00704E60" w:rsidRPr="00981CB3" w14:paraId="16D8275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7165A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54ABB3"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4BE68A" w14:textId="77777777" w:rsidR="00704E60" w:rsidRPr="00981CB3" w:rsidRDefault="00704E60" w:rsidP="00BC57B1">
            <w:pPr>
              <w:rPr>
                <w:rFonts w:eastAsiaTheme="minorHAnsi" w:cs="Arial"/>
                <w:color w:val="000000" w:themeColor="text1"/>
                <w:sz w:val="16"/>
                <w:szCs w:val="16"/>
              </w:rPr>
            </w:pPr>
          </w:p>
        </w:tc>
      </w:tr>
      <w:tr w:rsidR="00704E60" w:rsidRPr="00981CB3" w14:paraId="5EF3E09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6AA51F"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4D9902" w14:textId="77777777" w:rsidR="00704E60" w:rsidRPr="00981CB3" w:rsidRDefault="00704E60" w:rsidP="00BC57B1">
            <w:pPr>
              <w:rPr>
                <w:rFonts w:eastAsiaTheme="minorHAnsi" w:cs="Arial"/>
                <w:color w:val="000000" w:themeColor="text1"/>
                <w:sz w:val="16"/>
                <w:szCs w:val="16"/>
              </w:rPr>
            </w:pPr>
          </w:p>
        </w:tc>
      </w:tr>
    </w:tbl>
    <w:p w14:paraId="4CFB7B89" w14:textId="77777777" w:rsidR="00704E60" w:rsidRDefault="00704E60" w:rsidP="00704E60">
      <w:pPr>
        <w:pStyle w:val="Caption"/>
        <w:rPr>
          <w:lang w:val="en-GB"/>
        </w:rPr>
      </w:pPr>
      <w:r w:rsidRPr="00702453">
        <w:t xml:space="preserve">Table: </w:t>
      </w:r>
      <w:r>
        <w:t xml:space="preserve">Signal Details of </w:t>
      </w:r>
      <w:r w:rsidRPr="004521EB">
        <w:rPr>
          <w:lang w:val="en-GB"/>
        </w:rPr>
        <w:t>Share_Command</w:t>
      </w:r>
    </w:p>
    <w:p w14:paraId="66BF1494" w14:textId="77777777" w:rsidR="00704E60" w:rsidRPr="00495854" w:rsidRDefault="00704E60" w:rsidP="00704E60">
      <w:pPr>
        <w:rPr>
          <w:lang w:val="en-GB"/>
        </w:rPr>
      </w:pPr>
    </w:p>
    <w:p w14:paraId="4B855B7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Share_Rq</w:t>
      </w:r>
    </w:p>
    <w:p w14:paraId="5613AF90" w14:textId="77777777" w:rsidR="00704E60" w:rsidRPr="00F03856" w:rsidRDefault="00704E60" w:rsidP="00704E60">
      <w:pPr>
        <w:rPr>
          <w:rFonts w:cs="Arial"/>
        </w:rPr>
      </w:pPr>
      <w:r>
        <w:rPr>
          <w:rFonts w:cs="Arial"/>
        </w:rPr>
        <w:t xml:space="preserve">Internal Signal for Audio Share Response </w:t>
      </w:r>
    </w:p>
    <w:p w14:paraId="4C430965"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7AF69D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CC389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A4BF78" w14:textId="77777777" w:rsidR="00704E60" w:rsidRPr="002338ED" w:rsidRDefault="00F56C9D" w:rsidP="00BC57B1">
            <w:pPr>
              <w:rPr>
                <w:rFonts w:cs="Arial"/>
                <w:color w:val="000000" w:themeColor="text1"/>
                <w:sz w:val="16"/>
                <w:szCs w:val="14"/>
              </w:rPr>
            </w:pPr>
            <w:sdt>
              <w:sdtPr>
                <w:rPr>
                  <w:sz w:val="16"/>
                  <w:szCs w:val="16"/>
                </w:rPr>
                <w:alias w:val="ASIL"/>
                <w:tag w:val="ASIL"/>
                <w:id w:val="-113015911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4A4039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7B660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069C38" w14:textId="77777777" w:rsidR="00704E60" w:rsidRPr="00981CB3" w:rsidRDefault="00704E60" w:rsidP="00BC57B1">
            <w:pPr>
              <w:rPr>
                <w:rFonts w:eastAsiaTheme="minorHAnsi" w:cs="Arial"/>
                <w:color w:val="000000" w:themeColor="text1"/>
                <w:sz w:val="16"/>
                <w:szCs w:val="16"/>
              </w:rPr>
            </w:pPr>
          </w:p>
        </w:tc>
      </w:tr>
      <w:tr w:rsidR="00704E60" w:rsidRPr="00981CB3" w14:paraId="29BB57B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32A52E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4E8E13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20BB4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9BC9A2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72DFC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08B32" w14:textId="77777777" w:rsidR="00704E60" w:rsidRPr="00981CB3" w:rsidRDefault="00704E60" w:rsidP="00BC57B1">
            <w:pPr>
              <w:rPr>
                <w:rFonts w:eastAsiaTheme="minorHAnsi" w:cs="Arial"/>
                <w:color w:val="000000" w:themeColor="text1"/>
                <w:sz w:val="16"/>
                <w:szCs w:val="16"/>
              </w:rPr>
            </w:pPr>
          </w:p>
        </w:tc>
      </w:tr>
      <w:tr w:rsidR="00704E60" w:rsidRPr="00981CB3" w14:paraId="1EFFA7B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14017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885AC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FD232" w14:textId="77777777" w:rsidR="00704E60" w:rsidRPr="00981CB3" w:rsidRDefault="00704E60" w:rsidP="00BC57B1">
            <w:pPr>
              <w:rPr>
                <w:rFonts w:eastAsiaTheme="minorHAnsi" w:cs="Arial"/>
                <w:color w:val="000000" w:themeColor="text1"/>
                <w:sz w:val="16"/>
                <w:szCs w:val="16"/>
              </w:rPr>
            </w:pPr>
          </w:p>
        </w:tc>
      </w:tr>
      <w:tr w:rsidR="00704E60" w:rsidRPr="00981CB3" w14:paraId="1995E89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D1483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CBEC5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36FD08" w14:textId="77777777" w:rsidR="00704E60" w:rsidRPr="00981CB3" w:rsidRDefault="00704E60" w:rsidP="00BC57B1">
            <w:pPr>
              <w:rPr>
                <w:rFonts w:eastAsiaTheme="minorHAnsi" w:cs="Arial"/>
                <w:color w:val="000000" w:themeColor="text1"/>
                <w:sz w:val="16"/>
                <w:szCs w:val="16"/>
              </w:rPr>
            </w:pPr>
          </w:p>
        </w:tc>
      </w:tr>
      <w:tr w:rsidR="00704E60" w:rsidRPr="00981CB3" w14:paraId="4A6DB7B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788D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18B61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A0E1CA5" w14:textId="77777777" w:rsidR="00704E60" w:rsidRPr="00981CB3" w:rsidRDefault="00704E60" w:rsidP="00BC57B1">
            <w:pPr>
              <w:rPr>
                <w:rFonts w:eastAsiaTheme="minorHAnsi" w:cs="Arial"/>
                <w:color w:val="000000" w:themeColor="text1"/>
                <w:sz w:val="16"/>
                <w:szCs w:val="16"/>
              </w:rPr>
            </w:pPr>
          </w:p>
        </w:tc>
      </w:tr>
      <w:tr w:rsidR="00704E60" w:rsidRPr="00981CB3" w14:paraId="62DF912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2CBB4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51A1CB7"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CC64A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3F5CFF" w14:textId="77777777" w:rsidR="00704E60" w:rsidRPr="00981CB3" w:rsidRDefault="00704E60" w:rsidP="00BC57B1">
            <w:pPr>
              <w:rPr>
                <w:rFonts w:eastAsiaTheme="minorHAnsi" w:cs="Arial"/>
                <w:color w:val="000000" w:themeColor="text1"/>
                <w:sz w:val="16"/>
                <w:szCs w:val="16"/>
              </w:rPr>
            </w:pPr>
          </w:p>
        </w:tc>
      </w:tr>
      <w:tr w:rsidR="00704E60" w:rsidRPr="00981CB3" w14:paraId="2586362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0824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23847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9E71F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E30BD5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D7EC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A7AC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5783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B4CC50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DCFF7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411CB8"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7AA4B" w14:textId="77777777" w:rsidR="00704E60" w:rsidRPr="00981CB3" w:rsidRDefault="00704E60" w:rsidP="00BC57B1">
            <w:pPr>
              <w:rPr>
                <w:rFonts w:eastAsiaTheme="minorHAnsi" w:cs="Arial"/>
                <w:color w:val="000000" w:themeColor="text1"/>
                <w:sz w:val="16"/>
                <w:szCs w:val="16"/>
              </w:rPr>
            </w:pPr>
          </w:p>
        </w:tc>
      </w:tr>
      <w:tr w:rsidR="00704E60" w:rsidRPr="00981CB3" w14:paraId="52C7ECC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2E955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23627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84B2B0" w14:textId="77777777" w:rsidR="00704E60" w:rsidRPr="00981CB3" w:rsidRDefault="00704E60" w:rsidP="00BC57B1">
            <w:pPr>
              <w:rPr>
                <w:rFonts w:eastAsiaTheme="minorHAnsi" w:cs="Arial"/>
                <w:color w:val="000000" w:themeColor="text1"/>
                <w:sz w:val="16"/>
                <w:szCs w:val="16"/>
              </w:rPr>
            </w:pPr>
          </w:p>
        </w:tc>
      </w:tr>
      <w:tr w:rsidR="00704E60" w:rsidRPr="00981CB3" w14:paraId="3AD2BED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D30B7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6AF1FF" w14:textId="77777777" w:rsidR="00704E60" w:rsidRPr="00981CB3" w:rsidRDefault="00704E60" w:rsidP="00BC57B1">
            <w:pPr>
              <w:rPr>
                <w:rFonts w:eastAsiaTheme="minorHAnsi" w:cs="Arial"/>
                <w:color w:val="000000" w:themeColor="text1"/>
                <w:sz w:val="16"/>
                <w:szCs w:val="16"/>
              </w:rPr>
            </w:pPr>
          </w:p>
        </w:tc>
      </w:tr>
    </w:tbl>
    <w:p w14:paraId="41EF4971" w14:textId="77777777" w:rsidR="00704E60" w:rsidRDefault="00704E60" w:rsidP="00704E60">
      <w:pPr>
        <w:pStyle w:val="Caption"/>
        <w:rPr>
          <w:lang w:val="en-GB"/>
        </w:rPr>
      </w:pPr>
      <w:r w:rsidRPr="00702453">
        <w:t xml:space="preserve">Table: </w:t>
      </w:r>
      <w:r>
        <w:t xml:space="preserve">Signal Details of </w:t>
      </w:r>
      <w:r w:rsidRPr="004521EB">
        <w:rPr>
          <w:lang w:val="en-GB"/>
        </w:rPr>
        <w:t>Share_Rq</w:t>
      </w:r>
    </w:p>
    <w:p w14:paraId="13E15503" w14:textId="77777777" w:rsidR="00704E60" w:rsidRPr="00495854" w:rsidRDefault="00704E60" w:rsidP="00704E60">
      <w:pPr>
        <w:rPr>
          <w:lang w:val="en-GB"/>
        </w:rPr>
      </w:pPr>
    </w:p>
    <w:p w14:paraId="4687093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SoundMode_Command</w:t>
      </w:r>
    </w:p>
    <w:p w14:paraId="45795481" w14:textId="77777777" w:rsidR="00704E60" w:rsidRPr="00F03856" w:rsidRDefault="00704E60" w:rsidP="00704E60">
      <w:pPr>
        <w:rPr>
          <w:rFonts w:cs="Arial"/>
        </w:rPr>
      </w:pPr>
      <w:r>
        <w:rPr>
          <w:rFonts w:cs="Arial"/>
        </w:rPr>
        <w:t>Sound Mode Command (Physical Touch)</w:t>
      </w:r>
    </w:p>
    <w:p w14:paraId="5AABA451"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332679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CB8DE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0F5531" w14:textId="77777777" w:rsidR="00704E60" w:rsidRPr="002338ED" w:rsidRDefault="00F56C9D" w:rsidP="00BC57B1">
            <w:pPr>
              <w:rPr>
                <w:rFonts w:cs="Arial"/>
                <w:color w:val="000000" w:themeColor="text1"/>
                <w:sz w:val="16"/>
                <w:szCs w:val="14"/>
              </w:rPr>
            </w:pPr>
            <w:sdt>
              <w:sdtPr>
                <w:rPr>
                  <w:sz w:val="16"/>
                  <w:szCs w:val="16"/>
                </w:rPr>
                <w:alias w:val="ASIL"/>
                <w:tag w:val="ASIL"/>
                <w:id w:val="8955531"/>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E85197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BDAC8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91981B" w14:textId="77777777" w:rsidR="00704E60" w:rsidRPr="00981CB3" w:rsidRDefault="00704E60" w:rsidP="00BC57B1">
            <w:pPr>
              <w:rPr>
                <w:rFonts w:eastAsiaTheme="minorHAnsi" w:cs="Arial"/>
                <w:color w:val="000000" w:themeColor="text1"/>
                <w:sz w:val="16"/>
                <w:szCs w:val="16"/>
              </w:rPr>
            </w:pPr>
          </w:p>
        </w:tc>
      </w:tr>
      <w:tr w:rsidR="00704E60" w:rsidRPr="00981CB3" w14:paraId="60AF385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2E423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C94025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10F47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E80308F"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D3ACED"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9DC4CF" w14:textId="77777777" w:rsidR="00704E60" w:rsidRPr="00981CB3" w:rsidRDefault="00704E60" w:rsidP="00BC57B1">
            <w:pPr>
              <w:rPr>
                <w:rFonts w:eastAsiaTheme="minorHAnsi" w:cs="Arial"/>
                <w:color w:val="000000" w:themeColor="text1"/>
                <w:sz w:val="16"/>
                <w:szCs w:val="16"/>
              </w:rPr>
            </w:pPr>
          </w:p>
        </w:tc>
      </w:tr>
      <w:tr w:rsidR="00704E60" w:rsidRPr="00981CB3" w14:paraId="3905449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2A352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45A41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B58D93" w14:textId="77777777" w:rsidR="00704E60" w:rsidRPr="00981CB3" w:rsidRDefault="00704E60" w:rsidP="00BC57B1">
            <w:pPr>
              <w:rPr>
                <w:rFonts w:eastAsiaTheme="minorHAnsi" w:cs="Arial"/>
                <w:color w:val="000000" w:themeColor="text1"/>
                <w:sz w:val="16"/>
                <w:szCs w:val="16"/>
              </w:rPr>
            </w:pPr>
          </w:p>
        </w:tc>
      </w:tr>
      <w:tr w:rsidR="00704E60" w:rsidRPr="00981CB3" w14:paraId="12C900C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4A5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DFA1C8"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4E3160" w14:textId="77777777" w:rsidR="00704E60" w:rsidRPr="00981CB3" w:rsidRDefault="00704E60" w:rsidP="00BC57B1">
            <w:pPr>
              <w:rPr>
                <w:rFonts w:eastAsiaTheme="minorHAnsi" w:cs="Arial"/>
                <w:color w:val="000000" w:themeColor="text1"/>
                <w:sz w:val="16"/>
                <w:szCs w:val="16"/>
              </w:rPr>
            </w:pPr>
          </w:p>
        </w:tc>
      </w:tr>
      <w:tr w:rsidR="00704E60" w:rsidRPr="00981CB3" w14:paraId="7EF9C13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30728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A70F9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D1C0B" w14:textId="77777777" w:rsidR="00704E60" w:rsidRPr="00981CB3" w:rsidRDefault="00704E60" w:rsidP="00BC57B1">
            <w:pPr>
              <w:rPr>
                <w:rFonts w:eastAsiaTheme="minorHAnsi" w:cs="Arial"/>
                <w:color w:val="000000" w:themeColor="text1"/>
                <w:sz w:val="16"/>
                <w:szCs w:val="16"/>
              </w:rPr>
            </w:pPr>
          </w:p>
        </w:tc>
      </w:tr>
      <w:tr w:rsidR="00704E60" w:rsidRPr="00981CB3" w14:paraId="034A15A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753D8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2C758D1"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A6F07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62E078" w14:textId="77777777" w:rsidR="00704E60" w:rsidRPr="00981CB3" w:rsidRDefault="00704E60" w:rsidP="00BC57B1">
            <w:pPr>
              <w:rPr>
                <w:rFonts w:eastAsiaTheme="minorHAnsi" w:cs="Arial"/>
                <w:color w:val="000000" w:themeColor="text1"/>
                <w:sz w:val="16"/>
                <w:szCs w:val="16"/>
              </w:rPr>
            </w:pPr>
          </w:p>
        </w:tc>
      </w:tr>
      <w:tr w:rsidR="00704E60" w:rsidRPr="00981CB3" w14:paraId="01D75B2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2DEBD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BD126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773FC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D9B218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11CD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4D5CDA"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FC667"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654009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62162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F8B56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540517" w14:textId="77777777" w:rsidR="00704E60" w:rsidRPr="00981CB3" w:rsidRDefault="00704E60" w:rsidP="00BC57B1">
            <w:pPr>
              <w:rPr>
                <w:rFonts w:eastAsiaTheme="minorHAnsi" w:cs="Arial"/>
                <w:color w:val="000000" w:themeColor="text1"/>
                <w:sz w:val="16"/>
                <w:szCs w:val="16"/>
              </w:rPr>
            </w:pPr>
          </w:p>
        </w:tc>
      </w:tr>
      <w:tr w:rsidR="00704E60" w:rsidRPr="00981CB3" w14:paraId="1DFDE39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A6CA3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CA960E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F7301E" w14:textId="77777777" w:rsidR="00704E60" w:rsidRPr="00981CB3" w:rsidRDefault="00704E60" w:rsidP="00BC57B1">
            <w:pPr>
              <w:rPr>
                <w:rFonts w:eastAsiaTheme="minorHAnsi" w:cs="Arial"/>
                <w:color w:val="000000" w:themeColor="text1"/>
                <w:sz w:val="16"/>
                <w:szCs w:val="16"/>
              </w:rPr>
            </w:pPr>
          </w:p>
        </w:tc>
      </w:tr>
      <w:tr w:rsidR="00704E60" w:rsidRPr="00981CB3" w14:paraId="1D74F7E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0FDE09"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C5C720" w14:textId="77777777" w:rsidR="00704E60" w:rsidRPr="00981CB3" w:rsidRDefault="00704E60" w:rsidP="00BC57B1">
            <w:pPr>
              <w:rPr>
                <w:rFonts w:eastAsiaTheme="minorHAnsi" w:cs="Arial"/>
                <w:color w:val="000000" w:themeColor="text1"/>
                <w:sz w:val="16"/>
                <w:szCs w:val="16"/>
              </w:rPr>
            </w:pPr>
          </w:p>
        </w:tc>
      </w:tr>
    </w:tbl>
    <w:p w14:paraId="2B566A40" w14:textId="77777777" w:rsidR="00704E60" w:rsidRDefault="00704E60" w:rsidP="00704E60">
      <w:pPr>
        <w:pStyle w:val="Caption"/>
        <w:rPr>
          <w:lang w:val="en-GB"/>
        </w:rPr>
      </w:pPr>
      <w:r w:rsidRPr="00702453">
        <w:t xml:space="preserve">Table: </w:t>
      </w:r>
      <w:r>
        <w:t xml:space="preserve">Signal Details of </w:t>
      </w:r>
      <w:r w:rsidRPr="004521EB">
        <w:rPr>
          <w:lang w:val="en-GB"/>
        </w:rPr>
        <w:t>SoundMode_Command</w:t>
      </w:r>
    </w:p>
    <w:p w14:paraId="2D36E83A" w14:textId="77777777" w:rsidR="00704E60" w:rsidRPr="00495854" w:rsidRDefault="00704E60" w:rsidP="00704E60">
      <w:pPr>
        <w:rPr>
          <w:lang w:val="en-GB"/>
        </w:rPr>
      </w:pPr>
    </w:p>
    <w:p w14:paraId="2E77BDC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w:t>
      </w:r>
    </w:p>
    <w:p w14:paraId="42B86AC9" w14:textId="77777777" w:rsidR="00704E60" w:rsidRPr="00F03856" w:rsidRDefault="00704E60" w:rsidP="00704E60">
      <w:pPr>
        <w:rPr>
          <w:rFonts w:cs="Arial"/>
        </w:rPr>
      </w:pPr>
      <w:r>
        <w:rPr>
          <w:rFonts w:cs="Arial"/>
        </w:rPr>
        <w:t>Signal specifies selection of source type of audio used for zone 1 to zone 6</w:t>
      </w:r>
    </w:p>
    <w:p w14:paraId="37E585A6"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85C4F19"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4508F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75FFDE" w14:textId="77777777" w:rsidR="00704E60" w:rsidRPr="002338ED" w:rsidRDefault="00F56C9D" w:rsidP="00BC57B1">
            <w:pPr>
              <w:rPr>
                <w:rFonts w:cs="Arial"/>
                <w:color w:val="000000" w:themeColor="text1"/>
                <w:sz w:val="16"/>
                <w:szCs w:val="14"/>
              </w:rPr>
            </w:pPr>
            <w:sdt>
              <w:sdtPr>
                <w:rPr>
                  <w:sz w:val="16"/>
                  <w:szCs w:val="16"/>
                </w:rPr>
                <w:alias w:val="ASIL"/>
                <w:tag w:val="ASIL"/>
                <w:id w:val="120445086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C2A2EA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532E2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1F41C0" w14:textId="77777777" w:rsidR="00704E60" w:rsidRPr="00981CB3" w:rsidRDefault="00704E60" w:rsidP="00BC57B1">
            <w:pPr>
              <w:rPr>
                <w:rFonts w:eastAsiaTheme="minorHAnsi" w:cs="Arial"/>
                <w:color w:val="000000" w:themeColor="text1"/>
                <w:sz w:val="16"/>
                <w:szCs w:val="16"/>
              </w:rPr>
            </w:pPr>
          </w:p>
        </w:tc>
      </w:tr>
      <w:tr w:rsidR="00704E60" w:rsidRPr="00981CB3" w14:paraId="1A39AAC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94C9695"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3361B1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591CD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2B40C5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4A543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D0644" w14:textId="77777777" w:rsidR="00704E60" w:rsidRPr="00981CB3" w:rsidRDefault="00704E60" w:rsidP="00BC57B1">
            <w:pPr>
              <w:rPr>
                <w:rFonts w:eastAsiaTheme="minorHAnsi" w:cs="Arial"/>
                <w:color w:val="000000" w:themeColor="text1"/>
                <w:sz w:val="16"/>
                <w:szCs w:val="16"/>
              </w:rPr>
            </w:pPr>
          </w:p>
        </w:tc>
      </w:tr>
      <w:tr w:rsidR="00704E60" w:rsidRPr="00981CB3" w14:paraId="124DC52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BA50F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C201F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2CEA0" w14:textId="77777777" w:rsidR="00704E60" w:rsidRPr="00981CB3" w:rsidRDefault="00704E60" w:rsidP="00BC57B1">
            <w:pPr>
              <w:rPr>
                <w:rFonts w:eastAsiaTheme="minorHAnsi" w:cs="Arial"/>
                <w:color w:val="000000" w:themeColor="text1"/>
                <w:sz w:val="16"/>
                <w:szCs w:val="16"/>
              </w:rPr>
            </w:pPr>
          </w:p>
        </w:tc>
      </w:tr>
      <w:tr w:rsidR="00704E60" w:rsidRPr="00981CB3" w14:paraId="198FD54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91AB7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6B811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453F08" w14:textId="77777777" w:rsidR="00704E60" w:rsidRPr="00981CB3" w:rsidRDefault="00704E60" w:rsidP="00BC57B1">
            <w:pPr>
              <w:rPr>
                <w:rFonts w:eastAsiaTheme="minorHAnsi" w:cs="Arial"/>
                <w:color w:val="000000" w:themeColor="text1"/>
                <w:sz w:val="16"/>
                <w:szCs w:val="16"/>
              </w:rPr>
            </w:pPr>
          </w:p>
        </w:tc>
      </w:tr>
      <w:tr w:rsidR="00704E60" w:rsidRPr="00981CB3" w14:paraId="03E3E96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F691B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40C96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7C8AC1" w14:textId="77777777" w:rsidR="00704E60" w:rsidRPr="00981CB3" w:rsidRDefault="00704E60" w:rsidP="00BC57B1">
            <w:pPr>
              <w:rPr>
                <w:rFonts w:eastAsiaTheme="minorHAnsi" w:cs="Arial"/>
                <w:color w:val="000000" w:themeColor="text1"/>
                <w:sz w:val="16"/>
                <w:szCs w:val="16"/>
              </w:rPr>
            </w:pPr>
          </w:p>
        </w:tc>
      </w:tr>
      <w:tr w:rsidR="00704E60" w:rsidRPr="00981CB3" w14:paraId="511FD91E"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7CEAD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84AAB60"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9D573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27D4E9" w14:textId="77777777" w:rsidR="00704E60" w:rsidRPr="00981CB3" w:rsidRDefault="00704E60" w:rsidP="00BC57B1">
            <w:pPr>
              <w:rPr>
                <w:rFonts w:eastAsiaTheme="minorHAnsi" w:cs="Arial"/>
                <w:color w:val="000000" w:themeColor="text1"/>
                <w:sz w:val="16"/>
                <w:szCs w:val="16"/>
              </w:rPr>
            </w:pPr>
          </w:p>
        </w:tc>
      </w:tr>
      <w:tr w:rsidR="00704E60" w:rsidRPr="00981CB3" w14:paraId="51EBA3D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D9320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6055F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CE930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BDBC18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F9A50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3CFEA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01D88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297FE4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C2AC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21800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3ABE00" w14:textId="77777777" w:rsidR="00704E60" w:rsidRPr="00981CB3" w:rsidRDefault="00704E60" w:rsidP="00BC57B1">
            <w:pPr>
              <w:rPr>
                <w:rFonts w:eastAsiaTheme="minorHAnsi" w:cs="Arial"/>
                <w:color w:val="000000" w:themeColor="text1"/>
                <w:sz w:val="16"/>
                <w:szCs w:val="16"/>
              </w:rPr>
            </w:pPr>
          </w:p>
        </w:tc>
      </w:tr>
      <w:tr w:rsidR="00704E60" w:rsidRPr="00981CB3" w14:paraId="3E236E3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02185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6CD72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872F03" w14:textId="77777777" w:rsidR="00704E60" w:rsidRPr="00981CB3" w:rsidRDefault="00704E60" w:rsidP="00BC57B1">
            <w:pPr>
              <w:rPr>
                <w:rFonts w:eastAsiaTheme="minorHAnsi" w:cs="Arial"/>
                <w:color w:val="000000" w:themeColor="text1"/>
                <w:sz w:val="16"/>
                <w:szCs w:val="16"/>
              </w:rPr>
            </w:pPr>
          </w:p>
        </w:tc>
      </w:tr>
      <w:tr w:rsidR="00704E60" w:rsidRPr="00981CB3" w14:paraId="5EE9E1F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49066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8895DC" w14:textId="77777777" w:rsidR="00704E60" w:rsidRPr="00981CB3" w:rsidRDefault="00704E60" w:rsidP="00BC57B1">
            <w:pPr>
              <w:rPr>
                <w:rFonts w:eastAsiaTheme="minorHAnsi" w:cs="Arial"/>
                <w:color w:val="000000" w:themeColor="text1"/>
                <w:sz w:val="16"/>
                <w:szCs w:val="16"/>
              </w:rPr>
            </w:pPr>
          </w:p>
        </w:tc>
      </w:tr>
    </w:tbl>
    <w:p w14:paraId="4D8F117B" w14:textId="77777777" w:rsidR="00704E60" w:rsidRDefault="00704E60" w:rsidP="00704E60">
      <w:pPr>
        <w:pStyle w:val="Caption"/>
        <w:rPr>
          <w:lang w:val="en-GB"/>
        </w:rPr>
      </w:pPr>
      <w:r w:rsidRPr="00702453">
        <w:t xml:space="preserve">Table: </w:t>
      </w:r>
      <w:r>
        <w:t xml:space="preserve">Signal Details of </w:t>
      </w:r>
      <w:r w:rsidRPr="004521EB">
        <w:rPr>
          <w:lang w:val="en-GB"/>
        </w:rPr>
        <w:t>SourceType</w:t>
      </w:r>
    </w:p>
    <w:p w14:paraId="049E777A" w14:textId="77777777" w:rsidR="00704E60" w:rsidRPr="00495854" w:rsidRDefault="00704E60" w:rsidP="00704E60">
      <w:pPr>
        <w:rPr>
          <w:lang w:val="en-GB"/>
        </w:rPr>
      </w:pPr>
    </w:p>
    <w:p w14:paraId="4E5A23F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SourceTypeChannel</w:t>
      </w:r>
    </w:p>
    <w:p w14:paraId="7323823D" w14:textId="77777777" w:rsidR="00704E60" w:rsidRPr="00F03856" w:rsidRDefault="00704E60" w:rsidP="00704E60">
      <w:pPr>
        <w:rPr>
          <w:rFonts w:cs="Arial"/>
        </w:rPr>
      </w:pPr>
      <w:r>
        <w:rPr>
          <w:rFonts w:cs="Arial"/>
        </w:rPr>
        <w:t>Signal specifies selection of audio channel for the audio source for zone 1 to zone 6</w:t>
      </w:r>
    </w:p>
    <w:p w14:paraId="34485C7E"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522C32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110AD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9B55E" w14:textId="77777777" w:rsidR="00704E60" w:rsidRPr="002338ED" w:rsidRDefault="00F56C9D" w:rsidP="00BC57B1">
            <w:pPr>
              <w:rPr>
                <w:rFonts w:cs="Arial"/>
                <w:color w:val="000000" w:themeColor="text1"/>
                <w:sz w:val="16"/>
                <w:szCs w:val="14"/>
              </w:rPr>
            </w:pPr>
            <w:sdt>
              <w:sdtPr>
                <w:rPr>
                  <w:sz w:val="16"/>
                  <w:szCs w:val="16"/>
                </w:rPr>
                <w:alias w:val="ASIL"/>
                <w:tag w:val="ASIL"/>
                <w:id w:val="60601159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27B664F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A691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2049A7" w14:textId="77777777" w:rsidR="00704E60" w:rsidRPr="00981CB3" w:rsidRDefault="00704E60" w:rsidP="00BC57B1">
            <w:pPr>
              <w:rPr>
                <w:rFonts w:eastAsiaTheme="minorHAnsi" w:cs="Arial"/>
                <w:color w:val="000000" w:themeColor="text1"/>
                <w:sz w:val="16"/>
                <w:szCs w:val="16"/>
              </w:rPr>
            </w:pPr>
          </w:p>
        </w:tc>
      </w:tr>
      <w:tr w:rsidR="00704E60" w:rsidRPr="00981CB3" w14:paraId="6F0C54B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B4CDECE"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E1834C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1A95B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1EE9852"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5671E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5BBAC1" w14:textId="77777777" w:rsidR="00704E60" w:rsidRPr="00981CB3" w:rsidRDefault="00704E60" w:rsidP="00BC57B1">
            <w:pPr>
              <w:rPr>
                <w:rFonts w:eastAsiaTheme="minorHAnsi" w:cs="Arial"/>
                <w:color w:val="000000" w:themeColor="text1"/>
                <w:sz w:val="16"/>
                <w:szCs w:val="16"/>
              </w:rPr>
            </w:pPr>
          </w:p>
        </w:tc>
      </w:tr>
      <w:tr w:rsidR="00704E60" w:rsidRPr="00981CB3" w14:paraId="6FB322B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AED9F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ECC0C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AD8423" w14:textId="77777777" w:rsidR="00704E60" w:rsidRPr="00981CB3" w:rsidRDefault="00704E60" w:rsidP="00BC57B1">
            <w:pPr>
              <w:rPr>
                <w:rFonts w:eastAsiaTheme="minorHAnsi" w:cs="Arial"/>
                <w:color w:val="000000" w:themeColor="text1"/>
                <w:sz w:val="16"/>
                <w:szCs w:val="16"/>
              </w:rPr>
            </w:pPr>
          </w:p>
        </w:tc>
      </w:tr>
      <w:tr w:rsidR="00704E60" w:rsidRPr="00981CB3" w14:paraId="0AD489A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84EF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0AAE2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C7E622" w14:textId="77777777" w:rsidR="00704E60" w:rsidRPr="00981CB3" w:rsidRDefault="00704E60" w:rsidP="00BC57B1">
            <w:pPr>
              <w:rPr>
                <w:rFonts w:eastAsiaTheme="minorHAnsi" w:cs="Arial"/>
                <w:color w:val="000000" w:themeColor="text1"/>
                <w:sz w:val="16"/>
                <w:szCs w:val="16"/>
              </w:rPr>
            </w:pPr>
          </w:p>
        </w:tc>
      </w:tr>
      <w:tr w:rsidR="00704E60" w:rsidRPr="00981CB3" w14:paraId="712EAE3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0D92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887E9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6C7E1C" w14:textId="77777777" w:rsidR="00704E60" w:rsidRPr="00981CB3" w:rsidRDefault="00704E60" w:rsidP="00BC57B1">
            <w:pPr>
              <w:rPr>
                <w:rFonts w:eastAsiaTheme="minorHAnsi" w:cs="Arial"/>
                <w:color w:val="000000" w:themeColor="text1"/>
                <w:sz w:val="16"/>
                <w:szCs w:val="16"/>
              </w:rPr>
            </w:pPr>
          </w:p>
        </w:tc>
      </w:tr>
      <w:tr w:rsidR="00704E60" w:rsidRPr="00981CB3" w14:paraId="5A07A88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DD8C9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C66F07F"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24ECB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AD5C5" w14:textId="77777777" w:rsidR="00704E60" w:rsidRPr="00981CB3" w:rsidRDefault="00704E60" w:rsidP="00BC57B1">
            <w:pPr>
              <w:rPr>
                <w:rFonts w:eastAsiaTheme="minorHAnsi" w:cs="Arial"/>
                <w:color w:val="000000" w:themeColor="text1"/>
                <w:sz w:val="16"/>
                <w:szCs w:val="16"/>
              </w:rPr>
            </w:pPr>
          </w:p>
        </w:tc>
      </w:tr>
      <w:tr w:rsidR="00704E60" w:rsidRPr="00981CB3" w14:paraId="7DAB9CB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D830B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D1736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454D1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3E4F48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A7C9C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F4F9D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20799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CEE15E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8525F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0DA561"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8E6CBA" w14:textId="77777777" w:rsidR="00704E60" w:rsidRPr="00981CB3" w:rsidRDefault="00704E60" w:rsidP="00BC57B1">
            <w:pPr>
              <w:rPr>
                <w:rFonts w:eastAsiaTheme="minorHAnsi" w:cs="Arial"/>
                <w:color w:val="000000" w:themeColor="text1"/>
                <w:sz w:val="16"/>
                <w:szCs w:val="16"/>
              </w:rPr>
            </w:pPr>
          </w:p>
        </w:tc>
      </w:tr>
      <w:tr w:rsidR="00704E60" w:rsidRPr="00981CB3" w14:paraId="62A4069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CC16B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8F45D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7806A7" w14:textId="77777777" w:rsidR="00704E60" w:rsidRPr="00981CB3" w:rsidRDefault="00704E60" w:rsidP="00BC57B1">
            <w:pPr>
              <w:rPr>
                <w:rFonts w:eastAsiaTheme="minorHAnsi" w:cs="Arial"/>
                <w:color w:val="000000" w:themeColor="text1"/>
                <w:sz w:val="16"/>
                <w:szCs w:val="16"/>
              </w:rPr>
            </w:pPr>
          </w:p>
        </w:tc>
      </w:tr>
      <w:tr w:rsidR="00704E60" w:rsidRPr="00981CB3" w14:paraId="1E43DEA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9CB09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301289" w14:textId="77777777" w:rsidR="00704E60" w:rsidRPr="00981CB3" w:rsidRDefault="00704E60" w:rsidP="00BC57B1">
            <w:pPr>
              <w:rPr>
                <w:rFonts w:eastAsiaTheme="minorHAnsi" w:cs="Arial"/>
                <w:color w:val="000000" w:themeColor="text1"/>
                <w:sz w:val="16"/>
                <w:szCs w:val="16"/>
              </w:rPr>
            </w:pPr>
          </w:p>
        </w:tc>
      </w:tr>
    </w:tbl>
    <w:p w14:paraId="2CC147B8" w14:textId="77777777" w:rsidR="00704E60" w:rsidRDefault="00704E60" w:rsidP="00704E60">
      <w:pPr>
        <w:pStyle w:val="Caption"/>
        <w:rPr>
          <w:lang w:val="en-GB"/>
        </w:rPr>
      </w:pPr>
      <w:r w:rsidRPr="00702453">
        <w:lastRenderedPageBreak/>
        <w:t xml:space="preserve">Table: </w:t>
      </w:r>
      <w:r>
        <w:t xml:space="preserve">Signal Details of </w:t>
      </w:r>
      <w:r w:rsidRPr="004521EB">
        <w:rPr>
          <w:lang w:val="en-GB"/>
        </w:rPr>
        <w:t>SourceTypeChannel</w:t>
      </w:r>
    </w:p>
    <w:p w14:paraId="0DE92747" w14:textId="77777777" w:rsidR="00704E60" w:rsidRPr="00495854" w:rsidRDefault="00704E60" w:rsidP="00704E60">
      <w:pPr>
        <w:rPr>
          <w:lang w:val="en-GB"/>
        </w:rPr>
      </w:pPr>
    </w:p>
    <w:p w14:paraId="4494829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SourceTypeStatus</w:t>
      </w:r>
    </w:p>
    <w:p w14:paraId="1061E239" w14:textId="77777777" w:rsidR="00704E60" w:rsidRPr="00F03856" w:rsidRDefault="00704E60" w:rsidP="00704E60">
      <w:pPr>
        <w:rPr>
          <w:rFonts w:cs="Arial"/>
        </w:rPr>
      </w:pPr>
      <w:r>
        <w:rPr>
          <w:rFonts w:cs="Arial"/>
        </w:rPr>
        <w:t>Signal specifies the source type status of audio source used for zone 1 to zone 6</w:t>
      </w:r>
    </w:p>
    <w:p w14:paraId="16306D9D"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2A10DBC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E9EFC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9FC981" w14:textId="77777777" w:rsidR="00704E60" w:rsidRPr="002338ED" w:rsidRDefault="00F56C9D" w:rsidP="00BC57B1">
            <w:pPr>
              <w:rPr>
                <w:rFonts w:cs="Arial"/>
                <w:color w:val="000000" w:themeColor="text1"/>
                <w:sz w:val="16"/>
                <w:szCs w:val="14"/>
              </w:rPr>
            </w:pPr>
            <w:sdt>
              <w:sdtPr>
                <w:rPr>
                  <w:sz w:val="16"/>
                  <w:szCs w:val="16"/>
                </w:rPr>
                <w:alias w:val="ASIL"/>
                <w:tag w:val="ASIL"/>
                <w:id w:val="939801775"/>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3DF99C2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CB810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211A46" w14:textId="77777777" w:rsidR="00704E60" w:rsidRPr="00981CB3" w:rsidRDefault="00704E60" w:rsidP="00BC57B1">
            <w:pPr>
              <w:rPr>
                <w:rFonts w:eastAsiaTheme="minorHAnsi" w:cs="Arial"/>
                <w:color w:val="000000" w:themeColor="text1"/>
                <w:sz w:val="16"/>
                <w:szCs w:val="16"/>
              </w:rPr>
            </w:pPr>
          </w:p>
        </w:tc>
      </w:tr>
      <w:tr w:rsidR="00704E60" w:rsidRPr="00981CB3" w14:paraId="1A7182D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BE8BB98"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12D575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B677E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621EEE4"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D6A03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CCE300" w14:textId="77777777" w:rsidR="00704E60" w:rsidRPr="00981CB3" w:rsidRDefault="00704E60" w:rsidP="00BC57B1">
            <w:pPr>
              <w:rPr>
                <w:rFonts w:eastAsiaTheme="minorHAnsi" w:cs="Arial"/>
                <w:color w:val="000000" w:themeColor="text1"/>
                <w:sz w:val="16"/>
                <w:szCs w:val="16"/>
              </w:rPr>
            </w:pPr>
          </w:p>
        </w:tc>
      </w:tr>
      <w:tr w:rsidR="00704E60" w:rsidRPr="00981CB3" w14:paraId="70E3005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7D2E8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6EBD2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5C0972" w14:textId="77777777" w:rsidR="00704E60" w:rsidRPr="00981CB3" w:rsidRDefault="00704E60" w:rsidP="00BC57B1">
            <w:pPr>
              <w:rPr>
                <w:rFonts w:eastAsiaTheme="minorHAnsi" w:cs="Arial"/>
                <w:color w:val="000000" w:themeColor="text1"/>
                <w:sz w:val="16"/>
                <w:szCs w:val="16"/>
              </w:rPr>
            </w:pPr>
          </w:p>
        </w:tc>
      </w:tr>
      <w:tr w:rsidR="00704E60" w:rsidRPr="00981CB3" w14:paraId="715785F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906CE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AEEAC0"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70CC39" w14:textId="77777777" w:rsidR="00704E60" w:rsidRPr="00981CB3" w:rsidRDefault="00704E60" w:rsidP="00BC57B1">
            <w:pPr>
              <w:rPr>
                <w:rFonts w:eastAsiaTheme="minorHAnsi" w:cs="Arial"/>
                <w:color w:val="000000" w:themeColor="text1"/>
                <w:sz w:val="16"/>
                <w:szCs w:val="16"/>
              </w:rPr>
            </w:pPr>
          </w:p>
        </w:tc>
      </w:tr>
      <w:tr w:rsidR="00704E60" w:rsidRPr="00981CB3" w14:paraId="0EC5FB5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BA433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B19F1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306CAC" w14:textId="77777777" w:rsidR="00704E60" w:rsidRPr="00981CB3" w:rsidRDefault="00704E60" w:rsidP="00BC57B1">
            <w:pPr>
              <w:rPr>
                <w:rFonts w:eastAsiaTheme="minorHAnsi" w:cs="Arial"/>
                <w:color w:val="000000" w:themeColor="text1"/>
                <w:sz w:val="16"/>
                <w:szCs w:val="16"/>
              </w:rPr>
            </w:pPr>
          </w:p>
        </w:tc>
      </w:tr>
      <w:tr w:rsidR="00704E60" w:rsidRPr="00981CB3" w14:paraId="4120151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483848"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9A40FC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FE152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EDE38" w14:textId="77777777" w:rsidR="00704E60" w:rsidRPr="00981CB3" w:rsidRDefault="00704E60" w:rsidP="00BC57B1">
            <w:pPr>
              <w:rPr>
                <w:rFonts w:eastAsiaTheme="minorHAnsi" w:cs="Arial"/>
                <w:color w:val="000000" w:themeColor="text1"/>
                <w:sz w:val="16"/>
                <w:szCs w:val="16"/>
              </w:rPr>
            </w:pPr>
          </w:p>
        </w:tc>
      </w:tr>
      <w:tr w:rsidR="00704E60" w:rsidRPr="00981CB3" w14:paraId="0DD1DE1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6BC4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02836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76FCED"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C8EEF5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2424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F60F9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0CD41"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78B904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807CF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47484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CB43E" w14:textId="77777777" w:rsidR="00704E60" w:rsidRPr="00981CB3" w:rsidRDefault="00704E60" w:rsidP="00BC57B1">
            <w:pPr>
              <w:rPr>
                <w:rFonts w:eastAsiaTheme="minorHAnsi" w:cs="Arial"/>
                <w:color w:val="000000" w:themeColor="text1"/>
                <w:sz w:val="16"/>
                <w:szCs w:val="16"/>
              </w:rPr>
            </w:pPr>
          </w:p>
        </w:tc>
      </w:tr>
      <w:tr w:rsidR="00704E60" w:rsidRPr="00981CB3" w14:paraId="2DD53AB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2BDBB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9A1F4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AFC2E8" w14:textId="77777777" w:rsidR="00704E60" w:rsidRPr="00981CB3" w:rsidRDefault="00704E60" w:rsidP="00BC57B1">
            <w:pPr>
              <w:rPr>
                <w:rFonts w:eastAsiaTheme="minorHAnsi" w:cs="Arial"/>
                <w:color w:val="000000" w:themeColor="text1"/>
                <w:sz w:val="16"/>
                <w:szCs w:val="16"/>
              </w:rPr>
            </w:pPr>
          </w:p>
        </w:tc>
      </w:tr>
      <w:tr w:rsidR="00704E60" w:rsidRPr="00981CB3" w14:paraId="6DBB13C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3B334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2A5992" w14:textId="77777777" w:rsidR="00704E60" w:rsidRPr="00981CB3" w:rsidRDefault="00704E60" w:rsidP="00BC57B1">
            <w:pPr>
              <w:rPr>
                <w:rFonts w:eastAsiaTheme="minorHAnsi" w:cs="Arial"/>
                <w:color w:val="000000" w:themeColor="text1"/>
                <w:sz w:val="16"/>
                <w:szCs w:val="16"/>
              </w:rPr>
            </w:pPr>
          </w:p>
        </w:tc>
      </w:tr>
    </w:tbl>
    <w:p w14:paraId="3CF275B0" w14:textId="77777777" w:rsidR="00704E60" w:rsidRDefault="00704E60" w:rsidP="00704E60">
      <w:pPr>
        <w:pStyle w:val="Caption"/>
        <w:rPr>
          <w:lang w:val="en-GB"/>
        </w:rPr>
      </w:pPr>
      <w:r w:rsidRPr="00702453">
        <w:t xml:space="preserve">Table: </w:t>
      </w:r>
      <w:r>
        <w:t xml:space="preserve">Signal Details of </w:t>
      </w:r>
      <w:r w:rsidRPr="004521EB">
        <w:rPr>
          <w:lang w:val="en-GB"/>
        </w:rPr>
        <w:t>SourceTypeStatus</w:t>
      </w:r>
    </w:p>
    <w:p w14:paraId="3C99A400" w14:textId="77777777" w:rsidR="00704E60" w:rsidRPr="00495854" w:rsidRDefault="00704E60" w:rsidP="00704E60">
      <w:pPr>
        <w:rPr>
          <w:lang w:val="en-GB"/>
        </w:rPr>
      </w:pPr>
    </w:p>
    <w:p w14:paraId="6D355D4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Source_Command</w:t>
      </w:r>
    </w:p>
    <w:p w14:paraId="33485F5C" w14:textId="77777777" w:rsidR="00704E60" w:rsidRPr="00F03856" w:rsidRDefault="00704E60" w:rsidP="00704E60">
      <w:pPr>
        <w:rPr>
          <w:rFonts w:cs="Arial"/>
        </w:rPr>
      </w:pPr>
      <w:r>
        <w:rPr>
          <w:rFonts w:cs="Arial"/>
        </w:rPr>
        <w:t>Source Command (Physical Touch)</w:t>
      </w:r>
    </w:p>
    <w:p w14:paraId="7A7F1BEB"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0DBEDF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5EFBD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F0F991" w14:textId="77777777" w:rsidR="00704E60" w:rsidRPr="002338ED" w:rsidRDefault="00F56C9D" w:rsidP="00BC57B1">
            <w:pPr>
              <w:rPr>
                <w:rFonts w:cs="Arial"/>
                <w:color w:val="000000" w:themeColor="text1"/>
                <w:sz w:val="16"/>
                <w:szCs w:val="14"/>
              </w:rPr>
            </w:pPr>
            <w:sdt>
              <w:sdtPr>
                <w:rPr>
                  <w:sz w:val="16"/>
                  <w:szCs w:val="16"/>
                </w:rPr>
                <w:alias w:val="ASIL"/>
                <w:tag w:val="ASIL"/>
                <w:id w:val="-31419099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7805FC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45AF6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6771A9" w14:textId="77777777" w:rsidR="00704E60" w:rsidRPr="00981CB3" w:rsidRDefault="00704E60" w:rsidP="00BC57B1">
            <w:pPr>
              <w:rPr>
                <w:rFonts w:eastAsiaTheme="minorHAnsi" w:cs="Arial"/>
                <w:color w:val="000000" w:themeColor="text1"/>
                <w:sz w:val="16"/>
                <w:szCs w:val="16"/>
              </w:rPr>
            </w:pPr>
          </w:p>
        </w:tc>
      </w:tr>
      <w:tr w:rsidR="00704E60" w:rsidRPr="00981CB3" w14:paraId="2311CD3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E700AC"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2E9655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FA3481"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5BD394B"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4BB29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0FE5A2" w14:textId="77777777" w:rsidR="00704E60" w:rsidRPr="00981CB3" w:rsidRDefault="00704E60" w:rsidP="00BC57B1">
            <w:pPr>
              <w:rPr>
                <w:rFonts w:eastAsiaTheme="minorHAnsi" w:cs="Arial"/>
                <w:color w:val="000000" w:themeColor="text1"/>
                <w:sz w:val="16"/>
                <w:szCs w:val="16"/>
              </w:rPr>
            </w:pPr>
          </w:p>
        </w:tc>
      </w:tr>
      <w:tr w:rsidR="00704E60" w:rsidRPr="00981CB3" w14:paraId="6FED81B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E0E31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74BD3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8B3142" w14:textId="77777777" w:rsidR="00704E60" w:rsidRPr="00981CB3" w:rsidRDefault="00704E60" w:rsidP="00BC57B1">
            <w:pPr>
              <w:rPr>
                <w:rFonts w:eastAsiaTheme="minorHAnsi" w:cs="Arial"/>
                <w:color w:val="000000" w:themeColor="text1"/>
                <w:sz w:val="16"/>
                <w:szCs w:val="16"/>
              </w:rPr>
            </w:pPr>
          </w:p>
        </w:tc>
      </w:tr>
      <w:tr w:rsidR="00704E60" w:rsidRPr="00981CB3" w14:paraId="3AFD589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97754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79CB4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783105" w14:textId="77777777" w:rsidR="00704E60" w:rsidRPr="00981CB3" w:rsidRDefault="00704E60" w:rsidP="00BC57B1">
            <w:pPr>
              <w:rPr>
                <w:rFonts w:eastAsiaTheme="minorHAnsi" w:cs="Arial"/>
                <w:color w:val="000000" w:themeColor="text1"/>
                <w:sz w:val="16"/>
                <w:szCs w:val="16"/>
              </w:rPr>
            </w:pPr>
          </w:p>
        </w:tc>
      </w:tr>
      <w:tr w:rsidR="00704E60" w:rsidRPr="00981CB3" w14:paraId="48648C7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3BA50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366B5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096C4" w14:textId="77777777" w:rsidR="00704E60" w:rsidRPr="00981CB3" w:rsidRDefault="00704E60" w:rsidP="00BC57B1">
            <w:pPr>
              <w:rPr>
                <w:rFonts w:eastAsiaTheme="minorHAnsi" w:cs="Arial"/>
                <w:color w:val="000000" w:themeColor="text1"/>
                <w:sz w:val="16"/>
                <w:szCs w:val="16"/>
              </w:rPr>
            </w:pPr>
          </w:p>
        </w:tc>
      </w:tr>
      <w:tr w:rsidR="00704E60" w:rsidRPr="00981CB3" w14:paraId="6A9B0B6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6E3C20"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405719E"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E473A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355216" w14:textId="77777777" w:rsidR="00704E60" w:rsidRPr="00981CB3" w:rsidRDefault="00704E60" w:rsidP="00BC57B1">
            <w:pPr>
              <w:rPr>
                <w:rFonts w:eastAsiaTheme="minorHAnsi" w:cs="Arial"/>
                <w:color w:val="000000" w:themeColor="text1"/>
                <w:sz w:val="16"/>
                <w:szCs w:val="16"/>
              </w:rPr>
            </w:pPr>
          </w:p>
        </w:tc>
      </w:tr>
      <w:tr w:rsidR="00704E60" w:rsidRPr="00981CB3" w14:paraId="66F2B69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11608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B133C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B074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07E53E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36E2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B4FFCC"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5E8BC"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528B56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65BC6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FA96E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7D3A0B" w14:textId="77777777" w:rsidR="00704E60" w:rsidRPr="00981CB3" w:rsidRDefault="00704E60" w:rsidP="00BC57B1">
            <w:pPr>
              <w:rPr>
                <w:rFonts w:eastAsiaTheme="minorHAnsi" w:cs="Arial"/>
                <w:color w:val="000000" w:themeColor="text1"/>
                <w:sz w:val="16"/>
                <w:szCs w:val="16"/>
              </w:rPr>
            </w:pPr>
          </w:p>
        </w:tc>
      </w:tr>
      <w:tr w:rsidR="00704E60" w:rsidRPr="00981CB3" w14:paraId="51E8B51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C4F32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B045B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6EE8DF" w14:textId="77777777" w:rsidR="00704E60" w:rsidRPr="00981CB3" w:rsidRDefault="00704E60" w:rsidP="00BC57B1">
            <w:pPr>
              <w:rPr>
                <w:rFonts w:eastAsiaTheme="minorHAnsi" w:cs="Arial"/>
                <w:color w:val="000000" w:themeColor="text1"/>
                <w:sz w:val="16"/>
                <w:szCs w:val="16"/>
              </w:rPr>
            </w:pPr>
          </w:p>
        </w:tc>
      </w:tr>
      <w:tr w:rsidR="00704E60" w:rsidRPr="00981CB3" w14:paraId="588488BE"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77F36B"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C23552" w14:textId="77777777" w:rsidR="00704E60" w:rsidRPr="00981CB3" w:rsidRDefault="00704E60" w:rsidP="00BC57B1">
            <w:pPr>
              <w:rPr>
                <w:rFonts w:eastAsiaTheme="minorHAnsi" w:cs="Arial"/>
                <w:color w:val="000000" w:themeColor="text1"/>
                <w:sz w:val="16"/>
                <w:szCs w:val="16"/>
              </w:rPr>
            </w:pPr>
          </w:p>
        </w:tc>
      </w:tr>
    </w:tbl>
    <w:p w14:paraId="6F7EC7E6" w14:textId="77777777" w:rsidR="00704E60" w:rsidRDefault="00704E60" w:rsidP="00704E60">
      <w:pPr>
        <w:pStyle w:val="Caption"/>
        <w:rPr>
          <w:lang w:val="en-GB"/>
        </w:rPr>
      </w:pPr>
      <w:r w:rsidRPr="00702453">
        <w:t xml:space="preserve">Table: </w:t>
      </w:r>
      <w:r>
        <w:t xml:space="preserve">Signal Details of </w:t>
      </w:r>
      <w:r w:rsidRPr="004521EB">
        <w:rPr>
          <w:lang w:val="en-GB"/>
        </w:rPr>
        <w:t>Source_Command</w:t>
      </w:r>
    </w:p>
    <w:p w14:paraId="6DC7AB74" w14:textId="77777777" w:rsidR="00704E60" w:rsidRPr="00495854" w:rsidRDefault="00704E60" w:rsidP="00704E60">
      <w:pPr>
        <w:rPr>
          <w:lang w:val="en-GB"/>
        </w:rPr>
      </w:pPr>
    </w:p>
    <w:p w14:paraId="2009665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TempSource_Vol_Level_Zone</w:t>
      </w:r>
    </w:p>
    <w:p w14:paraId="23A90D46" w14:textId="77777777" w:rsidR="00704E60" w:rsidRPr="00F03856" w:rsidRDefault="00704E60" w:rsidP="00704E60">
      <w:pPr>
        <w:rPr>
          <w:rFonts w:cs="Arial"/>
        </w:rPr>
      </w:pPr>
      <w:r>
        <w:rPr>
          <w:rFonts w:cs="Arial"/>
        </w:rPr>
        <w:t>Signal is for the Phone, Call Ring, and Radio Announcement volume in Zone 1 to Zone 6.</w:t>
      </w:r>
    </w:p>
    <w:p w14:paraId="276F0A34"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AAB859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9E7233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3EC2E7" w14:textId="77777777" w:rsidR="00704E60" w:rsidRPr="002338ED" w:rsidRDefault="00F56C9D" w:rsidP="00BC57B1">
            <w:pPr>
              <w:rPr>
                <w:rFonts w:cs="Arial"/>
                <w:color w:val="000000" w:themeColor="text1"/>
                <w:sz w:val="16"/>
                <w:szCs w:val="14"/>
              </w:rPr>
            </w:pPr>
            <w:sdt>
              <w:sdtPr>
                <w:rPr>
                  <w:sz w:val="16"/>
                  <w:szCs w:val="16"/>
                </w:rPr>
                <w:alias w:val="ASIL"/>
                <w:tag w:val="ASIL"/>
                <w:id w:val="-20872612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4CF229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31A23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28EB14" w14:textId="77777777" w:rsidR="00704E60" w:rsidRPr="00981CB3" w:rsidRDefault="00704E60" w:rsidP="00BC57B1">
            <w:pPr>
              <w:rPr>
                <w:rFonts w:eastAsiaTheme="minorHAnsi" w:cs="Arial"/>
                <w:color w:val="000000" w:themeColor="text1"/>
                <w:sz w:val="16"/>
                <w:szCs w:val="16"/>
              </w:rPr>
            </w:pPr>
          </w:p>
        </w:tc>
      </w:tr>
      <w:tr w:rsidR="00704E60" w:rsidRPr="00981CB3" w14:paraId="1B27D27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96F3A99"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2B2D3FB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C181E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7A286D7"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1BB7D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9068D" w14:textId="77777777" w:rsidR="00704E60" w:rsidRPr="00981CB3" w:rsidRDefault="00704E60" w:rsidP="00BC57B1">
            <w:pPr>
              <w:rPr>
                <w:rFonts w:eastAsiaTheme="minorHAnsi" w:cs="Arial"/>
                <w:color w:val="000000" w:themeColor="text1"/>
                <w:sz w:val="16"/>
                <w:szCs w:val="16"/>
              </w:rPr>
            </w:pPr>
          </w:p>
        </w:tc>
      </w:tr>
      <w:tr w:rsidR="00704E60" w:rsidRPr="00981CB3" w14:paraId="0AC2BD6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F13582"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9E654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0900A" w14:textId="77777777" w:rsidR="00704E60" w:rsidRPr="00981CB3" w:rsidRDefault="00704E60" w:rsidP="00BC57B1">
            <w:pPr>
              <w:rPr>
                <w:rFonts w:eastAsiaTheme="minorHAnsi" w:cs="Arial"/>
                <w:color w:val="000000" w:themeColor="text1"/>
                <w:sz w:val="16"/>
                <w:szCs w:val="16"/>
              </w:rPr>
            </w:pPr>
          </w:p>
        </w:tc>
      </w:tr>
      <w:tr w:rsidR="00704E60" w:rsidRPr="00981CB3" w14:paraId="6233018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E8F63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3AF8C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6768F9" w14:textId="77777777" w:rsidR="00704E60" w:rsidRPr="00981CB3" w:rsidRDefault="00704E60" w:rsidP="00BC57B1">
            <w:pPr>
              <w:rPr>
                <w:rFonts w:eastAsiaTheme="minorHAnsi" w:cs="Arial"/>
                <w:color w:val="000000" w:themeColor="text1"/>
                <w:sz w:val="16"/>
                <w:szCs w:val="16"/>
              </w:rPr>
            </w:pPr>
          </w:p>
        </w:tc>
      </w:tr>
      <w:tr w:rsidR="00704E60" w:rsidRPr="00981CB3" w14:paraId="1C737AA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CDA50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140DE5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9EF03E" w14:textId="77777777" w:rsidR="00704E60" w:rsidRPr="00981CB3" w:rsidRDefault="00704E60" w:rsidP="00BC57B1">
            <w:pPr>
              <w:rPr>
                <w:rFonts w:eastAsiaTheme="minorHAnsi" w:cs="Arial"/>
                <w:color w:val="000000" w:themeColor="text1"/>
                <w:sz w:val="16"/>
                <w:szCs w:val="16"/>
              </w:rPr>
            </w:pPr>
          </w:p>
        </w:tc>
      </w:tr>
      <w:tr w:rsidR="00704E60" w:rsidRPr="00981CB3" w14:paraId="6BAC970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352386"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2A090C4"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DE74D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341F95" w14:textId="77777777" w:rsidR="00704E60" w:rsidRPr="00981CB3" w:rsidRDefault="00704E60" w:rsidP="00BC57B1">
            <w:pPr>
              <w:rPr>
                <w:rFonts w:eastAsiaTheme="minorHAnsi" w:cs="Arial"/>
                <w:color w:val="000000" w:themeColor="text1"/>
                <w:sz w:val="16"/>
                <w:szCs w:val="16"/>
              </w:rPr>
            </w:pPr>
          </w:p>
        </w:tc>
      </w:tr>
      <w:tr w:rsidR="00704E60" w:rsidRPr="00981CB3" w14:paraId="5D4E6AB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AEA2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46557FF"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EDA13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1837EC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6096A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7FF93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8821BF"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91BF1F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A311F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F659F4"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E591ED" w14:textId="77777777" w:rsidR="00704E60" w:rsidRPr="00981CB3" w:rsidRDefault="00704E60" w:rsidP="00BC57B1">
            <w:pPr>
              <w:rPr>
                <w:rFonts w:eastAsiaTheme="minorHAnsi" w:cs="Arial"/>
                <w:color w:val="000000" w:themeColor="text1"/>
                <w:sz w:val="16"/>
                <w:szCs w:val="16"/>
              </w:rPr>
            </w:pPr>
          </w:p>
        </w:tc>
      </w:tr>
      <w:tr w:rsidR="00704E60" w:rsidRPr="00981CB3" w14:paraId="1F67A6C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F35E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6495B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D09EC4" w14:textId="77777777" w:rsidR="00704E60" w:rsidRPr="00981CB3" w:rsidRDefault="00704E60" w:rsidP="00BC57B1">
            <w:pPr>
              <w:rPr>
                <w:rFonts w:eastAsiaTheme="minorHAnsi" w:cs="Arial"/>
                <w:color w:val="000000" w:themeColor="text1"/>
                <w:sz w:val="16"/>
                <w:szCs w:val="16"/>
              </w:rPr>
            </w:pPr>
          </w:p>
        </w:tc>
      </w:tr>
      <w:tr w:rsidR="00704E60" w:rsidRPr="00981CB3" w14:paraId="553933B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754D5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252640" w14:textId="77777777" w:rsidR="00704E60" w:rsidRPr="00981CB3" w:rsidRDefault="00704E60" w:rsidP="00BC57B1">
            <w:pPr>
              <w:rPr>
                <w:rFonts w:eastAsiaTheme="minorHAnsi" w:cs="Arial"/>
                <w:color w:val="000000" w:themeColor="text1"/>
                <w:sz w:val="16"/>
                <w:szCs w:val="16"/>
              </w:rPr>
            </w:pPr>
          </w:p>
        </w:tc>
      </w:tr>
    </w:tbl>
    <w:p w14:paraId="0E813AB0" w14:textId="77777777" w:rsidR="00704E60" w:rsidRDefault="00704E60" w:rsidP="00704E60">
      <w:pPr>
        <w:pStyle w:val="Caption"/>
        <w:rPr>
          <w:lang w:val="en-GB"/>
        </w:rPr>
      </w:pPr>
      <w:r w:rsidRPr="00702453">
        <w:t xml:space="preserve">Table: </w:t>
      </w:r>
      <w:r>
        <w:t xml:space="preserve">Signal Details of </w:t>
      </w:r>
      <w:r w:rsidRPr="004521EB">
        <w:rPr>
          <w:lang w:val="en-GB"/>
        </w:rPr>
        <w:t>TempSource_Vol_Level_Zone</w:t>
      </w:r>
    </w:p>
    <w:p w14:paraId="0EB5318E" w14:textId="77777777" w:rsidR="00704E60" w:rsidRPr="00495854" w:rsidRDefault="00704E60" w:rsidP="00704E60">
      <w:pPr>
        <w:rPr>
          <w:lang w:val="en-GB"/>
        </w:rPr>
      </w:pPr>
    </w:p>
    <w:p w14:paraId="583AD03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TempSource_Vol_Zone_Updated</w:t>
      </w:r>
    </w:p>
    <w:p w14:paraId="63533163" w14:textId="77777777" w:rsidR="00704E60" w:rsidRPr="00F03856" w:rsidRDefault="00704E60" w:rsidP="00704E60">
      <w:pPr>
        <w:rPr>
          <w:rFonts w:cs="Arial"/>
        </w:rPr>
      </w:pPr>
      <w:r>
        <w:rPr>
          <w:rFonts w:cs="Arial"/>
        </w:rPr>
        <w:t>Signal indicates if the TempSource volume was updated because of a user activated event</w:t>
      </w:r>
    </w:p>
    <w:p w14:paraId="099A8786"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82C275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4DCA0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4BC6FC" w14:textId="77777777" w:rsidR="00704E60" w:rsidRPr="002338ED" w:rsidRDefault="00F56C9D" w:rsidP="00BC57B1">
            <w:pPr>
              <w:rPr>
                <w:rFonts w:cs="Arial"/>
                <w:color w:val="000000" w:themeColor="text1"/>
                <w:sz w:val="16"/>
                <w:szCs w:val="14"/>
              </w:rPr>
            </w:pPr>
            <w:sdt>
              <w:sdtPr>
                <w:rPr>
                  <w:sz w:val="16"/>
                  <w:szCs w:val="16"/>
                </w:rPr>
                <w:alias w:val="ASIL"/>
                <w:tag w:val="ASIL"/>
                <w:id w:val="70846272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3036F12"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EDEE7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E1944F" w14:textId="77777777" w:rsidR="00704E60" w:rsidRPr="00981CB3" w:rsidRDefault="00704E60" w:rsidP="00BC57B1">
            <w:pPr>
              <w:rPr>
                <w:rFonts w:eastAsiaTheme="minorHAnsi" w:cs="Arial"/>
                <w:color w:val="000000" w:themeColor="text1"/>
                <w:sz w:val="16"/>
                <w:szCs w:val="16"/>
              </w:rPr>
            </w:pPr>
          </w:p>
        </w:tc>
      </w:tr>
      <w:tr w:rsidR="00704E60" w:rsidRPr="00981CB3" w14:paraId="3376BD3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5C8CD3E"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3E43D71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45737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C6C8F6D"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C71CB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A67E2F" w14:textId="77777777" w:rsidR="00704E60" w:rsidRPr="00981CB3" w:rsidRDefault="00704E60" w:rsidP="00BC57B1">
            <w:pPr>
              <w:rPr>
                <w:rFonts w:eastAsiaTheme="minorHAnsi" w:cs="Arial"/>
                <w:color w:val="000000" w:themeColor="text1"/>
                <w:sz w:val="16"/>
                <w:szCs w:val="16"/>
              </w:rPr>
            </w:pPr>
          </w:p>
        </w:tc>
      </w:tr>
      <w:tr w:rsidR="00704E60" w:rsidRPr="00981CB3" w14:paraId="3B93A9B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A0987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056BF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0BA3B1" w14:textId="77777777" w:rsidR="00704E60" w:rsidRPr="00981CB3" w:rsidRDefault="00704E60" w:rsidP="00BC57B1">
            <w:pPr>
              <w:rPr>
                <w:rFonts w:eastAsiaTheme="minorHAnsi" w:cs="Arial"/>
                <w:color w:val="000000" w:themeColor="text1"/>
                <w:sz w:val="16"/>
                <w:szCs w:val="16"/>
              </w:rPr>
            </w:pPr>
          </w:p>
        </w:tc>
      </w:tr>
      <w:tr w:rsidR="00704E60" w:rsidRPr="00981CB3" w14:paraId="67F2D29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E2F1A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5E610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BD0197" w14:textId="77777777" w:rsidR="00704E60" w:rsidRPr="00981CB3" w:rsidRDefault="00704E60" w:rsidP="00BC57B1">
            <w:pPr>
              <w:rPr>
                <w:rFonts w:eastAsiaTheme="minorHAnsi" w:cs="Arial"/>
                <w:color w:val="000000" w:themeColor="text1"/>
                <w:sz w:val="16"/>
                <w:szCs w:val="16"/>
              </w:rPr>
            </w:pPr>
          </w:p>
        </w:tc>
      </w:tr>
      <w:tr w:rsidR="00704E60" w:rsidRPr="00981CB3" w14:paraId="6EE5CFE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86222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D8311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DF344A" w14:textId="77777777" w:rsidR="00704E60" w:rsidRPr="00981CB3" w:rsidRDefault="00704E60" w:rsidP="00BC57B1">
            <w:pPr>
              <w:rPr>
                <w:rFonts w:eastAsiaTheme="minorHAnsi" w:cs="Arial"/>
                <w:color w:val="000000" w:themeColor="text1"/>
                <w:sz w:val="16"/>
                <w:szCs w:val="16"/>
              </w:rPr>
            </w:pPr>
          </w:p>
        </w:tc>
      </w:tr>
      <w:tr w:rsidR="00704E60" w:rsidRPr="00981CB3" w14:paraId="4DD772E1"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669729"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57C1AE4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479DFB"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84705D" w14:textId="77777777" w:rsidR="00704E60" w:rsidRPr="00981CB3" w:rsidRDefault="00704E60" w:rsidP="00BC57B1">
            <w:pPr>
              <w:rPr>
                <w:rFonts w:eastAsiaTheme="minorHAnsi" w:cs="Arial"/>
                <w:color w:val="000000" w:themeColor="text1"/>
                <w:sz w:val="16"/>
                <w:szCs w:val="16"/>
              </w:rPr>
            </w:pPr>
          </w:p>
        </w:tc>
      </w:tr>
      <w:tr w:rsidR="00704E60" w:rsidRPr="00981CB3" w14:paraId="0EA2431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F0C6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6CF15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73697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9248F3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F5888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845AF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A2BC74"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11AEEA6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984D5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DABF5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EB5F2B" w14:textId="77777777" w:rsidR="00704E60" w:rsidRPr="00981CB3" w:rsidRDefault="00704E60" w:rsidP="00BC57B1">
            <w:pPr>
              <w:rPr>
                <w:rFonts w:eastAsiaTheme="minorHAnsi" w:cs="Arial"/>
                <w:color w:val="000000" w:themeColor="text1"/>
                <w:sz w:val="16"/>
                <w:szCs w:val="16"/>
              </w:rPr>
            </w:pPr>
          </w:p>
        </w:tc>
      </w:tr>
      <w:tr w:rsidR="00704E60" w:rsidRPr="00981CB3" w14:paraId="273BE36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63864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240EB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564FB0" w14:textId="77777777" w:rsidR="00704E60" w:rsidRPr="00981CB3" w:rsidRDefault="00704E60" w:rsidP="00BC57B1">
            <w:pPr>
              <w:rPr>
                <w:rFonts w:eastAsiaTheme="minorHAnsi" w:cs="Arial"/>
                <w:color w:val="000000" w:themeColor="text1"/>
                <w:sz w:val="16"/>
                <w:szCs w:val="16"/>
              </w:rPr>
            </w:pPr>
          </w:p>
        </w:tc>
      </w:tr>
      <w:tr w:rsidR="00704E60" w:rsidRPr="00981CB3" w14:paraId="4B162A24"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90102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C7ABCA" w14:textId="77777777" w:rsidR="00704E60" w:rsidRPr="00981CB3" w:rsidRDefault="00704E60" w:rsidP="00BC57B1">
            <w:pPr>
              <w:rPr>
                <w:rFonts w:eastAsiaTheme="minorHAnsi" w:cs="Arial"/>
                <w:color w:val="000000" w:themeColor="text1"/>
                <w:sz w:val="16"/>
                <w:szCs w:val="16"/>
              </w:rPr>
            </w:pPr>
          </w:p>
        </w:tc>
      </w:tr>
    </w:tbl>
    <w:p w14:paraId="2C5B850A" w14:textId="77777777" w:rsidR="00704E60" w:rsidRDefault="00704E60" w:rsidP="00704E60">
      <w:pPr>
        <w:pStyle w:val="Caption"/>
        <w:rPr>
          <w:lang w:val="en-GB"/>
        </w:rPr>
      </w:pPr>
      <w:r w:rsidRPr="00702453">
        <w:t xml:space="preserve">Table: </w:t>
      </w:r>
      <w:r>
        <w:t xml:space="preserve">Signal Details of </w:t>
      </w:r>
      <w:r w:rsidRPr="004521EB">
        <w:rPr>
          <w:lang w:val="en-GB"/>
        </w:rPr>
        <w:t>TempSource_Vol_Zone_Updated</w:t>
      </w:r>
    </w:p>
    <w:p w14:paraId="4E0BA1EE" w14:textId="77777777" w:rsidR="00704E60" w:rsidRPr="00495854" w:rsidRDefault="00704E60" w:rsidP="00704E60">
      <w:pPr>
        <w:rPr>
          <w:lang w:val="en-GB"/>
        </w:rPr>
      </w:pPr>
    </w:p>
    <w:p w14:paraId="2F50046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VehicleAudioMode</w:t>
      </w:r>
    </w:p>
    <w:p w14:paraId="2BC49358" w14:textId="77777777" w:rsidR="00704E60" w:rsidRPr="00F03856" w:rsidRDefault="00704E60" w:rsidP="00704E60">
      <w:pPr>
        <w:rPr>
          <w:rFonts w:cs="Arial"/>
        </w:rPr>
      </w:pPr>
      <w:r>
        <w:rPr>
          <w:rFonts w:cs="Arial"/>
        </w:rPr>
        <w:t>Signal to request to select Cabin mode or Zone Mode.</w:t>
      </w:r>
    </w:p>
    <w:p w14:paraId="2F5560D9"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6CE9BDB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71426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0DD7B2" w14:textId="77777777" w:rsidR="00704E60" w:rsidRPr="002338ED" w:rsidRDefault="00F56C9D" w:rsidP="00BC57B1">
            <w:pPr>
              <w:rPr>
                <w:rFonts w:cs="Arial"/>
                <w:color w:val="000000" w:themeColor="text1"/>
                <w:sz w:val="16"/>
                <w:szCs w:val="14"/>
              </w:rPr>
            </w:pPr>
            <w:sdt>
              <w:sdtPr>
                <w:rPr>
                  <w:sz w:val="16"/>
                  <w:szCs w:val="16"/>
                </w:rPr>
                <w:alias w:val="ASIL"/>
                <w:tag w:val="ASIL"/>
                <w:id w:val="-43312178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43F8BD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201B4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C442B3" w14:textId="77777777" w:rsidR="00704E60" w:rsidRPr="00981CB3" w:rsidRDefault="00704E60" w:rsidP="00BC57B1">
            <w:pPr>
              <w:rPr>
                <w:rFonts w:eastAsiaTheme="minorHAnsi" w:cs="Arial"/>
                <w:color w:val="000000" w:themeColor="text1"/>
                <w:sz w:val="16"/>
                <w:szCs w:val="16"/>
              </w:rPr>
            </w:pPr>
          </w:p>
        </w:tc>
      </w:tr>
      <w:tr w:rsidR="00704E60" w:rsidRPr="00981CB3" w14:paraId="4E5724A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4E3B302"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DB46D8D"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25D4B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65F27BC"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841F4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B1CA8E" w14:textId="77777777" w:rsidR="00704E60" w:rsidRPr="00981CB3" w:rsidRDefault="00704E60" w:rsidP="00BC57B1">
            <w:pPr>
              <w:rPr>
                <w:rFonts w:eastAsiaTheme="minorHAnsi" w:cs="Arial"/>
                <w:color w:val="000000" w:themeColor="text1"/>
                <w:sz w:val="16"/>
                <w:szCs w:val="16"/>
              </w:rPr>
            </w:pPr>
          </w:p>
        </w:tc>
      </w:tr>
      <w:tr w:rsidR="00704E60" w:rsidRPr="00981CB3" w14:paraId="3E3ECDF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DB640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996E6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2C7985" w14:textId="77777777" w:rsidR="00704E60" w:rsidRPr="00981CB3" w:rsidRDefault="00704E60" w:rsidP="00BC57B1">
            <w:pPr>
              <w:rPr>
                <w:rFonts w:eastAsiaTheme="minorHAnsi" w:cs="Arial"/>
                <w:color w:val="000000" w:themeColor="text1"/>
                <w:sz w:val="16"/>
                <w:szCs w:val="16"/>
              </w:rPr>
            </w:pPr>
          </w:p>
        </w:tc>
      </w:tr>
      <w:tr w:rsidR="00704E60" w:rsidRPr="00981CB3" w14:paraId="7564470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F5C3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3240C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C5ACD" w14:textId="77777777" w:rsidR="00704E60" w:rsidRPr="00981CB3" w:rsidRDefault="00704E60" w:rsidP="00BC57B1">
            <w:pPr>
              <w:rPr>
                <w:rFonts w:eastAsiaTheme="minorHAnsi" w:cs="Arial"/>
                <w:color w:val="000000" w:themeColor="text1"/>
                <w:sz w:val="16"/>
                <w:szCs w:val="16"/>
              </w:rPr>
            </w:pPr>
          </w:p>
        </w:tc>
      </w:tr>
      <w:tr w:rsidR="00704E60" w:rsidRPr="00981CB3" w14:paraId="4BD7611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04FE1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9423E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321833" w14:textId="77777777" w:rsidR="00704E60" w:rsidRPr="00981CB3" w:rsidRDefault="00704E60" w:rsidP="00BC57B1">
            <w:pPr>
              <w:rPr>
                <w:rFonts w:eastAsiaTheme="minorHAnsi" w:cs="Arial"/>
                <w:color w:val="000000" w:themeColor="text1"/>
                <w:sz w:val="16"/>
                <w:szCs w:val="16"/>
              </w:rPr>
            </w:pPr>
          </w:p>
        </w:tc>
      </w:tr>
      <w:tr w:rsidR="00704E60" w:rsidRPr="00981CB3" w14:paraId="2BBC2238"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B3FC2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3DE483A"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85B8E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35BF9" w14:textId="77777777" w:rsidR="00704E60" w:rsidRPr="00981CB3" w:rsidRDefault="00704E60" w:rsidP="00BC57B1">
            <w:pPr>
              <w:rPr>
                <w:rFonts w:eastAsiaTheme="minorHAnsi" w:cs="Arial"/>
                <w:color w:val="000000" w:themeColor="text1"/>
                <w:sz w:val="16"/>
                <w:szCs w:val="16"/>
              </w:rPr>
            </w:pPr>
          </w:p>
        </w:tc>
      </w:tr>
      <w:tr w:rsidR="00704E60" w:rsidRPr="00981CB3" w14:paraId="060C6BF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79921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E73F3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13BB6"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7D0B66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6BB1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93814D"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41FB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414AF0BD"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22C8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A2860A"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FD0F91" w14:textId="77777777" w:rsidR="00704E60" w:rsidRPr="00981CB3" w:rsidRDefault="00704E60" w:rsidP="00BC57B1">
            <w:pPr>
              <w:rPr>
                <w:rFonts w:eastAsiaTheme="minorHAnsi" w:cs="Arial"/>
                <w:color w:val="000000" w:themeColor="text1"/>
                <w:sz w:val="16"/>
                <w:szCs w:val="16"/>
              </w:rPr>
            </w:pPr>
          </w:p>
        </w:tc>
      </w:tr>
      <w:tr w:rsidR="00704E60" w:rsidRPr="00981CB3" w14:paraId="108CC9B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024BF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283FC2"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22BBD6" w14:textId="77777777" w:rsidR="00704E60" w:rsidRPr="00981CB3" w:rsidRDefault="00704E60" w:rsidP="00BC57B1">
            <w:pPr>
              <w:rPr>
                <w:rFonts w:eastAsiaTheme="minorHAnsi" w:cs="Arial"/>
                <w:color w:val="000000" w:themeColor="text1"/>
                <w:sz w:val="16"/>
                <w:szCs w:val="16"/>
              </w:rPr>
            </w:pPr>
          </w:p>
        </w:tc>
      </w:tr>
      <w:tr w:rsidR="00704E60" w:rsidRPr="00981CB3" w14:paraId="726E6AE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2394E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141B76" w14:textId="77777777" w:rsidR="00704E60" w:rsidRPr="00981CB3" w:rsidRDefault="00704E60" w:rsidP="00BC57B1">
            <w:pPr>
              <w:rPr>
                <w:rFonts w:eastAsiaTheme="minorHAnsi" w:cs="Arial"/>
                <w:color w:val="000000" w:themeColor="text1"/>
                <w:sz w:val="16"/>
                <w:szCs w:val="16"/>
              </w:rPr>
            </w:pPr>
          </w:p>
        </w:tc>
      </w:tr>
    </w:tbl>
    <w:p w14:paraId="11076B52" w14:textId="77777777" w:rsidR="00704E60" w:rsidRDefault="00704E60" w:rsidP="00704E60">
      <w:pPr>
        <w:pStyle w:val="Caption"/>
        <w:rPr>
          <w:lang w:val="en-GB"/>
        </w:rPr>
      </w:pPr>
      <w:r w:rsidRPr="00702453">
        <w:t xml:space="preserve">Table: </w:t>
      </w:r>
      <w:r>
        <w:t xml:space="preserve">Signal Details of </w:t>
      </w:r>
      <w:r w:rsidRPr="004521EB">
        <w:rPr>
          <w:lang w:val="en-GB"/>
        </w:rPr>
        <w:t>VehicleAudioMode</w:t>
      </w:r>
    </w:p>
    <w:p w14:paraId="64ACEF25" w14:textId="77777777" w:rsidR="00704E60" w:rsidRPr="00495854" w:rsidRDefault="00704E60" w:rsidP="00704E60">
      <w:pPr>
        <w:rPr>
          <w:lang w:val="en-GB"/>
        </w:rPr>
      </w:pPr>
    </w:p>
    <w:p w14:paraId="595F4DC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VehicleAudioMode_Rsp</w:t>
      </w:r>
    </w:p>
    <w:p w14:paraId="3837EEB6" w14:textId="77777777" w:rsidR="00704E60" w:rsidRPr="00F03856" w:rsidRDefault="00704E60" w:rsidP="00704E60">
      <w:pPr>
        <w:rPr>
          <w:rFonts w:cs="Arial"/>
        </w:rPr>
      </w:pPr>
      <w:r>
        <w:rPr>
          <w:rFonts w:cs="Arial"/>
        </w:rPr>
        <w:t>Signal provides feedback on Audio mode selection</w:t>
      </w:r>
    </w:p>
    <w:p w14:paraId="54CD9C06"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403DB40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E77F3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07AC62" w14:textId="77777777" w:rsidR="00704E60" w:rsidRPr="002338ED" w:rsidRDefault="00F56C9D" w:rsidP="00BC57B1">
            <w:pPr>
              <w:rPr>
                <w:rFonts w:cs="Arial"/>
                <w:color w:val="000000" w:themeColor="text1"/>
                <w:sz w:val="16"/>
                <w:szCs w:val="14"/>
              </w:rPr>
            </w:pPr>
            <w:sdt>
              <w:sdtPr>
                <w:rPr>
                  <w:sz w:val="16"/>
                  <w:szCs w:val="16"/>
                </w:rPr>
                <w:alias w:val="ASIL"/>
                <w:tag w:val="ASIL"/>
                <w:id w:val="1993980693"/>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D3B06F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302A1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CB7B03" w14:textId="77777777" w:rsidR="00704E60" w:rsidRPr="00981CB3" w:rsidRDefault="00704E60" w:rsidP="00BC57B1">
            <w:pPr>
              <w:rPr>
                <w:rFonts w:eastAsiaTheme="minorHAnsi" w:cs="Arial"/>
                <w:color w:val="000000" w:themeColor="text1"/>
                <w:sz w:val="16"/>
                <w:szCs w:val="16"/>
              </w:rPr>
            </w:pPr>
          </w:p>
        </w:tc>
      </w:tr>
      <w:tr w:rsidR="00704E60" w:rsidRPr="00981CB3" w14:paraId="7423DEAA"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C86381F"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15D7A593"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22250F"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BF4695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794375"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DC33C" w14:textId="77777777" w:rsidR="00704E60" w:rsidRPr="00981CB3" w:rsidRDefault="00704E60" w:rsidP="00BC57B1">
            <w:pPr>
              <w:rPr>
                <w:rFonts w:eastAsiaTheme="minorHAnsi" w:cs="Arial"/>
                <w:color w:val="000000" w:themeColor="text1"/>
                <w:sz w:val="16"/>
                <w:szCs w:val="16"/>
              </w:rPr>
            </w:pPr>
          </w:p>
        </w:tc>
      </w:tr>
      <w:tr w:rsidR="00704E60" w:rsidRPr="00981CB3" w14:paraId="0887AB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F7A48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6FF51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1A1440" w14:textId="77777777" w:rsidR="00704E60" w:rsidRPr="00981CB3" w:rsidRDefault="00704E60" w:rsidP="00BC57B1">
            <w:pPr>
              <w:rPr>
                <w:rFonts w:eastAsiaTheme="minorHAnsi" w:cs="Arial"/>
                <w:color w:val="000000" w:themeColor="text1"/>
                <w:sz w:val="16"/>
                <w:szCs w:val="16"/>
              </w:rPr>
            </w:pPr>
          </w:p>
        </w:tc>
      </w:tr>
      <w:tr w:rsidR="00704E60" w:rsidRPr="00981CB3" w14:paraId="15CB837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BCB63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A7B37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9D1215" w14:textId="77777777" w:rsidR="00704E60" w:rsidRPr="00981CB3" w:rsidRDefault="00704E60" w:rsidP="00BC57B1">
            <w:pPr>
              <w:rPr>
                <w:rFonts w:eastAsiaTheme="minorHAnsi" w:cs="Arial"/>
                <w:color w:val="000000" w:themeColor="text1"/>
                <w:sz w:val="16"/>
                <w:szCs w:val="16"/>
              </w:rPr>
            </w:pPr>
          </w:p>
        </w:tc>
      </w:tr>
      <w:tr w:rsidR="00704E60" w:rsidRPr="00981CB3" w14:paraId="688B842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7F9C9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9A7FCD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9B9AB9" w14:textId="77777777" w:rsidR="00704E60" w:rsidRPr="00981CB3" w:rsidRDefault="00704E60" w:rsidP="00BC57B1">
            <w:pPr>
              <w:rPr>
                <w:rFonts w:eastAsiaTheme="minorHAnsi" w:cs="Arial"/>
                <w:color w:val="000000" w:themeColor="text1"/>
                <w:sz w:val="16"/>
                <w:szCs w:val="16"/>
              </w:rPr>
            </w:pPr>
          </w:p>
        </w:tc>
      </w:tr>
      <w:tr w:rsidR="00704E60" w:rsidRPr="00981CB3" w14:paraId="3197CE50"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59709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140E89C"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28726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B9A912" w14:textId="77777777" w:rsidR="00704E60" w:rsidRPr="00981CB3" w:rsidRDefault="00704E60" w:rsidP="00BC57B1">
            <w:pPr>
              <w:rPr>
                <w:rFonts w:eastAsiaTheme="minorHAnsi" w:cs="Arial"/>
                <w:color w:val="000000" w:themeColor="text1"/>
                <w:sz w:val="16"/>
                <w:szCs w:val="16"/>
              </w:rPr>
            </w:pPr>
          </w:p>
        </w:tc>
      </w:tr>
      <w:tr w:rsidR="00704E60" w:rsidRPr="00981CB3" w14:paraId="1614AD3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D2A47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FB1A34"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91B99"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574A13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4557A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41024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2333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371B77B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5AD1E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33EAB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0D0EA" w14:textId="77777777" w:rsidR="00704E60" w:rsidRPr="00981CB3" w:rsidRDefault="00704E60" w:rsidP="00BC57B1">
            <w:pPr>
              <w:rPr>
                <w:rFonts w:eastAsiaTheme="minorHAnsi" w:cs="Arial"/>
                <w:color w:val="000000" w:themeColor="text1"/>
                <w:sz w:val="16"/>
                <w:szCs w:val="16"/>
              </w:rPr>
            </w:pPr>
          </w:p>
        </w:tc>
      </w:tr>
      <w:tr w:rsidR="00704E60" w:rsidRPr="00981CB3" w14:paraId="356D935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BEDF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73D6D9"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060153" w14:textId="77777777" w:rsidR="00704E60" w:rsidRPr="00981CB3" w:rsidRDefault="00704E60" w:rsidP="00BC57B1">
            <w:pPr>
              <w:rPr>
                <w:rFonts w:eastAsiaTheme="minorHAnsi" w:cs="Arial"/>
                <w:color w:val="000000" w:themeColor="text1"/>
                <w:sz w:val="16"/>
                <w:szCs w:val="16"/>
              </w:rPr>
            </w:pPr>
          </w:p>
        </w:tc>
      </w:tr>
      <w:tr w:rsidR="00704E60" w:rsidRPr="00981CB3" w14:paraId="3707D970"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BB11D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A7D0F2" w14:textId="77777777" w:rsidR="00704E60" w:rsidRPr="00981CB3" w:rsidRDefault="00704E60" w:rsidP="00BC57B1">
            <w:pPr>
              <w:rPr>
                <w:rFonts w:eastAsiaTheme="minorHAnsi" w:cs="Arial"/>
                <w:color w:val="000000" w:themeColor="text1"/>
                <w:sz w:val="16"/>
                <w:szCs w:val="16"/>
              </w:rPr>
            </w:pPr>
          </w:p>
        </w:tc>
      </w:tr>
    </w:tbl>
    <w:p w14:paraId="432D6B8A" w14:textId="77777777" w:rsidR="00704E60" w:rsidRDefault="00704E60" w:rsidP="00704E60">
      <w:pPr>
        <w:pStyle w:val="Caption"/>
        <w:rPr>
          <w:lang w:val="en-GB"/>
        </w:rPr>
      </w:pPr>
      <w:r w:rsidRPr="00702453">
        <w:t xml:space="preserve">Table: </w:t>
      </w:r>
      <w:r>
        <w:t xml:space="preserve">Signal Details of </w:t>
      </w:r>
      <w:r w:rsidRPr="004521EB">
        <w:rPr>
          <w:lang w:val="en-GB"/>
        </w:rPr>
        <w:t>VehicleAudioMode_Rsp</w:t>
      </w:r>
    </w:p>
    <w:p w14:paraId="40835C68" w14:textId="77777777" w:rsidR="00704E60" w:rsidRPr="00495854" w:rsidRDefault="00704E60" w:rsidP="00704E60">
      <w:pPr>
        <w:rPr>
          <w:lang w:val="en-GB"/>
        </w:rPr>
      </w:pPr>
    </w:p>
    <w:p w14:paraId="0A7CE25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VolCntlr_Audio_Vol_Level_Zone</w:t>
      </w:r>
    </w:p>
    <w:p w14:paraId="7404E8CB" w14:textId="77777777" w:rsidR="00704E60" w:rsidRPr="00F03856" w:rsidRDefault="00704E60" w:rsidP="00704E60">
      <w:pPr>
        <w:rPr>
          <w:rFonts w:cs="Arial"/>
        </w:rPr>
      </w:pPr>
      <w:r>
        <w:rPr>
          <w:rFonts w:cs="Arial"/>
        </w:rPr>
        <w:t>Signal provides status of media volume that is active in zones 1 - 6</w:t>
      </w:r>
    </w:p>
    <w:p w14:paraId="7B6399DF"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71E9F4D7"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12F00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8F2BA9" w14:textId="77777777" w:rsidR="00704E60" w:rsidRPr="002338ED" w:rsidRDefault="00F56C9D" w:rsidP="00BC57B1">
            <w:pPr>
              <w:rPr>
                <w:rFonts w:cs="Arial"/>
                <w:color w:val="000000" w:themeColor="text1"/>
                <w:sz w:val="16"/>
                <w:szCs w:val="14"/>
              </w:rPr>
            </w:pPr>
            <w:sdt>
              <w:sdtPr>
                <w:rPr>
                  <w:sz w:val="16"/>
                  <w:szCs w:val="16"/>
                </w:rPr>
                <w:alias w:val="ASIL"/>
                <w:tag w:val="ASIL"/>
                <w:id w:val="-1760210467"/>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92F924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2C348"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EA7FA4" w14:textId="77777777" w:rsidR="00704E60" w:rsidRPr="00981CB3" w:rsidRDefault="00704E60" w:rsidP="00BC57B1">
            <w:pPr>
              <w:rPr>
                <w:rFonts w:eastAsiaTheme="minorHAnsi" w:cs="Arial"/>
                <w:color w:val="000000" w:themeColor="text1"/>
                <w:sz w:val="16"/>
                <w:szCs w:val="16"/>
              </w:rPr>
            </w:pPr>
          </w:p>
        </w:tc>
      </w:tr>
      <w:tr w:rsidR="00704E60" w:rsidRPr="00981CB3" w14:paraId="15814728"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10C0750"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056FEE44"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937AC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3D94B48"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29C4B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6CD68E" w14:textId="77777777" w:rsidR="00704E60" w:rsidRPr="00981CB3" w:rsidRDefault="00704E60" w:rsidP="00BC57B1">
            <w:pPr>
              <w:rPr>
                <w:rFonts w:eastAsiaTheme="minorHAnsi" w:cs="Arial"/>
                <w:color w:val="000000" w:themeColor="text1"/>
                <w:sz w:val="16"/>
                <w:szCs w:val="16"/>
              </w:rPr>
            </w:pPr>
          </w:p>
        </w:tc>
      </w:tr>
      <w:tr w:rsidR="00704E60" w:rsidRPr="00981CB3" w14:paraId="101524C0"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1450A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6758C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C6C8E1" w14:textId="77777777" w:rsidR="00704E60" w:rsidRPr="00981CB3" w:rsidRDefault="00704E60" w:rsidP="00BC57B1">
            <w:pPr>
              <w:rPr>
                <w:rFonts w:eastAsiaTheme="minorHAnsi" w:cs="Arial"/>
                <w:color w:val="000000" w:themeColor="text1"/>
                <w:sz w:val="16"/>
                <w:szCs w:val="16"/>
              </w:rPr>
            </w:pPr>
          </w:p>
        </w:tc>
      </w:tr>
      <w:tr w:rsidR="00704E60" w:rsidRPr="00981CB3" w14:paraId="75A8FBF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F986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6087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AFE320" w14:textId="77777777" w:rsidR="00704E60" w:rsidRPr="00981CB3" w:rsidRDefault="00704E60" w:rsidP="00BC57B1">
            <w:pPr>
              <w:rPr>
                <w:rFonts w:eastAsiaTheme="minorHAnsi" w:cs="Arial"/>
                <w:color w:val="000000" w:themeColor="text1"/>
                <w:sz w:val="16"/>
                <w:szCs w:val="16"/>
              </w:rPr>
            </w:pPr>
          </w:p>
        </w:tc>
      </w:tr>
      <w:tr w:rsidR="00704E60" w:rsidRPr="00981CB3" w14:paraId="6F8E2E9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D64B0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093CC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CCA00" w14:textId="77777777" w:rsidR="00704E60" w:rsidRPr="00981CB3" w:rsidRDefault="00704E60" w:rsidP="00BC57B1">
            <w:pPr>
              <w:rPr>
                <w:rFonts w:eastAsiaTheme="minorHAnsi" w:cs="Arial"/>
                <w:color w:val="000000" w:themeColor="text1"/>
                <w:sz w:val="16"/>
                <w:szCs w:val="16"/>
              </w:rPr>
            </w:pPr>
          </w:p>
        </w:tc>
      </w:tr>
      <w:tr w:rsidR="00704E60" w:rsidRPr="00981CB3" w14:paraId="4FB54CCF"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9DAFA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8690D1D"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28CAC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82BCD" w14:textId="77777777" w:rsidR="00704E60" w:rsidRPr="00981CB3" w:rsidRDefault="00704E60" w:rsidP="00BC57B1">
            <w:pPr>
              <w:rPr>
                <w:rFonts w:eastAsiaTheme="minorHAnsi" w:cs="Arial"/>
                <w:color w:val="000000" w:themeColor="text1"/>
                <w:sz w:val="16"/>
                <w:szCs w:val="16"/>
              </w:rPr>
            </w:pPr>
          </w:p>
        </w:tc>
      </w:tr>
      <w:tr w:rsidR="00704E60" w:rsidRPr="00981CB3" w14:paraId="6CAD816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508C4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22229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4AC95"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0DE216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4B46B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E551D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AF9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CA708E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B55B6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80E546"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87A42" w14:textId="77777777" w:rsidR="00704E60" w:rsidRPr="00981CB3" w:rsidRDefault="00704E60" w:rsidP="00BC57B1">
            <w:pPr>
              <w:rPr>
                <w:rFonts w:eastAsiaTheme="minorHAnsi" w:cs="Arial"/>
                <w:color w:val="000000" w:themeColor="text1"/>
                <w:sz w:val="16"/>
                <w:szCs w:val="16"/>
              </w:rPr>
            </w:pPr>
          </w:p>
        </w:tc>
      </w:tr>
      <w:tr w:rsidR="00704E60" w:rsidRPr="00981CB3" w14:paraId="0174BD2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0E227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4E372E"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A7BFC5" w14:textId="77777777" w:rsidR="00704E60" w:rsidRPr="00981CB3" w:rsidRDefault="00704E60" w:rsidP="00BC57B1">
            <w:pPr>
              <w:rPr>
                <w:rFonts w:eastAsiaTheme="minorHAnsi" w:cs="Arial"/>
                <w:color w:val="000000" w:themeColor="text1"/>
                <w:sz w:val="16"/>
                <w:szCs w:val="16"/>
              </w:rPr>
            </w:pPr>
          </w:p>
        </w:tc>
      </w:tr>
      <w:tr w:rsidR="00704E60" w:rsidRPr="00981CB3" w14:paraId="4A30650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89AA81"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5F0430" w14:textId="77777777" w:rsidR="00704E60" w:rsidRPr="00981CB3" w:rsidRDefault="00704E60" w:rsidP="00BC57B1">
            <w:pPr>
              <w:rPr>
                <w:rFonts w:eastAsiaTheme="minorHAnsi" w:cs="Arial"/>
                <w:color w:val="000000" w:themeColor="text1"/>
                <w:sz w:val="16"/>
                <w:szCs w:val="16"/>
              </w:rPr>
            </w:pPr>
          </w:p>
        </w:tc>
      </w:tr>
    </w:tbl>
    <w:p w14:paraId="3DA185BB" w14:textId="77777777" w:rsidR="00704E60" w:rsidRDefault="00704E60" w:rsidP="00704E60">
      <w:pPr>
        <w:pStyle w:val="Caption"/>
        <w:rPr>
          <w:lang w:val="en-GB"/>
        </w:rPr>
      </w:pPr>
      <w:r w:rsidRPr="00702453">
        <w:t xml:space="preserve">Table: </w:t>
      </w:r>
      <w:r>
        <w:t xml:space="preserve">Signal Details of </w:t>
      </w:r>
      <w:r w:rsidRPr="004521EB">
        <w:rPr>
          <w:lang w:val="en-GB"/>
        </w:rPr>
        <w:t>VolCntlr_Audio_Vol_Level_Zone</w:t>
      </w:r>
    </w:p>
    <w:p w14:paraId="789420E2" w14:textId="77777777" w:rsidR="00704E60" w:rsidRPr="00495854" w:rsidRDefault="00704E60" w:rsidP="00704E60">
      <w:pPr>
        <w:rPr>
          <w:lang w:val="en-GB"/>
        </w:rPr>
      </w:pPr>
    </w:p>
    <w:p w14:paraId="65BE890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VolCntlr_Offset_Vol_Level_Zone</w:t>
      </w:r>
    </w:p>
    <w:p w14:paraId="599B55AA" w14:textId="77777777" w:rsidR="00704E60" w:rsidRPr="00F03856" w:rsidRDefault="00704E60" w:rsidP="00704E60">
      <w:pPr>
        <w:rPr>
          <w:rFonts w:cs="Arial"/>
        </w:rPr>
      </w:pPr>
      <w:r>
        <w:rPr>
          <w:rFonts w:cs="Arial"/>
        </w:rPr>
        <w:t>Signal provides status of the offset volume that is active in zones 1 - 6</w:t>
      </w:r>
    </w:p>
    <w:p w14:paraId="37323439"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0475B41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0A43E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DBBC8C" w14:textId="77777777" w:rsidR="00704E60" w:rsidRPr="002338ED" w:rsidRDefault="00F56C9D" w:rsidP="00BC57B1">
            <w:pPr>
              <w:rPr>
                <w:rFonts w:cs="Arial"/>
                <w:color w:val="000000" w:themeColor="text1"/>
                <w:sz w:val="16"/>
                <w:szCs w:val="14"/>
              </w:rPr>
            </w:pPr>
            <w:sdt>
              <w:sdtPr>
                <w:rPr>
                  <w:sz w:val="16"/>
                  <w:szCs w:val="16"/>
                </w:rPr>
                <w:alias w:val="ASIL"/>
                <w:tag w:val="ASIL"/>
                <w:id w:val="83433572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45A5DD8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8BBA7E"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E3436" w14:textId="77777777" w:rsidR="00704E60" w:rsidRPr="00981CB3" w:rsidRDefault="00704E60" w:rsidP="00BC57B1">
            <w:pPr>
              <w:rPr>
                <w:rFonts w:eastAsiaTheme="minorHAnsi" w:cs="Arial"/>
                <w:color w:val="000000" w:themeColor="text1"/>
                <w:sz w:val="16"/>
                <w:szCs w:val="16"/>
              </w:rPr>
            </w:pPr>
          </w:p>
        </w:tc>
      </w:tr>
      <w:tr w:rsidR="00704E60" w:rsidRPr="00981CB3" w14:paraId="04A032EF"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7312D36"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F86BEC6"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CEA4C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62948211"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4EB83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E015A" w14:textId="77777777" w:rsidR="00704E60" w:rsidRPr="00981CB3" w:rsidRDefault="00704E60" w:rsidP="00BC57B1">
            <w:pPr>
              <w:rPr>
                <w:rFonts w:eastAsiaTheme="minorHAnsi" w:cs="Arial"/>
                <w:color w:val="000000" w:themeColor="text1"/>
                <w:sz w:val="16"/>
                <w:szCs w:val="16"/>
              </w:rPr>
            </w:pPr>
          </w:p>
        </w:tc>
      </w:tr>
      <w:tr w:rsidR="00704E60" w:rsidRPr="00981CB3" w14:paraId="3F6731E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18D0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9CB40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B3C3B1" w14:textId="77777777" w:rsidR="00704E60" w:rsidRPr="00981CB3" w:rsidRDefault="00704E60" w:rsidP="00BC57B1">
            <w:pPr>
              <w:rPr>
                <w:rFonts w:eastAsiaTheme="minorHAnsi" w:cs="Arial"/>
                <w:color w:val="000000" w:themeColor="text1"/>
                <w:sz w:val="16"/>
                <w:szCs w:val="16"/>
              </w:rPr>
            </w:pPr>
          </w:p>
        </w:tc>
      </w:tr>
      <w:tr w:rsidR="00704E60" w:rsidRPr="00981CB3" w14:paraId="714FCB2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F1FAC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2F77C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3812F" w14:textId="77777777" w:rsidR="00704E60" w:rsidRPr="00981CB3" w:rsidRDefault="00704E60" w:rsidP="00BC57B1">
            <w:pPr>
              <w:rPr>
                <w:rFonts w:eastAsiaTheme="minorHAnsi" w:cs="Arial"/>
                <w:color w:val="000000" w:themeColor="text1"/>
                <w:sz w:val="16"/>
                <w:szCs w:val="16"/>
              </w:rPr>
            </w:pPr>
          </w:p>
        </w:tc>
      </w:tr>
      <w:tr w:rsidR="00704E60" w:rsidRPr="00981CB3" w14:paraId="71152777"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30A6D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7DC86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7DA44E" w14:textId="77777777" w:rsidR="00704E60" w:rsidRPr="00981CB3" w:rsidRDefault="00704E60" w:rsidP="00BC57B1">
            <w:pPr>
              <w:rPr>
                <w:rFonts w:eastAsiaTheme="minorHAnsi" w:cs="Arial"/>
                <w:color w:val="000000" w:themeColor="text1"/>
                <w:sz w:val="16"/>
                <w:szCs w:val="16"/>
              </w:rPr>
            </w:pPr>
          </w:p>
        </w:tc>
      </w:tr>
      <w:tr w:rsidR="00704E60" w:rsidRPr="00981CB3" w14:paraId="17C8F97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97E5FB"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55EC1CD"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3D935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4B31FA" w14:textId="77777777" w:rsidR="00704E60" w:rsidRPr="00981CB3" w:rsidRDefault="00704E60" w:rsidP="00BC57B1">
            <w:pPr>
              <w:rPr>
                <w:rFonts w:eastAsiaTheme="minorHAnsi" w:cs="Arial"/>
                <w:color w:val="000000" w:themeColor="text1"/>
                <w:sz w:val="16"/>
                <w:szCs w:val="16"/>
              </w:rPr>
            </w:pPr>
          </w:p>
        </w:tc>
      </w:tr>
      <w:tr w:rsidR="00704E60" w:rsidRPr="00981CB3" w14:paraId="569E2D7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174C8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DFD260"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685F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408735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424AA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36B326"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83816A"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021C75A"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E5E93"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BEF22F"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5DEB8A" w14:textId="77777777" w:rsidR="00704E60" w:rsidRPr="00981CB3" w:rsidRDefault="00704E60" w:rsidP="00BC57B1">
            <w:pPr>
              <w:rPr>
                <w:rFonts w:eastAsiaTheme="minorHAnsi" w:cs="Arial"/>
                <w:color w:val="000000" w:themeColor="text1"/>
                <w:sz w:val="16"/>
                <w:szCs w:val="16"/>
              </w:rPr>
            </w:pPr>
          </w:p>
        </w:tc>
      </w:tr>
      <w:tr w:rsidR="00704E60" w:rsidRPr="00981CB3" w14:paraId="766D094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E9A6B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AD2D8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B810E4" w14:textId="77777777" w:rsidR="00704E60" w:rsidRPr="00981CB3" w:rsidRDefault="00704E60" w:rsidP="00BC57B1">
            <w:pPr>
              <w:rPr>
                <w:rFonts w:eastAsiaTheme="minorHAnsi" w:cs="Arial"/>
                <w:color w:val="000000" w:themeColor="text1"/>
                <w:sz w:val="16"/>
                <w:szCs w:val="16"/>
              </w:rPr>
            </w:pPr>
          </w:p>
        </w:tc>
      </w:tr>
      <w:tr w:rsidR="00704E60" w:rsidRPr="00981CB3" w14:paraId="72F1330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095B15"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F80554" w14:textId="77777777" w:rsidR="00704E60" w:rsidRPr="00981CB3" w:rsidRDefault="00704E60" w:rsidP="00BC57B1">
            <w:pPr>
              <w:rPr>
                <w:rFonts w:eastAsiaTheme="minorHAnsi" w:cs="Arial"/>
                <w:color w:val="000000" w:themeColor="text1"/>
                <w:sz w:val="16"/>
                <w:szCs w:val="16"/>
              </w:rPr>
            </w:pPr>
          </w:p>
        </w:tc>
      </w:tr>
    </w:tbl>
    <w:p w14:paraId="2A400A6F" w14:textId="77777777" w:rsidR="00704E60" w:rsidRDefault="00704E60" w:rsidP="00704E60">
      <w:pPr>
        <w:pStyle w:val="Caption"/>
        <w:rPr>
          <w:lang w:val="en-GB"/>
        </w:rPr>
      </w:pPr>
      <w:r w:rsidRPr="00702453">
        <w:lastRenderedPageBreak/>
        <w:t xml:space="preserve">Table: </w:t>
      </w:r>
      <w:r>
        <w:t xml:space="preserve">Signal Details of </w:t>
      </w:r>
      <w:r w:rsidRPr="004521EB">
        <w:rPr>
          <w:lang w:val="en-GB"/>
        </w:rPr>
        <w:t>VolCntlr_Offset_Vol_Level_Zone</w:t>
      </w:r>
    </w:p>
    <w:p w14:paraId="75DD0B47" w14:textId="77777777" w:rsidR="00704E60" w:rsidRPr="00495854" w:rsidRDefault="00704E60" w:rsidP="00704E60">
      <w:pPr>
        <w:rPr>
          <w:lang w:val="en-GB"/>
        </w:rPr>
      </w:pPr>
    </w:p>
    <w:p w14:paraId="3C06A38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VolCntlr_TempSource_Vol_Level_Zone</w:t>
      </w:r>
    </w:p>
    <w:p w14:paraId="65BC018D" w14:textId="77777777" w:rsidR="00704E60" w:rsidRPr="00F03856" w:rsidRDefault="00704E60" w:rsidP="00704E60">
      <w:pPr>
        <w:rPr>
          <w:rFonts w:cs="Arial"/>
        </w:rPr>
      </w:pPr>
      <w:r>
        <w:rPr>
          <w:rFonts w:cs="Arial"/>
        </w:rPr>
        <w:t>Signal provides status of Phone, Call Ring or Radio Announcement volume that is active in zones 1 - 6</w:t>
      </w:r>
    </w:p>
    <w:p w14:paraId="78946F10"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E723231"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75A7C7"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B27DF2" w14:textId="77777777" w:rsidR="00704E60" w:rsidRPr="002338ED" w:rsidRDefault="00F56C9D" w:rsidP="00BC57B1">
            <w:pPr>
              <w:rPr>
                <w:rFonts w:cs="Arial"/>
                <w:color w:val="000000" w:themeColor="text1"/>
                <w:sz w:val="16"/>
                <w:szCs w:val="14"/>
              </w:rPr>
            </w:pPr>
            <w:sdt>
              <w:sdtPr>
                <w:rPr>
                  <w:sz w:val="16"/>
                  <w:szCs w:val="16"/>
                </w:rPr>
                <w:alias w:val="ASIL"/>
                <w:tag w:val="ASIL"/>
                <w:id w:val="-1087612908"/>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76163D7A"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FC38C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01BD062" w14:textId="77777777" w:rsidR="00704E60" w:rsidRPr="00981CB3" w:rsidRDefault="00704E60" w:rsidP="00BC57B1">
            <w:pPr>
              <w:rPr>
                <w:rFonts w:eastAsiaTheme="minorHAnsi" w:cs="Arial"/>
                <w:color w:val="000000" w:themeColor="text1"/>
                <w:sz w:val="16"/>
                <w:szCs w:val="16"/>
              </w:rPr>
            </w:pPr>
          </w:p>
        </w:tc>
      </w:tr>
      <w:tr w:rsidR="00704E60" w:rsidRPr="00981CB3" w14:paraId="4092E91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E417784"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7DF44DAA"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04943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4DB69D54"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BE84D1"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FA35F2" w14:textId="77777777" w:rsidR="00704E60" w:rsidRPr="00981CB3" w:rsidRDefault="00704E60" w:rsidP="00BC57B1">
            <w:pPr>
              <w:rPr>
                <w:rFonts w:eastAsiaTheme="minorHAnsi" w:cs="Arial"/>
                <w:color w:val="000000" w:themeColor="text1"/>
                <w:sz w:val="16"/>
                <w:szCs w:val="16"/>
              </w:rPr>
            </w:pPr>
          </w:p>
        </w:tc>
      </w:tr>
      <w:tr w:rsidR="00704E60" w:rsidRPr="00981CB3" w14:paraId="0CE254E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54814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F0207C"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1B2EE1" w14:textId="77777777" w:rsidR="00704E60" w:rsidRPr="00981CB3" w:rsidRDefault="00704E60" w:rsidP="00BC57B1">
            <w:pPr>
              <w:rPr>
                <w:rFonts w:eastAsiaTheme="minorHAnsi" w:cs="Arial"/>
                <w:color w:val="000000" w:themeColor="text1"/>
                <w:sz w:val="16"/>
                <w:szCs w:val="16"/>
              </w:rPr>
            </w:pPr>
          </w:p>
        </w:tc>
      </w:tr>
      <w:tr w:rsidR="00704E60" w:rsidRPr="00981CB3" w14:paraId="6B7F5A7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E0737E"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BB847B"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D66F7A" w14:textId="77777777" w:rsidR="00704E60" w:rsidRPr="00981CB3" w:rsidRDefault="00704E60" w:rsidP="00BC57B1">
            <w:pPr>
              <w:rPr>
                <w:rFonts w:eastAsiaTheme="minorHAnsi" w:cs="Arial"/>
                <w:color w:val="000000" w:themeColor="text1"/>
                <w:sz w:val="16"/>
                <w:szCs w:val="16"/>
              </w:rPr>
            </w:pPr>
          </w:p>
        </w:tc>
      </w:tr>
      <w:tr w:rsidR="00704E60" w:rsidRPr="00981CB3" w14:paraId="6207C89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BF259C"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128E24"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E3C4F5" w14:textId="77777777" w:rsidR="00704E60" w:rsidRPr="00981CB3" w:rsidRDefault="00704E60" w:rsidP="00BC57B1">
            <w:pPr>
              <w:rPr>
                <w:rFonts w:eastAsiaTheme="minorHAnsi" w:cs="Arial"/>
                <w:color w:val="000000" w:themeColor="text1"/>
                <w:sz w:val="16"/>
                <w:szCs w:val="16"/>
              </w:rPr>
            </w:pPr>
          </w:p>
        </w:tc>
      </w:tr>
      <w:tr w:rsidR="00704E60" w:rsidRPr="00981CB3" w14:paraId="19E4E24C"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A71DAC"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92A4101"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0C7DF5"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48FB7D" w14:textId="77777777" w:rsidR="00704E60" w:rsidRPr="00981CB3" w:rsidRDefault="00704E60" w:rsidP="00BC57B1">
            <w:pPr>
              <w:rPr>
                <w:rFonts w:eastAsiaTheme="minorHAnsi" w:cs="Arial"/>
                <w:color w:val="000000" w:themeColor="text1"/>
                <w:sz w:val="16"/>
                <w:szCs w:val="16"/>
              </w:rPr>
            </w:pPr>
          </w:p>
        </w:tc>
      </w:tr>
      <w:tr w:rsidR="00704E60" w:rsidRPr="00981CB3" w14:paraId="590561B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A490F"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61C147"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40B24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AFDD2F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83257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411A9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A64DA8"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7AF6487C"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940D2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C95188"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49A972" w14:textId="77777777" w:rsidR="00704E60" w:rsidRPr="00981CB3" w:rsidRDefault="00704E60" w:rsidP="00BC57B1">
            <w:pPr>
              <w:rPr>
                <w:rFonts w:eastAsiaTheme="minorHAnsi" w:cs="Arial"/>
                <w:color w:val="000000" w:themeColor="text1"/>
                <w:sz w:val="16"/>
                <w:szCs w:val="16"/>
              </w:rPr>
            </w:pPr>
          </w:p>
        </w:tc>
      </w:tr>
      <w:tr w:rsidR="00704E60" w:rsidRPr="00981CB3" w14:paraId="3D9793B9"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47C79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C0C026"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9858E8" w14:textId="77777777" w:rsidR="00704E60" w:rsidRPr="00981CB3" w:rsidRDefault="00704E60" w:rsidP="00BC57B1">
            <w:pPr>
              <w:rPr>
                <w:rFonts w:eastAsiaTheme="minorHAnsi" w:cs="Arial"/>
                <w:color w:val="000000" w:themeColor="text1"/>
                <w:sz w:val="16"/>
                <w:szCs w:val="16"/>
              </w:rPr>
            </w:pPr>
          </w:p>
        </w:tc>
      </w:tr>
      <w:tr w:rsidR="00704E60" w:rsidRPr="00981CB3" w14:paraId="3D6E5BC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0AF912"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0211B6" w14:textId="77777777" w:rsidR="00704E60" w:rsidRPr="00981CB3" w:rsidRDefault="00704E60" w:rsidP="00BC57B1">
            <w:pPr>
              <w:rPr>
                <w:rFonts w:eastAsiaTheme="minorHAnsi" w:cs="Arial"/>
                <w:color w:val="000000" w:themeColor="text1"/>
                <w:sz w:val="16"/>
                <w:szCs w:val="16"/>
              </w:rPr>
            </w:pPr>
          </w:p>
        </w:tc>
      </w:tr>
    </w:tbl>
    <w:p w14:paraId="4DC44B25" w14:textId="77777777" w:rsidR="00704E60" w:rsidRDefault="00704E60" w:rsidP="00704E60">
      <w:pPr>
        <w:pStyle w:val="Caption"/>
        <w:rPr>
          <w:lang w:val="en-GB"/>
        </w:rPr>
      </w:pPr>
      <w:r w:rsidRPr="00702453">
        <w:t xml:space="preserve">Table: </w:t>
      </w:r>
      <w:r>
        <w:t xml:space="preserve">Signal Details of </w:t>
      </w:r>
      <w:r w:rsidRPr="004521EB">
        <w:rPr>
          <w:lang w:val="en-GB"/>
        </w:rPr>
        <w:t>VolCntlr_TempSource_Vol_Level_Zone</w:t>
      </w:r>
    </w:p>
    <w:p w14:paraId="7E83A075" w14:textId="77777777" w:rsidR="00704E60" w:rsidRPr="00495854" w:rsidRDefault="00704E60" w:rsidP="00704E60">
      <w:pPr>
        <w:rPr>
          <w:lang w:val="en-GB"/>
        </w:rPr>
      </w:pPr>
    </w:p>
    <w:p w14:paraId="1AAF966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Volume_Command</w:t>
      </w:r>
    </w:p>
    <w:p w14:paraId="5D2A990E" w14:textId="77777777" w:rsidR="00704E60" w:rsidRPr="00F03856" w:rsidRDefault="00704E60" w:rsidP="00704E60">
      <w:pPr>
        <w:rPr>
          <w:rFonts w:cs="Arial"/>
        </w:rPr>
      </w:pPr>
      <w:r>
        <w:rPr>
          <w:rFonts w:cs="Arial"/>
        </w:rPr>
        <w:t>Volume Command (Physical Touch)</w:t>
      </w:r>
    </w:p>
    <w:p w14:paraId="463E9689"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070CCE2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21E78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BCE7A3" w14:textId="77777777" w:rsidR="00704E60" w:rsidRPr="002338ED" w:rsidRDefault="00F56C9D" w:rsidP="00BC57B1">
            <w:pPr>
              <w:rPr>
                <w:rFonts w:cs="Arial"/>
                <w:color w:val="000000" w:themeColor="text1"/>
                <w:sz w:val="16"/>
                <w:szCs w:val="14"/>
              </w:rPr>
            </w:pPr>
            <w:sdt>
              <w:sdtPr>
                <w:rPr>
                  <w:sz w:val="16"/>
                  <w:szCs w:val="16"/>
                </w:rPr>
                <w:alias w:val="ASIL"/>
                <w:tag w:val="ASIL"/>
                <w:id w:val="1847440746"/>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6136430D"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4E3C8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742EDB" w14:textId="77777777" w:rsidR="00704E60" w:rsidRPr="00981CB3" w:rsidRDefault="00704E60" w:rsidP="00BC57B1">
            <w:pPr>
              <w:rPr>
                <w:rFonts w:eastAsiaTheme="minorHAnsi" w:cs="Arial"/>
                <w:color w:val="000000" w:themeColor="text1"/>
                <w:sz w:val="16"/>
                <w:szCs w:val="16"/>
              </w:rPr>
            </w:pPr>
          </w:p>
        </w:tc>
      </w:tr>
      <w:tr w:rsidR="00704E60" w:rsidRPr="00981CB3" w14:paraId="0323D9B6"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9B72C1A"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6ED7E367"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63BCC3"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A4D4DAC"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A99F3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4EEC9D" w14:textId="77777777" w:rsidR="00704E60" w:rsidRPr="00981CB3" w:rsidRDefault="00704E60" w:rsidP="00BC57B1">
            <w:pPr>
              <w:rPr>
                <w:rFonts w:eastAsiaTheme="minorHAnsi" w:cs="Arial"/>
                <w:color w:val="000000" w:themeColor="text1"/>
                <w:sz w:val="16"/>
                <w:szCs w:val="16"/>
              </w:rPr>
            </w:pPr>
          </w:p>
        </w:tc>
      </w:tr>
      <w:tr w:rsidR="00704E60" w:rsidRPr="00981CB3" w14:paraId="6595726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3BD23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FD651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1B4792" w14:textId="77777777" w:rsidR="00704E60" w:rsidRPr="00981CB3" w:rsidRDefault="00704E60" w:rsidP="00BC57B1">
            <w:pPr>
              <w:rPr>
                <w:rFonts w:eastAsiaTheme="minorHAnsi" w:cs="Arial"/>
                <w:color w:val="000000" w:themeColor="text1"/>
                <w:sz w:val="16"/>
                <w:szCs w:val="16"/>
              </w:rPr>
            </w:pPr>
          </w:p>
        </w:tc>
      </w:tr>
      <w:tr w:rsidR="00704E60" w:rsidRPr="00981CB3" w14:paraId="4189667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527C0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6D3BF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A22C47" w14:textId="77777777" w:rsidR="00704E60" w:rsidRPr="00981CB3" w:rsidRDefault="00704E60" w:rsidP="00BC57B1">
            <w:pPr>
              <w:rPr>
                <w:rFonts w:eastAsiaTheme="minorHAnsi" w:cs="Arial"/>
                <w:color w:val="000000" w:themeColor="text1"/>
                <w:sz w:val="16"/>
                <w:szCs w:val="16"/>
              </w:rPr>
            </w:pPr>
          </w:p>
        </w:tc>
      </w:tr>
      <w:tr w:rsidR="00704E60" w:rsidRPr="00981CB3" w14:paraId="05E96B7F"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2C2EA1"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05C30F"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18F7DC" w14:textId="77777777" w:rsidR="00704E60" w:rsidRPr="00981CB3" w:rsidRDefault="00704E60" w:rsidP="00BC57B1">
            <w:pPr>
              <w:rPr>
                <w:rFonts w:eastAsiaTheme="minorHAnsi" w:cs="Arial"/>
                <w:color w:val="000000" w:themeColor="text1"/>
                <w:sz w:val="16"/>
                <w:szCs w:val="16"/>
              </w:rPr>
            </w:pPr>
          </w:p>
        </w:tc>
      </w:tr>
      <w:tr w:rsidR="00704E60" w:rsidRPr="00981CB3" w14:paraId="78206F12"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CD9FEE"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797D6186"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13396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8D2710" w14:textId="77777777" w:rsidR="00704E60" w:rsidRPr="00981CB3" w:rsidRDefault="00704E60" w:rsidP="00BC57B1">
            <w:pPr>
              <w:rPr>
                <w:rFonts w:eastAsiaTheme="minorHAnsi" w:cs="Arial"/>
                <w:color w:val="000000" w:themeColor="text1"/>
                <w:sz w:val="16"/>
                <w:szCs w:val="16"/>
              </w:rPr>
            </w:pPr>
          </w:p>
        </w:tc>
      </w:tr>
      <w:tr w:rsidR="00704E60" w:rsidRPr="00981CB3" w14:paraId="036C9EB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51F2B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5D8FC9E"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6024B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A1AEEC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11114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D15169"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2CF0B3"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0A09033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7036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5AB90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9DC66" w14:textId="77777777" w:rsidR="00704E60" w:rsidRPr="00981CB3" w:rsidRDefault="00704E60" w:rsidP="00BC57B1">
            <w:pPr>
              <w:rPr>
                <w:rFonts w:eastAsiaTheme="minorHAnsi" w:cs="Arial"/>
                <w:color w:val="000000" w:themeColor="text1"/>
                <w:sz w:val="16"/>
                <w:szCs w:val="16"/>
              </w:rPr>
            </w:pPr>
          </w:p>
        </w:tc>
      </w:tr>
      <w:tr w:rsidR="00704E60" w:rsidRPr="00981CB3" w14:paraId="33D45D1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CCD0A"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E2C8BB"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C3B8E72" w14:textId="77777777" w:rsidR="00704E60" w:rsidRPr="00981CB3" w:rsidRDefault="00704E60" w:rsidP="00BC57B1">
            <w:pPr>
              <w:rPr>
                <w:rFonts w:eastAsiaTheme="minorHAnsi" w:cs="Arial"/>
                <w:color w:val="000000" w:themeColor="text1"/>
                <w:sz w:val="16"/>
                <w:szCs w:val="16"/>
              </w:rPr>
            </w:pPr>
          </w:p>
        </w:tc>
      </w:tr>
      <w:tr w:rsidR="00704E60" w:rsidRPr="00981CB3" w14:paraId="5A39B143"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04259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237484" w14:textId="77777777" w:rsidR="00704E60" w:rsidRPr="00981CB3" w:rsidRDefault="00704E60" w:rsidP="00BC57B1">
            <w:pPr>
              <w:rPr>
                <w:rFonts w:eastAsiaTheme="minorHAnsi" w:cs="Arial"/>
                <w:color w:val="000000" w:themeColor="text1"/>
                <w:sz w:val="16"/>
                <w:szCs w:val="16"/>
              </w:rPr>
            </w:pPr>
          </w:p>
        </w:tc>
      </w:tr>
    </w:tbl>
    <w:p w14:paraId="725231DA" w14:textId="77777777" w:rsidR="00704E60" w:rsidRDefault="00704E60" w:rsidP="00704E60">
      <w:pPr>
        <w:pStyle w:val="Caption"/>
        <w:rPr>
          <w:lang w:val="en-GB"/>
        </w:rPr>
      </w:pPr>
      <w:r w:rsidRPr="00702453">
        <w:t xml:space="preserve">Table: </w:t>
      </w:r>
      <w:r>
        <w:t xml:space="preserve">Signal Details of </w:t>
      </w:r>
      <w:r w:rsidRPr="004521EB">
        <w:rPr>
          <w:lang w:val="en-GB"/>
        </w:rPr>
        <w:t>Volume_Command</w:t>
      </w:r>
    </w:p>
    <w:p w14:paraId="564F6238" w14:textId="77777777" w:rsidR="00704E60" w:rsidRPr="00495854" w:rsidRDefault="00704E60" w:rsidP="00704E60">
      <w:pPr>
        <w:rPr>
          <w:lang w:val="en-GB"/>
        </w:rPr>
      </w:pPr>
    </w:p>
    <w:p w14:paraId="3E77D91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ZoneLockReq</w:t>
      </w:r>
    </w:p>
    <w:p w14:paraId="16CFD332" w14:textId="77777777" w:rsidR="00704E60" w:rsidRPr="00F03856" w:rsidRDefault="00704E60" w:rsidP="00704E60">
      <w:pPr>
        <w:rPr>
          <w:rFonts w:cs="Arial"/>
        </w:rPr>
      </w:pPr>
      <w:r>
        <w:rPr>
          <w:rFonts w:cs="Arial"/>
        </w:rPr>
        <w:t>Internal Signal for Zone Lock Request</w:t>
      </w:r>
    </w:p>
    <w:p w14:paraId="3DE5F377"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18B7856B"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B9EEF4"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10CE80" w14:textId="77777777" w:rsidR="00704E60" w:rsidRPr="002338ED" w:rsidRDefault="00F56C9D" w:rsidP="00BC57B1">
            <w:pPr>
              <w:rPr>
                <w:rFonts w:cs="Arial"/>
                <w:color w:val="000000" w:themeColor="text1"/>
                <w:sz w:val="16"/>
                <w:szCs w:val="14"/>
              </w:rPr>
            </w:pPr>
            <w:sdt>
              <w:sdtPr>
                <w:rPr>
                  <w:sz w:val="16"/>
                  <w:szCs w:val="16"/>
                </w:rPr>
                <w:alias w:val="ASIL"/>
                <w:tag w:val="ASIL"/>
                <w:id w:val="-241410782"/>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0C9C0F65"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86076D"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D7CB38" w14:textId="77777777" w:rsidR="00704E60" w:rsidRPr="00981CB3" w:rsidRDefault="00704E60" w:rsidP="00BC57B1">
            <w:pPr>
              <w:rPr>
                <w:rFonts w:eastAsiaTheme="minorHAnsi" w:cs="Arial"/>
                <w:color w:val="000000" w:themeColor="text1"/>
                <w:sz w:val="16"/>
                <w:szCs w:val="16"/>
              </w:rPr>
            </w:pPr>
          </w:p>
        </w:tc>
      </w:tr>
      <w:tr w:rsidR="00704E60" w:rsidRPr="00981CB3" w14:paraId="64218D35"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A074652"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40CB6B5B"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3306CA"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1E9859BD"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B75FE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E8171B" w14:textId="77777777" w:rsidR="00704E60" w:rsidRPr="00981CB3" w:rsidRDefault="00704E60" w:rsidP="00BC57B1">
            <w:pPr>
              <w:rPr>
                <w:rFonts w:eastAsiaTheme="minorHAnsi" w:cs="Arial"/>
                <w:color w:val="000000" w:themeColor="text1"/>
                <w:sz w:val="16"/>
                <w:szCs w:val="16"/>
              </w:rPr>
            </w:pPr>
          </w:p>
        </w:tc>
      </w:tr>
      <w:tr w:rsidR="00704E60" w:rsidRPr="00981CB3" w14:paraId="0A72B8C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E2685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C982C2"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AA2C4F" w14:textId="77777777" w:rsidR="00704E60" w:rsidRPr="00981CB3" w:rsidRDefault="00704E60" w:rsidP="00BC57B1">
            <w:pPr>
              <w:rPr>
                <w:rFonts w:eastAsiaTheme="minorHAnsi" w:cs="Arial"/>
                <w:color w:val="000000" w:themeColor="text1"/>
                <w:sz w:val="16"/>
                <w:szCs w:val="16"/>
              </w:rPr>
            </w:pPr>
          </w:p>
        </w:tc>
      </w:tr>
      <w:tr w:rsidR="00704E60" w:rsidRPr="00981CB3" w14:paraId="4A07D28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686B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0B5367"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8B7B58" w14:textId="77777777" w:rsidR="00704E60" w:rsidRPr="00981CB3" w:rsidRDefault="00704E60" w:rsidP="00BC57B1">
            <w:pPr>
              <w:rPr>
                <w:rFonts w:eastAsiaTheme="minorHAnsi" w:cs="Arial"/>
                <w:color w:val="000000" w:themeColor="text1"/>
                <w:sz w:val="16"/>
                <w:szCs w:val="16"/>
              </w:rPr>
            </w:pPr>
          </w:p>
        </w:tc>
      </w:tr>
      <w:tr w:rsidR="00704E60" w:rsidRPr="00981CB3" w14:paraId="76DE0842"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3A28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1E5AE6"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920531" w14:textId="77777777" w:rsidR="00704E60" w:rsidRPr="00981CB3" w:rsidRDefault="00704E60" w:rsidP="00BC57B1">
            <w:pPr>
              <w:rPr>
                <w:rFonts w:eastAsiaTheme="minorHAnsi" w:cs="Arial"/>
                <w:color w:val="000000" w:themeColor="text1"/>
                <w:sz w:val="16"/>
                <w:szCs w:val="16"/>
              </w:rPr>
            </w:pPr>
          </w:p>
        </w:tc>
      </w:tr>
      <w:tr w:rsidR="00704E60" w:rsidRPr="00981CB3" w14:paraId="1B8EC11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EFB58D"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0D14B984"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1DC7E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9F527" w14:textId="77777777" w:rsidR="00704E60" w:rsidRPr="00981CB3" w:rsidRDefault="00704E60" w:rsidP="00BC57B1">
            <w:pPr>
              <w:rPr>
                <w:rFonts w:eastAsiaTheme="minorHAnsi" w:cs="Arial"/>
                <w:color w:val="000000" w:themeColor="text1"/>
                <w:sz w:val="16"/>
                <w:szCs w:val="16"/>
              </w:rPr>
            </w:pPr>
          </w:p>
        </w:tc>
      </w:tr>
      <w:tr w:rsidR="00704E60" w:rsidRPr="00981CB3" w14:paraId="79386AB3"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928D16"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3B56E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8130C2"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644A9E7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624845"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7B40A1"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B37DB"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5B6004DB"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ADB670"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3CA88D"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1AF61A" w14:textId="77777777" w:rsidR="00704E60" w:rsidRPr="00981CB3" w:rsidRDefault="00704E60" w:rsidP="00BC57B1">
            <w:pPr>
              <w:rPr>
                <w:rFonts w:eastAsiaTheme="minorHAnsi" w:cs="Arial"/>
                <w:color w:val="000000" w:themeColor="text1"/>
                <w:sz w:val="16"/>
                <w:szCs w:val="16"/>
              </w:rPr>
            </w:pPr>
          </w:p>
        </w:tc>
      </w:tr>
      <w:tr w:rsidR="00704E60" w:rsidRPr="00981CB3" w14:paraId="1A62540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A7355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B697D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EBB3ED" w14:textId="77777777" w:rsidR="00704E60" w:rsidRPr="00981CB3" w:rsidRDefault="00704E60" w:rsidP="00BC57B1">
            <w:pPr>
              <w:rPr>
                <w:rFonts w:eastAsiaTheme="minorHAnsi" w:cs="Arial"/>
                <w:color w:val="000000" w:themeColor="text1"/>
                <w:sz w:val="16"/>
                <w:szCs w:val="16"/>
              </w:rPr>
            </w:pPr>
          </w:p>
        </w:tc>
      </w:tr>
      <w:tr w:rsidR="00704E60" w:rsidRPr="00981CB3" w14:paraId="4165E676"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3D7A16"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818205" w14:textId="77777777" w:rsidR="00704E60" w:rsidRPr="00981CB3" w:rsidRDefault="00704E60" w:rsidP="00BC57B1">
            <w:pPr>
              <w:rPr>
                <w:rFonts w:eastAsiaTheme="minorHAnsi" w:cs="Arial"/>
                <w:color w:val="000000" w:themeColor="text1"/>
                <w:sz w:val="16"/>
                <w:szCs w:val="16"/>
              </w:rPr>
            </w:pPr>
          </w:p>
        </w:tc>
      </w:tr>
    </w:tbl>
    <w:p w14:paraId="7D47253D" w14:textId="77777777" w:rsidR="00704E60" w:rsidRDefault="00704E60" w:rsidP="00704E60">
      <w:pPr>
        <w:pStyle w:val="Caption"/>
        <w:rPr>
          <w:lang w:val="en-GB"/>
        </w:rPr>
      </w:pPr>
      <w:r w:rsidRPr="00702453">
        <w:t xml:space="preserve">Table: </w:t>
      </w:r>
      <w:r>
        <w:t xml:space="preserve">Signal Details of </w:t>
      </w:r>
      <w:r w:rsidRPr="004521EB">
        <w:rPr>
          <w:lang w:val="en-GB"/>
        </w:rPr>
        <w:t>ZoneLockReq</w:t>
      </w:r>
    </w:p>
    <w:p w14:paraId="2D6C9657" w14:textId="77777777" w:rsidR="00704E60" w:rsidRPr="00495854" w:rsidRDefault="00704E60" w:rsidP="00704E60">
      <w:pPr>
        <w:rPr>
          <w:lang w:val="en-GB"/>
        </w:rPr>
      </w:pPr>
    </w:p>
    <w:p w14:paraId="39D040C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ZoneLock_Command</w:t>
      </w:r>
    </w:p>
    <w:p w14:paraId="0551DC7A" w14:textId="77777777" w:rsidR="00704E60" w:rsidRPr="00F03856" w:rsidRDefault="00704E60" w:rsidP="00704E60">
      <w:pPr>
        <w:rPr>
          <w:rFonts w:cs="Arial"/>
        </w:rPr>
      </w:pPr>
      <w:r>
        <w:rPr>
          <w:rFonts w:cs="Arial"/>
        </w:rPr>
        <w:t>Zone Lock Command (Physical Touch)</w:t>
      </w:r>
    </w:p>
    <w:p w14:paraId="3083E10E" w14:textId="77777777" w:rsidR="00704E60" w:rsidRPr="00F03856" w:rsidRDefault="00704E60" w:rsidP="00704E60">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704E60" w:rsidRPr="00981CB3" w14:paraId="0A6D9708"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5D9A6C"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9EDE2" w14:textId="77777777" w:rsidR="00704E60" w:rsidRPr="002338ED" w:rsidRDefault="00F56C9D" w:rsidP="00BC57B1">
            <w:pPr>
              <w:rPr>
                <w:rFonts w:cs="Arial"/>
                <w:color w:val="000000" w:themeColor="text1"/>
                <w:sz w:val="16"/>
                <w:szCs w:val="14"/>
              </w:rPr>
            </w:pPr>
            <w:sdt>
              <w:sdtPr>
                <w:rPr>
                  <w:sz w:val="16"/>
                  <w:szCs w:val="16"/>
                </w:rPr>
                <w:alias w:val="ASIL"/>
                <w:tag w:val="ASIL"/>
                <w:id w:val="-1806699914"/>
                <w:placeholder>
                  <w:docPart w:val="75135872EC854F3AB7117FD67C98A824"/>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704E60" w:rsidRPr="00981CB3">
                  <w:rPr>
                    <w:color w:val="000000" w:themeColor="text1"/>
                    <w:sz w:val="16"/>
                    <w:szCs w:val="16"/>
                  </w:rPr>
                  <w:t>Choose an item.</w:t>
                </w:r>
              </w:sdtContent>
            </w:sdt>
            <w:r w:rsidR="0076419A">
              <w:tab/>
            </w:r>
            <w:r w:rsidR="00704E60">
              <w:rPr>
                <w:sz w:val="16"/>
                <w:szCs w:val="16"/>
              </w:rPr>
              <w:t xml:space="preserve"> </w:t>
            </w:r>
          </w:p>
        </w:tc>
      </w:tr>
      <w:tr w:rsidR="00704E60" w:rsidRPr="00981CB3" w14:paraId="5FA5646F"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47B133"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65BA35" w14:textId="77777777" w:rsidR="00704E60" w:rsidRPr="00981CB3" w:rsidRDefault="00704E60" w:rsidP="00BC57B1">
            <w:pPr>
              <w:rPr>
                <w:rFonts w:eastAsiaTheme="minorHAnsi" w:cs="Arial"/>
                <w:color w:val="000000" w:themeColor="text1"/>
                <w:sz w:val="16"/>
                <w:szCs w:val="16"/>
              </w:rPr>
            </w:pPr>
          </w:p>
        </w:tc>
      </w:tr>
      <w:tr w:rsidR="00704E60" w:rsidRPr="00981CB3" w14:paraId="2841E601" w14:textId="77777777" w:rsidTr="00BC57B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70AE6B7" w14:textId="77777777" w:rsidR="00704E60" w:rsidRPr="00981CB3" w:rsidRDefault="00704E60" w:rsidP="00BC57B1">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704E60" w:rsidRPr="00981CB3" w14:paraId="5DADE349"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2180F2"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375C6974" w14:textId="77777777" w:rsidR="00704E60" w:rsidRPr="00981CB3" w:rsidRDefault="00704E60" w:rsidP="00BC57B1">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46610E"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0645BA" w14:textId="77777777" w:rsidR="00704E60" w:rsidRPr="00981CB3" w:rsidRDefault="00704E60" w:rsidP="00BC57B1">
            <w:pPr>
              <w:rPr>
                <w:rFonts w:eastAsiaTheme="minorHAnsi" w:cs="Arial"/>
                <w:color w:val="000000" w:themeColor="text1"/>
                <w:sz w:val="16"/>
                <w:szCs w:val="16"/>
              </w:rPr>
            </w:pPr>
          </w:p>
        </w:tc>
      </w:tr>
      <w:tr w:rsidR="00704E60" w:rsidRPr="00981CB3" w14:paraId="7D302BDE"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544F4"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6331E3"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7DA502" w14:textId="77777777" w:rsidR="00704E60" w:rsidRPr="00981CB3" w:rsidRDefault="00704E60" w:rsidP="00BC57B1">
            <w:pPr>
              <w:rPr>
                <w:rFonts w:eastAsiaTheme="minorHAnsi" w:cs="Arial"/>
                <w:color w:val="000000" w:themeColor="text1"/>
                <w:sz w:val="16"/>
                <w:szCs w:val="16"/>
              </w:rPr>
            </w:pPr>
          </w:p>
        </w:tc>
      </w:tr>
      <w:tr w:rsidR="00704E60" w:rsidRPr="00981CB3" w14:paraId="733D49F6"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FE44D"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B6332A"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D5C041" w14:textId="77777777" w:rsidR="00704E60" w:rsidRPr="00981CB3" w:rsidRDefault="00704E60" w:rsidP="00BC57B1">
            <w:pPr>
              <w:rPr>
                <w:rFonts w:eastAsiaTheme="minorHAnsi" w:cs="Arial"/>
                <w:color w:val="000000" w:themeColor="text1"/>
                <w:sz w:val="16"/>
                <w:szCs w:val="16"/>
              </w:rPr>
            </w:pPr>
          </w:p>
        </w:tc>
      </w:tr>
      <w:tr w:rsidR="00704E60" w:rsidRPr="00981CB3" w14:paraId="1F8DC5C4"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4B6618"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49866C9" w14:textId="77777777" w:rsidR="00704E60" w:rsidRPr="00981CB3" w:rsidRDefault="00704E60" w:rsidP="00BC57B1">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ABEC1C" w14:textId="77777777" w:rsidR="00704E60" w:rsidRPr="00981CB3" w:rsidRDefault="00704E60" w:rsidP="00BC57B1">
            <w:pPr>
              <w:rPr>
                <w:rFonts w:eastAsiaTheme="minorHAnsi" w:cs="Arial"/>
                <w:color w:val="000000" w:themeColor="text1"/>
                <w:sz w:val="16"/>
                <w:szCs w:val="16"/>
              </w:rPr>
            </w:pPr>
          </w:p>
        </w:tc>
      </w:tr>
      <w:tr w:rsidR="00704E60" w:rsidRPr="00981CB3" w14:paraId="6B8E7C96" w14:textId="77777777" w:rsidTr="00BC57B1">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E8B0A5" w14:textId="77777777" w:rsidR="00704E60" w:rsidRPr="00981CB3" w:rsidRDefault="00704E60" w:rsidP="00BC57B1">
            <w:pPr>
              <w:rPr>
                <w:rFonts w:cs="Arial"/>
                <w:b/>
                <w:bCs/>
                <w:sz w:val="16"/>
                <w:szCs w:val="16"/>
                <w:lang w:val="en-GB"/>
              </w:rPr>
            </w:pPr>
            <w:r w:rsidRPr="00981CB3">
              <w:rPr>
                <w:rFonts w:cs="Arial"/>
                <w:b/>
                <w:bCs/>
                <w:sz w:val="16"/>
                <w:szCs w:val="16"/>
                <w:lang w:val="en-GB"/>
              </w:rPr>
              <w:t>Value</w:t>
            </w:r>
          </w:p>
          <w:p w14:paraId="25CD6583" w14:textId="77777777" w:rsidR="00704E60" w:rsidRPr="00981CB3" w:rsidRDefault="00704E60" w:rsidP="00BC57B1">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BC1593"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49113" w14:textId="77777777" w:rsidR="00704E60" w:rsidRPr="00981CB3" w:rsidRDefault="00704E60" w:rsidP="00BC57B1">
            <w:pPr>
              <w:rPr>
                <w:rFonts w:eastAsiaTheme="minorHAnsi" w:cs="Arial"/>
                <w:color w:val="000000" w:themeColor="text1"/>
                <w:sz w:val="16"/>
                <w:szCs w:val="16"/>
              </w:rPr>
            </w:pPr>
          </w:p>
        </w:tc>
      </w:tr>
      <w:tr w:rsidR="00704E60" w:rsidRPr="00981CB3" w14:paraId="450039C5"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4E7BE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F43F08"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3083E"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081F37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B50F29"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137482" w14:textId="77777777" w:rsidR="00704E60" w:rsidRPr="00981CB3" w:rsidRDefault="00704E60" w:rsidP="00BC57B1">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96630" w14:textId="77777777" w:rsidR="00704E60" w:rsidRPr="00981CB3" w:rsidRDefault="00704E60" w:rsidP="00BC57B1">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704E60" w:rsidRPr="00981CB3" w14:paraId="223EA5C1"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64EBC7"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B604D7"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473E3" w14:textId="77777777" w:rsidR="00704E60" w:rsidRPr="00981CB3" w:rsidRDefault="00704E60" w:rsidP="00BC57B1">
            <w:pPr>
              <w:rPr>
                <w:rFonts w:eastAsiaTheme="minorHAnsi" w:cs="Arial"/>
                <w:color w:val="000000" w:themeColor="text1"/>
                <w:sz w:val="16"/>
                <w:szCs w:val="16"/>
              </w:rPr>
            </w:pPr>
          </w:p>
        </w:tc>
      </w:tr>
      <w:tr w:rsidR="00704E60" w:rsidRPr="00981CB3" w14:paraId="1280B198" w14:textId="77777777" w:rsidTr="00BC57B1">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69B23B" w14:textId="77777777" w:rsidR="00704E60" w:rsidRPr="00981CB3" w:rsidRDefault="00704E60" w:rsidP="00BC57B1">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E76875" w14:textId="77777777" w:rsidR="00704E60" w:rsidRPr="00981CB3" w:rsidRDefault="00704E60" w:rsidP="00BC57B1">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9F4756" w14:textId="77777777" w:rsidR="00704E60" w:rsidRPr="00981CB3" w:rsidRDefault="00704E60" w:rsidP="00BC57B1">
            <w:pPr>
              <w:rPr>
                <w:rFonts w:eastAsiaTheme="minorHAnsi" w:cs="Arial"/>
                <w:color w:val="000000" w:themeColor="text1"/>
                <w:sz w:val="16"/>
                <w:szCs w:val="16"/>
              </w:rPr>
            </w:pPr>
          </w:p>
        </w:tc>
      </w:tr>
      <w:tr w:rsidR="00704E60" w:rsidRPr="00981CB3" w14:paraId="53BB463C" w14:textId="77777777" w:rsidTr="00BC57B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29D7BA" w14:textId="77777777" w:rsidR="00704E60" w:rsidRPr="00981CB3" w:rsidRDefault="00704E60" w:rsidP="00BC57B1">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45EDA9" w14:textId="77777777" w:rsidR="00704E60" w:rsidRPr="00981CB3" w:rsidRDefault="00704E60" w:rsidP="00BC57B1">
            <w:pPr>
              <w:rPr>
                <w:rFonts w:eastAsiaTheme="minorHAnsi" w:cs="Arial"/>
                <w:color w:val="000000" w:themeColor="text1"/>
                <w:sz w:val="16"/>
                <w:szCs w:val="16"/>
              </w:rPr>
            </w:pPr>
          </w:p>
        </w:tc>
      </w:tr>
    </w:tbl>
    <w:p w14:paraId="52823D78" w14:textId="77777777" w:rsidR="00704E60" w:rsidRDefault="00704E60" w:rsidP="00704E60">
      <w:pPr>
        <w:pStyle w:val="Caption"/>
        <w:rPr>
          <w:lang w:val="en-GB"/>
        </w:rPr>
      </w:pPr>
      <w:r w:rsidRPr="00702453">
        <w:t xml:space="preserve">Table: </w:t>
      </w:r>
      <w:r>
        <w:t xml:space="preserve">Signal Details of </w:t>
      </w:r>
      <w:r w:rsidRPr="004521EB">
        <w:rPr>
          <w:lang w:val="en-GB"/>
        </w:rPr>
        <w:t>ZoneLock_Command</w:t>
      </w:r>
    </w:p>
    <w:p w14:paraId="697CFDFB" w14:textId="77777777" w:rsidR="00704E60" w:rsidRPr="00495854" w:rsidRDefault="00704E60" w:rsidP="00704E60">
      <w:pPr>
        <w:rPr>
          <w:lang w:val="en-GB"/>
        </w:rPr>
      </w:pPr>
    </w:p>
    <w:p w14:paraId="395AE52D" w14:textId="77777777" w:rsidR="00704E60" w:rsidRPr="00584E2D" w:rsidRDefault="00704E60" w:rsidP="00584E2D"/>
    <w:p w14:paraId="58208384" w14:textId="77777777" w:rsidR="00584E2D" w:rsidRDefault="00584E2D" w:rsidP="00584E2D">
      <w:pPr>
        <w:pStyle w:val="Heading3"/>
        <w:rPr>
          <w:lang w:val="en-GB"/>
        </w:rPr>
      </w:pPr>
      <w:bookmarkStart w:id="280" w:name="_Toc6466559"/>
      <w:bookmarkStart w:id="281" w:name="_Ref531353665"/>
      <w:r w:rsidRPr="00584E2D">
        <w:rPr>
          <w:lang w:val="en-GB"/>
        </w:rPr>
        <w:t>Logical Parameters</w:t>
      </w:r>
      <w:bookmarkEnd w:id="280"/>
      <w:bookmarkEnd w:id="281"/>
    </w:p>
    <w:p w14:paraId="3C889CA9" w14:textId="77777777" w:rsidR="00584E2D" w:rsidRPr="00584E2D" w:rsidRDefault="00584E2D" w:rsidP="00584E2D"/>
    <w:p w14:paraId="5FEED988" w14:textId="77777777" w:rsidR="00584E2D" w:rsidRDefault="00733073" w:rsidP="00584E2D">
      <w:pPr>
        <w:pStyle w:val="Heading3"/>
        <w:rPr>
          <w:lang w:val="en-GB"/>
        </w:rPr>
      </w:pPr>
      <w:bookmarkStart w:id="282" w:name="_Toc6466560"/>
      <w:r>
        <w:rPr>
          <w:lang w:val="en-GB"/>
        </w:rPr>
        <w:t>Encoding</w:t>
      </w:r>
      <w:r w:rsidR="00584E2D" w:rsidRPr="00584E2D">
        <w:rPr>
          <w:lang w:val="en-GB"/>
        </w:rPr>
        <w:t xml:space="preserve"> Types</w:t>
      </w:r>
      <w:bookmarkEnd w:id="282"/>
    </w:p>
    <w:p w14:paraId="1A15EE8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TempSource_Vol_Zone_Updated_ET</w:t>
      </w:r>
    </w:p>
    <w:p w14:paraId="566D386A" w14:textId="77777777" w:rsidR="00704E60" w:rsidRDefault="00704E60" w:rsidP="00704E60">
      <w:pPr>
        <w:rPr>
          <w:rFonts w:cs="Arial"/>
        </w:rPr>
      </w:pPr>
      <w:r>
        <w:rPr>
          <w:rFonts w:cs="Arial"/>
        </w:rPr>
        <w:t>Encoding Type for Temporary Source Vol Level Zone Updated (NoUpdate/Updated)</w:t>
      </w:r>
    </w:p>
    <w:p w14:paraId="371A2641" w14:textId="77777777" w:rsidR="00704E60" w:rsidRDefault="00704E60" w:rsidP="00704E60">
      <w:pPr>
        <w:rPr>
          <w:rFonts w:cs="Arial"/>
        </w:rPr>
      </w:pPr>
    </w:p>
    <w:p w14:paraId="013A6D1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C99032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78179F"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F2F09C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97D70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206A41" w14:textId="77777777" w:rsidR="00704E60" w:rsidRPr="00F03856" w:rsidRDefault="00704E60" w:rsidP="00BC57B1">
            <w:pPr>
              <w:rPr>
                <w:rFonts w:eastAsiaTheme="minorHAnsi" w:cs="Arial"/>
                <w:color w:val="000000" w:themeColor="text1"/>
                <w:sz w:val="16"/>
                <w:szCs w:val="16"/>
              </w:rPr>
            </w:pPr>
          </w:p>
        </w:tc>
      </w:tr>
      <w:tr w:rsidR="00704E60" w:rsidRPr="00F03856" w14:paraId="13D50E7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9AF5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68E98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3FE71" w14:textId="77777777" w:rsidR="00704E60" w:rsidRPr="00F03856" w:rsidRDefault="00704E60" w:rsidP="00BC57B1">
            <w:pPr>
              <w:rPr>
                <w:rFonts w:eastAsiaTheme="minorHAnsi" w:cs="Arial"/>
                <w:color w:val="000000" w:themeColor="text1"/>
                <w:sz w:val="16"/>
                <w:szCs w:val="16"/>
              </w:rPr>
            </w:pPr>
          </w:p>
        </w:tc>
      </w:tr>
      <w:tr w:rsidR="00704E60" w:rsidRPr="00F03856" w14:paraId="1101068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97D34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91168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1AC4EA" w14:textId="77777777" w:rsidR="00704E60" w:rsidRPr="00F03856" w:rsidRDefault="00704E60" w:rsidP="00BC57B1">
            <w:pPr>
              <w:rPr>
                <w:rFonts w:eastAsiaTheme="minorHAnsi" w:cs="Arial"/>
                <w:color w:val="000000" w:themeColor="text1"/>
                <w:sz w:val="16"/>
                <w:szCs w:val="16"/>
              </w:rPr>
            </w:pPr>
          </w:p>
        </w:tc>
      </w:tr>
      <w:tr w:rsidR="00704E60" w:rsidRPr="00F03856" w14:paraId="2B1661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63068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FE8BC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458BF0" w14:textId="77777777" w:rsidR="00704E60" w:rsidRPr="00F03856" w:rsidRDefault="00704E60" w:rsidP="00BC57B1">
            <w:pPr>
              <w:rPr>
                <w:rFonts w:eastAsiaTheme="minorHAnsi" w:cs="Arial"/>
                <w:color w:val="000000" w:themeColor="text1"/>
                <w:sz w:val="16"/>
                <w:szCs w:val="16"/>
              </w:rPr>
            </w:pPr>
          </w:p>
        </w:tc>
      </w:tr>
      <w:tr w:rsidR="00C11FEB" w:rsidRPr="00F03856" w14:paraId="744834B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B7EF7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F6A28F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6B2F7FA" w14:textId="1F9B4F66"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E02716" w14:textId="072CF216" w:rsidR="00C11FEB" w:rsidRPr="001B386B" w:rsidRDefault="00C11FEB" w:rsidP="00C11FEB">
            <w:pPr>
              <w:rPr>
                <w:rFonts w:eastAsiaTheme="minorHAnsi" w:cs="Arial"/>
                <w:color w:val="000000" w:themeColor="text1"/>
                <w:sz w:val="4"/>
                <w:szCs w:val="4"/>
              </w:rPr>
            </w:pPr>
          </w:p>
        </w:tc>
      </w:tr>
      <w:tr w:rsidR="00C11FEB" w:rsidRPr="00F03856" w14:paraId="5DAEEE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1BDD8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0F282F" w14:textId="0A6A3E61"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4FF6A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4F5C83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287AC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FAC9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180AA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27441C5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FA6C2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142109" w14:textId="77777777" w:rsidR="00C11FEB" w:rsidRPr="00F03856" w:rsidRDefault="00C11FEB" w:rsidP="00C11FEB">
            <w:pPr>
              <w:rPr>
                <w:rFonts w:eastAsiaTheme="minorHAnsi" w:cs="Arial"/>
                <w:color w:val="000000" w:themeColor="text1"/>
                <w:sz w:val="16"/>
                <w:szCs w:val="16"/>
              </w:rPr>
            </w:pPr>
          </w:p>
        </w:tc>
      </w:tr>
    </w:tbl>
    <w:p w14:paraId="7AFF95FC" w14:textId="77777777" w:rsidR="00704E60" w:rsidRDefault="00704E60" w:rsidP="00704E60">
      <w:pPr>
        <w:pStyle w:val="Caption"/>
        <w:rPr>
          <w:lang w:val="en-GB"/>
        </w:rPr>
      </w:pPr>
      <w:r w:rsidRPr="00702453">
        <w:t xml:space="preserve">Table: </w:t>
      </w:r>
      <w:r>
        <w:t xml:space="preserve">Encoding Details of </w:t>
      </w:r>
      <w:r w:rsidRPr="004521EB">
        <w:rPr>
          <w:lang w:val="en-GB"/>
        </w:rPr>
        <w:t>TempSource_Vol_Zone_Updated_ET</w:t>
      </w:r>
    </w:p>
    <w:p w14:paraId="3A29CBB9" w14:textId="77777777" w:rsidR="00704E60" w:rsidRPr="00495854" w:rsidRDefault="00704E60" w:rsidP="00704E60">
      <w:pPr>
        <w:rPr>
          <w:lang w:val="en-GB"/>
        </w:rPr>
      </w:pPr>
    </w:p>
    <w:p w14:paraId="2B3FDE3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ZoneLock_Command_ET</w:t>
      </w:r>
    </w:p>
    <w:p w14:paraId="4C3CE05C" w14:textId="77777777" w:rsidR="00704E60" w:rsidRDefault="00704E60" w:rsidP="00704E60">
      <w:pPr>
        <w:rPr>
          <w:rFonts w:cs="Arial"/>
        </w:rPr>
      </w:pPr>
      <w:r>
        <w:rPr>
          <w:rFonts w:cs="Arial"/>
        </w:rPr>
        <w:t>Encoding Type for Zone Lock Command (Physical Touch)</w:t>
      </w:r>
    </w:p>
    <w:p w14:paraId="56781757" w14:textId="77777777" w:rsidR="00704E60" w:rsidRDefault="00704E60" w:rsidP="00704E60">
      <w:pPr>
        <w:rPr>
          <w:rFonts w:cs="Arial"/>
        </w:rPr>
      </w:pPr>
    </w:p>
    <w:p w14:paraId="5824505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FB9F33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2B6E2E"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12E9A41"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E0644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7438F6" w14:textId="77777777" w:rsidR="00704E60" w:rsidRPr="00F03856" w:rsidRDefault="00704E60" w:rsidP="00BC57B1">
            <w:pPr>
              <w:rPr>
                <w:rFonts w:eastAsiaTheme="minorHAnsi" w:cs="Arial"/>
                <w:color w:val="000000" w:themeColor="text1"/>
                <w:sz w:val="16"/>
                <w:szCs w:val="16"/>
              </w:rPr>
            </w:pPr>
          </w:p>
        </w:tc>
      </w:tr>
      <w:tr w:rsidR="00704E60" w:rsidRPr="00F03856" w14:paraId="1D8147D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B3264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D0EB6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E2C3E0" w14:textId="77777777" w:rsidR="00704E60" w:rsidRPr="00F03856" w:rsidRDefault="00704E60" w:rsidP="00BC57B1">
            <w:pPr>
              <w:rPr>
                <w:rFonts w:eastAsiaTheme="minorHAnsi" w:cs="Arial"/>
                <w:color w:val="000000" w:themeColor="text1"/>
                <w:sz w:val="16"/>
                <w:szCs w:val="16"/>
              </w:rPr>
            </w:pPr>
          </w:p>
        </w:tc>
      </w:tr>
      <w:tr w:rsidR="00704E60" w:rsidRPr="00F03856" w14:paraId="33FE974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AD9FF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DE2AD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E3" w14:textId="77777777" w:rsidR="00704E60" w:rsidRPr="00F03856" w:rsidRDefault="00704E60" w:rsidP="00BC57B1">
            <w:pPr>
              <w:rPr>
                <w:rFonts w:eastAsiaTheme="minorHAnsi" w:cs="Arial"/>
                <w:color w:val="000000" w:themeColor="text1"/>
                <w:sz w:val="16"/>
                <w:szCs w:val="16"/>
              </w:rPr>
            </w:pPr>
          </w:p>
        </w:tc>
      </w:tr>
      <w:tr w:rsidR="00704E60" w:rsidRPr="00F03856" w14:paraId="5D8A23D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FE3FE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E67B3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113E27" w14:textId="77777777" w:rsidR="00704E60" w:rsidRPr="00F03856" w:rsidRDefault="00704E60" w:rsidP="00BC57B1">
            <w:pPr>
              <w:rPr>
                <w:rFonts w:eastAsiaTheme="minorHAnsi" w:cs="Arial"/>
                <w:color w:val="000000" w:themeColor="text1"/>
                <w:sz w:val="16"/>
                <w:szCs w:val="16"/>
              </w:rPr>
            </w:pPr>
          </w:p>
        </w:tc>
      </w:tr>
      <w:tr w:rsidR="00C11FEB" w:rsidRPr="00F03856" w14:paraId="775AF92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8E393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634BBD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179D1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4F28812" w14:textId="77777777" w:rsidR="00C11FEB" w:rsidRPr="001B386B" w:rsidRDefault="00C11FEB" w:rsidP="00C11FEB">
            <w:pPr>
              <w:rPr>
                <w:rFonts w:eastAsiaTheme="minorHAnsi" w:cs="Arial"/>
                <w:color w:val="000000" w:themeColor="text1"/>
                <w:sz w:val="4"/>
                <w:szCs w:val="4"/>
              </w:rPr>
            </w:pPr>
          </w:p>
        </w:tc>
      </w:tr>
      <w:tr w:rsidR="00C11FEB" w:rsidRPr="00F03856" w14:paraId="04EC964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15F6A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3832F" w14:textId="77777777" w:rsidR="00C11FEB" w:rsidRPr="00F03856" w:rsidRDefault="00C11FEB" w:rsidP="00C11FEB">
            <w:pPr>
              <w:rPr>
                <w:rFonts w:eastAsiaTheme="minorHAnsi" w:cs="Arial"/>
                <w:color w:val="000000" w:themeColor="text1"/>
                <w:sz w:val="16"/>
                <w:szCs w:val="16"/>
              </w:rPr>
            </w:pPr>
          </w:p>
        </w:tc>
      </w:tr>
    </w:tbl>
    <w:p w14:paraId="034E643C" w14:textId="77777777" w:rsidR="00704E60" w:rsidRDefault="00704E60" w:rsidP="00704E60">
      <w:pPr>
        <w:pStyle w:val="Caption"/>
        <w:rPr>
          <w:lang w:val="en-GB"/>
        </w:rPr>
      </w:pPr>
      <w:r w:rsidRPr="00702453">
        <w:t xml:space="preserve">Table: </w:t>
      </w:r>
      <w:r>
        <w:t xml:space="preserve">Encoding Details of </w:t>
      </w:r>
      <w:r w:rsidRPr="004521EB">
        <w:rPr>
          <w:lang w:val="en-GB"/>
        </w:rPr>
        <w:t>ZoneLock_Command_ET</w:t>
      </w:r>
    </w:p>
    <w:p w14:paraId="716812FB" w14:textId="77777777" w:rsidR="00704E60" w:rsidRPr="00495854" w:rsidRDefault="00704E60" w:rsidP="00704E60">
      <w:pPr>
        <w:rPr>
          <w:lang w:val="en-GB"/>
        </w:rPr>
      </w:pPr>
    </w:p>
    <w:p w14:paraId="40AD287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Phone_Vol_Updated_ET</w:t>
      </w:r>
    </w:p>
    <w:p w14:paraId="4DF527D4" w14:textId="77777777" w:rsidR="00704E60" w:rsidRDefault="00704E60" w:rsidP="00704E60">
      <w:pPr>
        <w:rPr>
          <w:rFonts w:cs="Arial"/>
        </w:rPr>
      </w:pPr>
      <w:r>
        <w:rPr>
          <w:rFonts w:cs="Arial"/>
        </w:rPr>
        <w:t>Encoding Type for Phone Vol Updated (NoUpdate/Updated)</w:t>
      </w:r>
    </w:p>
    <w:p w14:paraId="5105D35F" w14:textId="77777777" w:rsidR="00704E60" w:rsidRDefault="00704E60" w:rsidP="00704E60">
      <w:pPr>
        <w:rPr>
          <w:rFonts w:cs="Arial"/>
        </w:rPr>
      </w:pPr>
    </w:p>
    <w:p w14:paraId="678AB7C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B78024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BA40F0"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75A0EA1"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F00F5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89D9DE" w14:textId="77777777" w:rsidR="00704E60" w:rsidRPr="00F03856" w:rsidRDefault="00704E60" w:rsidP="00BC57B1">
            <w:pPr>
              <w:rPr>
                <w:rFonts w:eastAsiaTheme="minorHAnsi" w:cs="Arial"/>
                <w:color w:val="000000" w:themeColor="text1"/>
                <w:sz w:val="16"/>
                <w:szCs w:val="16"/>
              </w:rPr>
            </w:pPr>
          </w:p>
        </w:tc>
      </w:tr>
      <w:tr w:rsidR="00704E60" w:rsidRPr="00F03856" w14:paraId="701F1E7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B1A9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387F7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7F5CFC" w14:textId="77777777" w:rsidR="00704E60" w:rsidRPr="00F03856" w:rsidRDefault="00704E60" w:rsidP="00BC57B1">
            <w:pPr>
              <w:rPr>
                <w:rFonts w:eastAsiaTheme="minorHAnsi" w:cs="Arial"/>
                <w:color w:val="000000" w:themeColor="text1"/>
                <w:sz w:val="16"/>
                <w:szCs w:val="16"/>
              </w:rPr>
            </w:pPr>
          </w:p>
        </w:tc>
      </w:tr>
      <w:tr w:rsidR="00704E60" w:rsidRPr="00F03856" w14:paraId="01277DF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FA84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483DF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DAB75" w14:textId="77777777" w:rsidR="00704E60" w:rsidRPr="00F03856" w:rsidRDefault="00704E60" w:rsidP="00BC57B1">
            <w:pPr>
              <w:rPr>
                <w:rFonts w:eastAsiaTheme="minorHAnsi" w:cs="Arial"/>
                <w:color w:val="000000" w:themeColor="text1"/>
                <w:sz w:val="16"/>
                <w:szCs w:val="16"/>
              </w:rPr>
            </w:pPr>
          </w:p>
        </w:tc>
      </w:tr>
      <w:tr w:rsidR="00704E60" w:rsidRPr="00F03856" w14:paraId="6511402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18847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9E75E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1D74A8" w14:textId="77777777" w:rsidR="00704E60" w:rsidRPr="00F03856" w:rsidRDefault="00704E60" w:rsidP="00BC57B1">
            <w:pPr>
              <w:rPr>
                <w:rFonts w:eastAsiaTheme="minorHAnsi" w:cs="Arial"/>
                <w:color w:val="000000" w:themeColor="text1"/>
                <w:sz w:val="16"/>
                <w:szCs w:val="16"/>
              </w:rPr>
            </w:pPr>
          </w:p>
        </w:tc>
      </w:tr>
      <w:tr w:rsidR="00C11FEB" w:rsidRPr="00F03856" w14:paraId="1DC0A2E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D6D9F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A7451E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B77438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66F48E" w14:textId="77777777" w:rsidR="00C11FEB" w:rsidRPr="001B386B" w:rsidRDefault="00C11FEB" w:rsidP="00C11FEB">
            <w:pPr>
              <w:rPr>
                <w:rFonts w:eastAsiaTheme="minorHAnsi" w:cs="Arial"/>
                <w:color w:val="000000" w:themeColor="text1"/>
                <w:sz w:val="4"/>
                <w:szCs w:val="4"/>
              </w:rPr>
            </w:pPr>
          </w:p>
        </w:tc>
      </w:tr>
      <w:tr w:rsidR="00C11FEB" w:rsidRPr="00F03856" w14:paraId="26A0999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593E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7758D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98D1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345B3B5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30C35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C2D51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76CB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11E02A9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FFE1E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8A3356" w14:textId="77777777" w:rsidR="00C11FEB" w:rsidRPr="00F03856" w:rsidRDefault="00C11FEB" w:rsidP="00C11FEB">
            <w:pPr>
              <w:rPr>
                <w:rFonts w:eastAsiaTheme="minorHAnsi" w:cs="Arial"/>
                <w:color w:val="000000" w:themeColor="text1"/>
                <w:sz w:val="16"/>
                <w:szCs w:val="16"/>
              </w:rPr>
            </w:pPr>
          </w:p>
        </w:tc>
      </w:tr>
    </w:tbl>
    <w:p w14:paraId="5FCF5745" w14:textId="77777777" w:rsidR="00704E60" w:rsidRDefault="00704E60" w:rsidP="00704E60">
      <w:pPr>
        <w:pStyle w:val="Caption"/>
        <w:rPr>
          <w:lang w:val="en-GB"/>
        </w:rPr>
      </w:pPr>
      <w:r w:rsidRPr="00702453">
        <w:t xml:space="preserve">Table: </w:t>
      </w:r>
      <w:r>
        <w:t xml:space="preserve">Encoding Details of </w:t>
      </w:r>
      <w:r w:rsidRPr="004521EB">
        <w:rPr>
          <w:lang w:val="en-GB"/>
        </w:rPr>
        <w:t>Phone_Vol_Updated_ET</w:t>
      </w:r>
    </w:p>
    <w:p w14:paraId="3053DF8A" w14:textId="77777777" w:rsidR="00704E60" w:rsidRPr="00495854" w:rsidRDefault="00704E60" w:rsidP="00704E60">
      <w:pPr>
        <w:rPr>
          <w:lang w:val="en-GB"/>
        </w:rPr>
      </w:pPr>
    </w:p>
    <w:p w14:paraId="1CB3731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Prompt_Vol_Zone_Updated_ET</w:t>
      </w:r>
    </w:p>
    <w:p w14:paraId="2B524D63" w14:textId="77777777" w:rsidR="00704E60" w:rsidRDefault="00704E60" w:rsidP="00704E60">
      <w:pPr>
        <w:rPr>
          <w:rFonts w:cs="Arial"/>
        </w:rPr>
      </w:pPr>
      <w:r>
        <w:rPr>
          <w:rFonts w:cs="Arial"/>
        </w:rPr>
        <w:t>Encoding Type for Prompt Vol Zone Updated (NoUpdate/Updated)</w:t>
      </w:r>
    </w:p>
    <w:p w14:paraId="0F6F8C42" w14:textId="77777777" w:rsidR="00704E60" w:rsidRDefault="00704E60" w:rsidP="00704E60">
      <w:pPr>
        <w:rPr>
          <w:rFonts w:cs="Arial"/>
        </w:rPr>
      </w:pPr>
    </w:p>
    <w:p w14:paraId="456489C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405E98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06944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0731A5F"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C7794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84F05C" w14:textId="77777777" w:rsidR="00704E60" w:rsidRPr="00F03856" w:rsidRDefault="00704E60" w:rsidP="00BC57B1">
            <w:pPr>
              <w:rPr>
                <w:rFonts w:eastAsiaTheme="minorHAnsi" w:cs="Arial"/>
                <w:color w:val="000000" w:themeColor="text1"/>
                <w:sz w:val="16"/>
                <w:szCs w:val="16"/>
              </w:rPr>
            </w:pPr>
          </w:p>
        </w:tc>
      </w:tr>
      <w:tr w:rsidR="00704E60" w:rsidRPr="00F03856" w14:paraId="538F99F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DC3C9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0DBD0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18C021" w14:textId="77777777" w:rsidR="00704E60" w:rsidRPr="00F03856" w:rsidRDefault="00704E60" w:rsidP="00BC57B1">
            <w:pPr>
              <w:rPr>
                <w:rFonts w:eastAsiaTheme="minorHAnsi" w:cs="Arial"/>
                <w:color w:val="000000" w:themeColor="text1"/>
                <w:sz w:val="16"/>
                <w:szCs w:val="16"/>
              </w:rPr>
            </w:pPr>
          </w:p>
        </w:tc>
      </w:tr>
      <w:tr w:rsidR="00704E60" w:rsidRPr="00F03856" w14:paraId="4306C38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35D3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ED07A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4BCD10" w14:textId="77777777" w:rsidR="00704E60" w:rsidRPr="00F03856" w:rsidRDefault="00704E60" w:rsidP="00BC57B1">
            <w:pPr>
              <w:rPr>
                <w:rFonts w:eastAsiaTheme="minorHAnsi" w:cs="Arial"/>
                <w:color w:val="000000" w:themeColor="text1"/>
                <w:sz w:val="16"/>
                <w:szCs w:val="16"/>
              </w:rPr>
            </w:pPr>
          </w:p>
        </w:tc>
      </w:tr>
      <w:tr w:rsidR="00704E60" w:rsidRPr="00F03856" w14:paraId="5E9BFC4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877D9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E9CD2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6FBC6A" w14:textId="77777777" w:rsidR="00704E60" w:rsidRPr="00F03856" w:rsidRDefault="00704E60" w:rsidP="00BC57B1">
            <w:pPr>
              <w:rPr>
                <w:rFonts w:eastAsiaTheme="minorHAnsi" w:cs="Arial"/>
                <w:color w:val="000000" w:themeColor="text1"/>
                <w:sz w:val="16"/>
                <w:szCs w:val="16"/>
              </w:rPr>
            </w:pPr>
          </w:p>
        </w:tc>
      </w:tr>
      <w:tr w:rsidR="00C11FEB" w:rsidRPr="00F03856" w14:paraId="4721D75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2A44D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D9F375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01B7CB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98B7C07" w14:textId="77777777" w:rsidR="00C11FEB" w:rsidRPr="001B386B" w:rsidRDefault="00C11FEB" w:rsidP="00C11FEB">
            <w:pPr>
              <w:rPr>
                <w:rFonts w:eastAsiaTheme="minorHAnsi" w:cs="Arial"/>
                <w:color w:val="000000" w:themeColor="text1"/>
                <w:sz w:val="4"/>
                <w:szCs w:val="4"/>
              </w:rPr>
            </w:pPr>
          </w:p>
        </w:tc>
      </w:tr>
      <w:tr w:rsidR="00C11FEB" w:rsidRPr="00F03856" w14:paraId="3000EA9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4EB9F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40E34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5C6E5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1FE5FE9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33D87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03A5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FD2E4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1310831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65A12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E53AE0" w14:textId="77777777" w:rsidR="00C11FEB" w:rsidRPr="00F03856" w:rsidRDefault="00C11FEB" w:rsidP="00C11FEB">
            <w:pPr>
              <w:rPr>
                <w:rFonts w:eastAsiaTheme="minorHAnsi" w:cs="Arial"/>
                <w:color w:val="000000" w:themeColor="text1"/>
                <w:sz w:val="16"/>
                <w:szCs w:val="16"/>
              </w:rPr>
            </w:pPr>
          </w:p>
        </w:tc>
      </w:tr>
    </w:tbl>
    <w:p w14:paraId="7B80AE90" w14:textId="77777777" w:rsidR="00704E60" w:rsidRDefault="00704E60" w:rsidP="00704E60">
      <w:pPr>
        <w:pStyle w:val="Caption"/>
        <w:rPr>
          <w:lang w:val="en-GB"/>
        </w:rPr>
      </w:pPr>
      <w:r w:rsidRPr="00702453">
        <w:t xml:space="preserve">Table: </w:t>
      </w:r>
      <w:r>
        <w:t xml:space="preserve">Encoding Details of </w:t>
      </w:r>
      <w:r w:rsidRPr="004521EB">
        <w:rPr>
          <w:lang w:val="en-GB"/>
        </w:rPr>
        <w:t>Prompt_Vol_Zone_Updated_ET</w:t>
      </w:r>
    </w:p>
    <w:p w14:paraId="12B5BB88" w14:textId="77777777" w:rsidR="00704E60" w:rsidRPr="00495854" w:rsidRDefault="00704E60" w:rsidP="00704E60">
      <w:pPr>
        <w:rPr>
          <w:lang w:val="en-GB"/>
        </w:rPr>
      </w:pPr>
    </w:p>
    <w:p w14:paraId="60E8159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VolCntlr_TempSource_Vol_Level_Zone_ET</w:t>
      </w:r>
    </w:p>
    <w:p w14:paraId="42902841" w14:textId="77777777" w:rsidR="00704E60" w:rsidRDefault="00704E60" w:rsidP="00704E60">
      <w:pPr>
        <w:rPr>
          <w:rFonts w:cs="Arial"/>
        </w:rPr>
      </w:pPr>
      <w:r>
        <w:rPr>
          <w:rFonts w:cs="Arial"/>
        </w:rPr>
        <w:t>Encoding Type for Volume Control Temporary Source Vol Level Zone (No Volume/Vol_Step1...Vol_Step30)</w:t>
      </w:r>
    </w:p>
    <w:p w14:paraId="2F651184" w14:textId="77777777" w:rsidR="00704E60" w:rsidRDefault="00704E60" w:rsidP="00704E60">
      <w:pPr>
        <w:rPr>
          <w:rFonts w:cs="Arial"/>
        </w:rPr>
      </w:pPr>
    </w:p>
    <w:p w14:paraId="535DCED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071BDD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D5F34A"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AE3332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2E2DC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9EA6CC" w14:textId="77777777" w:rsidR="00704E60" w:rsidRPr="00F03856" w:rsidRDefault="00704E60" w:rsidP="00BC57B1">
            <w:pPr>
              <w:rPr>
                <w:rFonts w:eastAsiaTheme="minorHAnsi" w:cs="Arial"/>
                <w:color w:val="000000" w:themeColor="text1"/>
                <w:sz w:val="16"/>
                <w:szCs w:val="16"/>
              </w:rPr>
            </w:pPr>
          </w:p>
        </w:tc>
      </w:tr>
      <w:tr w:rsidR="00704E60" w:rsidRPr="00F03856" w14:paraId="6789A24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8CEA3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0275F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74FFE5" w14:textId="77777777" w:rsidR="00704E60" w:rsidRPr="00F03856" w:rsidRDefault="00704E60" w:rsidP="00BC57B1">
            <w:pPr>
              <w:rPr>
                <w:rFonts w:eastAsiaTheme="minorHAnsi" w:cs="Arial"/>
                <w:color w:val="000000" w:themeColor="text1"/>
                <w:sz w:val="16"/>
                <w:szCs w:val="16"/>
              </w:rPr>
            </w:pPr>
          </w:p>
        </w:tc>
      </w:tr>
      <w:tr w:rsidR="00704E60" w:rsidRPr="00F03856" w14:paraId="7FCF6BB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3261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79A90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58B58" w14:textId="77777777" w:rsidR="00704E60" w:rsidRPr="00F03856" w:rsidRDefault="00704E60" w:rsidP="00BC57B1">
            <w:pPr>
              <w:rPr>
                <w:rFonts w:eastAsiaTheme="minorHAnsi" w:cs="Arial"/>
                <w:color w:val="000000" w:themeColor="text1"/>
                <w:sz w:val="16"/>
                <w:szCs w:val="16"/>
              </w:rPr>
            </w:pPr>
          </w:p>
        </w:tc>
      </w:tr>
      <w:tr w:rsidR="00704E60" w:rsidRPr="00F03856" w14:paraId="32F4B14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64F10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804CF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15D0B5" w14:textId="77777777" w:rsidR="00704E60" w:rsidRPr="00F03856" w:rsidRDefault="00704E60" w:rsidP="00BC57B1">
            <w:pPr>
              <w:rPr>
                <w:rFonts w:eastAsiaTheme="minorHAnsi" w:cs="Arial"/>
                <w:color w:val="000000" w:themeColor="text1"/>
                <w:sz w:val="16"/>
                <w:szCs w:val="16"/>
              </w:rPr>
            </w:pPr>
          </w:p>
        </w:tc>
      </w:tr>
      <w:tr w:rsidR="00C11FEB" w:rsidRPr="00F03856" w14:paraId="2672528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42D96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F9BE72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FF20E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9EFD91" w14:textId="77777777" w:rsidR="00C11FEB" w:rsidRPr="001B386B" w:rsidRDefault="00C11FEB" w:rsidP="00C11FEB">
            <w:pPr>
              <w:rPr>
                <w:rFonts w:eastAsiaTheme="minorHAnsi" w:cs="Arial"/>
                <w:color w:val="000000" w:themeColor="text1"/>
                <w:sz w:val="4"/>
                <w:szCs w:val="4"/>
              </w:rPr>
            </w:pPr>
          </w:p>
        </w:tc>
      </w:tr>
      <w:tr w:rsidR="00C11FEB" w:rsidRPr="00F03856" w14:paraId="0A29FDA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D40CD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FE204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28FAC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348BD47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513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09B17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EA7B5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494DE3E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63855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BFE60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C219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75B572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2D63F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600FE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4E2A3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6C587EF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70E3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E8385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C6CAA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2C6227C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0AD87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1E285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FD66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5FAABC0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9BDD9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91F3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3E28A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2A49F74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FD24B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75C9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AE283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16D16EF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F962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5188E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FDDB4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603E9C7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9B849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3BC81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78E03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1205029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0525B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84EF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DCD5D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49E242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40E7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04674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FB1F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379A090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231AB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C3C9F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282ED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49FEF95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5A503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C3BDD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57EB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44D231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B113F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58BB6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197CB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2DF6574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BC1E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E5B9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050DF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589CC2F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7F641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F6E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EA705F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58A066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EFC5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79E9C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09EB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1D55E7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7FE0B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DCDE8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5148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4FE6DA1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9583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DA0C6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1A2AB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50221B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49BC7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CFCA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93474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321798C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58F3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0490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25256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0DA30A2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4E1B3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77A51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042F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69E1FAE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9408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BD440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E770E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0C750F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63F66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F03F2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B4B44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1794AD5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E2E64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A7F5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705C6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65E7D5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B7E2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B2C4C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33EBB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6801EEF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08BEA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85BBB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7E5EA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62A70C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39E38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D9CCB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9058A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3B75875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8D51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8651E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00B6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4B3319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D71DF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A5F13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22917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2B0AA31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25BE39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362A8A" w14:textId="77777777" w:rsidR="00C11FEB" w:rsidRPr="00F03856" w:rsidRDefault="00C11FEB" w:rsidP="00C11FEB">
            <w:pPr>
              <w:rPr>
                <w:rFonts w:eastAsiaTheme="minorHAnsi" w:cs="Arial"/>
                <w:color w:val="000000" w:themeColor="text1"/>
                <w:sz w:val="16"/>
                <w:szCs w:val="16"/>
              </w:rPr>
            </w:pPr>
          </w:p>
        </w:tc>
      </w:tr>
    </w:tbl>
    <w:p w14:paraId="521F6140" w14:textId="77777777" w:rsidR="00704E60" w:rsidRDefault="00704E60" w:rsidP="00704E60">
      <w:pPr>
        <w:pStyle w:val="Caption"/>
        <w:rPr>
          <w:lang w:val="en-GB"/>
        </w:rPr>
      </w:pPr>
      <w:r w:rsidRPr="00702453">
        <w:t xml:space="preserve">Table: </w:t>
      </w:r>
      <w:r>
        <w:t xml:space="preserve">Encoding Details of </w:t>
      </w:r>
      <w:r w:rsidRPr="004521EB">
        <w:rPr>
          <w:lang w:val="en-GB"/>
        </w:rPr>
        <w:t>VolCntlr_TempSource_Vol_Level_Zone_ET</w:t>
      </w:r>
    </w:p>
    <w:p w14:paraId="18E2C16C" w14:textId="77777777" w:rsidR="00704E60" w:rsidRPr="00495854" w:rsidRDefault="00704E60" w:rsidP="00704E60">
      <w:pPr>
        <w:rPr>
          <w:lang w:val="en-GB"/>
        </w:rPr>
      </w:pPr>
    </w:p>
    <w:p w14:paraId="4E2318A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Audio_Vol_Zone_Updated_ET</w:t>
      </w:r>
    </w:p>
    <w:p w14:paraId="3375EFB9" w14:textId="77777777" w:rsidR="00704E60" w:rsidRDefault="00704E60" w:rsidP="00704E60">
      <w:pPr>
        <w:rPr>
          <w:rFonts w:cs="Arial"/>
        </w:rPr>
      </w:pPr>
      <w:r>
        <w:rPr>
          <w:rFonts w:cs="Arial"/>
        </w:rPr>
        <w:t>Encoding Type for Audio Vol Zone Updated (NoUpdate/Updated)</w:t>
      </w:r>
    </w:p>
    <w:p w14:paraId="4E7A6E5D" w14:textId="77777777" w:rsidR="00704E60" w:rsidRDefault="00704E60" w:rsidP="00704E60">
      <w:pPr>
        <w:rPr>
          <w:rFonts w:cs="Arial"/>
        </w:rPr>
      </w:pPr>
    </w:p>
    <w:p w14:paraId="49E8BDA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A54CC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C1722A"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8456058"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8DD47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1C4C3B" w14:textId="77777777" w:rsidR="00704E60" w:rsidRPr="00F03856" w:rsidRDefault="00704E60" w:rsidP="00BC57B1">
            <w:pPr>
              <w:rPr>
                <w:rFonts w:eastAsiaTheme="minorHAnsi" w:cs="Arial"/>
                <w:color w:val="000000" w:themeColor="text1"/>
                <w:sz w:val="16"/>
                <w:szCs w:val="16"/>
              </w:rPr>
            </w:pPr>
          </w:p>
        </w:tc>
      </w:tr>
      <w:tr w:rsidR="00704E60" w:rsidRPr="00F03856" w14:paraId="52B9AB5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7E290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F8019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623C8D" w14:textId="77777777" w:rsidR="00704E60" w:rsidRPr="00F03856" w:rsidRDefault="00704E60" w:rsidP="00BC57B1">
            <w:pPr>
              <w:rPr>
                <w:rFonts w:eastAsiaTheme="minorHAnsi" w:cs="Arial"/>
                <w:color w:val="000000" w:themeColor="text1"/>
                <w:sz w:val="16"/>
                <w:szCs w:val="16"/>
              </w:rPr>
            </w:pPr>
          </w:p>
        </w:tc>
      </w:tr>
      <w:tr w:rsidR="00704E60" w:rsidRPr="00F03856" w14:paraId="3E9FFC3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EF25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D39CE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36B3E4" w14:textId="77777777" w:rsidR="00704E60" w:rsidRPr="00F03856" w:rsidRDefault="00704E60" w:rsidP="00BC57B1">
            <w:pPr>
              <w:rPr>
                <w:rFonts w:eastAsiaTheme="minorHAnsi" w:cs="Arial"/>
                <w:color w:val="000000" w:themeColor="text1"/>
                <w:sz w:val="16"/>
                <w:szCs w:val="16"/>
              </w:rPr>
            </w:pPr>
          </w:p>
        </w:tc>
      </w:tr>
      <w:tr w:rsidR="00704E60" w:rsidRPr="00F03856" w14:paraId="232254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9C4B7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906BFA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3842C" w14:textId="77777777" w:rsidR="00704E60" w:rsidRPr="00F03856" w:rsidRDefault="00704E60" w:rsidP="00BC57B1">
            <w:pPr>
              <w:rPr>
                <w:rFonts w:eastAsiaTheme="minorHAnsi" w:cs="Arial"/>
                <w:color w:val="000000" w:themeColor="text1"/>
                <w:sz w:val="16"/>
                <w:szCs w:val="16"/>
              </w:rPr>
            </w:pPr>
          </w:p>
        </w:tc>
      </w:tr>
      <w:tr w:rsidR="00C11FEB" w:rsidRPr="00F03856" w14:paraId="4101D4D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0E3F5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8A04FE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92661C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81074D" w14:textId="77777777" w:rsidR="00C11FEB" w:rsidRPr="001B386B" w:rsidRDefault="00C11FEB" w:rsidP="00C11FEB">
            <w:pPr>
              <w:rPr>
                <w:rFonts w:eastAsiaTheme="minorHAnsi" w:cs="Arial"/>
                <w:color w:val="000000" w:themeColor="text1"/>
                <w:sz w:val="4"/>
                <w:szCs w:val="4"/>
              </w:rPr>
            </w:pPr>
          </w:p>
        </w:tc>
      </w:tr>
      <w:tr w:rsidR="00C11FEB" w:rsidRPr="00F03856" w14:paraId="3FFFC93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4E001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67162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C8AF7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32F27F3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6EED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94855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CD3EE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279499E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06C79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2362DD" w14:textId="77777777" w:rsidR="00C11FEB" w:rsidRPr="00F03856" w:rsidRDefault="00C11FEB" w:rsidP="00C11FEB">
            <w:pPr>
              <w:rPr>
                <w:rFonts w:eastAsiaTheme="minorHAnsi" w:cs="Arial"/>
                <w:color w:val="000000" w:themeColor="text1"/>
                <w:sz w:val="16"/>
                <w:szCs w:val="16"/>
              </w:rPr>
            </w:pPr>
          </w:p>
        </w:tc>
      </w:tr>
    </w:tbl>
    <w:p w14:paraId="0AE199DA" w14:textId="77777777" w:rsidR="00704E60" w:rsidRDefault="00704E60" w:rsidP="00704E60">
      <w:pPr>
        <w:pStyle w:val="Caption"/>
        <w:rPr>
          <w:lang w:val="en-GB"/>
        </w:rPr>
      </w:pPr>
      <w:r w:rsidRPr="00702453">
        <w:t xml:space="preserve">Table: </w:t>
      </w:r>
      <w:r>
        <w:t xml:space="preserve">Encoding Details of </w:t>
      </w:r>
      <w:r w:rsidRPr="004521EB">
        <w:rPr>
          <w:lang w:val="en-GB"/>
        </w:rPr>
        <w:t>Audio_Vol_Zone_Updated_ET</w:t>
      </w:r>
    </w:p>
    <w:p w14:paraId="0BD7ECA2" w14:textId="77777777" w:rsidR="00704E60" w:rsidRPr="00495854" w:rsidRDefault="00704E60" w:rsidP="00704E60">
      <w:pPr>
        <w:rPr>
          <w:lang w:val="en-GB"/>
        </w:rPr>
      </w:pPr>
    </w:p>
    <w:p w14:paraId="759DAB4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CallRing_Vol_Level_ET</w:t>
      </w:r>
    </w:p>
    <w:p w14:paraId="3CC1F933" w14:textId="77777777" w:rsidR="00704E60" w:rsidRDefault="00704E60" w:rsidP="00704E60">
      <w:pPr>
        <w:rPr>
          <w:rFonts w:cs="Arial"/>
        </w:rPr>
      </w:pPr>
      <w:r>
        <w:rPr>
          <w:rFonts w:cs="Arial"/>
        </w:rPr>
        <w:t>Encoding Type for Call Ring Vol Level (No Volume/Vol_Step1...Vol_Step30)</w:t>
      </w:r>
    </w:p>
    <w:p w14:paraId="7881EAF9" w14:textId="77777777" w:rsidR="00704E60" w:rsidRDefault="00704E60" w:rsidP="00704E60">
      <w:pPr>
        <w:rPr>
          <w:rFonts w:cs="Arial"/>
        </w:rPr>
      </w:pPr>
    </w:p>
    <w:p w14:paraId="2B203D4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243C9D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DCB414"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3F51578"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456AE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22A5E9" w14:textId="77777777" w:rsidR="00704E60" w:rsidRPr="00F03856" w:rsidRDefault="00704E60" w:rsidP="00BC57B1">
            <w:pPr>
              <w:rPr>
                <w:rFonts w:eastAsiaTheme="minorHAnsi" w:cs="Arial"/>
                <w:color w:val="000000" w:themeColor="text1"/>
                <w:sz w:val="16"/>
                <w:szCs w:val="16"/>
              </w:rPr>
            </w:pPr>
          </w:p>
        </w:tc>
      </w:tr>
      <w:tr w:rsidR="00704E60" w:rsidRPr="00F03856" w14:paraId="6351818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A4049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51F95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84810" w14:textId="77777777" w:rsidR="00704E60" w:rsidRPr="00F03856" w:rsidRDefault="00704E60" w:rsidP="00BC57B1">
            <w:pPr>
              <w:rPr>
                <w:rFonts w:eastAsiaTheme="minorHAnsi" w:cs="Arial"/>
                <w:color w:val="000000" w:themeColor="text1"/>
                <w:sz w:val="16"/>
                <w:szCs w:val="16"/>
              </w:rPr>
            </w:pPr>
          </w:p>
        </w:tc>
      </w:tr>
      <w:tr w:rsidR="00704E60" w:rsidRPr="00F03856" w14:paraId="55A05D5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E1F6B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C2EE4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3BCFD2" w14:textId="77777777" w:rsidR="00704E60" w:rsidRPr="00F03856" w:rsidRDefault="00704E60" w:rsidP="00BC57B1">
            <w:pPr>
              <w:rPr>
                <w:rFonts w:eastAsiaTheme="minorHAnsi" w:cs="Arial"/>
                <w:color w:val="000000" w:themeColor="text1"/>
                <w:sz w:val="16"/>
                <w:szCs w:val="16"/>
              </w:rPr>
            </w:pPr>
          </w:p>
        </w:tc>
      </w:tr>
      <w:tr w:rsidR="00704E60" w:rsidRPr="00F03856" w14:paraId="2AF28C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9B95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B7CCD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3A4193" w14:textId="77777777" w:rsidR="00704E60" w:rsidRPr="00F03856" w:rsidRDefault="00704E60" w:rsidP="00BC57B1">
            <w:pPr>
              <w:rPr>
                <w:rFonts w:eastAsiaTheme="minorHAnsi" w:cs="Arial"/>
                <w:color w:val="000000" w:themeColor="text1"/>
                <w:sz w:val="16"/>
                <w:szCs w:val="16"/>
              </w:rPr>
            </w:pPr>
          </w:p>
        </w:tc>
      </w:tr>
      <w:tr w:rsidR="00C11FEB" w:rsidRPr="00F03856" w14:paraId="55CCCD5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0CA93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EC5467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12C99F3"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71AAF87" w14:textId="77777777" w:rsidR="00C11FEB" w:rsidRPr="001B386B" w:rsidRDefault="00C11FEB" w:rsidP="00C11FEB">
            <w:pPr>
              <w:rPr>
                <w:rFonts w:eastAsiaTheme="minorHAnsi" w:cs="Arial"/>
                <w:color w:val="000000" w:themeColor="text1"/>
                <w:sz w:val="4"/>
                <w:szCs w:val="4"/>
              </w:rPr>
            </w:pPr>
          </w:p>
        </w:tc>
      </w:tr>
      <w:tr w:rsidR="00C11FEB" w:rsidRPr="00F03856" w14:paraId="16A640E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E9A3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9DE88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EE224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2D79A06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4DDD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8E9D7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3B2EA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585589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0B39D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B64C8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A216E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3F9899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8A430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396F5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70CDE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25647E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570E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0950F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74080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22645F2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44E1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9B870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97FA2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19A5D8A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A2D20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602A3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413BF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773218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7576C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5A90A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6C20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1E3DCE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D1BFE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BBF3A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7E6B3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419F185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9E14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8D439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66B79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6E83DB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75A9A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FB5D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3F5A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0876DD0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2ECE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C63DD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3F53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05173B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0A94E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FF850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9F94A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15B292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495CB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75F8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C9684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7148BBE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B6E4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961DE7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9FD8B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0DAC7FD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5CFF8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C2E47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C257B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414FB9A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B246E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5620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34092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7BADC2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1A35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3332F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38089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14840A2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FD0D7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FB090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95B66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414C1DC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8647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7197F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E0E8B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7CA7E16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1F33B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0F8D7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B382A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0EBB31A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7F617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CA264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2A95A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1ACF1E6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6CD0A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8D493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3FC0A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265F02B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D93A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A5754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9042C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0E41728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F9182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21586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4A44E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6F677DF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D3C2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E9805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ED9B3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6D07BA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5769E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86BDB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29575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2776E7F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9C1E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4AD1B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5C42A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1F0743B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AD2DD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C485C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4CA94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1DA7B10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E8AE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E42A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3A3F9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479B993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3FDD9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25E27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6D066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6AD20BB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51161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C84A2A" w14:textId="77777777" w:rsidR="00C11FEB" w:rsidRPr="00F03856" w:rsidRDefault="00C11FEB" w:rsidP="00C11FEB">
            <w:pPr>
              <w:rPr>
                <w:rFonts w:eastAsiaTheme="minorHAnsi" w:cs="Arial"/>
                <w:color w:val="000000" w:themeColor="text1"/>
                <w:sz w:val="16"/>
                <w:szCs w:val="16"/>
              </w:rPr>
            </w:pPr>
          </w:p>
        </w:tc>
      </w:tr>
    </w:tbl>
    <w:p w14:paraId="171953BD" w14:textId="77777777" w:rsidR="00704E60" w:rsidRDefault="00704E60" w:rsidP="00704E60">
      <w:pPr>
        <w:pStyle w:val="Caption"/>
        <w:rPr>
          <w:lang w:val="en-GB"/>
        </w:rPr>
      </w:pPr>
      <w:r w:rsidRPr="00702453">
        <w:t xml:space="preserve">Table: </w:t>
      </w:r>
      <w:r>
        <w:t xml:space="preserve">Encoding Details of </w:t>
      </w:r>
      <w:r w:rsidRPr="004521EB">
        <w:rPr>
          <w:lang w:val="en-GB"/>
        </w:rPr>
        <w:t>CallRing_Vol_Level_ET</w:t>
      </w:r>
    </w:p>
    <w:p w14:paraId="41AE39B9" w14:textId="77777777" w:rsidR="00704E60" w:rsidRPr="00495854" w:rsidRDefault="00704E60" w:rsidP="00704E60">
      <w:pPr>
        <w:rPr>
          <w:lang w:val="en-GB"/>
        </w:rPr>
      </w:pPr>
    </w:p>
    <w:p w14:paraId="53E953A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PhoneCall_Zone_Rq_ET</w:t>
      </w:r>
    </w:p>
    <w:p w14:paraId="393B51FD" w14:textId="77777777" w:rsidR="00704E60" w:rsidRDefault="00704E60" w:rsidP="00704E60">
      <w:pPr>
        <w:rPr>
          <w:rFonts w:cs="Arial"/>
        </w:rPr>
      </w:pPr>
      <w:r>
        <w:rPr>
          <w:rFonts w:cs="Arial"/>
        </w:rPr>
        <w:t>Encoding Type for Phone Call Zone Request (NoCall/ CallRinging/ CallActive)</w:t>
      </w:r>
    </w:p>
    <w:p w14:paraId="33C51759" w14:textId="77777777" w:rsidR="00704E60" w:rsidRDefault="00704E60" w:rsidP="00704E60">
      <w:pPr>
        <w:rPr>
          <w:rFonts w:cs="Arial"/>
        </w:rPr>
      </w:pPr>
    </w:p>
    <w:p w14:paraId="2B1D934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8F656B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A75AB1"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74EFA9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F1295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C7D79" w14:textId="77777777" w:rsidR="00704E60" w:rsidRPr="00F03856" w:rsidRDefault="00704E60" w:rsidP="00BC57B1">
            <w:pPr>
              <w:rPr>
                <w:rFonts w:eastAsiaTheme="minorHAnsi" w:cs="Arial"/>
                <w:color w:val="000000" w:themeColor="text1"/>
                <w:sz w:val="16"/>
                <w:szCs w:val="16"/>
              </w:rPr>
            </w:pPr>
          </w:p>
        </w:tc>
      </w:tr>
      <w:tr w:rsidR="00704E60" w:rsidRPr="00F03856" w14:paraId="156C83E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69501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32899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D5AD76" w14:textId="77777777" w:rsidR="00704E60" w:rsidRPr="00F03856" w:rsidRDefault="00704E60" w:rsidP="00BC57B1">
            <w:pPr>
              <w:rPr>
                <w:rFonts w:eastAsiaTheme="minorHAnsi" w:cs="Arial"/>
                <w:color w:val="000000" w:themeColor="text1"/>
                <w:sz w:val="16"/>
                <w:szCs w:val="16"/>
              </w:rPr>
            </w:pPr>
          </w:p>
        </w:tc>
      </w:tr>
      <w:tr w:rsidR="00704E60" w:rsidRPr="00F03856" w14:paraId="141196A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0BF38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8A630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04D2A3" w14:textId="77777777" w:rsidR="00704E60" w:rsidRPr="00F03856" w:rsidRDefault="00704E60" w:rsidP="00BC57B1">
            <w:pPr>
              <w:rPr>
                <w:rFonts w:eastAsiaTheme="minorHAnsi" w:cs="Arial"/>
                <w:color w:val="000000" w:themeColor="text1"/>
                <w:sz w:val="16"/>
                <w:szCs w:val="16"/>
              </w:rPr>
            </w:pPr>
          </w:p>
        </w:tc>
      </w:tr>
      <w:tr w:rsidR="00704E60" w:rsidRPr="00F03856" w14:paraId="7DE78CC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CE2E1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C9CCA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BD8016" w14:textId="77777777" w:rsidR="00704E60" w:rsidRPr="00F03856" w:rsidRDefault="00704E60" w:rsidP="00BC57B1">
            <w:pPr>
              <w:rPr>
                <w:rFonts w:eastAsiaTheme="minorHAnsi" w:cs="Arial"/>
                <w:color w:val="000000" w:themeColor="text1"/>
                <w:sz w:val="16"/>
                <w:szCs w:val="16"/>
              </w:rPr>
            </w:pPr>
          </w:p>
        </w:tc>
      </w:tr>
      <w:tr w:rsidR="00C11FEB" w:rsidRPr="00F03856" w14:paraId="60F39C7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11993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930DAA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403D0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72675A" w14:textId="77777777" w:rsidR="00C11FEB" w:rsidRPr="001B386B" w:rsidRDefault="00C11FEB" w:rsidP="00C11FEB">
            <w:pPr>
              <w:rPr>
                <w:rFonts w:eastAsiaTheme="minorHAnsi" w:cs="Arial"/>
                <w:color w:val="000000" w:themeColor="text1"/>
                <w:sz w:val="4"/>
                <w:szCs w:val="4"/>
              </w:rPr>
            </w:pPr>
          </w:p>
        </w:tc>
      </w:tr>
      <w:tr w:rsidR="00C11FEB" w:rsidRPr="00F03856" w14:paraId="56D8BEA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5967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29E69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NoCall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7EF70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NoCall</w:t>
            </w:r>
          </w:p>
        </w:tc>
      </w:tr>
      <w:tr w:rsidR="00C11FEB" w:rsidRPr="00F03856" w14:paraId="677043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1631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28652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CallRinging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1AA67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CallRinging</w:t>
            </w:r>
          </w:p>
        </w:tc>
      </w:tr>
      <w:tr w:rsidR="00C11FEB" w:rsidRPr="00F03856" w14:paraId="490222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DC2D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C760B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CallActive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D686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CallActive</w:t>
            </w:r>
          </w:p>
        </w:tc>
      </w:tr>
      <w:tr w:rsidR="00C11FEB" w:rsidRPr="00F03856" w14:paraId="23B1005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FC5A5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21E091" w14:textId="77777777" w:rsidR="00C11FEB" w:rsidRPr="00F03856" w:rsidRDefault="00C11FEB" w:rsidP="00C11FEB">
            <w:pPr>
              <w:rPr>
                <w:rFonts w:eastAsiaTheme="minorHAnsi" w:cs="Arial"/>
                <w:color w:val="000000" w:themeColor="text1"/>
                <w:sz w:val="16"/>
                <w:szCs w:val="16"/>
              </w:rPr>
            </w:pPr>
          </w:p>
        </w:tc>
      </w:tr>
    </w:tbl>
    <w:p w14:paraId="58676944" w14:textId="77777777" w:rsidR="00704E60" w:rsidRDefault="00704E60" w:rsidP="00704E60">
      <w:pPr>
        <w:pStyle w:val="Caption"/>
        <w:rPr>
          <w:lang w:val="en-GB"/>
        </w:rPr>
      </w:pPr>
      <w:r w:rsidRPr="00702453">
        <w:t xml:space="preserve">Table: </w:t>
      </w:r>
      <w:r>
        <w:t xml:space="preserve">Encoding Details of </w:t>
      </w:r>
      <w:r w:rsidRPr="004521EB">
        <w:rPr>
          <w:lang w:val="en-GB"/>
        </w:rPr>
        <w:t>PhoneCall_Zone_Rq_ET</w:t>
      </w:r>
    </w:p>
    <w:p w14:paraId="123E371D" w14:textId="77777777" w:rsidR="00704E60" w:rsidRPr="00495854" w:rsidRDefault="00704E60" w:rsidP="00704E60">
      <w:pPr>
        <w:rPr>
          <w:lang w:val="en-GB"/>
        </w:rPr>
      </w:pPr>
    </w:p>
    <w:p w14:paraId="77D50C1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MixableZonePromptsChannel_ET</w:t>
      </w:r>
    </w:p>
    <w:p w14:paraId="433E46F8" w14:textId="77777777" w:rsidR="00704E60" w:rsidRDefault="00704E60" w:rsidP="00704E60">
      <w:pPr>
        <w:rPr>
          <w:rFonts w:cs="Arial"/>
        </w:rPr>
      </w:pPr>
      <w:r>
        <w:rPr>
          <w:rFonts w:cs="Arial"/>
        </w:rPr>
        <w:t>Encoding Type for Mixable Zone Prompts Channel (Inactive/A2B_ID1...A2B_ID32/Reserved for future expansion)</w:t>
      </w:r>
    </w:p>
    <w:p w14:paraId="473565F2" w14:textId="77777777" w:rsidR="00704E60" w:rsidRDefault="00704E60" w:rsidP="00704E60">
      <w:pPr>
        <w:rPr>
          <w:rFonts w:cs="Arial"/>
        </w:rPr>
      </w:pPr>
    </w:p>
    <w:p w14:paraId="6694C43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4D03FDF"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374604"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7860CD4"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A6E0C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A223C" w14:textId="77777777" w:rsidR="00704E60" w:rsidRPr="00F03856" w:rsidRDefault="00704E60" w:rsidP="00BC57B1">
            <w:pPr>
              <w:rPr>
                <w:rFonts w:eastAsiaTheme="minorHAnsi" w:cs="Arial"/>
                <w:color w:val="000000" w:themeColor="text1"/>
                <w:sz w:val="16"/>
                <w:szCs w:val="16"/>
              </w:rPr>
            </w:pPr>
          </w:p>
        </w:tc>
      </w:tr>
      <w:tr w:rsidR="00704E60" w:rsidRPr="00F03856" w14:paraId="4B8541E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2F335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D0741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02124F" w14:textId="77777777" w:rsidR="00704E60" w:rsidRPr="00F03856" w:rsidRDefault="00704E60" w:rsidP="00BC57B1">
            <w:pPr>
              <w:rPr>
                <w:rFonts w:eastAsiaTheme="minorHAnsi" w:cs="Arial"/>
                <w:color w:val="000000" w:themeColor="text1"/>
                <w:sz w:val="16"/>
                <w:szCs w:val="16"/>
              </w:rPr>
            </w:pPr>
          </w:p>
        </w:tc>
      </w:tr>
      <w:tr w:rsidR="00704E60" w:rsidRPr="00F03856" w14:paraId="7279118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3D452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91EE8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77E42A" w14:textId="77777777" w:rsidR="00704E60" w:rsidRPr="00F03856" w:rsidRDefault="00704E60" w:rsidP="00BC57B1">
            <w:pPr>
              <w:rPr>
                <w:rFonts w:eastAsiaTheme="minorHAnsi" w:cs="Arial"/>
                <w:color w:val="000000" w:themeColor="text1"/>
                <w:sz w:val="16"/>
                <w:szCs w:val="16"/>
              </w:rPr>
            </w:pPr>
          </w:p>
        </w:tc>
      </w:tr>
      <w:tr w:rsidR="00704E60" w:rsidRPr="00F03856" w14:paraId="39C2FD6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A21B9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096ED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EEC331" w14:textId="77777777" w:rsidR="00704E60" w:rsidRPr="00F03856" w:rsidRDefault="00704E60" w:rsidP="00BC57B1">
            <w:pPr>
              <w:rPr>
                <w:rFonts w:eastAsiaTheme="minorHAnsi" w:cs="Arial"/>
                <w:color w:val="000000" w:themeColor="text1"/>
                <w:sz w:val="16"/>
                <w:szCs w:val="16"/>
              </w:rPr>
            </w:pPr>
          </w:p>
        </w:tc>
      </w:tr>
      <w:tr w:rsidR="00C11FEB" w:rsidRPr="00F03856" w14:paraId="28D030D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8020A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6715E0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631886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54A273E" w14:textId="77777777" w:rsidR="00C11FEB" w:rsidRPr="001B386B" w:rsidRDefault="00C11FEB" w:rsidP="00C11FEB">
            <w:pPr>
              <w:rPr>
                <w:rFonts w:eastAsiaTheme="minorHAnsi" w:cs="Arial"/>
                <w:color w:val="000000" w:themeColor="text1"/>
                <w:sz w:val="4"/>
                <w:szCs w:val="4"/>
              </w:rPr>
            </w:pPr>
          </w:p>
        </w:tc>
      </w:tr>
      <w:tr w:rsidR="00C11FEB" w:rsidRPr="00F03856" w14:paraId="0ABD1D7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EF891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6B2C6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92EDE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7AA6CE3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1F5B2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F9D9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18775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w:t>
            </w:r>
          </w:p>
        </w:tc>
      </w:tr>
      <w:tr w:rsidR="00C11FEB" w:rsidRPr="00F03856" w14:paraId="6AA84D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41379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FE9D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EF3A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w:t>
            </w:r>
          </w:p>
        </w:tc>
      </w:tr>
      <w:tr w:rsidR="00C11FEB" w:rsidRPr="00F03856" w14:paraId="53E55C1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BADF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3EA3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0A582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w:t>
            </w:r>
          </w:p>
        </w:tc>
      </w:tr>
      <w:tr w:rsidR="00C11FEB" w:rsidRPr="00F03856" w14:paraId="1B19A47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0B8CF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2CB88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B0CF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A2B_ID4</w:t>
            </w:r>
          </w:p>
        </w:tc>
      </w:tr>
      <w:tr w:rsidR="00C11FEB" w:rsidRPr="00F03856" w14:paraId="2F8F15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C60D7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FF719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B55BC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A2B_ID5</w:t>
            </w:r>
          </w:p>
        </w:tc>
      </w:tr>
      <w:tr w:rsidR="00C11FEB" w:rsidRPr="00F03856" w14:paraId="1EF8259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2A1DB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C25B4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33B6C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A2B_ID6</w:t>
            </w:r>
          </w:p>
        </w:tc>
      </w:tr>
      <w:tr w:rsidR="00C11FEB" w:rsidRPr="00F03856" w14:paraId="3D57380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C80E1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D2681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EF45D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A2B_ID7</w:t>
            </w:r>
          </w:p>
        </w:tc>
      </w:tr>
      <w:tr w:rsidR="00C11FEB" w:rsidRPr="00F03856" w14:paraId="11539AF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0C2B3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E3E22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68034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A2B_ID8</w:t>
            </w:r>
          </w:p>
        </w:tc>
      </w:tr>
      <w:tr w:rsidR="00C11FEB" w:rsidRPr="00F03856" w14:paraId="396E2BC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6C77C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F3AFD4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1388A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A2B_ID9</w:t>
            </w:r>
          </w:p>
        </w:tc>
      </w:tr>
      <w:tr w:rsidR="00C11FEB" w:rsidRPr="00F03856" w14:paraId="7927988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93866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09908D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F4387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A2B_ID10</w:t>
            </w:r>
          </w:p>
        </w:tc>
      </w:tr>
      <w:tr w:rsidR="00C11FEB" w:rsidRPr="00F03856" w14:paraId="7978D7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127FB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B97E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25569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A2B_ID11</w:t>
            </w:r>
          </w:p>
        </w:tc>
      </w:tr>
      <w:tr w:rsidR="00C11FEB" w:rsidRPr="00F03856" w14:paraId="20F4597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EE078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A4B60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E792B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A2B_ID12</w:t>
            </w:r>
          </w:p>
        </w:tc>
      </w:tr>
      <w:tr w:rsidR="00C11FEB" w:rsidRPr="00F03856" w14:paraId="634DD2D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18DB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B37DC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ED7FD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A2B_ID13</w:t>
            </w:r>
          </w:p>
        </w:tc>
      </w:tr>
      <w:tr w:rsidR="00C11FEB" w:rsidRPr="00F03856" w14:paraId="0D4DA8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9F42E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D5560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513A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A2B_ID14</w:t>
            </w:r>
          </w:p>
        </w:tc>
      </w:tr>
      <w:tr w:rsidR="00C11FEB" w:rsidRPr="00F03856" w14:paraId="08A39B6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3C94A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20096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16D2D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A2B_ID15</w:t>
            </w:r>
          </w:p>
        </w:tc>
      </w:tr>
      <w:tr w:rsidR="00C11FEB" w:rsidRPr="00F03856" w14:paraId="7D194EC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8DD70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77FC1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26731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A2B_ID16</w:t>
            </w:r>
          </w:p>
        </w:tc>
      </w:tr>
      <w:tr w:rsidR="00C11FEB" w:rsidRPr="00F03856" w14:paraId="0120804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F129C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DD65C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96680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A2B_ID17</w:t>
            </w:r>
          </w:p>
        </w:tc>
      </w:tr>
      <w:tr w:rsidR="00C11FEB" w:rsidRPr="00F03856" w14:paraId="63B4D72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E5C0B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1F0AA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E90D6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A2B_ID18</w:t>
            </w:r>
          </w:p>
        </w:tc>
      </w:tr>
      <w:tr w:rsidR="00C11FEB" w:rsidRPr="00F03856" w14:paraId="1B68CBE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ADE03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80301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C0E6F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A2B_ID19</w:t>
            </w:r>
          </w:p>
        </w:tc>
      </w:tr>
      <w:tr w:rsidR="00C11FEB" w:rsidRPr="00F03856" w14:paraId="2A0C17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63054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CF57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5CC55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A2B_ID20</w:t>
            </w:r>
          </w:p>
        </w:tc>
      </w:tr>
      <w:tr w:rsidR="00C11FEB" w:rsidRPr="00F03856" w14:paraId="648FB81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0D18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A3A05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4B9B3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A2B_ID21</w:t>
            </w:r>
          </w:p>
        </w:tc>
      </w:tr>
      <w:tr w:rsidR="00C11FEB" w:rsidRPr="00F03856" w14:paraId="01251DB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571D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3E17A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1D6E8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A2B_ID22</w:t>
            </w:r>
          </w:p>
        </w:tc>
      </w:tr>
      <w:tr w:rsidR="00C11FEB" w:rsidRPr="00F03856" w14:paraId="6B36B09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28B1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CECA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367BC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A2B_ID23</w:t>
            </w:r>
          </w:p>
        </w:tc>
      </w:tr>
      <w:tr w:rsidR="00C11FEB" w:rsidRPr="00F03856" w14:paraId="0202736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19F5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EBC5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07458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A2B_ID24</w:t>
            </w:r>
          </w:p>
        </w:tc>
      </w:tr>
      <w:tr w:rsidR="00C11FEB" w:rsidRPr="00F03856" w14:paraId="3D42B18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214D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B5DDC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095D0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A2B_ID25</w:t>
            </w:r>
          </w:p>
        </w:tc>
      </w:tr>
      <w:tr w:rsidR="00C11FEB" w:rsidRPr="00F03856" w14:paraId="05CE517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A2708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C399A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EA4E6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A2B_ID26</w:t>
            </w:r>
          </w:p>
        </w:tc>
      </w:tr>
      <w:tr w:rsidR="00C11FEB" w:rsidRPr="00F03856" w14:paraId="592EA0B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18BEE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5FF72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9AB56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A2B_ID27</w:t>
            </w:r>
          </w:p>
        </w:tc>
      </w:tr>
      <w:tr w:rsidR="00C11FEB" w:rsidRPr="00F03856" w14:paraId="0BE7696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D853F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19E9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12161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A2B_ID28</w:t>
            </w:r>
          </w:p>
        </w:tc>
      </w:tr>
      <w:tr w:rsidR="00C11FEB" w:rsidRPr="00F03856" w14:paraId="4CA9A4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3222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012F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7697C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A2B_ID29</w:t>
            </w:r>
          </w:p>
        </w:tc>
      </w:tr>
      <w:tr w:rsidR="00C11FEB" w:rsidRPr="00F03856" w14:paraId="58C84CF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2721A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43F7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6DCFC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A2B_ID30</w:t>
            </w:r>
          </w:p>
        </w:tc>
      </w:tr>
      <w:tr w:rsidR="00C11FEB" w:rsidRPr="00F03856" w14:paraId="0F8FCE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CC95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04D7E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DAEBA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A2B_ID31</w:t>
            </w:r>
          </w:p>
        </w:tc>
      </w:tr>
      <w:tr w:rsidR="00C11FEB" w:rsidRPr="00F03856" w14:paraId="457A793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F399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42053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CF1C3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A2B_ID32</w:t>
            </w:r>
          </w:p>
        </w:tc>
      </w:tr>
      <w:tr w:rsidR="00C11FEB" w:rsidRPr="00F03856" w14:paraId="13A7015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8A24C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B0C2C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2DFF4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Reserved for future expansion</w:t>
            </w:r>
          </w:p>
        </w:tc>
      </w:tr>
      <w:tr w:rsidR="00C11FEB" w:rsidRPr="00F03856" w14:paraId="64DA7A0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EA2E9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09DFC6" w14:textId="77777777" w:rsidR="00C11FEB" w:rsidRPr="00F03856" w:rsidRDefault="00C11FEB" w:rsidP="00C11FEB">
            <w:pPr>
              <w:rPr>
                <w:rFonts w:eastAsiaTheme="minorHAnsi" w:cs="Arial"/>
                <w:color w:val="000000" w:themeColor="text1"/>
                <w:sz w:val="16"/>
                <w:szCs w:val="16"/>
              </w:rPr>
            </w:pPr>
          </w:p>
        </w:tc>
      </w:tr>
    </w:tbl>
    <w:p w14:paraId="2C8778B8" w14:textId="77777777" w:rsidR="00704E60" w:rsidRDefault="00704E60" w:rsidP="00704E60">
      <w:pPr>
        <w:pStyle w:val="Caption"/>
        <w:rPr>
          <w:lang w:val="en-GB"/>
        </w:rPr>
      </w:pPr>
      <w:r w:rsidRPr="00702453">
        <w:t xml:space="preserve">Table: </w:t>
      </w:r>
      <w:r>
        <w:t xml:space="preserve">Encoding Details of </w:t>
      </w:r>
      <w:r w:rsidRPr="004521EB">
        <w:rPr>
          <w:lang w:val="en-GB"/>
        </w:rPr>
        <w:t>MixableZonePromptsChannel_ET</w:t>
      </w:r>
    </w:p>
    <w:p w14:paraId="642EE416" w14:textId="77777777" w:rsidR="00704E60" w:rsidRPr="00495854" w:rsidRDefault="00704E60" w:rsidP="00704E60">
      <w:pPr>
        <w:rPr>
          <w:lang w:val="en-GB"/>
        </w:rPr>
      </w:pPr>
    </w:p>
    <w:p w14:paraId="75F1178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Offset_Vol_Zone_ET</w:t>
      </w:r>
    </w:p>
    <w:p w14:paraId="3D1F7ED7" w14:textId="77777777" w:rsidR="00704E60" w:rsidRDefault="00704E60" w:rsidP="00704E60">
      <w:pPr>
        <w:rPr>
          <w:rFonts w:cs="Arial"/>
        </w:rPr>
      </w:pPr>
      <w:r>
        <w:rPr>
          <w:rFonts w:cs="Arial"/>
        </w:rPr>
        <w:t>Encoding Type for Offset Volume Zone (-3/-2/-1/0/1/2/3/Unused)</w:t>
      </w:r>
    </w:p>
    <w:p w14:paraId="7C51C2F6" w14:textId="77777777" w:rsidR="00704E60" w:rsidRDefault="00704E60" w:rsidP="00704E60">
      <w:pPr>
        <w:rPr>
          <w:rFonts w:cs="Arial"/>
        </w:rPr>
      </w:pPr>
    </w:p>
    <w:p w14:paraId="67B154CC"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692223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0EF2A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D7F8A4A"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0E93DB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F20AB9" w14:textId="77777777" w:rsidR="00704E60" w:rsidRPr="00F03856" w:rsidRDefault="00704E60" w:rsidP="00BC57B1">
            <w:pPr>
              <w:rPr>
                <w:rFonts w:eastAsiaTheme="minorHAnsi" w:cs="Arial"/>
                <w:color w:val="000000" w:themeColor="text1"/>
                <w:sz w:val="16"/>
                <w:szCs w:val="16"/>
              </w:rPr>
            </w:pPr>
          </w:p>
        </w:tc>
      </w:tr>
      <w:tr w:rsidR="00704E60" w:rsidRPr="00F03856" w14:paraId="58DC079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385F7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B43CB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B0216" w14:textId="77777777" w:rsidR="00704E60" w:rsidRPr="00F03856" w:rsidRDefault="00704E60" w:rsidP="00BC57B1">
            <w:pPr>
              <w:rPr>
                <w:rFonts w:eastAsiaTheme="minorHAnsi" w:cs="Arial"/>
                <w:color w:val="000000" w:themeColor="text1"/>
                <w:sz w:val="16"/>
                <w:szCs w:val="16"/>
              </w:rPr>
            </w:pPr>
          </w:p>
        </w:tc>
      </w:tr>
      <w:tr w:rsidR="00704E60" w:rsidRPr="00F03856" w14:paraId="463C17E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1D1B8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B5EFC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BD3237" w14:textId="77777777" w:rsidR="00704E60" w:rsidRPr="00F03856" w:rsidRDefault="00704E60" w:rsidP="00BC57B1">
            <w:pPr>
              <w:rPr>
                <w:rFonts w:eastAsiaTheme="minorHAnsi" w:cs="Arial"/>
                <w:color w:val="000000" w:themeColor="text1"/>
                <w:sz w:val="16"/>
                <w:szCs w:val="16"/>
              </w:rPr>
            </w:pPr>
          </w:p>
        </w:tc>
      </w:tr>
      <w:tr w:rsidR="00704E60" w:rsidRPr="00F03856" w14:paraId="100B41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F0F4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A90BE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39735B" w14:textId="77777777" w:rsidR="00704E60" w:rsidRPr="00F03856" w:rsidRDefault="00704E60" w:rsidP="00BC57B1">
            <w:pPr>
              <w:rPr>
                <w:rFonts w:eastAsiaTheme="minorHAnsi" w:cs="Arial"/>
                <w:color w:val="000000" w:themeColor="text1"/>
                <w:sz w:val="16"/>
                <w:szCs w:val="16"/>
              </w:rPr>
            </w:pPr>
          </w:p>
        </w:tc>
      </w:tr>
      <w:tr w:rsidR="00C11FEB" w:rsidRPr="00F03856" w14:paraId="6731AA7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EB03B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4FA7F6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8F6C99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EA19083" w14:textId="77777777" w:rsidR="00C11FEB" w:rsidRPr="001B386B" w:rsidRDefault="00C11FEB" w:rsidP="00C11FEB">
            <w:pPr>
              <w:rPr>
                <w:rFonts w:eastAsiaTheme="minorHAnsi" w:cs="Arial"/>
                <w:color w:val="000000" w:themeColor="text1"/>
                <w:sz w:val="4"/>
                <w:szCs w:val="4"/>
              </w:rPr>
            </w:pPr>
          </w:p>
        </w:tc>
      </w:tr>
      <w:tr w:rsidR="00C11FEB" w:rsidRPr="00F03856" w14:paraId="79255B0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65458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297C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944B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C11FEB" w:rsidRPr="00F03856" w14:paraId="1D0AD28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193E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33CA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F32CC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C11FEB" w:rsidRPr="00F03856" w14:paraId="16F23FC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3A2F0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2BC2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C59BA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C11FEB" w:rsidRPr="00F03856" w14:paraId="6116F0F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64A0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D1DA7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B7A3E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0</w:t>
            </w:r>
          </w:p>
        </w:tc>
      </w:tr>
      <w:tr w:rsidR="00C11FEB" w:rsidRPr="00F03856" w14:paraId="3FC70F6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2701B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7A402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FBA3C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C11FEB" w:rsidRPr="00F03856" w14:paraId="29A79E9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7349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9971F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B5631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C11FEB" w:rsidRPr="00F03856" w14:paraId="33ADA6B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7C891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A2DBB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4D4D2F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C11FEB" w:rsidRPr="00F03856" w14:paraId="4607583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E0BC2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9EF49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1934B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Unused</w:t>
            </w:r>
          </w:p>
        </w:tc>
      </w:tr>
      <w:tr w:rsidR="00C11FEB" w:rsidRPr="00F03856" w14:paraId="2F1DA6A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D0481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6A7BD7" w14:textId="77777777" w:rsidR="00C11FEB" w:rsidRPr="00F03856" w:rsidRDefault="00C11FEB" w:rsidP="00C11FEB">
            <w:pPr>
              <w:rPr>
                <w:rFonts w:eastAsiaTheme="minorHAnsi" w:cs="Arial"/>
                <w:color w:val="000000" w:themeColor="text1"/>
                <w:sz w:val="16"/>
                <w:szCs w:val="16"/>
              </w:rPr>
            </w:pPr>
          </w:p>
        </w:tc>
      </w:tr>
    </w:tbl>
    <w:p w14:paraId="1F8EE2FB" w14:textId="77777777" w:rsidR="00704E60" w:rsidRDefault="00704E60" w:rsidP="00704E60">
      <w:pPr>
        <w:pStyle w:val="Caption"/>
        <w:rPr>
          <w:lang w:val="en-GB"/>
        </w:rPr>
      </w:pPr>
      <w:r w:rsidRPr="00702453">
        <w:t xml:space="preserve">Table: </w:t>
      </w:r>
      <w:r>
        <w:t xml:space="preserve">Encoding Details of </w:t>
      </w:r>
      <w:r w:rsidRPr="004521EB">
        <w:rPr>
          <w:lang w:val="en-GB"/>
        </w:rPr>
        <w:t>Offset_Vol_Zone_ET</w:t>
      </w:r>
    </w:p>
    <w:p w14:paraId="47A68542" w14:textId="77777777" w:rsidR="00704E60" w:rsidRPr="00495854" w:rsidRDefault="00704E60" w:rsidP="00704E60">
      <w:pPr>
        <w:rPr>
          <w:lang w:val="en-GB"/>
        </w:rPr>
      </w:pPr>
    </w:p>
    <w:p w14:paraId="5A53192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MixableZonePrompts_ET</w:t>
      </w:r>
    </w:p>
    <w:p w14:paraId="40F8E7C0" w14:textId="77777777" w:rsidR="00704E60" w:rsidRDefault="00704E60" w:rsidP="00704E60">
      <w:pPr>
        <w:rPr>
          <w:rFonts w:cs="Arial"/>
        </w:rPr>
      </w:pPr>
      <w:r>
        <w:rPr>
          <w:rFonts w:cs="Arial"/>
        </w:rPr>
        <w:t>Encoding Type for Mixable Zone Prompts (Inactive/Active)</w:t>
      </w:r>
    </w:p>
    <w:p w14:paraId="27DF90E3" w14:textId="77777777" w:rsidR="00704E60" w:rsidRDefault="00704E60" w:rsidP="00704E60">
      <w:pPr>
        <w:rPr>
          <w:rFonts w:cs="Arial"/>
        </w:rPr>
      </w:pPr>
    </w:p>
    <w:p w14:paraId="46C609A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8844DF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6D9740"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5503995"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BDDFF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461AF0" w14:textId="77777777" w:rsidR="00704E60" w:rsidRPr="00F03856" w:rsidRDefault="00704E60" w:rsidP="00BC57B1">
            <w:pPr>
              <w:rPr>
                <w:rFonts w:eastAsiaTheme="minorHAnsi" w:cs="Arial"/>
                <w:color w:val="000000" w:themeColor="text1"/>
                <w:sz w:val="16"/>
                <w:szCs w:val="16"/>
              </w:rPr>
            </w:pPr>
          </w:p>
        </w:tc>
      </w:tr>
      <w:tr w:rsidR="00704E60" w:rsidRPr="00F03856" w14:paraId="7F61AC4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AFE25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8ABC6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6AC058" w14:textId="77777777" w:rsidR="00704E60" w:rsidRPr="00F03856" w:rsidRDefault="00704E60" w:rsidP="00BC57B1">
            <w:pPr>
              <w:rPr>
                <w:rFonts w:eastAsiaTheme="minorHAnsi" w:cs="Arial"/>
                <w:color w:val="000000" w:themeColor="text1"/>
                <w:sz w:val="16"/>
                <w:szCs w:val="16"/>
              </w:rPr>
            </w:pPr>
          </w:p>
        </w:tc>
      </w:tr>
      <w:tr w:rsidR="00704E60" w:rsidRPr="00F03856" w14:paraId="4D30E27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1B4ED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ABDA7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974C1" w14:textId="77777777" w:rsidR="00704E60" w:rsidRPr="00F03856" w:rsidRDefault="00704E60" w:rsidP="00BC57B1">
            <w:pPr>
              <w:rPr>
                <w:rFonts w:eastAsiaTheme="minorHAnsi" w:cs="Arial"/>
                <w:color w:val="000000" w:themeColor="text1"/>
                <w:sz w:val="16"/>
                <w:szCs w:val="16"/>
              </w:rPr>
            </w:pPr>
          </w:p>
        </w:tc>
      </w:tr>
      <w:tr w:rsidR="00704E60" w:rsidRPr="00F03856" w14:paraId="55105A0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6C943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80046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351918" w14:textId="77777777" w:rsidR="00704E60" w:rsidRPr="00F03856" w:rsidRDefault="00704E60" w:rsidP="00BC57B1">
            <w:pPr>
              <w:rPr>
                <w:rFonts w:eastAsiaTheme="minorHAnsi" w:cs="Arial"/>
                <w:color w:val="000000" w:themeColor="text1"/>
                <w:sz w:val="16"/>
                <w:szCs w:val="16"/>
              </w:rPr>
            </w:pPr>
          </w:p>
        </w:tc>
      </w:tr>
      <w:tr w:rsidR="00C11FEB" w:rsidRPr="00F03856" w14:paraId="2ECFFB2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59994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B5911A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061E3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CC0E2F8" w14:textId="77777777" w:rsidR="00C11FEB" w:rsidRPr="001B386B" w:rsidRDefault="00C11FEB" w:rsidP="00C11FEB">
            <w:pPr>
              <w:rPr>
                <w:rFonts w:eastAsiaTheme="minorHAnsi" w:cs="Arial"/>
                <w:color w:val="000000" w:themeColor="text1"/>
                <w:sz w:val="4"/>
                <w:szCs w:val="4"/>
              </w:rPr>
            </w:pPr>
          </w:p>
        </w:tc>
      </w:tr>
      <w:tr w:rsidR="00C11FEB" w:rsidRPr="00F03856" w14:paraId="22A5BAD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E37E8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790B8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BD27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334ABD5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FE311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AED8F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C539E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Active</w:t>
            </w:r>
          </w:p>
        </w:tc>
      </w:tr>
      <w:tr w:rsidR="00C11FEB" w:rsidRPr="00F03856" w14:paraId="653CCDE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4E807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A2D7C7" w14:textId="77777777" w:rsidR="00C11FEB" w:rsidRPr="00F03856" w:rsidRDefault="00C11FEB" w:rsidP="00C11FEB">
            <w:pPr>
              <w:rPr>
                <w:rFonts w:eastAsiaTheme="minorHAnsi" w:cs="Arial"/>
                <w:color w:val="000000" w:themeColor="text1"/>
                <w:sz w:val="16"/>
                <w:szCs w:val="16"/>
              </w:rPr>
            </w:pPr>
          </w:p>
        </w:tc>
      </w:tr>
    </w:tbl>
    <w:p w14:paraId="68B2E962" w14:textId="77777777" w:rsidR="00704E60" w:rsidRDefault="00704E60" w:rsidP="00704E60">
      <w:pPr>
        <w:pStyle w:val="Caption"/>
        <w:rPr>
          <w:lang w:val="en-GB"/>
        </w:rPr>
      </w:pPr>
      <w:r w:rsidRPr="00702453">
        <w:t xml:space="preserve">Table: </w:t>
      </w:r>
      <w:r>
        <w:t xml:space="preserve">Encoding Details of </w:t>
      </w:r>
      <w:r w:rsidRPr="004521EB">
        <w:rPr>
          <w:lang w:val="en-GB"/>
        </w:rPr>
        <w:t>MixableZonePrompts_ET</w:t>
      </w:r>
    </w:p>
    <w:p w14:paraId="32B03ABB" w14:textId="77777777" w:rsidR="00704E60" w:rsidRPr="00495854" w:rsidRDefault="00704E60" w:rsidP="00704E60">
      <w:pPr>
        <w:rPr>
          <w:lang w:val="en-GB"/>
        </w:rPr>
      </w:pPr>
    </w:p>
    <w:p w14:paraId="2DC9E18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BLE_Share_Rq_ET</w:t>
      </w:r>
    </w:p>
    <w:p w14:paraId="34DD46AB" w14:textId="77777777" w:rsidR="00704E60" w:rsidRDefault="00704E60" w:rsidP="00704E60">
      <w:pPr>
        <w:rPr>
          <w:rFonts w:cs="Arial"/>
        </w:rPr>
      </w:pPr>
      <w:r>
        <w:rPr>
          <w:rFonts w:cs="Arial"/>
        </w:rPr>
        <w:t>Encoding Type for Audio Share Response (Accepted/Declined)</w:t>
      </w:r>
    </w:p>
    <w:p w14:paraId="27ECCD10" w14:textId="77777777" w:rsidR="00704E60" w:rsidRDefault="00704E60" w:rsidP="00704E60">
      <w:pPr>
        <w:rPr>
          <w:rFonts w:cs="Arial"/>
        </w:rPr>
      </w:pPr>
    </w:p>
    <w:p w14:paraId="4283A87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F2217D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E2CC4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AC37A9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43A31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D38855" w14:textId="77777777" w:rsidR="00704E60" w:rsidRPr="00F03856" w:rsidRDefault="00704E60" w:rsidP="00BC57B1">
            <w:pPr>
              <w:rPr>
                <w:rFonts w:eastAsiaTheme="minorHAnsi" w:cs="Arial"/>
                <w:color w:val="000000" w:themeColor="text1"/>
                <w:sz w:val="16"/>
                <w:szCs w:val="16"/>
              </w:rPr>
            </w:pPr>
          </w:p>
        </w:tc>
      </w:tr>
      <w:tr w:rsidR="00704E60" w:rsidRPr="00F03856" w14:paraId="2651896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F89F3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FFF4C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5EC8FE" w14:textId="77777777" w:rsidR="00704E60" w:rsidRPr="00F03856" w:rsidRDefault="00704E60" w:rsidP="00BC57B1">
            <w:pPr>
              <w:rPr>
                <w:rFonts w:eastAsiaTheme="minorHAnsi" w:cs="Arial"/>
                <w:color w:val="000000" w:themeColor="text1"/>
                <w:sz w:val="16"/>
                <w:szCs w:val="16"/>
              </w:rPr>
            </w:pPr>
          </w:p>
        </w:tc>
      </w:tr>
      <w:tr w:rsidR="00704E60" w:rsidRPr="00F03856" w14:paraId="43F4AC9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11C33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7AB35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3E66A6" w14:textId="77777777" w:rsidR="00704E60" w:rsidRPr="00F03856" w:rsidRDefault="00704E60" w:rsidP="00BC57B1">
            <w:pPr>
              <w:rPr>
                <w:rFonts w:eastAsiaTheme="minorHAnsi" w:cs="Arial"/>
                <w:color w:val="000000" w:themeColor="text1"/>
                <w:sz w:val="16"/>
                <w:szCs w:val="16"/>
              </w:rPr>
            </w:pPr>
          </w:p>
        </w:tc>
      </w:tr>
      <w:tr w:rsidR="00704E60" w:rsidRPr="00F03856" w14:paraId="1F9D00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8D34B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2BCB2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1DC1B4" w14:textId="77777777" w:rsidR="00704E60" w:rsidRPr="00F03856" w:rsidRDefault="00704E60" w:rsidP="00BC57B1">
            <w:pPr>
              <w:rPr>
                <w:rFonts w:eastAsiaTheme="minorHAnsi" w:cs="Arial"/>
                <w:color w:val="000000" w:themeColor="text1"/>
                <w:sz w:val="16"/>
                <w:szCs w:val="16"/>
              </w:rPr>
            </w:pPr>
          </w:p>
        </w:tc>
      </w:tr>
      <w:tr w:rsidR="00C11FEB" w:rsidRPr="00F03856" w14:paraId="19DB17C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1A3DB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ABD6B0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BF6FBE"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2E8618" w14:textId="77777777" w:rsidR="00C11FEB" w:rsidRPr="001B386B" w:rsidRDefault="00C11FEB" w:rsidP="00C11FEB">
            <w:pPr>
              <w:rPr>
                <w:rFonts w:eastAsiaTheme="minorHAnsi" w:cs="Arial"/>
                <w:color w:val="000000" w:themeColor="text1"/>
                <w:sz w:val="4"/>
                <w:szCs w:val="4"/>
              </w:rPr>
            </w:pPr>
          </w:p>
        </w:tc>
      </w:tr>
      <w:tr w:rsidR="00C11FEB" w:rsidRPr="00F03856" w14:paraId="2030FE4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C8E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96D4AF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E0EEA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Accepted</w:t>
            </w:r>
          </w:p>
        </w:tc>
      </w:tr>
      <w:tr w:rsidR="00C11FEB" w:rsidRPr="00F03856" w14:paraId="1494E00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97895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7C942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4BF22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Declined</w:t>
            </w:r>
          </w:p>
        </w:tc>
      </w:tr>
      <w:tr w:rsidR="00C11FEB" w:rsidRPr="00F03856" w14:paraId="563F9EA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62AF0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E17484" w14:textId="77777777" w:rsidR="00C11FEB" w:rsidRPr="00F03856" w:rsidRDefault="00C11FEB" w:rsidP="00C11FEB">
            <w:pPr>
              <w:rPr>
                <w:rFonts w:eastAsiaTheme="minorHAnsi" w:cs="Arial"/>
                <w:color w:val="000000" w:themeColor="text1"/>
                <w:sz w:val="16"/>
                <w:szCs w:val="16"/>
              </w:rPr>
            </w:pPr>
          </w:p>
        </w:tc>
      </w:tr>
    </w:tbl>
    <w:p w14:paraId="61B751ED" w14:textId="77777777" w:rsidR="00704E60" w:rsidRDefault="00704E60" w:rsidP="00704E60">
      <w:pPr>
        <w:pStyle w:val="Caption"/>
        <w:rPr>
          <w:lang w:val="en-GB"/>
        </w:rPr>
      </w:pPr>
      <w:r w:rsidRPr="00702453">
        <w:t xml:space="preserve">Table: </w:t>
      </w:r>
      <w:r>
        <w:t xml:space="preserve">Encoding Details of </w:t>
      </w:r>
      <w:r w:rsidRPr="004521EB">
        <w:rPr>
          <w:lang w:val="en-GB"/>
        </w:rPr>
        <w:t>BLE_Share_Rq_ET</w:t>
      </w:r>
    </w:p>
    <w:p w14:paraId="50CECD55" w14:textId="77777777" w:rsidR="00704E60" w:rsidRPr="00495854" w:rsidRDefault="00704E60" w:rsidP="00704E60">
      <w:pPr>
        <w:rPr>
          <w:lang w:val="en-GB"/>
        </w:rPr>
      </w:pPr>
    </w:p>
    <w:p w14:paraId="28A826B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SourceType_ET</w:t>
      </w:r>
    </w:p>
    <w:p w14:paraId="55E24FD0" w14:textId="77777777" w:rsidR="00704E60" w:rsidRDefault="00704E60" w:rsidP="00704E60">
      <w:pPr>
        <w:rPr>
          <w:rFonts w:cs="Arial"/>
        </w:rPr>
      </w:pPr>
      <w:r>
        <w:rPr>
          <w:rFonts w:cs="Arial"/>
        </w:rPr>
        <w:t>Encoding Type for Source Type (Inactive/ Audio Off/ Aux_Media/ AM/ FM/ SDARS SAT/ SDARS IP/ DAB/ Phone/ Call Ring/ Radio Announcement/ VR/ Priority Assist/ Reserved)</w:t>
      </w:r>
    </w:p>
    <w:p w14:paraId="661CB8C6" w14:textId="77777777" w:rsidR="00704E60" w:rsidRDefault="00704E60" w:rsidP="00704E60">
      <w:pPr>
        <w:rPr>
          <w:rFonts w:cs="Arial"/>
        </w:rPr>
      </w:pPr>
    </w:p>
    <w:p w14:paraId="76E97871"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83E856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BE7232"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62FDEC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82407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EF528B" w14:textId="77777777" w:rsidR="00704E60" w:rsidRPr="00F03856" w:rsidRDefault="00704E60" w:rsidP="00BC57B1">
            <w:pPr>
              <w:rPr>
                <w:rFonts w:eastAsiaTheme="minorHAnsi" w:cs="Arial"/>
                <w:color w:val="000000" w:themeColor="text1"/>
                <w:sz w:val="16"/>
                <w:szCs w:val="16"/>
              </w:rPr>
            </w:pPr>
          </w:p>
        </w:tc>
      </w:tr>
      <w:tr w:rsidR="00704E60" w:rsidRPr="00F03856" w14:paraId="74D1891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F766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BE7F6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294890" w14:textId="77777777" w:rsidR="00704E60" w:rsidRPr="00F03856" w:rsidRDefault="00704E60" w:rsidP="00BC57B1">
            <w:pPr>
              <w:rPr>
                <w:rFonts w:eastAsiaTheme="minorHAnsi" w:cs="Arial"/>
                <w:color w:val="000000" w:themeColor="text1"/>
                <w:sz w:val="16"/>
                <w:szCs w:val="16"/>
              </w:rPr>
            </w:pPr>
          </w:p>
        </w:tc>
      </w:tr>
      <w:tr w:rsidR="00704E60" w:rsidRPr="00F03856" w14:paraId="51E7335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5FE5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7B438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DA1F15" w14:textId="77777777" w:rsidR="00704E60" w:rsidRPr="00F03856" w:rsidRDefault="00704E60" w:rsidP="00BC57B1">
            <w:pPr>
              <w:rPr>
                <w:rFonts w:eastAsiaTheme="minorHAnsi" w:cs="Arial"/>
                <w:color w:val="000000" w:themeColor="text1"/>
                <w:sz w:val="16"/>
                <w:szCs w:val="16"/>
              </w:rPr>
            </w:pPr>
          </w:p>
        </w:tc>
      </w:tr>
      <w:tr w:rsidR="00704E60" w:rsidRPr="00F03856" w14:paraId="19F5EA2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A9216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72C72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4FFEFC" w14:textId="77777777" w:rsidR="00704E60" w:rsidRPr="00F03856" w:rsidRDefault="00704E60" w:rsidP="00BC57B1">
            <w:pPr>
              <w:rPr>
                <w:rFonts w:eastAsiaTheme="minorHAnsi" w:cs="Arial"/>
                <w:color w:val="000000" w:themeColor="text1"/>
                <w:sz w:val="16"/>
                <w:szCs w:val="16"/>
              </w:rPr>
            </w:pPr>
          </w:p>
        </w:tc>
      </w:tr>
      <w:tr w:rsidR="00C11FEB" w:rsidRPr="00F03856" w14:paraId="1D39B13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23D30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B6266C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90D36C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AFB7EBA" w14:textId="77777777" w:rsidR="00C11FEB" w:rsidRPr="001B386B" w:rsidRDefault="00C11FEB" w:rsidP="00C11FEB">
            <w:pPr>
              <w:rPr>
                <w:rFonts w:eastAsiaTheme="minorHAnsi" w:cs="Arial"/>
                <w:color w:val="000000" w:themeColor="text1"/>
                <w:sz w:val="4"/>
                <w:szCs w:val="4"/>
              </w:rPr>
            </w:pPr>
          </w:p>
        </w:tc>
      </w:tr>
      <w:tr w:rsidR="00C11FEB" w:rsidRPr="00F03856" w14:paraId="4FF806C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513AD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4A2C9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 / Audio 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9E177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 / Audio OFF</w:t>
            </w:r>
          </w:p>
        </w:tc>
      </w:tr>
      <w:tr w:rsidR="00C11FEB" w:rsidRPr="00F03856" w14:paraId="1E8C2C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9D1F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469F03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Aux_Media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313A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Aux_Media</w:t>
            </w:r>
          </w:p>
        </w:tc>
      </w:tr>
      <w:tr w:rsidR="00C11FEB" w:rsidRPr="00F03856" w14:paraId="6E8E4B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9DDF0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D81CD2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A7770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AM</w:t>
            </w:r>
          </w:p>
        </w:tc>
      </w:tr>
      <w:tr w:rsidR="00C11FEB" w:rsidRPr="00F03856" w14:paraId="75F278F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E1B67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20F7F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FM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D5ED0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FM</w:t>
            </w:r>
          </w:p>
        </w:tc>
      </w:tr>
      <w:tr w:rsidR="00C11FEB" w:rsidRPr="00F03856" w14:paraId="0A94D79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174C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D65AF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SDARS SAT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6CBC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SDARS SAT</w:t>
            </w:r>
          </w:p>
        </w:tc>
      </w:tr>
      <w:tr w:rsidR="00C11FEB" w:rsidRPr="00F03856" w14:paraId="4F9E711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FFD8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4EAC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SDARS IP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2CCC1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SDARS IP</w:t>
            </w:r>
          </w:p>
        </w:tc>
      </w:tr>
      <w:tr w:rsidR="00C11FEB" w:rsidRPr="00F03856" w14:paraId="40979A6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66287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2A7F1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DAB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5B9CB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DAB</w:t>
            </w:r>
          </w:p>
        </w:tc>
      </w:tr>
      <w:tr w:rsidR="00C11FEB" w:rsidRPr="00F03856" w14:paraId="43254D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0C3D2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93278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Phone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5F895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Phone</w:t>
            </w:r>
          </w:p>
        </w:tc>
      </w:tr>
      <w:tr w:rsidR="00C11FEB" w:rsidRPr="00F03856" w14:paraId="4CE8692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6F1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11DD1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Call Ring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5B055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Call Ring</w:t>
            </w:r>
          </w:p>
        </w:tc>
      </w:tr>
      <w:tr w:rsidR="00C11FEB" w:rsidRPr="00F03856" w14:paraId="7CBC000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66D1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62B04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Radio Announcement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10F60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Radio Announcement</w:t>
            </w:r>
          </w:p>
        </w:tc>
      </w:tr>
      <w:tr w:rsidR="00C11FEB" w:rsidRPr="00F03856" w14:paraId="6CC1F8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58F17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3356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7E5CF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VR</w:t>
            </w:r>
          </w:p>
        </w:tc>
      </w:tr>
      <w:tr w:rsidR="00C11FEB" w:rsidRPr="00F03856" w14:paraId="4866AC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549D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CF875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 xml:space="preserve">Priority Assist </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86F4B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Priority Assist</w:t>
            </w:r>
          </w:p>
        </w:tc>
      </w:tr>
      <w:tr w:rsidR="00C11FEB" w:rsidRPr="00F03856" w14:paraId="4A66556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648C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83C00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Reserved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69D6E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Reserved</w:t>
            </w:r>
          </w:p>
        </w:tc>
      </w:tr>
      <w:tr w:rsidR="00C11FEB" w:rsidRPr="00F03856" w14:paraId="692477D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E62EA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9869EC" w14:textId="77777777" w:rsidR="00C11FEB" w:rsidRPr="00F03856" w:rsidRDefault="00C11FEB" w:rsidP="00C11FEB">
            <w:pPr>
              <w:rPr>
                <w:rFonts w:eastAsiaTheme="minorHAnsi" w:cs="Arial"/>
                <w:color w:val="000000" w:themeColor="text1"/>
                <w:sz w:val="16"/>
                <w:szCs w:val="16"/>
              </w:rPr>
            </w:pPr>
          </w:p>
        </w:tc>
      </w:tr>
    </w:tbl>
    <w:p w14:paraId="37169600" w14:textId="77777777" w:rsidR="00704E60" w:rsidRDefault="00704E60" w:rsidP="00704E60">
      <w:pPr>
        <w:pStyle w:val="Caption"/>
        <w:rPr>
          <w:lang w:val="en-GB"/>
        </w:rPr>
      </w:pPr>
      <w:r w:rsidRPr="00702453">
        <w:t xml:space="preserve">Table: </w:t>
      </w:r>
      <w:r>
        <w:t xml:space="preserve">Encoding Details of </w:t>
      </w:r>
      <w:r w:rsidRPr="004521EB">
        <w:rPr>
          <w:lang w:val="en-GB"/>
        </w:rPr>
        <w:t>SourceType_ET</w:t>
      </w:r>
    </w:p>
    <w:p w14:paraId="7885537D" w14:textId="77777777" w:rsidR="00704E60" w:rsidRPr="00495854" w:rsidRDefault="00704E60" w:rsidP="00704E60">
      <w:pPr>
        <w:rPr>
          <w:lang w:val="en-GB"/>
        </w:rPr>
      </w:pPr>
    </w:p>
    <w:p w14:paraId="2DE0EC4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ICC_Rq_ET</w:t>
      </w:r>
    </w:p>
    <w:p w14:paraId="28D54207" w14:textId="77777777" w:rsidR="00704E60" w:rsidRDefault="00704E60" w:rsidP="00704E60">
      <w:pPr>
        <w:rPr>
          <w:rFonts w:cs="Arial"/>
        </w:rPr>
      </w:pPr>
      <w:r>
        <w:rPr>
          <w:rFonts w:cs="Arial"/>
        </w:rPr>
        <w:t>Encoding Type for ICC Request (Inactive/Active)</w:t>
      </w:r>
    </w:p>
    <w:p w14:paraId="1852BF0B" w14:textId="77777777" w:rsidR="00704E60" w:rsidRDefault="00704E60" w:rsidP="00704E60">
      <w:pPr>
        <w:rPr>
          <w:rFonts w:cs="Arial"/>
        </w:rPr>
      </w:pPr>
    </w:p>
    <w:p w14:paraId="3977BAD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A128D1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470279"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C36C348"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EE8D8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75A5D" w14:textId="77777777" w:rsidR="00704E60" w:rsidRPr="00F03856" w:rsidRDefault="00704E60" w:rsidP="00BC57B1">
            <w:pPr>
              <w:rPr>
                <w:rFonts w:eastAsiaTheme="minorHAnsi" w:cs="Arial"/>
                <w:color w:val="000000" w:themeColor="text1"/>
                <w:sz w:val="16"/>
                <w:szCs w:val="16"/>
              </w:rPr>
            </w:pPr>
          </w:p>
        </w:tc>
      </w:tr>
      <w:tr w:rsidR="00704E60" w:rsidRPr="00F03856" w14:paraId="258CA14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BB3CA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131E0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3A4F9" w14:textId="77777777" w:rsidR="00704E60" w:rsidRPr="00F03856" w:rsidRDefault="00704E60" w:rsidP="00BC57B1">
            <w:pPr>
              <w:rPr>
                <w:rFonts w:eastAsiaTheme="minorHAnsi" w:cs="Arial"/>
                <w:color w:val="000000" w:themeColor="text1"/>
                <w:sz w:val="16"/>
                <w:szCs w:val="16"/>
              </w:rPr>
            </w:pPr>
          </w:p>
        </w:tc>
      </w:tr>
      <w:tr w:rsidR="00704E60" w:rsidRPr="00F03856" w14:paraId="7326AB0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14CD5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15FED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F149C" w14:textId="77777777" w:rsidR="00704E60" w:rsidRPr="00F03856" w:rsidRDefault="00704E60" w:rsidP="00BC57B1">
            <w:pPr>
              <w:rPr>
                <w:rFonts w:eastAsiaTheme="minorHAnsi" w:cs="Arial"/>
                <w:color w:val="000000" w:themeColor="text1"/>
                <w:sz w:val="16"/>
                <w:szCs w:val="16"/>
              </w:rPr>
            </w:pPr>
          </w:p>
        </w:tc>
      </w:tr>
      <w:tr w:rsidR="00704E60" w:rsidRPr="00F03856" w14:paraId="4C4EBFE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7BAC8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C962BB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186E5D" w14:textId="77777777" w:rsidR="00704E60" w:rsidRPr="00F03856" w:rsidRDefault="00704E60" w:rsidP="00BC57B1">
            <w:pPr>
              <w:rPr>
                <w:rFonts w:eastAsiaTheme="minorHAnsi" w:cs="Arial"/>
                <w:color w:val="000000" w:themeColor="text1"/>
                <w:sz w:val="16"/>
                <w:szCs w:val="16"/>
              </w:rPr>
            </w:pPr>
          </w:p>
        </w:tc>
      </w:tr>
      <w:tr w:rsidR="00C11FEB" w:rsidRPr="00F03856" w14:paraId="5755E7C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25AE4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49BC91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77D3A8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A3B7DCC" w14:textId="77777777" w:rsidR="00C11FEB" w:rsidRPr="001B386B" w:rsidRDefault="00C11FEB" w:rsidP="00C11FEB">
            <w:pPr>
              <w:rPr>
                <w:rFonts w:eastAsiaTheme="minorHAnsi" w:cs="Arial"/>
                <w:color w:val="000000" w:themeColor="text1"/>
                <w:sz w:val="4"/>
                <w:szCs w:val="4"/>
              </w:rPr>
            </w:pPr>
          </w:p>
        </w:tc>
      </w:tr>
      <w:tr w:rsidR="00C11FEB" w:rsidRPr="00F03856" w14:paraId="5C40B81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A8BFA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CCB8F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E0B30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3562626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E3D63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9E308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B9AE5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Active</w:t>
            </w:r>
          </w:p>
        </w:tc>
      </w:tr>
      <w:tr w:rsidR="00C11FEB" w:rsidRPr="00F03856" w14:paraId="508E5A3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A66BE3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9B72C1" w14:textId="77777777" w:rsidR="00C11FEB" w:rsidRPr="00F03856" w:rsidRDefault="00C11FEB" w:rsidP="00C11FEB">
            <w:pPr>
              <w:rPr>
                <w:rFonts w:eastAsiaTheme="minorHAnsi" w:cs="Arial"/>
                <w:color w:val="000000" w:themeColor="text1"/>
                <w:sz w:val="16"/>
                <w:szCs w:val="16"/>
              </w:rPr>
            </w:pPr>
          </w:p>
        </w:tc>
      </w:tr>
    </w:tbl>
    <w:p w14:paraId="0027AC74" w14:textId="77777777" w:rsidR="00704E60" w:rsidRDefault="00704E60" w:rsidP="00704E60">
      <w:pPr>
        <w:pStyle w:val="Caption"/>
        <w:rPr>
          <w:lang w:val="en-GB"/>
        </w:rPr>
      </w:pPr>
      <w:r w:rsidRPr="00702453">
        <w:t xml:space="preserve">Table: </w:t>
      </w:r>
      <w:r>
        <w:t xml:space="preserve">Encoding Details of </w:t>
      </w:r>
      <w:r w:rsidRPr="004521EB">
        <w:rPr>
          <w:lang w:val="en-GB"/>
        </w:rPr>
        <w:t>ICC_Rq_ET</w:t>
      </w:r>
    </w:p>
    <w:p w14:paraId="0D0F81A9" w14:textId="77777777" w:rsidR="00704E60" w:rsidRPr="00495854" w:rsidRDefault="00704E60" w:rsidP="00704E60">
      <w:pPr>
        <w:rPr>
          <w:lang w:val="en-GB"/>
        </w:rPr>
      </w:pPr>
    </w:p>
    <w:p w14:paraId="26EDE79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PhoneCall_Zone_St_ET</w:t>
      </w:r>
    </w:p>
    <w:p w14:paraId="0FDB7B99" w14:textId="77777777" w:rsidR="00704E60" w:rsidRDefault="00704E60" w:rsidP="00704E60">
      <w:pPr>
        <w:rPr>
          <w:rFonts w:cs="Arial"/>
        </w:rPr>
      </w:pPr>
      <w:r>
        <w:rPr>
          <w:rFonts w:cs="Arial"/>
        </w:rPr>
        <w:t>Encoding Type for Phone Call Zone Status (Inactive( Privacy/ Handsfree)</w:t>
      </w:r>
    </w:p>
    <w:p w14:paraId="722153B0" w14:textId="77777777" w:rsidR="00704E60" w:rsidRDefault="00704E60" w:rsidP="00704E60">
      <w:pPr>
        <w:rPr>
          <w:rFonts w:cs="Arial"/>
        </w:rPr>
      </w:pPr>
    </w:p>
    <w:p w14:paraId="03948AD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5D7880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9F8B75"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7B60589"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FF205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7FBE6" w14:textId="77777777" w:rsidR="00704E60" w:rsidRPr="00F03856" w:rsidRDefault="00704E60" w:rsidP="00BC57B1">
            <w:pPr>
              <w:rPr>
                <w:rFonts w:eastAsiaTheme="minorHAnsi" w:cs="Arial"/>
                <w:color w:val="000000" w:themeColor="text1"/>
                <w:sz w:val="16"/>
                <w:szCs w:val="16"/>
              </w:rPr>
            </w:pPr>
          </w:p>
        </w:tc>
      </w:tr>
      <w:tr w:rsidR="00704E60" w:rsidRPr="00F03856" w14:paraId="152293C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8AA72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C1E0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89A41" w14:textId="77777777" w:rsidR="00704E60" w:rsidRPr="00F03856" w:rsidRDefault="00704E60" w:rsidP="00BC57B1">
            <w:pPr>
              <w:rPr>
                <w:rFonts w:eastAsiaTheme="minorHAnsi" w:cs="Arial"/>
                <w:color w:val="000000" w:themeColor="text1"/>
                <w:sz w:val="16"/>
                <w:szCs w:val="16"/>
              </w:rPr>
            </w:pPr>
          </w:p>
        </w:tc>
      </w:tr>
      <w:tr w:rsidR="00704E60" w:rsidRPr="00F03856" w14:paraId="22084B5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CA6F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EE31D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BC6D9" w14:textId="77777777" w:rsidR="00704E60" w:rsidRPr="00F03856" w:rsidRDefault="00704E60" w:rsidP="00BC57B1">
            <w:pPr>
              <w:rPr>
                <w:rFonts w:eastAsiaTheme="minorHAnsi" w:cs="Arial"/>
                <w:color w:val="000000" w:themeColor="text1"/>
                <w:sz w:val="16"/>
                <w:szCs w:val="16"/>
              </w:rPr>
            </w:pPr>
          </w:p>
        </w:tc>
      </w:tr>
      <w:tr w:rsidR="00704E60" w:rsidRPr="00F03856" w14:paraId="5424F6A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3E767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5449E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A37750" w14:textId="77777777" w:rsidR="00704E60" w:rsidRPr="00F03856" w:rsidRDefault="00704E60" w:rsidP="00BC57B1">
            <w:pPr>
              <w:rPr>
                <w:rFonts w:eastAsiaTheme="minorHAnsi" w:cs="Arial"/>
                <w:color w:val="000000" w:themeColor="text1"/>
                <w:sz w:val="16"/>
                <w:szCs w:val="16"/>
              </w:rPr>
            </w:pPr>
          </w:p>
        </w:tc>
      </w:tr>
      <w:tr w:rsidR="00C11FEB" w:rsidRPr="00F03856" w14:paraId="51F2382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164BA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761AD0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387B9A"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6EA9F68" w14:textId="77777777" w:rsidR="00C11FEB" w:rsidRPr="001B386B" w:rsidRDefault="00C11FEB" w:rsidP="00C11FEB">
            <w:pPr>
              <w:rPr>
                <w:rFonts w:eastAsiaTheme="minorHAnsi" w:cs="Arial"/>
                <w:color w:val="000000" w:themeColor="text1"/>
                <w:sz w:val="4"/>
                <w:szCs w:val="4"/>
              </w:rPr>
            </w:pPr>
          </w:p>
        </w:tc>
      </w:tr>
      <w:tr w:rsidR="00C11FEB" w:rsidRPr="00F03856" w14:paraId="6F4BDCC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185D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594AA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909FB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37342F7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62ED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35B53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Privacy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7561C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Privacy</w:t>
            </w:r>
          </w:p>
        </w:tc>
      </w:tr>
      <w:tr w:rsidR="00C11FEB" w:rsidRPr="00F03856" w14:paraId="38AE9D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0D8F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46B5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Handsfree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AE02D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Handsfree</w:t>
            </w:r>
          </w:p>
        </w:tc>
      </w:tr>
      <w:tr w:rsidR="00C11FEB" w:rsidRPr="00F03856" w14:paraId="2D15942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D2DF1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C4419A" w14:textId="77777777" w:rsidR="00C11FEB" w:rsidRPr="00F03856" w:rsidRDefault="00C11FEB" w:rsidP="00C11FEB">
            <w:pPr>
              <w:rPr>
                <w:rFonts w:eastAsiaTheme="minorHAnsi" w:cs="Arial"/>
                <w:color w:val="000000" w:themeColor="text1"/>
                <w:sz w:val="16"/>
                <w:szCs w:val="16"/>
              </w:rPr>
            </w:pPr>
          </w:p>
        </w:tc>
      </w:tr>
    </w:tbl>
    <w:p w14:paraId="2FE16287" w14:textId="77777777" w:rsidR="00704E60" w:rsidRDefault="00704E60" w:rsidP="00704E60">
      <w:pPr>
        <w:pStyle w:val="Caption"/>
        <w:rPr>
          <w:lang w:val="en-GB"/>
        </w:rPr>
      </w:pPr>
      <w:r w:rsidRPr="00702453">
        <w:t xml:space="preserve">Table: </w:t>
      </w:r>
      <w:r>
        <w:t xml:space="preserve">Encoding Details of </w:t>
      </w:r>
      <w:r w:rsidRPr="004521EB">
        <w:rPr>
          <w:lang w:val="en-GB"/>
        </w:rPr>
        <w:t>PhoneCall_Zone_St_ET</w:t>
      </w:r>
    </w:p>
    <w:p w14:paraId="748D9E05" w14:textId="77777777" w:rsidR="00704E60" w:rsidRPr="00495854" w:rsidRDefault="00704E60" w:rsidP="00704E60">
      <w:pPr>
        <w:rPr>
          <w:lang w:val="en-GB"/>
        </w:rPr>
      </w:pPr>
    </w:p>
    <w:p w14:paraId="77F422D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BluetoothAudioSource_ET</w:t>
      </w:r>
    </w:p>
    <w:p w14:paraId="6BEAA4FE" w14:textId="77777777" w:rsidR="00704E60" w:rsidRDefault="00704E60" w:rsidP="00704E60">
      <w:pPr>
        <w:rPr>
          <w:rFonts w:cs="Arial"/>
        </w:rPr>
      </w:pPr>
      <w:r>
        <w:rPr>
          <w:rFonts w:cs="Arial"/>
        </w:rPr>
        <w:t>Encoding Type for Bluetooth Audio Source (Connected)</w:t>
      </w:r>
    </w:p>
    <w:p w14:paraId="23C89857" w14:textId="77777777" w:rsidR="00704E60" w:rsidRDefault="00704E60" w:rsidP="00704E60">
      <w:pPr>
        <w:rPr>
          <w:rFonts w:cs="Arial"/>
        </w:rPr>
      </w:pPr>
    </w:p>
    <w:p w14:paraId="6189030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0B4E20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45A03F"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A216B06"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13B2B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BC527A" w14:textId="77777777" w:rsidR="00704E60" w:rsidRPr="00F03856" w:rsidRDefault="00704E60" w:rsidP="00BC57B1">
            <w:pPr>
              <w:rPr>
                <w:rFonts w:eastAsiaTheme="minorHAnsi" w:cs="Arial"/>
                <w:color w:val="000000" w:themeColor="text1"/>
                <w:sz w:val="16"/>
                <w:szCs w:val="16"/>
              </w:rPr>
            </w:pPr>
          </w:p>
        </w:tc>
      </w:tr>
      <w:tr w:rsidR="00704E60" w:rsidRPr="00F03856" w14:paraId="31E1C81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50A40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B166D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2952D" w14:textId="77777777" w:rsidR="00704E60" w:rsidRPr="00F03856" w:rsidRDefault="00704E60" w:rsidP="00BC57B1">
            <w:pPr>
              <w:rPr>
                <w:rFonts w:eastAsiaTheme="minorHAnsi" w:cs="Arial"/>
                <w:color w:val="000000" w:themeColor="text1"/>
                <w:sz w:val="16"/>
                <w:szCs w:val="16"/>
              </w:rPr>
            </w:pPr>
          </w:p>
        </w:tc>
      </w:tr>
      <w:tr w:rsidR="00704E60" w:rsidRPr="00F03856" w14:paraId="1026396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C63E6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53B3C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5B1E4" w14:textId="77777777" w:rsidR="00704E60" w:rsidRPr="00F03856" w:rsidRDefault="00704E60" w:rsidP="00BC57B1">
            <w:pPr>
              <w:rPr>
                <w:rFonts w:eastAsiaTheme="minorHAnsi" w:cs="Arial"/>
                <w:color w:val="000000" w:themeColor="text1"/>
                <w:sz w:val="16"/>
                <w:szCs w:val="16"/>
              </w:rPr>
            </w:pPr>
          </w:p>
        </w:tc>
      </w:tr>
      <w:tr w:rsidR="00704E60" w:rsidRPr="00F03856" w14:paraId="69C834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7488B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ACE69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15EA3E" w14:textId="77777777" w:rsidR="00704E60" w:rsidRPr="00F03856" w:rsidRDefault="00704E60" w:rsidP="00BC57B1">
            <w:pPr>
              <w:rPr>
                <w:rFonts w:eastAsiaTheme="minorHAnsi" w:cs="Arial"/>
                <w:color w:val="000000" w:themeColor="text1"/>
                <w:sz w:val="16"/>
                <w:szCs w:val="16"/>
              </w:rPr>
            </w:pPr>
          </w:p>
        </w:tc>
      </w:tr>
      <w:tr w:rsidR="00C11FEB" w:rsidRPr="00F03856" w14:paraId="379E399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9C8DA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0F2383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762C6C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70C0B9" w14:textId="77777777" w:rsidR="00C11FEB" w:rsidRPr="001B386B" w:rsidRDefault="00C11FEB" w:rsidP="00C11FEB">
            <w:pPr>
              <w:rPr>
                <w:rFonts w:eastAsiaTheme="minorHAnsi" w:cs="Arial"/>
                <w:color w:val="000000" w:themeColor="text1"/>
                <w:sz w:val="4"/>
                <w:szCs w:val="4"/>
              </w:rPr>
            </w:pPr>
          </w:p>
        </w:tc>
      </w:tr>
      <w:tr w:rsidR="00C11FEB" w:rsidRPr="00F03856" w14:paraId="75E1E6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13710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E2FA7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AFB5E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C11FEB" w:rsidRPr="00F03856" w14:paraId="06C1C75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42CAE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6FB00C" w14:textId="77777777" w:rsidR="00C11FEB" w:rsidRPr="00F03856" w:rsidRDefault="00C11FEB" w:rsidP="00C11FEB">
            <w:pPr>
              <w:rPr>
                <w:rFonts w:eastAsiaTheme="minorHAnsi" w:cs="Arial"/>
                <w:color w:val="000000" w:themeColor="text1"/>
                <w:sz w:val="16"/>
                <w:szCs w:val="16"/>
              </w:rPr>
            </w:pPr>
          </w:p>
        </w:tc>
      </w:tr>
    </w:tbl>
    <w:p w14:paraId="53099F6F" w14:textId="77777777" w:rsidR="00704E60" w:rsidRDefault="00704E60" w:rsidP="00704E60">
      <w:pPr>
        <w:pStyle w:val="Caption"/>
        <w:rPr>
          <w:lang w:val="en-GB"/>
        </w:rPr>
      </w:pPr>
      <w:r w:rsidRPr="00702453">
        <w:t xml:space="preserve">Table: </w:t>
      </w:r>
      <w:r>
        <w:t xml:space="preserve">Encoding Details of </w:t>
      </w:r>
      <w:r w:rsidRPr="004521EB">
        <w:rPr>
          <w:lang w:val="en-GB"/>
        </w:rPr>
        <w:t>BluetoothAudioSource_ET</w:t>
      </w:r>
    </w:p>
    <w:p w14:paraId="33365A10" w14:textId="77777777" w:rsidR="00704E60" w:rsidRPr="00495854" w:rsidRDefault="00704E60" w:rsidP="00704E60">
      <w:pPr>
        <w:rPr>
          <w:lang w:val="en-GB"/>
        </w:rPr>
      </w:pPr>
    </w:p>
    <w:p w14:paraId="4729F18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SourceTypeStatus_ET</w:t>
      </w:r>
    </w:p>
    <w:p w14:paraId="2F22A59A" w14:textId="77777777" w:rsidR="00704E60" w:rsidRDefault="00704E60" w:rsidP="00704E60">
      <w:pPr>
        <w:rPr>
          <w:rFonts w:cs="Arial"/>
        </w:rPr>
      </w:pPr>
      <w:r>
        <w:rPr>
          <w:rFonts w:cs="Arial"/>
        </w:rPr>
        <w:t>Encoding Type for Source Type Status (Inactive/ Deallocated/ Stacked/ Granted)</w:t>
      </w:r>
    </w:p>
    <w:p w14:paraId="5F37C036" w14:textId="77777777" w:rsidR="00704E60" w:rsidRDefault="00704E60" w:rsidP="00704E60">
      <w:pPr>
        <w:rPr>
          <w:rFonts w:cs="Arial"/>
        </w:rPr>
      </w:pPr>
    </w:p>
    <w:p w14:paraId="78D5CB7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1F22B1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EB1A4D"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25CCAE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DFB11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9A9927" w14:textId="77777777" w:rsidR="00704E60" w:rsidRPr="00F03856" w:rsidRDefault="00704E60" w:rsidP="00BC57B1">
            <w:pPr>
              <w:rPr>
                <w:rFonts w:eastAsiaTheme="minorHAnsi" w:cs="Arial"/>
                <w:color w:val="000000" w:themeColor="text1"/>
                <w:sz w:val="16"/>
                <w:szCs w:val="16"/>
              </w:rPr>
            </w:pPr>
          </w:p>
        </w:tc>
      </w:tr>
      <w:tr w:rsidR="00704E60" w:rsidRPr="00F03856" w14:paraId="3A9848B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6AB9A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607E3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D75303" w14:textId="77777777" w:rsidR="00704E60" w:rsidRPr="00F03856" w:rsidRDefault="00704E60" w:rsidP="00BC57B1">
            <w:pPr>
              <w:rPr>
                <w:rFonts w:eastAsiaTheme="minorHAnsi" w:cs="Arial"/>
                <w:color w:val="000000" w:themeColor="text1"/>
                <w:sz w:val="16"/>
                <w:szCs w:val="16"/>
              </w:rPr>
            </w:pPr>
          </w:p>
        </w:tc>
      </w:tr>
      <w:tr w:rsidR="00704E60" w:rsidRPr="00F03856" w14:paraId="21AA4A2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29ADC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FB9DD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2AA40" w14:textId="77777777" w:rsidR="00704E60" w:rsidRPr="00F03856" w:rsidRDefault="00704E60" w:rsidP="00BC57B1">
            <w:pPr>
              <w:rPr>
                <w:rFonts w:eastAsiaTheme="minorHAnsi" w:cs="Arial"/>
                <w:color w:val="000000" w:themeColor="text1"/>
                <w:sz w:val="16"/>
                <w:szCs w:val="16"/>
              </w:rPr>
            </w:pPr>
          </w:p>
        </w:tc>
      </w:tr>
      <w:tr w:rsidR="00704E60" w:rsidRPr="00F03856" w14:paraId="26B963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EC233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0F0B4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2FB181" w14:textId="77777777" w:rsidR="00704E60" w:rsidRPr="00F03856" w:rsidRDefault="00704E60" w:rsidP="00BC57B1">
            <w:pPr>
              <w:rPr>
                <w:rFonts w:eastAsiaTheme="minorHAnsi" w:cs="Arial"/>
                <w:color w:val="000000" w:themeColor="text1"/>
                <w:sz w:val="16"/>
                <w:szCs w:val="16"/>
              </w:rPr>
            </w:pPr>
          </w:p>
        </w:tc>
      </w:tr>
      <w:tr w:rsidR="00C11FEB" w:rsidRPr="00F03856" w14:paraId="733DF15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1CA47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2DEE51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C06839C"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F3C7A0" w14:textId="77777777" w:rsidR="00C11FEB" w:rsidRPr="001B386B" w:rsidRDefault="00C11FEB" w:rsidP="00C11FEB">
            <w:pPr>
              <w:rPr>
                <w:rFonts w:eastAsiaTheme="minorHAnsi" w:cs="Arial"/>
                <w:color w:val="000000" w:themeColor="text1"/>
                <w:sz w:val="4"/>
                <w:szCs w:val="4"/>
              </w:rPr>
            </w:pPr>
          </w:p>
        </w:tc>
      </w:tr>
      <w:tr w:rsidR="00C11FEB" w:rsidRPr="00F03856" w14:paraId="608709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602A2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3E507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A1E2C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0531BB0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529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A377A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Deallocated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32D56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Deallocated</w:t>
            </w:r>
          </w:p>
        </w:tc>
      </w:tr>
      <w:tr w:rsidR="00C11FEB" w:rsidRPr="00F03856" w14:paraId="3F5D4F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15AA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609C3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Stacked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554C5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Stacked</w:t>
            </w:r>
          </w:p>
        </w:tc>
      </w:tr>
      <w:tr w:rsidR="00C11FEB" w:rsidRPr="00F03856" w14:paraId="1A2C7A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B5972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746B4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Granted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44D1A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Granted</w:t>
            </w:r>
          </w:p>
        </w:tc>
      </w:tr>
      <w:tr w:rsidR="00C11FEB" w:rsidRPr="00F03856" w14:paraId="4B0B335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4FB4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08F77C" w14:textId="77777777" w:rsidR="00C11FEB" w:rsidRPr="00F03856" w:rsidRDefault="00C11FEB" w:rsidP="00C11FEB">
            <w:pPr>
              <w:rPr>
                <w:rFonts w:eastAsiaTheme="minorHAnsi" w:cs="Arial"/>
                <w:color w:val="000000" w:themeColor="text1"/>
                <w:sz w:val="16"/>
                <w:szCs w:val="16"/>
              </w:rPr>
            </w:pPr>
          </w:p>
        </w:tc>
      </w:tr>
    </w:tbl>
    <w:p w14:paraId="07BCEAD8" w14:textId="77777777" w:rsidR="00704E60" w:rsidRDefault="00704E60" w:rsidP="00704E60">
      <w:pPr>
        <w:pStyle w:val="Caption"/>
        <w:rPr>
          <w:lang w:val="en-GB"/>
        </w:rPr>
      </w:pPr>
      <w:r w:rsidRPr="00702453">
        <w:t xml:space="preserve">Table: </w:t>
      </w:r>
      <w:r>
        <w:t xml:space="preserve">Encoding Details of </w:t>
      </w:r>
      <w:r w:rsidRPr="004521EB">
        <w:rPr>
          <w:lang w:val="en-GB"/>
        </w:rPr>
        <w:t>SourceTypeStatus_ET</w:t>
      </w:r>
    </w:p>
    <w:p w14:paraId="758A2553" w14:textId="77777777" w:rsidR="00704E60" w:rsidRPr="00495854" w:rsidRDefault="00704E60" w:rsidP="00704E60">
      <w:pPr>
        <w:rPr>
          <w:lang w:val="en-GB"/>
        </w:rPr>
      </w:pPr>
    </w:p>
    <w:p w14:paraId="4FC6DE9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VolCntlr_Offset_Vol_Level_Zone_ET</w:t>
      </w:r>
    </w:p>
    <w:p w14:paraId="1B55D6AB" w14:textId="77777777" w:rsidR="00704E60" w:rsidRDefault="00704E60" w:rsidP="00704E60">
      <w:pPr>
        <w:rPr>
          <w:rFonts w:cs="Arial"/>
        </w:rPr>
      </w:pPr>
      <w:r>
        <w:rPr>
          <w:rFonts w:cs="Arial"/>
        </w:rPr>
        <w:t>Encoding Type for Volume Control Offset Volume Zone (-3/-2/-1/0/1/2/3/Unused)</w:t>
      </w:r>
    </w:p>
    <w:p w14:paraId="47191E1C" w14:textId="77777777" w:rsidR="00704E60" w:rsidRDefault="00704E60" w:rsidP="00704E60">
      <w:pPr>
        <w:rPr>
          <w:rFonts w:cs="Arial"/>
        </w:rPr>
      </w:pPr>
    </w:p>
    <w:p w14:paraId="29A4F6A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6986A0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9766BF"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34D6D74"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6CBA3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314107" w14:textId="77777777" w:rsidR="00704E60" w:rsidRPr="00F03856" w:rsidRDefault="00704E60" w:rsidP="00BC57B1">
            <w:pPr>
              <w:rPr>
                <w:rFonts w:eastAsiaTheme="minorHAnsi" w:cs="Arial"/>
                <w:color w:val="000000" w:themeColor="text1"/>
                <w:sz w:val="16"/>
                <w:szCs w:val="16"/>
              </w:rPr>
            </w:pPr>
          </w:p>
        </w:tc>
      </w:tr>
      <w:tr w:rsidR="00704E60" w:rsidRPr="00F03856" w14:paraId="3C97A4F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2983F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B93FC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D077FB" w14:textId="77777777" w:rsidR="00704E60" w:rsidRPr="00F03856" w:rsidRDefault="00704E60" w:rsidP="00BC57B1">
            <w:pPr>
              <w:rPr>
                <w:rFonts w:eastAsiaTheme="minorHAnsi" w:cs="Arial"/>
                <w:color w:val="000000" w:themeColor="text1"/>
                <w:sz w:val="16"/>
                <w:szCs w:val="16"/>
              </w:rPr>
            </w:pPr>
          </w:p>
        </w:tc>
      </w:tr>
      <w:tr w:rsidR="00704E60" w:rsidRPr="00F03856" w14:paraId="733AAD6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A1385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FBC89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4BE26F" w14:textId="77777777" w:rsidR="00704E60" w:rsidRPr="00F03856" w:rsidRDefault="00704E60" w:rsidP="00BC57B1">
            <w:pPr>
              <w:rPr>
                <w:rFonts w:eastAsiaTheme="minorHAnsi" w:cs="Arial"/>
                <w:color w:val="000000" w:themeColor="text1"/>
                <w:sz w:val="16"/>
                <w:szCs w:val="16"/>
              </w:rPr>
            </w:pPr>
          </w:p>
        </w:tc>
      </w:tr>
      <w:tr w:rsidR="00704E60" w:rsidRPr="00F03856" w14:paraId="1698998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1AB2D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4BAFF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AA1948" w14:textId="77777777" w:rsidR="00704E60" w:rsidRPr="00F03856" w:rsidRDefault="00704E60" w:rsidP="00BC57B1">
            <w:pPr>
              <w:rPr>
                <w:rFonts w:eastAsiaTheme="minorHAnsi" w:cs="Arial"/>
                <w:color w:val="000000" w:themeColor="text1"/>
                <w:sz w:val="16"/>
                <w:szCs w:val="16"/>
              </w:rPr>
            </w:pPr>
          </w:p>
        </w:tc>
      </w:tr>
      <w:tr w:rsidR="00C11FEB" w:rsidRPr="00F03856" w14:paraId="136D224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46969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A0D560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A97B7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CF378C7" w14:textId="77777777" w:rsidR="00C11FEB" w:rsidRPr="001B386B" w:rsidRDefault="00C11FEB" w:rsidP="00C11FEB">
            <w:pPr>
              <w:rPr>
                <w:rFonts w:eastAsiaTheme="minorHAnsi" w:cs="Arial"/>
                <w:color w:val="000000" w:themeColor="text1"/>
                <w:sz w:val="4"/>
                <w:szCs w:val="4"/>
              </w:rPr>
            </w:pPr>
          </w:p>
        </w:tc>
      </w:tr>
      <w:tr w:rsidR="00C11FEB" w:rsidRPr="00F03856" w14:paraId="043659A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C8587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F72EF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D2849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C11FEB" w:rsidRPr="00F03856" w14:paraId="51B41C5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1ADEC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E120C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B20D4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C11FEB" w:rsidRPr="00F03856" w14:paraId="615603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133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1F11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E99DC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C11FEB" w:rsidRPr="00F03856" w14:paraId="68B1A79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C79E0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06E62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B793E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0</w:t>
            </w:r>
          </w:p>
        </w:tc>
      </w:tr>
      <w:tr w:rsidR="00C11FEB" w:rsidRPr="00F03856" w14:paraId="050020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7E95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3F3DA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2D902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1</w:t>
            </w:r>
          </w:p>
        </w:tc>
      </w:tr>
      <w:tr w:rsidR="00C11FEB" w:rsidRPr="00F03856" w14:paraId="311B27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EBC3C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C1F3F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B8582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2</w:t>
            </w:r>
          </w:p>
        </w:tc>
      </w:tr>
      <w:tr w:rsidR="00C11FEB" w:rsidRPr="00F03856" w14:paraId="47BF6F9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C7A7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82190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07B5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3</w:t>
            </w:r>
          </w:p>
        </w:tc>
      </w:tr>
      <w:tr w:rsidR="00C11FEB" w:rsidRPr="00F03856" w14:paraId="3D53A6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29F7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0A154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Unused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DEAB0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Unused</w:t>
            </w:r>
          </w:p>
        </w:tc>
      </w:tr>
      <w:tr w:rsidR="00C11FEB" w:rsidRPr="00F03856" w14:paraId="519D649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16F6C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05FBE6" w14:textId="77777777" w:rsidR="00C11FEB" w:rsidRPr="00F03856" w:rsidRDefault="00C11FEB" w:rsidP="00C11FEB">
            <w:pPr>
              <w:rPr>
                <w:rFonts w:eastAsiaTheme="minorHAnsi" w:cs="Arial"/>
                <w:color w:val="000000" w:themeColor="text1"/>
                <w:sz w:val="16"/>
                <w:szCs w:val="16"/>
              </w:rPr>
            </w:pPr>
          </w:p>
        </w:tc>
      </w:tr>
    </w:tbl>
    <w:p w14:paraId="1E290458" w14:textId="77777777" w:rsidR="00704E60" w:rsidRDefault="00704E60" w:rsidP="00704E60">
      <w:pPr>
        <w:pStyle w:val="Caption"/>
        <w:rPr>
          <w:lang w:val="en-GB"/>
        </w:rPr>
      </w:pPr>
      <w:r w:rsidRPr="00702453">
        <w:t xml:space="preserve">Table: </w:t>
      </w:r>
      <w:r>
        <w:t xml:space="preserve">Encoding Details of </w:t>
      </w:r>
      <w:r w:rsidRPr="004521EB">
        <w:rPr>
          <w:lang w:val="en-GB"/>
        </w:rPr>
        <w:t>VolCntlr_Offset_Vol_Level_Zone_ET</w:t>
      </w:r>
    </w:p>
    <w:p w14:paraId="269877BE" w14:textId="77777777" w:rsidR="00704E60" w:rsidRPr="00495854" w:rsidRDefault="00704E60" w:rsidP="00704E60">
      <w:pPr>
        <w:rPr>
          <w:lang w:val="en-GB"/>
        </w:rPr>
      </w:pPr>
    </w:p>
    <w:p w14:paraId="42366A5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Prompt_Vol_Level_Zone_ET</w:t>
      </w:r>
    </w:p>
    <w:p w14:paraId="3C9AA642" w14:textId="77777777" w:rsidR="00704E60" w:rsidRDefault="00704E60" w:rsidP="00704E60">
      <w:pPr>
        <w:rPr>
          <w:rFonts w:cs="Arial"/>
        </w:rPr>
      </w:pPr>
      <w:r>
        <w:rPr>
          <w:rFonts w:cs="Arial"/>
        </w:rPr>
        <w:t>Encoding Type for Prompt Vol Level Zone (No Volume/Vol_Step1...Vol_Step30)</w:t>
      </w:r>
    </w:p>
    <w:p w14:paraId="13E90839" w14:textId="77777777" w:rsidR="00704E60" w:rsidRDefault="00704E60" w:rsidP="00704E60">
      <w:pPr>
        <w:rPr>
          <w:rFonts w:cs="Arial"/>
        </w:rPr>
      </w:pPr>
    </w:p>
    <w:p w14:paraId="6DED28C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62C487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434638"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5E9B506"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D2897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F13FDF" w14:textId="77777777" w:rsidR="00704E60" w:rsidRPr="00F03856" w:rsidRDefault="00704E60" w:rsidP="00BC57B1">
            <w:pPr>
              <w:rPr>
                <w:rFonts w:eastAsiaTheme="minorHAnsi" w:cs="Arial"/>
                <w:color w:val="000000" w:themeColor="text1"/>
                <w:sz w:val="16"/>
                <w:szCs w:val="16"/>
              </w:rPr>
            </w:pPr>
          </w:p>
        </w:tc>
      </w:tr>
      <w:tr w:rsidR="00704E60" w:rsidRPr="00F03856" w14:paraId="19F7833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E40F9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37B77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69B0F" w14:textId="77777777" w:rsidR="00704E60" w:rsidRPr="00F03856" w:rsidRDefault="00704E60" w:rsidP="00BC57B1">
            <w:pPr>
              <w:rPr>
                <w:rFonts w:eastAsiaTheme="minorHAnsi" w:cs="Arial"/>
                <w:color w:val="000000" w:themeColor="text1"/>
                <w:sz w:val="16"/>
                <w:szCs w:val="16"/>
              </w:rPr>
            </w:pPr>
          </w:p>
        </w:tc>
      </w:tr>
      <w:tr w:rsidR="00704E60" w:rsidRPr="00F03856" w14:paraId="4EACDEF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0A24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0E4F7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B61A0" w14:textId="77777777" w:rsidR="00704E60" w:rsidRPr="00F03856" w:rsidRDefault="00704E60" w:rsidP="00BC57B1">
            <w:pPr>
              <w:rPr>
                <w:rFonts w:eastAsiaTheme="minorHAnsi" w:cs="Arial"/>
                <w:color w:val="000000" w:themeColor="text1"/>
                <w:sz w:val="16"/>
                <w:szCs w:val="16"/>
              </w:rPr>
            </w:pPr>
          </w:p>
        </w:tc>
      </w:tr>
      <w:tr w:rsidR="00704E60" w:rsidRPr="00F03856" w14:paraId="7AC1663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F35BA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1054B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8F912F" w14:textId="77777777" w:rsidR="00704E60" w:rsidRPr="00F03856" w:rsidRDefault="00704E60" w:rsidP="00BC57B1">
            <w:pPr>
              <w:rPr>
                <w:rFonts w:eastAsiaTheme="minorHAnsi" w:cs="Arial"/>
                <w:color w:val="000000" w:themeColor="text1"/>
                <w:sz w:val="16"/>
                <w:szCs w:val="16"/>
              </w:rPr>
            </w:pPr>
          </w:p>
        </w:tc>
      </w:tr>
      <w:tr w:rsidR="00C11FEB" w:rsidRPr="00F03856" w14:paraId="6333942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7BBB1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DC4B96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F0A1ED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24D86A7" w14:textId="77777777" w:rsidR="00C11FEB" w:rsidRPr="001B386B" w:rsidRDefault="00C11FEB" w:rsidP="00C11FEB">
            <w:pPr>
              <w:rPr>
                <w:rFonts w:eastAsiaTheme="minorHAnsi" w:cs="Arial"/>
                <w:color w:val="000000" w:themeColor="text1"/>
                <w:sz w:val="4"/>
                <w:szCs w:val="4"/>
              </w:rPr>
            </w:pPr>
          </w:p>
        </w:tc>
      </w:tr>
      <w:tr w:rsidR="00C11FEB" w:rsidRPr="00F03856" w14:paraId="0E210D9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6793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2470B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06135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44BF3E6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12D53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8A486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08F58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7392A0F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C944C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60D7A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3D9BE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4245730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37135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ED5C7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0086F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190919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5B15E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6445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D90E5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4FB3331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1A4B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C9576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2B85A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76FCB29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BB772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D815A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EC3576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2199DAF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BBF6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CA414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366A5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FAB9D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72872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B7D7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CBBA0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4319FD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573D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28B5E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D803E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54147FF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0B4C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C43D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686C6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3A60983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E15E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1BEDD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80AC5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06E6CA7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D480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8230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8BA28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14E165E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F224A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73EF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B6337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490B6E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0E0F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7D314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D73B5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4713A8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A6F9F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D0D2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2A1F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1D8DC05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E02C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FD602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5E025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6DBB953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17BA0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4910F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1B91F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23A8A44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5802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5EDFF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C37D3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0C31918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B392E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16C66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C7847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19B1D20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9197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43159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A02B8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153176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D3FC9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8CF0D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010BD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7459631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ABD4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8CC7A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D430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5320844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3BD0A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C0B2B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960A9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49857DA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7FF17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5F08E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E5088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66EBDC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337D7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60FE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0B489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4069987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774E6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07A3D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24D0C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2E53B69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0BD07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497C5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34BD6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40E0CF5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8FCCD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B1363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7A5A2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1A4EA6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F72F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6AE55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EE2D5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1AE96AC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C7C7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5039F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3CDD82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2478182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2AA7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416978" w14:textId="77777777" w:rsidR="00C11FEB" w:rsidRPr="00F03856" w:rsidRDefault="00C11FEB" w:rsidP="00C11FEB">
            <w:pPr>
              <w:rPr>
                <w:rFonts w:eastAsiaTheme="minorHAnsi" w:cs="Arial"/>
                <w:color w:val="000000" w:themeColor="text1"/>
                <w:sz w:val="16"/>
                <w:szCs w:val="16"/>
              </w:rPr>
            </w:pPr>
          </w:p>
        </w:tc>
      </w:tr>
    </w:tbl>
    <w:p w14:paraId="2E4472A8" w14:textId="77777777" w:rsidR="00704E60" w:rsidRDefault="00704E60" w:rsidP="00704E60">
      <w:pPr>
        <w:pStyle w:val="Caption"/>
        <w:rPr>
          <w:lang w:val="en-GB"/>
        </w:rPr>
      </w:pPr>
      <w:r w:rsidRPr="00702453">
        <w:t xml:space="preserve">Table: </w:t>
      </w:r>
      <w:r>
        <w:t xml:space="preserve">Encoding Details of </w:t>
      </w:r>
      <w:r w:rsidRPr="004521EB">
        <w:rPr>
          <w:lang w:val="en-GB"/>
        </w:rPr>
        <w:t>Prompt_Vol_Level_Zone_ET</w:t>
      </w:r>
    </w:p>
    <w:p w14:paraId="12EF579F" w14:textId="77777777" w:rsidR="00704E60" w:rsidRPr="00495854" w:rsidRDefault="00704E60" w:rsidP="00704E60">
      <w:pPr>
        <w:rPr>
          <w:lang w:val="en-GB"/>
        </w:rPr>
      </w:pPr>
    </w:p>
    <w:p w14:paraId="0301384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RA_Vol_Updated_ET</w:t>
      </w:r>
    </w:p>
    <w:p w14:paraId="60D869CF" w14:textId="77777777" w:rsidR="00704E60" w:rsidRDefault="00704E60" w:rsidP="00704E60">
      <w:pPr>
        <w:rPr>
          <w:rFonts w:cs="Arial"/>
        </w:rPr>
      </w:pPr>
      <w:r>
        <w:rPr>
          <w:rFonts w:cs="Arial"/>
        </w:rPr>
        <w:t>Encoding Type for Radio's Announcement Vol Updated (NoUpdate/Updated)</w:t>
      </w:r>
    </w:p>
    <w:p w14:paraId="696013A0" w14:textId="77777777" w:rsidR="00704E60" w:rsidRDefault="00704E60" w:rsidP="00704E60">
      <w:pPr>
        <w:rPr>
          <w:rFonts w:cs="Arial"/>
        </w:rPr>
      </w:pPr>
    </w:p>
    <w:p w14:paraId="25DDC16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E2BE9A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519C48"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0E54668"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CACBD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FBAD15" w14:textId="77777777" w:rsidR="00704E60" w:rsidRPr="00F03856" w:rsidRDefault="00704E60" w:rsidP="00BC57B1">
            <w:pPr>
              <w:rPr>
                <w:rFonts w:eastAsiaTheme="minorHAnsi" w:cs="Arial"/>
                <w:color w:val="000000" w:themeColor="text1"/>
                <w:sz w:val="16"/>
                <w:szCs w:val="16"/>
              </w:rPr>
            </w:pPr>
          </w:p>
        </w:tc>
      </w:tr>
      <w:tr w:rsidR="00704E60" w:rsidRPr="00F03856" w14:paraId="1F18F82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AE87A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96D40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1F460" w14:textId="77777777" w:rsidR="00704E60" w:rsidRPr="00F03856" w:rsidRDefault="00704E60" w:rsidP="00BC57B1">
            <w:pPr>
              <w:rPr>
                <w:rFonts w:eastAsiaTheme="minorHAnsi" w:cs="Arial"/>
                <w:color w:val="000000" w:themeColor="text1"/>
                <w:sz w:val="16"/>
                <w:szCs w:val="16"/>
              </w:rPr>
            </w:pPr>
          </w:p>
        </w:tc>
      </w:tr>
      <w:tr w:rsidR="00704E60" w:rsidRPr="00F03856" w14:paraId="3B14B799"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F555A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E48F5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BA6A4" w14:textId="77777777" w:rsidR="00704E60" w:rsidRPr="00F03856" w:rsidRDefault="00704E60" w:rsidP="00BC57B1">
            <w:pPr>
              <w:rPr>
                <w:rFonts w:eastAsiaTheme="minorHAnsi" w:cs="Arial"/>
                <w:color w:val="000000" w:themeColor="text1"/>
                <w:sz w:val="16"/>
                <w:szCs w:val="16"/>
              </w:rPr>
            </w:pPr>
          </w:p>
        </w:tc>
      </w:tr>
      <w:tr w:rsidR="00704E60" w:rsidRPr="00F03856" w14:paraId="0C7E765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D4302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479A7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FD825A" w14:textId="77777777" w:rsidR="00704E60" w:rsidRPr="00F03856" w:rsidRDefault="00704E60" w:rsidP="00BC57B1">
            <w:pPr>
              <w:rPr>
                <w:rFonts w:eastAsiaTheme="minorHAnsi" w:cs="Arial"/>
                <w:color w:val="000000" w:themeColor="text1"/>
                <w:sz w:val="16"/>
                <w:szCs w:val="16"/>
              </w:rPr>
            </w:pPr>
          </w:p>
        </w:tc>
      </w:tr>
      <w:tr w:rsidR="00C11FEB" w:rsidRPr="00F03856" w14:paraId="6AFAE69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8D96B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4DB67B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266F5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D88FA65" w14:textId="77777777" w:rsidR="00C11FEB" w:rsidRPr="001B386B" w:rsidRDefault="00C11FEB" w:rsidP="00C11FEB">
            <w:pPr>
              <w:rPr>
                <w:rFonts w:eastAsiaTheme="minorHAnsi" w:cs="Arial"/>
                <w:color w:val="000000" w:themeColor="text1"/>
                <w:sz w:val="4"/>
                <w:szCs w:val="4"/>
              </w:rPr>
            </w:pPr>
          </w:p>
        </w:tc>
      </w:tr>
      <w:tr w:rsidR="00C11FEB" w:rsidRPr="00F03856" w14:paraId="6C6041F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6CCDF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25CBC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08603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6CA3FE7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D0C4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1FAA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DD4B7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2CE8098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6557C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E5F4AA" w14:textId="77777777" w:rsidR="00C11FEB" w:rsidRPr="00F03856" w:rsidRDefault="00C11FEB" w:rsidP="00C11FEB">
            <w:pPr>
              <w:rPr>
                <w:rFonts w:eastAsiaTheme="minorHAnsi" w:cs="Arial"/>
                <w:color w:val="000000" w:themeColor="text1"/>
                <w:sz w:val="16"/>
                <w:szCs w:val="16"/>
              </w:rPr>
            </w:pPr>
          </w:p>
        </w:tc>
      </w:tr>
    </w:tbl>
    <w:p w14:paraId="5CC17B58" w14:textId="77777777" w:rsidR="00704E60" w:rsidRDefault="00704E60" w:rsidP="00704E60">
      <w:pPr>
        <w:pStyle w:val="Caption"/>
        <w:rPr>
          <w:lang w:val="en-GB"/>
        </w:rPr>
      </w:pPr>
      <w:r w:rsidRPr="00702453">
        <w:t xml:space="preserve">Table: </w:t>
      </w:r>
      <w:r>
        <w:t xml:space="preserve">Encoding Details of </w:t>
      </w:r>
      <w:r w:rsidRPr="004521EB">
        <w:rPr>
          <w:lang w:val="en-GB"/>
        </w:rPr>
        <w:t>RA_Vol_Updated_ET</w:t>
      </w:r>
    </w:p>
    <w:p w14:paraId="05A5C4E0" w14:textId="77777777" w:rsidR="00704E60" w:rsidRPr="00495854" w:rsidRDefault="00704E60" w:rsidP="00704E60">
      <w:pPr>
        <w:rPr>
          <w:lang w:val="en-GB"/>
        </w:rPr>
      </w:pPr>
    </w:p>
    <w:p w14:paraId="437E7A0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TempSource_Vol_Level_Zone_ET</w:t>
      </w:r>
    </w:p>
    <w:p w14:paraId="661D12CC" w14:textId="77777777" w:rsidR="00704E60" w:rsidRDefault="00704E60" w:rsidP="00704E60">
      <w:pPr>
        <w:rPr>
          <w:rFonts w:cs="Arial"/>
        </w:rPr>
      </w:pPr>
      <w:r>
        <w:rPr>
          <w:rFonts w:cs="Arial"/>
        </w:rPr>
        <w:t>Encoding Type for Temporary Source Vol Level Zone (No Volume/Vol_Step1...Vol_Step30)</w:t>
      </w:r>
    </w:p>
    <w:p w14:paraId="0467004B" w14:textId="77777777" w:rsidR="00704E60" w:rsidRDefault="00704E60" w:rsidP="00704E60">
      <w:pPr>
        <w:rPr>
          <w:rFonts w:cs="Arial"/>
        </w:rPr>
      </w:pPr>
    </w:p>
    <w:p w14:paraId="7E82EB1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7B7CC6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822493"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EC21D6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EED7F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DF75D1" w14:textId="77777777" w:rsidR="00704E60" w:rsidRPr="00F03856" w:rsidRDefault="00704E60" w:rsidP="00BC57B1">
            <w:pPr>
              <w:rPr>
                <w:rFonts w:eastAsiaTheme="minorHAnsi" w:cs="Arial"/>
                <w:color w:val="000000" w:themeColor="text1"/>
                <w:sz w:val="16"/>
                <w:szCs w:val="16"/>
              </w:rPr>
            </w:pPr>
          </w:p>
        </w:tc>
      </w:tr>
      <w:tr w:rsidR="00704E60" w:rsidRPr="00F03856" w14:paraId="0B6E3C9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28B64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E6749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14F0FF" w14:textId="77777777" w:rsidR="00704E60" w:rsidRPr="00F03856" w:rsidRDefault="00704E60" w:rsidP="00BC57B1">
            <w:pPr>
              <w:rPr>
                <w:rFonts w:eastAsiaTheme="minorHAnsi" w:cs="Arial"/>
                <w:color w:val="000000" w:themeColor="text1"/>
                <w:sz w:val="16"/>
                <w:szCs w:val="16"/>
              </w:rPr>
            </w:pPr>
          </w:p>
        </w:tc>
      </w:tr>
      <w:tr w:rsidR="00704E60" w:rsidRPr="00F03856" w14:paraId="34DC491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16E0B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B7BC5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18370" w14:textId="77777777" w:rsidR="00704E60" w:rsidRPr="00F03856" w:rsidRDefault="00704E60" w:rsidP="00BC57B1">
            <w:pPr>
              <w:rPr>
                <w:rFonts w:eastAsiaTheme="minorHAnsi" w:cs="Arial"/>
                <w:color w:val="000000" w:themeColor="text1"/>
                <w:sz w:val="16"/>
                <w:szCs w:val="16"/>
              </w:rPr>
            </w:pPr>
          </w:p>
        </w:tc>
      </w:tr>
      <w:tr w:rsidR="00704E60" w:rsidRPr="00F03856" w14:paraId="6253AAA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EDA6D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256C2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1FD6A" w14:textId="77777777" w:rsidR="00704E60" w:rsidRPr="00F03856" w:rsidRDefault="00704E60" w:rsidP="00BC57B1">
            <w:pPr>
              <w:rPr>
                <w:rFonts w:eastAsiaTheme="minorHAnsi" w:cs="Arial"/>
                <w:color w:val="000000" w:themeColor="text1"/>
                <w:sz w:val="16"/>
                <w:szCs w:val="16"/>
              </w:rPr>
            </w:pPr>
          </w:p>
        </w:tc>
      </w:tr>
      <w:tr w:rsidR="00C11FEB" w:rsidRPr="00F03856" w14:paraId="6216D2B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C72FD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A8272F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9823CB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460D6A2" w14:textId="77777777" w:rsidR="00C11FEB" w:rsidRPr="001B386B" w:rsidRDefault="00C11FEB" w:rsidP="00C11FEB">
            <w:pPr>
              <w:rPr>
                <w:rFonts w:eastAsiaTheme="minorHAnsi" w:cs="Arial"/>
                <w:color w:val="000000" w:themeColor="text1"/>
                <w:sz w:val="4"/>
                <w:szCs w:val="4"/>
              </w:rPr>
            </w:pPr>
          </w:p>
        </w:tc>
      </w:tr>
      <w:tr w:rsidR="00C11FEB" w:rsidRPr="00F03856" w14:paraId="0AB2B9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9E12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3EE45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CABC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0ACB8A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7649D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FB7E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3CFD3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3FA9B42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D5D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67037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FC432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1038D5F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0BC0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E9D7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0587D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1BE35B9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761C0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11F3A6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112C7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21AA9BE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3CCC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7B4A0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D33BD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4566C3B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B411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6CB8D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FCE8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214121E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6FA6A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59976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124DD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5570B2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BD500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B3616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AD606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745B84C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4C86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99692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6373B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09C60EB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00C6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C4E1F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1DF17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78E271A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2E84A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A4BBA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C021E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005C6F5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2E73A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18784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A4F9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71C3F94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7E60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B12FD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85B02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40B4E31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3FC1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F81D2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82D1B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7550BA2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9330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A8C5C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B747F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6A2CC9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033C5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2DE5E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D915F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6869FB1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3AF77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343A0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A379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6384E0F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D28BF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50E1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F5D8A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3BF5C51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B8732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27455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9BD2E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5AB50C0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97354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9E500B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A928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159ADDD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9B5C7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36CE4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93F7E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534474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3C86E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A0FF59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4D084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06BFB4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36160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9F73DD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0B54C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24515E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ACEC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2B036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2F5EB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2907EF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A46F4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4D076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20C3E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0C61E93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855E2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791FD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C7144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7207C4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3BF13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A2955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47FED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5364EA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52EA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ABC29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53FED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6E11B5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8AF35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A729C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FB705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4201DBC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6D2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83ED4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33A9B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01333C6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58E0C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B3B4FD" w14:textId="77777777" w:rsidR="00C11FEB" w:rsidRPr="00F03856" w:rsidRDefault="00C11FEB" w:rsidP="00C11FEB">
            <w:pPr>
              <w:rPr>
                <w:rFonts w:eastAsiaTheme="minorHAnsi" w:cs="Arial"/>
                <w:color w:val="000000" w:themeColor="text1"/>
                <w:sz w:val="16"/>
                <w:szCs w:val="16"/>
              </w:rPr>
            </w:pPr>
          </w:p>
        </w:tc>
      </w:tr>
    </w:tbl>
    <w:p w14:paraId="25A21EBB" w14:textId="77777777" w:rsidR="00704E60" w:rsidRDefault="00704E60" w:rsidP="00704E60">
      <w:pPr>
        <w:pStyle w:val="Caption"/>
        <w:rPr>
          <w:lang w:val="en-GB"/>
        </w:rPr>
      </w:pPr>
      <w:r w:rsidRPr="00702453">
        <w:t xml:space="preserve">Table: </w:t>
      </w:r>
      <w:r>
        <w:t xml:space="preserve">Encoding Details of </w:t>
      </w:r>
      <w:r w:rsidRPr="004521EB">
        <w:rPr>
          <w:lang w:val="en-GB"/>
        </w:rPr>
        <w:t>TempSource_Vol_Level_Zone_ET</w:t>
      </w:r>
    </w:p>
    <w:p w14:paraId="5781AC72" w14:textId="77777777" w:rsidR="00704E60" w:rsidRPr="00495854" w:rsidRDefault="00704E60" w:rsidP="00704E60">
      <w:pPr>
        <w:rPr>
          <w:lang w:val="en-GB"/>
        </w:rPr>
      </w:pPr>
    </w:p>
    <w:p w14:paraId="24C185D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HMI_DND Status_ET</w:t>
      </w:r>
    </w:p>
    <w:p w14:paraId="2F377067" w14:textId="77777777" w:rsidR="00704E60" w:rsidRDefault="00704E60" w:rsidP="00704E60">
      <w:pPr>
        <w:rPr>
          <w:rFonts w:cs="Arial"/>
        </w:rPr>
      </w:pPr>
      <w:r>
        <w:rPr>
          <w:rFonts w:cs="Arial"/>
        </w:rPr>
        <w:t>Encoding Type for Captain's Announcement Status (LVDS Status)(Internal Signal)</w:t>
      </w:r>
    </w:p>
    <w:p w14:paraId="7CDFF236" w14:textId="77777777" w:rsidR="00704E60" w:rsidRDefault="00704E60" w:rsidP="00704E60">
      <w:pPr>
        <w:rPr>
          <w:rFonts w:cs="Arial"/>
        </w:rPr>
      </w:pPr>
    </w:p>
    <w:p w14:paraId="365BF6C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F9CAD4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1819FA"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4A936D5"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A946E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11A968" w14:textId="77777777" w:rsidR="00704E60" w:rsidRPr="00F03856" w:rsidRDefault="00704E60" w:rsidP="00BC57B1">
            <w:pPr>
              <w:rPr>
                <w:rFonts w:eastAsiaTheme="minorHAnsi" w:cs="Arial"/>
                <w:color w:val="000000" w:themeColor="text1"/>
                <w:sz w:val="16"/>
                <w:szCs w:val="16"/>
              </w:rPr>
            </w:pPr>
          </w:p>
        </w:tc>
      </w:tr>
      <w:tr w:rsidR="00704E60" w:rsidRPr="00F03856" w14:paraId="5C7030C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B08D5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2AB81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62042" w14:textId="77777777" w:rsidR="00704E60" w:rsidRPr="00F03856" w:rsidRDefault="00704E60" w:rsidP="00BC57B1">
            <w:pPr>
              <w:rPr>
                <w:rFonts w:eastAsiaTheme="minorHAnsi" w:cs="Arial"/>
                <w:color w:val="000000" w:themeColor="text1"/>
                <w:sz w:val="16"/>
                <w:szCs w:val="16"/>
              </w:rPr>
            </w:pPr>
          </w:p>
        </w:tc>
      </w:tr>
      <w:tr w:rsidR="00704E60" w:rsidRPr="00F03856" w14:paraId="78D6608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0C5A5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F1EAB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C50ED2" w14:textId="77777777" w:rsidR="00704E60" w:rsidRPr="00F03856" w:rsidRDefault="00704E60" w:rsidP="00BC57B1">
            <w:pPr>
              <w:rPr>
                <w:rFonts w:eastAsiaTheme="minorHAnsi" w:cs="Arial"/>
                <w:color w:val="000000" w:themeColor="text1"/>
                <w:sz w:val="16"/>
                <w:szCs w:val="16"/>
              </w:rPr>
            </w:pPr>
          </w:p>
        </w:tc>
      </w:tr>
      <w:tr w:rsidR="00704E60" w:rsidRPr="00F03856" w14:paraId="08B60A4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4338B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E3E4E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D147A3" w14:textId="77777777" w:rsidR="00704E60" w:rsidRPr="00F03856" w:rsidRDefault="00704E60" w:rsidP="00BC57B1">
            <w:pPr>
              <w:rPr>
                <w:rFonts w:eastAsiaTheme="minorHAnsi" w:cs="Arial"/>
                <w:color w:val="000000" w:themeColor="text1"/>
                <w:sz w:val="16"/>
                <w:szCs w:val="16"/>
              </w:rPr>
            </w:pPr>
          </w:p>
        </w:tc>
      </w:tr>
      <w:tr w:rsidR="00C11FEB" w:rsidRPr="00F03856" w14:paraId="0D25C5C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B4823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9F40B3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25FF0C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5A52FC0" w14:textId="77777777" w:rsidR="00C11FEB" w:rsidRPr="001B386B" w:rsidRDefault="00C11FEB" w:rsidP="00C11FEB">
            <w:pPr>
              <w:rPr>
                <w:rFonts w:eastAsiaTheme="minorHAnsi" w:cs="Arial"/>
                <w:color w:val="000000" w:themeColor="text1"/>
                <w:sz w:val="4"/>
                <w:szCs w:val="4"/>
              </w:rPr>
            </w:pPr>
          </w:p>
        </w:tc>
      </w:tr>
      <w:tr w:rsidR="00C11FEB" w:rsidRPr="00F03856" w14:paraId="1E34E48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20FB6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5A2470" w14:textId="77777777" w:rsidR="00C11FEB" w:rsidRPr="00F03856" w:rsidRDefault="00C11FEB" w:rsidP="00C11FEB">
            <w:pPr>
              <w:rPr>
                <w:rFonts w:eastAsiaTheme="minorHAnsi" w:cs="Arial"/>
                <w:color w:val="000000" w:themeColor="text1"/>
                <w:sz w:val="16"/>
                <w:szCs w:val="16"/>
              </w:rPr>
            </w:pPr>
          </w:p>
        </w:tc>
      </w:tr>
    </w:tbl>
    <w:p w14:paraId="6E301B62" w14:textId="77777777" w:rsidR="00704E60" w:rsidRDefault="00704E60" w:rsidP="00704E60">
      <w:pPr>
        <w:pStyle w:val="Caption"/>
        <w:rPr>
          <w:lang w:val="en-GB"/>
        </w:rPr>
      </w:pPr>
      <w:r w:rsidRPr="00702453">
        <w:t xml:space="preserve">Table: </w:t>
      </w:r>
      <w:r>
        <w:t xml:space="preserve">Encoding Details of </w:t>
      </w:r>
      <w:r w:rsidRPr="004521EB">
        <w:rPr>
          <w:lang w:val="en-GB"/>
        </w:rPr>
        <w:t>HMI_DND Status_ET</w:t>
      </w:r>
    </w:p>
    <w:p w14:paraId="4697609C" w14:textId="77777777" w:rsidR="00704E60" w:rsidRPr="00495854" w:rsidRDefault="00704E60" w:rsidP="00704E60">
      <w:pPr>
        <w:rPr>
          <w:lang w:val="en-GB"/>
        </w:rPr>
      </w:pPr>
    </w:p>
    <w:p w14:paraId="38620AA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HMI_Source Selection_Feedback_ET</w:t>
      </w:r>
    </w:p>
    <w:p w14:paraId="243E80AE" w14:textId="77777777" w:rsidR="00704E60" w:rsidRDefault="00704E60" w:rsidP="00704E60">
      <w:pPr>
        <w:rPr>
          <w:rFonts w:cs="Arial"/>
        </w:rPr>
      </w:pPr>
      <w:r>
        <w:rPr>
          <w:rFonts w:cs="Arial"/>
        </w:rPr>
        <w:t>Encoding Type for Source Selection_Feedback (LVDS Feedback)(Internal Signal)</w:t>
      </w:r>
    </w:p>
    <w:p w14:paraId="0CDB63EA" w14:textId="77777777" w:rsidR="00704E60" w:rsidRDefault="00704E60" w:rsidP="00704E60">
      <w:pPr>
        <w:rPr>
          <w:rFonts w:cs="Arial"/>
        </w:rPr>
      </w:pPr>
    </w:p>
    <w:p w14:paraId="5794AD2C"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E485F5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C44E6B"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F014C1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D1EE7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55345" w14:textId="77777777" w:rsidR="00704E60" w:rsidRPr="00F03856" w:rsidRDefault="00704E60" w:rsidP="00BC57B1">
            <w:pPr>
              <w:rPr>
                <w:rFonts w:eastAsiaTheme="minorHAnsi" w:cs="Arial"/>
                <w:color w:val="000000" w:themeColor="text1"/>
                <w:sz w:val="16"/>
                <w:szCs w:val="16"/>
              </w:rPr>
            </w:pPr>
          </w:p>
        </w:tc>
      </w:tr>
      <w:tr w:rsidR="00704E60" w:rsidRPr="00F03856" w14:paraId="743C1E8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DC42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DACD4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21714" w14:textId="77777777" w:rsidR="00704E60" w:rsidRPr="00F03856" w:rsidRDefault="00704E60" w:rsidP="00BC57B1">
            <w:pPr>
              <w:rPr>
                <w:rFonts w:eastAsiaTheme="minorHAnsi" w:cs="Arial"/>
                <w:color w:val="000000" w:themeColor="text1"/>
                <w:sz w:val="16"/>
                <w:szCs w:val="16"/>
              </w:rPr>
            </w:pPr>
          </w:p>
        </w:tc>
      </w:tr>
      <w:tr w:rsidR="00704E60" w:rsidRPr="00F03856" w14:paraId="3EEC3F4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6BE6B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7F44B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7BDD79" w14:textId="77777777" w:rsidR="00704E60" w:rsidRPr="00F03856" w:rsidRDefault="00704E60" w:rsidP="00BC57B1">
            <w:pPr>
              <w:rPr>
                <w:rFonts w:eastAsiaTheme="minorHAnsi" w:cs="Arial"/>
                <w:color w:val="000000" w:themeColor="text1"/>
                <w:sz w:val="16"/>
                <w:szCs w:val="16"/>
              </w:rPr>
            </w:pPr>
          </w:p>
        </w:tc>
      </w:tr>
      <w:tr w:rsidR="00704E60" w:rsidRPr="00F03856" w14:paraId="43E84B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3615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FA912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9EC494" w14:textId="77777777" w:rsidR="00704E60" w:rsidRPr="00F03856" w:rsidRDefault="00704E60" w:rsidP="00BC57B1">
            <w:pPr>
              <w:rPr>
                <w:rFonts w:eastAsiaTheme="minorHAnsi" w:cs="Arial"/>
                <w:color w:val="000000" w:themeColor="text1"/>
                <w:sz w:val="16"/>
                <w:szCs w:val="16"/>
              </w:rPr>
            </w:pPr>
          </w:p>
        </w:tc>
      </w:tr>
      <w:tr w:rsidR="00C11FEB" w:rsidRPr="00F03856" w14:paraId="5330DF7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B61ED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2CAD49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A4B33B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20C0BE2" w14:textId="77777777" w:rsidR="00C11FEB" w:rsidRPr="001B386B" w:rsidRDefault="00C11FEB" w:rsidP="00C11FEB">
            <w:pPr>
              <w:rPr>
                <w:rFonts w:eastAsiaTheme="minorHAnsi" w:cs="Arial"/>
                <w:color w:val="000000" w:themeColor="text1"/>
                <w:sz w:val="4"/>
                <w:szCs w:val="4"/>
              </w:rPr>
            </w:pPr>
          </w:p>
        </w:tc>
      </w:tr>
      <w:tr w:rsidR="00C11FEB" w:rsidRPr="00F03856" w14:paraId="11F5940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FA274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C0E3F2" w14:textId="77777777" w:rsidR="00C11FEB" w:rsidRPr="00F03856" w:rsidRDefault="00C11FEB" w:rsidP="00C11FEB">
            <w:pPr>
              <w:rPr>
                <w:rFonts w:eastAsiaTheme="minorHAnsi" w:cs="Arial"/>
                <w:color w:val="000000" w:themeColor="text1"/>
                <w:sz w:val="16"/>
                <w:szCs w:val="16"/>
              </w:rPr>
            </w:pPr>
          </w:p>
        </w:tc>
      </w:tr>
    </w:tbl>
    <w:p w14:paraId="153BC315" w14:textId="77777777" w:rsidR="00704E60" w:rsidRDefault="00704E60" w:rsidP="00704E60">
      <w:pPr>
        <w:pStyle w:val="Caption"/>
        <w:rPr>
          <w:lang w:val="en-GB"/>
        </w:rPr>
      </w:pPr>
      <w:r w:rsidRPr="00702453">
        <w:t xml:space="preserve">Table: </w:t>
      </w:r>
      <w:r>
        <w:t xml:space="preserve">Encoding Details of </w:t>
      </w:r>
      <w:r w:rsidRPr="004521EB">
        <w:rPr>
          <w:lang w:val="en-GB"/>
        </w:rPr>
        <w:t>HMI_Source Selection_Feedback_ET</w:t>
      </w:r>
    </w:p>
    <w:p w14:paraId="30B7B281" w14:textId="77777777" w:rsidR="00704E60" w:rsidRPr="00495854" w:rsidRDefault="00704E60" w:rsidP="00704E60">
      <w:pPr>
        <w:rPr>
          <w:lang w:val="en-GB"/>
        </w:rPr>
      </w:pPr>
    </w:p>
    <w:p w14:paraId="1247C95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CA.St_ET</w:t>
      </w:r>
    </w:p>
    <w:p w14:paraId="6703FD92" w14:textId="77777777" w:rsidR="00704E60" w:rsidRDefault="00704E60" w:rsidP="00704E60">
      <w:pPr>
        <w:rPr>
          <w:rFonts w:cs="Arial"/>
        </w:rPr>
      </w:pPr>
      <w:r>
        <w:rPr>
          <w:rFonts w:cs="Arial"/>
        </w:rPr>
        <w:t>Encoding Type for Captain's Announcement Status (Inactive/ CA Active/ CA Disabled)</w:t>
      </w:r>
    </w:p>
    <w:p w14:paraId="1F23CA9E" w14:textId="77777777" w:rsidR="00704E60" w:rsidRDefault="00704E60" w:rsidP="00704E60">
      <w:pPr>
        <w:rPr>
          <w:rFonts w:cs="Arial"/>
        </w:rPr>
      </w:pPr>
    </w:p>
    <w:p w14:paraId="3B20DD8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A8852F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E02F01"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1782FD4"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CF923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29E6CF" w14:textId="77777777" w:rsidR="00704E60" w:rsidRPr="00F03856" w:rsidRDefault="00704E60" w:rsidP="00BC57B1">
            <w:pPr>
              <w:rPr>
                <w:rFonts w:eastAsiaTheme="minorHAnsi" w:cs="Arial"/>
                <w:color w:val="000000" w:themeColor="text1"/>
                <w:sz w:val="16"/>
                <w:szCs w:val="16"/>
              </w:rPr>
            </w:pPr>
          </w:p>
        </w:tc>
      </w:tr>
      <w:tr w:rsidR="00704E60" w:rsidRPr="00F03856" w14:paraId="4132755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E3974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3099C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88264F" w14:textId="77777777" w:rsidR="00704E60" w:rsidRPr="00F03856" w:rsidRDefault="00704E60" w:rsidP="00BC57B1">
            <w:pPr>
              <w:rPr>
                <w:rFonts w:eastAsiaTheme="minorHAnsi" w:cs="Arial"/>
                <w:color w:val="000000" w:themeColor="text1"/>
                <w:sz w:val="16"/>
                <w:szCs w:val="16"/>
              </w:rPr>
            </w:pPr>
          </w:p>
        </w:tc>
      </w:tr>
      <w:tr w:rsidR="00704E60" w:rsidRPr="00F03856" w14:paraId="026FA90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CBB5B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06E8A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18FB5B" w14:textId="77777777" w:rsidR="00704E60" w:rsidRPr="00F03856" w:rsidRDefault="00704E60" w:rsidP="00BC57B1">
            <w:pPr>
              <w:rPr>
                <w:rFonts w:eastAsiaTheme="minorHAnsi" w:cs="Arial"/>
                <w:color w:val="000000" w:themeColor="text1"/>
                <w:sz w:val="16"/>
                <w:szCs w:val="16"/>
              </w:rPr>
            </w:pPr>
          </w:p>
        </w:tc>
      </w:tr>
      <w:tr w:rsidR="00704E60" w:rsidRPr="00F03856" w14:paraId="12FBAF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B52D2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919A9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E57665" w14:textId="77777777" w:rsidR="00704E60" w:rsidRPr="00F03856" w:rsidRDefault="00704E60" w:rsidP="00BC57B1">
            <w:pPr>
              <w:rPr>
                <w:rFonts w:eastAsiaTheme="minorHAnsi" w:cs="Arial"/>
                <w:color w:val="000000" w:themeColor="text1"/>
                <w:sz w:val="16"/>
                <w:szCs w:val="16"/>
              </w:rPr>
            </w:pPr>
          </w:p>
        </w:tc>
      </w:tr>
      <w:tr w:rsidR="00C11FEB" w:rsidRPr="00F03856" w14:paraId="7959E95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920EE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A535A16"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AB3DC7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11E1009" w14:textId="77777777" w:rsidR="00C11FEB" w:rsidRPr="001B386B" w:rsidRDefault="00C11FEB" w:rsidP="00C11FEB">
            <w:pPr>
              <w:rPr>
                <w:rFonts w:eastAsiaTheme="minorHAnsi" w:cs="Arial"/>
                <w:color w:val="000000" w:themeColor="text1"/>
                <w:sz w:val="4"/>
                <w:szCs w:val="4"/>
              </w:rPr>
            </w:pPr>
          </w:p>
        </w:tc>
      </w:tr>
      <w:tr w:rsidR="00C11FEB" w:rsidRPr="00F03856" w14:paraId="69CB68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59475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126B0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A0117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7BF576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7FBD6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924F8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 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025EA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 Active</w:t>
            </w:r>
          </w:p>
        </w:tc>
      </w:tr>
      <w:tr w:rsidR="00C11FEB" w:rsidRPr="00F03856" w14:paraId="43643A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2935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36B0B0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93F67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 Disabled</w:t>
            </w:r>
          </w:p>
        </w:tc>
      </w:tr>
      <w:tr w:rsidR="00C11FEB" w:rsidRPr="00F03856" w14:paraId="0BE67DC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33B44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98399A" w14:textId="77777777" w:rsidR="00C11FEB" w:rsidRPr="00F03856" w:rsidRDefault="00C11FEB" w:rsidP="00C11FEB">
            <w:pPr>
              <w:rPr>
                <w:rFonts w:eastAsiaTheme="minorHAnsi" w:cs="Arial"/>
                <w:color w:val="000000" w:themeColor="text1"/>
                <w:sz w:val="16"/>
                <w:szCs w:val="16"/>
              </w:rPr>
            </w:pPr>
          </w:p>
        </w:tc>
      </w:tr>
    </w:tbl>
    <w:p w14:paraId="2473CA95" w14:textId="77777777" w:rsidR="00704E60" w:rsidRDefault="00704E60" w:rsidP="00704E60">
      <w:pPr>
        <w:pStyle w:val="Caption"/>
        <w:rPr>
          <w:lang w:val="en-GB"/>
        </w:rPr>
      </w:pPr>
      <w:r w:rsidRPr="00702453">
        <w:t xml:space="preserve">Table: </w:t>
      </w:r>
      <w:r>
        <w:t xml:space="preserve">Encoding Details of </w:t>
      </w:r>
      <w:r w:rsidRPr="004521EB">
        <w:rPr>
          <w:lang w:val="en-GB"/>
        </w:rPr>
        <w:t>CA.St_ET</w:t>
      </w:r>
    </w:p>
    <w:p w14:paraId="092F6BB5" w14:textId="77777777" w:rsidR="00704E60" w:rsidRPr="00495854" w:rsidRDefault="00704E60" w:rsidP="00704E60">
      <w:pPr>
        <w:rPr>
          <w:lang w:val="en-GB"/>
        </w:rPr>
      </w:pPr>
    </w:p>
    <w:p w14:paraId="7B43AD5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BT_Command_ET</w:t>
      </w:r>
    </w:p>
    <w:p w14:paraId="6E5E7B82" w14:textId="77777777" w:rsidR="00704E60" w:rsidRDefault="00704E60" w:rsidP="00704E60">
      <w:pPr>
        <w:rPr>
          <w:rFonts w:cs="Arial"/>
        </w:rPr>
      </w:pPr>
      <w:r>
        <w:rPr>
          <w:rFonts w:cs="Arial"/>
        </w:rPr>
        <w:t>Encoding Type for Bluetooth Command (Physical Touch)</w:t>
      </w:r>
    </w:p>
    <w:p w14:paraId="39B52961" w14:textId="77777777" w:rsidR="00704E60" w:rsidRDefault="00704E60" w:rsidP="00704E60">
      <w:pPr>
        <w:rPr>
          <w:rFonts w:cs="Arial"/>
        </w:rPr>
      </w:pPr>
    </w:p>
    <w:p w14:paraId="7601518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1674DB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A128A5"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0A106C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8EBD8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0A3385" w14:textId="77777777" w:rsidR="00704E60" w:rsidRPr="00F03856" w:rsidRDefault="00704E60" w:rsidP="00BC57B1">
            <w:pPr>
              <w:rPr>
                <w:rFonts w:eastAsiaTheme="minorHAnsi" w:cs="Arial"/>
                <w:color w:val="000000" w:themeColor="text1"/>
                <w:sz w:val="16"/>
                <w:szCs w:val="16"/>
              </w:rPr>
            </w:pPr>
          </w:p>
        </w:tc>
      </w:tr>
      <w:tr w:rsidR="00704E60" w:rsidRPr="00F03856" w14:paraId="51950A5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DE5A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005F5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71388" w14:textId="77777777" w:rsidR="00704E60" w:rsidRPr="00F03856" w:rsidRDefault="00704E60" w:rsidP="00BC57B1">
            <w:pPr>
              <w:rPr>
                <w:rFonts w:eastAsiaTheme="minorHAnsi" w:cs="Arial"/>
                <w:color w:val="000000" w:themeColor="text1"/>
                <w:sz w:val="16"/>
                <w:szCs w:val="16"/>
              </w:rPr>
            </w:pPr>
          </w:p>
        </w:tc>
      </w:tr>
      <w:tr w:rsidR="00704E60" w:rsidRPr="00F03856" w14:paraId="48D03E6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BAA5D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78003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D2E27" w14:textId="77777777" w:rsidR="00704E60" w:rsidRPr="00F03856" w:rsidRDefault="00704E60" w:rsidP="00BC57B1">
            <w:pPr>
              <w:rPr>
                <w:rFonts w:eastAsiaTheme="minorHAnsi" w:cs="Arial"/>
                <w:color w:val="000000" w:themeColor="text1"/>
                <w:sz w:val="16"/>
                <w:szCs w:val="16"/>
              </w:rPr>
            </w:pPr>
          </w:p>
        </w:tc>
      </w:tr>
      <w:tr w:rsidR="00704E60" w:rsidRPr="00F03856" w14:paraId="7D52F8E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F78E2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16362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76B7A" w14:textId="77777777" w:rsidR="00704E60" w:rsidRPr="00F03856" w:rsidRDefault="00704E60" w:rsidP="00BC57B1">
            <w:pPr>
              <w:rPr>
                <w:rFonts w:eastAsiaTheme="minorHAnsi" w:cs="Arial"/>
                <w:color w:val="000000" w:themeColor="text1"/>
                <w:sz w:val="16"/>
                <w:szCs w:val="16"/>
              </w:rPr>
            </w:pPr>
          </w:p>
        </w:tc>
      </w:tr>
      <w:tr w:rsidR="00C11FEB" w:rsidRPr="00F03856" w14:paraId="5D41CE2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2421C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C313B1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7B4D32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161574" w14:textId="77777777" w:rsidR="00C11FEB" w:rsidRPr="001B386B" w:rsidRDefault="00C11FEB" w:rsidP="00C11FEB">
            <w:pPr>
              <w:rPr>
                <w:rFonts w:eastAsiaTheme="minorHAnsi" w:cs="Arial"/>
                <w:color w:val="000000" w:themeColor="text1"/>
                <w:sz w:val="4"/>
                <w:szCs w:val="4"/>
              </w:rPr>
            </w:pPr>
          </w:p>
        </w:tc>
      </w:tr>
      <w:tr w:rsidR="00C11FEB" w:rsidRPr="00F03856" w14:paraId="76F59C5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8E347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7F7699" w14:textId="77777777" w:rsidR="00C11FEB" w:rsidRPr="00F03856" w:rsidRDefault="00C11FEB" w:rsidP="00C11FEB">
            <w:pPr>
              <w:rPr>
                <w:rFonts w:eastAsiaTheme="minorHAnsi" w:cs="Arial"/>
                <w:color w:val="000000" w:themeColor="text1"/>
                <w:sz w:val="16"/>
                <w:szCs w:val="16"/>
              </w:rPr>
            </w:pPr>
          </w:p>
        </w:tc>
      </w:tr>
    </w:tbl>
    <w:p w14:paraId="477C218E" w14:textId="77777777" w:rsidR="00704E60" w:rsidRDefault="00704E60" w:rsidP="00704E60">
      <w:pPr>
        <w:pStyle w:val="Caption"/>
        <w:rPr>
          <w:lang w:val="en-GB"/>
        </w:rPr>
      </w:pPr>
      <w:r w:rsidRPr="00702453">
        <w:t xml:space="preserve">Table: </w:t>
      </w:r>
      <w:r>
        <w:t xml:space="preserve">Encoding Details of </w:t>
      </w:r>
      <w:r w:rsidRPr="004521EB">
        <w:rPr>
          <w:lang w:val="en-GB"/>
        </w:rPr>
        <w:t>BT_Command_ET</w:t>
      </w:r>
    </w:p>
    <w:p w14:paraId="00201DFB" w14:textId="77777777" w:rsidR="00704E60" w:rsidRPr="00495854" w:rsidRDefault="00704E60" w:rsidP="00704E60">
      <w:pPr>
        <w:rPr>
          <w:lang w:val="en-GB"/>
        </w:rPr>
      </w:pPr>
    </w:p>
    <w:p w14:paraId="6B2ACE0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Prompt_Vol_Updated_ET</w:t>
      </w:r>
    </w:p>
    <w:p w14:paraId="642F6E1D" w14:textId="77777777" w:rsidR="00704E60" w:rsidRDefault="00704E60" w:rsidP="00704E60">
      <w:pPr>
        <w:rPr>
          <w:rFonts w:cs="Arial"/>
        </w:rPr>
      </w:pPr>
      <w:r>
        <w:rPr>
          <w:rFonts w:cs="Arial"/>
        </w:rPr>
        <w:t>Encoding Type for Prompt Vol Updated (NoUpdate/Updated)</w:t>
      </w:r>
    </w:p>
    <w:p w14:paraId="0AA028FA" w14:textId="77777777" w:rsidR="00704E60" w:rsidRDefault="00704E60" w:rsidP="00704E60">
      <w:pPr>
        <w:rPr>
          <w:rFonts w:cs="Arial"/>
        </w:rPr>
      </w:pPr>
    </w:p>
    <w:p w14:paraId="3D50BB8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8CAFAD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366F5F"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C5B871A"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5AA00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B9ED21" w14:textId="77777777" w:rsidR="00704E60" w:rsidRPr="00F03856" w:rsidRDefault="00704E60" w:rsidP="00BC57B1">
            <w:pPr>
              <w:rPr>
                <w:rFonts w:eastAsiaTheme="minorHAnsi" w:cs="Arial"/>
                <w:color w:val="000000" w:themeColor="text1"/>
                <w:sz w:val="16"/>
                <w:szCs w:val="16"/>
              </w:rPr>
            </w:pPr>
          </w:p>
        </w:tc>
      </w:tr>
      <w:tr w:rsidR="00704E60" w:rsidRPr="00F03856" w14:paraId="1141C24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684A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1C572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96F5A" w14:textId="77777777" w:rsidR="00704E60" w:rsidRPr="00F03856" w:rsidRDefault="00704E60" w:rsidP="00BC57B1">
            <w:pPr>
              <w:rPr>
                <w:rFonts w:eastAsiaTheme="minorHAnsi" w:cs="Arial"/>
                <w:color w:val="000000" w:themeColor="text1"/>
                <w:sz w:val="16"/>
                <w:szCs w:val="16"/>
              </w:rPr>
            </w:pPr>
          </w:p>
        </w:tc>
      </w:tr>
      <w:tr w:rsidR="00704E60" w:rsidRPr="00F03856" w14:paraId="7E67C68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C653D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B2E3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796014" w14:textId="77777777" w:rsidR="00704E60" w:rsidRPr="00F03856" w:rsidRDefault="00704E60" w:rsidP="00BC57B1">
            <w:pPr>
              <w:rPr>
                <w:rFonts w:eastAsiaTheme="minorHAnsi" w:cs="Arial"/>
                <w:color w:val="000000" w:themeColor="text1"/>
                <w:sz w:val="16"/>
                <w:szCs w:val="16"/>
              </w:rPr>
            </w:pPr>
          </w:p>
        </w:tc>
      </w:tr>
      <w:tr w:rsidR="00704E60" w:rsidRPr="00F03856" w14:paraId="581C2B8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379B5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64EDC9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70E55D" w14:textId="77777777" w:rsidR="00704E60" w:rsidRPr="00F03856" w:rsidRDefault="00704E60" w:rsidP="00BC57B1">
            <w:pPr>
              <w:rPr>
                <w:rFonts w:eastAsiaTheme="minorHAnsi" w:cs="Arial"/>
                <w:color w:val="000000" w:themeColor="text1"/>
                <w:sz w:val="16"/>
                <w:szCs w:val="16"/>
              </w:rPr>
            </w:pPr>
          </w:p>
        </w:tc>
      </w:tr>
      <w:tr w:rsidR="00C11FEB" w:rsidRPr="00F03856" w14:paraId="20E9250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BFA95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2D08F1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60EB52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D47A747" w14:textId="77777777" w:rsidR="00C11FEB" w:rsidRPr="001B386B" w:rsidRDefault="00C11FEB" w:rsidP="00C11FEB">
            <w:pPr>
              <w:rPr>
                <w:rFonts w:eastAsiaTheme="minorHAnsi" w:cs="Arial"/>
                <w:color w:val="000000" w:themeColor="text1"/>
                <w:sz w:val="4"/>
                <w:szCs w:val="4"/>
              </w:rPr>
            </w:pPr>
          </w:p>
        </w:tc>
      </w:tr>
      <w:tr w:rsidR="00C11FEB" w:rsidRPr="00F03856" w14:paraId="251F47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3EA6B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8F33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B08D0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07DCEC0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CFF7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E198A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AA146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5FC0598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5704F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660AFD" w14:textId="77777777" w:rsidR="00C11FEB" w:rsidRPr="00F03856" w:rsidRDefault="00C11FEB" w:rsidP="00C11FEB">
            <w:pPr>
              <w:rPr>
                <w:rFonts w:eastAsiaTheme="minorHAnsi" w:cs="Arial"/>
                <w:color w:val="000000" w:themeColor="text1"/>
                <w:sz w:val="16"/>
                <w:szCs w:val="16"/>
              </w:rPr>
            </w:pPr>
          </w:p>
        </w:tc>
      </w:tr>
    </w:tbl>
    <w:p w14:paraId="7137BD80" w14:textId="77777777" w:rsidR="00704E60" w:rsidRDefault="00704E60" w:rsidP="00704E60">
      <w:pPr>
        <w:pStyle w:val="Caption"/>
        <w:rPr>
          <w:lang w:val="en-GB"/>
        </w:rPr>
      </w:pPr>
      <w:r w:rsidRPr="00702453">
        <w:t xml:space="preserve">Table: </w:t>
      </w:r>
      <w:r>
        <w:t xml:space="preserve">Encoding Details of </w:t>
      </w:r>
      <w:r w:rsidRPr="004521EB">
        <w:rPr>
          <w:lang w:val="en-GB"/>
        </w:rPr>
        <w:t>Prompt_Vol_Updated_ET</w:t>
      </w:r>
    </w:p>
    <w:p w14:paraId="026DC473" w14:textId="77777777" w:rsidR="00704E60" w:rsidRPr="00495854" w:rsidRDefault="00704E60" w:rsidP="00704E60">
      <w:pPr>
        <w:rPr>
          <w:lang w:val="en-GB"/>
        </w:rPr>
      </w:pPr>
    </w:p>
    <w:p w14:paraId="4816277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Share_Command_ET</w:t>
      </w:r>
    </w:p>
    <w:p w14:paraId="14F43F0C" w14:textId="77777777" w:rsidR="00704E60" w:rsidRDefault="00704E60" w:rsidP="00704E60">
      <w:pPr>
        <w:rPr>
          <w:rFonts w:cs="Arial"/>
        </w:rPr>
      </w:pPr>
      <w:r>
        <w:rPr>
          <w:rFonts w:cs="Arial"/>
        </w:rPr>
        <w:t>Encoding Type for Request Share Command (Physical Touch)</w:t>
      </w:r>
    </w:p>
    <w:p w14:paraId="792378C9" w14:textId="77777777" w:rsidR="00704E60" w:rsidRDefault="00704E60" w:rsidP="00704E60">
      <w:pPr>
        <w:rPr>
          <w:rFonts w:cs="Arial"/>
        </w:rPr>
      </w:pPr>
    </w:p>
    <w:p w14:paraId="60DDB78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72453C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D656F0"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DD2051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19026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E80E9" w14:textId="77777777" w:rsidR="00704E60" w:rsidRPr="00F03856" w:rsidRDefault="00704E60" w:rsidP="00BC57B1">
            <w:pPr>
              <w:rPr>
                <w:rFonts w:eastAsiaTheme="minorHAnsi" w:cs="Arial"/>
                <w:color w:val="000000" w:themeColor="text1"/>
                <w:sz w:val="16"/>
                <w:szCs w:val="16"/>
              </w:rPr>
            </w:pPr>
          </w:p>
        </w:tc>
      </w:tr>
      <w:tr w:rsidR="00704E60" w:rsidRPr="00F03856" w14:paraId="4229BB3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AE805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7E3FE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675B63" w14:textId="77777777" w:rsidR="00704E60" w:rsidRPr="00F03856" w:rsidRDefault="00704E60" w:rsidP="00BC57B1">
            <w:pPr>
              <w:rPr>
                <w:rFonts w:eastAsiaTheme="minorHAnsi" w:cs="Arial"/>
                <w:color w:val="000000" w:themeColor="text1"/>
                <w:sz w:val="16"/>
                <w:szCs w:val="16"/>
              </w:rPr>
            </w:pPr>
          </w:p>
        </w:tc>
      </w:tr>
      <w:tr w:rsidR="00704E60" w:rsidRPr="00F03856" w14:paraId="42C5952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FFBCB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F797D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89DBE5" w14:textId="77777777" w:rsidR="00704E60" w:rsidRPr="00F03856" w:rsidRDefault="00704E60" w:rsidP="00BC57B1">
            <w:pPr>
              <w:rPr>
                <w:rFonts w:eastAsiaTheme="minorHAnsi" w:cs="Arial"/>
                <w:color w:val="000000" w:themeColor="text1"/>
                <w:sz w:val="16"/>
                <w:szCs w:val="16"/>
              </w:rPr>
            </w:pPr>
          </w:p>
        </w:tc>
      </w:tr>
      <w:tr w:rsidR="00704E60" w:rsidRPr="00F03856" w14:paraId="797C7D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F8563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1002F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4DF9FE" w14:textId="77777777" w:rsidR="00704E60" w:rsidRPr="00F03856" w:rsidRDefault="00704E60" w:rsidP="00BC57B1">
            <w:pPr>
              <w:rPr>
                <w:rFonts w:eastAsiaTheme="minorHAnsi" w:cs="Arial"/>
                <w:color w:val="000000" w:themeColor="text1"/>
                <w:sz w:val="16"/>
                <w:szCs w:val="16"/>
              </w:rPr>
            </w:pPr>
          </w:p>
        </w:tc>
      </w:tr>
      <w:tr w:rsidR="00C11FEB" w:rsidRPr="00F03856" w14:paraId="1AF7184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EE788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29246F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0B9DBA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2C9905" w14:textId="77777777" w:rsidR="00C11FEB" w:rsidRPr="001B386B" w:rsidRDefault="00C11FEB" w:rsidP="00C11FEB">
            <w:pPr>
              <w:rPr>
                <w:rFonts w:eastAsiaTheme="minorHAnsi" w:cs="Arial"/>
                <w:color w:val="000000" w:themeColor="text1"/>
                <w:sz w:val="4"/>
                <w:szCs w:val="4"/>
              </w:rPr>
            </w:pPr>
          </w:p>
        </w:tc>
      </w:tr>
      <w:tr w:rsidR="00C11FEB" w:rsidRPr="00F03856" w14:paraId="73CAB84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6A3B6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748979" w14:textId="77777777" w:rsidR="00C11FEB" w:rsidRPr="00F03856" w:rsidRDefault="00C11FEB" w:rsidP="00C11FEB">
            <w:pPr>
              <w:rPr>
                <w:rFonts w:eastAsiaTheme="minorHAnsi" w:cs="Arial"/>
                <w:color w:val="000000" w:themeColor="text1"/>
                <w:sz w:val="16"/>
                <w:szCs w:val="16"/>
              </w:rPr>
            </w:pPr>
          </w:p>
        </w:tc>
      </w:tr>
    </w:tbl>
    <w:p w14:paraId="430B7286" w14:textId="77777777" w:rsidR="00704E60" w:rsidRDefault="00704E60" w:rsidP="00704E60">
      <w:pPr>
        <w:pStyle w:val="Caption"/>
        <w:rPr>
          <w:lang w:val="en-GB"/>
        </w:rPr>
      </w:pPr>
      <w:r w:rsidRPr="00702453">
        <w:t xml:space="preserve">Table: </w:t>
      </w:r>
      <w:r>
        <w:t xml:space="preserve">Encoding Details of </w:t>
      </w:r>
      <w:r w:rsidRPr="004521EB">
        <w:rPr>
          <w:lang w:val="en-GB"/>
        </w:rPr>
        <w:t>Share_Command_ET</w:t>
      </w:r>
    </w:p>
    <w:p w14:paraId="29356183" w14:textId="77777777" w:rsidR="00704E60" w:rsidRPr="00495854" w:rsidRDefault="00704E60" w:rsidP="00704E60">
      <w:pPr>
        <w:rPr>
          <w:lang w:val="en-GB"/>
        </w:rPr>
      </w:pPr>
    </w:p>
    <w:p w14:paraId="7FEAA877"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BLE_DND.Rq_ET</w:t>
      </w:r>
    </w:p>
    <w:p w14:paraId="684DE12D" w14:textId="77777777" w:rsidR="00704E60" w:rsidRDefault="00704E60" w:rsidP="00704E60">
      <w:pPr>
        <w:rPr>
          <w:rFonts w:cs="Arial"/>
        </w:rPr>
      </w:pPr>
      <w:r>
        <w:rPr>
          <w:rFonts w:cs="Arial"/>
        </w:rPr>
        <w:t>Encoding Type for Do Not Disturb (Enable/Disable)</w:t>
      </w:r>
    </w:p>
    <w:p w14:paraId="0EC4769C" w14:textId="77777777" w:rsidR="00704E60" w:rsidRDefault="00704E60" w:rsidP="00704E60">
      <w:pPr>
        <w:rPr>
          <w:rFonts w:cs="Arial"/>
        </w:rPr>
      </w:pPr>
    </w:p>
    <w:p w14:paraId="2206EA6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ED9F2C0"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5C5ACB"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8141FF9"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1B619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7C6274" w14:textId="77777777" w:rsidR="00704E60" w:rsidRPr="00F03856" w:rsidRDefault="00704E60" w:rsidP="00BC57B1">
            <w:pPr>
              <w:rPr>
                <w:rFonts w:eastAsiaTheme="minorHAnsi" w:cs="Arial"/>
                <w:color w:val="000000" w:themeColor="text1"/>
                <w:sz w:val="16"/>
                <w:szCs w:val="16"/>
              </w:rPr>
            </w:pPr>
          </w:p>
        </w:tc>
      </w:tr>
      <w:tr w:rsidR="00704E60" w:rsidRPr="00F03856" w14:paraId="6CF9C56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429E4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BE93E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3D1921" w14:textId="77777777" w:rsidR="00704E60" w:rsidRPr="00F03856" w:rsidRDefault="00704E60" w:rsidP="00BC57B1">
            <w:pPr>
              <w:rPr>
                <w:rFonts w:eastAsiaTheme="minorHAnsi" w:cs="Arial"/>
                <w:color w:val="000000" w:themeColor="text1"/>
                <w:sz w:val="16"/>
                <w:szCs w:val="16"/>
              </w:rPr>
            </w:pPr>
          </w:p>
        </w:tc>
      </w:tr>
      <w:tr w:rsidR="00704E60" w:rsidRPr="00F03856" w14:paraId="0C563EB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16E60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83335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6559587" w14:textId="77777777" w:rsidR="00704E60" w:rsidRPr="00F03856" w:rsidRDefault="00704E60" w:rsidP="00BC57B1">
            <w:pPr>
              <w:rPr>
                <w:rFonts w:eastAsiaTheme="minorHAnsi" w:cs="Arial"/>
                <w:color w:val="000000" w:themeColor="text1"/>
                <w:sz w:val="16"/>
                <w:szCs w:val="16"/>
              </w:rPr>
            </w:pPr>
          </w:p>
        </w:tc>
      </w:tr>
      <w:tr w:rsidR="00704E60" w:rsidRPr="00F03856" w14:paraId="4DC77FB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B1218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D5F846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67D0F0" w14:textId="77777777" w:rsidR="00704E60" w:rsidRPr="00F03856" w:rsidRDefault="00704E60" w:rsidP="00BC57B1">
            <w:pPr>
              <w:rPr>
                <w:rFonts w:eastAsiaTheme="minorHAnsi" w:cs="Arial"/>
                <w:color w:val="000000" w:themeColor="text1"/>
                <w:sz w:val="16"/>
                <w:szCs w:val="16"/>
              </w:rPr>
            </w:pPr>
          </w:p>
        </w:tc>
      </w:tr>
      <w:tr w:rsidR="00C11FEB" w:rsidRPr="00F03856" w14:paraId="7E5BEB7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7CA64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E035D6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2375C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6993E7" w14:textId="77777777" w:rsidR="00C11FEB" w:rsidRPr="001B386B" w:rsidRDefault="00C11FEB" w:rsidP="00C11FEB">
            <w:pPr>
              <w:rPr>
                <w:rFonts w:eastAsiaTheme="minorHAnsi" w:cs="Arial"/>
                <w:color w:val="000000" w:themeColor="text1"/>
                <w:sz w:val="4"/>
                <w:szCs w:val="4"/>
              </w:rPr>
            </w:pPr>
          </w:p>
        </w:tc>
      </w:tr>
      <w:tr w:rsidR="00C11FEB" w:rsidRPr="00F03856" w14:paraId="10043DD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66342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EBFE9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Enable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9367D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Enable</w:t>
            </w:r>
          </w:p>
        </w:tc>
      </w:tr>
      <w:tr w:rsidR="00C11FEB" w:rsidRPr="00F03856" w14:paraId="0A34764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C414C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5DE3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Disable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E6902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Disable</w:t>
            </w:r>
          </w:p>
        </w:tc>
      </w:tr>
      <w:tr w:rsidR="00C11FEB" w:rsidRPr="00F03856" w14:paraId="2B798B7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A9E99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732C5C" w14:textId="77777777" w:rsidR="00C11FEB" w:rsidRPr="00F03856" w:rsidRDefault="00C11FEB" w:rsidP="00C11FEB">
            <w:pPr>
              <w:rPr>
                <w:rFonts w:eastAsiaTheme="minorHAnsi" w:cs="Arial"/>
                <w:color w:val="000000" w:themeColor="text1"/>
                <w:sz w:val="16"/>
                <w:szCs w:val="16"/>
              </w:rPr>
            </w:pPr>
          </w:p>
        </w:tc>
      </w:tr>
    </w:tbl>
    <w:p w14:paraId="70E8C127" w14:textId="77777777" w:rsidR="00704E60" w:rsidRDefault="00704E60" w:rsidP="00704E60">
      <w:pPr>
        <w:pStyle w:val="Caption"/>
        <w:rPr>
          <w:lang w:val="en-GB"/>
        </w:rPr>
      </w:pPr>
      <w:r w:rsidRPr="00702453">
        <w:t xml:space="preserve">Table: </w:t>
      </w:r>
      <w:r>
        <w:t xml:space="preserve">Encoding Details of </w:t>
      </w:r>
      <w:r w:rsidRPr="004521EB">
        <w:rPr>
          <w:lang w:val="en-GB"/>
        </w:rPr>
        <w:t>BLE_DND.Rq_ET</w:t>
      </w:r>
    </w:p>
    <w:p w14:paraId="2C46DC59" w14:textId="77777777" w:rsidR="00704E60" w:rsidRPr="00495854" w:rsidRDefault="00704E60" w:rsidP="00704E60">
      <w:pPr>
        <w:rPr>
          <w:lang w:val="en-GB"/>
        </w:rPr>
      </w:pPr>
    </w:p>
    <w:p w14:paraId="357FFA7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Phone_Vol_Level_ET</w:t>
      </w:r>
    </w:p>
    <w:p w14:paraId="09B80FDB" w14:textId="77777777" w:rsidR="00704E60" w:rsidRDefault="00704E60" w:rsidP="00704E60">
      <w:pPr>
        <w:rPr>
          <w:rFonts w:cs="Arial"/>
        </w:rPr>
      </w:pPr>
      <w:r>
        <w:rPr>
          <w:rFonts w:cs="Arial"/>
        </w:rPr>
        <w:t>Encoding Type for Phone Vol Level Zone (Zone 1/2/3/4/5/6)</w:t>
      </w:r>
    </w:p>
    <w:p w14:paraId="7545049F" w14:textId="77777777" w:rsidR="00704E60" w:rsidRDefault="00704E60" w:rsidP="00704E60">
      <w:pPr>
        <w:rPr>
          <w:rFonts w:cs="Arial"/>
        </w:rPr>
      </w:pPr>
    </w:p>
    <w:p w14:paraId="73CF2D3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63613E7"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066EB8"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7D27DA9"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2B76C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7803C9" w14:textId="77777777" w:rsidR="00704E60" w:rsidRPr="00F03856" w:rsidRDefault="00704E60" w:rsidP="00BC57B1">
            <w:pPr>
              <w:rPr>
                <w:rFonts w:eastAsiaTheme="minorHAnsi" w:cs="Arial"/>
                <w:color w:val="000000" w:themeColor="text1"/>
                <w:sz w:val="16"/>
                <w:szCs w:val="16"/>
              </w:rPr>
            </w:pPr>
          </w:p>
        </w:tc>
      </w:tr>
      <w:tr w:rsidR="00704E60" w:rsidRPr="00F03856" w14:paraId="43D8ED5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675B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FDA2A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559F9B" w14:textId="77777777" w:rsidR="00704E60" w:rsidRPr="00F03856" w:rsidRDefault="00704E60" w:rsidP="00BC57B1">
            <w:pPr>
              <w:rPr>
                <w:rFonts w:eastAsiaTheme="minorHAnsi" w:cs="Arial"/>
                <w:color w:val="000000" w:themeColor="text1"/>
                <w:sz w:val="16"/>
                <w:szCs w:val="16"/>
              </w:rPr>
            </w:pPr>
          </w:p>
        </w:tc>
      </w:tr>
      <w:tr w:rsidR="00704E60" w:rsidRPr="00F03856" w14:paraId="74A823E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15783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B0F75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0DDB6F" w14:textId="77777777" w:rsidR="00704E60" w:rsidRPr="00F03856" w:rsidRDefault="00704E60" w:rsidP="00BC57B1">
            <w:pPr>
              <w:rPr>
                <w:rFonts w:eastAsiaTheme="minorHAnsi" w:cs="Arial"/>
                <w:color w:val="000000" w:themeColor="text1"/>
                <w:sz w:val="16"/>
                <w:szCs w:val="16"/>
              </w:rPr>
            </w:pPr>
          </w:p>
        </w:tc>
      </w:tr>
      <w:tr w:rsidR="00704E60" w:rsidRPr="00F03856" w14:paraId="612E8BB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75B15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B20B2B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74F02C" w14:textId="77777777" w:rsidR="00704E60" w:rsidRPr="00F03856" w:rsidRDefault="00704E60" w:rsidP="00BC57B1">
            <w:pPr>
              <w:rPr>
                <w:rFonts w:eastAsiaTheme="minorHAnsi" w:cs="Arial"/>
                <w:color w:val="000000" w:themeColor="text1"/>
                <w:sz w:val="16"/>
                <w:szCs w:val="16"/>
              </w:rPr>
            </w:pPr>
          </w:p>
        </w:tc>
      </w:tr>
      <w:tr w:rsidR="00C11FEB" w:rsidRPr="00F03856" w14:paraId="36F19FF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B2F37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9335CC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7BD0E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0A231C" w14:textId="77777777" w:rsidR="00C11FEB" w:rsidRPr="001B386B" w:rsidRDefault="00C11FEB" w:rsidP="00C11FEB">
            <w:pPr>
              <w:rPr>
                <w:rFonts w:eastAsiaTheme="minorHAnsi" w:cs="Arial"/>
                <w:color w:val="000000" w:themeColor="text1"/>
                <w:sz w:val="4"/>
                <w:szCs w:val="4"/>
              </w:rPr>
            </w:pPr>
          </w:p>
        </w:tc>
      </w:tr>
      <w:tr w:rsidR="00C11FEB" w:rsidRPr="00F03856" w14:paraId="0B71FCF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91D84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23636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A93C1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385B1EB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0270B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A9EB6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B986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798810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B628F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4DBD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63462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385D6C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DA0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5172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99F51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66F5692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0E796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53B64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84066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3BCE645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CF62D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10C1D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E9B4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77F47DE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ECBE6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50D92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A8348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5863FEE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E023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F804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CA9FD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4CA350D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37F74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1570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786AB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3FCFA9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117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DC04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9406A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7469C3D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B7D08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C7B18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F30DE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67AD06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AF64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61706A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669D4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2235D39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D7EA2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3EB1C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36465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1235FAB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03537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A525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9B130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19B1606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E00C0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3A7FA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40D17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39AB22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CB5D6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CA1A8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692B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60D0D1E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4A688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997A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044B7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0ABD42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250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7B7A08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95AA9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1B766CF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AD5A2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687DB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AB660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171DE16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3E353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8B51E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D1A7C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2D6436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5DB03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3D3E5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8D50D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092C923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8BD53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8098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6051B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7C8E856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F2C1B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FE72F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8DD76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652EBC6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A0B69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8936D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099F3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16D38E3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F968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3FDA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AFE43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4E2763D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2B0B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4217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98CE1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6AAA4E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2DB88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0DA8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00683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68C5CCC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C475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69866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57222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2FD2DEE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4D67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8A58B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7A9C8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0526645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BDF5D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8C521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35AC7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1660C48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3407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2D8C5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6DE7C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7639154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5F9090"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3995EB" w14:textId="77777777" w:rsidR="00C11FEB" w:rsidRPr="00F03856" w:rsidRDefault="00C11FEB" w:rsidP="00C11FEB">
            <w:pPr>
              <w:rPr>
                <w:rFonts w:eastAsiaTheme="minorHAnsi" w:cs="Arial"/>
                <w:color w:val="000000" w:themeColor="text1"/>
                <w:sz w:val="16"/>
                <w:szCs w:val="16"/>
              </w:rPr>
            </w:pPr>
          </w:p>
        </w:tc>
      </w:tr>
    </w:tbl>
    <w:p w14:paraId="06F28537" w14:textId="77777777" w:rsidR="00704E60" w:rsidRDefault="00704E60" w:rsidP="00704E60">
      <w:pPr>
        <w:pStyle w:val="Caption"/>
        <w:rPr>
          <w:lang w:val="en-GB"/>
        </w:rPr>
      </w:pPr>
      <w:r w:rsidRPr="00702453">
        <w:t xml:space="preserve">Table: </w:t>
      </w:r>
      <w:r>
        <w:t xml:space="preserve">Encoding Details of </w:t>
      </w:r>
      <w:r w:rsidRPr="004521EB">
        <w:rPr>
          <w:lang w:val="en-GB"/>
        </w:rPr>
        <w:t>Phone_Vol_Level_ET</w:t>
      </w:r>
    </w:p>
    <w:p w14:paraId="20ED448E" w14:textId="77777777" w:rsidR="00704E60" w:rsidRPr="00495854" w:rsidRDefault="00704E60" w:rsidP="00704E60">
      <w:pPr>
        <w:rPr>
          <w:lang w:val="en-GB"/>
        </w:rPr>
      </w:pPr>
    </w:p>
    <w:p w14:paraId="496BD08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VehicleAudioMode_Rsp_ET</w:t>
      </w:r>
    </w:p>
    <w:p w14:paraId="482CB0AD" w14:textId="77777777" w:rsidR="00704E60" w:rsidRDefault="00704E60" w:rsidP="00704E60">
      <w:pPr>
        <w:rPr>
          <w:rFonts w:cs="Arial"/>
        </w:rPr>
      </w:pPr>
      <w:r>
        <w:rPr>
          <w:rFonts w:cs="Arial"/>
        </w:rPr>
        <w:t>Encoding Type for Vehicle Audio Mode Response (Null/ Cabin/ Zone)</w:t>
      </w:r>
    </w:p>
    <w:p w14:paraId="7582B58F" w14:textId="77777777" w:rsidR="00704E60" w:rsidRDefault="00704E60" w:rsidP="00704E60">
      <w:pPr>
        <w:rPr>
          <w:rFonts w:cs="Arial"/>
        </w:rPr>
      </w:pPr>
    </w:p>
    <w:p w14:paraId="327C318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3DF747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85B8C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20E79D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660FB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76BA8C" w14:textId="77777777" w:rsidR="00704E60" w:rsidRPr="00F03856" w:rsidRDefault="00704E60" w:rsidP="00BC57B1">
            <w:pPr>
              <w:rPr>
                <w:rFonts w:eastAsiaTheme="minorHAnsi" w:cs="Arial"/>
                <w:color w:val="000000" w:themeColor="text1"/>
                <w:sz w:val="16"/>
                <w:szCs w:val="16"/>
              </w:rPr>
            </w:pPr>
          </w:p>
        </w:tc>
      </w:tr>
      <w:tr w:rsidR="00704E60" w:rsidRPr="00F03856" w14:paraId="3783F7BB"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849AE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37724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28BA67" w14:textId="77777777" w:rsidR="00704E60" w:rsidRPr="00F03856" w:rsidRDefault="00704E60" w:rsidP="00BC57B1">
            <w:pPr>
              <w:rPr>
                <w:rFonts w:eastAsiaTheme="minorHAnsi" w:cs="Arial"/>
                <w:color w:val="000000" w:themeColor="text1"/>
                <w:sz w:val="16"/>
                <w:szCs w:val="16"/>
              </w:rPr>
            </w:pPr>
          </w:p>
        </w:tc>
      </w:tr>
      <w:tr w:rsidR="00704E60" w:rsidRPr="00F03856" w14:paraId="096DB4B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C3A1E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26835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888BF2" w14:textId="77777777" w:rsidR="00704E60" w:rsidRPr="00F03856" w:rsidRDefault="00704E60" w:rsidP="00BC57B1">
            <w:pPr>
              <w:rPr>
                <w:rFonts w:eastAsiaTheme="minorHAnsi" w:cs="Arial"/>
                <w:color w:val="000000" w:themeColor="text1"/>
                <w:sz w:val="16"/>
                <w:szCs w:val="16"/>
              </w:rPr>
            </w:pPr>
          </w:p>
        </w:tc>
      </w:tr>
      <w:tr w:rsidR="00704E60" w:rsidRPr="00F03856" w14:paraId="4690255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BB406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A27A6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3F5442" w14:textId="77777777" w:rsidR="00704E60" w:rsidRPr="00F03856" w:rsidRDefault="00704E60" w:rsidP="00BC57B1">
            <w:pPr>
              <w:rPr>
                <w:rFonts w:eastAsiaTheme="minorHAnsi" w:cs="Arial"/>
                <w:color w:val="000000" w:themeColor="text1"/>
                <w:sz w:val="16"/>
                <w:szCs w:val="16"/>
              </w:rPr>
            </w:pPr>
          </w:p>
        </w:tc>
      </w:tr>
      <w:tr w:rsidR="00C11FEB" w:rsidRPr="00F03856" w14:paraId="76810F0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F571B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D19588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065BFA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75711C" w14:textId="77777777" w:rsidR="00C11FEB" w:rsidRPr="001B386B" w:rsidRDefault="00C11FEB" w:rsidP="00C11FEB">
            <w:pPr>
              <w:rPr>
                <w:rFonts w:eastAsiaTheme="minorHAnsi" w:cs="Arial"/>
                <w:color w:val="000000" w:themeColor="text1"/>
                <w:sz w:val="4"/>
                <w:szCs w:val="4"/>
              </w:rPr>
            </w:pPr>
          </w:p>
        </w:tc>
      </w:tr>
      <w:tr w:rsidR="00C11FEB" w:rsidRPr="00F03856" w14:paraId="376074F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B0AF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5063D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13459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C11FEB" w:rsidRPr="00F03856" w14:paraId="4432645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73DE6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A28EC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0093C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Cabin</w:t>
            </w:r>
          </w:p>
        </w:tc>
      </w:tr>
      <w:tr w:rsidR="00C11FEB" w:rsidRPr="00F03856" w14:paraId="29388F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0C4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CC0E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43C71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Zone</w:t>
            </w:r>
          </w:p>
        </w:tc>
      </w:tr>
      <w:tr w:rsidR="00C11FEB" w:rsidRPr="00F03856" w14:paraId="3F5375E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E3F20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CA2E00" w14:textId="77777777" w:rsidR="00C11FEB" w:rsidRPr="00F03856" w:rsidRDefault="00C11FEB" w:rsidP="00C11FEB">
            <w:pPr>
              <w:rPr>
                <w:rFonts w:eastAsiaTheme="minorHAnsi" w:cs="Arial"/>
                <w:color w:val="000000" w:themeColor="text1"/>
                <w:sz w:val="16"/>
                <w:szCs w:val="16"/>
              </w:rPr>
            </w:pPr>
          </w:p>
        </w:tc>
      </w:tr>
    </w:tbl>
    <w:p w14:paraId="7FDF6985" w14:textId="77777777" w:rsidR="00704E60" w:rsidRDefault="00704E60" w:rsidP="00704E60">
      <w:pPr>
        <w:pStyle w:val="Caption"/>
        <w:rPr>
          <w:lang w:val="en-GB"/>
        </w:rPr>
      </w:pPr>
      <w:r w:rsidRPr="00702453">
        <w:t xml:space="preserve">Table: </w:t>
      </w:r>
      <w:r>
        <w:t xml:space="preserve">Encoding Details of </w:t>
      </w:r>
      <w:r w:rsidRPr="004521EB">
        <w:rPr>
          <w:lang w:val="en-GB"/>
        </w:rPr>
        <w:t>VehicleAudioMode_Rsp_ET</w:t>
      </w:r>
    </w:p>
    <w:p w14:paraId="38E01984" w14:textId="77777777" w:rsidR="00704E60" w:rsidRPr="00495854" w:rsidRDefault="00704E60" w:rsidP="00704E60">
      <w:pPr>
        <w:rPr>
          <w:lang w:val="en-GB"/>
        </w:rPr>
      </w:pPr>
    </w:p>
    <w:p w14:paraId="083F9CB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VolCntlr_Audio_Vol_Level_Zone_ET</w:t>
      </w:r>
    </w:p>
    <w:p w14:paraId="0B6C086D" w14:textId="77777777" w:rsidR="00704E60" w:rsidRDefault="00704E60" w:rsidP="00704E60">
      <w:pPr>
        <w:rPr>
          <w:rFonts w:cs="Arial"/>
        </w:rPr>
      </w:pPr>
      <w:r>
        <w:rPr>
          <w:rFonts w:cs="Arial"/>
        </w:rPr>
        <w:t>Encoding Type for Volume Control Audio Vol Level Zone (No Volume/Vol_Step1...Vol_Step30)</w:t>
      </w:r>
    </w:p>
    <w:p w14:paraId="4A8BFF4F" w14:textId="77777777" w:rsidR="00704E60" w:rsidRDefault="00704E60" w:rsidP="00704E60">
      <w:pPr>
        <w:rPr>
          <w:rFonts w:cs="Arial"/>
        </w:rPr>
      </w:pPr>
    </w:p>
    <w:p w14:paraId="77CE5F0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6EEF0A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1F7305"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88C4F93"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D57C3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0A29B5" w14:textId="77777777" w:rsidR="00704E60" w:rsidRPr="00F03856" w:rsidRDefault="00704E60" w:rsidP="00BC57B1">
            <w:pPr>
              <w:rPr>
                <w:rFonts w:eastAsiaTheme="minorHAnsi" w:cs="Arial"/>
                <w:color w:val="000000" w:themeColor="text1"/>
                <w:sz w:val="16"/>
                <w:szCs w:val="16"/>
              </w:rPr>
            </w:pPr>
          </w:p>
        </w:tc>
      </w:tr>
      <w:tr w:rsidR="00704E60" w:rsidRPr="00F03856" w14:paraId="6157B07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92FFB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6939D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DDD596" w14:textId="77777777" w:rsidR="00704E60" w:rsidRPr="00F03856" w:rsidRDefault="00704E60" w:rsidP="00BC57B1">
            <w:pPr>
              <w:rPr>
                <w:rFonts w:eastAsiaTheme="minorHAnsi" w:cs="Arial"/>
                <w:color w:val="000000" w:themeColor="text1"/>
                <w:sz w:val="16"/>
                <w:szCs w:val="16"/>
              </w:rPr>
            </w:pPr>
          </w:p>
        </w:tc>
      </w:tr>
      <w:tr w:rsidR="00704E60" w:rsidRPr="00F03856" w14:paraId="012DDD3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977F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1BCAB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3CD114" w14:textId="77777777" w:rsidR="00704E60" w:rsidRPr="00F03856" w:rsidRDefault="00704E60" w:rsidP="00BC57B1">
            <w:pPr>
              <w:rPr>
                <w:rFonts w:eastAsiaTheme="minorHAnsi" w:cs="Arial"/>
                <w:color w:val="000000" w:themeColor="text1"/>
                <w:sz w:val="16"/>
                <w:szCs w:val="16"/>
              </w:rPr>
            </w:pPr>
          </w:p>
        </w:tc>
      </w:tr>
      <w:tr w:rsidR="00704E60" w:rsidRPr="00F03856" w14:paraId="5582D19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8B23A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E36D6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E8BC0C" w14:textId="77777777" w:rsidR="00704E60" w:rsidRPr="00F03856" w:rsidRDefault="00704E60" w:rsidP="00BC57B1">
            <w:pPr>
              <w:rPr>
                <w:rFonts w:eastAsiaTheme="minorHAnsi" w:cs="Arial"/>
                <w:color w:val="000000" w:themeColor="text1"/>
                <w:sz w:val="16"/>
                <w:szCs w:val="16"/>
              </w:rPr>
            </w:pPr>
          </w:p>
        </w:tc>
      </w:tr>
      <w:tr w:rsidR="00C11FEB" w:rsidRPr="00F03856" w14:paraId="3D5CD1C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AFF87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7DB6F7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850866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44099E6" w14:textId="77777777" w:rsidR="00C11FEB" w:rsidRPr="001B386B" w:rsidRDefault="00C11FEB" w:rsidP="00C11FEB">
            <w:pPr>
              <w:rPr>
                <w:rFonts w:eastAsiaTheme="minorHAnsi" w:cs="Arial"/>
                <w:color w:val="000000" w:themeColor="text1"/>
                <w:sz w:val="4"/>
                <w:szCs w:val="4"/>
              </w:rPr>
            </w:pPr>
          </w:p>
        </w:tc>
      </w:tr>
      <w:tr w:rsidR="00C11FEB" w:rsidRPr="00F03856" w14:paraId="7237AF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E905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295433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417BD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6140099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BA43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B8A61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C8390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6F35539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BC0BF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22F79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812A0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7745286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478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21E27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FA957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5F7FB55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2C1B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30E22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619AE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365A33B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5C40A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28A7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1A8DE0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3AB91B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7FD64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4BCB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BDE9A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20D8AA9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5795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06D0F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8C279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1AFE8DD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156D0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0456E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876A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11E7C56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951B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3A707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F8B94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3B45D0B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8D1BF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776D63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0566C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738BE6C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4DB3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39B10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4A402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52F57EF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0DBC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9CFED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E9873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4783020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544E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E00B3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EA531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06F0F5D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F0E05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DB4CB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1BAE0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799CA1B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13760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A46E6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D2BEFD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057C5E2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F57D9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DFF10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2E9E5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4E9880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35822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CF90B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EEFE2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1AFD87F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78055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70EF6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9C5F3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1F96312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4DC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9DE9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0C5E9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27BA1D7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E8A4F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B0E9FD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16760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758BFE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8557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C463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2207A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551B17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BA47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57C0A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872EC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58CC54B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A0B5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70DF3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2F408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0FB3AEF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9BA4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CB33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7208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2048B88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4BC4E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CD61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22634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4485358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DCAD9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FC9F2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72431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2E91B0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36A4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1F06D9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A9579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163EB2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02E9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A785C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4C4355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1F6C09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40A09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5CB55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A59C5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6AD0B0A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A4283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A6ABE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1E91E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56F8219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15A6D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AEA4E1" w14:textId="77777777" w:rsidR="00C11FEB" w:rsidRPr="00F03856" w:rsidRDefault="00C11FEB" w:rsidP="00C11FEB">
            <w:pPr>
              <w:rPr>
                <w:rFonts w:eastAsiaTheme="minorHAnsi" w:cs="Arial"/>
                <w:color w:val="000000" w:themeColor="text1"/>
                <w:sz w:val="16"/>
                <w:szCs w:val="16"/>
              </w:rPr>
            </w:pPr>
          </w:p>
        </w:tc>
      </w:tr>
    </w:tbl>
    <w:p w14:paraId="082E174C" w14:textId="77777777" w:rsidR="00704E60" w:rsidRDefault="00704E60" w:rsidP="00704E60">
      <w:pPr>
        <w:pStyle w:val="Caption"/>
        <w:rPr>
          <w:lang w:val="en-GB"/>
        </w:rPr>
      </w:pPr>
      <w:r w:rsidRPr="00702453">
        <w:t xml:space="preserve">Table: </w:t>
      </w:r>
      <w:r>
        <w:t xml:space="preserve">Encoding Details of </w:t>
      </w:r>
      <w:r w:rsidRPr="004521EB">
        <w:rPr>
          <w:lang w:val="en-GB"/>
        </w:rPr>
        <w:t>VolCntlr_Audio_Vol_Level_Zone_ET</w:t>
      </w:r>
    </w:p>
    <w:p w14:paraId="6B4065DF" w14:textId="77777777" w:rsidR="00704E60" w:rsidRPr="00495854" w:rsidRDefault="00704E60" w:rsidP="00704E60">
      <w:pPr>
        <w:rPr>
          <w:lang w:val="en-GB"/>
        </w:rPr>
      </w:pPr>
    </w:p>
    <w:p w14:paraId="2090FCBF"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ICC_Command_ET</w:t>
      </w:r>
    </w:p>
    <w:p w14:paraId="753CF20B" w14:textId="77777777" w:rsidR="00704E60" w:rsidRDefault="00704E60" w:rsidP="00704E60">
      <w:pPr>
        <w:rPr>
          <w:rFonts w:cs="Arial"/>
        </w:rPr>
      </w:pPr>
      <w:r>
        <w:rPr>
          <w:rFonts w:cs="Arial"/>
        </w:rPr>
        <w:t>Encoding Type for In Car's Communication Command (Physical Touch)</w:t>
      </w:r>
    </w:p>
    <w:p w14:paraId="3E1E74DA" w14:textId="77777777" w:rsidR="00704E60" w:rsidRDefault="00704E60" w:rsidP="00704E60">
      <w:pPr>
        <w:rPr>
          <w:rFonts w:cs="Arial"/>
        </w:rPr>
      </w:pPr>
    </w:p>
    <w:p w14:paraId="3175958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4AE1AA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F73192"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4355E5E"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E721C0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AB321C" w14:textId="77777777" w:rsidR="00704E60" w:rsidRPr="00F03856" w:rsidRDefault="00704E60" w:rsidP="00BC57B1">
            <w:pPr>
              <w:rPr>
                <w:rFonts w:eastAsiaTheme="minorHAnsi" w:cs="Arial"/>
                <w:color w:val="000000" w:themeColor="text1"/>
                <w:sz w:val="16"/>
                <w:szCs w:val="16"/>
              </w:rPr>
            </w:pPr>
          </w:p>
        </w:tc>
      </w:tr>
      <w:tr w:rsidR="00704E60" w:rsidRPr="00F03856" w14:paraId="50D68A8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41B1F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55322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7147A6" w14:textId="77777777" w:rsidR="00704E60" w:rsidRPr="00F03856" w:rsidRDefault="00704E60" w:rsidP="00BC57B1">
            <w:pPr>
              <w:rPr>
                <w:rFonts w:eastAsiaTheme="minorHAnsi" w:cs="Arial"/>
                <w:color w:val="000000" w:themeColor="text1"/>
                <w:sz w:val="16"/>
                <w:szCs w:val="16"/>
              </w:rPr>
            </w:pPr>
          </w:p>
        </w:tc>
      </w:tr>
      <w:tr w:rsidR="00704E60" w:rsidRPr="00F03856" w14:paraId="7EB1C7A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8DA4E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FB0FE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9EB5D0" w14:textId="77777777" w:rsidR="00704E60" w:rsidRPr="00F03856" w:rsidRDefault="00704E60" w:rsidP="00BC57B1">
            <w:pPr>
              <w:rPr>
                <w:rFonts w:eastAsiaTheme="minorHAnsi" w:cs="Arial"/>
                <w:color w:val="000000" w:themeColor="text1"/>
                <w:sz w:val="16"/>
                <w:szCs w:val="16"/>
              </w:rPr>
            </w:pPr>
          </w:p>
        </w:tc>
      </w:tr>
      <w:tr w:rsidR="00704E60" w:rsidRPr="00F03856" w14:paraId="1D9F711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460CE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6966F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9FC6EE" w14:textId="77777777" w:rsidR="00704E60" w:rsidRPr="00F03856" w:rsidRDefault="00704E60" w:rsidP="00BC57B1">
            <w:pPr>
              <w:rPr>
                <w:rFonts w:eastAsiaTheme="minorHAnsi" w:cs="Arial"/>
                <w:color w:val="000000" w:themeColor="text1"/>
                <w:sz w:val="16"/>
                <w:szCs w:val="16"/>
              </w:rPr>
            </w:pPr>
          </w:p>
        </w:tc>
      </w:tr>
      <w:tr w:rsidR="00C11FEB" w:rsidRPr="00F03856" w14:paraId="18DB23C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C2C7B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374861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8489BD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49024A8" w14:textId="77777777" w:rsidR="00C11FEB" w:rsidRPr="001B386B" w:rsidRDefault="00C11FEB" w:rsidP="00C11FEB">
            <w:pPr>
              <w:rPr>
                <w:rFonts w:eastAsiaTheme="minorHAnsi" w:cs="Arial"/>
                <w:color w:val="000000" w:themeColor="text1"/>
                <w:sz w:val="4"/>
                <w:szCs w:val="4"/>
              </w:rPr>
            </w:pPr>
          </w:p>
        </w:tc>
      </w:tr>
      <w:tr w:rsidR="00C11FEB" w:rsidRPr="00F03856" w14:paraId="21B9421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F8BF4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CF81F4" w14:textId="77777777" w:rsidR="00C11FEB" w:rsidRPr="00F03856" w:rsidRDefault="00C11FEB" w:rsidP="00C11FEB">
            <w:pPr>
              <w:rPr>
                <w:rFonts w:eastAsiaTheme="minorHAnsi" w:cs="Arial"/>
                <w:color w:val="000000" w:themeColor="text1"/>
                <w:sz w:val="16"/>
                <w:szCs w:val="16"/>
              </w:rPr>
            </w:pPr>
          </w:p>
        </w:tc>
      </w:tr>
    </w:tbl>
    <w:p w14:paraId="5B2914AA" w14:textId="77777777" w:rsidR="00704E60" w:rsidRDefault="00704E60" w:rsidP="00704E60">
      <w:pPr>
        <w:pStyle w:val="Caption"/>
        <w:rPr>
          <w:lang w:val="en-GB"/>
        </w:rPr>
      </w:pPr>
      <w:r w:rsidRPr="00702453">
        <w:t xml:space="preserve">Table: </w:t>
      </w:r>
      <w:r>
        <w:t xml:space="preserve">Encoding Details of </w:t>
      </w:r>
      <w:r w:rsidRPr="004521EB">
        <w:rPr>
          <w:lang w:val="en-GB"/>
        </w:rPr>
        <w:t>ICC_Command_ET</w:t>
      </w:r>
    </w:p>
    <w:p w14:paraId="520AB352" w14:textId="77777777" w:rsidR="00704E60" w:rsidRPr="00495854" w:rsidRDefault="00704E60" w:rsidP="00704E60">
      <w:pPr>
        <w:rPr>
          <w:lang w:val="en-GB"/>
        </w:rPr>
      </w:pPr>
    </w:p>
    <w:p w14:paraId="7F8E2A6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AudioShareResp_Command_ET</w:t>
      </w:r>
    </w:p>
    <w:p w14:paraId="0BFD948D" w14:textId="77777777" w:rsidR="00704E60" w:rsidRDefault="00704E60" w:rsidP="00704E60">
      <w:pPr>
        <w:rPr>
          <w:rFonts w:cs="Arial"/>
        </w:rPr>
      </w:pPr>
      <w:r>
        <w:rPr>
          <w:rFonts w:cs="Arial"/>
        </w:rPr>
        <w:t>Encoding Type for Audio Share Resp Command (Physical Touch)</w:t>
      </w:r>
    </w:p>
    <w:p w14:paraId="1A38A4B1" w14:textId="77777777" w:rsidR="00704E60" w:rsidRDefault="00704E60" w:rsidP="00704E60">
      <w:pPr>
        <w:rPr>
          <w:rFonts w:cs="Arial"/>
        </w:rPr>
      </w:pPr>
    </w:p>
    <w:p w14:paraId="0A12C80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D627A71"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8FC6ED"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FCF2F8A"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5F98E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7897C0" w14:textId="77777777" w:rsidR="00704E60" w:rsidRPr="00F03856" w:rsidRDefault="00704E60" w:rsidP="00BC57B1">
            <w:pPr>
              <w:rPr>
                <w:rFonts w:eastAsiaTheme="minorHAnsi" w:cs="Arial"/>
                <w:color w:val="000000" w:themeColor="text1"/>
                <w:sz w:val="16"/>
                <w:szCs w:val="16"/>
              </w:rPr>
            </w:pPr>
          </w:p>
        </w:tc>
      </w:tr>
      <w:tr w:rsidR="00704E60" w:rsidRPr="00F03856" w14:paraId="762B763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0004C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C474A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BBF824" w14:textId="77777777" w:rsidR="00704E60" w:rsidRPr="00F03856" w:rsidRDefault="00704E60" w:rsidP="00BC57B1">
            <w:pPr>
              <w:rPr>
                <w:rFonts w:eastAsiaTheme="minorHAnsi" w:cs="Arial"/>
                <w:color w:val="000000" w:themeColor="text1"/>
                <w:sz w:val="16"/>
                <w:szCs w:val="16"/>
              </w:rPr>
            </w:pPr>
          </w:p>
        </w:tc>
      </w:tr>
      <w:tr w:rsidR="00704E60" w:rsidRPr="00F03856" w14:paraId="28C413C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63D10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5810A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2C4C8" w14:textId="77777777" w:rsidR="00704E60" w:rsidRPr="00F03856" w:rsidRDefault="00704E60" w:rsidP="00BC57B1">
            <w:pPr>
              <w:rPr>
                <w:rFonts w:eastAsiaTheme="minorHAnsi" w:cs="Arial"/>
                <w:color w:val="000000" w:themeColor="text1"/>
                <w:sz w:val="16"/>
                <w:szCs w:val="16"/>
              </w:rPr>
            </w:pPr>
          </w:p>
        </w:tc>
      </w:tr>
      <w:tr w:rsidR="00704E60" w:rsidRPr="00F03856" w14:paraId="538F9DB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36D0E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2F9A03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8507F8" w14:textId="77777777" w:rsidR="00704E60" w:rsidRPr="00F03856" w:rsidRDefault="00704E60" w:rsidP="00BC57B1">
            <w:pPr>
              <w:rPr>
                <w:rFonts w:eastAsiaTheme="minorHAnsi" w:cs="Arial"/>
                <w:color w:val="000000" w:themeColor="text1"/>
                <w:sz w:val="16"/>
                <w:szCs w:val="16"/>
              </w:rPr>
            </w:pPr>
          </w:p>
        </w:tc>
      </w:tr>
      <w:tr w:rsidR="00C11FEB" w:rsidRPr="00F03856" w14:paraId="325E48D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A17F05"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992B5F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C5C763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22FE482" w14:textId="77777777" w:rsidR="00C11FEB" w:rsidRPr="001B386B" w:rsidRDefault="00C11FEB" w:rsidP="00C11FEB">
            <w:pPr>
              <w:rPr>
                <w:rFonts w:eastAsiaTheme="minorHAnsi" w:cs="Arial"/>
                <w:color w:val="000000" w:themeColor="text1"/>
                <w:sz w:val="4"/>
                <w:szCs w:val="4"/>
              </w:rPr>
            </w:pPr>
          </w:p>
        </w:tc>
      </w:tr>
      <w:tr w:rsidR="00C11FEB" w:rsidRPr="00F03856" w14:paraId="6BC790C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1D0C1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6599BD" w14:textId="77777777" w:rsidR="00C11FEB" w:rsidRPr="00F03856" w:rsidRDefault="00C11FEB" w:rsidP="00C11FEB">
            <w:pPr>
              <w:rPr>
                <w:rFonts w:eastAsiaTheme="minorHAnsi" w:cs="Arial"/>
                <w:color w:val="000000" w:themeColor="text1"/>
                <w:sz w:val="16"/>
                <w:szCs w:val="16"/>
              </w:rPr>
            </w:pPr>
          </w:p>
        </w:tc>
      </w:tr>
    </w:tbl>
    <w:p w14:paraId="620AB13B" w14:textId="77777777" w:rsidR="00704E60" w:rsidRDefault="00704E60" w:rsidP="00704E60">
      <w:pPr>
        <w:pStyle w:val="Caption"/>
        <w:rPr>
          <w:lang w:val="en-GB"/>
        </w:rPr>
      </w:pPr>
      <w:r w:rsidRPr="00702453">
        <w:t xml:space="preserve">Table: </w:t>
      </w:r>
      <w:r>
        <w:t xml:space="preserve">Encoding Details of </w:t>
      </w:r>
      <w:r w:rsidRPr="004521EB">
        <w:rPr>
          <w:lang w:val="en-GB"/>
        </w:rPr>
        <w:t>AudioShareResp_Command_ET</w:t>
      </w:r>
    </w:p>
    <w:p w14:paraId="4F3E1D71" w14:textId="77777777" w:rsidR="00704E60" w:rsidRPr="00495854" w:rsidRDefault="00704E60" w:rsidP="00704E60">
      <w:pPr>
        <w:rPr>
          <w:lang w:val="en-GB"/>
        </w:rPr>
      </w:pPr>
    </w:p>
    <w:p w14:paraId="1CFC5F4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PlayAudio_Req_ET</w:t>
      </w:r>
    </w:p>
    <w:p w14:paraId="18E0F25A" w14:textId="77777777" w:rsidR="00704E60" w:rsidRDefault="00704E60" w:rsidP="00704E60">
      <w:pPr>
        <w:rPr>
          <w:rFonts w:cs="Arial"/>
        </w:rPr>
      </w:pPr>
      <w:r>
        <w:rPr>
          <w:rFonts w:cs="Arial"/>
        </w:rPr>
        <w:t>Encoding type for Play Audio Req (Play Audio Requested)</w:t>
      </w:r>
    </w:p>
    <w:p w14:paraId="08BE3752" w14:textId="77777777" w:rsidR="00704E60" w:rsidRDefault="00704E60" w:rsidP="00704E60">
      <w:pPr>
        <w:rPr>
          <w:rFonts w:cs="Arial"/>
        </w:rPr>
      </w:pPr>
    </w:p>
    <w:p w14:paraId="045D095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D3339C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3C7CE5"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B8FFD56"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F6A32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DE38BC" w14:textId="77777777" w:rsidR="00704E60" w:rsidRPr="00F03856" w:rsidRDefault="00704E60" w:rsidP="00BC57B1">
            <w:pPr>
              <w:rPr>
                <w:rFonts w:eastAsiaTheme="minorHAnsi" w:cs="Arial"/>
                <w:color w:val="000000" w:themeColor="text1"/>
                <w:sz w:val="16"/>
                <w:szCs w:val="16"/>
              </w:rPr>
            </w:pPr>
          </w:p>
        </w:tc>
      </w:tr>
      <w:tr w:rsidR="00704E60" w:rsidRPr="00F03856" w14:paraId="414C384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3D151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5FB06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E77F1" w14:textId="77777777" w:rsidR="00704E60" w:rsidRPr="00F03856" w:rsidRDefault="00704E60" w:rsidP="00BC57B1">
            <w:pPr>
              <w:rPr>
                <w:rFonts w:eastAsiaTheme="minorHAnsi" w:cs="Arial"/>
                <w:color w:val="000000" w:themeColor="text1"/>
                <w:sz w:val="16"/>
                <w:szCs w:val="16"/>
              </w:rPr>
            </w:pPr>
          </w:p>
        </w:tc>
      </w:tr>
      <w:tr w:rsidR="00704E60" w:rsidRPr="00F03856" w14:paraId="01F2249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90DC9"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329EC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11792" w14:textId="77777777" w:rsidR="00704E60" w:rsidRPr="00F03856" w:rsidRDefault="00704E60" w:rsidP="00BC57B1">
            <w:pPr>
              <w:rPr>
                <w:rFonts w:eastAsiaTheme="minorHAnsi" w:cs="Arial"/>
                <w:color w:val="000000" w:themeColor="text1"/>
                <w:sz w:val="16"/>
                <w:szCs w:val="16"/>
              </w:rPr>
            </w:pPr>
          </w:p>
        </w:tc>
      </w:tr>
      <w:tr w:rsidR="00704E60" w:rsidRPr="00F03856" w14:paraId="78FD0F0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71911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D6EA1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DFEFBE" w14:textId="77777777" w:rsidR="00704E60" w:rsidRPr="00F03856" w:rsidRDefault="00704E60" w:rsidP="00BC57B1">
            <w:pPr>
              <w:rPr>
                <w:rFonts w:eastAsiaTheme="minorHAnsi" w:cs="Arial"/>
                <w:color w:val="000000" w:themeColor="text1"/>
                <w:sz w:val="16"/>
                <w:szCs w:val="16"/>
              </w:rPr>
            </w:pPr>
          </w:p>
        </w:tc>
      </w:tr>
      <w:tr w:rsidR="00C11FEB" w:rsidRPr="00F03856" w14:paraId="6232E85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35A86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88A47D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BF1F2F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C01F579" w14:textId="77777777" w:rsidR="00C11FEB" w:rsidRPr="001B386B" w:rsidRDefault="00C11FEB" w:rsidP="00C11FEB">
            <w:pPr>
              <w:rPr>
                <w:rFonts w:eastAsiaTheme="minorHAnsi" w:cs="Arial"/>
                <w:color w:val="000000" w:themeColor="text1"/>
                <w:sz w:val="4"/>
                <w:szCs w:val="4"/>
              </w:rPr>
            </w:pPr>
          </w:p>
        </w:tc>
      </w:tr>
      <w:tr w:rsidR="00C11FEB" w:rsidRPr="00F03856" w14:paraId="7E6E043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08331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9CB8E6" w14:textId="77777777" w:rsidR="00C11FEB" w:rsidRPr="00F03856" w:rsidRDefault="00C11FEB" w:rsidP="00C11FEB">
            <w:pPr>
              <w:rPr>
                <w:rFonts w:eastAsiaTheme="minorHAnsi" w:cs="Arial"/>
                <w:color w:val="000000" w:themeColor="text1"/>
                <w:sz w:val="16"/>
                <w:szCs w:val="16"/>
              </w:rPr>
            </w:pPr>
          </w:p>
        </w:tc>
      </w:tr>
    </w:tbl>
    <w:p w14:paraId="5DA51982" w14:textId="77777777" w:rsidR="00704E60" w:rsidRDefault="00704E60" w:rsidP="00704E60">
      <w:pPr>
        <w:pStyle w:val="Caption"/>
        <w:rPr>
          <w:lang w:val="en-GB"/>
        </w:rPr>
      </w:pPr>
      <w:r w:rsidRPr="00702453">
        <w:t xml:space="preserve">Table: </w:t>
      </w:r>
      <w:r>
        <w:t xml:space="preserve">Encoding Details of </w:t>
      </w:r>
      <w:r w:rsidRPr="004521EB">
        <w:rPr>
          <w:lang w:val="en-GB"/>
        </w:rPr>
        <w:t>PlayAudio_Req_ET</w:t>
      </w:r>
    </w:p>
    <w:p w14:paraId="21D0748F" w14:textId="77777777" w:rsidR="00704E60" w:rsidRPr="00495854" w:rsidRDefault="00704E60" w:rsidP="00704E60">
      <w:pPr>
        <w:rPr>
          <w:lang w:val="en-GB"/>
        </w:rPr>
      </w:pPr>
    </w:p>
    <w:p w14:paraId="55144DB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HMI_Volume Control_Feedback_ET</w:t>
      </w:r>
    </w:p>
    <w:p w14:paraId="06F749EB" w14:textId="77777777" w:rsidR="00704E60" w:rsidRDefault="00704E60" w:rsidP="00704E60">
      <w:pPr>
        <w:rPr>
          <w:rFonts w:cs="Arial"/>
        </w:rPr>
      </w:pPr>
      <w:r>
        <w:rPr>
          <w:rFonts w:cs="Arial"/>
        </w:rPr>
        <w:t>Encoding Type for Volume Control_Feedback (LVDS Feedback)(Internal Signal)</w:t>
      </w:r>
    </w:p>
    <w:p w14:paraId="57DB7251" w14:textId="77777777" w:rsidR="00704E60" w:rsidRDefault="00704E60" w:rsidP="00704E60">
      <w:pPr>
        <w:rPr>
          <w:rFonts w:cs="Arial"/>
        </w:rPr>
      </w:pPr>
    </w:p>
    <w:p w14:paraId="18BD853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08B098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AD39A5"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5894988"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D6B10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527CD0" w14:textId="77777777" w:rsidR="00704E60" w:rsidRPr="00F03856" w:rsidRDefault="00704E60" w:rsidP="00BC57B1">
            <w:pPr>
              <w:rPr>
                <w:rFonts w:eastAsiaTheme="minorHAnsi" w:cs="Arial"/>
                <w:color w:val="000000" w:themeColor="text1"/>
                <w:sz w:val="16"/>
                <w:szCs w:val="16"/>
              </w:rPr>
            </w:pPr>
          </w:p>
        </w:tc>
      </w:tr>
      <w:tr w:rsidR="00704E60" w:rsidRPr="00F03856" w14:paraId="348C08E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F99BA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D5D34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180532" w14:textId="77777777" w:rsidR="00704E60" w:rsidRPr="00F03856" w:rsidRDefault="00704E60" w:rsidP="00BC57B1">
            <w:pPr>
              <w:rPr>
                <w:rFonts w:eastAsiaTheme="minorHAnsi" w:cs="Arial"/>
                <w:color w:val="000000" w:themeColor="text1"/>
                <w:sz w:val="16"/>
                <w:szCs w:val="16"/>
              </w:rPr>
            </w:pPr>
          </w:p>
        </w:tc>
      </w:tr>
      <w:tr w:rsidR="00704E60" w:rsidRPr="00F03856" w14:paraId="750B458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3F946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2C801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3AE260" w14:textId="77777777" w:rsidR="00704E60" w:rsidRPr="00F03856" w:rsidRDefault="00704E60" w:rsidP="00BC57B1">
            <w:pPr>
              <w:rPr>
                <w:rFonts w:eastAsiaTheme="minorHAnsi" w:cs="Arial"/>
                <w:color w:val="000000" w:themeColor="text1"/>
                <w:sz w:val="16"/>
                <w:szCs w:val="16"/>
              </w:rPr>
            </w:pPr>
          </w:p>
        </w:tc>
      </w:tr>
      <w:tr w:rsidR="00704E60" w:rsidRPr="00F03856" w14:paraId="193F7D7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7839C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4D04A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B9069D" w14:textId="77777777" w:rsidR="00704E60" w:rsidRPr="00F03856" w:rsidRDefault="00704E60" w:rsidP="00BC57B1">
            <w:pPr>
              <w:rPr>
                <w:rFonts w:eastAsiaTheme="minorHAnsi" w:cs="Arial"/>
                <w:color w:val="000000" w:themeColor="text1"/>
                <w:sz w:val="16"/>
                <w:szCs w:val="16"/>
              </w:rPr>
            </w:pPr>
          </w:p>
        </w:tc>
      </w:tr>
      <w:tr w:rsidR="00C11FEB" w:rsidRPr="00F03856" w14:paraId="49B3181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BE170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E87241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8156E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F0E5F8" w14:textId="77777777" w:rsidR="00C11FEB" w:rsidRPr="001B386B" w:rsidRDefault="00C11FEB" w:rsidP="00C11FEB">
            <w:pPr>
              <w:rPr>
                <w:rFonts w:eastAsiaTheme="minorHAnsi" w:cs="Arial"/>
                <w:color w:val="000000" w:themeColor="text1"/>
                <w:sz w:val="4"/>
                <w:szCs w:val="4"/>
              </w:rPr>
            </w:pPr>
          </w:p>
        </w:tc>
      </w:tr>
      <w:tr w:rsidR="00C11FEB" w:rsidRPr="00F03856" w14:paraId="27405E3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AFD84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094F9F" w14:textId="77777777" w:rsidR="00C11FEB" w:rsidRPr="00F03856" w:rsidRDefault="00C11FEB" w:rsidP="00C11FEB">
            <w:pPr>
              <w:rPr>
                <w:rFonts w:eastAsiaTheme="minorHAnsi" w:cs="Arial"/>
                <w:color w:val="000000" w:themeColor="text1"/>
                <w:sz w:val="16"/>
                <w:szCs w:val="16"/>
              </w:rPr>
            </w:pPr>
          </w:p>
        </w:tc>
      </w:tr>
    </w:tbl>
    <w:p w14:paraId="6B6AC9C1" w14:textId="77777777" w:rsidR="00704E60" w:rsidRDefault="00704E60" w:rsidP="00704E60">
      <w:pPr>
        <w:pStyle w:val="Caption"/>
        <w:rPr>
          <w:lang w:val="en-GB"/>
        </w:rPr>
      </w:pPr>
      <w:r w:rsidRPr="00702453">
        <w:t xml:space="preserve">Table: </w:t>
      </w:r>
      <w:r>
        <w:t xml:space="preserve">Encoding Details of </w:t>
      </w:r>
      <w:r w:rsidRPr="004521EB">
        <w:rPr>
          <w:lang w:val="en-GB"/>
        </w:rPr>
        <w:t>HMI_Volume Control_Feedback_ET</w:t>
      </w:r>
    </w:p>
    <w:p w14:paraId="7ACADB49" w14:textId="77777777" w:rsidR="00704E60" w:rsidRPr="00495854" w:rsidRDefault="00704E60" w:rsidP="00704E60">
      <w:pPr>
        <w:rPr>
          <w:lang w:val="en-GB"/>
        </w:rPr>
      </w:pPr>
    </w:p>
    <w:p w14:paraId="534B683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CA_Command_ET</w:t>
      </w:r>
    </w:p>
    <w:p w14:paraId="0EE91691" w14:textId="77777777" w:rsidR="00704E60" w:rsidRDefault="00704E60" w:rsidP="00704E60">
      <w:pPr>
        <w:rPr>
          <w:rFonts w:cs="Arial"/>
        </w:rPr>
      </w:pPr>
      <w:r>
        <w:rPr>
          <w:rFonts w:cs="Arial"/>
        </w:rPr>
        <w:t>Encoding Type for Captain's Announcement Command (Physical Touch)</w:t>
      </w:r>
    </w:p>
    <w:p w14:paraId="1F136855" w14:textId="77777777" w:rsidR="00704E60" w:rsidRDefault="00704E60" w:rsidP="00704E60">
      <w:pPr>
        <w:rPr>
          <w:rFonts w:cs="Arial"/>
        </w:rPr>
      </w:pPr>
    </w:p>
    <w:p w14:paraId="46964C6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BB9002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FF2A13"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DFDD605"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0863B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E664E1" w14:textId="77777777" w:rsidR="00704E60" w:rsidRPr="00F03856" w:rsidRDefault="00704E60" w:rsidP="00BC57B1">
            <w:pPr>
              <w:rPr>
                <w:rFonts w:eastAsiaTheme="minorHAnsi" w:cs="Arial"/>
                <w:color w:val="000000" w:themeColor="text1"/>
                <w:sz w:val="16"/>
                <w:szCs w:val="16"/>
              </w:rPr>
            </w:pPr>
          </w:p>
        </w:tc>
      </w:tr>
      <w:tr w:rsidR="00704E60" w:rsidRPr="00F03856" w14:paraId="5430F08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8A28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8FE94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F48F79" w14:textId="77777777" w:rsidR="00704E60" w:rsidRPr="00F03856" w:rsidRDefault="00704E60" w:rsidP="00BC57B1">
            <w:pPr>
              <w:rPr>
                <w:rFonts w:eastAsiaTheme="minorHAnsi" w:cs="Arial"/>
                <w:color w:val="000000" w:themeColor="text1"/>
                <w:sz w:val="16"/>
                <w:szCs w:val="16"/>
              </w:rPr>
            </w:pPr>
          </w:p>
        </w:tc>
      </w:tr>
      <w:tr w:rsidR="00704E60" w:rsidRPr="00F03856" w14:paraId="044EB0B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87F6C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142A8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B07A3F" w14:textId="77777777" w:rsidR="00704E60" w:rsidRPr="00F03856" w:rsidRDefault="00704E60" w:rsidP="00BC57B1">
            <w:pPr>
              <w:rPr>
                <w:rFonts w:eastAsiaTheme="minorHAnsi" w:cs="Arial"/>
                <w:color w:val="000000" w:themeColor="text1"/>
                <w:sz w:val="16"/>
                <w:szCs w:val="16"/>
              </w:rPr>
            </w:pPr>
          </w:p>
        </w:tc>
      </w:tr>
      <w:tr w:rsidR="00704E60" w:rsidRPr="00F03856" w14:paraId="1391B81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DEDAB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795DB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C0D4160" w14:textId="77777777" w:rsidR="00704E60" w:rsidRPr="00F03856" w:rsidRDefault="00704E60" w:rsidP="00BC57B1">
            <w:pPr>
              <w:rPr>
                <w:rFonts w:eastAsiaTheme="minorHAnsi" w:cs="Arial"/>
                <w:color w:val="000000" w:themeColor="text1"/>
                <w:sz w:val="16"/>
                <w:szCs w:val="16"/>
              </w:rPr>
            </w:pPr>
          </w:p>
        </w:tc>
      </w:tr>
      <w:tr w:rsidR="00C11FEB" w:rsidRPr="00F03856" w14:paraId="0D4E6E4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4F6D3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A1DDFA5"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719C92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45F17F" w14:textId="77777777" w:rsidR="00C11FEB" w:rsidRPr="001B386B" w:rsidRDefault="00C11FEB" w:rsidP="00C11FEB">
            <w:pPr>
              <w:rPr>
                <w:rFonts w:eastAsiaTheme="minorHAnsi" w:cs="Arial"/>
                <w:color w:val="000000" w:themeColor="text1"/>
                <w:sz w:val="4"/>
                <w:szCs w:val="4"/>
              </w:rPr>
            </w:pPr>
          </w:p>
        </w:tc>
      </w:tr>
      <w:tr w:rsidR="00C11FEB" w:rsidRPr="00F03856" w14:paraId="71C7E4A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EA5FA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648825" w14:textId="77777777" w:rsidR="00C11FEB" w:rsidRPr="00F03856" w:rsidRDefault="00C11FEB" w:rsidP="00C11FEB">
            <w:pPr>
              <w:rPr>
                <w:rFonts w:eastAsiaTheme="minorHAnsi" w:cs="Arial"/>
                <w:color w:val="000000" w:themeColor="text1"/>
                <w:sz w:val="16"/>
                <w:szCs w:val="16"/>
              </w:rPr>
            </w:pPr>
          </w:p>
        </w:tc>
      </w:tr>
    </w:tbl>
    <w:p w14:paraId="1C9BEC8E" w14:textId="77777777" w:rsidR="00704E60" w:rsidRDefault="00704E60" w:rsidP="00704E60">
      <w:pPr>
        <w:pStyle w:val="Caption"/>
        <w:rPr>
          <w:lang w:val="en-GB"/>
        </w:rPr>
      </w:pPr>
      <w:r w:rsidRPr="00702453">
        <w:t xml:space="preserve">Table: </w:t>
      </w:r>
      <w:r>
        <w:t xml:space="preserve">Encoding Details of </w:t>
      </w:r>
      <w:r w:rsidRPr="004521EB">
        <w:rPr>
          <w:lang w:val="en-GB"/>
        </w:rPr>
        <w:t>CA_Command_ET</w:t>
      </w:r>
    </w:p>
    <w:p w14:paraId="24CED03D" w14:textId="77777777" w:rsidR="00704E60" w:rsidRPr="00495854" w:rsidRDefault="00704E60" w:rsidP="00704E60">
      <w:pPr>
        <w:rPr>
          <w:lang w:val="en-GB"/>
        </w:rPr>
      </w:pPr>
    </w:p>
    <w:p w14:paraId="2D17870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Offset_Vol_Zone_Updated_ET</w:t>
      </w:r>
    </w:p>
    <w:p w14:paraId="7AA413B2" w14:textId="77777777" w:rsidR="00704E60" w:rsidRDefault="00704E60" w:rsidP="00704E60">
      <w:pPr>
        <w:rPr>
          <w:rFonts w:cs="Arial"/>
        </w:rPr>
      </w:pPr>
      <w:r>
        <w:rPr>
          <w:rFonts w:cs="Arial"/>
        </w:rPr>
        <w:t>Encoding Type for Offset Vol Updated (NoUpdate/Updated)</w:t>
      </w:r>
    </w:p>
    <w:p w14:paraId="0394930C" w14:textId="77777777" w:rsidR="00704E60" w:rsidRDefault="00704E60" w:rsidP="00704E60">
      <w:pPr>
        <w:rPr>
          <w:rFonts w:cs="Arial"/>
        </w:rPr>
      </w:pPr>
    </w:p>
    <w:p w14:paraId="75D9DEB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48437A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42FF62"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F4C1CDC"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FBD79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8BD556" w14:textId="77777777" w:rsidR="00704E60" w:rsidRPr="00F03856" w:rsidRDefault="00704E60" w:rsidP="00BC57B1">
            <w:pPr>
              <w:rPr>
                <w:rFonts w:eastAsiaTheme="minorHAnsi" w:cs="Arial"/>
                <w:color w:val="000000" w:themeColor="text1"/>
                <w:sz w:val="16"/>
                <w:szCs w:val="16"/>
              </w:rPr>
            </w:pPr>
          </w:p>
        </w:tc>
      </w:tr>
      <w:tr w:rsidR="00704E60" w:rsidRPr="00F03856" w14:paraId="41AA31A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7113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3BB91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380F27" w14:textId="77777777" w:rsidR="00704E60" w:rsidRPr="00F03856" w:rsidRDefault="00704E60" w:rsidP="00BC57B1">
            <w:pPr>
              <w:rPr>
                <w:rFonts w:eastAsiaTheme="minorHAnsi" w:cs="Arial"/>
                <w:color w:val="000000" w:themeColor="text1"/>
                <w:sz w:val="16"/>
                <w:szCs w:val="16"/>
              </w:rPr>
            </w:pPr>
          </w:p>
        </w:tc>
      </w:tr>
      <w:tr w:rsidR="00704E60" w:rsidRPr="00F03856" w14:paraId="628E80C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40598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B7FCF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7076E8" w14:textId="77777777" w:rsidR="00704E60" w:rsidRPr="00F03856" w:rsidRDefault="00704E60" w:rsidP="00BC57B1">
            <w:pPr>
              <w:rPr>
                <w:rFonts w:eastAsiaTheme="minorHAnsi" w:cs="Arial"/>
                <w:color w:val="000000" w:themeColor="text1"/>
                <w:sz w:val="16"/>
                <w:szCs w:val="16"/>
              </w:rPr>
            </w:pPr>
          </w:p>
        </w:tc>
      </w:tr>
      <w:tr w:rsidR="00704E60" w:rsidRPr="00F03856" w14:paraId="00EC45E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EEBAE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85896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F64CC7" w14:textId="77777777" w:rsidR="00704E60" w:rsidRPr="00F03856" w:rsidRDefault="00704E60" w:rsidP="00BC57B1">
            <w:pPr>
              <w:rPr>
                <w:rFonts w:eastAsiaTheme="minorHAnsi" w:cs="Arial"/>
                <w:color w:val="000000" w:themeColor="text1"/>
                <w:sz w:val="16"/>
                <w:szCs w:val="16"/>
              </w:rPr>
            </w:pPr>
          </w:p>
        </w:tc>
      </w:tr>
      <w:tr w:rsidR="00C11FEB" w:rsidRPr="00F03856" w14:paraId="05F9E33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41D5E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FB7E0D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39D9AF"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260C887" w14:textId="77777777" w:rsidR="00C11FEB" w:rsidRPr="001B386B" w:rsidRDefault="00C11FEB" w:rsidP="00C11FEB">
            <w:pPr>
              <w:rPr>
                <w:rFonts w:eastAsiaTheme="minorHAnsi" w:cs="Arial"/>
                <w:color w:val="000000" w:themeColor="text1"/>
                <w:sz w:val="4"/>
                <w:szCs w:val="4"/>
              </w:rPr>
            </w:pPr>
          </w:p>
        </w:tc>
      </w:tr>
      <w:tr w:rsidR="00C11FEB" w:rsidRPr="00F03856" w14:paraId="3CC73A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E49B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AF973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485A9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4E3FE78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25BBE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A76D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278C5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0EFB791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A2250D"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7412A0" w14:textId="77777777" w:rsidR="00C11FEB" w:rsidRPr="00F03856" w:rsidRDefault="00C11FEB" w:rsidP="00C11FEB">
            <w:pPr>
              <w:rPr>
                <w:rFonts w:eastAsiaTheme="minorHAnsi" w:cs="Arial"/>
                <w:color w:val="000000" w:themeColor="text1"/>
                <w:sz w:val="16"/>
                <w:szCs w:val="16"/>
              </w:rPr>
            </w:pPr>
          </w:p>
        </w:tc>
      </w:tr>
    </w:tbl>
    <w:p w14:paraId="60612F96" w14:textId="77777777" w:rsidR="00704E60" w:rsidRDefault="00704E60" w:rsidP="00704E60">
      <w:pPr>
        <w:pStyle w:val="Caption"/>
        <w:rPr>
          <w:lang w:val="en-GB"/>
        </w:rPr>
      </w:pPr>
      <w:r w:rsidRPr="00702453">
        <w:t xml:space="preserve">Table: </w:t>
      </w:r>
      <w:r>
        <w:t xml:space="preserve">Encoding Details of </w:t>
      </w:r>
      <w:r w:rsidRPr="004521EB">
        <w:rPr>
          <w:lang w:val="en-GB"/>
        </w:rPr>
        <w:t>Offset_Vol_Zone_Updated_ET</w:t>
      </w:r>
    </w:p>
    <w:p w14:paraId="0B6B6B3B" w14:textId="77777777" w:rsidR="00704E60" w:rsidRPr="00495854" w:rsidRDefault="00704E60" w:rsidP="00704E60">
      <w:pPr>
        <w:rPr>
          <w:lang w:val="en-GB"/>
        </w:rPr>
      </w:pPr>
    </w:p>
    <w:p w14:paraId="32FD72D4"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Prompt_Vol_Level_ET</w:t>
      </w:r>
    </w:p>
    <w:p w14:paraId="402AF1ED" w14:textId="77777777" w:rsidR="00704E60" w:rsidRDefault="00704E60" w:rsidP="00704E60">
      <w:pPr>
        <w:rPr>
          <w:rFonts w:cs="Arial"/>
        </w:rPr>
      </w:pPr>
      <w:r>
        <w:rPr>
          <w:rFonts w:cs="Arial"/>
        </w:rPr>
        <w:t>Encoding Type for Prompt Vol Level (No Volume/Vol_Step1...Vol_Step30)</w:t>
      </w:r>
    </w:p>
    <w:p w14:paraId="4A8FF2CE" w14:textId="77777777" w:rsidR="00704E60" w:rsidRDefault="00704E60" w:rsidP="00704E60">
      <w:pPr>
        <w:rPr>
          <w:rFonts w:cs="Arial"/>
        </w:rPr>
      </w:pPr>
    </w:p>
    <w:p w14:paraId="0F629D4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2CF6C9FA"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38A1D4"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78A53793"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52026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32265E" w14:textId="77777777" w:rsidR="00704E60" w:rsidRPr="00F03856" w:rsidRDefault="00704E60" w:rsidP="00BC57B1">
            <w:pPr>
              <w:rPr>
                <w:rFonts w:eastAsiaTheme="minorHAnsi" w:cs="Arial"/>
                <w:color w:val="000000" w:themeColor="text1"/>
                <w:sz w:val="16"/>
                <w:szCs w:val="16"/>
              </w:rPr>
            </w:pPr>
          </w:p>
        </w:tc>
      </w:tr>
      <w:tr w:rsidR="00704E60" w:rsidRPr="00F03856" w14:paraId="36DCD04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F4FE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98B00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A5B9FB" w14:textId="77777777" w:rsidR="00704E60" w:rsidRPr="00F03856" w:rsidRDefault="00704E60" w:rsidP="00BC57B1">
            <w:pPr>
              <w:rPr>
                <w:rFonts w:eastAsiaTheme="minorHAnsi" w:cs="Arial"/>
                <w:color w:val="000000" w:themeColor="text1"/>
                <w:sz w:val="16"/>
                <w:szCs w:val="16"/>
              </w:rPr>
            </w:pPr>
          </w:p>
        </w:tc>
      </w:tr>
      <w:tr w:rsidR="00704E60" w:rsidRPr="00F03856" w14:paraId="52D6A86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F755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B51E8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6153C0" w14:textId="77777777" w:rsidR="00704E60" w:rsidRPr="00F03856" w:rsidRDefault="00704E60" w:rsidP="00BC57B1">
            <w:pPr>
              <w:rPr>
                <w:rFonts w:eastAsiaTheme="minorHAnsi" w:cs="Arial"/>
                <w:color w:val="000000" w:themeColor="text1"/>
                <w:sz w:val="16"/>
                <w:szCs w:val="16"/>
              </w:rPr>
            </w:pPr>
          </w:p>
        </w:tc>
      </w:tr>
      <w:tr w:rsidR="00704E60" w:rsidRPr="00F03856" w14:paraId="02C0275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6F4A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E4427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D7D2D5" w14:textId="77777777" w:rsidR="00704E60" w:rsidRPr="00F03856" w:rsidRDefault="00704E60" w:rsidP="00BC57B1">
            <w:pPr>
              <w:rPr>
                <w:rFonts w:eastAsiaTheme="minorHAnsi" w:cs="Arial"/>
                <w:color w:val="000000" w:themeColor="text1"/>
                <w:sz w:val="16"/>
                <w:szCs w:val="16"/>
              </w:rPr>
            </w:pPr>
          </w:p>
        </w:tc>
      </w:tr>
      <w:tr w:rsidR="00C11FEB" w:rsidRPr="00F03856" w14:paraId="537B300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B23F6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13608A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F63FF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01A09B" w14:textId="77777777" w:rsidR="00C11FEB" w:rsidRPr="001B386B" w:rsidRDefault="00C11FEB" w:rsidP="00C11FEB">
            <w:pPr>
              <w:rPr>
                <w:rFonts w:eastAsiaTheme="minorHAnsi" w:cs="Arial"/>
                <w:color w:val="000000" w:themeColor="text1"/>
                <w:sz w:val="4"/>
                <w:szCs w:val="4"/>
              </w:rPr>
            </w:pPr>
          </w:p>
        </w:tc>
      </w:tr>
      <w:tr w:rsidR="00C11FEB" w:rsidRPr="00F03856" w14:paraId="1516E66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EE4E9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49CCB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3FB53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61C741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2C45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82B7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C507C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42116C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266D1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33A11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B7966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1668BDB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CFD4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0CD01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984A5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7FD7B7D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43656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9622A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BBE1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1869835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B46C0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A20A5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744AE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085CE2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DF6B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236D1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1DE81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65CE64A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5D471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B7E05E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B5CEE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3829B2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F84F7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0E025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27CA9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548BC66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8657A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DE1FA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72008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2EF04A5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46A16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AAB34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AD645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075E1D9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61679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CFE03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D9D8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09504B5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2E94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DC091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553EA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64FC157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67A39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AFCE22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7BDDE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7BA989F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D08BC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8FA4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98D82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2FB281E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1F9AB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7FE0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D2D1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65C6E9C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2E77B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B35BD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D6494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178F006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3A38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A648C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425A4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283B31F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0E833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CCF0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318EA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06F6591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F9275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667D6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E4F77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0ECF2CB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3839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9B39D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063FE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3305BD0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F2EBC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E4C0AD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648698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0EA59DD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30C27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A0B5F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722FE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3E2E17A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A44B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ED2DD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0399B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065D92C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4EC88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E6F888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D4B62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25F56E5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D37E4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A0624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E71AA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2A56E2B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9740D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9F899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6F427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648B332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448BD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B610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9D09B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361A853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3678C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C4055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0DCA6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19164E2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7496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B89D3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74FCE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283677E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C034B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B2F31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24DCC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37F00D13"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A319A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1B3C96" w14:textId="77777777" w:rsidR="00C11FEB" w:rsidRPr="00F03856" w:rsidRDefault="00C11FEB" w:rsidP="00C11FEB">
            <w:pPr>
              <w:rPr>
                <w:rFonts w:eastAsiaTheme="minorHAnsi" w:cs="Arial"/>
                <w:color w:val="000000" w:themeColor="text1"/>
                <w:sz w:val="16"/>
                <w:szCs w:val="16"/>
              </w:rPr>
            </w:pPr>
          </w:p>
        </w:tc>
      </w:tr>
    </w:tbl>
    <w:p w14:paraId="0F326FCA" w14:textId="77777777" w:rsidR="00704E60" w:rsidRDefault="00704E60" w:rsidP="00704E60">
      <w:pPr>
        <w:pStyle w:val="Caption"/>
        <w:rPr>
          <w:lang w:val="en-GB"/>
        </w:rPr>
      </w:pPr>
      <w:r w:rsidRPr="00702453">
        <w:t xml:space="preserve">Table: </w:t>
      </w:r>
      <w:r>
        <w:t xml:space="preserve">Encoding Details of </w:t>
      </w:r>
      <w:r w:rsidRPr="004521EB">
        <w:rPr>
          <w:lang w:val="en-GB"/>
        </w:rPr>
        <w:t>Prompt_Vol_Level_ET</w:t>
      </w:r>
    </w:p>
    <w:p w14:paraId="1CF762B7" w14:textId="77777777" w:rsidR="00704E60" w:rsidRPr="00495854" w:rsidRDefault="00704E60" w:rsidP="00704E60">
      <w:pPr>
        <w:rPr>
          <w:lang w:val="en-GB"/>
        </w:rPr>
      </w:pPr>
    </w:p>
    <w:p w14:paraId="5992C12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BLE_ChangeVolume_ET</w:t>
      </w:r>
    </w:p>
    <w:p w14:paraId="6E08B142" w14:textId="77777777" w:rsidR="00704E60" w:rsidRDefault="00704E60" w:rsidP="00704E60">
      <w:pPr>
        <w:rPr>
          <w:rFonts w:cs="Arial"/>
        </w:rPr>
      </w:pPr>
      <w:r>
        <w:rPr>
          <w:rFonts w:cs="Arial"/>
        </w:rPr>
        <w:t>Encoding Type for Change Volume (Internal Signal)</w:t>
      </w:r>
    </w:p>
    <w:p w14:paraId="5E8524BD" w14:textId="77777777" w:rsidR="00704E60" w:rsidRDefault="00704E60" w:rsidP="00704E60">
      <w:pPr>
        <w:rPr>
          <w:rFonts w:cs="Arial"/>
        </w:rPr>
      </w:pPr>
    </w:p>
    <w:p w14:paraId="34DF58E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AE848E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635602"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8E789BB"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9BA04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60995C" w14:textId="77777777" w:rsidR="00704E60" w:rsidRPr="00F03856" w:rsidRDefault="00704E60" w:rsidP="00BC57B1">
            <w:pPr>
              <w:rPr>
                <w:rFonts w:eastAsiaTheme="minorHAnsi" w:cs="Arial"/>
                <w:color w:val="000000" w:themeColor="text1"/>
                <w:sz w:val="16"/>
                <w:szCs w:val="16"/>
              </w:rPr>
            </w:pPr>
          </w:p>
        </w:tc>
      </w:tr>
      <w:tr w:rsidR="00704E60" w:rsidRPr="00F03856" w14:paraId="57EAD64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41574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BF043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1139FF" w14:textId="77777777" w:rsidR="00704E60" w:rsidRPr="00F03856" w:rsidRDefault="00704E60" w:rsidP="00BC57B1">
            <w:pPr>
              <w:rPr>
                <w:rFonts w:eastAsiaTheme="minorHAnsi" w:cs="Arial"/>
                <w:color w:val="000000" w:themeColor="text1"/>
                <w:sz w:val="16"/>
                <w:szCs w:val="16"/>
              </w:rPr>
            </w:pPr>
          </w:p>
        </w:tc>
      </w:tr>
      <w:tr w:rsidR="00704E60" w:rsidRPr="00F03856" w14:paraId="05700FF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2A8E0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97532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5E9467" w14:textId="77777777" w:rsidR="00704E60" w:rsidRPr="00F03856" w:rsidRDefault="00704E60" w:rsidP="00BC57B1">
            <w:pPr>
              <w:rPr>
                <w:rFonts w:eastAsiaTheme="minorHAnsi" w:cs="Arial"/>
                <w:color w:val="000000" w:themeColor="text1"/>
                <w:sz w:val="16"/>
                <w:szCs w:val="16"/>
              </w:rPr>
            </w:pPr>
          </w:p>
        </w:tc>
      </w:tr>
      <w:tr w:rsidR="00704E60" w:rsidRPr="00F03856" w14:paraId="0E02F8D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20E9F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BD93C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DA5530" w14:textId="77777777" w:rsidR="00704E60" w:rsidRPr="00F03856" w:rsidRDefault="00704E60" w:rsidP="00BC57B1">
            <w:pPr>
              <w:rPr>
                <w:rFonts w:eastAsiaTheme="minorHAnsi" w:cs="Arial"/>
                <w:color w:val="000000" w:themeColor="text1"/>
                <w:sz w:val="16"/>
                <w:szCs w:val="16"/>
              </w:rPr>
            </w:pPr>
          </w:p>
        </w:tc>
      </w:tr>
      <w:tr w:rsidR="00C11FEB" w:rsidRPr="00F03856" w14:paraId="2493966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121BD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8C1D92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FB35CF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F016BDB" w14:textId="77777777" w:rsidR="00C11FEB" w:rsidRPr="001B386B" w:rsidRDefault="00C11FEB" w:rsidP="00C11FEB">
            <w:pPr>
              <w:rPr>
                <w:rFonts w:eastAsiaTheme="minorHAnsi" w:cs="Arial"/>
                <w:color w:val="000000" w:themeColor="text1"/>
                <w:sz w:val="4"/>
                <w:szCs w:val="4"/>
              </w:rPr>
            </w:pPr>
          </w:p>
        </w:tc>
      </w:tr>
      <w:tr w:rsidR="00C11FEB" w:rsidRPr="00F03856" w14:paraId="293929E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FD281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F89357" w14:textId="77777777" w:rsidR="00C11FEB" w:rsidRPr="00F03856" w:rsidRDefault="00C11FEB" w:rsidP="00C11FEB">
            <w:pPr>
              <w:rPr>
                <w:rFonts w:eastAsiaTheme="minorHAnsi" w:cs="Arial"/>
                <w:color w:val="000000" w:themeColor="text1"/>
                <w:sz w:val="16"/>
                <w:szCs w:val="16"/>
              </w:rPr>
            </w:pPr>
          </w:p>
        </w:tc>
      </w:tr>
    </w:tbl>
    <w:p w14:paraId="110A4137" w14:textId="77777777" w:rsidR="00704E60" w:rsidRDefault="00704E60" w:rsidP="00704E60">
      <w:pPr>
        <w:pStyle w:val="Caption"/>
        <w:rPr>
          <w:lang w:val="en-GB"/>
        </w:rPr>
      </w:pPr>
      <w:r w:rsidRPr="00702453">
        <w:t xml:space="preserve">Table: </w:t>
      </w:r>
      <w:r>
        <w:t xml:space="preserve">Encoding Details of </w:t>
      </w:r>
      <w:r w:rsidRPr="004521EB">
        <w:rPr>
          <w:lang w:val="en-GB"/>
        </w:rPr>
        <w:t>BLE_ChangeVolume_ET</w:t>
      </w:r>
    </w:p>
    <w:p w14:paraId="5174A5D5" w14:textId="77777777" w:rsidR="00704E60" w:rsidRPr="00495854" w:rsidRDefault="00704E60" w:rsidP="00704E60">
      <w:pPr>
        <w:rPr>
          <w:lang w:val="en-GB"/>
        </w:rPr>
      </w:pPr>
    </w:p>
    <w:p w14:paraId="030AC7D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SoundMode_Command_ET</w:t>
      </w:r>
    </w:p>
    <w:p w14:paraId="4FA0D5A0" w14:textId="77777777" w:rsidR="00704E60" w:rsidRDefault="00704E60" w:rsidP="00704E60">
      <w:pPr>
        <w:rPr>
          <w:rFonts w:cs="Arial"/>
        </w:rPr>
      </w:pPr>
      <w:r>
        <w:rPr>
          <w:rFonts w:cs="Arial"/>
        </w:rPr>
        <w:t>Encoding Type for Sound Mode Command (Physical Touch)</w:t>
      </w:r>
    </w:p>
    <w:p w14:paraId="68302B26" w14:textId="77777777" w:rsidR="00704E60" w:rsidRDefault="00704E60" w:rsidP="00704E60">
      <w:pPr>
        <w:rPr>
          <w:rFonts w:cs="Arial"/>
        </w:rPr>
      </w:pPr>
    </w:p>
    <w:p w14:paraId="1AF4415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2E7CC6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7BC66E"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2782E4B"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94E64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526B36" w14:textId="77777777" w:rsidR="00704E60" w:rsidRPr="00F03856" w:rsidRDefault="00704E60" w:rsidP="00BC57B1">
            <w:pPr>
              <w:rPr>
                <w:rFonts w:eastAsiaTheme="minorHAnsi" w:cs="Arial"/>
                <w:color w:val="000000" w:themeColor="text1"/>
                <w:sz w:val="16"/>
                <w:szCs w:val="16"/>
              </w:rPr>
            </w:pPr>
          </w:p>
        </w:tc>
      </w:tr>
      <w:tr w:rsidR="00704E60" w:rsidRPr="00F03856" w14:paraId="4FA72EC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99B12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2E43A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5CAF1" w14:textId="77777777" w:rsidR="00704E60" w:rsidRPr="00F03856" w:rsidRDefault="00704E60" w:rsidP="00BC57B1">
            <w:pPr>
              <w:rPr>
                <w:rFonts w:eastAsiaTheme="minorHAnsi" w:cs="Arial"/>
                <w:color w:val="000000" w:themeColor="text1"/>
                <w:sz w:val="16"/>
                <w:szCs w:val="16"/>
              </w:rPr>
            </w:pPr>
          </w:p>
        </w:tc>
      </w:tr>
      <w:tr w:rsidR="00704E60" w:rsidRPr="00F03856" w14:paraId="4DB3219F"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BAE86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729C4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E1EFA3" w14:textId="77777777" w:rsidR="00704E60" w:rsidRPr="00F03856" w:rsidRDefault="00704E60" w:rsidP="00BC57B1">
            <w:pPr>
              <w:rPr>
                <w:rFonts w:eastAsiaTheme="minorHAnsi" w:cs="Arial"/>
                <w:color w:val="000000" w:themeColor="text1"/>
                <w:sz w:val="16"/>
                <w:szCs w:val="16"/>
              </w:rPr>
            </w:pPr>
          </w:p>
        </w:tc>
      </w:tr>
      <w:tr w:rsidR="00704E60" w:rsidRPr="00F03856" w14:paraId="5542EE2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1DAFB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EA1ED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AD5281" w14:textId="77777777" w:rsidR="00704E60" w:rsidRPr="00F03856" w:rsidRDefault="00704E60" w:rsidP="00BC57B1">
            <w:pPr>
              <w:rPr>
                <w:rFonts w:eastAsiaTheme="minorHAnsi" w:cs="Arial"/>
                <w:color w:val="000000" w:themeColor="text1"/>
                <w:sz w:val="16"/>
                <w:szCs w:val="16"/>
              </w:rPr>
            </w:pPr>
          </w:p>
        </w:tc>
      </w:tr>
      <w:tr w:rsidR="00C11FEB" w:rsidRPr="00F03856" w14:paraId="590589F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B6954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E8A639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E1C8A8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7FB269F" w14:textId="77777777" w:rsidR="00C11FEB" w:rsidRPr="001B386B" w:rsidRDefault="00C11FEB" w:rsidP="00C11FEB">
            <w:pPr>
              <w:rPr>
                <w:rFonts w:eastAsiaTheme="minorHAnsi" w:cs="Arial"/>
                <w:color w:val="000000" w:themeColor="text1"/>
                <w:sz w:val="4"/>
                <w:szCs w:val="4"/>
              </w:rPr>
            </w:pPr>
          </w:p>
        </w:tc>
      </w:tr>
      <w:tr w:rsidR="00C11FEB" w:rsidRPr="00F03856" w14:paraId="6D031C8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8B7BC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18B5CC" w14:textId="77777777" w:rsidR="00C11FEB" w:rsidRPr="00F03856" w:rsidRDefault="00C11FEB" w:rsidP="00C11FEB">
            <w:pPr>
              <w:rPr>
                <w:rFonts w:eastAsiaTheme="minorHAnsi" w:cs="Arial"/>
                <w:color w:val="000000" w:themeColor="text1"/>
                <w:sz w:val="16"/>
                <w:szCs w:val="16"/>
              </w:rPr>
            </w:pPr>
          </w:p>
        </w:tc>
      </w:tr>
    </w:tbl>
    <w:p w14:paraId="2B6AB446" w14:textId="77777777" w:rsidR="00704E60" w:rsidRDefault="00704E60" w:rsidP="00704E60">
      <w:pPr>
        <w:pStyle w:val="Caption"/>
        <w:rPr>
          <w:lang w:val="en-GB"/>
        </w:rPr>
      </w:pPr>
      <w:r w:rsidRPr="00702453">
        <w:t xml:space="preserve">Table: </w:t>
      </w:r>
      <w:r>
        <w:t xml:space="preserve">Encoding Details of </w:t>
      </w:r>
      <w:r w:rsidRPr="004521EB">
        <w:rPr>
          <w:lang w:val="en-GB"/>
        </w:rPr>
        <w:t>SoundMode_Command_ET</w:t>
      </w:r>
    </w:p>
    <w:p w14:paraId="3792A8B0" w14:textId="77777777" w:rsidR="00704E60" w:rsidRPr="00495854" w:rsidRDefault="00704E60" w:rsidP="00704E60">
      <w:pPr>
        <w:rPr>
          <w:lang w:val="en-GB"/>
        </w:rPr>
      </w:pPr>
    </w:p>
    <w:p w14:paraId="105E37D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DND_Command_ET</w:t>
      </w:r>
    </w:p>
    <w:p w14:paraId="098FF22B" w14:textId="77777777" w:rsidR="00704E60" w:rsidRDefault="00704E60" w:rsidP="00704E60">
      <w:pPr>
        <w:rPr>
          <w:rFonts w:cs="Arial"/>
        </w:rPr>
      </w:pPr>
      <w:r>
        <w:rPr>
          <w:rFonts w:cs="Arial"/>
        </w:rPr>
        <w:t>Encoding Type for Do Not Disturb Command (Physical Touch)</w:t>
      </w:r>
    </w:p>
    <w:p w14:paraId="724A19A9" w14:textId="77777777" w:rsidR="00704E60" w:rsidRDefault="00704E60" w:rsidP="00704E60">
      <w:pPr>
        <w:rPr>
          <w:rFonts w:cs="Arial"/>
        </w:rPr>
      </w:pPr>
    </w:p>
    <w:p w14:paraId="1FC7518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65E7ED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8F2F29"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C111B8C"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5ABA0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9F752A" w14:textId="77777777" w:rsidR="00704E60" w:rsidRPr="00F03856" w:rsidRDefault="00704E60" w:rsidP="00BC57B1">
            <w:pPr>
              <w:rPr>
                <w:rFonts w:eastAsiaTheme="minorHAnsi" w:cs="Arial"/>
                <w:color w:val="000000" w:themeColor="text1"/>
                <w:sz w:val="16"/>
                <w:szCs w:val="16"/>
              </w:rPr>
            </w:pPr>
          </w:p>
        </w:tc>
      </w:tr>
      <w:tr w:rsidR="00704E60" w:rsidRPr="00F03856" w14:paraId="0ED522C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34A28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4BACC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30D7D8" w14:textId="77777777" w:rsidR="00704E60" w:rsidRPr="00F03856" w:rsidRDefault="00704E60" w:rsidP="00BC57B1">
            <w:pPr>
              <w:rPr>
                <w:rFonts w:eastAsiaTheme="minorHAnsi" w:cs="Arial"/>
                <w:color w:val="000000" w:themeColor="text1"/>
                <w:sz w:val="16"/>
                <w:szCs w:val="16"/>
              </w:rPr>
            </w:pPr>
          </w:p>
        </w:tc>
      </w:tr>
      <w:tr w:rsidR="00704E60" w:rsidRPr="00F03856" w14:paraId="4340F41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3232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893FC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F90C0" w14:textId="77777777" w:rsidR="00704E60" w:rsidRPr="00F03856" w:rsidRDefault="00704E60" w:rsidP="00BC57B1">
            <w:pPr>
              <w:rPr>
                <w:rFonts w:eastAsiaTheme="minorHAnsi" w:cs="Arial"/>
                <w:color w:val="000000" w:themeColor="text1"/>
                <w:sz w:val="16"/>
                <w:szCs w:val="16"/>
              </w:rPr>
            </w:pPr>
          </w:p>
        </w:tc>
      </w:tr>
      <w:tr w:rsidR="00704E60" w:rsidRPr="00F03856" w14:paraId="1CD024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E0BDC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1DCF6E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F7ADB7" w14:textId="77777777" w:rsidR="00704E60" w:rsidRPr="00F03856" w:rsidRDefault="00704E60" w:rsidP="00BC57B1">
            <w:pPr>
              <w:rPr>
                <w:rFonts w:eastAsiaTheme="minorHAnsi" w:cs="Arial"/>
                <w:color w:val="000000" w:themeColor="text1"/>
                <w:sz w:val="16"/>
                <w:szCs w:val="16"/>
              </w:rPr>
            </w:pPr>
          </w:p>
        </w:tc>
      </w:tr>
      <w:tr w:rsidR="00C11FEB" w:rsidRPr="00F03856" w14:paraId="049C4FD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06562E"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625274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5FF54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E509621" w14:textId="77777777" w:rsidR="00C11FEB" w:rsidRPr="001B386B" w:rsidRDefault="00C11FEB" w:rsidP="00C11FEB">
            <w:pPr>
              <w:rPr>
                <w:rFonts w:eastAsiaTheme="minorHAnsi" w:cs="Arial"/>
                <w:color w:val="000000" w:themeColor="text1"/>
                <w:sz w:val="4"/>
                <w:szCs w:val="4"/>
              </w:rPr>
            </w:pPr>
          </w:p>
        </w:tc>
      </w:tr>
      <w:tr w:rsidR="00C11FEB" w:rsidRPr="00F03856" w14:paraId="587D5D09"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AF115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391F95" w14:textId="77777777" w:rsidR="00C11FEB" w:rsidRPr="00F03856" w:rsidRDefault="00C11FEB" w:rsidP="00C11FEB">
            <w:pPr>
              <w:rPr>
                <w:rFonts w:eastAsiaTheme="minorHAnsi" w:cs="Arial"/>
                <w:color w:val="000000" w:themeColor="text1"/>
                <w:sz w:val="16"/>
                <w:szCs w:val="16"/>
              </w:rPr>
            </w:pPr>
          </w:p>
        </w:tc>
      </w:tr>
    </w:tbl>
    <w:p w14:paraId="5C670E2A" w14:textId="77777777" w:rsidR="00704E60" w:rsidRDefault="00704E60" w:rsidP="00704E60">
      <w:pPr>
        <w:pStyle w:val="Caption"/>
        <w:rPr>
          <w:lang w:val="en-GB"/>
        </w:rPr>
      </w:pPr>
      <w:r w:rsidRPr="00702453">
        <w:t xml:space="preserve">Table: </w:t>
      </w:r>
      <w:r>
        <w:t xml:space="preserve">Encoding Details of </w:t>
      </w:r>
      <w:r w:rsidRPr="004521EB">
        <w:rPr>
          <w:lang w:val="en-GB"/>
        </w:rPr>
        <w:t>DND_Command_ET</w:t>
      </w:r>
    </w:p>
    <w:p w14:paraId="789750AC" w14:textId="77777777" w:rsidR="00704E60" w:rsidRPr="00495854" w:rsidRDefault="00704E60" w:rsidP="00704E60">
      <w:pPr>
        <w:rPr>
          <w:lang w:val="en-GB"/>
        </w:rPr>
      </w:pPr>
    </w:p>
    <w:p w14:paraId="5FFEDA82"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CA.Rq_ET</w:t>
      </w:r>
    </w:p>
    <w:p w14:paraId="4F11892A" w14:textId="77777777" w:rsidR="00704E60" w:rsidRDefault="00704E60" w:rsidP="00704E60">
      <w:pPr>
        <w:rPr>
          <w:rFonts w:cs="Arial"/>
        </w:rPr>
      </w:pPr>
      <w:r>
        <w:rPr>
          <w:rFonts w:cs="Arial"/>
        </w:rPr>
        <w:t>Encoding Type for Captain's Announcement Request (Null/ActivateCA/CancelCA)</w:t>
      </w:r>
    </w:p>
    <w:p w14:paraId="6EC7E539" w14:textId="77777777" w:rsidR="00704E60" w:rsidRDefault="00704E60" w:rsidP="00704E60">
      <w:pPr>
        <w:rPr>
          <w:rFonts w:cs="Arial"/>
        </w:rPr>
      </w:pPr>
    </w:p>
    <w:p w14:paraId="05B1BB2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E921E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E65ECB0"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7735D8C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CA370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D5D82" w14:textId="77777777" w:rsidR="00704E60" w:rsidRPr="00F03856" w:rsidRDefault="00704E60" w:rsidP="00BC57B1">
            <w:pPr>
              <w:rPr>
                <w:rFonts w:eastAsiaTheme="minorHAnsi" w:cs="Arial"/>
                <w:color w:val="000000" w:themeColor="text1"/>
                <w:sz w:val="16"/>
                <w:szCs w:val="16"/>
              </w:rPr>
            </w:pPr>
          </w:p>
        </w:tc>
      </w:tr>
      <w:tr w:rsidR="00704E60" w:rsidRPr="00F03856" w14:paraId="5A69997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5DD4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C5CDA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6F1446" w14:textId="77777777" w:rsidR="00704E60" w:rsidRPr="00F03856" w:rsidRDefault="00704E60" w:rsidP="00BC57B1">
            <w:pPr>
              <w:rPr>
                <w:rFonts w:eastAsiaTheme="minorHAnsi" w:cs="Arial"/>
                <w:color w:val="000000" w:themeColor="text1"/>
                <w:sz w:val="16"/>
                <w:szCs w:val="16"/>
              </w:rPr>
            </w:pPr>
          </w:p>
        </w:tc>
      </w:tr>
      <w:tr w:rsidR="00704E60" w:rsidRPr="00F03856" w14:paraId="5210A42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17AD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4279A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42A716" w14:textId="77777777" w:rsidR="00704E60" w:rsidRPr="00F03856" w:rsidRDefault="00704E60" w:rsidP="00BC57B1">
            <w:pPr>
              <w:rPr>
                <w:rFonts w:eastAsiaTheme="minorHAnsi" w:cs="Arial"/>
                <w:color w:val="000000" w:themeColor="text1"/>
                <w:sz w:val="16"/>
                <w:szCs w:val="16"/>
              </w:rPr>
            </w:pPr>
          </w:p>
        </w:tc>
      </w:tr>
      <w:tr w:rsidR="00704E60" w:rsidRPr="00F03856" w14:paraId="3130142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71A2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B32554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FE7736" w14:textId="77777777" w:rsidR="00704E60" w:rsidRPr="00F03856" w:rsidRDefault="00704E60" w:rsidP="00BC57B1">
            <w:pPr>
              <w:rPr>
                <w:rFonts w:eastAsiaTheme="minorHAnsi" w:cs="Arial"/>
                <w:color w:val="000000" w:themeColor="text1"/>
                <w:sz w:val="16"/>
                <w:szCs w:val="16"/>
              </w:rPr>
            </w:pPr>
          </w:p>
        </w:tc>
      </w:tr>
      <w:tr w:rsidR="00C11FEB" w:rsidRPr="00F03856" w14:paraId="12B45BA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830014"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8A6D12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2B3003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1B19AB" w14:textId="77777777" w:rsidR="00C11FEB" w:rsidRPr="001B386B" w:rsidRDefault="00C11FEB" w:rsidP="00C11FEB">
            <w:pPr>
              <w:rPr>
                <w:rFonts w:eastAsiaTheme="minorHAnsi" w:cs="Arial"/>
                <w:color w:val="000000" w:themeColor="text1"/>
                <w:sz w:val="4"/>
                <w:szCs w:val="4"/>
              </w:rPr>
            </w:pPr>
          </w:p>
        </w:tc>
      </w:tr>
      <w:tr w:rsidR="00C11FEB" w:rsidRPr="00F03856" w14:paraId="38A1B7C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C3DA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84512E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F39B8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C11FEB" w:rsidRPr="00F03856" w14:paraId="572B599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3EFD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AE4B47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ActivateCA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EC1D4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ActivateCA</w:t>
            </w:r>
          </w:p>
        </w:tc>
      </w:tr>
      <w:tr w:rsidR="00C11FEB" w:rsidRPr="00F03856" w14:paraId="0E7A5FF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1A112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410468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CancelCA</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6E889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CancelCA</w:t>
            </w:r>
          </w:p>
        </w:tc>
      </w:tr>
      <w:tr w:rsidR="00C11FEB" w:rsidRPr="00F03856" w14:paraId="5536074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BF9A0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84296C" w14:textId="77777777" w:rsidR="00C11FEB" w:rsidRPr="00F03856" w:rsidRDefault="00C11FEB" w:rsidP="00C11FEB">
            <w:pPr>
              <w:rPr>
                <w:rFonts w:eastAsiaTheme="minorHAnsi" w:cs="Arial"/>
                <w:color w:val="000000" w:themeColor="text1"/>
                <w:sz w:val="16"/>
                <w:szCs w:val="16"/>
              </w:rPr>
            </w:pPr>
          </w:p>
        </w:tc>
      </w:tr>
    </w:tbl>
    <w:p w14:paraId="14C0F520" w14:textId="77777777" w:rsidR="00704E60" w:rsidRDefault="00704E60" w:rsidP="00704E60">
      <w:pPr>
        <w:pStyle w:val="Caption"/>
        <w:rPr>
          <w:lang w:val="en-GB"/>
        </w:rPr>
      </w:pPr>
      <w:r w:rsidRPr="00702453">
        <w:t xml:space="preserve">Table: </w:t>
      </w:r>
      <w:r>
        <w:t xml:space="preserve">Encoding Details of </w:t>
      </w:r>
      <w:r w:rsidRPr="004521EB">
        <w:rPr>
          <w:lang w:val="en-GB"/>
        </w:rPr>
        <w:t>CA.Rq_ET</w:t>
      </w:r>
    </w:p>
    <w:p w14:paraId="49887C0E" w14:textId="77777777" w:rsidR="00704E60" w:rsidRPr="00495854" w:rsidRDefault="00704E60" w:rsidP="00704E60">
      <w:pPr>
        <w:rPr>
          <w:lang w:val="en-GB"/>
        </w:rPr>
      </w:pPr>
    </w:p>
    <w:p w14:paraId="140BFE1B"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ZoneLockReq_ET</w:t>
      </w:r>
    </w:p>
    <w:p w14:paraId="2B1FFD32" w14:textId="77777777" w:rsidR="00704E60" w:rsidRDefault="00704E60" w:rsidP="00704E60">
      <w:pPr>
        <w:rPr>
          <w:rFonts w:cs="Arial"/>
        </w:rPr>
      </w:pPr>
      <w:r>
        <w:rPr>
          <w:rFonts w:cs="Arial"/>
        </w:rPr>
        <w:t>Encoding Type for Zone Lock Request (Activate/ Deactivate)</w:t>
      </w:r>
    </w:p>
    <w:p w14:paraId="0541212A" w14:textId="77777777" w:rsidR="00704E60" w:rsidRDefault="00704E60" w:rsidP="00704E60">
      <w:pPr>
        <w:rPr>
          <w:rFonts w:cs="Arial"/>
        </w:rPr>
      </w:pPr>
    </w:p>
    <w:p w14:paraId="2EA1EC0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0152FB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E78821"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115E2272"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5C3BB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6ACBB1" w14:textId="77777777" w:rsidR="00704E60" w:rsidRPr="00F03856" w:rsidRDefault="00704E60" w:rsidP="00BC57B1">
            <w:pPr>
              <w:rPr>
                <w:rFonts w:eastAsiaTheme="minorHAnsi" w:cs="Arial"/>
                <w:color w:val="000000" w:themeColor="text1"/>
                <w:sz w:val="16"/>
                <w:szCs w:val="16"/>
              </w:rPr>
            </w:pPr>
          </w:p>
        </w:tc>
      </w:tr>
      <w:tr w:rsidR="00704E60" w:rsidRPr="00F03856" w14:paraId="1EBD6D6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3BD2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CFE0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7B1410" w14:textId="77777777" w:rsidR="00704E60" w:rsidRPr="00F03856" w:rsidRDefault="00704E60" w:rsidP="00BC57B1">
            <w:pPr>
              <w:rPr>
                <w:rFonts w:eastAsiaTheme="minorHAnsi" w:cs="Arial"/>
                <w:color w:val="000000" w:themeColor="text1"/>
                <w:sz w:val="16"/>
                <w:szCs w:val="16"/>
              </w:rPr>
            </w:pPr>
          </w:p>
        </w:tc>
      </w:tr>
      <w:tr w:rsidR="00704E60" w:rsidRPr="00F03856" w14:paraId="38CB1E8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AB5B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BB5C7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D739A5" w14:textId="77777777" w:rsidR="00704E60" w:rsidRPr="00F03856" w:rsidRDefault="00704E60" w:rsidP="00BC57B1">
            <w:pPr>
              <w:rPr>
                <w:rFonts w:eastAsiaTheme="minorHAnsi" w:cs="Arial"/>
                <w:color w:val="000000" w:themeColor="text1"/>
                <w:sz w:val="16"/>
                <w:szCs w:val="16"/>
              </w:rPr>
            </w:pPr>
          </w:p>
        </w:tc>
      </w:tr>
      <w:tr w:rsidR="00704E60" w:rsidRPr="00F03856" w14:paraId="29A9B24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5EBB4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443269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2BAD71" w14:textId="77777777" w:rsidR="00704E60" w:rsidRPr="00F03856" w:rsidRDefault="00704E60" w:rsidP="00BC57B1">
            <w:pPr>
              <w:rPr>
                <w:rFonts w:eastAsiaTheme="minorHAnsi" w:cs="Arial"/>
                <w:color w:val="000000" w:themeColor="text1"/>
                <w:sz w:val="16"/>
                <w:szCs w:val="16"/>
              </w:rPr>
            </w:pPr>
          </w:p>
        </w:tc>
      </w:tr>
      <w:tr w:rsidR="00C11FEB" w:rsidRPr="00F03856" w14:paraId="5EBD8197"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29FD2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BE292F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E2C217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0C73A7" w14:textId="77777777" w:rsidR="00C11FEB" w:rsidRPr="001B386B" w:rsidRDefault="00C11FEB" w:rsidP="00C11FEB">
            <w:pPr>
              <w:rPr>
                <w:rFonts w:eastAsiaTheme="minorHAnsi" w:cs="Arial"/>
                <w:color w:val="000000" w:themeColor="text1"/>
                <w:sz w:val="4"/>
                <w:szCs w:val="4"/>
              </w:rPr>
            </w:pPr>
          </w:p>
        </w:tc>
      </w:tr>
      <w:tr w:rsidR="00C11FEB" w:rsidRPr="00F03856" w14:paraId="0EE5AD1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21795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38BF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0E8A8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Activate</w:t>
            </w:r>
          </w:p>
        </w:tc>
      </w:tr>
      <w:tr w:rsidR="00C11FEB" w:rsidRPr="00F03856" w14:paraId="5E86E7A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2F41C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BFB15A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Deactivate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A7AA7D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Deactivate</w:t>
            </w:r>
          </w:p>
        </w:tc>
      </w:tr>
      <w:tr w:rsidR="00C11FEB" w:rsidRPr="00F03856" w14:paraId="1B6214C2"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72FDF6"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85BAF4" w14:textId="77777777" w:rsidR="00C11FEB" w:rsidRPr="00F03856" w:rsidRDefault="00C11FEB" w:rsidP="00C11FEB">
            <w:pPr>
              <w:rPr>
                <w:rFonts w:eastAsiaTheme="minorHAnsi" w:cs="Arial"/>
                <w:color w:val="000000" w:themeColor="text1"/>
                <w:sz w:val="16"/>
                <w:szCs w:val="16"/>
              </w:rPr>
            </w:pPr>
          </w:p>
        </w:tc>
      </w:tr>
    </w:tbl>
    <w:p w14:paraId="1CC32288" w14:textId="77777777" w:rsidR="00704E60" w:rsidRDefault="00704E60" w:rsidP="00704E60">
      <w:pPr>
        <w:pStyle w:val="Caption"/>
        <w:rPr>
          <w:lang w:val="en-GB"/>
        </w:rPr>
      </w:pPr>
      <w:r w:rsidRPr="00702453">
        <w:t xml:space="preserve">Table: </w:t>
      </w:r>
      <w:r>
        <w:t xml:space="preserve">Encoding Details of </w:t>
      </w:r>
      <w:r w:rsidRPr="004521EB">
        <w:rPr>
          <w:lang w:val="en-GB"/>
        </w:rPr>
        <w:t>ZoneLockReq_ET</w:t>
      </w:r>
    </w:p>
    <w:p w14:paraId="05107CE6" w14:textId="77777777" w:rsidR="00704E60" w:rsidRPr="00495854" w:rsidRDefault="00704E60" w:rsidP="00704E60">
      <w:pPr>
        <w:rPr>
          <w:lang w:val="en-GB"/>
        </w:rPr>
      </w:pPr>
    </w:p>
    <w:p w14:paraId="64942D96"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BTConnectionReq_ET</w:t>
      </w:r>
    </w:p>
    <w:p w14:paraId="23A5CFE0" w14:textId="77777777" w:rsidR="00704E60" w:rsidRDefault="00704E60" w:rsidP="00704E60">
      <w:pPr>
        <w:rPr>
          <w:rFonts w:cs="Arial"/>
        </w:rPr>
      </w:pPr>
      <w:r>
        <w:rPr>
          <w:rFonts w:cs="Arial"/>
        </w:rPr>
        <w:t>Encoding Type for Bluetooth Connection Request (Connect/Disconnect)</w:t>
      </w:r>
    </w:p>
    <w:p w14:paraId="2B248BEF" w14:textId="77777777" w:rsidR="00704E60" w:rsidRDefault="00704E60" w:rsidP="00704E60">
      <w:pPr>
        <w:rPr>
          <w:rFonts w:cs="Arial"/>
        </w:rPr>
      </w:pPr>
    </w:p>
    <w:p w14:paraId="3419153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9BF05E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4F73BC"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017D934"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F4549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5D0CC1" w14:textId="77777777" w:rsidR="00704E60" w:rsidRPr="00F03856" w:rsidRDefault="00704E60" w:rsidP="00BC57B1">
            <w:pPr>
              <w:rPr>
                <w:rFonts w:eastAsiaTheme="minorHAnsi" w:cs="Arial"/>
                <w:color w:val="000000" w:themeColor="text1"/>
                <w:sz w:val="16"/>
                <w:szCs w:val="16"/>
              </w:rPr>
            </w:pPr>
          </w:p>
        </w:tc>
      </w:tr>
      <w:tr w:rsidR="00704E60" w:rsidRPr="00F03856" w14:paraId="358D8EE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34FA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24A65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0E5989" w14:textId="77777777" w:rsidR="00704E60" w:rsidRPr="00F03856" w:rsidRDefault="00704E60" w:rsidP="00BC57B1">
            <w:pPr>
              <w:rPr>
                <w:rFonts w:eastAsiaTheme="minorHAnsi" w:cs="Arial"/>
                <w:color w:val="000000" w:themeColor="text1"/>
                <w:sz w:val="16"/>
                <w:szCs w:val="16"/>
              </w:rPr>
            </w:pPr>
          </w:p>
        </w:tc>
      </w:tr>
      <w:tr w:rsidR="00704E60" w:rsidRPr="00F03856" w14:paraId="660146A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AFD4E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6DF4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31A12F" w14:textId="77777777" w:rsidR="00704E60" w:rsidRPr="00F03856" w:rsidRDefault="00704E60" w:rsidP="00BC57B1">
            <w:pPr>
              <w:rPr>
                <w:rFonts w:eastAsiaTheme="minorHAnsi" w:cs="Arial"/>
                <w:color w:val="000000" w:themeColor="text1"/>
                <w:sz w:val="16"/>
                <w:szCs w:val="16"/>
              </w:rPr>
            </w:pPr>
          </w:p>
        </w:tc>
      </w:tr>
      <w:tr w:rsidR="00704E60" w:rsidRPr="00F03856" w14:paraId="2B682A6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FFCEC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AB9F6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0EEB5D" w14:textId="77777777" w:rsidR="00704E60" w:rsidRPr="00F03856" w:rsidRDefault="00704E60" w:rsidP="00BC57B1">
            <w:pPr>
              <w:rPr>
                <w:rFonts w:eastAsiaTheme="minorHAnsi" w:cs="Arial"/>
                <w:color w:val="000000" w:themeColor="text1"/>
                <w:sz w:val="16"/>
                <w:szCs w:val="16"/>
              </w:rPr>
            </w:pPr>
          </w:p>
        </w:tc>
      </w:tr>
      <w:tr w:rsidR="00C11FEB" w:rsidRPr="00F03856" w14:paraId="10F556E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3050B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6947FE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9FA8B97"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BCA0A2D" w14:textId="77777777" w:rsidR="00C11FEB" w:rsidRPr="001B386B" w:rsidRDefault="00C11FEB" w:rsidP="00C11FEB">
            <w:pPr>
              <w:rPr>
                <w:rFonts w:eastAsiaTheme="minorHAnsi" w:cs="Arial"/>
                <w:color w:val="000000" w:themeColor="text1"/>
                <w:sz w:val="4"/>
                <w:szCs w:val="4"/>
              </w:rPr>
            </w:pPr>
          </w:p>
        </w:tc>
      </w:tr>
      <w:tr w:rsidR="00C11FEB" w:rsidRPr="00F03856" w14:paraId="722CF69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303B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82D86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B5AFF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Connect</w:t>
            </w:r>
          </w:p>
        </w:tc>
      </w:tr>
      <w:tr w:rsidR="00C11FEB" w:rsidRPr="00F03856" w14:paraId="036E6CE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DDB5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D4B7F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Disconnect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A2D91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Disconnect</w:t>
            </w:r>
          </w:p>
        </w:tc>
      </w:tr>
      <w:tr w:rsidR="00C11FEB" w:rsidRPr="00F03856" w14:paraId="5C8A939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55441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213211" w14:textId="77777777" w:rsidR="00C11FEB" w:rsidRPr="00F03856" w:rsidRDefault="00C11FEB" w:rsidP="00C11FEB">
            <w:pPr>
              <w:rPr>
                <w:rFonts w:eastAsiaTheme="minorHAnsi" w:cs="Arial"/>
                <w:color w:val="000000" w:themeColor="text1"/>
                <w:sz w:val="16"/>
                <w:szCs w:val="16"/>
              </w:rPr>
            </w:pPr>
          </w:p>
        </w:tc>
      </w:tr>
    </w:tbl>
    <w:p w14:paraId="4B4DB4EB" w14:textId="77777777" w:rsidR="00704E60" w:rsidRDefault="00704E60" w:rsidP="00704E60">
      <w:pPr>
        <w:pStyle w:val="Caption"/>
        <w:rPr>
          <w:lang w:val="en-GB"/>
        </w:rPr>
      </w:pPr>
      <w:r w:rsidRPr="00702453">
        <w:t xml:space="preserve">Table: </w:t>
      </w:r>
      <w:r>
        <w:t xml:space="preserve">Encoding Details of </w:t>
      </w:r>
      <w:r w:rsidRPr="004521EB">
        <w:rPr>
          <w:lang w:val="en-GB"/>
        </w:rPr>
        <w:t>BTConnectionReq_ET</w:t>
      </w:r>
    </w:p>
    <w:p w14:paraId="7F226EC3" w14:textId="77777777" w:rsidR="00704E60" w:rsidRPr="00495854" w:rsidRDefault="00704E60" w:rsidP="00704E60">
      <w:pPr>
        <w:rPr>
          <w:lang w:val="en-GB"/>
        </w:rPr>
      </w:pPr>
    </w:p>
    <w:p w14:paraId="6700356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HMI_Phone Call_Status_ET</w:t>
      </w:r>
    </w:p>
    <w:p w14:paraId="0E0DDFAE" w14:textId="77777777" w:rsidR="00704E60" w:rsidRDefault="00704E60" w:rsidP="00704E60">
      <w:pPr>
        <w:rPr>
          <w:rFonts w:cs="Arial"/>
        </w:rPr>
      </w:pPr>
      <w:r>
        <w:rPr>
          <w:rFonts w:cs="Arial"/>
        </w:rPr>
        <w:t>Encoding Type for Phone Call_Status (LVDS Status)(Internal Signal)</w:t>
      </w:r>
    </w:p>
    <w:p w14:paraId="454AC438" w14:textId="77777777" w:rsidR="00704E60" w:rsidRDefault="00704E60" w:rsidP="00704E60">
      <w:pPr>
        <w:rPr>
          <w:rFonts w:cs="Arial"/>
        </w:rPr>
      </w:pPr>
    </w:p>
    <w:p w14:paraId="6056600C"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1CB5934"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AFA60A"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2981CD3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AB5D8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2FB8A5" w14:textId="77777777" w:rsidR="00704E60" w:rsidRPr="00F03856" w:rsidRDefault="00704E60" w:rsidP="00BC57B1">
            <w:pPr>
              <w:rPr>
                <w:rFonts w:eastAsiaTheme="minorHAnsi" w:cs="Arial"/>
                <w:color w:val="000000" w:themeColor="text1"/>
                <w:sz w:val="16"/>
                <w:szCs w:val="16"/>
              </w:rPr>
            </w:pPr>
          </w:p>
        </w:tc>
      </w:tr>
      <w:tr w:rsidR="00704E60" w:rsidRPr="00F03856" w14:paraId="30F4217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29C96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20400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4E439" w14:textId="77777777" w:rsidR="00704E60" w:rsidRPr="00F03856" w:rsidRDefault="00704E60" w:rsidP="00BC57B1">
            <w:pPr>
              <w:rPr>
                <w:rFonts w:eastAsiaTheme="minorHAnsi" w:cs="Arial"/>
                <w:color w:val="000000" w:themeColor="text1"/>
                <w:sz w:val="16"/>
                <w:szCs w:val="16"/>
              </w:rPr>
            </w:pPr>
          </w:p>
        </w:tc>
      </w:tr>
      <w:tr w:rsidR="00704E60" w:rsidRPr="00F03856" w14:paraId="5873AF5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B4CC5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10E87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B337E2" w14:textId="77777777" w:rsidR="00704E60" w:rsidRPr="00F03856" w:rsidRDefault="00704E60" w:rsidP="00BC57B1">
            <w:pPr>
              <w:rPr>
                <w:rFonts w:eastAsiaTheme="minorHAnsi" w:cs="Arial"/>
                <w:color w:val="000000" w:themeColor="text1"/>
                <w:sz w:val="16"/>
                <w:szCs w:val="16"/>
              </w:rPr>
            </w:pPr>
          </w:p>
        </w:tc>
      </w:tr>
      <w:tr w:rsidR="00704E60" w:rsidRPr="00F03856" w14:paraId="143FFAB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1A9F6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D631E5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8FF894" w14:textId="77777777" w:rsidR="00704E60" w:rsidRPr="00F03856" w:rsidRDefault="00704E60" w:rsidP="00BC57B1">
            <w:pPr>
              <w:rPr>
                <w:rFonts w:eastAsiaTheme="minorHAnsi" w:cs="Arial"/>
                <w:color w:val="000000" w:themeColor="text1"/>
                <w:sz w:val="16"/>
                <w:szCs w:val="16"/>
              </w:rPr>
            </w:pPr>
          </w:p>
        </w:tc>
      </w:tr>
      <w:tr w:rsidR="00C11FEB" w:rsidRPr="00F03856" w14:paraId="5406DF6C"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830E9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3FD44A5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E35CDF1"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12A6F92" w14:textId="77777777" w:rsidR="00C11FEB" w:rsidRPr="001B386B" w:rsidRDefault="00C11FEB" w:rsidP="00C11FEB">
            <w:pPr>
              <w:rPr>
                <w:rFonts w:eastAsiaTheme="minorHAnsi" w:cs="Arial"/>
                <w:color w:val="000000" w:themeColor="text1"/>
                <w:sz w:val="4"/>
                <w:szCs w:val="4"/>
              </w:rPr>
            </w:pPr>
          </w:p>
        </w:tc>
      </w:tr>
      <w:tr w:rsidR="00C11FEB" w:rsidRPr="00F03856" w14:paraId="7E80D77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B6129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F426CA" w14:textId="77777777" w:rsidR="00C11FEB" w:rsidRPr="00F03856" w:rsidRDefault="00C11FEB" w:rsidP="00C11FEB">
            <w:pPr>
              <w:rPr>
                <w:rFonts w:eastAsiaTheme="minorHAnsi" w:cs="Arial"/>
                <w:color w:val="000000" w:themeColor="text1"/>
                <w:sz w:val="16"/>
                <w:szCs w:val="16"/>
              </w:rPr>
            </w:pPr>
          </w:p>
        </w:tc>
      </w:tr>
    </w:tbl>
    <w:p w14:paraId="2FD7DAE2" w14:textId="77777777" w:rsidR="00704E60" w:rsidRDefault="00704E60" w:rsidP="00704E60">
      <w:pPr>
        <w:pStyle w:val="Caption"/>
        <w:rPr>
          <w:lang w:val="en-GB"/>
        </w:rPr>
      </w:pPr>
      <w:r w:rsidRPr="00702453">
        <w:t xml:space="preserve">Table: </w:t>
      </w:r>
      <w:r>
        <w:t xml:space="preserve">Encoding Details of </w:t>
      </w:r>
      <w:r w:rsidRPr="004521EB">
        <w:rPr>
          <w:lang w:val="en-GB"/>
        </w:rPr>
        <w:t>HMI_Phone Call_Status_ET</w:t>
      </w:r>
    </w:p>
    <w:p w14:paraId="06F4EF57" w14:textId="77777777" w:rsidR="00704E60" w:rsidRPr="00495854" w:rsidRDefault="00704E60" w:rsidP="00704E60">
      <w:pPr>
        <w:rPr>
          <w:lang w:val="en-GB"/>
        </w:rPr>
      </w:pPr>
    </w:p>
    <w:p w14:paraId="7D8E8AE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Source_Command_ET</w:t>
      </w:r>
    </w:p>
    <w:p w14:paraId="6073F039" w14:textId="77777777" w:rsidR="00704E60" w:rsidRDefault="00704E60" w:rsidP="00704E60">
      <w:pPr>
        <w:rPr>
          <w:rFonts w:cs="Arial"/>
        </w:rPr>
      </w:pPr>
      <w:r>
        <w:rPr>
          <w:rFonts w:cs="Arial"/>
        </w:rPr>
        <w:t>Encoding Type for Source Command (Physical Touch)</w:t>
      </w:r>
    </w:p>
    <w:p w14:paraId="5AD3A3FB" w14:textId="77777777" w:rsidR="00704E60" w:rsidRDefault="00704E60" w:rsidP="00704E60">
      <w:pPr>
        <w:rPr>
          <w:rFonts w:cs="Arial"/>
        </w:rPr>
      </w:pPr>
    </w:p>
    <w:p w14:paraId="0446B5E5"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A9CE9B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BCC04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F290C1C"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4C2370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C52158" w14:textId="77777777" w:rsidR="00704E60" w:rsidRPr="00F03856" w:rsidRDefault="00704E60" w:rsidP="00BC57B1">
            <w:pPr>
              <w:rPr>
                <w:rFonts w:eastAsiaTheme="minorHAnsi" w:cs="Arial"/>
                <w:color w:val="000000" w:themeColor="text1"/>
                <w:sz w:val="16"/>
                <w:szCs w:val="16"/>
              </w:rPr>
            </w:pPr>
          </w:p>
        </w:tc>
      </w:tr>
      <w:tr w:rsidR="00704E60" w:rsidRPr="00F03856" w14:paraId="45DDBB8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BFB70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DE3AD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8386F7" w14:textId="77777777" w:rsidR="00704E60" w:rsidRPr="00F03856" w:rsidRDefault="00704E60" w:rsidP="00BC57B1">
            <w:pPr>
              <w:rPr>
                <w:rFonts w:eastAsiaTheme="minorHAnsi" w:cs="Arial"/>
                <w:color w:val="000000" w:themeColor="text1"/>
                <w:sz w:val="16"/>
                <w:szCs w:val="16"/>
              </w:rPr>
            </w:pPr>
          </w:p>
        </w:tc>
      </w:tr>
      <w:tr w:rsidR="00704E60" w:rsidRPr="00F03856" w14:paraId="4E01BB54"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6FDF0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CB866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EFF11D" w14:textId="77777777" w:rsidR="00704E60" w:rsidRPr="00F03856" w:rsidRDefault="00704E60" w:rsidP="00BC57B1">
            <w:pPr>
              <w:rPr>
                <w:rFonts w:eastAsiaTheme="minorHAnsi" w:cs="Arial"/>
                <w:color w:val="000000" w:themeColor="text1"/>
                <w:sz w:val="16"/>
                <w:szCs w:val="16"/>
              </w:rPr>
            </w:pPr>
          </w:p>
        </w:tc>
      </w:tr>
      <w:tr w:rsidR="00704E60" w:rsidRPr="00F03856" w14:paraId="39D3BE2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7C5E8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43592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C00D87" w14:textId="77777777" w:rsidR="00704E60" w:rsidRPr="00F03856" w:rsidRDefault="00704E60" w:rsidP="00BC57B1">
            <w:pPr>
              <w:rPr>
                <w:rFonts w:eastAsiaTheme="minorHAnsi" w:cs="Arial"/>
                <w:color w:val="000000" w:themeColor="text1"/>
                <w:sz w:val="16"/>
                <w:szCs w:val="16"/>
              </w:rPr>
            </w:pPr>
          </w:p>
        </w:tc>
      </w:tr>
      <w:tr w:rsidR="00C11FEB" w:rsidRPr="00F03856" w14:paraId="5F5CA4E1"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3283E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BFC304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4D5067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B64A6B7" w14:textId="77777777" w:rsidR="00C11FEB" w:rsidRPr="001B386B" w:rsidRDefault="00C11FEB" w:rsidP="00C11FEB">
            <w:pPr>
              <w:rPr>
                <w:rFonts w:eastAsiaTheme="minorHAnsi" w:cs="Arial"/>
                <w:color w:val="000000" w:themeColor="text1"/>
                <w:sz w:val="4"/>
                <w:szCs w:val="4"/>
              </w:rPr>
            </w:pPr>
          </w:p>
        </w:tc>
      </w:tr>
      <w:tr w:rsidR="00C11FEB" w:rsidRPr="00F03856" w14:paraId="77536E03"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2E22E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FCF519" w14:textId="77777777" w:rsidR="00C11FEB" w:rsidRPr="00F03856" w:rsidRDefault="00C11FEB" w:rsidP="00C11FEB">
            <w:pPr>
              <w:rPr>
                <w:rFonts w:eastAsiaTheme="minorHAnsi" w:cs="Arial"/>
                <w:color w:val="000000" w:themeColor="text1"/>
                <w:sz w:val="16"/>
                <w:szCs w:val="16"/>
              </w:rPr>
            </w:pPr>
          </w:p>
        </w:tc>
      </w:tr>
    </w:tbl>
    <w:p w14:paraId="56B05E90" w14:textId="77777777" w:rsidR="00704E60" w:rsidRDefault="00704E60" w:rsidP="00704E60">
      <w:pPr>
        <w:pStyle w:val="Caption"/>
        <w:rPr>
          <w:lang w:val="en-GB"/>
        </w:rPr>
      </w:pPr>
      <w:r w:rsidRPr="00702453">
        <w:t xml:space="preserve">Table: </w:t>
      </w:r>
      <w:r>
        <w:t xml:space="preserve">Encoding Details of </w:t>
      </w:r>
      <w:r w:rsidRPr="004521EB">
        <w:rPr>
          <w:lang w:val="en-GB"/>
        </w:rPr>
        <w:t>Source_Command_ET</w:t>
      </w:r>
    </w:p>
    <w:p w14:paraId="47289C8B" w14:textId="77777777" w:rsidR="00704E60" w:rsidRPr="00495854" w:rsidRDefault="00704E60" w:rsidP="00704E60">
      <w:pPr>
        <w:rPr>
          <w:lang w:val="en-GB"/>
        </w:rPr>
      </w:pPr>
    </w:p>
    <w:p w14:paraId="7C0A5F5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ICC.St_ET</w:t>
      </w:r>
    </w:p>
    <w:p w14:paraId="34F8FE40" w14:textId="77777777" w:rsidR="00704E60" w:rsidRDefault="00704E60" w:rsidP="00704E60">
      <w:pPr>
        <w:rPr>
          <w:rFonts w:cs="Arial"/>
        </w:rPr>
      </w:pPr>
      <w:r>
        <w:rPr>
          <w:rFonts w:cs="Arial"/>
        </w:rPr>
        <w:t>Encoding Type for ICC Status (Inactive/Enabled/Temporarily Disabled)</w:t>
      </w:r>
    </w:p>
    <w:p w14:paraId="4F3EAF25" w14:textId="77777777" w:rsidR="00704E60" w:rsidRDefault="00704E60" w:rsidP="00704E60">
      <w:pPr>
        <w:rPr>
          <w:rFonts w:cs="Arial"/>
        </w:rPr>
      </w:pPr>
    </w:p>
    <w:p w14:paraId="32D20CB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A13E8F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3F708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7FCC918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F8DC5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AA54B" w14:textId="77777777" w:rsidR="00704E60" w:rsidRPr="00F03856" w:rsidRDefault="00704E60" w:rsidP="00BC57B1">
            <w:pPr>
              <w:rPr>
                <w:rFonts w:eastAsiaTheme="minorHAnsi" w:cs="Arial"/>
                <w:color w:val="000000" w:themeColor="text1"/>
                <w:sz w:val="16"/>
                <w:szCs w:val="16"/>
              </w:rPr>
            </w:pPr>
          </w:p>
        </w:tc>
      </w:tr>
      <w:tr w:rsidR="00704E60" w:rsidRPr="00F03856" w14:paraId="18F2A08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DE1B5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CB7B8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4E8FE2" w14:textId="77777777" w:rsidR="00704E60" w:rsidRPr="00F03856" w:rsidRDefault="00704E60" w:rsidP="00BC57B1">
            <w:pPr>
              <w:rPr>
                <w:rFonts w:eastAsiaTheme="minorHAnsi" w:cs="Arial"/>
                <w:color w:val="000000" w:themeColor="text1"/>
                <w:sz w:val="16"/>
                <w:szCs w:val="16"/>
              </w:rPr>
            </w:pPr>
          </w:p>
        </w:tc>
      </w:tr>
      <w:tr w:rsidR="00704E60" w:rsidRPr="00F03856" w14:paraId="7683E43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05233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24324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AA4E1F" w14:textId="77777777" w:rsidR="00704E60" w:rsidRPr="00F03856" w:rsidRDefault="00704E60" w:rsidP="00BC57B1">
            <w:pPr>
              <w:rPr>
                <w:rFonts w:eastAsiaTheme="minorHAnsi" w:cs="Arial"/>
                <w:color w:val="000000" w:themeColor="text1"/>
                <w:sz w:val="16"/>
                <w:szCs w:val="16"/>
              </w:rPr>
            </w:pPr>
          </w:p>
        </w:tc>
      </w:tr>
      <w:tr w:rsidR="00704E60" w:rsidRPr="00F03856" w14:paraId="47DCAF7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D7BDF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A09E3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E1FE12" w14:textId="77777777" w:rsidR="00704E60" w:rsidRPr="00F03856" w:rsidRDefault="00704E60" w:rsidP="00BC57B1">
            <w:pPr>
              <w:rPr>
                <w:rFonts w:eastAsiaTheme="minorHAnsi" w:cs="Arial"/>
                <w:color w:val="000000" w:themeColor="text1"/>
                <w:sz w:val="16"/>
                <w:szCs w:val="16"/>
              </w:rPr>
            </w:pPr>
          </w:p>
        </w:tc>
      </w:tr>
      <w:tr w:rsidR="00C11FEB" w:rsidRPr="00F03856" w14:paraId="5258944B"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44212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8B996FC"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2E2211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1BECCF" w14:textId="77777777" w:rsidR="00C11FEB" w:rsidRPr="001B386B" w:rsidRDefault="00C11FEB" w:rsidP="00C11FEB">
            <w:pPr>
              <w:rPr>
                <w:rFonts w:eastAsiaTheme="minorHAnsi" w:cs="Arial"/>
                <w:color w:val="000000" w:themeColor="text1"/>
                <w:sz w:val="4"/>
                <w:szCs w:val="4"/>
              </w:rPr>
            </w:pPr>
          </w:p>
        </w:tc>
      </w:tr>
      <w:tr w:rsidR="00C11FEB" w:rsidRPr="00F03856" w14:paraId="02C030A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3DEBF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916F9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71E08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0274536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175B2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108A8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Enabled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69F906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Enabled</w:t>
            </w:r>
          </w:p>
        </w:tc>
      </w:tr>
      <w:tr w:rsidR="00C11FEB" w:rsidRPr="00F03856" w14:paraId="70BA347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AF896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37141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Temporarily Disabled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0B189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Temporarily Disabled</w:t>
            </w:r>
          </w:p>
        </w:tc>
      </w:tr>
      <w:tr w:rsidR="00C11FEB" w:rsidRPr="00F03856" w14:paraId="33B628F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B7F24"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6C94DB0" w14:textId="77777777" w:rsidR="00C11FEB" w:rsidRPr="00F03856" w:rsidRDefault="00C11FEB" w:rsidP="00C11FEB">
            <w:pPr>
              <w:rPr>
                <w:rFonts w:eastAsiaTheme="minorHAnsi" w:cs="Arial"/>
                <w:color w:val="000000" w:themeColor="text1"/>
                <w:sz w:val="16"/>
                <w:szCs w:val="16"/>
              </w:rPr>
            </w:pPr>
          </w:p>
        </w:tc>
      </w:tr>
    </w:tbl>
    <w:p w14:paraId="6E4E3EE7" w14:textId="77777777" w:rsidR="00704E60" w:rsidRDefault="00704E60" w:rsidP="00704E60">
      <w:pPr>
        <w:pStyle w:val="Caption"/>
        <w:rPr>
          <w:lang w:val="en-GB"/>
        </w:rPr>
      </w:pPr>
      <w:r w:rsidRPr="00702453">
        <w:t xml:space="preserve">Table: </w:t>
      </w:r>
      <w:r>
        <w:t xml:space="preserve">Encoding Details of </w:t>
      </w:r>
      <w:r w:rsidRPr="004521EB">
        <w:rPr>
          <w:lang w:val="en-GB"/>
        </w:rPr>
        <w:t>ICC.St_ET</w:t>
      </w:r>
    </w:p>
    <w:p w14:paraId="4AD02671" w14:textId="77777777" w:rsidR="00704E60" w:rsidRPr="00495854" w:rsidRDefault="00704E60" w:rsidP="00704E60">
      <w:pPr>
        <w:rPr>
          <w:lang w:val="en-GB"/>
        </w:rPr>
      </w:pPr>
    </w:p>
    <w:p w14:paraId="2E5FA713"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HMI_ZoneLockOut_Feedback_ET</w:t>
      </w:r>
    </w:p>
    <w:p w14:paraId="26995E91" w14:textId="77777777" w:rsidR="00704E60" w:rsidRDefault="00704E60" w:rsidP="00704E60">
      <w:pPr>
        <w:rPr>
          <w:rFonts w:cs="Arial"/>
        </w:rPr>
      </w:pPr>
      <w:r>
        <w:rPr>
          <w:rFonts w:cs="Arial"/>
        </w:rPr>
        <w:t>Encoding Type for Zone Lock Out (LVDS Feedback)(Internal Signal)</w:t>
      </w:r>
    </w:p>
    <w:p w14:paraId="64CDB245" w14:textId="77777777" w:rsidR="00704E60" w:rsidRDefault="00704E60" w:rsidP="00704E60">
      <w:pPr>
        <w:rPr>
          <w:rFonts w:cs="Arial"/>
        </w:rPr>
      </w:pPr>
    </w:p>
    <w:p w14:paraId="423CF9DA"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F1EEE2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49F28B"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7EA89E1"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B825E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91D17F" w14:textId="77777777" w:rsidR="00704E60" w:rsidRPr="00F03856" w:rsidRDefault="00704E60" w:rsidP="00BC57B1">
            <w:pPr>
              <w:rPr>
                <w:rFonts w:eastAsiaTheme="minorHAnsi" w:cs="Arial"/>
                <w:color w:val="000000" w:themeColor="text1"/>
                <w:sz w:val="16"/>
                <w:szCs w:val="16"/>
              </w:rPr>
            </w:pPr>
          </w:p>
        </w:tc>
      </w:tr>
      <w:tr w:rsidR="00704E60" w:rsidRPr="00F03856" w14:paraId="42AC288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A2E8C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C8938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154B9" w14:textId="77777777" w:rsidR="00704E60" w:rsidRPr="00F03856" w:rsidRDefault="00704E60" w:rsidP="00BC57B1">
            <w:pPr>
              <w:rPr>
                <w:rFonts w:eastAsiaTheme="minorHAnsi" w:cs="Arial"/>
                <w:color w:val="000000" w:themeColor="text1"/>
                <w:sz w:val="16"/>
                <w:szCs w:val="16"/>
              </w:rPr>
            </w:pPr>
          </w:p>
        </w:tc>
      </w:tr>
      <w:tr w:rsidR="00704E60" w:rsidRPr="00F03856" w14:paraId="5BFCF87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9ABAE6"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00E1D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E40E15" w14:textId="77777777" w:rsidR="00704E60" w:rsidRPr="00F03856" w:rsidRDefault="00704E60" w:rsidP="00BC57B1">
            <w:pPr>
              <w:rPr>
                <w:rFonts w:eastAsiaTheme="minorHAnsi" w:cs="Arial"/>
                <w:color w:val="000000" w:themeColor="text1"/>
                <w:sz w:val="16"/>
                <w:szCs w:val="16"/>
              </w:rPr>
            </w:pPr>
          </w:p>
        </w:tc>
      </w:tr>
      <w:tr w:rsidR="00704E60" w:rsidRPr="00F03856" w14:paraId="337089D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5005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79EC6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6F2879" w14:textId="77777777" w:rsidR="00704E60" w:rsidRPr="00F03856" w:rsidRDefault="00704E60" w:rsidP="00BC57B1">
            <w:pPr>
              <w:rPr>
                <w:rFonts w:eastAsiaTheme="minorHAnsi" w:cs="Arial"/>
                <w:color w:val="000000" w:themeColor="text1"/>
                <w:sz w:val="16"/>
                <w:szCs w:val="16"/>
              </w:rPr>
            </w:pPr>
          </w:p>
        </w:tc>
      </w:tr>
      <w:tr w:rsidR="00C11FEB" w:rsidRPr="00F03856" w14:paraId="42E2A803"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65D04D"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FF52530"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A08F2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CA0E0F2" w14:textId="77777777" w:rsidR="00C11FEB" w:rsidRPr="001B386B" w:rsidRDefault="00C11FEB" w:rsidP="00C11FEB">
            <w:pPr>
              <w:rPr>
                <w:rFonts w:eastAsiaTheme="minorHAnsi" w:cs="Arial"/>
                <w:color w:val="000000" w:themeColor="text1"/>
                <w:sz w:val="4"/>
                <w:szCs w:val="4"/>
              </w:rPr>
            </w:pPr>
          </w:p>
        </w:tc>
      </w:tr>
      <w:tr w:rsidR="00C11FEB" w:rsidRPr="00F03856" w14:paraId="7B52949E"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545DEC"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A3F09E" w14:textId="77777777" w:rsidR="00C11FEB" w:rsidRPr="00F03856" w:rsidRDefault="00C11FEB" w:rsidP="00C11FEB">
            <w:pPr>
              <w:rPr>
                <w:rFonts w:eastAsiaTheme="minorHAnsi" w:cs="Arial"/>
                <w:color w:val="000000" w:themeColor="text1"/>
                <w:sz w:val="16"/>
                <w:szCs w:val="16"/>
              </w:rPr>
            </w:pPr>
          </w:p>
        </w:tc>
      </w:tr>
    </w:tbl>
    <w:p w14:paraId="2A1C6C95" w14:textId="77777777" w:rsidR="00704E60" w:rsidRDefault="00704E60" w:rsidP="00704E60">
      <w:pPr>
        <w:pStyle w:val="Caption"/>
        <w:rPr>
          <w:lang w:val="en-GB"/>
        </w:rPr>
      </w:pPr>
      <w:r w:rsidRPr="00702453">
        <w:t xml:space="preserve">Table: </w:t>
      </w:r>
      <w:r>
        <w:t xml:space="preserve">Encoding Details of </w:t>
      </w:r>
      <w:r w:rsidRPr="004521EB">
        <w:rPr>
          <w:lang w:val="en-GB"/>
        </w:rPr>
        <w:t>HMI_ZoneLockOut_Feedback_ET</w:t>
      </w:r>
    </w:p>
    <w:p w14:paraId="1F7E5B49" w14:textId="77777777" w:rsidR="00704E60" w:rsidRPr="00495854" w:rsidRDefault="00704E60" w:rsidP="00704E60">
      <w:pPr>
        <w:rPr>
          <w:lang w:val="en-GB"/>
        </w:rPr>
      </w:pPr>
    </w:p>
    <w:p w14:paraId="4D80BA1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SourceTypeChannel_ET</w:t>
      </w:r>
    </w:p>
    <w:p w14:paraId="5E70C605" w14:textId="77777777" w:rsidR="00704E60" w:rsidRDefault="00704E60" w:rsidP="00704E60">
      <w:pPr>
        <w:rPr>
          <w:rFonts w:cs="Arial"/>
        </w:rPr>
      </w:pPr>
      <w:r>
        <w:rPr>
          <w:rFonts w:cs="Arial"/>
        </w:rPr>
        <w:t>Encoding Type for Source Type Channel (Inactive/A2B_ID1...A2B_ID32/Reserved for future expansion)</w:t>
      </w:r>
    </w:p>
    <w:p w14:paraId="2769A5B4" w14:textId="77777777" w:rsidR="00704E60" w:rsidRDefault="00704E60" w:rsidP="00704E60">
      <w:pPr>
        <w:rPr>
          <w:rFonts w:cs="Arial"/>
        </w:rPr>
      </w:pPr>
    </w:p>
    <w:p w14:paraId="1B06B5D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7692F7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7AF5EF"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739C33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0201E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0F98E4" w14:textId="77777777" w:rsidR="00704E60" w:rsidRPr="00F03856" w:rsidRDefault="00704E60" w:rsidP="00BC57B1">
            <w:pPr>
              <w:rPr>
                <w:rFonts w:eastAsiaTheme="minorHAnsi" w:cs="Arial"/>
                <w:color w:val="000000" w:themeColor="text1"/>
                <w:sz w:val="16"/>
                <w:szCs w:val="16"/>
              </w:rPr>
            </w:pPr>
          </w:p>
        </w:tc>
      </w:tr>
      <w:tr w:rsidR="00704E60" w:rsidRPr="00F03856" w14:paraId="38F6724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4F548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6BA160"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ADF55" w14:textId="77777777" w:rsidR="00704E60" w:rsidRPr="00F03856" w:rsidRDefault="00704E60" w:rsidP="00BC57B1">
            <w:pPr>
              <w:rPr>
                <w:rFonts w:eastAsiaTheme="minorHAnsi" w:cs="Arial"/>
                <w:color w:val="000000" w:themeColor="text1"/>
                <w:sz w:val="16"/>
                <w:szCs w:val="16"/>
              </w:rPr>
            </w:pPr>
          </w:p>
        </w:tc>
      </w:tr>
      <w:tr w:rsidR="00704E60" w:rsidRPr="00F03856" w14:paraId="4C774E4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8BFD8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8A9AD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63A9D6" w14:textId="77777777" w:rsidR="00704E60" w:rsidRPr="00F03856" w:rsidRDefault="00704E60" w:rsidP="00BC57B1">
            <w:pPr>
              <w:rPr>
                <w:rFonts w:eastAsiaTheme="minorHAnsi" w:cs="Arial"/>
                <w:color w:val="000000" w:themeColor="text1"/>
                <w:sz w:val="16"/>
                <w:szCs w:val="16"/>
              </w:rPr>
            </w:pPr>
          </w:p>
        </w:tc>
      </w:tr>
      <w:tr w:rsidR="00704E60" w:rsidRPr="00F03856" w14:paraId="16CEF6E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0219D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3A5004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07803A" w14:textId="77777777" w:rsidR="00704E60" w:rsidRPr="00F03856" w:rsidRDefault="00704E60" w:rsidP="00BC57B1">
            <w:pPr>
              <w:rPr>
                <w:rFonts w:eastAsiaTheme="minorHAnsi" w:cs="Arial"/>
                <w:color w:val="000000" w:themeColor="text1"/>
                <w:sz w:val="16"/>
                <w:szCs w:val="16"/>
              </w:rPr>
            </w:pPr>
          </w:p>
        </w:tc>
      </w:tr>
      <w:tr w:rsidR="00C11FEB" w:rsidRPr="00F03856" w14:paraId="17C262B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E2E0D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6D8B202"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231D404"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C9F5666" w14:textId="77777777" w:rsidR="00C11FEB" w:rsidRPr="001B386B" w:rsidRDefault="00C11FEB" w:rsidP="00C11FEB">
            <w:pPr>
              <w:rPr>
                <w:rFonts w:eastAsiaTheme="minorHAnsi" w:cs="Arial"/>
                <w:color w:val="000000" w:themeColor="text1"/>
                <w:sz w:val="4"/>
                <w:szCs w:val="4"/>
              </w:rPr>
            </w:pPr>
          </w:p>
        </w:tc>
      </w:tr>
      <w:tr w:rsidR="00C11FEB" w:rsidRPr="00F03856" w14:paraId="55B9EBC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5116C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E317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03895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Inactive</w:t>
            </w:r>
          </w:p>
        </w:tc>
      </w:tr>
      <w:tr w:rsidR="00C11FEB" w:rsidRPr="00F03856" w14:paraId="1829D6F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96610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15CE9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BT_Zone2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BA370C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BT_Zone2</w:t>
            </w:r>
          </w:p>
        </w:tc>
      </w:tr>
      <w:tr w:rsidR="00C11FEB" w:rsidRPr="00F03856" w14:paraId="28C43DC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295BD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B4F5D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Reserved for future expansion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48DFF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Reserved for future expansion</w:t>
            </w:r>
          </w:p>
        </w:tc>
      </w:tr>
      <w:tr w:rsidR="00C11FEB" w:rsidRPr="00F03856" w14:paraId="6766471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81CBB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71D51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308E5D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w:t>
            </w:r>
          </w:p>
        </w:tc>
      </w:tr>
      <w:tr w:rsidR="00C11FEB" w:rsidRPr="00F03856" w14:paraId="238E999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C1287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3A86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54D57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w:t>
            </w:r>
          </w:p>
        </w:tc>
      </w:tr>
      <w:tr w:rsidR="00C11FEB" w:rsidRPr="00F03856" w14:paraId="14870DF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A6070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693A1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E753D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w:t>
            </w:r>
          </w:p>
        </w:tc>
      </w:tr>
      <w:tr w:rsidR="00C11FEB" w:rsidRPr="00F03856" w14:paraId="2AD7702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30319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EB852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5F5F4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A2B_ID4</w:t>
            </w:r>
          </w:p>
        </w:tc>
      </w:tr>
      <w:tr w:rsidR="00C11FEB" w:rsidRPr="00F03856" w14:paraId="3740D60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F5581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41236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F6FC7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A2B_ID5</w:t>
            </w:r>
          </w:p>
        </w:tc>
      </w:tr>
      <w:tr w:rsidR="00C11FEB" w:rsidRPr="00F03856" w14:paraId="3D60DDA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5F67D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1F7DC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28C02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A2B_ID6</w:t>
            </w:r>
          </w:p>
        </w:tc>
      </w:tr>
      <w:tr w:rsidR="00C11FEB" w:rsidRPr="00F03856" w14:paraId="30091D9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252E8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77EF5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25390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A2B_ID7</w:t>
            </w:r>
          </w:p>
        </w:tc>
      </w:tr>
      <w:tr w:rsidR="00C11FEB" w:rsidRPr="00F03856" w14:paraId="0A0C13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C0896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64686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05D01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A2B_ID8</w:t>
            </w:r>
          </w:p>
        </w:tc>
      </w:tr>
      <w:tr w:rsidR="00C11FEB" w:rsidRPr="00F03856" w14:paraId="58FB068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47F6D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D4917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8DE088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A2B_ID9</w:t>
            </w:r>
          </w:p>
        </w:tc>
      </w:tr>
      <w:tr w:rsidR="00C11FEB" w:rsidRPr="00F03856" w14:paraId="5FB10C4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35515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7D4A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A85AD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A2B_ID10</w:t>
            </w:r>
          </w:p>
        </w:tc>
      </w:tr>
      <w:tr w:rsidR="00C11FEB" w:rsidRPr="00F03856" w14:paraId="779DA7D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31899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773DD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8D3E5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A2B_ID11</w:t>
            </w:r>
          </w:p>
        </w:tc>
      </w:tr>
      <w:tr w:rsidR="00C11FEB" w:rsidRPr="00F03856" w14:paraId="342A56E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D805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72106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EB33A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A2B_ID12</w:t>
            </w:r>
          </w:p>
        </w:tc>
      </w:tr>
      <w:tr w:rsidR="00C11FEB" w:rsidRPr="00F03856" w14:paraId="796705C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4BAB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8B5C9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6CC8F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A2B_ID13</w:t>
            </w:r>
          </w:p>
        </w:tc>
      </w:tr>
      <w:tr w:rsidR="00C11FEB" w:rsidRPr="00F03856" w14:paraId="634B01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5467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27BF1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ECD24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A2B_ID14</w:t>
            </w:r>
          </w:p>
        </w:tc>
      </w:tr>
      <w:tr w:rsidR="00C11FEB" w:rsidRPr="00F03856" w14:paraId="2E941C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86397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573E2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F859A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A2B_ID15</w:t>
            </w:r>
          </w:p>
        </w:tc>
      </w:tr>
      <w:tr w:rsidR="00C11FEB" w:rsidRPr="00F03856" w14:paraId="3700B6D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0FB95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468EA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DC930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A2B_ID16</w:t>
            </w:r>
          </w:p>
        </w:tc>
      </w:tr>
      <w:tr w:rsidR="00C11FEB" w:rsidRPr="00F03856" w14:paraId="457C0C6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73421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BAC94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C8F56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A2B_ID17</w:t>
            </w:r>
          </w:p>
        </w:tc>
      </w:tr>
      <w:tr w:rsidR="00C11FEB" w:rsidRPr="00F03856" w14:paraId="2A98E20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F468B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620F2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DEBD00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A2B_ID18</w:t>
            </w:r>
          </w:p>
        </w:tc>
      </w:tr>
      <w:tr w:rsidR="00C11FEB" w:rsidRPr="00F03856" w14:paraId="20874F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25056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54E3EB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C84EE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A2B_ID19</w:t>
            </w:r>
          </w:p>
        </w:tc>
      </w:tr>
      <w:tr w:rsidR="00C11FEB" w:rsidRPr="00F03856" w14:paraId="2357EA8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13164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4AD5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EF7CBF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A2B_ID20</w:t>
            </w:r>
          </w:p>
        </w:tc>
      </w:tr>
      <w:tr w:rsidR="00C11FEB" w:rsidRPr="00F03856" w14:paraId="291EDB0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CD91F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6679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47F8C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A2B_ID21</w:t>
            </w:r>
          </w:p>
        </w:tc>
      </w:tr>
      <w:tr w:rsidR="00C11FEB" w:rsidRPr="00F03856" w14:paraId="33D3DF9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C5905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93FD3B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A9F97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A2B_ID22</w:t>
            </w:r>
          </w:p>
        </w:tc>
      </w:tr>
      <w:tr w:rsidR="00C11FEB" w:rsidRPr="00F03856" w14:paraId="5C08102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54E6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0E18F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DFA69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A2B_ID23</w:t>
            </w:r>
          </w:p>
        </w:tc>
      </w:tr>
      <w:tr w:rsidR="00C11FEB" w:rsidRPr="00F03856" w14:paraId="417A308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5FB12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1D20D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814D2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A2B_ID24</w:t>
            </w:r>
          </w:p>
        </w:tc>
      </w:tr>
      <w:tr w:rsidR="00C11FEB" w:rsidRPr="00F03856" w14:paraId="409E351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A497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42447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949D5D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A2B_ID25</w:t>
            </w:r>
          </w:p>
        </w:tc>
      </w:tr>
      <w:tr w:rsidR="00C11FEB" w:rsidRPr="00F03856" w14:paraId="5742495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67508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88319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E347B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A2B_ID26</w:t>
            </w:r>
          </w:p>
        </w:tc>
      </w:tr>
      <w:tr w:rsidR="00C11FEB" w:rsidRPr="00F03856" w14:paraId="42680CC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0441A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56B21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FA750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A2B_ID27</w:t>
            </w:r>
          </w:p>
        </w:tc>
      </w:tr>
      <w:tr w:rsidR="00C11FEB" w:rsidRPr="00F03856" w14:paraId="58D0069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BFA8A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B4FD0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5B0B5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A2B_ID28</w:t>
            </w:r>
          </w:p>
        </w:tc>
      </w:tr>
      <w:tr w:rsidR="00C11FEB" w:rsidRPr="00F03856" w14:paraId="0FDFD7E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99A8F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F505D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6ED123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A2B_ID29</w:t>
            </w:r>
          </w:p>
        </w:tc>
      </w:tr>
      <w:tr w:rsidR="00C11FEB" w:rsidRPr="00F03856" w14:paraId="03D8A5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6A03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314E5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B2224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A2B_ID30</w:t>
            </w:r>
          </w:p>
        </w:tc>
      </w:tr>
      <w:tr w:rsidR="00C11FEB" w:rsidRPr="00F03856" w14:paraId="28E4906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9A39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E4957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47D5D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A2B_ID31</w:t>
            </w:r>
          </w:p>
        </w:tc>
      </w:tr>
      <w:tr w:rsidR="00C11FEB" w:rsidRPr="00F03856" w14:paraId="3249D02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8552D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CC86A5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A2B_ID32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A32ED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A2B_ID32</w:t>
            </w:r>
          </w:p>
        </w:tc>
      </w:tr>
      <w:tr w:rsidR="00C11FEB" w:rsidRPr="00F03856" w14:paraId="6C14988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C2D8A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FE8E3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BT_Zone3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A3482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BT_Zone3</w:t>
            </w:r>
          </w:p>
        </w:tc>
      </w:tr>
      <w:tr w:rsidR="00C11FEB" w:rsidRPr="00F03856" w14:paraId="1084C58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2D278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52127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BT_Zone4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9BA13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BT_Zone4</w:t>
            </w:r>
          </w:p>
        </w:tc>
      </w:tr>
      <w:tr w:rsidR="00C11FEB" w:rsidRPr="00F03856" w14:paraId="7F61723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9A79F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1462C8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BT_Zone5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28416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BT_Zone5</w:t>
            </w:r>
          </w:p>
        </w:tc>
      </w:tr>
      <w:tr w:rsidR="00C11FEB" w:rsidRPr="00F03856" w14:paraId="6F351BE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66ABF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E0582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BT_Zone6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A1E0A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BT_Zone6</w:t>
            </w:r>
          </w:p>
        </w:tc>
      </w:tr>
      <w:tr w:rsidR="00C11FEB" w:rsidRPr="00F03856" w14:paraId="50991F94"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7C123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D44CF5" w14:textId="77777777" w:rsidR="00C11FEB" w:rsidRPr="00F03856" w:rsidRDefault="00C11FEB" w:rsidP="00C11FEB">
            <w:pPr>
              <w:rPr>
                <w:rFonts w:eastAsiaTheme="minorHAnsi" w:cs="Arial"/>
                <w:color w:val="000000" w:themeColor="text1"/>
                <w:sz w:val="16"/>
                <w:szCs w:val="16"/>
              </w:rPr>
            </w:pPr>
          </w:p>
        </w:tc>
      </w:tr>
    </w:tbl>
    <w:p w14:paraId="1D5D6309" w14:textId="77777777" w:rsidR="00704E60" w:rsidRDefault="00704E60" w:rsidP="00704E60">
      <w:pPr>
        <w:pStyle w:val="Caption"/>
        <w:rPr>
          <w:lang w:val="en-GB"/>
        </w:rPr>
      </w:pPr>
      <w:r w:rsidRPr="00702453">
        <w:t xml:space="preserve">Table: </w:t>
      </w:r>
      <w:r>
        <w:t xml:space="preserve">Encoding Details of </w:t>
      </w:r>
      <w:r w:rsidRPr="004521EB">
        <w:rPr>
          <w:lang w:val="en-GB"/>
        </w:rPr>
        <w:t>SourceTypeChannel_ET</w:t>
      </w:r>
    </w:p>
    <w:p w14:paraId="22AD03D3" w14:textId="77777777" w:rsidR="00704E60" w:rsidRPr="00495854" w:rsidRDefault="00704E60" w:rsidP="00704E60">
      <w:pPr>
        <w:rPr>
          <w:lang w:val="en-GB"/>
        </w:rPr>
      </w:pPr>
    </w:p>
    <w:p w14:paraId="627867E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Audio_Vol_Updated_ET</w:t>
      </w:r>
    </w:p>
    <w:p w14:paraId="4037EABB" w14:textId="77777777" w:rsidR="00704E60" w:rsidRDefault="00704E60" w:rsidP="00704E60">
      <w:pPr>
        <w:rPr>
          <w:rFonts w:cs="Arial"/>
        </w:rPr>
      </w:pPr>
      <w:r>
        <w:rPr>
          <w:rFonts w:cs="Arial"/>
        </w:rPr>
        <w:t>Encoding Type for Audio Vol Updated (NoUpdate/Updated)</w:t>
      </w:r>
    </w:p>
    <w:p w14:paraId="3C34D689" w14:textId="77777777" w:rsidR="00704E60" w:rsidRDefault="00704E60" w:rsidP="00704E60">
      <w:pPr>
        <w:rPr>
          <w:rFonts w:cs="Arial"/>
        </w:rPr>
      </w:pPr>
    </w:p>
    <w:p w14:paraId="52170E00"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A235D6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80F3BC"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4313560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D919F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C72D58" w14:textId="77777777" w:rsidR="00704E60" w:rsidRPr="00F03856" w:rsidRDefault="00704E60" w:rsidP="00BC57B1">
            <w:pPr>
              <w:rPr>
                <w:rFonts w:eastAsiaTheme="minorHAnsi" w:cs="Arial"/>
                <w:color w:val="000000" w:themeColor="text1"/>
                <w:sz w:val="16"/>
                <w:szCs w:val="16"/>
              </w:rPr>
            </w:pPr>
          </w:p>
        </w:tc>
      </w:tr>
      <w:tr w:rsidR="00704E60" w:rsidRPr="00F03856" w14:paraId="3CA983E8"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C37A2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332C6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3C12CA" w14:textId="77777777" w:rsidR="00704E60" w:rsidRPr="00F03856" w:rsidRDefault="00704E60" w:rsidP="00BC57B1">
            <w:pPr>
              <w:rPr>
                <w:rFonts w:eastAsiaTheme="minorHAnsi" w:cs="Arial"/>
                <w:color w:val="000000" w:themeColor="text1"/>
                <w:sz w:val="16"/>
                <w:szCs w:val="16"/>
              </w:rPr>
            </w:pPr>
          </w:p>
        </w:tc>
      </w:tr>
      <w:tr w:rsidR="00704E60" w:rsidRPr="00F03856" w14:paraId="20AA6F7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3641C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86821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390CBC" w14:textId="77777777" w:rsidR="00704E60" w:rsidRPr="00F03856" w:rsidRDefault="00704E60" w:rsidP="00BC57B1">
            <w:pPr>
              <w:rPr>
                <w:rFonts w:eastAsiaTheme="minorHAnsi" w:cs="Arial"/>
                <w:color w:val="000000" w:themeColor="text1"/>
                <w:sz w:val="16"/>
                <w:szCs w:val="16"/>
              </w:rPr>
            </w:pPr>
          </w:p>
        </w:tc>
      </w:tr>
      <w:tr w:rsidR="00704E60" w:rsidRPr="00F03856" w14:paraId="12A041F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83535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2211E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154260" w14:textId="77777777" w:rsidR="00704E60" w:rsidRPr="00F03856" w:rsidRDefault="00704E60" w:rsidP="00BC57B1">
            <w:pPr>
              <w:rPr>
                <w:rFonts w:eastAsiaTheme="minorHAnsi" w:cs="Arial"/>
                <w:color w:val="000000" w:themeColor="text1"/>
                <w:sz w:val="16"/>
                <w:szCs w:val="16"/>
              </w:rPr>
            </w:pPr>
          </w:p>
        </w:tc>
      </w:tr>
      <w:tr w:rsidR="00C11FEB" w:rsidRPr="00F03856" w14:paraId="572A347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0F08C1"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0CFA928"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999439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C2CC74" w14:textId="77777777" w:rsidR="00C11FEB" w:rsidRPr="001B386B" w:rsidRDefault="00C11FEB" w:rsidP="00C11FEB">
            <w:pPr>
              <w:rPr>
                <w:rFonts w:eastAsiaTheme="minorHAnsi" w:cs="Arial"/>
                <w:color w:val="000000" w:themeColor="text1"/>
                <w:sz w:val="4"/>
                <w:szCs w:val="4"/>
              </w:rPr>
            </w:pPr>
          </w:p>
        </w:tc>
      </w:tr>
      <w:tr w:rsidR="00C11FEB" w:rsidRPr="00F03856" w14:paraId="125D5AB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2B872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ECDF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518B6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5929654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6DDAB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6CC68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09AC7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5A810BA6"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1E78A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06A8A8" w14:textId="77777777" w:rsidR="00C11FEB" w:rsidRPr="00F03856" w:rsidRDefault="00C11FEB" w:rsidP="00C11FEB">
            <w:pPr>
              <w:rPr>
                <w:rFonts w:eastAsiaTheme="minorHAnsi" w:cs="Arial"/>
                <w:color w:val="000000" w:themeColor="text1"/>
                <w:sz w:val="16"/>
                <w:szCs w:val="16"/>
              </w:rPr>
            </w:pPr>
          </w:p>
        </w:tc>
      </w:tr>
    </w:tbl>
    <w:p w14:paraId="23A8B83F" w14:textId="77777777" w:rsidR="00704E60" w:rsidRDefault="00704E60" w:rsidP="00704E60">
      <w:pPr>
        <w:pStyle w:val="Caption"/>
        <w:rPr>
          <w:lang w:val="en-GB"/>
        </w:rPr>
      </w:pPr>
      <w:r w:rsidRPr="00702453">
        <w:t xml:space="preserve">Table: </w:t>
      </w:r>
      <w:r>
        <w:t xml:space="preserve">Encoding Details of </w:t>
      </w:r>
      <w:r w:rsidRPr="004521EB">
        <w:rPr>
          <w:lang w:val="en-GB"/>
        </w:rPr>
        <w:t>Audio_Vol_Updated_ET</w:t>
      </w:r>
    </w:p>
    <w:p w14:paraId="1AB113AB" w14:textId="77777777" w:rsidR="00704E60" w:rsidRPr="00495854" w:rsidRDefault="00704E60" w:rsidP="00704E60">
      <w:pPr>
        <w:rPr>
          <w:lang w:val="en-GB"/>
        </w:rPr>
      </w:pPr>
    </w:p>
    <w:p w14:paraId="164C453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CallRing_Vol_Updated_ET</w:t>
      </w:r>
    </w:p>
    <w:p w14:paraId="0708FEE5" w14:textId="77777777" w:rsidR="00704E60" w:rsidRDefault="00704E60" w:rsidP="00704E60">
      <w:pPr>
        <w:rPr>
          <w:rFonts w:cs="Arial"/>
        </w:rPr>
      </w:pPr>
      <w:r>
        <w:rPr>
          <w:rFonts w:cs="Arial"/>
        </w:rPr>
        <w:t>Encoding Type for Call Ring Vol Updated (NoUpdate/Updated)</w:t>
      </w:r>
    </w:p>
    <w:p w14:paraId="7F274079" w14:textId="77777777" w:rsidR="00704E60" w:rsidRDefault="00704E60" w:rsidP="00704E60">
      <w:pPr>
        <w:rPr>
          <w:rFonts w:cs="Arial"/>
        </w:rPr>
      </w:pPr>
    </w:p>
    <w:p w14:paraId="1FE1656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C66DCAD"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FB2B28"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2B36D1B"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6D7AE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0BE72" w14:textId="77777777" w:rsidR="00704E60" w:rsidRPr="00F03856" w:rsidRDefault="00704E60" w:rsidP="00BC57B1">
            <w:pPr>
              <w:rPr>
                <w:rFonts w:eastAsiaTheme="minorHAnsi" w:cs="Arial"/>
                <w:color w:val="000000" w:themeColor="text1"/>
                <w:sz w:val="16"/>
                <w:szCs w:val="16"/>
              </w:rPr>
            </w:pPr>
          </w:p>
        </w:tc>
      </w:tr>
      <w:tr w:rsidR="00704E60" w:rsidRPr="00F03856" w14:paraId="3F9BBEB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2CBAB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C036DC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970B5C" w14:textId="77777777" w:rsidR="00704E60" w:rsidRPr="00F03856" w:rsidRDefault="00704E60" w:rsidP="00BC57B1">
            <w:pPr>
              <w:rPr>
                <w:rFonts w:eastAsiaTheme="minorHAnsi" w:cs="Arial"/>
                <w:color w:val="000000" w:themeColor="text1"/>
                <w:sz w:val="16"/>
                <w:szCs w:val="16"/>
              </w:rPr>
            </w:pPr>
          </w:p>
        </w:tc>
      </w:tr>
      <w:tr w:rsidR="00704E60" w:rsidRPr="00F03856" w14:paraId="354C6C9E"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F104D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5498E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7BCBF5" w14:textId="77777777" w:rsidR="00704E60" w:rsidRPr="00F03856" w:rsidRDefault="00704E60" w:rsidP="00BC57B1">
            <w:pPr>
              <w:rPr>
                <w:rFonts w:eastAsiaTheme="minorHAnsi" w:cs="Arial"/>
                <w:color w:val="000000" w:themeColor="text1"/>
                <w:sz w:val="16"/>
                <w:szCs w:val="16"/>
              </w:rPr>
            </w:pPr>
          </w:p>
        </w:tc>
      </w:tr>
      <w:tr w:rsidR="00704E60" w:rsidRPr="00F03856" w14:paraId="7350C3F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EFB18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7B6B5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D24292" w14:textId="77777777" w:rsidR="00704E60" w:rsidRPr="00F03856" w:rsidRDefault="00704E60" w:rsidP="00BC57B1">
            <w:pPr>
              <w:rPr>
                <w:rFonts w:eastAsiaTheme="minorHAnsi" w:cs="Arial"/>
                <w:color w:val="000000" w:themeColor="text1"/>
                <w:sz w:val="16"/>
                <w:szCs w:val="16"/>
              </w:rPr>
            </w:pPr>
          </w:p>
        </w:tc>
      </w:tr>
      <w:tr w:rsidR="00C11FEB" w:rsidRPr="00F03856" w14:paraId="3FB3E79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79B36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3E4D2A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C7164B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530E453" w14:textId="77777777" w:rsidR="00C11FEB" w:rsidRPr="001B386B" w:rsidRDefault="00C11FEB" w:rsidP="00C11FEB">
            <w:pPr>
              <w:rPr>
                <w:rFonts w:eastAsiaTheme="minorHAnsi" w:cs="Arial"/>
                <w:color w:val="000000" w:themeColor="text1"/>
                <w:sz w:val="4"/>
                <w:szCs w:val="4"/>
              </w:rPr>
            </w:pPr>
          </w:p>
        </w:tc>
      </w:tr>
      <w:tr w:rsidR="00C11FEB" w:rsidRPr="00F03856" w14:paraId="5D1217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C888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3652A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Updated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0ECE6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Updated</w:t>
            </w:r>
          </w:p>
        </w:tc>
      </w:tr>
      <w:tr w:rsidR="00C11FEB" w:rsidRPr="00F03856" w14:paraId="5E815A3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0DCCD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78200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NoUpdate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70C6A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NoUpdate</w:t>
            </w:r>
          </w:p>
        </w:tc>
      </w:tr>
      <w:tr w:rsidR="00C11FEB" w:rsidRPr="00F03856" w14:paraId="684365A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6EEB9E"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51C019" w14:textId="77777777" w:rsidR="00C11FEB" w:rsidRPr="00F03856" w:rsidRDefault="00C11FEB" w:rsidP="00C11FEB">
            <w:pPr>
              <w:rPr>
                <w:rFonts w:eastAsiaTheme="minorHAnsi" w:cs="Arial"/>
                <w:color w:val="000000" w:themeColor="text1"/>
                <w:sz w:val="16"/>
                <w:szCs w:val="16"/>
              </w:rPr>
            </w:pPr>
          </w:p>
        </w:tc>
      </w:tr>
    </w:tbl>
    <w:p w14:paraId="7C9FD17E" w14:textId="77777777" w:rsidR="00704E60" w:rsidRDefault="00704E60" w:rsidP="00704E60">
      <w:pPr>
        <w:pStyle w:val="Caption"/>
        <w:rPr>
          <w:lang w:val="en-GB"/>
        </w:rPr>
      </w:pPr>
      <w:r w:rsidRPr="00702453">
        <w:t xml:space="preserve">Table: </w:t>
      </w:r>
      <w:r>
        <w:t xml:space="preserve">Encoding Details of </w:t>
      </w:r>
      <w:r w:rsidRPr="004521EB">
        <w:rPr>
          <w:lang w:val="en-GB"/>
        </w:rPr>
        <w:t>CallRing_Vol_Updated_ET</w:t>
      </w:r>
    </w:p>
    <w:p w14:paraId="1A34CB75" w14:textId="77777777" w:rsidR="00704E60" w:rsidRPr="00495854" w:rsidRDefault="00704E60" w:rsidP="00704E60">
      <w:pPr>
        <w:rPr>
          <w:lang w:val="en-GB"/>
        </w:rPr>
      </w:pPr>
    </w:p>
    <w:p w14:paraId="766E049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HMI_In-Car Communication Status_ET</w:t>
      </w:r>
    </w:p>
    <w:p w14:paraId="75B2304C" w14:textId="77777777" w:rsidR="00704E60" w:rsidRDefault="00704E60" w:rsidP="00704E60">
      <w:pPr>
        <w:rPr>
          <w:rFonts w:cs="Arial"/>
        </w:rPr>
      </w:pPr>
      <w:r>
        <w:rPr>
          <w:rFonts w:cs="Arial"/>
        </w:rPr>
        <w:t>Encoding Type for ICC Status (LVDS Status)(Internal Signal)</w:t>
      </w:r>
    </w:p>
    <w:p w14:paraId="4FF3DD1A" w14:textId="77777777" w:rsidR="00704E60" w:rsidRDefault="00704E60" w:rsidP="00704E60">
      <w:pPr>
        <w:rPr>
          <w:rFonts w:cs="Arial"/>
        </w:rPr>
      </w:pPr>
    </w:p>
    <w:p w14:paraId="5976144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483F0D9E"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F49580"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F1821B2"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D18D7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D0C56" w14:textId="77777777" w:rsidR="00704E60" w:rsidRPr="00F03856" w:rsidRDefault="00704E60" w:rsidP="00BC57B1">
            <w:pPr>
              <w:rPr>
                <w:rFonts w:eastAsiaTheme="minorHAnsi" w:cs="Arial"/>
                <w:color w:val="000000" w:themeColor="text1"/>
                <w:sz w:val="16"/>
                <w:szCs w:val="16"/>
              </w:rPr>
            </w:pPr>
          </w:p>
        </w:tc>
      </w:tr>
      <w:tr w:rsidR="00704E60" w:rsidRPr="00F03856" w14:paraId="2DEE846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FA401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79761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B431FD" w14:textId="77777777" w:rsidR="00704E60" w:rsidRPr="00F03856" w:rsidRDefault="00704E60" w:rsidP="00BC57B1">
            <w:pPr>
              <w:rPr>
                <w:rFonts w:eastAsiaTheme="minorHAnsi" w:cs="Arial"/>
                <w:color w:val="000000" w:themeColor="text1"/>
                <w:sz w:val="16"/>
                <w:szCs w:val="16"/>
              </w:rPr>
            </w:pPr>
          </w:p>
        </w:tc>
      </w:tr>
      <w:tr w:rsidR="00704E60" w:rsidRPr="00F03856" w14:paraId="4EAAEB90"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599CC3"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DFB3A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FC5DE5" w14:textId="77777777" w:rsidR="00704E60" w:rsidRPr="00F03856" w:rsidRDefault="00704E60" w:rsidP="00BC57B1">
            <w:pPr>
              <w:rPr>
                <w:rFonts w:eastAsiaTheme="minorHAnsi" w:cs="Arial"/>
                <w:color w:val="000000" w:themeColor="text1"/>
                <w:sz w:val="16"/>
                <w:szCs w:val="16"/>
              </w:rPr>
            </w:pPr>
          </w:p>
        </w:tc>
      </w:tr>
      <w:tr w:rsidR="00704E60" w:rsidRPr="00F03856" w14:paraId="7A15B08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1BD73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1B518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12D8D7" w14:textId="77777777" w:rsidR="00704E60" w:rsidRPr="00F03856" w:rsidRDefault="00704E60" w:rsidP="00BC57B1">
            <w:pPr>
              <w:rPr>
                <w:rFonts w:eastAsiaTheme="minorHAnsi" w:cs="Arial"/>
                <w:color w:val="000000" w:themeColor="text1"/>
                <w:sz w:val="16"/>
                <w:szCs w:val="16"/>
              </w:rPr>
            </w:pPr>
          </w:p>
        </w:tc>
      </w:tr>
      <w:tr w:rsidR="00C11FEB" w:rsidRPr="00F03856" w14:paraId="1F5CF9C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223822"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4D04B6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5E90968"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1A9899" w14:textId="77777777" w:rsidR="00C11FEB" w:rsidRPr="001B386B" w:rsidRDefault="00C11FEB" w:rsidP="00C11FEB">
            <w:pPr>
              <w:rPr>
                <w:rFonts w:eastAsiaTheme="minorHAnsi" w:cs="Arial"/>
                <w:color w:val="000000" w:themeColor="text1"/>
                <w:sz w:val="4"/>
                <w:szCs w:val="4"/>
              </w:rPr>
            </w:pPr>
          </w:p>
        </w:tc>
      </w:tr>
      <w:tr w:rsidR="00C11FEB" w:rsidRPr="00F03856" w14:paraId="39331981"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E80D9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5ECEDE" w14:textId="77777777" w:rsidR="00C11FEB" w:rsidRPr="00F03856" w:rsidRDefault="00C11FEB" w:rsidP="00C11FEB">
            <w:pPr>
              <w:rPr>
                <w:rFonts w:eastAsiaTheme="minorHAnsi" w:cs="Arial"/>
                <w:color w:val="000000" w:themeColor="text1"/>
                <w:sz w:val="16"/>
                <w:szCs w:val="16"/>
              </w:rPr>
            </w:pPr>
          </w:p>
        </w:tc>
      </w:tr>
    </w:tbl>
    <w:p w14:paraId="78663144" w14:textId="77777777" w:rsidR="00704E60" w:rsidRDefault="00704E60" w:rsidP="00704E60">
      <w:pPr>
        <w:pStyle w:val="Caption"/>
        <w:rPr>
          <w:lang w:val="en-GB"/>
        </w:rPr>
      </w:pPr>
      <w:r w:rsidRPr="00702453">
        <w:t xml:space="preserve">Table: </w:t>
      </w:r>
      <w:r>
        <w:t xml:space="preserve">Encoding Details of </w:t>
      </w:r>
      <w:r w:rsidRPr="004521EB">
        <w:rPr>
          <w:lang w:val="en-GB"/>
        </w:rPr>
        <w:t>HMI_In-Car Communication Status_ET</w:t>
      </w:r>
    </w:p>
    <w:p w14:paraId="037D01E1" w14:textId="77777777" w:rsidR="00704E60" w:rsidRPr="00495854" w:rsidRDefault="00704E60" w:rsidP="00704E60">
      <w:pPr>
        <w:rPr>
          <w:lang w:val="en-GB"/>
        </w:rPr>
      </w:pPr>
    </w:p>
    <w:p w14:paraId="6DBDD81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VehicleAudioMode_ET</w:t>
      </w:r>
    </w:p>
    <w:p w14:paraId="27181C3D" w14:textId="77777777" w:rsidR="00704E60" w:rsidRDefault="00704E60" w:rsidP="00704E60">
      <w:pPr>
        <w:rPr>
          <w:rFonts w:cs="Arial"/>
        </w:rPr>
      </w:pPr>
      <w:r>
        <w:rPr>
          <w:rFonts w:cs="Arial"/>
        </w:rPr>
        <w:t>Encoding Type for Vehicle Audio Mode (Null/ Cabin/ Zone)</w:t>
      </w:r>
    </w:p>
    <w:p w14:paraId="63000C07" w14:textId="77777777" w:rsidR="00704E60" w:rsidRDefault="00704E60" w:rsidP="00704E60">
      <w:pPr>
        <w:rPr>
          <w:rFonts w:cs="Arial"/>
        </w:rPr>
      </w:pPr>
    </w:p>
    <w:p w14:paraId="13DA4768"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A8AE47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F2129C"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CC0BC7E"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0C151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924C6E" w14:textId="77777777" w:rsidR="00704E60" w:rsidRPr="00F03856" w:rsidRDefault="00704E60" w:rsidP="00BC57B1">
            <w:pPr>
              <w:rPr>
                <w:rFonts w:eastAsiaTheme="minorHAnsi" w:cs="Arial"/>
                <w:color w:val="000000" w:themeColor="text1"/>
                <w:sz w:val="16"/>
                <w:szCs w:val="16"/>
              </w:rPr>
            </w:pPr>
          </w:p>
        </w:tc>
      </w:tr>
      <w:tr w:rsidR="00704E60" w:rsidRPr="00F03856" w14:paraId="4F57726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6B6E2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6E1F4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B35882" w14:textId="77777777" w:rsidR="00704E60" w:rsidRPr="00F03856" w:rsidRDefault="00704E60" w:rsidP="00BC57B1">
            <w:pPr>
              <w:rPr>
                <w:rFonts w:eastAsiaTheme="minorHAnsi" w:cs="Arial"/>
                <w:color w:val="000000" w:themeColor="text1"/>
                <w:sz w:val="16"/>
                <w:szCs w:val="16"/>
              </w:rPr>
            </w:pPr>
          </w:p>
        </w:tc>
      </w:tr>
      <w:tr w:rsidR="00704E60" w:rsidRPr="00F03856" w14:paraId="2E1F067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CBD67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EE99C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8E09E9" w14:textId="77777777" w:rsidR="00704E60" w:rsidRPr="00F03856" w:rsidRDefault="00704E60" w:rsidP="00BC57B1">
            <w:pPr>
              <w:rPr>
                <w:rFonts w:eastAsiaTheme="minorHAnsi" w:cs="Arial"/>
                <w:color w:val="000000" w:themeColor="text1"/>
                <w:sz w:val="16"/>
                <w:szCs w:val="16"/>
              </w:rPr>
            </w:pPr>
          </w:p>
        </w:tc>
      </w:tr>
      <w:tr w:rsidR="00704E60" w:rsidRPr="00F03856" w14:paraId="48DD2A0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8B0E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B6FF9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78C2FD" w14:textId="77777777" w:rsidR="00704E60" w:rsidRPr="00F03856" w:rsidRDefault="00704E60" w:rsidP="00BC57B1">
            <w:pPr>
              <w:rPr>
                <w:rFonts w:eastAsiaTheme="minorHAnsi" w:cs="Arial"/>
                <w:color w:val="000000" w:themeColor="text1"/>
                <w:sz w:val="16"/>
                <w:szCs w:val="16"/>
              </w:rPr>
            </w:pPr>
          </w:p>
        </w:tc>
      </w:tr>
      <w:tr w:rsidR="00C11FEB" w:rsidRPr="00F03856" w14:paraId="22F8635D"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7A2C26F"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A09FF61"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C970B0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8EB666" w14:textId="77777777" w:rsidR="00C11FEB" w:rsidRPr="001B386B" w:rsidRDefault="00C11FEB" w:rsidP="00C11FEB">
            <w:pPr>
              <w:rPr>
                <w:rFonts w:eastAsiaTheme="minorHAnsi" w:cs="Arial"/>
                <w:color w:val="000000" w:themeColor="text1"/>
                <w:sz w:val="4"/>
                <w:szCs w:val="4"/>
              </w:rPr>
            </w:pPr>
          </w:p>
        </w:tc>
      </w:tr>
      <w:tr w:rsidR="00C11FEB" w:rsidRPr="00F03856" w14:paraId="7F406A6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08A76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09D76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Null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98855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Null</w:t>
            </w:r>
          </w:p>
        </w:tc>
      </w:tr>
      <w:tr w:rsidR="00C11FEB" w:rsidRPr="00F03856" w14:paraId="51038B3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E6DF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70DB5D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Cabin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04A38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Cabin</w:t>
            </w:r>
          </w:p>
        </w:tc>
      </w:tr>
      <w:tr w:rsidR="00C11FEB" w:rsidRPr="00F03856" w14:paraId="26BDBED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1079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28CE55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Zone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46873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Zone</w:t>
            </w:r>
          </w:p>
        </w:tc>
      </w:tr>
      <w:tr w:rsidR="00C11FEB" w:rsidRPr="00F03856" w14:paraId="7E840B35"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50107B"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95239D" w14:textId="77777777" w:rsidR="00C11FEB" w:rsidRPr="00F03856" w:rsidRDefault="00C11FEB" w:rsidP="00C11FEB">
            <w:pPr>
              <w:rPr>
                <w:rFonts w:eastAsiaTheme="minorHAnsi" w:cs="Arial"/>
                <w:color w:val="000000" w:themeColor="text1"/>
                <w:sz w:val="16"/>
                <w:szCs w:val="16"/>
              </w:rPr>
            </w:pPr>
          </w:p>
        </w:tc>
      </w:tr>
    </w:tbl>
    <w:p w14:paraId="2AAEF3E8" w14:textId="77777777" w:rsidR="00704E60" w:rsidRDefault="00704E60" w:rsidP="00704E60">
      <w:pPr>
        <w:pStyle w:val="Caption"/>
        <w:rPr>
          <w:lang w:val="en-GB"/>
        </w:rPr>
      </w:pPr>
      <w:r w:rsidRPr="00702453">
        <w:t xml:space="preserve">Table: </w:t>
      </w:r>
      <w:r>
        <w:t xml:space="preserve">Encoding Details of </w:t>
      </w:r>
      <w:r w:rsidRPr="004521EB">
        <w:rPr>
          <w:lang w:val="en-GB"/>
        </w:rPr>
        <w:t>VehicleAudioMode_ET</w:t>
      </w:r>
    </w:p>
    <w:p w14:paraId="14CFC44E" w14:textId="77777777" w:rsidR="00704E60" w:rsidRPr="00495854" w:rsidRDefault="00704E60" w:rsidP="00704E60">
      <w:pPr>
        <w:rPr>
          <w:lang w:val="en-GB"/>
        </w:rPr>
      </w:pPr>
    </w:p>
    <w:p w14:paraId="01AAA09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HMI_Captains Announcement_ Status_ET</w:t>
      </w:r>
    </w:p>
    <w:p w14:paraId="09DF291B" w14:textId="77777777" w:rsidR="00704E60" w:rsidRDefault="00704E60" w:rsidP="00704E60">
      <w:pPr>
        <w:rPr>
          <w:rFonts w:cs="Arial"/>
        </w:rPr>
      </w:pPr>
      <w:r>
        <w:rPr>
          <w:rFonts w:cs="Arial"/>
        </w:rPr>
        <w:t>Encoding Type for Captain's Announcement Status (LVDS Status)(Internal Signal)</w:t>
      </w:r>
    </w:p>
    <w:p w14:paraId="5138B465" w14:textId="77777777" w:rsidR="00704E60" w:rsidRDefault="00704E60" w:rsidP="00704E60">
      <w:pPr>
        <w:rPr>
          <w:rFonts w:cs="Arial"/>
        </w:rPr>
      </w:pPr>
    </w:p>
    <w:p w14:paraId="076D7162"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B4CC79C"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A379F9"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768AEFD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B20EA2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366D5" w14:textId="77777777" w:rsidR="00704E60" w:rsidRPr="00F03856" w:rsidRDefault="00704E60" w:rsidP="00BC57B1">
            <w:pPr>
              <w:rPr>
                <w:rFonts w:eastAsiaTheme="minorHAnsi" w:cs="Arial"/>
                <w:color w:val="000000" w:themeColor="text1"/>
                <w:sz w:val="16"/>
                <w:szCs w:val="16"/>
              </w:rPr>
            </w:pPr>
          </w:p>
        </w:tc>
      </w:tr>
      <w:tr w:rsidR="00704E60" w:rsidRPr="00F03856" w14:paraId="02A5E13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92511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3C9EC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A48C44" w14:textId="77777777" w:rsidR="00704E60" w:rsidRPr="00F03856" w:rsidRDefault="00704E60" w:rsidP="00BC57B1">
            <w:pPr>
              <w:rPr>
                <w:rFonts w:eastAsiaTheme="minorHAnsi" w:cs="Arial"/>
                <w:color w:val="000000" w:themeColor="text1"/>
                <w:sz w:val="16"/>
                <w:szCs w:val="16"/>
              </w:rPr>
            </w:pPr>
          </w:p>
        </w:tc>
      </w:tr>
      <w:tr w:rsidR="00704E60" w:rsidRPr="00F03856" w14:paraId="553E304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BE1D5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78D0C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EE2CED" w14:textId="77777777" w:rsidR="00704E60" w:rsidRPr="00F03856" w:rsidRDefault="00704E60" w:rsidP="00BC57B1">
            <w:pPr>
              <w:rPr>
                <w:rFonts w:eastAsiaTheme="minorHAnsi" w:cs="Arial"/>
                <w:color w:val="000000" w:themeColor="text1"/>
                <w:sz w:val="16"/>
                <w:szCs w:val="16"/>
              </w:rPr>
            </w:pPr>
          </w:p>
        </w:tc>
      </w:tr>
      <w:tr w:rsidR="00704E60" w:rsidRPr="00F03856" w14:paraId="1F178A7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EE5C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515F1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DBA4C8C" w14:textId="77777777" w:rsidR="00704E60" w:rsidRPr="00F03856" w:rsidRDefault="00704E60" w:rsidP="00BC57B1">
            <w:pPr>
              <w:rPr>
                <w:rFonts w:eastAsiaTheme="minorHAnsi" w:cs="Arial"/>
                <w:color w:val="000000" w:themeColor="text1"/>
                <w:sz w:val="16"/>
                <w:szCs w:val="16"/>
              </w:rPr>
            </w:pPr>
          </w:p>
        </w:tc>
      </w:tr>
      <w:tr w:rsidR="00C11FEB" w:rsidRPr="00F03856" w14:paraId="39877DE8"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282849"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509E5AAD"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60976BD"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41D0CFA" w14:textId="77777777" w:rsidR="00C11FEB" w:rsidRPr="001B386B" w:rsidRDefault="00C11FEB" w:rsidP="00C11FEB">
            <w:pPr>
              <w:rPr>
                <w:rFonts w:eastAsiaTheme="minorHAnsi" w:cs="Arial"/>
                <w:color w:val="000000" w:themeColor="text1"/>
                <w:sz w:val="4"/>
                <w:szCs w:val="4"/>
              </w:rPr>
            </w:pPr>
          </w:p>
        </w:tc>
      </w:tr>
      <w:tr w:rsidR="00C11FEB" w:rsidRPr="00F03856" w14:paraId="25FF246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F5F1C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48C6CA" w14:textId="77777777" w:rsidR="00C11FEB" w:rsidRPr="00F03856" w:rsidRDefault="00C11FEB" w:rsidP="00C11FEB">
            <w:pPr>
              <w:rPr>
                <w:rFonts w:eastAsiaTheme="minorHAnsi" w:cs="Arial"/>
                <w:color w:val="000000" w:themeColor="text1"/>
                <w:sz w:val="16"/>
                <w:szCs w:val="16"/>
              </w:rPr>
            </w:pPr>
          </w:p>
        </w:tc>
      </w:tr>
    </w:tbl>
    <w:p w14:paraId="48234D6B" w14:textId="77777777" w:rsidR="00704E60" w:rsidRDefault="00704E60" w:rsidP="00704E60">
      <w:pPr>
        <w:pStyle w:val="Caption"/>
        <w:rPr>
          <w:lang w:val="en-GB"/>
        </w:rPr>
      </w:pPr>
      <w:r w:rsidRPr="00702453">
        <w:t xml:space="preserve">Table: </w:t>
      </w:r>
      <w:r>
        <w:t xml:space="preserve">Encoding Details of </w:t>
      </w:r>
      <w:r w:rsidRPr="004521EB">
        <w:rPr>
          <w:lang w:val="en-GB"/>
        </w:rPr>
        <w:t>HMI_Captains Announcement_ Status_ET</w:t>
      </w:r>
    </w:p>
    <w:p w14:paraId="0D5DD3D9" w14:textId="77777777" w:rsidR="00704E60" w:rsidRPr="00495854" w:rsidRDefault="00704E60" w:rsidP="00704E60">
      <w:pPr>
        <w:rPr>
          <w:lang w:val="en-GB"/>
        </w:rPr>
      </w:pPr>
    </w:p>
    <w:p w14:paraId="6394D45E"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BLE_AudioShareResp_Req_ET</w:t>
      </w:r>
    </w:p>
    <w:p w14:paraId="5FA3FE40" w14:textId="77777777" w:rsidR="00704E60" w:rsidRDefault="00704E60" w:rsidP="00704E60">
      <w:pPr>
        <w:rPr>
          <w:rFonts w:cs="Arial"/>
        </w:rPr>
      </w:pPr>
      <w:r>
        <w:rPr>
          <w:rFonts w:cs="Arial"/>
        </w:rPr>
        <w:t>Encoding type for Audio SHare Response (Accept/Decline)</w:t>
      </w:r>
    </w:p>
    <w:p w14:paraId="315DD0DE" w14:textId="77777777" w:rsidR="00704E60" w:rsidRDefault="00704E60" w:rsidP="00704E60">
      <w:pPr>
        <w:rPr>
          <w:rFonts w:cs="Arial"/>
        </w:rPr>
      </w:pPr>
    </w:p>
    <w:p w14:paraId="77229289"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CDE1ED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5C9353"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E8C8CE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05504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5AB01" w14:textId="77777777" w:rsidR="00704E60" w:rsidRPr="00F03856" w:rsidRDefault="00704E60" w:rsidP="00BC57B1">
            <w:pPr>
              <w:rPr>
                <w:rFonts w:eastAsiaTheme="minorHAnsi" w:cs="Arial"/>
                <w:color w:val="000000" w:themeColor="text1"/>
                <w:sz w:val="16"/>
                <w:szCs w:val="16"/>
              </w:rPr>
            </w:pPr>
          </w:p>
        </w:tc>
      </w:tr>
      <w:tr w:rsidR="00704E60" w:rsidRPr="00F03856" w14:paraId="1DDEC91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51803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B05F5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45C68C" w14:textId="77777777" w:rsidR="00704E60" w:rsidRPr="00F03856" w:rsidRDefault="00704E60" w:rsidP="00BC57B1">
            <w:pPr>
              <w:rPr>
                <w:rFonts w:eastAsiaTheme="minorHAnsi" w:cs="Arial"/>
                <w:color w:val="000000" w:themeColor="text1"/>
                <w:sz w:val="16"/>
                <w:szCs w:val="16"/>
              </w:rPr>
            </w:pPr>
          </w:p>
        </w:tc>
      </w:tr>
      <w:tr w:rsidR="00704E60" w:rsidRPr="00F03856" w14:paraId="4352F87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D48AB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DA336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F37EC4" w14:textId="77777777" w:rsidR="00704E60" w:rsidRPr="00F03856" w:rsidRDefault="00704E60" w:rsidP="00BC57B1">
            <w:pPr>
              <w:rPr>
                <w:rFonts w:eastAsiaTheme="minorHAnsi" w:cs="Arial"/>
                <w:color w:val="000000" w:themeColor="text1"/>
                <w:sz w:val="16"/>
                <w:szCs w:val="16"/>
              </w:rPr>
            </w:pPr>
          </w:p>
        </w:tc>
      </w:tr>
      <w:tr w:rsidR="00704E60" w:rsidRPr="00F03856" w14:paraId="2349EB3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12260C"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4A8523"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5E23CF9" w14:textId="77777777" w:rsidR="00704E60" w:rsidRPr="00F03856" w:rsidRDefault="00704E60" w:rsidP="00BC57B1">
            <w:pPr>
              <w:rPr>
                <w:rFonts w:eastAsiaTheme="minorHAnsi" w:cs="Arial"/>
                <w:color w:val="000000" w:themeColor="text1"/>
                <w:sz w:val="16"/>
                <w:szCs w:val="16"/>
              </w:rPr>
            </w:pPr>
          </w:p>
        </w:tc>
      </w:tr>
      <w:tr w:rsidR="00C11FEB" w:rsidRPr="00F03856" w14:paraId="323E1B49"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D1266B"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23BBD2B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7900D1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C527422" w14:textId="77777777" w:rsidR="00C11FEB" w:rsidRPr="001B386B" w:rsidRDefault="00C11FEB" w:rsidP="00C11FEB">
            <w:pPr>
              <w:rPr>
                <w:rFonts w:eastAsiaTheme="minorHAnsi" w:cs="Arial"/>
                <w:color w:val="000000" w:themeColor="text1"/>
                <w:sz w:val="4"/>
                <w:szCs w:val="4"/>
              </w:rPr>
            </w:pPr>
          </w:p>
        </w:tc>
      </w:tr>
      <w:tr w:rsidR="00C11FEB" w:rsidRPr="00F03856" w14:paraId="5C97A91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99EC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3C26C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Accept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A8AA3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Accept</w:t>
            </w:r>
          </w:p>
        </w:tc>
      </w:tr>
      <w:tr w:rsidR="00C11FEB" w:rsidRPr="00F03856" w14:paraId="5A369FC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3DF93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8FBA5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Decline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EC1D8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Decline</w:t>
            </w:r>
          </w:p>
        </w:tc>
      </w:tr>
      <w:tr w:rsidR="00C11FEB" w:rsidRPr="00F03856" w14:paraId="29ADB0CB"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9CC721"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903E2B" w14:textId="77777777" w:rsidR="00C11FEB" w:rsidRPr="00F03856" w:rsidRDefault="00C11FEB" w:rsidP="00C11FEB">
            <w:pPr>
              <w:rPr>
                <w:rFonts w:eastAsiaTheme="minorHAnsi" w:cs="Arial"/>
                <w:color w:val="000000" w:themeColor="text1"/>
                <w:sz w:val="16"/>
                <w:szCs w:val="16"/>
              </w:rPr>
            </w:pPr>
          </w:p>
        </w:tc>
      </w:tr>
    </w:tbl>
    <w:p w14:paraId="076425EE" w14:textId="77777777" w:rsidR="00704E60" w:rsidRDefault="00704E60" w:rsidP="00704E60">
      <w:pPr>
        <w:pStyle w:val="Caption"/>
        <w:rPr>
          <w:lang w:val="en-GB"/>
        </w:rPr>
      </w:pPr>
      <w:r w:rsidRPr="00702453">
        <w:t xml:space="preserve">Table: </w:t>
      </w:r>
      <w:r>
        <w:t xml:space="preserve">Encoding Details of </w:t>
      </w:r>
      <w:r w:rsidRPr="004521EB">
        <w:rPr>
          <w:lang w:val="en-GB"/>
        </w:rPr>
        <w:t>BLE_AudioShareResp_Req_ET</w:t>
      </w:r>
    </w:p>
    <w:p w14:paraId="280FC832" w14:textId="77777777" w:rsidR="00704E60" w:rsidRPr="00495854" w:rsidRDefault="00704E60" w:rsidP="00704E60">
      <w:pPr>
        <w:rPr>
          <w:lang w:val="en-GB"/>
        </w:rPr>
      </w:pPr>
    </w:p>
    <w:p w14:paraId="007FEA81"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HMI_MediashareRequest_Feedback_ET</w:t>
      </w:r>
    </w:p>
    <w:p w14:paraId="4653FD27" w14:textId="77777777" w:rsidR="00704E60" w:rsidRDefault="00704E60" w:rsidP="00704E60">
      <w:pPr>
        <w:rPr>
          <w:rFonts w:cs="Arial"/>
        </w:rPr>
      </w:pPr>
      <w:r>
        <w:rPr>
          <w:rFonts w:cs="Arial"/>
        </w:rPr>
        <w:t>Encoding Type for MediashareRequest_Feedback (LVDS Feedback)(Internal Signal)</w:t>
      </w:r>
    </w:p>
    <w:p w14:paraId="1F23940B" w14:textId="77777777" w:rsidR="00704E60" w:rsidRDefault="00704E60" w:rsidP="00704E60">
      <w:pPr>
        <w:rPr>
          <w:rFonts w:cs="Arial"/>
        </w:rPr>
      </w:pPr>
    </w:p>
    <w:p w14:paraId="32F324E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2DCF9C3"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DB0FD4"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2FAF90D"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315B0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7E5703" w14:textId="77777777" w:rsidR="00704E60" w:rsidRPr="00F03856" w:rsidRDefault="00704E60" w:rsidP="00BC57B1">
            <w:pPr>
              <w:rPr>
                <w:rFonts w:eastAsiaTheme="minorHAnsi" w:cs="Arial"/>
                <w:color w:val="000000" w:themeColor="text1"/>
                <w:sz w:val="16"/>
                <w:szCs w:val="16"/>
              </w:rPr>
            </w:pPr>
          </w:p>
        </w:tc>
      </w:tr>
      <w:tr w:rsidR="00704E60" w:rsidRPr="00F03856" w14:paraId="0EE2A9D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6693D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19AE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18CC8" w14:textId="77777777" w:rsidR="00704E60" w:rsidRPr="00F03856" w:rsidRDefault="00704E60" w:rsidP="00BC57B1">
            <w:pPr>
              <w:rPr>
                <w:rFonts w:eastAsiaTheme="minorHAnsi" w:cs="Arial"/>
                <w:color w:val="000000" w:themeColor="text1"/>
                <w:sz w:val="16"/>
                <w:szCs w:val="16"/>
              </w:rPr>
            </w:pPr>
          </w:p>
        </w:tc>
      </w:tr>
      <w:tr w:rsidR="00704E60" w:rsidRPr="00F03856" w14:paraId="5805B48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AD7D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56AC5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1F6F83" w14:textId="77777777" w:rsidR="00704E60" w:rsidRPr="00F03856" w:rsidRDefault="00704E60" w:rsidP="00BC57B1">
            <w:pPr>
              <w:rPr>
                <w:rFonts w:eastAsiaTheme="minorHAnsi" w:cs="Arial"/>
                <w:color w:val="000000" w:themeColor="text1"/>
                <w:sz w:val="16"/>
                <w:szCs w:val="16"/>
              </w:rPr>
            </w:pPr>
          </w:p>
        </w:tc>
      </w:tr>
      <w:tr w:rsidR="00704E60" w:rsidRPr="00F03856" w14:paraId="327FE2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EA906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B1B91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15CDAA" w14:textId="77777777" w:rsidR="00704E60" w:rsidRPr="00F03856" w:rsidRDefault="00704E60" w:rsidP="00BC57B1">
            <w:pPr>
              <w:rPr>
                <w:rFonts w:eastAsiaTheme="minorHAnsi" w:cs="Arial"/>
                <w:color w:val="000000" w:themeColor="text1"/>
                <w:sz w:val="16"/>
                <w:szCs w:val="16"/>
              </w:rPr>
            </w:pPr>
          </w:p>
        </w:tc>
      </w:tr>
      <w:tr w:rsidR="00C11FEB" w:rsidRPr="00F03856" w14:paraId="38905692"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28D540"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C89EB7E"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1C0256"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792749C" w14:textId="77777777" w:rsidR="00C11FEB" w:rsidRPr="001B386B" w:rsidRDefault="00C11FEB" w:rsidP="00C11FEB">
            <w:pPr>
              <w:rPr>
                <w:rFonts w:eastAsiaTheme="minorHAnsi" w:cs="Arial"/>
                <w:color w:val="000000" w:themeColor="text1"/>
                <w:sz w:val="4"/>
                <w:szCs w:val="4"/>
              </w:rPr>
            </w:pPr>
          </w:p>
        </w:tc>
      </w:tr>
      <w:tr w:rsidR="00C11FEB" w:rsidRPr="00F03856" w14:paraId="673536AA"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55E6F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8AA052" w14:textId="77777777" w:rsidR="00C11FEB" w:rsidRPr="00F03856" w:rsidRDefault="00C11FEB" w:rsidP="00C11FEB">
            <w:pPr>
              <w:rPr>
                <w:rFonts w:eastAsiaTheme="minorHAnsi" w:cs="Arial"/>
                <w:color w:val="000000" w:themeColor="text1"/>
                <w:sz w:val="16"/>
                <w:szCs w:val="16"/>
              </w:rPr>
            </w:pPr>
          </w:p>
        </w:tc>
      </w:tr>
    </w:tbl>
    <w:p w14:paraId="7F7EFF88" w14:textId="77777777" w:rsidR="00704E60" w:rsidRDefault="00704E60" w:rsidP="00704E60">
      <w:pPr>
        <w:pStyle w:val="Caption"/>
        <w:rPr>
          <w:lang w:val="en-GB"/>
        </w:rPr>
      </w:pPr>
      <w:r w:rsidRPr="00702453">
        <w:t xml:space="preserve">Table: </w:t>
      </w:r>
      <w:r>
        <w:t xml:space="preserve">Encoding Details of </w:t>
      </w:r>
      <w:r w:rsidRPr="004521EB">
        <w:rPr>
          <w:lang w:val="en-GB"/>
        </w:rPr>
        <w:t>HMI_MediashareRequest_Feedback_ET</w:t>
      </w:r>
    </w:p>
    <w:p w14:paraId="461DF433" w14:textId="77777777" w:rsidR="00704E60" w:rsidRPr="00495854" w:rsidRDefault="00704E60" w:rsidP="00704E60">
      <w:pPr>
        <w:rPr>
          <w:lang w:val="en-GB"/>
        </w:rPr>
      </w:pPr>
    </w:p>
    <w:p w14:paraId="062E22AC"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BluetoothAudioSource_Connection_ET</w:t>
      </w:r>
    </w:p>
    <w:p w14:paraId="32F4C14E" w14:textId="77777777" w:rsidR="00704E60" w:rsidRDefault="00704E60" w:rsidP="00704E60">
      <w:pPr>
        <w:rPr>
          <w:rFonts w:cs="Arial"/>
        </w:rPr>
      </w:pPr>
      <w:r>
        <w:rPr>
          <w:rFonts w:cs="Arial"/>
        </w:rPr>
        <w:t>Encoding Type for Bluetooth Audio Source (Connected)</w:t>
      </w:r>
    </w:p>
    <w:p w14:paraId="72A8963D" w14:textId="77777777" w:rsidR="00704E60" w:rsidRDefault="00704E60" w:rsidP="00704E60">
      <w:pPr>
        <w:rPr>
          <w:rFonts w:cs="Arial"/>
        </w:rPr>
      </w:pPr>
    </w:p>
    <w:p w14:paraId="4898983F"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742F48BB"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158CEB"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2CBD9A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69C40A"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2B4D0" w14:textId="77777777" w:rsidR="00704E60" w:rsidRPr="00F03856" w:rsidRDefault="00704E60" w:rsidP="00BC57B1">
            <w:pPr>
              <w:rPr>
                <w:rFonts w:eastAsiaTheme="minorHAnsi" w:cs="Arial"/>
                <w:color w:val="000000" w:themeColor="text1"/>
                <w:sz w:val="16"/>
                <w:szCs w:val="16"/>
              </w:rPr>
            </w:pPr>
          </w:p>
        </w:tc>
      </w:tr>
      <w:tr w:rsidR="00704E60" w:rsidRPr="00F03856" w14:paraId="233EB31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061E7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CC0CF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19D64A" w14:textId="77777777" w:rsidR="00704E60" w:rsidRPr="00F03856" w:rsidRDefault="00704E60" w:rsidP="00BC57B1">
            <w:pPr>
              <w:rPr>
                <w:rFonts w:eastAsiaTheme="minorHAnsi" w:cs="Arial"/>
                <w:color w:val="000000" w:themeColor="text1"/>
                <w:sz w:val="16"/>
                <w:szCs w:val="16"/>
              </w:rPr>
            </w:pPr>
          </w:p>
        </w:tc>
      </w:tr>
      <w:tr w:rsidR="00704E60" w:rsidRPr="00F03856" w14:paraId="2ADE2E23"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8796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054EC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AC58F9" w14:textId="77777777" w:rsidR="00704E60" w:rsidRPr="00F03856" w:rsidRDefault="00704E60" w:rsidP="00BC57B1">
            <w:pPr>
              <w:rPr>
                <w:rFonts w:eastAsiaTheme="minorHAnsi" w:cs="Arial"/>
                <w:color w:val="000000" w:themeColor="text1"/>
                <w:sz w:val="16"/>
                <w:szCs w:val="16"/>
              </w:rPr>
            </w:pPr>
          </w:p>
        </w:tc>
      </w:tr>
      <w:tr w:rsidR="00704E60" w:rsidRPr="00F03856" w14:paraId="298C1F4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9CBAED"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BBD12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33104" w14:textId="77777777" w:rsidR="00704E60" w:rsidRPr="00F03856" w:rsidRDefault="00704E60" w:rsidP="00BC57B1">
            <w:pPr>
              <w:rPr>
                <w:rFonts w:eastAsiaTheme="minorHAnsi" w:cs="Arial"/>
                <w:color w:val="000000" w:themeColor="text1"/>
                <w:sz w:val="16"/>
                <w:szCs w:val="16"/>
              </w:rPr>
            </w:pPr>
          </w:p>
        </w:tc>
      </w:tr>
      <w:tr w:rsidR="00C11FEB" w:rsidRPr="00F03856" w14:paraId="3C08C4B6"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97A7F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781313FA"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EF2640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3F3D396" w14:textId="77777777" w:rsidR="00C11FEB" w:rsidRPr="001B386B" w:rsidRDefault="00C11FEB" w:rsidP="00C11FEB">
            <w:pPr>
              <w:rPr>
                <w:rFonts w:eastAsiaTheme="minorHAnsi" w:cs="Arial"/>
                <w:color w:val="000000" w:themeColor="text1"/>
                <w:sz w:val="4"/>
                <w:szCs w:val="4"/>
              </w:rPr>
            </w:pPr>
          </w:p>
        </w:tc>
      </w:tr>
      <w:tr w:rsidR="00C11FEB" w:rsidRPr="00F03856" w14:paraId="6DE3661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F3B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57195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Connected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73287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Connected</w:t>
            </w:r>
          </w:p>
        </w:tc>
      </w:tr>
      <w:tr w:rsidR="00C11FEB" w:rsidRPr="00F03856" w14:paraId="141B794F"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D087E7"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FA7306" w14:textId="77777777" w:rsidR="00C11FEB" w:rsidRPr="00F03856" w:rsidRDefault="00C11FEB" w:rsidP="00C11FEB">
            <w:pPr>
              <w:rPr>
                <w:rFonts w:eastAsiaTheme="minorHAnsi" w:cs="Arial"/>
                <w:color w:val="000000" w:themeColor="text1"/>
                <w:sz w:val="16"/>
                <w:szCs w:val="16"/>
              </w:rPr>
            </w:pPr>
          </w:p>
        </w:tc>
      </w:tr>
    </w:tbl>
    <w:p w14:paraId="7D099427" w14:textId="77777777" w:rsidR="00704E60" w:rsidRDefault="00704E60" w:rsidP="00704E60">
      <w:pPr>
        <w:pStyle w:val="Caption"/>
        <w:rPr>
          <w:lang w:val="en-GB"/>
        </w:rPr>
      </w:pPr>
      <w:r w:rsidRPr="00702453">
        <w:t xml:space="preserve">Table: </w:t>
      </w:r>
      <w:r>
        <w:t xml:space="preserve">Encoding Details of </w:t>
      </w:r>
      <w:r w:rsidRPr="004521EB">
        <w:rPr>
          <w:lang w:val="en-GB"/>
        </w:rPr>
        <w:t>BluetoothAudioSource_Connection_ET</w:t>
      </w:r>
    </w:p>
    <w:p w14:paraId="73858ECE" w14:textId="77777777" w:rsidR="00704E60" w:rsidRPr="00495854" w:rsidRDefault="00704E60" w:rsidP="00704E60">
      <w:pPr>
        <w:rPr>
          <w:lang w:val="en-GB"/>
        </w:rPr>
      </w:pPr>
    </w:p>
    <w:p w14:paraId="65C471BD"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RA_Vol_Level_ET</w:t>
      </w:r>
    </w:p>
    <w:p w14:paraId="3C4C5812" w14:textId="77777777" w:rsidR="00704E60" w:rsidRDefault="00704E60" w:rsidP="00704E60">
      <w:pPr>
        <w:rPr>
          <w:rFonts w:cs="Arial"/>
        </w:rPr>
      </w:pPr>
      <w:r>
        <w:rPr>
          <w:rFonts w:cs="Arial"/>
        </w:rPr>
        <w:t>Encoding Type for Radio's Announcement Vol Level Zone (No Volume/Vol_Step1...Vol_Step30)</w:t>
      </w:r>
    </w:p>
    <w:p w14:paraId="57DB8068" w14:textId="77777777" w:rsidR="00704E60" w:rsidRDefault="00704E60" w:rsidP="00704E60">
      <w:pPr>
        <w:rPr>
          <w:rFonts w:cs="Arial"/>
        </w:rPr>
      </w:pPr>
    </w:p>
    <w:p w14:paraId="1AD9F5C4"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32EAFD88"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B62DD4"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0608FEC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21D25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8EE4C5" w14:textId="77777777" w:rsidR="00704E60" w:rsidRPr="00F03856" w:rsidRDefault="00704E60" w:rsidP="00BC57B1">
            <w:pPr>
              <w:rPr>
                <w:rFonts w:eastAsiaTheme="minorHAnsi" w:cs="Arial"/>
                <w:color w:val="000000" w:themeColor="text1"/>
                <w:sz w:val="16"/>
                <w:szCs w:val="16"/>
              </w:rPr>
            </w:pPr>
          </w:p>
        </w:tc>
      </w:tr>
      <w:tr w:rsidR="00704E60" w:rsidRPr="00F03856" w14:paraId="1750FC0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0D2B6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484A2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513AFF" w14:textId="77777777" w:rsidR="00704E60" w:rsidRPr="00F03856" w:rsidRDefault="00704E60" w:rsidP="00BC57B1">
            <w:pPr>
              <w:rPr>
                <w:rFonts w:eastAsiaTheme="minorHAnsi" w:cs="Arial"/>
                <w:color w:val="000000" w:themeColor="text1"/>
                <w:sz w:val="16"/>
                <w:szCs w:val="16"/>
              </w:rPr>
            </w:pPr>
          </w:p>
        </w:tc>
      </w:tr>
      <w:tr w:rsidR="00704E60" w:rsidRPr="00F03856" w14:paraId="0260F60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E1D65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E87EC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537FF7" w14:textId="77777777" w:rsidR="00704E60" w:rsidRPr="00F03856" w:rsidRDefault="00704E60" w:rsidP="00BC57B1">
            <w:pPr>
              <w:rPr>
                <w:rFonts w:eastAsiaTheme="minorHAnsi" w:cs="Arial"/>
                <w:color w:val="000000" w:themeColor="text1"/>
                <w:sz w:val="16"/>
                <w:szCs w:val="16"/>
              </w:rPr>
            </w:pPr>
          </w:p>
        </w:tc>
      </w:tr>
      <w:tr w:rsidR="00704E60" w:rsidRPr="00F03856" w14:paraId="00DC5D2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CA64F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8F76E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D238DE" w14:textId="77777777" w:rsidR="00704E60" w:rsidRPr="00F03856" w:rsidRDefault="00704E60" w:rsidP="00BC57B1">
            <w:pPr>
              <w:rPr>
                <w:rFonts w:eastAsiaTheme="minorHAnsi" w:cs="Arial"/>
                <w:color w:val="000000" w:themeColor="text1"/>
                <w:sz w:val="16"/>
                <w:szCs w:val="16"/>
              </w:rPr>
            </w:pPr>
          </w:p>
        </w:tc>
      </w:tr>
      <w:tr w:rsidR="00C11FEB" w:rsidRPr="00F03856" w14:paraId="5EA39A9A"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ED6CC"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05B30EFB"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525B02"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7A372E" w14:textId="77777777" w:rsidR="00C11FEB" w:rsidRPr="001B386B" w:rsidRDefault="00C11FEB" w:rsidP="00C11FEB">
            <w:pPr>
              <w:rPr>
                <w:rFonts w:eastAsiaTheme="minorHAnsi" w:cs="Arial"/>
                <w:color w:val="000000" w:themeColor="text1"/>
                <w:sz w:val="4"/>
                <w:szCs w:val="4"/>
              </w:rPr>
            </w:pPr>
          </w:p>
        </w:tc>
      </w:tr>
      <w:tr w:rsidR="00C11FEB" w:rsidRPr="00F03856" w14:paraId="424B126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6EFD4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F880B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6F9F9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5EB7B39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0E582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59B73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D6EFB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71E42D6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1C62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CCA52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8E7DBB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201C2D0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AEBE6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FCC5F1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E69137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09BCE64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F7F79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E2A02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27679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7733821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DA883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A83A5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D3C4D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325EBE7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135EB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826482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AB1C0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2DEC614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D9C1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1B104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4C447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4762E96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5DA46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379170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753AF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712EFAC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A0AA3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AF211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794C3F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0E572A8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577D8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177B12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D3405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20A15CF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078BB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87729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C443B3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4C8542B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8465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62F9D4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B1513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2EE038B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5DF00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CE0C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8B690D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6109A2C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EB9FF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63988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3DF1A8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4D59507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B5ADA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D42DA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E7F97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286A153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71056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8EA0D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1F436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620BF19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CEBC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2ADCA0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02BF96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3B1D381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3FC30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2AFFC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A41DF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6446854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FD6AC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6F706E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DD089E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6882B3D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730CD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C17CF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E3BAD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1CFEEAF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3B6AF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82A63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2EB5B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6CA8F98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885D9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C7A761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11384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4E98499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795B9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BB04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4B2E8C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2CB2889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C345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81E66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7182C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4E1FF1F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019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4C200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B754D3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57ABEC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91CF3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C860C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0368C2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2FE993A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E11F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540D1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88106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3DA078A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D2913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1A98A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A5EB05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2C81D56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41D0E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7F8CC4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EC23BE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32C03F5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E4B64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3062F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B51233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18BF616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4A779F"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DBDD24" w14:textId="77777777" w:rsidR="00C11FEB" w:rsidRPr="00F03856" w:rsidRDefault="00C11FEB" w:rsidP="00C11FEB">
            <w:pPr>
              <w:rPr>
                <w:rFonts w:eastAsiaTheme="minorHAnsi" w:cs="Arial"/>
                <w:color w:val="000000" w:themeColor="text1"/>
                <w:sz w:val="16"/>
                <w:szCs w:val="16"/>
              </w:rPr>
            </w:pPr>
          </w:p>
        </w:tc>
      </w:tr>
    </w:tbl>
    <w:p w14:paraId="01089685" w14:textId="77777777" w:rsidR="00704E60" w:rsidRDefault="00704E60" w:rsidP="00704E60">
      <w:pPr>
        <w:pStyle w:val="Caption"/>
        <w:rPr>
          <w:lang w:val="en-GB"/>
        </w:rPr>
      </w:pPr>
      <w:r w:rsidRPr="00702453">
        <w:t xml:space="preserve">Table: </w:t>
      </w:r>
      <w:r>
        <w:t xml:space="preserve">Encoding Details of </w:t>
      </w:r>
      <w:r w:rsidRPr="004521EB">
        <w:rPr>
          <w:lang w:val="en-GB"/>
        </w:rPr>
        <w:t>RA_Vol_Level_ET</w:t>
      </w:r>
    </w:p>
    <w:p w14:paraId="41832796" w14:textId="77777777" w:rsidR="00704E60" w:rsidRPr="00495854" w:rsidRDefault="00704E60" w:rsidP="00704E60">
      <w:pPr>
        <w:rPr>
          <w:lang w:val="en-GB"/>
        </w:rPr>
      </w:pPr>
    </w:p>
    <w:p w14:paraId="5F9272F8"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Audio_Vol_Level_Zone_ET</w:t>
      </w:r>
    </w:p>
    <w:p w14:paraId="1051725B" w14:textId="77777777" w:rsidR="00704E60" w:rsidRDefault="00704E60" w:rsidP="00704E60">
      <w:pPr>
        <w:rPr>
          <w:rFonts w:cs="Arial"/>
        </w:rPr>
      </w:pPr>
      <w:r>
        <w:rPr>
          <w:rFonts w:cs="Arial"/>
        </w:rPr>
        <w:t>Encoding Type for Audio Vol Level Zone (No Volume/Vol_Step1...Vol_Step30)</w:t>
      </w:r>
    </w:p>
    <w:p w14:paraId="1F9CD3DE" w14:textId="77777777" w:rsidR="00704E60" w:rsidRDefault="00704E60" w:rsidP="00704E60">
      <w:pPr>
        <w:rPr>
          <w:rFonts w:cs="Arial"/>
        </w:rPr>
      </w:pPr>
    </w:p>
    <w:p w14:paraId="5E78B81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5CA7CD79"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3A953B"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5A7BDA97"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7DAAB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0C3DB2" w14:textId="77777777" w:rsidR="00704E60" w:rsidRPr="00F03856" w:rsidRDefault="00704E60" w:rsidP="00BC57B1">
            <w:pPr>
              <w:rPr>
                <w:rFonts w:eastAsiaTheme="minorHAnsi" w:cs="Arial"/>
                <w:color w:val="000000" w:themeColor="text1"/>
                <w:sz w:val="16"/>
                <w:szCs w:val="16"/>
              </w:rPr>
            </w:pPr>
          </w:p>
        </w:tc>
      </w:tr>
      <w:tr w:rsidR="00704E60" w:rsidRPr="00F03856" w14:paraId="60C8019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8285C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540A6D"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20C23B" w14:textId="77777777" w:rsidR="00704E60" w:rsidRPr="00F03856" w:rsidRDefault="00704E60" w:rsidP="00BC57B1">
            <w:pPr>
              <w:rPr>
                <w:rFonts w:eastAsiaTheme="minorHAnsi" w:cs="Arial"/>
                <w:color w:val="000000" w:themeColor="text1"/>
                <w:sz w:val="16"/>
                <w:szCs w:val="16"/>
              </w:rPr>
            </w:pPr>
          </w:p>
        </w:tc>
      </w:tr>
      <w:tr w:rsidR="00704E60" w:rsidRPr="00F03856" w14:paraId="4BB014B2"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F2B601"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3D451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905F97" w14:textId="77777777" w:rsidR="00704E60" w:rsidRPr="00F03856" w:rsidRDefault="00704E60" w:rsidP="00BC57B1">
            <w:pPr>
              <w:rPr>
                <w:rFonts w:eastAsiaTheme="minorHAnsi" w:cs="Arial"/>
                <w:color w:val="000000" w:themeColor="text1"/>
                <w:sz w:val="16"/>
                <w:szCs w:val="16"/>
              </w:rPr>
            </w:pPr>
          </w:p>
        </w:tc>
      </w:tr>
      <w:tr w:rsidR="00704E60" w:rsidRPr="00F03856" w14:paraId="6C37514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16DFA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8E241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0A6E54" w14:textId="77777777" w:rsidR="00704E60" w:rsidRPr="00F03856" w:rsidRDefault="00704E60" w:rsidP="00BC57B1">
            <w:pPr>
              <w:rPr>
                <w:rFonts w:eastAsiaTheme="minorHAnsi" w:cs="Arial"/>
                <w:color w:val="000000" w:themeColor="text1"/>
                <w:sz w:val="16"/>
                <w:szCs w:val="16"/>
              </w:rPr>
            </w:pPr>
          </w:p>
        </w:tc>
      </w:tr>
      <w:tr w:rsidR="00C11FEB" w:rsidRPr="00F03856" w14:paraId="73B76ABE"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36C713"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4D7FDE1F"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D792A4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C577F31" w14:textId="77777777" w:rsidR="00C11FEB" w:rsidRPr="001B386B" w:rsidRDefault="00C11FEB" w:rsidP="00C11FEB">
            <w:pPr>
              <w:rPr>
                <w:rFonts w:eastAsiaTheme="minorHAnsi" w:cs="Arial"/>
                <w:color w:val="000000" w:themeColor="text1"/>
                <w:sz w:val="4"/>
                <w:szCs w:val="4"/>
              </w:rPr>
            </w:pPr>
          </w:p>
        </w:tc>
      </w:tr>
      <w:tr w:rsidR="00C11FEB" w:rsidRPr="00F03856" w14:paraId="3AC59CE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86E33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C8DB3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8E224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619446D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2098F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9A0AA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397CCB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1649FCB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6F7E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5C80E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C9082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6FACFCC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717FD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42B9F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AE4340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5A2F8FE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6B6C3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242E4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1177D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35DA7A0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B17DF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3A6B2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52CE1A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79A91A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87F94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073862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AEEE3E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6B3AB41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756802"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24109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89D07A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FD9BE4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1B687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845BC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4C0B48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1D25208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66C9C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585C9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E40F2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16B004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5ED0F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82498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4A83D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4096614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B1391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E72C8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5A4DB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78C9D2A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1F9C0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B1258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F8E72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35869D2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A470E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8BDBA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75929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13A6302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47AE4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F5636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F28A0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251F4DA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92C49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8D1FC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08512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314B60B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F2770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CCE0BD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7A8C99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17858E1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C9BCF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635F4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84B9AF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0640E65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A9BCD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FBE307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560D1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28E625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D0D61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B3202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2E6520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5313AA7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39472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6AE6E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29EA70"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6292682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7EB68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C2C133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1EAAA4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5771E6B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1EF7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3C7F8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9F5029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3402D6C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AD2F0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F322D9"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8CB4D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6ECCC7E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56F7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C33C9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F95F5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31C1913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1CF30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A544B8"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549F82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0C1FA6D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CA28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22F93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BEADD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62A6624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502D4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FE6700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663EDC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0CBF1A3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144BD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9ADD34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C8F9E7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0E68CCD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5E7C4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D2EC77"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C652F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3E4A24C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87B73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28C81A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571195"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6E943FD7"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726B45"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8A02A4" w14:textId="77777777" w:rsidR="00C11FEB" w:rsidRPr="00F03856" w:rsidRDefault="00C11FEB" w:rsidP="00C11FEB">
            <w:pPr>
              <w:rPr>
                <w:rFonts w:eastAsiaTheme="minorHAnsi" w:cs="Arial"/>
                <w:color w:val="000000" w:themeColor="text1"/>
                <w:sz w:val="16"/>
                <w:szCs w:val="16"/>
              </w:rPr>
            </w:pPr>
          </w:p>
        </w:tc>
      </w:tr>
    </w:tbl>
    <w:p w14:paraId="48621B62" w14:textId="77777777" w:rsidR="00704E60" w:rsidRDefault="00704E60" w:rsidP="00704E60">
      <w:pPr>
        <w:pStyle w:val="Caption"/>
        <w:rPr>
          <w:lang w:val="en-GB"/>
        </w:rPr>
      </w:pPr>
      <w:r w:rsidRPr="00702453">
        <w:t xml:space="preserve">Table: </w:t>
      </w:r>
      <w:r>
        <w:t xml:space="preserve">Encoding Details of </w:t>
      </w:r>
      <w:r w:rsidRPr="004521EB">
        <w:rPr>
          <w:lang w:val="en-GB"/>
        </w:rPr>
        <w:t>Audio_Vol_Level_Zone_ET</w:t>
      </w:r>
    </w:p>
    <w:p w14:paraId="76C1573D" w14:textId="77777777" w:rsidR="00704E60" w:rsidRPr="00495854" w:rsidRDefault="00704E60" w:rsidP="00704E60">
      <w:pPr>
        <w:rPr>
          <w:lang w:val="en-GB"/>
        </w:rPr>
      </w:pPr>
    </w:p>
    <w:p w14:paraId="723CBACA"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Audio_Vol_Level_ET</w:t>
      </w:r>
    </w:p>
    <w:p w14:paraId="1ED6CC80" w14:textId="77777777" w:rsidR="00704E60" w:rsidRDefault="00704E60" w:rsidP="00704E60">
      <w:pPr>
        <w:rPr>
          <w:rFonts w:cs="Arial"/>
        </w:rPr>
      </w:pPr>
      <w:r>
        <w:rPr>
          <w:rFonts w:cs="Arial"/>
        </w:rPr>
        <w:t>Encoding Type for Audio Vol Level (No Volume/Vol_Step1...Vol_Step30)</w:t>
      </w:r>
    </w:p>
    <w:p w14:paraId="316FFA61" w14:textId="77777777" w:rsidR="00704E60" w:rsidRDefault="00704E60" w:rsidP="00704E60">
      <w:pPr>
        <w:rPr>
          <w:rFonts w:cs="Arial"/>
        </w:rPr>
      </w:pPr>
    </w:p>
    <w:p w14:paraId="2FE537B3"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51BEE66"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96AD6A"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A8777C0"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09DC16"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4D21F0" w14:textId="77777777" w:rsidR="00704E60" w:rsidRPr="00F03856" w:rsidRDefault="00704E60" w:rsidP="00BC57B1">
            <w:pPr>
              <w:rPr>
                <w:rFonts w:eastAsiaTheme="minorHAnsi" w:cs="Arial"/>
                <w:color w:val="000000" w:themeColor="text1"/>
                <w:sz w:val="16"/>
                <w:szCs w:val="16"/>
              </w:rPr>
            </w:pPr>
          </w:p>
        </w:tc>
      </w:tr>
      <w:tr w:rsidR="00704E60" w:rsidRPr="00F03856" w14:paraId="27BAA2B1"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957C58"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D02C2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3A1169" w14:textId="77777777" w:rsidR="00704E60" w:rsidRPr="00F03856" w:rsidRDefault="00704E60" w:rsidP="00BC57B1">
            <w:pPr>
              <w:rPr>
                <w:rFonts w:eastAsiaTheme="minorHAnsi" w:cs="Arial"/>
                <w:color w:val="000000" w:themeColor="text1"/>
                <w:sz w:val="16"/>
                <w:szCs w:val="16"/>
              </w:rPr>
            </w:pPr>
          </w:p>
        </w:tc>
      </w:tr>
      <w:tr w:rsidR="00704E60" w:rsidRPr="00F03856" w14:paraId="08F64A66"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0026F5"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E369DC"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60E320" w14:textId="77777777" w:rsidR="00704E60" w:rsidRPr="00F03856" w:rsidRDefault="00704E60" w:rsidP="00BC57B1">
            <w:pPr>
              <w:rPr>
                <w:rFonts w:eastAsiaTheme="minorHAnsi" w:cs="Arial"/>
                <w:color w:val="000000" w:themeColor="text1"/>
                <w:sz w:val="16"/>
                <w:szCs w:val="16"/>
              </w:rPr>
            </w:pPr>
          </w:p>
        </w:tc>
      </w:tr>
      <w:tr w:rsidR="00704E60" w:rsidRPr="00F03856" w14:paraId="483EE1C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90E3A0"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79504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09CE5F" w14:textId="77777777" w:rsidR="00704E60" w:rsidRPr="00F03856" w:rsidRDefault="00704E60" w:rsidP="00BC57B1">
            <w:pPr>
              <w:rPr>
                <w:rFonts w:eastAsiaTheme="minorHAnsi" w:cs="Arial"/>
                <w:color w:val="000000" w:themeColor="text1"/>
                <w:sz w:val="16"/>
                <w:szCs w:val="16"/>
              </w:rPr>
            </w:pPr>
          </w:p>
        </w:tc>
      </w:tr>
      <w:tr w:rsidR="00C11FEB" w:rsidRPr="00F03856" w14:paraId="14080285"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68BC9A"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0183EF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D33FCC5"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E74DB25" w14:textId="77777777" w:rsidR="00C11FEB" w:rsidRPr="001B386B" w:rsidRDefault="00C11FEB" w:rsidP="00C11FEB">
            <w:pPr>
              <w:rPr>
                <w:rFonts w:eastAsiaTheme="minorHAnsi" w:cs="Arial"/>
                <w:color w:val="000000" w:themeColor="text1"/>
                <w:sz w:val="4"/>
                <w:szCs w:val="4"/>
              </w:rPr>
            </w:pPr>
          </w:p>
        </w:tc>
      </w:tr>
      <w:tr w:rsidR="00C11FEB" w:rsidRPr="00F03856" w14:paraId="09C7DDD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55675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69F88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NoVolume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96F316D"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NoVolume</w:t>
            </w:r>
          </w:p>
        </w:tc>
      </w:tr>
      <w:tr w:rsidR="00C11FEB" w:rsidRPr="00F03856" w14:paraId="48D33796"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975B20"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08FAD6B"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FCD70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w:t>
            </w:r>
          </w:p>
        </w:tc>
      </w:tr>
      <w:tr w:rsidR="00C11FEB" w:rsidRPr="00F03856" w14:paraId="50B0C95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0846D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93702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42D9F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w:t>
            </w:r>
          </w:p>
        </w:tc>
      </w:tr>
      <w:tr w:rsidR="00C11FEB" w:rsidRPr="00F03856" w14:paraId="42AE961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29356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F24A4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180617"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w:t>
            </w:r>
          </w:p>
        </w:tc>
      </w:tr>
      <w:tr w:rsidR="00C11FEB" w:rsidRPr="00F03856" w14:paraId="74E924C8"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BFF1B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A9477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D273A0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Vol_Step4</w:t>
            </w:r>
          </w:p>
        </w:tc>
      </w:tr>
      <w:tr w:rsidR="00C11FEB" w:rsidRPr="00F03856" w14:paraId="61CC8E7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5067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46D0B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7C2A8A4"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Vol_Step5</w:t>
            </w:r>
          </w:p>
        </w:tc>
      </w:tr>
      <w:tr w:rsidR="00C11FEB" w:rsidRPr="00F03856" w14:paraId="4C3A152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81705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BFE45E"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3A8C27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Vol_Step6</w:t>
            </w:r>
          </w:p>
        </w:tc>
      </w:tr>
      <w:tr w:rsidR="00C11FEB" w:rsidRPr="00F03856" w14:paraId="4B7FF81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4AF1B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27737D"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8647D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Vol_Step7</w:t>
            </w:r>
          </w:p>
        </w:tc>
      </w:tr>
      <w:tr w:rsidR="00C11FEB" w:rsidRPr="00F03856" w14:paraId="6D5745B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5DB8D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89D1B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3E8A9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Vol_Step8</w:t>
            </w:r>
          </w:p>
        </w:tc>
      </w:tr>
      <w:tr w:rsidR="00C11FEB" w:rsidRPr="00F03856" w14:paraId="22FC88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19E07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C5C3A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4EF7F8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Vol_Step9</w:t>
            </w:r>
          </w:p>
        </w:tc>
      </w:tr>
      <w:tr w:rsidR="00C11FEB" w:rsidRPr="00F03856" w14:paraId="274F6573"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0D9FB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B4398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3106716"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Vol_Step10</w:t>
            </w:r>
          </w:p>
        </w:tc>
      </w:tr>
      <w:tr w:rsidR="00C11FEB" w:rsidRPr="00F03856" w14:paraId="7959216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F3B7E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FE41D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D498AA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Vol_Step11</w:t>
            </w:r>
          </w:p>
        </w:tc>
      </w:tr>
      <w:tr w:rsidR="00C11FEB" w:rsidRPr="00F03856" w14:paraId="4AABF882"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62519D"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E1EA0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6DCAB7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Vol_Step12</w:t>
            </w:r>
          </w:p>
        </w:tc>
      </w:tr>
      <w:tr w:rsidR="00C11FEB" w:rsidRPr="00F03856" w14:paraId="6A66A01A"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69771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30B258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DAB299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Vol_Step13</w:t>
            </w:r>
          </w:p>
        </w:tc>
      </w:tr>
      <w:tr w:rsidR="00C11FEB" w:rsidRPr="00F03856" w14:paraId="60F2E27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18EC0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236F3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36E139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Vol_Step14</w:t>
            </w:r>
          </w:p>
        </w:tc>
      </w:tr>
      <w:tr w:rsidR="00C11FEB" w:rsidRPr="00F03856" w14:paraId="13637ABB"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E7FD2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EE8756C"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ED946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Vol_Step15</w:t>
            </w:r>
          </w:p>
        </w:tc>
      </w:tr>
      <w:tr w:rsidR="00C11FEB" w:rsidRPr="00F03856" w14:paraId="1BB4CDB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6811B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57C01F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163C621"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Vol_Step16</w:t>
            </w:r>
          </w:p>
        </w:tc>
      </w:tr>
      <w:tr w:rsidR="00C11FEB" w:rsidRPr="00F03856" w14:paraId="56A3589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3896C"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3FB955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9D827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Vol_Step17</w:t>
            </w:r>
          </w:p>
        </w:tc>
      </w:tr>
      <w:tr w:rsidR="00C11FEB" w:rsidRPr="00F03856" w14:paraId="493EA97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8968C6"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9855350"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ADA06A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Vol_Step18</w:t>
            </w:r>
          </w:p>
        </w:tc>
      </w:tr>
      <w:tr w:rsidR="00C11FEB" w:rsidRPr="00F03856" w14:paraId="33AC8C1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7D788"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1430B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Vol_Step19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9D615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Vol_Step19</w:t>
            </w:r>
          </w:p>
        </w:tc>
      </w:tr>
      <w:tr w:rsidR="00C11FEB" w:rsidRPr="00F03856" w14:paraId="3D0756D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882D3E"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C3C9543"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B372159"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Vol_Step20</w:t>
            </w:r>
          </w:p>
        </w:tc>
      </w:tr>
      <w:tr w:rsidR="00C11FEB" w:rsidRPr="00F03856" w14:paraId="1A7CF4F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9AFAD3"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D955B8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5E41818"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Vol_Step21</w:t>
            </w:r>
          </w:p>
        </w:tc>
      </w:tr>
      <w:tr w:rsidR="00C11FEB" w:rsidRPr="00F03856" w14:paraId="1ACA119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CF3E17"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8DCA54"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97C76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Vol_Step22</w:t>
            </w:r>
          </w:p>
        </w:tc>
      </w:tr>
      <w:tr w:rsidR="00C11FEB" w:rsidRPr="00F03856" w14:paraId="43EC5EE9"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128149"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1F6B1C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0ED41E"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Vol_Step23</w:t>
            </w:r>
          </w:p>
        </w:tc>
      </w:tr>
      <w:tr w:rsidR="00C11FEB" w:rsidRPr="00F03856" w14:paraId="1BF475B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01EC9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ADDE51A"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AAC92B"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Vol_Step24</w:t>
            </w:r>
          </w:p>
        </w:tc>
      </w:tr>
      <w:tr w:rsidR="00C11FEB" w:rsidRPr="00F03856" w14:paraId="772B976C"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543044"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CC6B2F"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138B2AF"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Vol_Step25</w:t>
            </w:r>
          </w:p>
        </w:tc>
      </w:tr>
      <w:tr w:rsidR="00C11FEB" w:rsidRPr="00F03856" w14:paraId="7A972D35"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5CFEBF"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A5DC26"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FB73D2"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Vol_Step26</w:t>
            </w:r>
          </w:p>
        </w:tc>
      </w:tr>
      <w:tr w:rsidR="00C11FEB" w:rsidRPr="00F03856" w14:paraId="1A5A6477"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AE3601"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5A7FA1"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DF375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Vol_Step27</w:t>
            </w:r>
          </w:p>
        </w:tc>
      </w:tr>
      <w:tr w:rsidR="00C11FEB" w:rsidRPr="00F03856" w14:paraId="47B67B3F"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CCDFB5"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6AED84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AB039C"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Vol_Step28</w:t>
            </w:r>
          </w:p>
        </w:tc>
      </w:tr>
      <w:tr w:rsidR="00C11FEB" w:rsidRPr="00F03856" w14:paraId="2CCD282E"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A2F83A"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D19A8D5"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Vol_Step29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C6EAC1A"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Vol_Step29</w:t>
            </w:r>
          </w:p>
        </w:tc>
      </w:tr>
      <w:tr w:rsidR="00C11FEB" w:rsidRPr="00F03856" w14:paraId="12258D34"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8B322B" w14:textId="77777777" w:rsidR="00C11FEB" w:rsidRPr="00F03856" w:rsidRDefault="00C11FEB" w:rsidP="00C11FEB">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8108412" w14:textId="77777777" w:rsidR="00C11FEB" w:rsidRPr="00F03856" w:rsidRDefault="001B386B" w:rsidP="001B386B">
            <w:pPr>
              <w:rPr>
                <w:rFonts w:eastAsiaTheme="minorHAnsi" w:cs="Arial"/>
                <w:b/>
                <w:bCs/>
                <w:sz w:val="16"/>
                <w:szCs w:val="16"/>
                <w:lang w:val="en-GB"/>
              </w:rPr>
            </w:pPr>
            <w:r w:rsidRPr="00B442FD">
              <w:rPr>
                <w:rFonts w:eastAsiaTheme="minorHAnsi" w:cs="Arial"/>
                <w:b/>
                <w:bCs/>
                <w:sz w:val="16"/>
                <w:szCs w:val="16"/>
                <w:lang w:val="en-GB"/>
              </w:rPr>
              <w:t>Vol_Step30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CA78853" w14:textId="77777777" w:rsidR="001B386B" w:rsidRPr="00B442FD" w:rsidRDefault="001B386B" w:rsidP="001B386B">
            <w:pPr>
              <w:rPr>
                <w:rFonts w:eastAsiaTheme="minorHAnsi" w:cs="Arial"/>
                <w:color w:val="000000" w:themeColor="text1"/>
                <w:sz w:val="16"/>
                <w:szCs w:val="16"/>
              </w:rPr>
            </w:pPr>
            <w:r w:rsidRPr="00B442FD">
              <w:rPr>
                <w:rFonts w:eastAsiaTheme="minorHAnsi" w:cs="Arial"/>
                <w:color w:val="000000" w:themeColor="text1"/>
                <w:sz w:val="16"/>
                <w:szCs w:val="16"/>
              </w:rPr>
              <w:t>Vol_Step30</w:t>
            </w:r>
          </w:p>
        </w:tc>
      </w:tr>
      <w:tr w:rsidR="00C11FEB" w:rsidRPr="00F03856" w14:paraId="6CF45200"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A6CE72"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4ABAFD" w14:textId="77777777" w:rsidR="00C11FEB" w:rsidRPr="00F03856" w:rsidRDefault="00C11FEB" w:rsidP="00C11FEB">
            <w:pPr>
              <w:rPr>
                <w:rFonts w:eastAsiaTheme="minorHAnsi" w:cs="Arial"/>
                <w:color w:val="000000" w:themeColor="text1"/>
                <w:sz w:val="16"/>
                <w:szCs w:val="16"/>
              </w:rPr>
            </w:pPr>
          </w:p>
        </w:tc>
      </w:tr>
    </w:tbl>
    <w:p w14:paraId="73FABEE3" w14:textId="77777777" w:rsidR="00704E60" w:rsidRDefault="00704E60" w:rsidP="00704E60">
      <w:pPr>
        <w:pStyle w:val="Caption"/>
        <w:rPr>
          <w:lang w:val="en-GB"/>
        </w:rPr>
      </w:pPr>
      <w:r w:rsidRPr="00702453">
        <w:t xml:space="preserve">Table: </w:t>
      </w:r>
      <w:r>
        <w:t xml:space="preserve">Encoding Details of </w:t>
      </w:r>
      <w:r w:rsidRPr="004521EB">
        <w:rPr>
          <w:lang w:val="en-GB"/>
        </w:rPr>
        <w:t>Audio_Vol_Level_ET</w:t>
      </w:r>
    </w:p>
    <w:p w14:paraId="7579F216" w14:textId="77777777" w:rsidR="00704E60" w:rsidRPr="00495854" w:rsidRDefault="00704E60" w:rsidP="00704E60">
      <w:pPr>
        <w:rPr>
          <w:lang w:val="en-GB"/>
        </w:rPr>
      </w:pPr>
    </w:p>
    <w:p w14:paraId="62493E49"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BLE_AutomotiveAudioReq _ET</w:t>
      </w:r>
    </w:p>
    <w:p w14:paraId="2EE75FF2" w14:textId="77777777" w:rsidR="00704E60" w:rsidRDefault="00704E60" w:rsidP="00704E60">
      <w:pPr>
        <w:rPr>
          <w:rFonts w:cs="Arial"/>
        </w:rPr>
      </w:pPr>
      <w:r>
        <w:rPr>
          <w:rFonts w:cs="Arial"/>
        </w:rPr>
        <w:t>Encoding type for Automotive Audio Req (Routed Audio Requested)</w:t>
      </w:r>
    </w:p>
    <w:p w14:paraId="7D589031" w14:textId="77777777" w:rsidR="00704E60" w:rsidRDefault="00704E60" w:rsidP="00704E60">
      <w:pPr>
        <w:rPr>
          <w:rFonts w:cs="Arial"/>
        </w:rPr>
      </w:pPr>
    </w:p>
    <w:p w14:paraId="49A09A5E"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0213805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4ED7A6"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38B3CA6E"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469B09B"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A9118F" w14:textId="77777777" w:rsidR="00704E60" w:rsidRPr="00F03856" w:rsidRDefault="00704E60" w:rsidP="00BC57B1">
            <w:pPr>
              <w:rPr>
                <w:rFonts w:eastAsiaTheme="minorHAnsi" w:cs="Arial"/>
                <w:color w:val="000000" w:themeColor="text1"/>
                <w:sz w:val="16"/>
                <w:szCs w:val="16"/>
              </w:rPr>
            </w:pPr>
          </w:p>
        </w:tc>
      </w:tr>
      <w:tr w:rsidR="00704E60" w:rsidRPr="00F03856" w14:paraId="14A7F4BD"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2EE724"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F6614A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32A9C6" w14:textId="77777777" w:rsidR="00704E60" w:rsidRPr="00F03856" w:rsidRDefault="00704E60" w:rsidP="00BC57B1">
            <w:pPr>
              <w:rPr>
                <w:rFonts w:eastAsiaTheme="minorHAnsi" w:cs="Arial"/>
                <w:color w:val="000000" w:themeColor="text1"/>
                <w:sz w:val="16"/>
                <w:szCs w:val="16"/>
              </w:rPr>
            </w:pPr>
          </w:p>
        </w:tc>
      </w:tr>
      <w:tr w:rsidR="00704E60" w:rsidRPr="00F03856" w14:paraId="3190209C"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64A80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8F560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E3646A" w14:textId="77777777" w:rsidR="00704E60" w:rsidRPr="00F03856" w:rsidRDefault="00704E60" w:rsidP="00BC57B1">
            <w:pPr>
              <w:rPr>
                <w:rFonts w:eastAsiaTheme="minorHAnsi" w:cs="Arial"/>
                <w:color w:val="000000" w:themeColor="text1"/>
                <w:sz w:val="16"/>
                <w:szCs w:val="16"/>
              </w:rPr>
            </w:pPr>
          </w:p>
        </w:tc>
      </w:tr>
      <w:tr w:rsidR="00704E60" w:rsidRPr="00F03856" w14:paraId="3B7C10ED"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3FBBF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19DA08"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BCE1157" w14:textId="77777777" w:rsidR="00704E60" w:rsidRPr="00F03856" w:rsidRDefault="00704E60" w:rsidP="00BC57B1">
            <w:pPr>
              <w:rPr>
                <w:rFonts w:eastAsiaTheme="minorHAnsi" w:cs="Arial"/>
                <w:color w:val="000000" w:themeColor="text1"/>
                <w:sz w:val="16"/>
                <w:szCs w:val="16"/>
              </w:rPr>
            </w:pPr>
          </w:p>
        </w:tc>
      </w:tr>
      <w:tr w:rsidR="00C11FEB" w:rsidRPr="00F03856" w14:paraId="1EEB788F"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A23847"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6755D003"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219E339"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62EDD46" w14:textId="77777777" w:rsidR="00C11FEB" w:rsidRPr="001B386B" w:rsidRDefault="00C11FEB" w:rsidP="00C11FEB">
            <w:pPr>
              <w:rPr>
                <w:rFonts w:eastAsiaTheme="minorHAnsi" w:cs="Arial"/>
                <w:color w:val="000000" w:themeColor="text1"/>
                <w:sz w:val="4"/>
                <w:szCs w:val="4"/>
              </w:rPr>
            </w:pPr>
          </w:p>
        </w:tc>
      </w:tr>
      <w:tr w:rsidR="00C11FEB" w:rsidRPr="00F03856" w14:paraId="06DE397C"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7CCD48"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DC1A00" w14:textId="77777777" w:rsidR="00C11FEB" w:rsidRPr="00F03856" w:rsidRDefault="00C11FEB" w:rsidP="00C11FEB">
            <w:pPr>
              <w:rPr>
                <w:rFonts w:eastAsiaTheme="minorHAnsi" w:cs="Arial"/>
                <w:color w:val="000000" w:themeColor="text1"/>
                <w:sz w:val="16"/>
                <w:szCs w:val="16"/>
              </w:rPr>
            </w:pPr>
          </w:p>
        </w:tc>
      </w:tr>
    </w:tbl>
    <w:p w14:paraId="16500877" w14:textId="77777777" w:rsidR="00704E60" w:rsidRDefault="00704E60" w:rsidP="00704E60">
      <w:pPr>
        <w:pStyle w:val="Caption"/>
        <w:rPr>
          <w:lang w:val="en-GB"/>
        </w:rPr>
      </w:pPr>
      <w:r w:rsidRPr="00702453">
        <w:t xml:space="preserve">Table: </w:t>
      </w:r>
      <w:r>
        <w:t xml:space="preserve">Encoding Details of </w:t>
      </w:r>
      <w:r w:rsidRPr="004521EB">
        <w:rPr>
          <w:lang w:val="en-GB"/>
        </w:rPr>
        <w:t>BLE_AutomotiveAudioReq _ET</w:t>
      </w:r>
    </w:p>
    <w:p w14:paraId="17617C79" w14:textId="77777777" w:rsidR="00704E60" w:rsidRPr="00495854" w:rsidRDefault="00704E60" w:rsidP="00704E60">
      <w:pPr>
        <w:rPr>
          <w:lang w:val="en-GB"/>
        </w:rPr>
      </w:pPr>
    </w:p>
    <w:p w14:paraId="11F0ED20"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Volume_Command_ET</w:t>
      </w:r>
    </w:p>
    <w:p w14:paraId="62C59CD2" w14:textId="77777777" w:rsidR="00704E60" w:rsidRDefault="00704E60" w:rsidP="00704E60">
      <w:pPr>
        <w:rPr>
          <w:rFonts w:cs="Arial"/>
        </w:rPr>
      </w:pPr>
      <w:r>
        <w:rPr>
          <w:rFonts w:cs="Arial"/>
        </w:rPr>
        <w:t>Encoding Type for Volume Command (Physical Touch)</w:t>
      </w:r>
    </w:p>
    <w:p w14:paraId="521E06F8" w14:textId="77777777" w:rsidR="00704E60" w:rsidRDefault="00704E60" w:rsidP="00704E60">
      <w:pPr>
        <w:rPr>
          <w:rFonts w:cs="Arial"/>
        </w:rPr>
      </w:pPr>
    </w:p>
    <w:p w14:paraId="64FE3A66"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1DF13BB2"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1340E3"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5ACF22B"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D3542E"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514C83" w14:textId="77777777" w:rsidR="00704E60" w:rsidRPr="00F03856" w:rsidRDefault="00704E60" w:rsidP="00BC57B1">
            <w:pPr>
              <w:rPr>
                <w:rFonts w:eastAsiaTheme="minorHAnsi" w:cs="Arial"/>
                <w:color w:val="000000" w:themeColor="text1"/>
                <w:sz w:val="16"/>
                <w:szCs w:val="16"/>
              </w:rPr>
            </w:pPr>
          </w:p>
        </w:tc>
      </w:tr>
      <w:tr w:rsidR="00704E60" w:rsidRPr="00F03856" w14:paraId="0F6CE01A"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BEA0A"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9E5B52"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242E2" w14:textId="77777777" w:rsidR="00704E60" w:rsidRPr="00F03856" w:rsidRDefault="00704E60" w:rsidP="00BC57B1">
            <w:pPr>
              <w:rPr>
                <w:rFonts w:eastAsiaTheme="minorHAnsi" w:cs="Arial"/>
                <w:color w:val="000000" w:themeColor="text1"/>
                <w:sz w:val="16"/>
                <w:szCs w:val="16"/>
              </w:rPr>
            </w:pPr>
          </w:p>
        </w:tc>
      </w:tr>
      <w:tr w:rsidR="00704E60" w:rsidRPr="00F03856" w14:paraId="389C16F5"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DDECA2"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CBDC9F"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B641A" w14:textId="77777777" w:rsidR="00704E60" w:rsidRPr="00F03856" w:rsidRDefault="00704E60" w:rsidP="00BC57B1">
            <w:pPr>
              <w:rPr>
                <w:rFonts w:eastAsiaTheme="minorHAnsi" w:cs="Arial"/>
                <w:color w:val="000000" w:themeColor="text1"/>
                <w:sz w:val="16"/>
                <w:szCs w:val="16"/>
              </w:rPr>
            </w:pPr>
          </w:p>
        </w:tc>
      </w:tr>
      <w:tr w:rsidR="00704E60" w:rsidRPr="00F03856" w14:paraId="426FD3A0"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2999DB"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005321"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81FA66" w14:textId="77777777" w:rsidR="00704E60" w:rsidRPr="00F03856" w:rsidRDefault="00704E60" w:rsidP="00BC57B1">
            <w:pPr>
              <w:rPr>
                <w:rFonts w:eastAsiaTheme="minorHAnsi" w:cs="Arial"/>
                <w:color w:val="000000" w:themeColor="text1"/>
                <w:sz w:val="16"/>
                <w:szCs w:val="16"/>
              </w:rPr>
            </w:pPr>
          </w:p>
        </w:tc>
      </w:tr>
      <w:tr w:rsidR="00C11FEB" w:rsidRPr="00F03856" w14:paraId="1E23CEA0"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16804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5443E39"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613D20B"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6DD8D1" w14:textId="77777777" w:rsidR="00C11FEB" w:rsidRPr="001B386B" w:rsidRDefault="00C11FEB" w:rsidP="00C11FEB">
            <w:pPr>
              <w:rPr>
                <w:rFonts w:eastAsiaTheme="minorHAnsi" w:cs="Arial"/>
                <w:color w:val="000000" w:themeColor="text1"/>
                <w:sz w:val="4"/>
                <w:szCs w:val="4"/>
              </w:rPr>
            </w:pPr>
          </w:p>
        </w:tc>
      </w:tr>
      <w:tr w:rsidR="00C11FEB" w:rsidRPr="00F03856" w14:paraId="3C262C4D"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BA9DF9"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4B4F18" w14:textId="77777777" w:rsidR="00C11FEB" w:rsidRPr="00F03856" w:rsidRDefault="00C11FEB" w:rsidP="00C11FEB">
            <w:pPr>
              <w:rPr>
                <w:rFonts w:eastAsiaTheme="minorHAnsi" w:cs="Arial"/>
                <w:color w:val="000000" w:themeColor="text1"/>
                <w:sz w:val="16"/>
                <w:szCs w:val="16"/>
              </w:rPr>
            </w:pPr>
          </w:p>
        </w:tc>
      </w:tr>
    </w:tbl>
    <w:p w14:paraId="1F7E64FC" w14:textId="77777777" w:rsidR="00704E60" w:rsidRDefault="00704E60" w:rsidP="00704E60">
      <w:pPr>
        <w:pStyle w:val="Caption"/>
        <w:rPr>
          <w:lang w:val="en-GB"/>
        </w:rPr>
      </w:pPr>
      <w:r w:rsidRPr="00702453">
        <w:t xml:space="preserve">Table: </w:t>
      </w:r>
      <w:r>
        <w:t xml:space="preserve">Encoding Details of </w:t>
      </w:r>
      <w:r w:rsidRPr="004521EB">
        <w:rPr>
          <w:lang w:val="en-GB"/>
        </w:rPr>
        <w:t>Volume_Command_ET</w:t>
      </w:r>
    </w:p>
    <w:p w14:paraId="4EF4D74F" w14:textId="77777777" w:rsidR="00704E60" w:rsidRPr="00495854" w:rsidRDefault="00704E60" w:rsidP="00704E60">
      <w:pPr>
        <w:rPr>
          <w:lang w:val="en-GB"/>
        </w:rPr>
      </w:pPr>
    </w:p>
    <w:p w14:paraId="21F4E1A5" w14:textId="77777777" w:rsidR="00704E60" w:rsidRPr="00F03856" w:rsidRDefault="00704E60" w:rsidP="00704E60">
      <w:pPr>
        <w:pStyle w:val="RELogSignal"/>
        <w:shd w:val="clear" w:color="auto" w:fill="F2F2F2" w:themeFill="background1" w:themeFillShade="F2"/>
        <w:rPr>
          <w:rFonts w:ascii="Arial" w:hAnsi="Arial" w:cs="Arial"/>
        </w:rPr>
      </w:pPr>
      <w:r>
        <w:rPr>
          <w:rFonts w:ascii="Arial" w:hAnsi="Arial" w:cs="Arial"/>
        </w:rPr>
        <w:t>HMI_Zone_Cabin_Mode_Status_ET</w:t>
      </w:r>
    </w:p>
    <w:p w14:paraId="4A8138A7" w14:textId="77777777" w:rsidR="00704E60" w:rsidRDefault="00704E60" w:rsidP="00704E60">
      <w:pPr>
        <w:rPr>
          <w:rFonts w:cs="Arial"/>
        </w:rPr>
      </w:pPr>
      <w:r>
        <w:rPr>
          <w:rFonts w:cs="Arial"/>
        </w:rPr>
        <w:t>Encoding Type for Zone_Cabin_Mode_Status (LVDS Status)(Internal Signal)</w:t>
      </w:r>
    </w:p>
    <w:p w14:paraId="5A6743F8" w14:textId="77777777" w:rsidR="00704E60" w:rsidRDefault="00704E60" w:rsidP="00704E60">
      <w:pPr>
        <w:rPr>
          <w:rFonts w:cs="Arial"/>
        </w:rPr>
      </w:pPr>
    </w:p>
    <w:p w14:paraId="46A7711D" w14:textId="77777777" w:rsidR="00704E60" w:rsidRPr="00F03856" w:rsidRDefault="00704E60" w:rsidP="00704E60">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704E60" w:rsidRPr="00F03856" w14:paraId="60C204A5" w14:textId="77777777" w:rsidTr="00C11FEB">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AB2E38" w14:textId="77777777" w:rsidR="00704E60" w:rsidRPr="00F03856" w:rsidRDefault="00704E60" w:rsidP="00BC57B1">
            <w:pPr>
              <w:rPr>
                <w:rFonts w:cs="Arial"/>
                <w:b/>
                <w:bCs/>
                <w:sz w:val="16"/>
                <w:szCs w:val="16"/>
                <w:lang w:val="en-GB"/>
              </w:rPr>
            </w:pPr>
            <w:r w:rsidRPr="00F03856">
              <w:rPr>
                <w:rFonts w:cs="Arial"/>
                <w:b/>
                <w:bCs/>
                <w:sz w:val="16"/>
                <w:szCs w:val="16"/>
                <w:lang w:val="en-GB"/>
              </w:rPr>
              <w:t>Value</w:t>
            </w:r>
          </w:p>
          <w:p w14:paraId="6218D529" w14:textId="77777777" w:rsidR="00704E60" w:rsidRPr="00F03856" w:rsidRDefault="00704E60" w:rsidP="00BC57B1">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B67649"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4BA0C" w14:textId="77777777" w:rsidR="00704E60" w:rsidRPr="00F03856" w:rsidRDefault="00704E60" w:rsidP="00BC57B1">
            <w:pPr>
              <w:rPr>
                <w:rFonts w:eastAsiaTheme="minorHAnsi" w:cs="Arial"/>
                <w:color w:val="000000" w:themeColor="text1"/>
                <w:sz w:val="16"/>
                <w:szCs w:val="16"/>
              </w:rPr>
            </w:pPr>
          </w:p>
        </w:tc>
      </w:tr>
      <w:tr w:rsidR="00704E60" w:rsidRPr="00F03856" w14:paraId="5B1DE77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9272E"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A0BF24"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D1A118" w14:textId="77777777" w:rsidR="00704E60" w:rsidRPr="00F03856" w:rsidRDefault="00704E60" w:rsidP="00BC57B1">
            <w:pPr>
              <w:rPr>
                <w:rFonts w:eastAsiaTheme="minorHAnsi" w:cs="Arial"/>
                <w:color w:val="000000" w:themeColor="text1"/>
                <w:sz w:val="16"/>
                <w:szCs w:val="16"/>
              </w:rPr>
            </w:pPr>
          </w:p>
        </w:tc>
      </w:tr>
      <w:tr w:rsidR="00704E60" w:rsidRPr="00F03856" w14:paraId="64AC8F97" w14:textId="77777777" w:rsidTr="00C11FE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45A097"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2E8AF5"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95CB7F" w14:textId="77777777" w:rsidR="00704E60" w:rsidRPr="00F03856" w:rsidRDefault="00704E60" w:rsidP="00BC57B1">
            <w:pPr>
              <w:rPr>
                <w:rFonts w:eastAsiaTheme="minorHAnsi" w:cs="Arial"/>
                <w:color w:val="000000" w:themeColor="text1"/>
                <w:sz w:val="16"/>
                <w:szCs w:val="16"/>
              </w:rPr>
            </w:pPr>
          </w:p>
        </w:tc>
      </w:tr>
      <w:tr w:rsidR="00704E60" w:rsidRPr="00F03856" w14:paraId="50852331" w14:textId="77777777" w:rsidTr="001B386B">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0D867F" w14:textId="77777777" w:rsidR="00704E60" w:rsidRPr="00F03856" w:rsidRDefault="00704E60" w:rsidP="00BC57B1">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ED8C87" w14:textId="77777777" w:rsidR="00704E60" w:rsidRPr="00F03856" w:rsidRDefault="00704E60" w:rsidP="00BC57B1">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350172" w14:textId="77777777" w:rsidR="00704E60" w:rsidRPr="00F03856" w:rsidRDefault="00704E60" w:rsidP="00BC57B1">
            <w:pPr>
              <w:rPr>
                <w:rFonts w:eastAsiaTheme="minorHAnsi" w:cs="Arial"/>
                <w:color w:val="000000" w:themeColor="text1"/>
                <w:sz w:val="16"/>
                <w:szCs w:val="16"/>
              </w:rPr>
            </w:pPr>
          </w:p>
        </w:tc>
      </w:tr>
      <w:tr w:rsidR="00C11FEB" w:rsidRPr="00F03856" w14:paraId="270A1074" w14:textId="77777777" w:rsidTr="001B386B">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A3F228" w14:textId="77777777" w:rsidR="00C11FEB" w:rsidRPr="00F03856" w:rsidRDefault="00C11FEB" w:rsidP="00C11FEB">
            <w:pPr>
              <w:rPr>
                <w:rFonts w:cs="Arial"/>
                <w:b/>
                <w:bCs/>
                <w:sz w:val="16"/>
                <w:szCs w:val="16"/>
                <w:lang w:val="en-GB"/>
              </w:rPr>
            </w:pPr>
            <w:r w:rsidRPr="00F03856">
              <w:rPr>
                <w:rFonts w:cs="Arial"/>
                <w:b/>
                <w:bCs/>
                <w:sz w:val="16"/>
                <w:szCs w:val="16"/>
                <w:lang w:val="en-GB"/>
              </w:rPr>
              <w:t>Value</w:t>
            </w:r>
          </w:p>
          <w:p w14:paraId="128DBCD4" w14:textId="77777777" w:rsidR="00C11FEB" w:rsidRPr="00F03856" w:rsidRDefault="00C11FEB" w:rsidP="00C11FEB">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291D1C0" w14:textId="77777777" w:rsidR="00C11FEB" w:rsidRPr="001B386B" w:rsidRDefault="00C11FEB" w:rsidP="00C11FEB">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28B08F" w14:textId="77777777" w:rsidR="00C11FEB" w:rsidRPr="001B386B" w:rsidRDefault="00C11FEB" w:rsidP="00C11FEB">
            <w:pPr>
              <w:rPr>
                <w:rFonts w:eastAsiaTheme="minorHAnsi" w:cs="Arial"/>
                <w:color w:val="000000" w:themeColor="text1"/>
                <w:sz w:val="4"/>
                <w:szCs w:val="4"/>
              </w:rPr>
            </w:pPr>
          </w:p>
        </w:tc>
      </w:tr>
      <w:tr w:rsidR="00C11FEB" w:rsidRPr="00F03856" w14:paraId="44F3A818" w14:textId="77777777" w:rsidTr="00C11FEB">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25F5F3" w14:textId="77777777" w:rsidR="00C11FEB" w:rsidRPr="00F03856" w:rsidRDefault="00C11FEB" w:rsidP="00C11FEB">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5953E0" w14:textId="77777777" w:rsidR="00C11FEB" w:rsidRPr="00F03856" w:rsidRDefault="00C11FEB" w:rsidP="00C11FEB">
            <w:pPr>
              <w:rPr>
                <w:rFonts w:eastAsiaTheme="minorHAnsi" w:cs="Arial"/>
                <w:color w:val="000000" w:themeColor="text1"/>
                <w:sz w:val="16"/>
                <w:szCs w:val="16"/>
              </w:rPr>
            </w:pPr>
          </w:p>
        </w:tc>
      </w:tr>
    </w:tbl>
    <w:p w14:paraId="528473F7" w14:textId="77777777" w:rsidR="00704E60" w:rsidRDefault="00704E60" w:rsidP="00704E60">
      <w:pPr>
        <w:pStyle w:val="Caption"/>
        <w:rPr>
          <w:lang w:val="en-GB"/>
        </w:rPr>
      </w:pPr>
      <w:r w:rsidRPr="00702453">
        <w:t xml:space="preserve">Table: </w:t>
      </w:r>
      <w:r>
        <w:t xml:space="preserve">Encoding Details of </w:t>
      </w:r>
      <w:r w:rsidRPr="004521EB">
        <w:rPr>
          <w:lang w:val="en-GB"/>
        </w:rPr>
        <w:t>HMI_Zone_Cabin_Mode_Status_ET</w:t>
      </w:r>
    </w:p>
    <w:p w14:paraId="3E619D01" w14:textId="77777777" w:rsidR="00704E60" w:rsidRPr="00495854" w:rsidRDefault="00704E60" w:rsidP="00704E60">
      <w:pPr>
        <w:rPr>
          <w:lang w:val="en-GB"/>
        </w:rPr>
      </w:pPr>
    </w:p>
    <w:p w14:paraId="779C108B" w14:textId="4ED5EF64"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204"/>
      <w:footerReference w:type="default" r:id="rId205"/>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Nuesch, Sandro (S.P.)" w:date="2019-04-02T12:24:00Z" w:initials="NS(">
    <w:p w14:paraId="114D7FD3" w14:textId="7C8E91D2" w:rsidR="00E1450C" w:rsidRPr="00922518" w:rsidRDefault="00E1450C"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E1450C" w:rsidRPr="00922518" w:rsidRDefault="00E1450C"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E1450C" w:rsidRPr="00922518" w:rsidRDefault="00E1450C"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E1450C" w:rsidRPr="00922518" w:rsidRDefault="00E1450C"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E1450C" w:rsidRPr="00922518" w:rsidRDefault="00E1450C"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E1450C" w:rsidRPr="00922518" w:rsidRDefault="00E1450C" w:rsidP="00922518">
      <w:pPr>
        <w:pStyle w:val="CommentText"/>
        <w:rPr>
          <w:rStyle w:val="CommentReference"/>
          <w:color w:val="auto"/>
        </w:rPr>
      </w:pPr>
      <w:r w:rsidRPr="00922518">
        <w:rPr>
          <w:rStyle w:val="CommentReference"/>
          <w:color w:val="auto"/>
        </w:rPr>
        <w:t>Repeat 1-4 a second time.</w:t>
      </w:r>
    </w:p>
    <w:p w14:paraId="05FD8083" w14:textId="477A97C7" w:rsidR="00E1450C" w:rsidRDefault="00E1450C"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3F1F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2F556" w14:textId="77777777" w:rsidR="00B20BFA" w:rsidRDefault="00B20BFA">
      <w:r>
        <w:separator/>
      </w:r>
    </w:p>
  </w:endnote>
  <w:endnote w:type="continuationSeparator" w:id="0">
    <w:p w14:paraId="152C9784" w14:textId="77777777" w:rsidR="00B20BFA" w:rsidRDefault="00B20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5174B" w14:textId="7A83463B" w:rsidR="00E1450C" w:rsidRPr="004306CB" w:rsidRDefault="00E1450C" w:rsidP="0070003A">
    <w:pPr>
      <w:pStyle w:val="FAPfooter"/>
      <w:tabs>
        <w:tab w:val="center" w:pos="5103"/>
        <w:tab w:val="right" w:pos="10065"/>
        <w:tab w:val="right" w:pos="10206"/>
      </w:tabs>
      <w:rPr>
        <w:rFonts w:ascii="Arial" w:hAnsi="Arial" w:cs="Arial"/>
        <w:i/>
        <w:color w:val="000000" w:themeColor="text1"/>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1A48BC78" w:rsidR="00E1450C" w:rsidRPr="004306CB" w:rsidRDefault="00E1450C" w:rsidP="00A7234E">
    <w:pPr>
      <w:pStyle w:val="FAPfooter"/>
      <w:pBdr>
        <w:top w:val="single" w:sz="4" w:space="1" w:color="auto"/>
      </w:pBdr>
      <w:tabs>
        <w:tab w:val="left" w:pos="4536"/>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Pr>
        <w:rFonts w:ascii="Arial" w:hAnsi="Arial" w:cs="Arial"/>
        <w:i/>
        <w:color w:val="000000" w:themeColor="text1"/>
        <w:szCs w:val="16"/>
      </w:rP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cs="Arial"/>
        <w:color w:val="000000" w:themeColor="text1"/>
        <w:szCs w:val="16"/>
      </w:rPr>
      <w:t>41</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cs="Arial"/>
        <w:color w:val="000000" w:themeColor="text1"/>
        <w:szCs w:val="16"/>
      </w:rPr>
      <w:t>42</w:t>
    </w:r>
    <w:r w:rsidRPr="004306CB">
      <w:rPr>
        <w:rFonts w:ascii="Arial" w:hAnsi="Arial" w:cs="Arial"/>
        <w:color w:val="000000" w:themeColor="text1"/>
        <w:szCs w:val="16"/>
      </w:rPr>
      <w:fldChar w:fldCharType="end"/>
    </w:r>
    <w:r>
      <w:rPr>
        <w:rFonts w:ascii="Arial" w:hAnsi="Arial" w:cs="Arial"/>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E1450C" w:rsidRPr="004306CB" w:rsidRDefault="00E1450C"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2021/08/13</w:t>
    </w:r>
  </w:p>
  <w:p w14:paraId="041DF9B1" w14:textId="7385B22B" w:rsidR="00E1450C" w:rsidRPr="004306CB" w:rsidRDefault="00E1450C"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rsidRPr="004306CB">
      <w:rPr>
        <w:rFonts w:ascii="Arial" w:hAnsi="Arial" w:cs="Arial"/>
        <w:color w:val="000000" w:themeColor="text1"/>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2021/08/13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278C8" w14:textId="77777777" w:rsidR="00B20BFA" w:rsidRDefault="00B20BFA">
      <w:r>
        <w:separator/>
      </w:r>
    </w:p>
  </w:footnote>
  <w:footnote w:type="continuationSeparator" w:id="0">
    <w:p w14:paraId="0CFA7ACB" w14:textId="77777777" w:rsidR="00B20BFA" w:rsidRDefault="00B20B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E1450C" w:rsidRPr="00FC036D" w:rsidRDefault="00E1450C"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E1450C" w:rsidRPr="00A6652D" w:rsidRDefault="00E1450C"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E1450C" w:rsidRDefault="00E1450C"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E1450C" w:rsidRPr="00540F5E" w:rsidRDefault="00E1450C"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r>
      <w:rPr>
        <w:rFonts w:cs="Arial"/>
        <w:sz w:val="28"/>
        <w:szCs w:val="28"/>
      </w:rPr>
      <w:t>MyFunction(Group)</w:t>
    </w:r>
    <w:r w:rsidRPr="00540F5E">
      <w:rPr>
        <w:rFonts w:cs="Arial"/>
        <w:sz w:val="28"/>
        <w:szCs w:val="28"/>
      </w:rPr>
      <w:fldChar w:fldCharType="end"/>
    </w:r>
  </w:p>
  <w:p w14:paraId="3105F1F8" w14:textId="77777777" w:rsidR="00E1450C" w:rsidRPr="00F96466" w:rsidRDefault="00E1450C"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A1A01"/>
    <w:multiLevelType w:val="hybridMultilevel"/>
    <w:tmpl w:val="8F508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79D2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
  </w:num>
  <w:num w:numId="4">
    <w:abstractNumId w:val="15"/>
  </w:num>
  <w:num w:numId="5">
    <w:abstractNumId w:val="13"/>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1"/>
  </w:num>
  <w:num w:numId="11">
    <w:abstractNumId w:val="4"/>
  </w:num>
  <w:num w:numId="12">
    <w:abstractNumId w:val="17"/>
  </w:num>
  <w:num w:numId="13">
    <w:abstractNumId w:val="7"/>
  </w:num>
  <w:num w:numId="14">
    <w:abstractNumId w:val="0"/>
  </w:num>
  <w:num w:numId="15">
    <w:abstractNumId w:val="9"/>
  </w:num>
  <w:num w:numId="16">
    <w:abstractNumId w:val="16"/>
  </w:num>
  <w:num w:numId="17">
    <w:abstractNumId w:val="10"/>
  </w:num>
  <w:num w:numId="18">
    <w:abstractNumId w:val="2"/>
  </w:num>
  <w:num w:numId="19">
    <w:abstractNumId w:val="14"/>
  </w:num>
  <w:num w:numId="20">
    <w:abstractNumId w:val="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27BF3"/>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54E"/>
    <w:rsid w:val="00065BA6"/>
    <w:rsid w:val="0006644E"/>
    <w:rsid w:val="00066B20"/>
    <w:rsid w:val="000678A2"/>
    <w:rsid w:val="0007615C"/>
    <w:rsid w:val="0008376F"/>
    <w:rsid w:val="00083F16"/>
    <w:rsid w:val="00084092"/>
    <w:rsid w:val="00084CE4"/>
    <w:rsid w:val="0008579A"/>
    <w:rsid w:val="000865CE"/>
    <w:rsid w:val="00087F30"/>
    <w:rsid w:val="00091179"/>
    <w:rsid w:val="000919AE"/>
    <w:rsid w:val="000924FD"/>
    <w:rsid w:val="00092619"/>
    <w:rsid w:val="000957DE"/>
    <w:rsid w:val="000965BA"/>
    <w:rsid w:val="00096CCF"/>
    <w:rsid w:val="000A10E1"/>
    <w:rsid w:val="000A127D"/>
    <w:rsid w:val="000A15B1"/>
    <w:rsid w:val="000A30CD"/>
    <w:rsid w:val="000A4A47"/>
    <w:rsid w:val="000B20B1"/>
    <w:rsid w:val="000B35EB"/>
    <w:rsid w:val="000B3BF3"/>
    <w:rsid w:val="000B4834"/>
    <w:rsid w:val="000B4B3C"/>
    <w:rsid w:val="000B4D22"/>
    <w:rsid w:val="000B58D9"/>
    <w:rsid w:val="000B772A"/>
    <w:rsid w:val="000C0D49"/>
    <w:rsid w:val="000C1E45"/>
    <w:rsid w:val="000C1F4A"/>
    <w:rsid w:val="000C2155"/>
    <w:rsid w:val="000C25DC"/>
    <w:rsid w:val="000C412A"/>
    <w:rsid w:val="000C4E5D"/>
    <w:rsid w:val="000C4F84"/>
    <w:rsid w:val="000C66E1"/>
    <w:rsid w:val="000C6A68"/>
    <w:rsid w:val="000C7573"/>
    <w:rsid w:val="000C7B9F"/>
    <w:rsid w:val="000C7C86"/>
    <w:rsid w:val="000D05F8"/>
    <w:rsid w:val="000D1DAC"/>
    <w:rsid w:val="000D27D4"/>
    <w:rsid w:val="000D2AE0"/>
    <w:rsid w:val="000D3E2E"/>
    <w:rsid w:val="000D4079"/>
    <w:rsid w:val="000D5205"/>
    <w:rsid w:val="000D5FF6"/>
    <w:rsid w:val="000D732E"/>
    <w:rsid w:val="000D786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0AA"/>
    <w:rsid w:val="000F7A7C"/>
    <w:rsid w:val="00100F71"/>
    <w:rsid w:val="001018F6"/>
    <w:rsid w:val="00101FEE"/>
    <w:rsid w:val="001023F6"/>
    <w:rsid w:val="00103C60"/>
    <w:rsid w:val="001048DF"/>
    <w:rsid w:val="00104A61"/>
    <w:rsid w:val="001057B4"/>
    <w:rsid w:val="00105B32"/>
    <w:rsid w:val="00105C79"/>
    <w:rsid w:val="00105EC3"/>
    <w:rsid w:val="00107DB6"/>
    <w:rsid w:val="00110695"/>
    <w:rsid w:val="00112214"/>
    <w:rsid w:val="001123BE"/>
    <w:rsid w:val="001134B9"/>
    <w:rsid w:val="00114EA2"/>
    <w:rsid w:val="0011517E"/>
    <w:rsid w:val="00115438"/>
    <w:rsid w:val="001208E6"/>
    <w:rsid w:val="00120B2C"/>
    <w:rsid w:val="00122A3B"/>
    <w:rsid w:val="00122B84"/>
    <w:rsid w:val="0012331C"/>
    <w:rsid w:val="00123AF8"/>
    <w:rsid w:val="00123D08"/>
    <w:rsid w:val="00125D26"/>
    <w:rsid w:val="0012613C"/>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5B38"/>
    <w:rsid w:val="001961B5"/>
    <w:rsid w:val="0019649D"/>
    <w:rsid w:val="001965D9"/>
    <w:rsid w:val="00196C11"/>
    <w:rsid w:val="0019793D"/>
    <w:rsid w:val="001A3170"/>
    <w:rsid w:val="001A326F"/>
    <w:rsid w:val="001A4972"/>
    <w:rsid w:val="001A5A3C"/>
    <w:rsid w:val="001A5A71"/>
    <w:rsid w:val="001A5FA3"/>
    <w:rsid w:val="001A6310"/>
    <w:rsid w:val="001A67D3"/>
    <w:rsid w:val="001A755C"/>
    <w:rsid w:val="001A79F6"/>
    <w:rsid w:val="001B0288"/>
    <w:rsid w:val="001B2292"/>
    <w:rsid w:val="001B3689"/>
    <w:rsid w:val="001B386B"/>
    <w:rsid w:val="001B3A7B"/>
    <w:rsid w:val="001B3B27"/>
    <w:rsid w:val="001B4A41"/>
    <w:rsid w:val="001B58DA"/>
    <w:rsid w:val="001B5F01"/>
    <w:rsid w:val="001B61AA"/>
    <w:rsid w:val="001B6787"/>
    <w:rsid w:val="001C09F2"/>
    <w:rsid w:val="001C3080"/>
    <w:rsid w:val="001C3B53"/>
    <w:rsid w:val="001C48B9"/>
    <w:rsid w:val="001C50F5"/>
    <w:rsid w:val="001C5A96"/>
    <w:rsid w:val="001C63DD"/>
    <w:rsid w:val="001C6CE1"/>
    <w:rsid w:val="001D0CD6"/>
    <w:rsid w:val="001D12E9"/>
    <w:rsid w:val="001D2F07"/>
    <w:rsid w:val="001D396A"/>
    <w:rsid w:val="001D4D20"/>
    <w:rsid w:val="001D73BE"/>
    <w:rsid w:val="001E008B"/>
    <w:rsid w:val="001E1B1B"/>
    <w:rsid w:val="001E23E5"/>
    <w:rsid w:val="001E2EFB"/>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200CB7"/>
    <w:rsid w:val="00201102"/>
    <w:rsid w:val="00201E0F"/>
    <w:rsid w:val="00202583"/>
    <w:rsid w:val="00203108"/>
    <w:rsid w:val="0020338E"/>
    <w:rsid w:val="00203C08"/>
    <w:rsid w:val="002040EB"/>
    <w:rsid w:val="00205DB4"/>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2A3C"/>
    <w:rsid w:val="00232DCE"/>
    <w:rsid w:val="00233487"/>
    <w:rsid w:val="00233FAB"/>
    <w:rsid w:val="002345C2"/>
    <w:rsid w:val="002345D3"/>
    <w:rsid w:val="00235108"/>
    <w:rsid w:val="0023577F"/>
    <w:rsid w:val="00236A73"/>
    <w:rsid w:val="0023713E"/>
    <w:rsid w:val="00240210"/>
    <w:rsid w:val="0024032A"/>
    <w:rsid w:val="002404FD"/>
    <w:rsid w:val="00241F2F"/>
    <w:rsid w:val="00243B17"/>
    <w:rsid w:val="00245F20"/>
    <w:rsid w:val="00246302"/>
    <w:rsid w:val="0025147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2DE5"/>
    <w:rsid w:val="00273903"/>
    <w:rsid w:val="00273AA0"/>
    <w:rsid w:val="00274FB8"/>
    <w:rsid w:val="00275823"/>
    <w:rsid w:val="0028144A"/>
    <w:rsid w:val="00282278"/>
    <w:rsid w:val="00282A36"/>
    <w:rsid w:val="00282E2C"/>
    <w:rsid w:val="00283752"/>
    <w:rsid w:val="0028449F"/>
    <w:rsid w:val="002861F5"/>
    <w:rsid w:val="002868D3"/>
    <w:rsid w:val="00287542"/>
    <w:rsid w:val="00287EB8"/>
    <w:rsid w:val="0029017B"/>
    <w:rsid w:val="002908C9"/>
    <w:rsid w:val="00291B89"/>
    <w:rsid w:val="00294100"/>
    <w:rsid w:val="00294532"/>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5191"/>
    <w:rsid w:val="002C56F5"/>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07BC8"/>
    <w:rsid w:val="00310D30"/>
    <w:rsid w:val="003115E7"/>
    <w:rsid w:val="003117D7"/>
    <w:rsid w:val="0031264C"/>
    <w:rsid w:val="00314F5B"/>
    <w:rsid w:val="00316C9A"/>
    <w:rsid w:val="00316D80"/>
    <w:rsid w:val="00316F4E"/>
    <w:rsid w:val="003200AD"/>
    <w:rsid w:val="003204BB"/>
    <w:rsid w:val="003213FE"/>
    <w:rsid w:val="00322B01"/>
    <w:rsid w:val="0032362F"/>
    <w:rsid w:val="00323D43"/>
    <w:rsid w:val="003248A7"/>
    <w:rsid w:val="00324F38"/>
    <w:rsid w:val="00325462"/>
    <w:rsid w:val="00325E4A"/>
    <w:rsid w:val="003267E2"/>
    <w:rsid w:val="00326D20"/>
    <w:rsid w:val="00327AC1"/>
    <w:rsid w:val="003300D7"/>
    <w:rsid w:val="003302B0"/>
    <w:rsid w:val="00333497"/>
    <w:rsid w:val="00334E15"/>
    <w:rsid w:val="00335181"/>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ADE"/>
    <w:rsid w:val="00353F1B"/>
    <w:rsid w:val="00354106"/>
    <w:rsid w:val="00357384"/>
    <w:rsid w:val="00357815"/>
    <w:rsid w:val="00357E11"/>
    <w:rsid w:val="00357E73"/>
    <w:rsid w:val="00361066"/>
    <w:rsid w:val="00361659"/>
    <w:rsid w:val="0036202F"/>
    <w:rsid w:val="003631F8"/>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1772"/>
    <w:rsid w:val="00382704"/>
    <w:rsid w:val="00382ED4"/>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B282B"/>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0BE"/>
    <w:rsid w:val="003C743C"/>
    <w:rsid w:val="003C7B9C"/>
    <w:rsid w:val="003D004B"/>
    <w:rsid w:val="003D0FE0"/>
    <w:rsid w:val="003D14FD"/>
    <w:rsid w:val="003D1C3C"/>
    <w:rsid w:val="003D20CF"/>
    <w:rsid w:val="003D24F5"/>
    <w:rsid w:val="003D25AA"/>
    <w:rsid w:val="003D321B"/>
    <w:rsid w:val="003D3E72"/>
    <w:rsid w:val="003D4902"/>
    <w:rsid w:val="003D55A3"/>
    <w:rsid w:val="003D5768"/>
    <w:rsid w:val="003D6405"/>
    <w:rsid w:val="003E0077"/>
    <w:rsid w:val="003E0A13"/>
    <w:rsid w:val="003E13CB"/>
    <w:rsid w:val="003E23B7"/>
    <w:rsid w:val="003E2778"/>
    <w:rsid w:val="003E3D1E"/>
    <w:rsid w:val="003E420F"/>
    <w:rsid w:val="003E42A4"/>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DD"/>
    <w:rsid w:val="004305F1"/>
    <w:rsid w:val="004306CB"/>
    <w:rsid w:val="00431E73"/>
    <w:rsid w:val="00432F8A"/>
    <w:rsid w:val="00433254"/>
    <w:rsid w:val="0043363B"/>
    <w:rsid w:val="0043446E"/>
    <w:rsid w:val="0043517F"/>
    <w:rsid w:val="004356EC"/>
    <w:rsid w:val="0043743F"/>
    <w:rsid w:val="00437DFF"/>
    <w:rsid w:val="00437F90"/>
    <w:rsid w:val="00440A27"/>
    <w:rsid w:val="0044177A"/>
    <w:rsid w:val="004423BA"/>
    <w:rsid w:val="00443B52"/>
    <w:rsid w:val="004456B6"/>
    <w:rsid w:val="004460B8"/>
    <w:rsid w:val="00447249"/>
    <w:rsid w:val="00452066"/>
    <w:rsid w:val="00452294"/>
    <w:rsid w:val="00452F92"/>
    <w:rsid w:val="00453D7F"/>
    <w:rsid w:val="00454212"/>
    <w:rsid w:val="00455C70"/>
    <w:rsid w:val="0045638C"/>
    <w:rsid w:val="00457064"/>
    <w:rsid w:val="00460BC4"/>
    <w:rsid w:val="004618B3"/>
    <w:rsid w:val="00461A8E"/>
    <w:rsid w:val="00461D70"/>
    <w:rsid w:val="00463C63"/>
    <w:rsid w:val="0046598F"/>
    <w:rsid w:val="00467A44"/>
    <w:rsid w:val="00470AC8"/>
    <w:rsid w:val="00471D1E"/>
    <w:rsid w:val="0047340F"/>
    <w:rsid w:val="004753EB"/>
    <w:rsid w:val="004757A7"/>
    <w:rsid w:val="00475A48"/>
    <w:rsid w:val="00477ECA"/>
    <w:rsid w:val="00480FA3"/>
    <w:rsid w:val="00482902"/>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3BE7"/>
    <w:rsid w:val="004A6F14"/>
    <w:rsid w:val="004A76BA"/>
    <w:rsid w:val="004B1816"/>
    <w:rsid w:val="004B1C2C"/>
    <w:rsid w:val="004B285E"/>
    <w:rsid w:val="004B3650"/>
    <w:rsid w:val="004B4979"/>
    <w:rsid w:val="004B4AD3"/>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43DA"/>
    <w:rsid w:val="004D46E8"/>
    <w:rsid w:val="004D4A25"/>
    <w:rsid w:val="004D6A45"/>
    <w:rsid w:val="004E0102"/>
    <w:rsid w:val="004E29EA"/>
    <w:rsid w:val="004E3CF4"/>
    <w:rsid w:val="004E4D7C"/>
    <w:rsid w:val="004E503E"/>
    <w:rsid w:val="004E5C05"/>
    <w:rsid w:val="004E6A35"/>
    <w:rsid w:val="004E73EC"/>
    <w:rsid w:val="004E74F1"/>
    <w:rsid w:val="004E7B74"/>
    <w:rsid w:val="004F1AB1"/>
    <w:rsid w:val="004F1BD2"/>
    <w:rsid w:val="004F2863"/>
    <w:rsid w:val="004F3765"/>
    <w:rsid w:val="004F4C1D"/>
    <w:rsid w:val="004F6059"/>
    <w:rsid w:val="004F6CA7"/>
    <w:rsid w:val="004F6E83"/>
    <w:rsid w:val="004F7881"/>
    <w:rsid w:val="00501DFF"/>
    <w:rsid w:val="00501FA7"/>
    <w:rsid w:val="00502944"/>
    <w:rsid w:val="00502F7A"/>
    <w:rsid w:val="00504131"/>
    <w:rsid w:val="00504B69"/>
    <w:rsid w:val="00505663"/>
    <w:rsid w:val="00506364"/>
    <w:rsid w:val="005067FC"/>
    <w:rsid w:val="00506A05"/>
    <w:rsid w:val="00510381"/>
    <w:rsid w:val="005106E8"/>
    <w:rsid w:val="005125C9"/>
    <w:rsid w:val="00512B1B"/>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51371"/>
    <w:rsid w:val="00556B40"/>
    <w:rsid w:val="005570E4"/>
    <w:rsid w:val="005578AD"/>
    <w:rsid w:val="00560871"/>
    <w:rsid w:val="0056190B"/>
    <w:rsid w:val="0056240D"/>
    <w:rsid w:val="00562744"/>
    <w:rsid w:val="005630BC"/>
    <w:rsid w:val="0056486A"/>
    <w:rsid w:val="005656DE"/>
    <w:rsid w:val="005656EF"/>
    <w:rsid w:val="00566609"/>
    <w:rsid w:val="005666FD"/>
    <w:rsid w:val="00566DB3"/>
    <w:rsid w:val="005674D6"/>
    <w:rsid w:val="00567EE6"/>
    <w:rsid w:val="00570531"/>
    <w:rsid w:val="00573067"/>
    <w:rsid w:val="00573E74"/>
    <w:rsid w:val="0057455A"/>
    <w:rsid w:val="005750F2"/>
    <w:rsid w:val="00577693"/>
    <w:rsid w:val="0058037F"/>
    <w:rsid w:val="00581468"/>
    <w:rsid w:val="00582DE4"/>
    <w:rsid w:val="00584A36"/>
    <w:rsid w:val="00584E2D"/>
    <w:rsid w:val="00585636"/>
    <w:rsid w:val="00585757"/>
    <w:rsid w:val="00585777"/>
    <w:rsid w:val="00586514"/>
    <w:rsid w:val="00587043"/>
    <w:rsid w:val="0058706A"/>
    <w:rsid w:val="00587489"/>
    <w:rsid w:val="00587583"/>
    <w:rsid w:val="00590891"/>
    <w:rsid w:val="0059160F"/>
    <w:rsid w:val="00593AE9"/>
    <w:rsid w:val="00593EDA"/>
    <w:rsid w:val="005958A8"/>
    <w:rsid w:val="00595BB9"/>
    <w:rsid w:val="005960F9"/>
    <w:rsid w:val="005961D3"/>
    <w:rsid w:val="005A0C6E"/>
    <w:rsid w:val="005A1E85"/>
    <w:rsid w:val="005A1EDE"/>
    <w:rsid w:val="005A250B"/>
    <w:rsid w:val="005A296A"/>
    <w:rsid w:val="005A31A0"/>
    <w:rsid w:val="005A3209"/>
    <w:rsid w:val="005A343B"/>
    <w:rsid w:val="005A3DD7"/>
    <w:rsid w:val="005A4F4A"/>
    <w:rsid w:val="005A62A6"/>
    <w:rsid w:val="005A6A0A"/>
    <w:rsid w:val="005A6C15"/>
    <w:rsid w:val="005B015D"/>
    <w:rsid w:val="005B097F"/>
    <w:rsid w:val="005B22DC"/>
    <w:rsid w:val="005B2B95"/>
    <w:rsid w:val="005B35AD"/>
    <w:rsid w:val="005B3E18"/>
    <w:rsid w:val="005B4182"/>
    <w:rsid w:val="005B5170"/>
    <w:rsid w:val="005B5689"/>
    <w:rsid w:val="005B5847"/>
    <w:rsid w:val="005B595B"/>
    <w:rsid w:val="005B6187"/>
    <w:rsid w:val="005B64E8"/>
    <w:rsid w:val="005B6CC9"/>
    <w:rsid w:val="005B735A"/>
    <w:rsid w:val="005B7CFB"/>
    <w:rsid w:val="005C048C"/>
    <w:rsid w:val="005C1A6E"/>
    <w:rsid w:val="005C3C9F"/>
    <w:rsid w:val="005C5CFC"/>
    <w:rsid w:val="005C7F90"/>
    <w:rsid w:val="005D1039"/>
    <w:rsid w:val="005D12C3"/>
    <w:rsid w:val="005D14CA"/>
    <w:rsid w:val="005D15DA"/>
    <w:rsid w:val="005D1BBB"/>
    <w:rsid w:val="005D1FC3"/>
    <w:rsid w:val="005D36BB"/>
    <w:rsid w:val="005D3889"/>
    <w:rsid w:val="005D741E"/>
    <w:rsid w:val="005D7DAD"/>
    <w:rsid w:val="005E1019"/>
    <w:rsid w:val="005E1F55"/>
    <w:rsid w:val="005E33AD"/>
    <w:rsid w:val="005E3CB8"/>
    <w:rsid w:val="005E45F4"/>
    <w:rsid w:val="005E6F07"/>
    <w:rsid w:val="005E7722"/>
    <w:rsid w:val="005F00DD"/>
    <w:rsid w:val="005F02B3"/>
    <w:rsid w:val="005F071A"/>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7A55"/>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6A21"/>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59C2"/>
    <w:rsid w:val="00677594"/>
    <w:rsid w:val="00677B2C"/>
    <w:rsid w:val="00681405"/>
    <w:rsid w:val="00681BE6"/>
    <w:rsid w:val="00683FE1"/>
    <w:rsid w:val="00684B54"/>
    <w:rsid w:val="00684DB5"/>
    <w:rsid w:val="00686F65"/>
    <w:rsid w:val="00691060"/>
    <w:rsid w:val="00692148"/>
    <w:rsid w:val="00693936"/>
    <w:rsid w:val="00693F41"/>
    <w:rsid w:val="006944DB"/>
    <w:rsid w:val="0069475E"/>
    <w:rsid w:val="00695C7E"/>
    <w:rsid w:val="00697457"/>
    <w:rsid w:val="006A0610"/>
    <w:rsid w:val="006A20C0"/>
    <w:rsid w:val="006A29E0"/>
    <w:rsid w:val="006A2D74"/>
    <w:rsid w:val="006A3694"/>
    <w:rsid w:val="006A36EA"/>
    <w:rsid w:val="006A3977"/>
    <w:rsid w:val="006A4B70"/>
    <w:rsid w:val="006A7616"/>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2E3B"/>
    <w:rsid w:val="006D44AE"/>
    <w:rsid w:val="006D630C"/>
    <w:rsid w:val="006D6430"/>
    <w:rsid w:val="006D6A7D"/>
    <w:rsid w:val="006D7AE9"/>
    <w:rsid w:val="006E1E5D"/>
    <w:rsid w:val="006E23A9"/>
    <w:rsid w:val="006E24DF"/>
    <w:rsid w:val="006E25A5"/>
    <w:rsid w:val="006E4181"/>
    <w:rsid w:val="006E4E1F"/>
    <w:rsid w:val="006E54B3"/>
    <w:rsid w:val="006E5625"/>
    <w:rsid w:val="006E567D"/>
    <w:rsid w:val="006F0604"/>
    <w:rsid w:val="006F171B"/>
    <w:rsid w:val="006F1AC7"/>
    <w:rsid w:val="006F2132"/>
    <w:rsid w:val="006F300E"/>
    <w:rsid w:val="006F3A9C"/>
    <w:rsid w:val="006F4709"/>
    <w:rsid w:val="006F7E03"/>
    <w:rsid w:val="0070003A"/>
    <w:rsid w:val="00700815"/>
    <w:rsid w:val="00701F40"/>
    <w:rsid w:val="0070228A"/>
    <w:rsid w:val="00702604"/>
    <w:rsid w:val="007035B2"/>
    <w:rsid w:val="00703647"/>
    <w:rsid w:val="0070461B"/>
    <w:rsid w:val="00704E60"/>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B87"/>
    <w:rsid w:val="00734C1D"/>
    <w:rsid w:val="00736850"/>
    <w:rsid w:val="00737DD8"/>
    <w:rsid w:val="0074066C"/>
    <w:rsid w:val="00740ACD"/>
    <w:rsid w:val="00740AF8"/>
    <w:rsid w:val="00741A73"/>
    <w:rsid w:val="00741C72"/>
    <w:rsid w:val="00742DA8"/>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2DB6"/>
    <w:rsid w:val="0075423B"/>
    <w:rsid w:val="0075482C"/>
    <w:rsid w:val="007551F4"/>
    <w:rsid w:val="0075533E"/>
    <w:rsid w:val="007556A6"/>
    <w:rsid w:val="00760F32"/>
    <w:rsid w:val="007624FB"/>
    <w:rsid w:val="00762A96"/>
    <w:rsid w:val="00763286"/>
    <w:rsid w:val="00763534"/>
    <w:rsid w:val="0076388F"/>
    <w:rsid w:val="0076419A"/>
    <w:rsid w:val="007641B5"/>
    <w:rsid w:val="007647DF"/>
    <w:rsid w:val="007649CC"/>
    <w:rsid w:val="0076618E"/>
    <w:rsid w:val="007662CC"/>
    <w:rsid w:val="00771D5B"/>
    <w:rsid w:val="00772175"/>
    <w:rsid w:val="00773D78"/>
    <w:rsid w:val="0077501B"/>
    <w:rsid w:val="00775330"/>
    <w:rsid w:val="00776A99"/>
    <w:rsid w:val="00780B99"/>
    <w:rsid w:val="00780E5D"/>
    <w:rsid w:val="00781008"/>
    <w:rsid w:val="007823F9"/>
    <w:rsid w:val="00783088"/>
    <w:rsid w:val="007835FE"/>
    <w:rsid w:val="00783BCF"/>
    <w:rsid w:val="007841D0"/>
    <w:rsid w:val="0078592D"/>
    <w:rsid w:val="00785BFA"/>
    <w:rsid w:val="0078652F"/>
    <w:rsid w:val="00787A52"/>
    <w:rsid w:val="00787F53"/>
    <w:rsid w:val="0079377E"/>
    <w:rsid w:val="00794B45"/>
    <w:rsid w:val="00797407"/>
    <w:rsid w:val="00797464"/>
    <w:rsid w:val="0079750B"/>
    <w:rsid w:val="007A0C37"/>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6945"/>
    <w:rsid w:val="007E77B3"/>
    <w:rsid w:val="007E7B3F"/>
    <w:rsid w:val="007F0329"/>
    <w:rsid w:val="007F3CAF"/>
    <w:rsid w:val="007F4E63"/>
    <w:rsid w:val="007F5006"/>
    <w:rsid w:val="007F6CD2"/>
    <w:rsid w:val="007F7C20"/>
    <w:rsid w:val="0080058F"/>
    <w:rsid w:val="00800811"/>
    <w:rsid w:val="008008C6"/>
    <w:rsid w:val="008008F5"/>
    <w:rsid w:val="00800E1A"/>
    <w:rsid w:val="00801573"/>
    <w:rsid w:val="00802936"/>
    <w:rsid w:val="00802C50"/>
    <w:rsid w:val="00803AD3"/>
    <w:rsid w:val="008055A2"/>
    <w:rsid w:val="00806067"/>
    <w:rsid w:val="00806467"/>
    <w:rsid w:val="00806478"/>
    <w:rsid w:val="008066E1"/>
    <w:rsid w:val="00806774"/>
    <w:rsid w:val="0080725F"/>
    <w:rsid w:val="008076AE"/>
    <w:rsid w:val="00810A45"/>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668D"/>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4F87"/>
    <w:rsid w:val="0086516E"/>
    <w:rsid w:val="0086531E"/>
    <w:rsid w:val="00865F1F"/>
    <w:rsid w:val="00871205"/>
    <w:rsid w:val="00871902"/>
    <w:rsid w:val="00873ED2"/>
    <w:rsid w:val="00874B2F"/>
    <w:rsid w:val="00875C4E"/>
    <w:rsid w:val="00877D2D"/>
    <w:rsid w:val="00880ACB"/>
    <w:rsid w:val="00881AF9"/>
    <w:rsid w:val="0088265E"/>
    <w:rsid w:val="00884210"/>
    <w:rsid w:val="00885CB9"/>
    <w:rsid w:val="00886392"/>
    <w:rsid w:val="00886672"/>
    <w:rsid w:val="00886E14"/>
    <w:rsid w:val="00887139"/>
    <w:rsid w:val="00887303"/>
    <w:rsid w:val="00887865"/>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626C"/>
    <w:rsid w:val="008D6733"/>
    <w:rsid w:val="008D6841"/>
    <w:rsid w:val="008D73AE"/>
    <w:rsid w:val="008E0F40"/>
    <w:rsid w:val="008E1981"/>
    <w:rsid w:val="008E2B19"/>
    <w:rsid w:val="008E2D65"/>
    <w:rsid w:val="008E3B13"/>
    <w:rsid w:val="008E3C68"/>
    <w:rsid w:val="008E49C9"/>
    <w:rsid w:val="008E63CC"/>
    <w:rsid w:val="008E660E"/>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0852"/>
    <w:rsid w:val="00901E58"/>
    <w:rsid w:val="009046D0"/>
    <w:rsid w:val="00904C17"/>
    <w:rsid w:val="0090592F"/>
    <w:rsid w:val="00907562"/>
    <w:rsid w:val="00907B5F"/>
    <w:rsid w:val="009115FE"/>
    <w:rsid w:val="00912835"/>
    <w:rsid w:val="00913FF8"/>
    <w:rsid w:val="009140B2"/>
    <w:rsid w:val="00914134"/>
    <w:rsid w:val="00914B89"/>
    <w:rsid w:val="00914D99"/>
    <w:rsid w:val="009159A6"/>
    <w:rsid w:val="00915D00"/>
    <w:rsid w:val="00916C69"/>
    <w:rsid w:val="0091713E"/>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50E8A"/>
    <w:rsid w:val="00952BF0"/>
    <w:rsid w:val="009536EB"/>
    <w:rsid w:val="00954A43"/>
    <w:rsid w:val="00954C6E"/>
    <w:rsid w:val="009559CF"/>
    <w:rsid w:val="00957657"/>
    <w:rsid w:val="00957A42"/>
    <w:rsid w:val="00961D77"/>
    <w:rsid w:val="009628C4"/>
    <w:rsid w:val="00962F72"/>
    <w:rsid w:val="009642B0"/>
    <w:rsid w:val="00964974"/>
    <w:rsid w:val="009649F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87D84"/>
    <w:rsid w:val="009906DF"/>
    <w:rsid w:val="00990C70"/>
    <w:rsid w:val="009929F8"/>
    <w:rsid w:val="00992A93"/>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6BA"/>
    <w:rsid w:val="009B3F23"/>
    <w:rsid w:val="009B440F"/>
    <w:rsid w:val="009B56FC"/>
    <w:rsid w:val="009B6200"/>
    <w:rsid w:val="009C02E7"/>
    <w:rsid w:val="009C1EEC"/>
    <w:rsid w:val="009C1FBC"/>
    <w:rsid w:val="009C2533"/>
    <w:rsid w:val="009C5C09"/>
    <w:rsid w:val="009C62E5"/>
    <w:rsid w:val="009C725F"/>
    <w:rsid w:val="009C7DD1"/>
    <w:rsid w:val="009D067B"/>
    <w:rsid w:val="009D1801"/>
    <w:rsid w:val="009D1E1D"/>
    <w:rsid w:val="009D330F"/>
    <w:rsid w:val="009D348F"/>
    <w:rsid w:val="009D3524"/>
    <w:rsid w:val="009D3C05"/>
    <w:rsid w:val="009D50D3"/>
    <w:rsid w:val="009D628C"/>
    <w:rsid w:val="009D671F"/>
    <w:rsid w:val="009D693C"/>
    <w:rsid w:val="009D7080"/>
    <w:rsid w:val="009D79FB"/>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7FBD"/>
    <w:rsid w:val="00A228B7"/>
    <w:rsid w:val="00A235F9"/>
    <w:rsid w:val="00A24819"/>
    <w:rsid w:val="00A2514B"/>
    <w:rsid w:val="00A25892"/>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8A4"/>
    <w:rsid w:val="00A43959"/>
    <w:rsid w:val="00A50C4A"/>
    <w:rsid w:val="00A5124D"/>
    <w:rsid w:val="00A51421"/>
    <w:rsid w:val="00A522B8"/>
    <w:rsid w:val="00A546FC"/>
    <w:rsid w:val="00A54BFB"/>
    <w:rsid w:val="00A55FBB"/>
    <w:rsid w:val="00A568BA"/>
    <w:rsid w:val="00A57D91"/>
    <w:rsid w:val="00A609D3"/>
    <w:rsid w:val="00A6195D"/>
    <w:rsid w:val="00A62AEA"/>
    <w:rsid w:val="00A62F4D"/>
    <w:rsid w:val="00A64A3B"/>
    <w:rsid w:val="00A64C7B"/>
    <w:rsid w:val="00A664AF"/>
    <w:rsid w:val="00A6652D"/>
    <w:rsid w:val="00A677C8"/>
    <w:rsid w:val="00A67DF6"/>
    <w:rsid w:val="00A71309"/>
    <w:rsid w:val="00A7234E"/>
    <w:rsid w:val="00A723FA"/>
    <w:rsid w:val="00A72B37"/>
    <w:rsid w:val="00A72D6F"/>
    <w:rsid w:val="00A7465B"/>
    <w:rsid w:val="00A74686"/>
    <w:rsid w:val="00A746B6"/>
    <w:rsid w:val="00A7646F"/>
    <w:rsid w:val="00A76553"/>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A08B5"/>
    <w:rsid w:val="00AA09AF"/>
    <w:rsid w:val="00AA1199"/>
    <w:rsid w:val="00AA11EC"/>
    <w:rsid w:val="00AA25DD"/>
    <w:rsid w:val="00AA2846"/>
    <w:rsid w:val="00AA2FBA"/>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5F4F"/>
    <w:rsid w:val="00AD02BF"/>
    <w:rsid w:val="00AD1935"/>
    <w:rsid w:val="00AD294F"/>
    <w:rsid w:val="00AD3099"/>
    <w:rsid w:val="00AD7649"/>
    <w:rsid w:val="00AE04B0"/>
    <w:rsid w:val="00AE1D06"/>
    <w:rsid w:val="00AE2453"/>
    <w:rsid w:val="00AE3F23"/>
    <w:rsid w:val="00AE4EA7"/>
    <w:rsid w:val="00AE7C3C"/>
    <w:rsid w:val="00AF0420"/>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BA0"/>
    <w:rsid w:val="00B14D58"/>
    <w:rsid w:val="00B157CD"/>
    <w:rsid w:val="00B20BFA"/>
    <w:rsid w:val="00B21087"/>
    <w:rsid w:val="00B21552"/>
    <w:rsid w:val="00B22420"/>
    <w:rsid w:val="00B23182"/>
    <w:rsid w:val="00B23403"/>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51AB"/>
    <w:rsid w:val="00B555D8"/>
    <w:rsid w:val="00B56234"/>
    <w:rsid w:val="00B61A8E"/>
    <w:rsid w:val="00B6251F"/>
    <w:rsid w:val="00B62FFB"/>
    <w:rsid w:val="00B637E8"/>
    <w:rsid w:val="00B63EED"/>
    <w:rsid w:val="00B64FFE"/>
    <w:rsid w:val="00B65A3F"/>
    <w:rsid w:val="00B66881"/>
    <w:rsid w:val="00B66BA4"/>
    <w:rsid w:val="00B66D8E"/>
    <w:rsid w:val="00B670B7"/>
    <w:rsid w:val="00B709AB"/>
    <w:rsid w:val="00B7409D"/>
    <w:rsid w:val="00B740D4"/>
    <w:rsid w:val="00B74D8B"/>
    <w:rsid w:val="00B77B61"/>
    <w:rsid w:val="00B80A09"/>
    <w:rsid w:val="00B80B83"/>
    <w:rsid w:val="00B84DD4"/>
    <w:rsid w:val="00B85D91"/>
    <w:rsid w:val="00B878FE"/>
    <w:rsid w:val="00B902DB"/>
    <w:rsid w:val="00B93079"/>
    <w:rsid w:val="00B9369C"/>
    <w:rsid w:val="00B94A53"/>
    <w:rsid w:val="00B95064"/>
    <w:rsid w:val="00B95222"/>
    <w:rsid w:val="00B9798C"/>
    <w:rsid w:val="00BA0F89"/>
    <w:rsid w:val="00BA24A5"/>
    <w:rsid w:val="00BA6A08"/>
    <w:rsid w:val="00BA6CB3"/>
    <w:rsid w:val="00BA704C"/>
    <w:rsid w:val="00BA7B22"/>
    <w:rsid w:val="00BB0D39"/>
    <w:rsid w:val="00BB11F8"/>
    <w:rsid w:val="00BB1776"/>
    <w:rsid w:val="00BB278B"/>
    <w:rsid w:val="00BB27A3"/>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57B1"/>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35E4"/>
    <w:rsid w:val="00BE43FF"/>
    <w:rsid w:val="00BE4B14"/>
    <w:rsid w:val="00BE62F9"/>
    <w:rsid w:val="00BE6AF3"/>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1FEB"/>
    <w:rsid w:val="00C13002"/>
    <w:rsid w:val="00C13754"/>
    <w:rsid w:val="00C13B23"/>
    <w:rsid w:val="00C14219"/>
    <w:rsid w:val="00C17146"/>
    <w:rsid w:val="00C1755D"/>
    <w:rsid w:val="00C17891"/>
    <w:rsid w:val="00C17CBC"/>
    <w:rsid w:val="00C2008E"/>
    <w:rsid w:val="00C21335"/>
    <w:rsid w:val="00C2339D"/>
    <w:rsid w:val="00C24BC0"/>
    <w:rsid w:val="00C25AAA"/>
    <w:rsid w:val="00C25F41"/>
    <w:rsid w:val="00C2648C"/>
    <w:rsid w:val="00C26559"/>
    <w:rsid w:val="00C2687D"/>
    <w:rsid w:val="00C26EFE"/>
    <w:rsid w:val="00C273FD"/>
    <w:rsid w:val="00C27C3F"/>
    <w:rsid w:val="00C30784"/>
    <w:rsid w:val="00C31C56"/>
    <w:rsid w:val="00C31FB7"/>
    <w:rsid w:val="00C31FDE"/>
    <w:rsid w:val="00C32107"/>
    <w:rsid w:val="00C32C0B"/>
    <w:rsid w:val="00C358C8"/>
    <w:rsid w:val="00C360AD"/>
    <w:rsid w:val="00C42773"/>
    <w:rsid w:val="00C42C01"/>
    <w:rsid w:val="00C4352C"/>
    <w:rsid w:val="00C448C4"/>
    <w:rsid w:val="00C4557A"/>
    <w:rsid w:val="00C4561D"/>
    <w:rsid w:val="00C45D3C"/>
    <w:rsid w:val="00C45E26"/>
    <w:rsid w:val="00C47E9A"/>
    <w:rsid w:val="00C508A3"/>
    <w:rsid w:val="00C519CF"/>
    <w:rsid w:val="00C51F65"/>
    <w:rsid w:val="00C52C6F"/>
    <w:rsid w:val="00C52E05"/>
    <w:rsid w:val="00C54EF2"/>
    <w:rsid w:val="00C550C6"/>
    <w:rsid w:val="00C55F9E"/>
    <w:rsid w:val="00C56951"/>
    <w:rsid w:val="00C6201A"/>
    <w:rsid w:val="00C63ABC"/>
    <w:rsid w:val="00C65A4B"/>
    <w:rsid w:val="00C66426"/>
    <w:rsid w:val="00C70896"/>
    <w:rsid w:val="00C7145F"/>
    <w:rsid w:val="00C7333E"/>
    <w:rsid w:val="00C74BE2"/>
    <w:rsid w:val="00C76AE1"/>
    <w:rsid w:val="00C76BC0"/>
    <w:rsid w:val="00C77897"/>
    <w:rsid w:val="00C808A1"/>
    <w:rsid w:val="00C8118D"/>
    <w:rsid w:val="00C81E21"/>
    <w:rsid w:val="00C82156"/>
    <w:rsid w:val="00C82FA1"/>
    <w:rsid w:val="00C8319B"/>
    <w:rsid w:val="00C83459"/>
    <w:rsid w:val="00C8373F"/>
    <w:rsid w:val="00C83D28"/>
    <w:rsid w:val="00C83FCE"/>
    <w:rsid w:val="00C86C3A"/>
    <w:rsid w:val="00C8798C"/>
    <w:rsid w:val="00C90C02"/>
    <w:rsid w:val="00C9106C"/>
    <w:rsid w:val="00C94504"/>
    <w:rsid w:val="00C94E47"/>
    <w:rsid w:val="00C967D2"/>
    <w:rsid w:val="00C97766"/>
    <w:rsid w:val="00CA233C"/>
    <w:rsid w:val="00CA2383"/>
    <w:rsid w:val="00CA2861"/>
    <w:rsid w:val="00CA28C2"/>
    <w:rsid w:val="00CA34BC"/>
    <w:rsid w:val="00CA39B7"/>
    <w:rsid w:val="00CA4A62"/>
    <w:rsid w:val="00CA50AC"/>
    <w:rsid w:val="00CA5241"/>
    <w:rsid w:val="00CA668C"/>
    <w:rsid w:val="00CA68D0"/>
    <w:rsid w:val="00CA7459"/>
    <w:rsid w:val="00CA74A8"/>
    <w:rsid w:val="00CA7B87"/>
    <w:rsid w:val="00CB01AF"/>
    <w:rsid w:val="00CB086D"/>
    <w:rsid w:val="00CB0E87"/>
    <w:rsid w:val="00CB325D"/>
    <w:rsid w:val="00CB3A64"/>
    <w:rsid w:val="00CB3D9A"/>
    <w:rsid w:val="00CB7309"/>
    <w:rsid w:val="00CB7D4C"/>
    <w:rsid w:val="00CC0687"/>
    <w:rsid w:val="00CC0B8B"/>
    <w:rsid w:val="00CC21DA"/>
    <w:rsid w:val="00CC2EAF"/>
    <w:rsid w:val="00CC3428"/>
    <w:rsid w:val="00CC3438"/>
    <w:rsid w:val="00CC3FD8"/>
    <w:rsid w:val="00CC4905"/>
    <w:rsid w:val="00CC5117"/>
    <w:rsid w:val="00CC5B40"/>
    <w:rsid w:val="00CC6568"/>
    <w:rsid w:val="00CC6D5B"/>
    <w:rsid w:val="00CC7C1D"/>
    <w:rsid w:val="00CD0671"/>
    <w:rsid w:val="00CD0D65"/>
    <w:rsid w:val="00CD149A"/>
    <w:rsid w:val="00CD24A8"/>
    <w:rsid w:val="00CD3AF5"/>
    <w:rsid w:val="00CD3BE6"/>
    <w:rsid w:val="00CD40A5"/>
    <w:rsid w:val="00CD6AD6"/>
    <w:rsid w:val="00CD785B"/>
    <w:rsid w:val="00CD7DFE"/>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68DE"/>
    <w:rsid w:val="00CF76B2"/>
    <w:rsid w:val="00D021D6"/>
    <w:rsid w:val="00D0363C"/>
    <w:rsid w:val="00D04A06"/>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705AD"/>
    <w:rsid w:val="00D711A4"/>
    <w:rsid w:val="00D72A34"/>
    <w:rsid w:val="00D72F6F"/>
    <w:rsid w:val="00D736A7"/>
    <w:rsid w:val="00D73856"/>
    <w:rsid w:val="00D76DB2"/>
    <w:rsid w:val="00D77514"/>
    <w:rsid w:val="00D804FD"/>
    <w:rsid w:val="00D81001"/>
    <w:rsid w:val="00D81576"/>
    <w:rsid w:val="00D8239C"/>
    <w:rsid w:val="00D83D84"/>
    <w:rsid w:val="00D85122"/>
    <w:rsid w:val="00D8698C"/>
    <w:rsid w:val="00D86B54"/>
    <w:rsid w:val="00D90AA6"/>
    <w:rsid w:val="00D90BED"/>
    <w:rsid w:val="00D92257"/>
    <w:rsid w:val="00D93078"/>
    <w:rsid w:val="00D94371"/>
    <w:rsid w:val="00D9565E"/>
    <w:rsid w:val="00D974FA"/>
    <w:rsid w:val="00D97780"/>
    <w:rsid w:val="00DA0800"/>
    <w:rsid w:val="00DA0AC5"/>
    <w:rsid w:val="00DA1460"/>
    <w:rsid w:val="00DA21A9"/>
    <w:rsid w:val="00DA25D8"/>
    <w:rsid w:val="00DA2FCC"/>
    <w:rsid w:val="00DA30B8"/>
    <w:rsid w:val="00DA65DA"/>
    <w:rsid w:val="00DA7312"/>
    <w:rsid w:val="00DB1AEC"/>
    <w:rsid w:val="00DB1FD0"/>
    <w:rsid w:val="00DB277B"/>
    <w:rsid w:val="00DB3AF2"/>
    <w:rsid w:val="00DB411E"/>
    <w:rsid w:val="00DB44AB"/>
    <w:rsid w:val="00DB492D"/>
    <w:rsid w:val="00DB6B86"/>
    <w:rsid w:val="00DB6E33"/>
    <w:rsid w:val="00DB75EE"/>
    <w:rsid w:val="00DC081F"/>
    <w:rsid w:val="00DC08A7"/>
    <w:rsid w:val="00DC0FBC"/>
    <w:rsid w:val="00DC10DB"/>
    <w:rsid w:val="00DC11F9"/>
    <w:rsid w:val="00DC2321"/>
    <w:rsid w:val="00DC2C70"/>
    <w:rsid w:val="00DC3817"/>
    <w:rsid w:val="00DC3AC2"/>
    <w:rsid w:val="00DC58D8"/>
    <w:rsid w:val="00DC62F3"/>
    <w:rsid w:val="00DC676F"/>
    <w:rsid w:val="00DD0257"/>
    <w:rsid w:val="00DD0949"/>
    <w:rsid w:val="00DD1744"/>
    <w:rsid w:val="00DD3663"/>
    <w:rsid w:val="00DD4406"/>
    <w:rsid w:val="00DD4415"/>
    <w:rsid w:val="00DD48A8"/>
    <w:rsid w:val="00DD55BB"/>
    <w:rsid w:val="00DD775E"/>
    <w:rsid w:val="00DD7D94"/>
    <w:rsid w:val="00DE0400"/>
    <w:rsid w:val="00DE06AD"/>
    <w:rsid w:val="00DE10E0"/>
    <w:rsid w:val="00DE13A7"/>
    <w:rsid w:val="00DE16CE"/>
    <w:rsid w:val="00DE2B21"/>
    <w:rsid w:val="00DE3844"/>
    <w:rsid w:val="00DE4F44"/>
    <w:rsid w:val="00DE6BB5"/>
    <w:rsid w:val="00DE7F5F"/>
    <w:rsid w:val="00DF29E7"/>
    <w:rsid w:val="00DF2DC2"/>
    <w:rsid w:val="00DF367D"/>
    <w:rsid w:val="00DF4153"/>
    <w:rsid w:val="00DF42DC"/>
    <w:rsid w:val="00DF462B"/>
    <w:rsid w:val="00DF4753"/>
    <w:rsid w:val="00DF5B86"/>
    <w:rsid w:val="00DF683E"/>
    <w:rsid w:val="00DF73A4"/>
    <w:rsid w:val="00E01141"/>
    <w:rsid w:val="00E03BCB"/>
    <w:rsid w:val="00E04E3C"/>
    <w:rsid w:val="00E06541"/>
    <w:rsid w:val="00E068FA"/>
    <w:rsid w:val="00E07CDF"/>
    <w:rsid w:val="00E10CF1"/>
    <w:rsid w:val="00E11061"/>
    <w:rsid w:val="00E138B3"/>
    <w:rsid w:val="00E1450C"/>
    <w:rsid w:val="00E14E48"/>
    <w:rsid w:val="00E16EC1"/>
    <w:rsid w:val="00E174DC"/>
    <w:rsid w:val="00E179C1"/>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66566"/>
    <w:rsid w:val="00E70229"/>
    <w:rsid w:val="00E71847"/>
    <w:rsid w:val="00E7372E"/>
    <w:rsid w:val="00E737A7"/>
    <w:rsid w:val="00E74061"/>
    <w:rsid w:val="00E774A5"/>
    <w:rsid w:val="00E805FA"/>
    <w:rsid w:val="00E8067C"/>
    <w:rsid w:val="00E80874"/>
    <w:rsid w:val="00E86A59"/>
    <w:rsid w:val="00E87889"/>
    <w:rsid w:val="00E87898"/>
    <w:rsid w:val="00E87E64"/>
    <w:rsid w:val="00E906AC"/>
    <w:rsid w:val="00E91A2D"/>
    <w:rsid w:val="00E923B4"/>
    <w:rsid w:val="00E92CA5"/>
    <w:rsid w:val="00E94A1D"/>
    <w:rsid w:val="00E9503C"/>
    <w:rsid w:val="00E962AE"/>
    <w:rsid w:val="00E96484"/>
    <w:rsid w:val="00E96D57"/>
    <w:rsid w:val="00E9764B"/>
    <w:rsid w:val="00E97786"/>
    <w:rsid w:val="00E97DA5"/>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2675"/>
    <w:rsid w:val="00EB420D"/>
    <w:rsid w:val="00EB5A01"/>
    <w:rsid w:val="00EB7D77"/>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5270"/>
    <w:rsid w:val="00ED53A4"/>
    <w:rsid w:val="00ED5E52"/>
    <w:rsid w:val="00ED6398"/>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4A6A"/>
    <w:rsid w:val="00EF4AF5"/>
    <w:rsid w:val="00EF5443"/>
    <w:rsid w:val="00EF5CBC"/>
    <w:rsid w:val="00EF7661"/>
    <w:rsid w:val="00F006E7"/>
    <w:rsid w:val="00F01E23"/>
    <w:rsid w:val="00F02AB4"/>
    <w:rsid w:val="00F036AA"/>
    <w:rsid w:val="00F0411A"/>
    <w:rsid w:val="00F064B6"/>
    <w:rsid w:val="00F0688D"/>
    <w:rsid w:val="00F15086"/>
    <w:rsid w:val="00F15549"/>
    <w:rsid w:val="00F15706"/>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56C9D"/>
    <w:rsid w:val="00F60C8C"/>
    <w:rsid w:val="00F61FE3"/>
    <w:rsid w:val="00F6315A"/>
    <w:rsid w:val="00F63423"/>
    <w:rsid w:val="00F64303"/>
    <w:rsid w:val="00F648FD"/>
    <w:rsid w:val="00F65424"/>
    <w:rsid w:val="00F65738"/>
    <w:rsid w:val="00F65B44"/>
    <w:rsid w:val="00F671A1"/>
    <w:rsid w:val="00F67C48"/>
    <w:rsid w:val="00F714A3"/>
    <w:rsid w:val="00F71967"/>
    <w:rsid w:val="00F72126"/>
    <w:rsid w:val="00F722CD"/>
    <w:rsid w:val="00F724C4"/>
    <w:rsid w:val="00F72CA0"/>
    <w:rsid w:val="00F73106"/>
    <w:rsid w:val="00F73168"/>
    <w:rsid w:val="00F73635"/>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0E"/>
    <w:rsid w:val="00FA4EB4"/>
    <w:rsid w:val="00FA4EFB"/>
    <w:rsid w:val="00FA508C"/>
    <w:rsid w:val="00FA52F6"/>
    <w:rsid w:val="00FA55F3"/>
    <w:rsid w:val="00FA5A76"/>
    <w:rsid w:val="00FA5C56"/>
    <w:rsid w:val="00FB2A75"/>
    <w:rsid w:val="00FB2D78"/>
    <w:rsid w:val="00FB3B15"/>
    <w:rsid w:val="00FB3E65"/>
    <w:rsid w:val="00FB683E"/>
    <w:rsid w:val="00FB6C83"/>
    <w:rsid w:val="00FC036D"/>
    <w:rsid w:val="00FC1E38"/>
    <w:rsid w:val="00FC253A"/>
    <w:rsid w:val="00FC255E"/>
    <w:rsid w:val="00FC31EB"/>
    <w:rsid w:val="00FC3AA3"/>
    <w:rsid w:val="00FC4552"/>
    <w:rsid w:val="00FC4E1B"/>
    <w:rsid w:val="00FC6703"/>
    <w:rsid w:val="00FC7086"/>
    <w:rsid w:val="00FC7F4B"/>
    <w:rsid w:val="00FD127C"/>
    <w:rsid w:val="00FD171C"/>
    <w:rsid w:val="00FD28F2"/>
    <w:rsid w:val="00FD2F9C"/>
    <w:rsid w:val="00FD303A"/>
    <w:rsid w:val="00FD32A2"/>
    <w:rsid w:val="00FD3369"/>
    <w:rsid w:val="00FD4DB1"/>
    <w:rsid w:val="00FD513D"/>
    <w:rsid w:val="00FD53C0"/>
    <w:rsid w:val="00FE17B8"/>
    <w:rsid w:val="00FE307F"/>
    <w:rsid w:val="00FE324E"/>
    <w:rsid w:val="00FE534C"/>
    <w:rsid w:val="00FE6BDA"/>
    <w:rsid w:val="00FE6C53"/>
    <w:rsid w:val="00FE73F2"/>
    <w:rsid w:val="00FE79B3"/>
    <w:rsid w:val="00FE7FC1"/>
    <w:rsid w:val="00FF0A87"/>
    <w:rsid w:val="00FF0F4A"/>
    <w:rsid w:val="00FF1514"/>
    <w:rsid w:val="00FF2F88"/>
    <w:rsid w:val="00FF329D"/>
    <w:rsid w:val="00FF385A"/>
    <w:rsid w:val="00FF475E"/>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link w:val="Heading2Char"/>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1"/>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Beschriftung_mk Char"/>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customStyle="1" w:styleId="Heading2Char">
    <w:name w:val="Heading 2 Char"/>
    <w:aliases w:val="A:TIT_lv-2 Char,F:TIT_nv-2 Char,A:TIT_lv-21 Char,F:TIT_nv-21 Char,A:TIT_lv-22 Char,F:TIT_nv-22 Char"/>
    <w:basedOn w:val="Heading1Char"/>
    <w:link w:val="Heading2"/>
    <w:rsid w:val="000D732E"/>
    <w:rPr>
      <w:rFonts w:ascii="Arial" w:hAnsi="Arial" w:cs="Arial"/>
      <w:b/>
      <w:bCs w:val="0"/>
      <w:iCs/>
      <w:caps w:val="0"/>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Heading2Char"/>
    <w:link w:val="Heading3"/>
    <w:rsid w:val="000D732E"/>
    <w:rPr>
      <w:rFonts w:ascii="Arial" w:hAnsi="Arial" w:cs="Arial"/>
      <w:b/>
      <w:bCs/>
      <w:iCs/>
      <w:caps w:val="0"/>
      <w:kern w:val="32"/>
      <w:sz w:val="24"/>
      <w:szCs w:val="26"/>
    </w:rPr>
  </w:style>
  <w:style w:type="paragraph" w:customStyle="1" w:styleId="VelocityScript">
    <w:name w:val="Velocity Script"/>
    <w:basedOn w:val="Normal"/>
    <w:link w:val="VelocityScriptChar"/>
    <w:qFormat/>
    <w:rsid w:val="00704E60"/>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704E60"/>
    <w:rPr>
      <w:rFonts w:ascii="Consolas" w:hAnsi="Consolas"/>
      <w:color w:val="7F7F7F" w:themeColor="text1" w:themeTint="8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3400">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pages/viewpage.action?pageId=104991616&amp;src=contextnavpagetreemode" TargetMode="External"/><Relationship Id="rId42"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footer" Target="footer2.xml"/><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5.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6" Type="http://schemas.openxmlformats.org/officeDocument/2006/relationships/fontTable" Target="fontTable.xml"/><Relationship Id="rId201"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17" Type="http://schemas.openxmlformats.org/officeDocument/2006/relationships/hyperlink" Target="https://www.vsemweb.ford.com:443/tc/launchapp?-attach=true&amp;-s=226TCSession&amp;-o=ZmZNi0JHx3NrTDAAAAAAAAAAAAA" TargetMode="Externa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2.jpg"/><Relationship Id="rId28" Type="http://schemas.openxmlformats.org/officeDocument/2006/relationships/image" Target="media/image6.jpg"/><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wiki.ford.com/display/RequirementsEngineering/Specification+template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3.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hyperlink" Target="http://wiki.ford.com/display/RequirementsEngineering/Requirements+Attributes" TargetMode="External"/><Relationship Id="rId194"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ww.fgti.ford.com/client/NewFGTI/CopyrightNotice.html" TargetMode="External"/><Relationship Id="rId208" Type="http://schemas.openxmlformats.org/officeDocument/2006/relationships/glossaryDocument" Target="glossary/document.xml"/><Relationship Id="rId19" Type="http://schemas.openxmlformats.org/officeDocument/2006/relationships/hyperlink" Target="http://wiki.ford.com/display/RequirementsEngineering/Requirements+Engineering+for+SW+Enabled+Features" TargetMode="External"/><Relationship Id="rId14" Type="http://schemas.microsoft.com/office/2011/relationships/commentsExtended" Target="commentsExtended.xml"/><Relationship Id="rId30" Type="http://schemas.openxmlformats.org/officeDocument/2006/relationships/image" Target="media/image8.jpg"/><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5" Type="http://schemas.openxmlformats.org/officeDocument/2006/relationships/image" Target="media/image4.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How+to+use+the+Specification+Templates?src=contextnavpagetreemode" TargetMode="External"/><Relationship Id="rId41"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theme" Target="theme/theme1.xml"/><Relationship Id="rId190" Type="http://schemas.openxmlformats.org/officeDocument/2006/relationships/hyperlink" Target="http://wiki.ford.com/display/RequirementsEngineering/Requirements+Attributes" TargetMode="External"/><Relationship Id="rId204" Type="http://schemas.openxmlformats.org/officeDocument/2006/relationships/header" Target="header2.xml"/><Relationship Id="rId15" Type="http://schemas.microsoft.com/office/2016/09/relationships/commentsIds" Target="commentsIds.xml"/><Relationship Id="rId36"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6"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135872EC854F3AB7117FD67C98A824"/>
        <w:category>
          <w:name w:val="General"/>
          <w:gallery w:val="placeholder"/>
        </w:category>
        <w:types>
          <w:type w:val="bbPlcHdr"/>
        </w:types>
        <w:behaviors>
          <w:behavior w:val="content"/>
        </w:behaviors>
        <w:guid w:val="{6F514B35-8C2C-4A3D-857D-D49DCF3CA0A1}"/>
      </w:docPartPr>
      <w:docPartBody>
        <w:p w:rsidR="00B8183C" w:rsidRDefault="00E42AA1" w:rsidP="00E42AA1">
          <w:pPr>
            <w:pStyle w:val="75135872EC854F3AB7117FD67C98A824"/>
          </w:pPr>
          <w:r w:rsidRPr="00981CB3">
            <w:rPr>
              <w:rFonts w:ascii="Arial" w:hAnsi="Arial"/>
              <w:color w:val="000000" w:themeColor="text1"/>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AA1"/>
    <w:rsid w:val="001952D2"/>
    <w:rsid w:val="00265C03"/>
    <w:rsid w:val="003A2AED"/>
    <w:rsid w:val="00437334"/>
    <w:rsid w:val="00445B10"/>
    <w:rsid w:val="00492CCC"/>
    <w:rsid w:val="005B077F"/>
    <w:rsid w:val="005D1AA9"/>
    <w:rsid w:val="00842EC8"/>
    <w:rsid w:val="00961C7F"/>
    <w:rsid w:val="00A4611B"/>
    <w:rsid w:val="00AB356E"/>
    <w:rsid w:val="00AF77AC"/>
    <w:rsid w:val="00B67E8E"/>
    <w:rsid w:val="00B8183C"/>
    <w:rsid w:val="00C26315"/>
    <w:rsid w:val="00CC70CC"/>
    <w:rsid w:val="00E42AA1"/>
    <w:rsid w:val="00EB1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135872EC854F3AB7117FD67C98A824">
    <w:name w:val="75135872EC854F3AB7117FD67C98A824"/>
    <w:rsid w:val="00E42AA1"/>
  </w:style>
  <w:style w:type="paragraph" w:customStyle="1" w:styleId="FA84FD288DF54FCC8391B0356FAEB38E">
    <w:name w:val="FA84FD288DF54FCC8391B0356FAEB38E"/>
    <w:rsid w:val="00E42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purl.org/dc/terms/"/>
    <ds:schemaRef ds:uri="http://schemas.microsoft.com/office/2006/documentManagement/types"/>
    <ds:schemaRef ds:uri="0d42e90f-a17e-46ab-bac7-0e5ee25dc08c"/>
    <ds:schemaRef ds:uri="81a16630-39fb-41b5-a1e8-d0d101c4a562"/>
    <ds:schemaRef ds:uri="http://purl.org/dc/elements/1.1/"/>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DDD2AD85-CF16-45E6-BFB6-2BB031EDCB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3D343F-4B18-483C-909E-F1E5725A0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TotalTime>
  <Pages>130</Pages>
  <Words>38088</Words>
  <Characters>217102</Characters>
  <Application>Microsoft Office Word</Application>
  <DocSecurity>4</DocSecurity>
  <Lines>1809</Lines>
  <Paragraphs>509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FS_MyFunction(Group)</vt:lpstr>
      <vt:lpstr>Engineering Specification</vt:lpstr>
    </vt:vector>
  </TitlesOfParts>
  <Company>FORD MOTOR COMPANY</Company>
  <LinksUpToDate>false</LinksUpToDate>
  <CharactersWithSpaces>254681</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FS_MyFunction(Group)</dc:title>
  <dc:creator>Nuesch, Sandro (S.P.)</dc:creator>
  <cp:lastModifiedBy>Qiyang</cp:lastModifiedBy>
  <cp:revision>2</cp:revision>
  <cp:lastPrinted>2006-07-11T12:32:00Z</cp:lastPrinted>
  <dcterms:created xsi:type="dcterms:W3CDTF">2021-08-27T03:31:00Z</dcterms:created>
  <dcterms:modified xsi:type="dcterms:W3CDTF">2021-08-27T03:31:00Z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