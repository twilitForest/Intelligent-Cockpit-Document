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D3378" w14:textId="77777777" w:rsidR="00FB6F3B" w:rsidRDefault="00FB6F3B" w:rsidP="00C81F57">
      <w:pPr>
        <w:overflowPunct/>
        <w:autoSpaceDE/>
        <w:autoSpaceDN/>
        <w:adjustRightInd/>
        <w:textAlignment w:val="auto"/>
        <w:rPr>
          <w:color w:val="808080" w:themeColor="background1" w:themeShade="80"/>
        </w:rPr>
      </w:pPr>
      <w:bookmarkStart w:id="0" w:name="_GoBack"/>
      <w:bookmarkEnd w:id="0"/>
    </w:p>
    <w:p w14:paraId="552C71A3" w14:textId="77777777" w:rsidR="00C81F57" w:rsidRPr="00C81F57" w:rsidRDefault="00C81F57" w:rsidP="00C81F57">
      <w:pPr>
        <w:rPr>
          <w:color w:val="C00000"/>
        </w:rPr>
      </w:pPr>
    </w:p>
    <w:p w14:paraId="25105B66" w14:textId="77777777" w:rsidR="00C81F57" w:rsidRDefault="00C81F57" w:rsidP="00305BF4">
      <w:pPr>
        <w:rPr>
          <w:rFonts w:cs="Arial"/>
        </w:rPr>
      </w:pPr>
    </w:p>
    <w:p w14:paraId="7F8F2215" w14:textId="77777777" w:rsidR="00447480" w:rsidRDefault="00447480" w:rsidP="00305BF4">
      <w:pPr>
        <w:rPr>
          <w:rFonts w:cs="Arial"/>
        </w:rPr>
      </w:pPr>
    </w:p>
    <w:p w14:paraId="311B6B27" w14:textId="77777777" w:rsidR="00E63F54" w:rsidRDefault="00E63F54" w:rsidP="00305BF4">
      <w:pPr>
        <w:rPr>
          <w:rFonts w:cs="Arial"/>
        </w:rPr>
      </w:pPr>
    </w:p>
    <w:p w14:paraId="03EA83D3" w14:textId="77777777" w:rsidR="00E63F54" w:rsidRDefault="00E63F54" w:rsidP="00305BF4">
      <w:pPr>
        <w:rPr>
          <w:rFonts w:cs="Arial"/>
        </w:rPr>
      </w:pPr>
    </w:p>
    <w:p w14:paraId="56CFE229" w14:textId="77777777" w:rsidR="00447480" w:rsidRDefault="00447480" w:rsidP="00305BF4">
      <w:pPr>
        <w:rPr>
          <w:rFonts w:cs="Arial"/>
        </w:rPr>
      </w:pPr>
    </w:p>
    <w:p w14:paraId="002414B1" w14:textId="77777777" w:rsidR="00447480" w:rsidRDefault="00447480" w:rsidP="00305BF4">
      <w:pPr>
        <w:rPr>
          <w:rFonts w:cs="Arial"/>
        </w:rPr>
      </w:pPr>
    </w:p>
    <w:p w14:paraId="033A7CF5" w14:textId="77777777" w:rsidR="00305BF4" w:rsidRDefault="00305BF4" w:rsidP="00305BF4">
      <w:pPr>
        <w:rPr>
          <w:rFonts w:cs="Arial"/>
        </w:rPr>
      </w:pPr>
    </w:p>
    <w:p w14:paraId="75D86E63" w14:textId="77777777" w:rsidR="008473B1" w:rsidRPr="008B0AFE" w:rsidRDefault="008473B1" w:rsidP="008473B1">
      <w:pPr>
        <w:pStyle w:val="CoverpageTitle"/>
        <w:spacing w:before="0" w:after="0"/>
      </w:pPr>
      <w:r w:rsidRPr="008B0AFE">
        <w:t>Ultimate Remote Control</w:t>
      </w:r>
    </w:p>
    <w:p w14:paraId="0B0FBAB3"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757A2A7C" w14:textId="77777777" w:rsidR="008473B1" w:rsidRPr="008B0AFE" w:rsidRDefault="008473B1" w:rsidP="008473B1">
      <w:pPr>
        <w:pStyle w:val="CoverpageTitle"/>
        <w:spacing w:before="0" w:after="0"/>
        <w:rPr>
          <w:sz w:val="20"/>
          <w:szCs w:val="20"/>
        </w:rPr>
      </w:pPr>
      <w:r w:rsidRPr="008B0AFE">
        <w:rPr>
          <w:sz w:val="20"/>
          <w:szCs w:val="20"/>
        </w:rPr>
        <w:t>(F003071)</w:t>
      </w:r>
    </w:p>
    <w:p w14:paraId="6ABCBF7F" w14:textId="77777777" w:rsidR="00305BF4" w:rsidRPr="007032D6" w:rsidRDefault="00305BF4" w:rsidP="00305BF4">
      <w:pPr>
        <w:pStyle w:val="VelocityScript"/>
      </w:pPr>
    </w:p>
    <w:p w14:paraId="660B4D11" w14:textId="77777777"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506310A6" w14:textId="77777777" w:rsidTr="00271689">
        <w:trPr>
          <w:trHeight w:val="20"/>
        </w:trPr>
        <w:tc>
          <w:tcPr>
            <w:tcW w:w="1977" w:type="dxa"/>
            <w:vAlign w:val="center"/>
          </w:tcPr>
          <w:p w14:paraId="5A986E86" w14:textId="77777777" w:rsidR="00C00235" w:rsidRPr="00396024" w:rsidRDefault="00C00235" w:rsidP="00271689">
            <w:r>
              <w:t>Document Type</w:t>
            </w:r>
          </w:p>
        </w:tc>
        <w:tc>
          <w:tcPr>
            <w:tcW w:w="6483" w:type="dxa"/>
            <w:gridSpan w:val="2"/>
            <w:shd w:val="clear" w:color="auto" w:fill="E6E6E6"/>
            <w:vAlign w:val="center"/>
          </w:tcPr>
          <w:p w14:paraId="24D4F35B" w14:textId="77777777"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1888BA62" w14:textId="77777777" w:rsidR="00C00235" w:rsidRPr="00396024" w:rsidRDefault="00C00235" w:rsidP="00271689">
            <w:pPr>
              <w:rPr>
                <w:sz w:val="16"/>
                <w:szCs w:val="16"/>
              </w:rPr>
            </w:pPr>
          </w:p>
        </w:tc>
      </w:tr>
      <w:tr w:rsidR="00C00235" w:rsidRPr="00155160" w14:paraId="256F07D1" w14:textId="77777777" w:rsidTr="00271689">
        <w:trPr>
          <w:trHeight w:val="20"/>
        </w:trPr>
        <w:tc>
          <w:tcPr>
            <w:tcW w:w="1977" w:type="dxa"/>
            <w:vAlign w:val="center"/>
          </w:tcPr>
          <w:p w14:paraId="0382A259" w14:textId="77777777" w:rsidR="00C00235" w:rsidRPr="00155160" w:rsidRDefault="00C00235" w:rsidP="00271689">
            <w:r w:rsidRPr="00155160">
              <w:t>Template Version</w:t>
            </w:r>
          </w:p>
        </w:tc>
        <w:tc>
          <w:tcPr>
            <w:tcW w:w="6483" w:type="dxa"/>
            <w:gridSpan w:val="2"/>
            <w:shd w:val="clear" w:color="auto" w:fill="E6E6E6"/>
            <w:vAlign w:val="center"/>
          </w:tcPr>
          <w:p w14:paraId="459AF557" w14:textId="77777777"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64C2EF9B" w14:textId="77777777" w:rsidR="00C00235" w:rsidRPr="00155160" w:rsidRDefault="00C00235" w:rsidP="00271689">
            <w:pPr>
              <w:rPr>
                <w:sz w:val="16"/>
                <w:szCs w:val="16"/>
              </w:rPr>
            </w:pPr>
          </w:p>
        </w:tc>
      </w:tr>
      <w:tr w:rsidR="00C00235" w:rsidRPr="00155160" w14:paraId="208E1B9B" w14:textId="77777777" w:rsidTr="00271689">
        <w:trPr>
          <w:trHeight w:val="20"/>
        </w:trPr>
        <w:tc>
          <w:tcPr>
            <w:tcW w:w="1977" w:type="dxa"/>
            <w:vAlign w:val="center"/>
          </w:tcPr>
          <w:p w14:paraId="2F8BB617"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1DD5700B" w14:textId="77777777"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03</w:t>
            </w:r>
            <w:r>
              <w:rPr>
                <w:rFonts w:cs="Arial"/>
                <w:b/>
              </w:rPr>
              <w:t>/</w:t>
            </w:r>
            <w:r w:rsidR="00987881">
              <w:rPr>
                <w:rFonts w:cs="Arial"/>
                <w:b/>
              </w:rPr>
              <w:t>10</w:t>
            </w:r>
            <w:r>
              <w:rPr>
                <w:rFonts w:cs="Arial"/>
                <w:b/>
              </w:rPr>
              <w:t>)</w:t>
            </w:r>
          </w:p>
        </w:tc>
        <w:tc>
          <w:tcPr>
            <w:tcW w:w="0" w:type="auto"/>
            <w:vAlign w:val="center"/>
          </w:tcPr>
          <w:p w14:paraId="203807C0" w14:textId="77777777" w:rsidR="00C00235" w:rsidRPr="00155160" w:rsidRDefault="00C00235" w:rsidP="00271689">
            <w:pPr>
              <w:rPr>
                <w:sz w:val="16"/>
                <w:szCs w:val="16"/>
              </w:rPr>
            </w:pPr>
          </w:p>
        </w:tc>
      </w:tr>
      <w:tr w:rsidR="00C00235" w:rsidRPr="00396024" w14:paraId="003F932E" w14:textId="77777777" w:rsidTr="00271689">
        <w:trPr>
          <w:trHeight w:val="20"/>
        </w:trPr>
        <w:tc>
          <w:tcPr>
            <w:tcW w:w="1977" w:type="dxa"/>
            <w:vAlign w:val="center"/>
          </w:tcPr>
          <w:p w14:paraId="06C5CE65" w14:textId="77777777" w:rsidR="00C00235" w:rsidRPr="00771878" w:rsidRDefault="00C00235" w:rsidP="00271689">
            <w:r w:rsidRPr="00771878">
              <w:t>Document ID</w:t>
            </w:r>
          </w:p>
        </w:tc>
        <w:tc>
          <w:tcPr>
            <w:tcW w:w="6483" w:type="dxa"/>
            <w:gridSpan w:val="2"/>
            <w:shd w:val="clear" w:color="auto" w:fill="E6E6E6"/>
            <w:vAlign w:val="center"/>
          </w:tcPr>
          <w:p w14:paraId="6D8BBE4C"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25105FFF" w14:textId="77777777" w:rsidR="00C00235" w:rsidRPr="00396024" w:rsidRDefault="00C00235" w:rsidP="00271689">
            <w:pPr>
              <w:rPr>
                <w:sz w:val="16"/>
                <w:szCs w:val="16"/>
              </w:rPr>
            </w:pPr>
          </w:p>
        </w:tc>
      </w:tr>
      <w:tr w:rsidR="00C00235" w:rsidRPr="00396024" w14:paraId="6C7654FE" w14:textId="77777777" w:rsidTr="00271689">
        <w:trPr>
          <w:trHeight w:val="20"/>
        </w:trPr>
        <w:tc>
          <w:tcPr>
            <w:tcW w:w="1977" w:type="dxa"/>
            <w:tcBorders>
              <w:bottom w:val="single" w:sz="4" w:space="0" w:color="auto"/>
            </w:tcBorders>
            <w:vAlign w:val="center"/>
          </w:tcPr>
          <w:p w14:paraId="21FE0183"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288CC21A"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3AFF3A8F" w14:textId="77777777" w:rsidR="00C00235" w:rsidRPr="00396024" w:rsidRDefault="00C00235" w:rsidP="00271689"/>
        </w:tc>
      </w:tr>
      <w:tr w:rsidR="00C00235" w:rsidRPr="00396024" w14:paraId="0DAADEC8" w14:textId="77777777" w:rsidTr="00271689">
        <w:trPr>
          <w:trHeight w:val="20"/>
        </w:trPr>
        <w:tc>
          <w:tcPr>
            <w:tcW w:w="1977" w:type="dxa"/>
            <w:tcBorders>
              <w:bottom w:val="single" w:sz="4" w:space="0" w:color="auto"/>
            </w:tcBorders>
            <w:vAlign w:val="center"/>
          </w:tcPr>
          <w:p w14:paraId="12A77456"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3D26B5A0" w14:textId="77777777" w:rsidR="00C00235" w:rsidRPr="00A8009D" w:rsidRDefault="00C00235" w:rsidP="00271689">
            <w:pPr>
              <w:jc w:val="center"/>
              <w:rPr>
                <w:b/>
              </w:rPr>
            </w:pPr>
            <w:r>
              <w:rPr>
                <w:b/>
              </w:rPr>
              <w:t>Reed, Gregory (G.D.) (greed29)</w:t>
            </w:r>
          </w:p>
        </w:tc>
        <w:tc>
          <w:tcPr>
            <w:tcW w:w="0" w:type="auto"/>
            <w:tcBorders>
              <w:bottom w:val="single" w:sz="4" w:space="0" w:color="auto"/>
            </w:tcBorders>
            <w:shd w:val="clear" w:color="auto" w:fill="auto"/>
            <w:vAlign w:val="center"/>
          </w:tcPr>
          <w:p w14:paraId="11127F50" w14:textId="77777777" w:rsidR="00C00235" w:rsidRPr="00396024" w:rsidRDefault="00C00235" w:rsidP="00271689"/>
        </w:tc>
      </w:tr>
      <w:tr w:rsidR="00C00235" w:rsidRPr="00396024" w14:paraId="0C689996" w14:textId="77777777" w:rsidTr="00271689">
        <w:trPr>
          <w:trHeight w:val="20"/>
        </w:trPr>
        <w:tc>
          <w:tcPr>
            <w:tcW w:w="1977" w:type="dxa"/>
            <w:vAlign w:val="center"/>
          </w:tcPr>
          <w:p w14:paraId="6F315367"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525991D3" w14:textId="0CE7305E" w:rsidR="00C00235" w:rsidRPr="009C2BF3" w:rsidRDefault="00C00235" w:rsidP="00271689">
            <w:pPr>
              <w:jc w:val="center"/>
              <w:rPr>
                <w:b/>
              </w:rPr>
            </w:pPr>
            <w:r>
              <w:rPr>
                <w:b/>
              </w:rPr>
              <w:t>F</w:t>
            </w:r>
            <w:r w:rsidR="009B0116">
              <w:rPr>
                <w:b/>
              </w:rPr>
              <w:t>IS</w:t>
            </w:r>
            <w:r w:rsidR="000C4F7D">
              <w:rPr>
                <w:b/>
              </w:rPr>
              <w:t xml:space="preserve"> Rev 2</w:t>
            </w:r>
          </w:p>
        </w:tc>
        <w:tc>
          <w:tcPr>
            <w:tcW w:w="0" w:type="auto"/>
            <w:tcBorders>
              <w:bottom w:val="single" w:sz="4" w:space="0" w:color="auto"/>
            </w:tcBorders>
            <w:vAlign w:val="center"/>
          </w:tcPr>
          <w:p w14:paraId="513C2BC9" w14:textId="77777777" w:rsidR="00C00235" w:rsidRPr="00396024" w:rsidRDefault="00C00235" w:rsidP="00271689"/>
        </w:tc>
      </w:tr>
      <w:tr w:rsidR="00C00235" w:rsidRPr="00396024" w14:paraId="78C526CA" w14:textId="77777777" w:rsidTr="00271689">
        <w:trPr>
          <w:trHeight w:val="20"/>
        </w:trPr>
        <w:tc>
          <w:tcPr>
            <w:tcW w:w="1977" w:type="dxa"/>
            <w:vAlign w:val="center"/>
          </w:tcPr>
          <w:p w14:paraId="23D8C19F" w14:textId="77777777" w:rsidR="00C00235" w:rsidRPr="00396024" w:rsidRDefault="00C00235" w:rsidP="00271689">
            <w:r>
              <w:t>Document Status</w:t>
            </w:r>
          </w:p>
        </w:tc>
        <w:tc>
          <w:tcPr>
            <w:tcW w:w="6483" w:type="dxa"/>
            <w:gridSpan w:val="2"/>
            <w:shd w:val="clear" w:color="auto" w:fill="E6E6E6"/>
            <w:vAlign w:val="center"/>
          </w:tcPr>
          <w:p w14:paraId="4D88B818"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10B4790" w14:textId="77777777" w:rsidR="00C00235" w:rsidRPr="00396024" w:rsidRDefault="00C00235" w:rsidP="00271689"/>
        </w:tc>
      </w:tr>
      <w:tr w:rsidR="00C00235" w:rsidRPr="00396024" w14:paraId="0A0EF507" w14:textId="77777777" w:rsidTr="00271689">
        <w:trPr>
          <w:trHeight w:val="20"/>
        </w:trPr>
        <w:tc>
          <w:tcPr>
            <w:tcW w:w="1977" w:type="dxa"/>
            <w:tcBorders>
              <w:bottom w:val="single" w:sz="4" w:space="0" w:color="auto"/>
            </w:tcBorders>
            <w:vAlign w:val="center"/>
          </w:tcPr>
          <w:p w14:paraId="3E6E1E86"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2195E05C" w14:textId="77777777" w:rsidR="00C00235" w:rsidRDefault="00C00235" w:rsidP="00271689">
            <w:pPr>
              <w:jc w:val="center"/>
              <w:rPr>
                <w:b/>
              </w:rPr>
            </w:pPr>
            <w:r>
              <w:rPr>
                <w:b/>
              </w:rPr>
              <w:t>2021/05/18</w:t>
            </w:r>
          </w:p>
        </w:tc>
        <w:tc>
          <w:tcPr>
            <w:tcW w:w="0" w:type="auto"/>
            <w:tcBorders>
              <w:bottom w:val="single" w:sz="4" w:space="0" w:color="auto"/>
            </w:tcBorders>
            <w:shd w:val="clear" w:color="auto" w:fill="auto"/>
            <w:vAlign w:val="center"/>
          </w:tcPr>
          <w:p w14:paraId="0DCCEF8F" w14:textId="77777777" w:rsidR="00C00235" w:rsidRPr="00396024" w:rsidRDefault="00C00235" w:rsidP="00271689"/>
        </w:tc>
      </w:tr>
      <w:tr w:rsidR="00C00235" w:rsidRPr="00396024" w14:paraId="0C0B5183" w14:textId="77777777" w:rsidTr="00271689">
        <w:trPr>
          <w:trHeight w:val="20"/>
        </w:trPr>
        <w:tc>
          <w:tcPr>
            <w:tcW w:w="1977" w:type="dxa"/>
            <w:tcBorders>
              <w:bottom w:val="single" w:sz="4" w:space="0" w:color="auto"/>
            </w:tcBorders>
            <w:vAlign w:val="center"/>
          </w:tcPr>
          <w:p w14:paraId="7ADACA3B"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368D3E95" w14:textId="77777777" w:rsidR="00C00235" w:rsidRDefault="00C00235" w:rsidP="00271689">
            <w:pPr>
              <w:jc w:val="center"/>
              <w:rPr>
                <w:b/>
              </w:rPr>
            </w:pPr>
            <w:r>
              <w:rPr>
                <w:b/>
              </w:rPr>
              <w:t>2021/05/18</w:t>
            </w:r>
          </w:p>
        </w:tc>
        <w:tc>
          <w:tcPr>
            <w:tcW w:w="0" w:type="auto"/>
            <w:tcBorders>
              <w:bottom w:val="single" w:sz="4" w:space="0" w:color="auto"/>
            </w:tcBorders>
            <w:shd w:val="clear" w:color="auto" w:fill="auto"/>
            <w:vAlign w:val="center"/>
          </w:tcPr>
          <w:p w14:paraId="63A6AB6D" w14:textId="77777777" w:rsidR="00C00235" w:rsidRPr="00396024" w:rsidRDefault="00C00235" w:rsidP="00271689"/>
        </w:tc>
      </w:tr>
      <w:tr w:rsidR="00C00235" w:rsidRPr="00396024" w14:paraId="29EEA0DC" w14:textId="77777777" w:rsidTr="00271689">
        <w:trPr>
          <w:trHeight w:val="20"/>
        </w:trPr>
        <w:tc>
          <w:tcPr>
            <w:tcW w:w="1977" w:type="dxa"/>
            <w:vMerge w:val="restart"/>
            <w:vAlign w:val="center"/>
          </w:tcPr>
          <w:p w14:paraId="2942CB0F" w14:textId="77777777" w:rsidR="00C00235" w:rsidRDefault="00C00235" w:rsidP="00271689">
            <w:r>
              <w:t>Document Classification</w:t>
            </w:r>
          </w:p>
        </w:tc>
        <w:tc>
          <w:tcPr>
            <w:tcW w:w="2421" w:type="dxa"/>
            <w:tcBorders>
              <w:right w:val="nil"/>
            </w:tcBorders>
            <w:shd w:val="clear" w:color="auto" w:fill="E6E6E6"/>
            <w:vAlign w:val="center"/>
          </w:tcPr>
          <w:p w14:paraId="0274C855"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55361C1A"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17E0E645" w14:textId="77777777" w:rsidR="00C00235" w:rsidRPr="00396024" w:rsidRDefault="00C00235" w:rsidP="00271689"/>
        </w:tc>
      </w:tr>
      <w:tr w:rsidR="00C00235" w:rsidRPr="00396024" w14:paraId="4516444E" w14:textId="77777777" w:rsidTr="00271689">
        <w:trPr>
          <w:trHeight w:val="20"/>
        </w:trPr>
        <w:tc>
          <w:tcPr>
            <w:tcW w:w="1977" w:type="dxa"/>
            <w:vMerge/>
            <w:vAlign w:val="center"/>
          </w:tcPr>
          <w:p w14:paraId="429DEFD0" w14:textId="77777777" w:rsidR="00C00235" w:rsidRDefault="00C00235" w:rsidP="00271689"/>
        </w:tc>
        <w:tc>
          <w:tcPr>
            <w:tcW w:w="2421" w:type="dxa"/>
            <w:tcBorders>
              <w:right w:val="nil"/>
            </w:tcBorders>
            <w:shd w:val="clear" w:color="auto" w:fill="E6E6E6"/>
            <w:vAlign w:val="center"/>
          </w:tcPr>
          <w:p w14:paraId="4005DAE0"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3BAA94D3"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A1C2724" w14:textId="77777777" w:rsidR="00C00235" w:rsidRPr="00396024" w:rsidRDefault="00C00235" w:rsidP="00271689"/>
        </w:tc>
      </w:tr>
    </w:tbl>
    <w:p w14:paraId="02472EF8" w14:textId="77777777" w:rsidR="00C00235" w:rsidRDefault="00C00235" w:rsidP="00305BF4">
      <w:pPr>
        <w:rPr>
          <w:rFonts w:cs="Arial"/>
        </w:rPr>
      </w:pPr>
    </w:p>
    <w:p w14:paraId="7FE19045" w14:textId="77777777" w:rsidR="00C00235" w:rsidRDefault="00C00235" w:rsidP="00305BF4">
      <w:pPr>
        <w:rPr>
          <w:rFonts w:cs="Arial"/>
        </w:rPr>
      </w:pPr>
    </w:p>
    <w:p w14:paraId="0B689F68"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7C8CBCB2" w14:textId="77777777" w:rsidTr="00E62C97">
        <w:trPr>
          <w:jc w:val="center"/>
        </w:trPr>
        <w:tc>
          <w:tcPr>
            <w:tcW w:w="9350" w:type="dxa"/>
            <w:gridSpan w:val="4"/>
            <w:vAlign w:val="center"/>
          </w:tcPr>
          <w:p w14:paraId="47B81865"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1379C3EB" w14:textId="77777777" w:rsidTr="00E62C97">
        <w:trPr>
          <w:jc w:val="center"/>
        </w:trPr>
        <w:tc>
          <w:tcPr>
            <w:tcW w:w="2336" w:type="dxa"/>
            <w:shd w:val="clear" w:color="auto" w:fill="D9D9D9" w:themeFill="background1" w:themeFillShade="D9"/>
            <w:vAlign w:val="center"/>
          </w:tcPr>
          <w:p w14:paraId="3E2FE8FB"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F09C9D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4590083B"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19886D7"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3B03A16" w14:textId="77777777" w:rsidTr="00E62C97">
        <w:trPr>
          <w:jc w:val="center"/>
        </w:trPr>
        <w:tc>
          <w:tcPr>
            <w:tcW w:w="2336" w:type="dxa"/>
          </w:tcPr>
          <w:p w14:paraId="415DD1BB" w14:textId="77777777" w:rsidR="00305BF4" w:rsidRPr="005D2D41" w:rsidRDefault="00305BF4" w:rsidP="00535EF7">
            <w:pPr>
              <w:pStyle w:val="CoverpageTitle"/>
              <w:spacing w:before="0" w:after="0"/>
              <w:jc w:val="left"/>
              <w:rPr>
                <w:rFonts w:cs="Arial"/>
                <w:sz w:val="20"/>
                <w:szCs w:val="20"/>
              </w:rPr>
            </w:pPr>
          </w:p>
        </w:tc>
        <w:tc>
          <w:tcPr>
            <w:tcW w:w="2338" w:type="dxa"/>
          </w:tcPr>
          <w:p w14:paraId="4743D816" w14:textId="77777777" w:rsidR="00305BF4" w:rsidRPr="005D2D41" w:rsidRDefault="00305BF4" w:rsidP="00535EF7">
            <w:pPr>
              <w:pStyle w:val="CoverpageTitle"/>
              <w:spacing w:before="0" w:after="0"/>
              <w:jc w:val="left"/>
              <w:rPr>
                <w:rFonts w:cs="Arial"/>
                <w:sz w:val="20"/>
                <w:szCs w:val="20"/>
              </w:rPr>
            </w:pPr>
          </w:p>
        </w:tc>
        <w:tc>
          <w:tcPr>
            <w:tcW w:w="2338" w:type="dxa"/>
          </w:tcPr>
          <w:p w14:paraId="10C5A614" w14:textId="77777777" w:rsidR="00305BF4" w:rsidRPr="005D2D41" w:rsidRDefault="00305BF4" w:rsidP="00535EF7">
            <w:pPr>
              <w:pStyle w:val="CoverpageTitle"/>
              <w:spacing w:before="0" w:after="0"/>
              <w:jc w:val="left"/>
              <w:rPr>
                <w:rFonts w:cs="Arial"/>
                <w:sz w:val="20"/>
                <w:szCs w:val="20"/>
              </w:rPr>
            </w:pPr>
          </w:p>
        </w:tc>
        <w:tc>
          <w:tcPr>
            <w:tcW w:w="2338" w:type="dxa"/>
          </w:tcPr>
          <w:p w14:paraId="0980F7D4" w14:textId="77777777" w:rsidR="00305BF4" w:rsidRPr="005D2D41" w:rsidRDefault="00305BF4" w:rsidP="00535EF7">
            <w:pPr>
              <w:pStyle w:val="CoverpageTitle"/>
              <w:spacing w:before="0" w:after="0"/>
              <w:jc w:val="left"/>
              <w:rPr>
                <w:rFonts w:cs="Arial"/>
                <w:sz w:val="20"/>
                <w:szCs w:val="20"/>
              </w:rPr>
            </w:pPr>
          </w:p>
        </w:tc>
      </w:tr>
      <w:tr w:rsidR="00305BF4" w:rsidRPr="005D2D41" w14:paraId="7E17287E" w14:textId="77777777" w:rsidTr="00E62C97">
        <w:trPr>
          <w:jc w:val="center"/>
        </w:trPr>
        <w:tc>
          <w:tcPr>
            <w:tcW w:w="2336" w:type="dxa"/>
          </w:tcPr>
          <w:p w14:paraId="0AB12F11" w14:textId="77777777" w:rsidR="00305BF4" w:rsidRPr="005D2D41" w:rsidRDefault="00305BF4" w:rsidP="00535EF7">
            <w:pPr>
              <w:pStyle w:val="CoverpageTitle"/>
              <w:spacing w:before="0" w:after="0"/>
              <w:jc w:val="left"/>
              <w:rPr>
                <w:rFonts w:cs="Arial"/>
                <w:sz w:val="20"/>
                <w:szCs w:val="20"/>
              </w:rPr>
            </w:pPr>
          </w:p>
        </w:tc>
        <w:tc>
          <w:tcPr>
            <w:tcW w:w="2338" w:type="dxa"/>
          </w:tcPr>
          <w:p w14:paraId="4A67672E" w14:textId="77777777" w:rsidR="00305BF4" w:rsidRPr="005D2D41" w:rsidRDefault="00305BF4" w:rsidP="00535EF7">
            <w:pPr>
              <w:pStyle w:val="CoverpageTitle"/>
              <w:spacing w:before="0" w:after="0"/>
              <w:jc w:val="left"/>
              <w:rPr>
                <w:rFonts w:cs="Arial"/>
                <w:sz w:val="20"/>
                <w:szCs w:val="20"/>
              </w:rPr>
            </w:pPr>
          </w:p>
        </w:tc>
        <w:tc>
          <w:tcPr>
            <w:tcW w:w="2338" w:type="dxa"/>
          </w:tcPr>
          <w:p w14:paraId="7BEE3EE7" w14:textId="77777777" w:rsidR="00305BF4" w:rsidRPr="005D2D41" w:rsidRDefault="00305BF4" w:rsidP="00535EF7">
            <w:pPr>
              <w:pStyle w:val="CoverpageTitle"/>
              <w:spacing w:before="0" w:after="0"/>
              <w:jc w:val="left"/>
              <w:rPr>
                <w:rFonts w:cs="Arial"/>
                <w:sz w:val="20"/>
                <w:szCs w:val="20"/>
              </w:rPr>
            </w:pPr>
          </w:p>
        </w:tc>
        <w:tc>
          <w:tcPr>
            <w:tcW w:w="2338" w:type="dxa"/>
          </w:tcPr>
          <w:p w14:paraId="7DF01308" w14:textId="77777777" w:rsidR="00305BF4" w:rsidRPr="005D2D41" w:rsidRDefault="00305BF4" w:rsidP="00535EF7">
            <w:pPr>
              <w:pStyle w:val="CoverpageTitle"/>
              <w:spacing w:before="0" w:after="0"/>
              <w:jc w:val="left"/>
              <w:rPr>
                <w:rFonts w:cs="Arial"/>
                <w:sz w:val="20"/>
                <w:szCs w:val="20"/>
              </w:rPr>
            </w:pPr>
          </w:p>
        </w:tc>
      </w:tr>
      <w:tr w:rsidR="00305BF4" w:rsidRPr="005D2D41" w14:paraId="41930689" w14:textId="77777777" w:rsidTr="00E62C97">
        <w:trPr>
          <w:jc w:val="center"/>
        </w:trPr>
        <w:tc>
          <w:tcPr>
            <w:tcW w:w="2336" w:type="dxa"/>
          </w:tcPr>
          <w:p w14:paraId="59795D16" w14:textId="77777777" w:rsidR="00305BF4" w:rsidRPr="005D2D41" w:rsidRDefault="00305BF4" w:rsidP="00535EF7">
            <w:pPr>
              <w:pStyle w:val="CoverpageTitle"/>
              <w:spacing w:before="0" w:after="0"/>
              <w:jc w:val="left"/>
              <w:rPr>
                <w:rFonts w:cs="Arial"/>
                <w:sz w:val="20"/>
                <w:szCs w:val="20"/>
              </w:rPr>
            </w:pPr>
          </w:p>
        </w:tc>
        <w:tc>
          <w:tcPr>
            <w:tcW w:w="2338" w:type="dxa"/>
          </w:tcPr>
          <w:p w14:paraId="1FF503D0" w14:textId="77777777" w:rsidR="00305BF4" w:rsidRPr="005D2D41" w:rsidRDefault="00305BF4" w:rsidP="00535EF7">
            <w:pPr>
              <w:pStyle w:val="CoverpageTitle"/>
              <w:spacing w:before="0" w:after="0"/>
              <w:jc w:val="left"/>
              <w:rPr>
                <w:rFonts w:cs="Arial"/>
                <w:sz w:val="20"/>
                <w:szCs w:val="20"/>
              </w:rPr>
            </w:pPr>
          </w:p>
        </w:tc>
        <w:tc>
          <w:tcPr>
            <w:tcW w:w="2338" w:type="dxa"/>
          </w:tcPr>
          <w:p w14:paraId="15A00ED8" w14:textId="77777777" w:rsidR="00305BF4" w:rsidRPr="005D2D41" w:rsidRDefault="00305BF4" w:rsidP="00535EF7">
            <w:pPr>
              <w:pStyle w:val="CoverpageTitle"/>
              <w:spacing w:before="0" w:after="0"/>
              <w:jc w:val="left"/>
              <w:rPr>
                <w:rFonts w:cs="Arial"/>
                <w:sz w:val="20"/>
                <w:szCs w:val="20"/>
              </w:rPr>
            </w:pPr>
          </w:p>
        </w:tc>
        <w:tc>
          <w:tcPr>
            <w:tcW w:w="2338" w:type="dxa"/>
          </w:tcPr>
          <w:p w14:paraId="38662480" w14:textId="77777777" w:rsidR="00305BF4" w:rsidRPr="005D2D41" w:rsidRDefault="00305BF4" w:rsidP="00535EF7">
            <w:pPr>
              <w:pStyle w:val="CoverpageTitle"/>
              <w:spacing w:before="0" w:after="0"/>
              <w:jc w:val="left"/>
              <w:rPr>
                <w:rFonts w:cs="Arial"/>
                <w:sz w:val="20"/>
                <w:szCs w:val="20"/>
              </w:rPr>
            </w:pPr>
          </w:p>
        </w:tc>
      </w:tr>
    </w:tbl>
    <w:p w14:paraId="406E8CE9" w14:textId="77777777" w:rsidR="00305BF4" w:rsidRDefault="00305BF4" w:rsidP="00305BF4">
      <w:pPr>
        <w:pStyle w:val="CoverpageTitle"/>
        <w:spacing w:before="0" w:after="0"/>
        <w:jc w:val="left"/>
        <w:rPr>
          <w:rFonts w:cs="Arial"/>
          <w:sz w:val="24"/>
          <w:szCs w:val="24"/>
        </w:rPr>
      </w:pPr>
    </w:p>
    <w:p w14:paraId="6C20A9FF"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3C26964B" w14:textId="77777777" w:rsidR="00F4124D" w:rsidRPr="00397AF6" w:rsidRDefault="00F4124D" w:rsidP="00F4124D">
      <w:pPr>
        <w:jc w:val="both"/>
        <w:rPr>
          <w:rFonts w:cs="Arial"/>
          <w:b/>
          <w:bCs/>
          <w:color w:val="000000"/>
        </w:rPr>
      </w:pPr>
    </w:p>
    <w:p w14:paraId="2F60A26C"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2943E7A5" w14:textId="77777777" w:rsidR="00F4124D" w:rsidRDefault="00F4124D" w:rsidP="00F4124D">
      <w:pPr>
        <w:pStyle w:val="CoverpageTitle"/>
        <w:spacing w:before="0" w:after="0"/>
        <w:rPr>
          <w:rFonts w:cs="Arial"/>
          <w:sz w:val="20"/>
          <w:szCs w:val="20"/>
        </w:rPr>
      </w:pPr>
    </w:p>
    <w:p w14:paraId="2D1A79B0" w14:textId="77777777" w:rsidR="00305BF4" w:rsidRDefault="00305BF4" w:rsidP="00305BF4">
      <w:pPr>
        <w:pStyle w:val="CoverpageTitle"/>
        <w:spacing w:before="0" w:after="0"/>
        <w:jc w:val="left"/>
        <w:rPr>
          <w:rFonts w:cs="Arial"/>
          <w:sz w:val="24"/>
          <w:szCs w:val="24"/>
        </w:rPr>
      </w:pPr>
    </w:p>
    <w:p w14:paraId="6BBB191F" w14:textId="77777777" w:rsidR="00305BF4" w:rsidRDefault="00305BF4" w:rsidP="00305BF4">
      <w:pPr>
        <w:pStyle w:val="CoverpageTitle"/>
        <w:spacing w:before="0" w:after="0"/>
        <w:jc w:val="left"/>
        <w:rPr>
          <w:rFonts w:cs="Arial"/>
          <w:sz w:val="24"/>
          <w:szCs w:val="24"/>
        </w:rPr>
      </w:pPr>
    </w:p>
    <w:p w14:paraId="03BF9F58"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6950A7CA" w14:textId="77777777" w:rsidR="00305BF4" w:rsidRPr="00142F26" w:rsidRDefault="00305BF4" w:rsidP="00305BF4">
      <w:pPr>
        <w:pStyle w:val="CoverpageTitle"/>
        <w:spacing w:before="0" w:after="0"/>
        <w:jc w:val="left"/>
        <w:rPr>
          <w:rFonts w:cs="Arial"/>
          <w:b w:val="0"/>
          <w:szCs w:val="20"/>
        </w:rPr>
      </w:pPr>
    </w:p>
    <w:p w14:paraId="5641F2C2" w14:textId="77777777" w:rsidR="00305BF4" w:rsidRPr="009E3B7C" w:rsidRDefault="00305BF4" w:rsidP="00305BF4">
      <w:pPr>
        <w:rPr>
          <w:rFonts w:cs="Arial"/>
        </w:rPr>
      </w:pPr>
    </w:p>
    <w:p w14:paraId="3B0AD86A" w14:textId="77777777" w:rsidR="00305BF4" w:rsidRPr="00951EDE" w:rsidRDefault="00305BF4" w:rsidP="00305BF4">
      <w:pPr>
        <w:pStyle w:val="VelocityScript"/>
      </w:pPr>
    </w:p>
    <w:p w14:paraId="2A1D2F7A" w14:textId="77777777" w:rsidR="00305BF4" w:rsidRPr="009E3B7C" w:rsidRDefault="00305BF4" w:rsidP="00305BF4">
      <w:pPr>
        <w:rPr>
          <w:rFonts w:cs="Arial"/>
        </w:rPr>
        <w:sectPr w:rsidR="00305BF4" w:rsidRPr="009E3B7C" w:rsidSect="00072314">
          <w:headerReference w:type="default" r:id="rId11"/>
          <w:footerReference w:type="default" r:id="rId12"/>
          <w:headerReference w:type="first" r:id="rId13"/>
          <w:pgSz w:w="12240" w:h="15840" w:code="1"/>
          <w:pgMar w:top="720" w:right="1183" w:bottom="720" w:left="851" w:header="562" w:footer="734" w:gutter="0"/>
          <w:cols w:space="720"/>
          <w:titlePg/>
          <w:docGrid w:linePitch="272"/>
        </w:sectPr>
      </w:pPr>
    </w:p>
    <w:p w14:paraId="3CB33469"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1EE78DC" w14:textId="77777777" w:rsidR="00305BF4" w:rsidRPr="009A63CD" w:rsidRDefault="00305BF4" w:rsidP="00305BF4"/>
    <w:p w14:paraId="749F6C2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3052B60" w14:textId="77777777" w:rsidR="00305BF4" w:rsidRPr="009E3B7C" w:rsidRDefault="00305BF4" w:rsidP="00305BF4">
      <w:pPr>
        <w:jc w:val="both"/>
        <w:rPr>
          <w:rFonts w:cs="Arial"/>
          <w:b/>
          <w:bCs/>
          <w:color w:val="000000"/>
        </w:rPr>
      </w:pPr>
    </w:p>
    <w:p w14:paraId="185DCAA2"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1336AA3" w14:textId="77777777" w:rsidR="00305BF4" w:rsidRPr="009E3B7C" w:rsidRDefault="00305BF4" w:rsidP="00305BF4">
      <w:pPr>
        <w:jc w:val="both"/>
        <w:rPr>
          <w:rFonts w:cs="Arial"/>
          <w:color w:val="000000"/>
        </w:rPr>
      </w:pPr>
    </w:p>
    <w:p w14:paraId="0C8EDB7D"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5F870FF1" w14:textId="77777777" w:rsidR="00305BF4" w:rsidRPr="009E3B7C" w:rsidRDefault="00305BF4" w:rsidP="00305BF4">
      <w:pPr>
        <w:jc w:val="both"/>
        <w:rPr>
          <w:rFonts w:cs="Arial"/>
          <w:color w:val="000000"/>
        </w:rPr>
      </w:pPr>
    </w:p>
    <w:p w14:paraId="5B7B7FF8"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2BE92AC1" w14:textId="77777777" w:rsidR="00305BF4" w:rsidRPr="009E3B7C" w:rsidRDefault="00305BF4" w:rsidP="00305BF4">
      <w:pPr>
        <w:jc w:val="both"/>
        <w:rPr>
          <w:rFonts w:cs="Arial"/>
          <w:color w:val="000000"/>
        </w:rPr>
      </w:pPr>
    </w:p>
    <w:p w14:paraId="2B1A09E7"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20FAA9F4" w14:textId="77777777" w:rsidR="00305BF4" w:rsidRPr="009E3B7C" w:rsidRDefault="00305BF4" w:rsidP="00305BF4">
      <w:pPr>
        <w:jc w:val="both"/>
        <w:rPr>
          <w:rFonts w:cs="Arial"/>
          <w:color w:val="000000"/>
        </w:rPr>
      </w:pPr>
    </w:p>
    <w:p w14:paraId="4B56B09C"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14:paraId="57C228A3" w14:textId="77777777" w:rsidR="00305BF4" w:rsidRDefault="00305BF4" w:rsidP="00305BF4">
      <w:pPr>
        <w:overflowPunct/>
        <w:autoSpaceDE/>
        <w:autoSpaceDN/>
        <w:adjustRightInd/>
        <w:textAlignment w:val="auto"/>
        <w:rPr>
          <w:rFonts w:cs="Arial"/>
          <w:b/>
          <w:color w:val="000000"/>
        </w:rPr>
      </w:pPr>
    </w:p>
    <w:p w14:paraId="4E9DD87F" w14:textId="77777777" w:rsidR="00305BF4" w:rsidRDefault="00305BF4" w:rsidP="00305BF4">
      <w:pPr>
        <w:overflowPunct/>
        <w:autoSpaceDE/>
        <w:autoSpaceDN/>
        <w:adjustRightInd/>
        <w:textAlignment w:val="auto"/>
        <w:rPr>
          <w:rFonts w:cs="Arial"/>
          <w:b/>
          <w:color w:val="000000"/>
        </w:rPr>
      </w:pPr>
    </w:p>
    <w:p w14:paraId="18874D77"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19B39318"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191EB06D" w14:textId="77777777" w:rsidR="00305BF4" w:rsidRPr="008E155B" w:rsidRDefault="00305BF4" w:rsidP="00305BF4"/>
    <w:p w14:paraId="4962FB9F"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755BDB2D" w14:textId="77777777" w:rsidR="00305BF4" w:rsidRDefault="00D82BF1"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5FF43413" w14:textId="77777777" w:rsidR="00305BF4" w:rsidRDefault="00D82BF1"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367E97F1" w14:textId="77777777" w:rsidR="00305BF4" w:rsidRDefault="00D82BF1"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3197C6A1" w14:textId="77777777" w:rsidR="00305BF4" w:rsidRDefault="00D82BF1"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26ABCC4E" w14:textId="77777777" w:rsidR="00305BF4" w:rsidRDefault="00D82BF1"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27C9A08F" w14:textId="77777777" w:rsidR="00305BF4" w:rsidRDefault="00D82BF1"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D2147B7" w14:textId="77777777" w:rsidR="00305BF4" w:rsidRDefault="00D82BF1"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C93969" w14:textId="77777777" w:rsidR="00305BF4" w:rsidRDefault="00D82BF1"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42AC236C" w14:textId="77777777" w:rsidR="00305BF4" w:rsidRDefault="00D82BF1"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0D7BB81"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4F411DED"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1025F3AD"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1B0200E0" w14:textId="77777777" w:rsidR="00305BF4" w:rsidRDefault="00D82BF1"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36E860BA" w14:textId="77777777" w:rsidR="00305BF4" w:rsidRDefault="00D82BF1"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0BD380C3" w14:textId="77777777" w:rsidR="00305BF4" w:rsidRDefault="00D82BF1"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4BFF6D5D" w14:textId="77777777" w:rsidR="00305BF4" w:rsidRDefault="00D82BF1"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21136F4A" w14:textId="77777777" w:rsidR="00305BF4" w:rsidRDefault="00D82BF1"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01A12FF2" w14:textId="77777777" w:rsidR="00305BF4" w:rsidRDefault="00D82BF1"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1FB90406" w14:textId="77777777" w:rsidR="00305BF4" w:rsidRDefault="00D82BF1"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17DC1AFF" w14:textId="77777777" w:rsidR="00305BF4" w:rsidRDefault="00D82BF1"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72046C2F" w14:textId="77777777" w:rsidR="00305BF4" w:rsidRDefault="00D82BF1"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2EB72A78"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43E5024E" w14:textId="77777777" w:rsidR="00305BF4" w:rsidRDefault="00D82BF1"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43963377" w14:textId="77777777" w:rsidR="00305BF4" w:rsidRDefault="00D82BF1"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44140DB" w14:textId="77777777" w:rsidR="00305BF4" w:rsidRDefault="00D82BF1"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06620F98"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7AFCDB69"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17A36E4" w14:textId="77777777" w:rsidR="00305BF4" w:rsidRDefault="00D82BF1"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898AA75" w14:textId="77777777" w:rsidR="00305BF4" w:rsidRDefault="00D82BF1"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73D03E57" w14:textId="77777777" w:rsidR="00305BF4" w:rsidRDefault="00D82BF1"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16F488C4"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3E2F961A"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29E478D"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D2BB979"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21773B37" w14:textId="77777777" w:rsidR="00305BF4" w:rsidRDefault="00D82BF1"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62761CD"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5FDFF7D9" w14:textId="77777777" w:rsidR="00305BF4" w:rsidRDefault="00D82BF1"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2E341BC5" w14:textId="77777777" w:rsidR="00305BF4" w:rsidRDefault="00D82BF1"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01A298A"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6B845DC"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065CE1A4" w14:textId="77777777" w:rsidR="00305BF4" w:rsidRDefault="00D82BF1"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4490674"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70895A9E"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0664E5E" w14:textId="77777777" w:rsidR="00305BF4" w:rsidRDefault="00D82BF1"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4FD94670" w14:textId="77777777" w:rsidR="00305BF4" w:rsidRDefault="00D82BF1"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5D700BCE" w14:textId="77777777" w:rsidR="00305BF4" w:rsidRDefault="00D82BF1"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2E81C4DD" w14:textId="77777777" w:rsidR="00305BF4" w:rsidRDefault="00D82BF1"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436A22C2"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9C44976"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5A431DAA" w14:textId="77777777" w:rsidR="00305BF4" w:rsidRDefault="00D82BF1"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5BD5EEE1"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93A0BB3"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02DFA354"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58898410" w14:textId="77777777" w:rsidR="00305BF4" w:rsidRDefault="00D82B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E9C3CA6" w14:textId="77777777" w:rsidR="00305BF4" w:rsidRDefault="00D82BF1"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3ACF66D3" w14:textId="77777777" w:rsidR="00305BF4" w:rsidRDefault="00D82BF1"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41A8812C" w14:textId="77777777" w:rsidR="00305BF4" w:rsidRDefault="00D82BF1"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8704AA0" w14:textId="77777777" w:rsidR="00305BF4" w:rsidRDefault="00D82BF1"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06EBCD92"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F3A0DD1"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130D21C"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F94514"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DDBDFFE" w14:textId="77777777" w:rsidR="00305BF4" w:rsidRDefault="00D82BF1"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672CD0F0" w14:textId="77777777" w:rsidR="00305BF4" w:rsidRDefault="00D82BF1"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3D5873D6" w14:textId="77777777" w:rsidR="00305BF4" w:rsidRDefault="00D82BF1"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05609AC2"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661DB8ED"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D4C3BA2"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0988009" w14:textId="77777777" w:rsidR="00305BF4" w:rsidRDefault="00D82BF1"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45748600"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24598B3" w14:textId="77777777" w:rsidR="00305BF4" w:rsidRDefault="00D82B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62FFD7AD" w14:textId="77777777" w:rsidR="00305BF4" w:rsidRDefault="00D82BF1"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0C020116"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43F0586C" w14:textId="77777777" w:rsidR="00305BF4" w:rsidRPr="0008696C" w:rsidRDefault="00305BF4" w:rsidP="00300356">
      <w:pPr>
        <w:rPr>
          <w:b/>
        </w:rPr>
      </w:pPr>
      <w:bookmarkStart w:id="4" w:name="_Toc423619081"/>
      <w:r w:rsidRPr="0008696C">
        <w:rPr>
          <w:b/>
        </w:rPr>
        <w:t>List of Figures</w:t>
      </w:r>
      <w:bookmarkEnd w:id="4"/>
    </w:p>
    <w:p w14:paraId="767D003F" w14:textId="77777777" w:rsidR="00305BF4" w:rsidRPr="006C597B" w:rsidRDefault="00305BF4" w:rsidP="00300356">
      <w:pPr>
        <w:pStyle w:val="TOC2"/>
        <w:rPr>
          <w:rStyle w:val="Hyperlink"/>
          <w:color w:val="auto"/>
        </w:rPr>
      </w:pPr>
    </w:p>
    <w:p w14:paraId="347F68FF"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16EBDF12"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71D9869C"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10DFD0B"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50B157E7" w14:textId="77777777" w:rsidR="00305BF4" w:rsidRPr="0008696C" w:rsidRDefault="00305BF4" w:rsidP="00300356">
      <w:pPr>
        <w:rPr>
          <w:b/>
        </w:rPr>
      </w:pPr>
      <w:bookmarkStart w:id="6" w:name="_Toc423619082"/>
      <w:r w:rsidRPr="0008696C">
        <w:rPr>
          <w:b/>
        </w:rPr>
        <w:t>List of Tables</w:t>
      </w:r>
      <w:bookmarkEnd w:id="6"/>
    </w:p>
    <w:p w14:paraId="3E8608A4" w14:textId="77777777" w:rsidR="00305BF4" w:rsidRPr="00E2703A" w:rsidRDefault="00305BF4" w:rsidP="00300356">
      <w:pPr>
        <w:pStyle w:val="TOC2"/>
        <w:rPr>
          <w:rStyle w:val="Hyperlink"/>
          <w:color w:val="auto"/>
        </w:rPr>
      </w:pPr>
    </w:p>
    <w:p w14:paraId="37065F9C"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0A8EA9F5"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1E1ADE05"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07C41A45"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0930823E"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25012857"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87564B4"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0AA511BB"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9A5D938"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6A8B3293"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79202DB5"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62865FB4"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58126C68"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5D5C0D3"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04533FD7"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08C4BEC6"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ED77716"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2B0079EF"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C5291E0"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6B3263A"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71CE4F77"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2CB849D"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4AB4298"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926869A"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3606A36E"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37B87280"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3A0D738A"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31164336"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3E1D2C6F"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003E728C" w14:textId="77777777" w:rsidR="00305BF4" w:rsidRDefault="00D82BF1"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6BD1EA0" w14:textId="77777777" w:rsidR="00305BF4" w:rsidRPr="00E2703A" w:rsidRDefault="00305BF4" w:rsidP="00300356">
      <w:r w:rsidRPr="00E2703A">
        <w:rPr>
          <w:rStyle w:val="Hyperlink"/>
          <w:rFonts w:cs="Arial"/>
          <w:noProof/>
          <w:color w:val="auto"/>
        </w:rPr>
        <w:fldChar w:fldCharType="end"/>
      </w:r>
    </w:p>
    <w:p w14:paraId="504CE20D" w14:textId="77777777" w:rsidR="00072314" w:rsidRPr="00185AC3" w:rsidRDefault="00072314" w:rsidP="00072314">
      <w:pPr>
        <w:pStyle w:val="Heading1"/>
        <w:tabs>
          <w:tab w:val="clear" w:pos="540"/>
          <w:tab w:val="num" w:pos="432"/>
        </w:tabs>
      </w:pPr>
      <w:bookmarkStart w:id="7" w:name="_Toc35000552"/>
      <w:bookmarkStart w:id="8" w:name="_Toc26368266"/>
      <w:bookmarkStart w:id="9" w:name="_Toc481143785"/>
      <w:r>
        <w:lastRenderedPageBreak/>
        <w:t>Introduction</w:t>
      </w:r>
      <w:bookmarkEnd w:id="7"/>
    </w:p>
    <w:p w14:paraId="3088F39A" w14:textId="77777777" w:rsidR="00072314" w:rsidRPr="00185AC3" w:rsidRDefault="00072314" w:rsidP="00072314">
      <w:pPr>
        <w:pStyle w:val="Heading2"/>
        <w:spacing w:before="240"/>
      </w:pPr>
      <w:bookmarkStart w:id="10" w:name="_Toc35000553"/>
      <w:r w:rsidRPr="005B03D3">
        <w:rPr>
          <w:szCs w:val="20"/>
        </w:rPr>
        <w:t xml:space="preserve">Document </w:t>
      </w:r>
      <w:r>
        <w:t>Purpose</w:t>
      </w:r>
      <w:bookmarkEnd w:id="10"/>
    </w:p>
    <w:p w14:paraId="10F61D7C"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4CD5DCE9"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4388BFB2" w14:textId="77777777" w:rsidR="00072314" w:rsidRDefault="00072314" w:rsidP="00072314">
      <w:pPr>
        <w:pStyle w:val="Heading2"/>
        <w:spacing w:before="240"/>
      </w:pPr>
      <w:bookmarkStart w:id="11" w:name="_Toc35000554"/>
      <w:r w:rsidRPr="005B03D3">
        <w:rPr>
          <w:szCs w:val="20"/>
        </w:rPr>
        <w:t xml:space="preserve">Document </w:t>
      </w:r>
      <w:r>
        <w:t>Scope</w:t>
      </w:r>
      <w:bookmarkEnd w:id="11"/>
    </w:p>
    <w:p w14:paraId="702EDC77" w14:textId="77777777" w:rsidR="00072314" w:rsidRDefault="00072314" w:rsidP="00072314">
      <w:pPr>
        <w:pStyle w:val="BodyText"/>
        <w:ind w:right="142"/>
        <w:jc w:val="both"/>
        <w:rPr>
          <w:rFonts w:cs="Arial"/>
          <w:lang w:val="en-US"/>
        </w:rPr>
      </w:pPr>
    </w:p>
    <w:p w14:paraId="50CCA20A"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w:t>
      </w:r>
      <w:r w:rsidR="001E4818">
        <w:rPr>
          <w:rFonts w:ascii="Helvetica" w:hAnsi="Helvetica" w:cs="Helvetica"/>
          <w:color w:val="0000FF"/>
          <w:lang w:val="en-US"/>
        </w:rPr>
        <w:t xml:space="preserve">Ultimate Remote Control </w:t>
      </w:r>
      <w:r w:rsidRPr="00760BAC">
        <w:rPr>
          <w:rFonts w:ascii="Helvetica" w:hAnsi="Helvetica" w:cs="Helvetica"/>
          <w:color w:val="0000FF"/>
          <w:lang w:val="en-US"/>
        </w:rPr>
        <w:t>&gt;</w:t>
      </w:r>
      <w:r>
        <w:rPr>
          <w:rFonts w:cs="Arial"/>
          <w:lang w:val="en-US"/>
        </w:rPr>
        <w:t xml:space="preserve"> to the following electrical architecture(s):</w:t>
      </w:r>
    </w:p>
    <w:p w14:paraId="5571272F" w14:textId="77777777" w:rsidR="00DE29D6" w:rsidRDefault="00DE29D6" w:rsidP="006E4209"/>
    <w:p w14:paraId="70F90FD6" w14:textId="77777777" w:rsidR="00DE29D6" w:rsidRPr="001E4818" w:rsidRDefault="001E4818" w:rsidP="00DE29D6">
      <w:pPr>
        <w:rPr>
          <w:iCs/>
          <w:color w:val="000000" w:themeColor="text1"/>
        </w:rPr>
      </w:pPr>
      <w:r>
        <w:rPr>
          <w:iCs/>
          <w:color w:val="000000" w:themeColor="text1"/>
        </w:rPr>
        <w:t>FNV3</w:t>
      </w:r>
    </w:p>
    <w:p w14:paraId="1DE175D0" w14:textId="77777777" w:rsidR="00DE29D6" w:rsidRPr="000B1B4C" w:rsidRDefault="00DE29D6" w:rsidP="00DE29D6">
      <w:pPr>
        <w:rPr>
          <w:i/>
          <w:color w:val="7F7F7F" w:themeColor="text1" w:themeTint="80"/>
        </w:rPr>
      </w:pPr>
    </w:p>
    <w:p w14:paraId="6D7163C8" w14:textId="77777777" w:rsidR="00072314" w:rsidRDefault="00072314" w:rsidP="00072314">
      <w:pPr>
        <w:pStyle w:val="Heading2"/>
        <w:spacing w:before="240"/>
      </w:pPr>
      <w:bookmarkStart w:id="12" w:name="_Toc35000555"/>
      <w:r w:rsidRPr="005B03D3">
        <w:rPr>
          <w:szCs w:val="20"/>
        </w:rPr>
        <w:t xml:space="preserve">Document </w:t>
      </w:r>
      <w:r>
        <w:t>Audience</w:t>
      </w:r>
      <w:bookmarkEnd w:id="12"/>
    </w:p>
    <w:p w14:paraId="320DEAD7" w14:textId="77777777"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authored by</w:t>
      </w:r>
      <w:r w:rsidR="001E4818">
        <w:rPr>
          <w:rFonts w:cs="Arial"/>
          <w:lang w:val="en-US"/>
        </w:rPr>
        <w:t xml:space="preserve"> URC Team</w:t>
      </w:r>
      <w:r>
        <w:rPr>
          <w:rFonts w:cs="Arial"/>
          <w:lang w:val="en-US"/>
        </w:rPr>
        <w:t xml:space="preserve">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5AF70542" w14:textId="77777777" w:rsidR="00072314" w:rsidRPr="002D2910" w:rsidRDefault="00072314" w:rsidP="00072314"/>
    <w:p w14:paraId="519195EF" w14:textId="77777777"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14:paraId="5931CD4F" w14:textId="77777777" w:rsidR="00072314" w:rsidRDefault="00072314" w:rsidP="001E4818">
      <w:pPr>
        <w:pStyle w:val="BodyText"/>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hyperlink r:id="rId15" w:history="1">
        <w:r w:rsidR="001E4818" w:rsidRPr="005E35F1">
          <w:rPr>
            <w:rStyle w:val="Hyperlink"/>
          </w:rPr>
          <w:t>https://www.vsemweb.ford.com/tc/launchapp?-attach=true&amp;-s=226TCSession&amp;-o=C$pBjd1Gx3NrTDAAAAAAAAAAAAA&amp;servername=Production_Server</w:t>
        </w:r>
      </w:hyperlink>
      <w:r w:rsidRPr="006A2B47">
        <w:rPr>
          <w:rFonts w:cs="Arial"/>
          <w:color w:val="0000FF"/>
          <w:lang w:val="en-US"/>
        </w:rPr>
        <w:t>&gt;</w:t>
      </w:r>
      <w:r w:rsidRPr="006A2B47">
        <w:rPr>
          <w:rFonts w:cs="Arial"/>
          <w:lang w:val="en-US"/>
        </w:rPr>
        <w:t>.</w:t>
      </w:r>
    </w:p>
    <w:p w14:paraId="76A940EA" w14:textId="77777777" w:rsidR="00072314" w:rsidRPr="009E3B7C" w:rsidRDefault="00072314" w:rsidP="00072314">
      <w:pPr>
        <w:pStyle w:val="BodyText"/>
        <w:ind w:right="142"/>
        <w:jc w:val="both"/>
        <w:rPr>
          <w:rFonts w:cs="Arial"/>
          <w:lang w:val="en-US"/>
        </w:rPr>
      </w:pPr>
    </w:p>
    <w:p w14:paraId="562C467F" w14:textId="77777777" w:rsidR="00072314" w:rsidRDefault="00072314" w:rsidP="00072314">
      <w:pPr>
        <w:pStyle w:val="Heading2"/>
        <w:spacing w:before="240"/>
      </w:pPr>
      <w:bookmarkStart w:id="14" w:name="_Toc35000557"/>
      <w:r>
        <w:t>Document Organization</w:t>
      </w:r>
      <w:bookmarkEnd w:id="14"/>
    </w:p>
    <w:p w14:paraId="7B9948C8" w14:textId="77777777" w:rsidR="00072314" w:rsidRDefault="00072314" w:rsidP="00072314">
      <w:pPr>
        <w:pStyle w:val="Heading3"/>
        <w:keepNext w:val="0"/>
        <w:tabs>
          <w:tab w:val="clear" w:pos="900"/>
          <w:tab w:val="left" w:pos="709"/>
          <w:tab w:val="left" w:pos="851"/>
        </w:tabs>
        <w:spacing w:before="240"/>
      </w:pPr>
      <w:bookmarkStart w:id="15" w:name="_Toc35000558"/>
      <w:r>
        <w:t>Document Context</w:t>
      </w:r>
      <w:bookmarkEnd w:id="15"/>
    </w:p>
    <w:p w14:paraId="428A07E8" w14:textId="77777777" w:rsidR="00072314" w:rsidRPr="001B1565" w:rsidRDefault="00072314" w:rsidP="00072314">
      <w:pPr>
        <w:pStyle w:val="BodyText"/>
        <w:ind w:right="142"/>
      </w:pPr>
      <w:r w:rsidRPr="001B1565">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445E34CF" w14:textId="77777777" w:rsidR="00072314" w:rsidRPr="00191F34" w:rsidRDefault="00072314" w:rsidP="00072314">
      <w:pPr>
        <w:pStyle w:val="Heading3"/>
        <w:keepNext w:val="0"/>
        <w:tabs>
          <w:tab w:val="clear" w:pos="900"/>
          <w:tab w:val="left" w:pos="709"/>
          <w:tab w:val="left" w:pos="851"/>
        </w:tabs>
        <w:spacing w:before="240"/>
      </w:pPr>
      <w:bookmarkStart w:id="16" w:name="_Toc35000559"/>
      <w:r>
        <w:t>Document Structure</w:t>
      </w:r>
      <w:bookmarkEnd w:id="16"/>
    </w:p>
    <w:p w14:paraId="6D1CC7C2" w14:textId="77777777" w:rsidR="00072314" w:rsidRPr="005B03D3" w:rsidRDefault="00072314" w:rsidP="00072314">
      <w:pPr>
        <w:rPr>
          <w:lang w:val="en-GB"/>
        </w:rPr>
      </w:pPr>
    </w:p>
    <w:p w14:paraId="04284029"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173220EA" w14:textId="77777777" w:rsidR="00072314" w:rsidRPr="004C471C" w:rsidRDefault="00072314" w:rsidP="00072314"/>
    <w:p w14:paraId="79257770"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Additionally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2D63FA00"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6F7AA4A5"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4F0B353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C047E53"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536F3B13"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6D3A2ABB"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6B86382D"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1725F416"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2611AC76"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F11F4C0"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3EE720F9"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43E8C547" w14:textId="77777777" w:rsidR="00072314" w:rsidRDefault="00072314" w:rsidP="00072314">
      <w:pPr>
        <w:pStyle w:val="BodyText"/>
        <w:tabs>
          <w:tab w:val="clear" w:pos="1134"/>
          <w:tab w:val="left" w:pos="1276"/>
        </w:tabs>
        <w:ind w:left="1276" w:right="142" w:hanging="1276"/>
        <w:jc w:val="both"/>
        <w:rPr>
          <w:rFonts w:cs="Arial"/>
          <w:lang w:val="en-US"/>
        </w:rPr>
      </w:pPr>
    </w:p>
    <w:p w14:paraId="53E4FFF2" w14:textId="77777777" w:rsidR="00072314" w:rsidRPr="00B53B74" w:rsidRDefault="00072314" w:rsidP="00072314">
      <w:pPr>
        <w:pStyle w:val="Heading2"/>
        <w:spacing w:before="240"/>
      </w:pPr>
      <w:bookmarkStart w:id="17" w:name="_Toc35000560"/>
      <w:r w:rsidRPr="00B53B74">
        <w:t>Document Conventions</w:t>
      </w:r>
      <w:bookmarkEnd w:id="17"/>
    </w:p>
    <w:p w14:paraId="133BC7E0" w14:textId="77777777" w:rsidR="00072314" w:rsidRPr="00B53B74" w:rsidRDefault="00072314" w:rsidP="00072314">
      <w:pPr>
        <w:pStyle w:val="Heading3"/>
        <w:keepNext w:val="0"/>
        <w:tabs>
          <w:tab w:val="clear" w:pos="900"/>
          <w:tab w:val="left" w:pos="709"/>
          <w:tab w:val="left" w:pos="851"/>
        </w:tabs>
        <w:spacing w:before="240"/>
      </w:pPr>
      <w:bookmarkStart w:id="18" w:name="_Toc35000561"/>
      <w:r w:rsidRPr="00B53B74">
        <w:t>Requirements Templates</w:t>
      </w:r>
      <w:bookmarkEnd w:id="18"/>
    </w:p>
    <w:p w14:paraId="776F917F"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8"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0E2DAD06" w14:textId="77777777" w:rsidR="00072314" w:rsidRPr="003F1018" w:rsidRDefault="00072314" w:rsidP="00072314">
      <w:pPr>
        <w:rPr>
          <w:rStyle w:val="SubtleEmphasis"/>
          <w:i w:val="0"/>
        </w:rPr>
      </w:pPr>
    </w:p>
    <w:p w14:paraId="09538AA3"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9" w:history="1">
        <w:r w:rsidRPr="00175B99">
          <w:rPr>
            <w:rStyle w:val="SubtleEmphasis"/>
            <w:i w:val="0"/>
            <w:color w:val="0000FF"/>
          </w:rPr>
          <w:t>"How to import specifications into VSEM as separate requirements"</w:t>
        </w:r>
      </w:hyperlink>
      <w:r w:rsidRPr="00175B99">
        <w:t>).</w:t>
      </w:r>
    </w:p>
    <w:p w14:paraId="64FA3F51" w14:textId="77777777" w:rsidR="00072314" w:rsidRPr="00B14A40" w:rsidRDefault="00072314" w:rsidP="00072314">
      <w:pPr>
        <w:pStyle w:val="Heading4"/>
        <w:keepNext w:val="0"/>
        <w:tabs>
          <w:tab w:val="clear" w:pos="900"/>
          <w:tab w:val="left" w:pos="709"/>
        </w:tabs>
        <w:spacing w:before="240"/>
      </w:pPr>
      <w:bookmarkStart w:id="19" w:name="_Toc35000562"/>
      <w:r w:rsidRPr="00B14A40">
        <w:t>Identification of requirements</w:t>
      </w:r>
      <w:bookmarkEnd w:id="19"/>
    </w:p>
    <w:p w14:paraId="6F5BF7C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363DF9C4" w14:textId="77777777" w:rsidR="00072314" w:rsidRPr="007C20FA" w:rsidRDefault="00072314" w:rsidP="00072314"/>
    <w:p w14:paraId="02A3B7F0"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5DD41C98"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2D59EC15"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6DC2AB95"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603D57AE"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2C59A56C"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062BF9B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60171D38" w14:textId="77777777" w:rsidR="00072314" w:rsidRPr="00A50229" w:rsidRDefault="00072314" w:rsidP="00072314">
      <w:pPr>
        <w:pStyle w:val="Heading4"/>
        <w:keepNext w:val="0"/>
        <w:tabs>
          <w:tab w:val="clear" w:pos="900"/>
          <w:tab w:val="left" w:pos="709"/>
        </w:tabs>
        <w:spacing w:before="240"/>
      </w:pPr>
      <w:bookmarkStart w:id="20" w:name="_Toc35000563"/>
      <w:r w:rsidRPr="00A50229">
        <w:t>Requirements Attributes</w:t>
      </w:r>
      <w:bookmarkEnd w:id="20"/>
    </w:p>
    <w:p w14:paraId="71C8DB56" w14:textId="77777777" w:rsidR="00072314" w:rsidRPr="009E3B7C" w:rsidRDefault="00072314" w:rsidP="00072314">
      <w:r w:rsidRPr="007C20FA">
        <w:lastRenderedPageBreak/>
        <w:t xml:space="preserve">Additionally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19364F5" w14:textId="77777777" w:rsidR="00072314" w:rsidRDefault="00072314" w:rsidP="00072314">
      <w:pPr>
        <w:pStyle w:val="Heading2"/>
        <w:spacing w:before="240"/>
        <w:rPr>
          <w:lang w:val="en-GB"/>
        </w:rPr>
      </w:pPr>
      <w:bookmarkStart w:id="21" w:name="_Toc35000564"/>
      <w:bookmarkStart w:id="22" w:name="_Ref12867675"/>
      <w:r w:rsidRPr="0008696C">
        <w:rPr>
          <w:lang w:val="en-GB"/>
        </w:rPr>
        <w:t>References</w:t>
      </w:r>
      <w:bookmarkEnd w:id="21"/>
      <w:bookmarkEnd w:id="22"/>
    </w:p>
    <w:p w14:paraId="4E94E870" w14:textId="77777777" w:rsidR="00072314" w:rsidRPr="00FB7B3D" w:rsidRDefault="00072314" w:rsidP="00072314">
      <w:pPr>
        <w:pStyle w:val="Heading3"/>
        <w:keepNext w:val="0"/>
        <w:tabs>
          <w:tab w:val="clear" w:pos="900"/>
          <w:tab w:val="left" w:pos="709"/>
          <w:tab w:val="left" w:pos="851"/>
        </w:tabs>
        <w:spacing w:before="240"/>
      </w:pPr>
      <w:bookmarkStart w:id="23" w:name="_Toc35000565"/>
      <w:bookmarkStart w:id="24" w:name="_Ref12637407"/>
      <w:r>
        <w:t>Ford D</w:t>
      </w:r>
      <w:r w:rsidRPr="00FB7B3D">
        <w:t>ocuments</w:t>
      </w:r>
      <w:bookmarkEnd w:id="23"/>
      <w:bookmarkEnd w:id="24"/>
    </w:p>
    <w:p w14:paraId="41A5FDEF"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w:t>
      </w:r>
      <w:bookmarkStart w:id="25" w:name="_Hlk74553287"/>
      <w:r w:rsidRPr="009E3B7C">
        <w:rPr>
          <w:rFonts w:cs="Arial"/>
        </w:rPr>
        <w:t>irectl</w:t>
      </w:r>
      <w:bookmarkEnd w:id="25"/>
      <w:r w:rsidRPr="009E3B7C">
        <w:rPr>
          <w:rFonts w:cs="Arial"/>
        </w:rPr>
        <w:t>y related.</w:t>
      </w:r>
    </w:p>
    <w:p w14:paraId="2899F732" w14:textId="77777777" w:rsidR="00621480" w:rsidRDefault="00621480" w:rsidP="00621480">
      <w:pPr>
        <w:pStyle w:val="BodyText"/>
        <w:ind w:right="142"/>
        <w:jc w:val="both"/>
        <w:rPr>
          <w:rFonts w:cs="Arial"/>
        </w:rPr>
      </w:pPr>
    </w:p>
    <w:p w14:paraId="351E6CC1" w14:textId="1C9F5C05" w:rsidR="00747176" w:rsidRPr="00621480" w:rsidRDefault="00621480" w:rsidP="00621480">
      <w:pPr>
        <w:pStyle w:val="BodyText"/>
        <w:ind w:right="142"/>
        <w:jc w:val="both"/>
        <w:rPr>
          <w:rFonts w:cs="Arial"/>
        </w:rPr>
      </w:pPr>
      <w:r w:rsidRPr="00621480">
        <w:rPr>
          <w:rFonts w:cs="Arial"/>
        </w:rPr>
        <w:t>See Section 2.2 for all Ford Input and reference documents</w:t>
      </w:r>
    </w:p>
    <w:p w14:paraId="6B3EFC7B" w14:textId="77777777" w:rsidR="00747176" w:rsidRPr="00747176" w:rsidRDefault="00747176" w:rsidP="00747176"/>
    <w:p w14:paraId="6A68E8C0" w14:textId="77777777" w:rsidR="00072314" w:rsidRPr="00B53B74" w:rsidRDefault="00072314" w:rsidP="00072314">
      <w:pPr>
        <w:pStyle w:val="Heading3"/>
        <w:keepNext w:val="0"/>
        <w:tabs>
          <w:tab w:val="clear" w:pos="900"/>
          <w:tab w:val="left" w:pos="709"/>
          <w:tab w:val="left" w:pos="851"/>
        </w:tabs>
        <w:spacing w:before="240"/>
      </w:pPr>
      <w:bookmarkStart w:id="26" w:name="_Toc35000566"/>
      <w:r w:rsidRPr="00B53B74">
        <w:t>External Documents and Publications</w:t>
      </w:r>
      <w:bookmarkEnd w:id="26"/>
    </w:p>
    <w:p w14:paraId="55B60782" w14:textId="77777777"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5436"/>
      </w:tblGrid>
      <w:tr w:rsidR="00072314" w:rsidRPr="007C20FA" w14:paraId="121B2FEE" w14:textId="77777777" w:rsidTr="007D3E5B">
        <w:trPr>
          <w:cantSplit/>
          <w:tblHeader/>
        </w:trPr>
        <w:tc>
          <w:tcPr>
            <w:tcW w:w="4770" w:type="dxa"/>
            <w:shd w:val="clear" w:color="auto" w:fill="E0E0E0"/>
          </w:tcPr>
          <w:p w14:paraId="434AE66F"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5436" w:type="dxa"/>
            <w:shd w:val="clear" w:color="auto" w:fill="E0E0E0"/>
          </w:tcPr>
          <w:p w14:paraId="2B7712DB"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78F153EE" w14:textId="77777777" w:rsidTr="007D3E5B">
        <w:trPr>
          <w:trHeight w:val="104"/>
        </w:trPr>
        <w:tc>
          <w:tcPr>
            <w:tcW w:w="4770" w:type="dxa"/>
          </w:tcPr>
          <w:p w14:paraId="66E98708" w14:textId="77777777" w:rsidR="00072314" w:rsidRPr="003C6F08" w:rsidRDefault="006B359A" w:rsidP="006B359A">
            <w:pPr>
              <w:rPr>
                <w:rFonts w:cs="Arial"/>
              </w:rPr>
            </w:pPr>
            <w:r>
              <w:rPr>
                <w:rFonts w:ascii="Helvetica" w:hAnsi="Helvetica" w:cs="Helvetica"/>
              </w:rPr>
              <w:t>IEEE Std 1012-2004 IEEE Standard for Software Verification and Validation</w:t>
            </w:r>
          </w:p>
        </w:tc>
        <w:tc>
          <w:tcPr>
            <w:tcW w:w="5436" w:type="dxa"/>
          </w:tcPr>
          <w:p w14:paraId="27EE3844" w14:textId="77777777" w:rsidR="00E5533B" w:rsidRDefault="00E5533B"/>
        </w:tc>
      </w:tr>
      <w:tr w:rsidR="00072314" w:rsidRPr="007C20FA" w14:paraId="015388A6" w14:textId="77777777" w:rsidTr="007D3E5B">
        <w:trPr>
          <w:trHeight w:val="104"/>
        </w:trPr>
        <w:tc>
          <w:tcPr>
            <w:tcW w:w="4770" w:type="dxa"/>
          </w:tcPr>
          <w:p w14:paraId="5D2DB963" w14:textId="3D88863E" w:rsidR="00072314" w:rsidRPr="003C6F08" w:rsidRDefault="00072314" w:rsidP="006B359A">
            <w:pPr>
              <w:rPr>
                <w:rFonts w:cs="Arial"/>
              </w:rPr>
            </w:pPr>
          </w:p>
        </w:tc>
        <w:tc>
          <w:tcPr>
            <w:tcW w:w="5436" w:type="dxa"/>
          </w:tcPr>
          <w:p w14:paraId="3E2DE268" w14:textId="77777777" w:rsidR="00E5533B" w:rsidRDefault="00E5533B"/>
        </w:tc>
      </w:tr>
    </w:tbl>
    <w:p w14:paraId="68D65ECB" w14:textId="77777777" w:rsidR="00072314" w:rsidRPr="00CC65AE" w:rsidRDefault="00072314" w:rsidP="00072314">
      <w:pPr>
        <w:pStyle w:val="Caption"/>
      </w:pPr>
      <w:bookmarkStart w:id="27" w:name="_Toc35000659"/>
      <w:bookmarkStart w:id="28"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7"/>
      <w:bookmarkEnd w:id="28"/>
    </w:p>
    <w:p w14:paraId="02FF6E96" w14:textId="77777777" w:rsidR="00072314" w:rsidRPr="009F1EF1" w:rsidRDefault="00072314" w:rsidP="00072314">
      <w:pPr>
        <w:pStyle w:val="Heading2"/>
        <w:spacing w:before="240"/>
        <w:rPr>
          <w:szCs w:val="20"/>
        </w:rPr>
      </w:pPr>
      <w:bookmarkStart w:id="29" w:name="_Toc35000567"/>
      <w:r w:rsidRPr="009F1EF1">
        <w:rPr>
          <w:szCs w:val="20"/>
        </w:rPr>
        <w:t>Glossary</w:t>
      </w:r>
      <w:bookmarkEnd w:id="29"/>
    </w:p>
    <w:p w14:paraId="1C4225FE" w14:textId="77777777" w:rsidR="00072314" w:rsidRDefault="00072314" w:rsidP="00072314">
      <w:pPr>
        <w:pStyle w:val="Heading3"/>
        <w:keepNext w:val="0"/>
        <w:tabs>
          <w:tab w:val="clear" w:pos="900"/>
          <w:tab w:val="left" w:pos="709"/>
          <w:tab w:val="left" w:pos="851"/>
        </w:tabs>
        <w:spacing w:before="240"/>
      </w:pPr>
      <w:bookmarkStart w:id="30" w:name="_Toc35000568"/>
      <w:r w:rsidRPr="009F1EF1">
        <w:t>Definitions</w:t>
      </w:r>
      <w:bookmarkEnd w:id="30"/>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1789D37" w14:textId="77777777" w:rsidTr="001D18E6">
        <w:trPr>
          <w:tblHeader/>
        </w:trPr>
        <w:tc>
          <w:tcPr>
            <w:tcW w:w="2381" w:type="dxa"/>
            <w:shd w:val="pct20" w:color="auto" w:fill="FFFFFF"/>
          </w:tcPr>
          <w:p w14:paraId="30B84F47" w14:textId="77777777" w:rsidR="00072314" w:rsidRPr="0008696C" w:rsidRDefault="00072314" w:rsidP="001D18E6">
            <w:pPr>
              <w:rPr>
                <w:b/>
              </w:rPr>
            </w:pPr>
            <w:r w:rsidRPr="0008696C">
              <w:rPr>
                <w:b/>
              </w:rPr>
              <w:t>Definition</w:t>
            </w:r>
          </w:p>
        </w:tc>
        <w:tc>
          <w:tcPr>
            <w:tcW w:w="7825" w:type="dxa"/>
            <w:shd w:val="pct20" w:color="auto" w:fill="FFFFFF"/>
          </w:tcPr>
          <w:p w14:paraId="29C624A5" w14:textId="77777777" w:rsidR="00072314" w:rsidRPr="0008696C" w:rsidRDefault="00072314" w:rsidP="001D18E6">
            <w:pPr>
              <w:rPr>
                <w:b/>
              </w:rPr>
            </w:pPr>
            <w:r w:rsidRPr="0008696C">
              <w:rPr>
                <w:b/>
              </w:rPr>
              <w:t>Description</w:t>
            </w:r>
          </w:p>
        </w:tc>
      </w:tr>
      <w:tr w:rsidR="00072314" w:rsidRPr="00126E7B" w14:paraId="696C95EA" w14:textId="77777777" w:rsidTr="001D18E6">
        <w:trPr>
          <w:trHeight w:val="233"/>
        </w:trPr>
        <w:tc>
          <w:tcPr>
            <w:tcW w:w="2381" w:type="dxa"/>
          </w:tcPr>
          <w:p w14:paraId="7B34278F" w14:textId="77777777" w:rsidR="00072314" w:rsidRPr="0008696C" w:rsidRDefault="00262F5D" w:rsidP="00262F5D">
            <w:r>
              <w:t>Climate Zone</w:t>
            </w:r>
          </w:p>
        </w:tc>
        <w:tc>
          <w:tcPr>
            <w:tcW w:w="7825" w:type="dxa"/>
          </w:tcPr>
          <w:p w14:paraId="1ADE9E53" w14:textId="77777777" w:rsidR="00262F5D" w:rsidRDefault="00262F5D" w:rsidP="00262F5D">
            <w:r>
              <w:t>Number of Climate Zones defined by Climate System (One Zone, Dual Zone, Tri Zone, Quad Zone) URC user’s control the climate zone they are occupy</w:t>
            </w:r>
          </w:p>
        </w:tc>
      </w:tr>
      <w:tr w:rsidR="00072314" w:rsidRPr="00126E7B" w14:paraId="49681500" w14:textId="77777777" w:rsidTr="001D18E6">
        <w:trPr>
          <w:trHeight w:val="233"/>
        </w:trPr>
        <w:tc>
          <w:tcPr>
            <w:tcW w:w="2381" w:type="dxa"/>
          </w:tcPr>
          <w:p w14:paraId="05C021F4" w14:textId="77777777" w:rsidR="00072314" w:rsidRPr="0008696C" w:rsidRDefault="00262F5D" w:rsidP="00262F5D">
            <w:r>
              <w:t>Digital Shade Feature</w:t>
            </w:r>
          </w:p>
        </w:tc>
        <w:tc>
          <w:tcPr>
            <w:tcW w:w="7825" w:type="dxa"/>
          </w:tcPr>
          <w:p w14:paraId="36E34F5B" w14:textId="77777777" w:rsidR="00262F5D" w:rsidRDefault="00262F5D" w:rsidP="00262F5D">
            <w:r>
              <w:t>Digital Shade is a feature that allows different sections of the sunroof to be shaded by the User</w:t>
            </w:r>
          </w:p>
        </w:tc>
      </w:tr>
      <w:tr w:rsidR="00072314" w:rsidRPr="00126E7B" w14:paraId="741917A1" w14:textId="77777777" w:rsidTr="001D18E6">
        <w:trPr>
          <w:trHeight w:val="233"/>
        </w:trPr>
        <w:tc>
          <w:tcPr>
            <w:tcW w:w="2381" w:type="dxa"/>
          </w:tcPr>
          <w:p w14:paraId="532E8D37" w14:textId="77777777" w:rsidR="00072314" w:rsidRPr="0008696C" w:rsidRDefault="00262F5D" w:rsidP="00262F5D">
            <w:r>
              <w:t xml:space="preserve">Permanent URC User </w:t>
            </w:r>
          </w:p>
        </w:tc>
        <w:tc>
          <w:tcPr>
            <w:tcW w:w="7825" w:type="dxa"/>
          </w:tcPr>
          <w:p w14:paraId="3BEC522B" w14:textId="77777777" w:rsidR="00262F5D" w:rsidRDefault="00262F5D" w:rsidP="00262F5D">
            <w:r>
              <w:t>Re-occurring use of URC in a vehicle.  User’s phone ID is stored in vehicle infotainment system in a permanent connection list until manual deletion or master reset.  Example: Family vehicle</w:t>
            </w:r>
          </w:p>
        </w:tc>
      </w:tr>
      <w:tr w:rsidR="00072314" w:rsidRPr="00126E7B" w14:paraId="4B58CCA8" w14:textId="77777777" w:rsidTr="001D18E6">
        <w:trPr>
          <w:trHeight w:val="233"/>
        </w:trPr>
        <w:tc>
          <w:tcPr>
            <w:tcW w:w="2381" w:type="dxa"/>
          </w:tcPr>
          <w:p w14:paraId="01AC7DCB" w14:textId="77777777" w:rsidR="00072314" w:rsidRPr="0008696C" w:rsidRDefault="00262F5D" w:rsidP="00262F5D">
            <w:r>
              <w:t>Rear Seat Controls Lockout Feature</w:t>
            </w:r>
          </w:p>
        </w:tc>
        <w:tc>
          <w:tcPr>
            <w:tcW w:w="7825" w:type="dxa"/>
          </w:tcPr>
          <w:p w14:paraId="5162836D" w14:textId="77777777" w:rsidR="00262F5D" w:rsidRDefault="00262F5D" w:rsidP="00262F5D">
            <w:r>
              <w:t>Feature that provides a way for the Driver/1R passenger to disable rear seat occupants from controlling vehicle controls (Climate, Audio, URC)</w:t>
            </w:r>
          </w:p>
        </w:tc>
      </w:tr>
      <w:tr w:rsidR="00072314" w:rsidRPr="00126E7B" w14:paraId="486F990D" w14:textId="77777777" w:rsidTr="001D18E6">
        <w:trPr>
          <w:trHeight w:val="233"/>
        </w:trPr>
        <w:tc>
          <w:tcPr>
            <w:tcW w:w="2381" w:type="dxa"/>
          </w:tcPr>
          <w:p w14:paraId="28B034A1" w14:textId="77777777" w:rsidR="00072314" w:rsidRPr="0008696C" w:rsidRDefault="00262F5D" w:rsidP="00262F5D">
            <w:r>
              <w:t>Rejuvenate Feature</w:t>
            </w:r>
          </w:p>
        </w:tc>
        <w:tc>
          <w:tcPr>
            <w:tcW w:w="7825" w:type="dxa"/>
          </w:tcPr>
          <w:p w14:paraId="0ADFD809" w14:textId="46D7AF5E" w:rsidR="00262F5D" w:rsidRDefault="00262F5D" w:rsidP="00262F5D">
            <w:r>
              <w:t>Feature that provides a “Rejuvenate” experience for the driver when the vehicle is stationary</w:t>
            </w:r>
            <w:r w:rsidR="007D3E5B">
              <w:t xml:space="preserve"> – Disables parts of URC</w:t>
            </w:r>
          </w:p>
        </w:tc>
      </w:tr>
      <w:tr w:rsidR="00072314" w:rsidRPr="00126E7B" w14:paraId="3B45F248" w14:textId="77777777" w:rsidTr="001D18E6">
        <w:trPr>
          <w:trHeight w:val="233"/>
        </w:trPr>
        <w:tc>
          <w:tcPr>
            <w:tcW w:w="2381" w:type="dxa"/>
          </w:tcPr>
          <w:p w14:paraId="7C4F6202" w14:textId="77777777" w:rsidR="00072314" w:rsidRPr="0008696C" w:rsidRDefault="00262F5D" w:rsidP="00262F5D">
            <w:r>
              <w:t>Seat Climate</w:t>
            </w:r>
          </w:p>
        </w:tc>
        <w:tc>
          <w:tcPr>
            <w:tcW w:w="7825" w:type="dxa"/>
          </w:tcPr>
          <w:p w14:paraId="0C6FE236" w14:textId="77777777" w:rsidR="00262F5D" w:rsidRDefault="00262F5D" w:rsidP="00262F5D">
            <w:r>
              <w:t>Seat heating or venting of the seat surface</w:t>
            </w:r>
          </w:p>
        </w:tc>
      </w:tr>
      <w:tr w:rsidR="00072314" w:rsidRPr="00126E7B" w14:paraId="50C498C1" w14:textId="77777777" w:rsidTr="001D18E6">
        <w:trPr>
          <w:trHeight w:val="233"/>
        </w:trPr>
        <w:tc>
          <w:tcPr>
            <w:tcW w:w="2381" w:type="dxa"/>
          </w:tcPr>
          <w:p w14:paraId="056C84A2" w14:textId="77777777" w:rsidR="00072314" w:rsidRPr="0008696C" w:rsidRDefault="00262F5D" w:rsidP="00262F5D">
            <w:r>
              <w:t>Seat Massage</w:t>
            </w:r>
          </w:p>
        </w:tc>
        <w:tc>
          <w:tcPr>
            <w:tcW w:w="7825" w:type="dxa"/>
          </w:tcPr>
          <w:p w14:paraId="2F28F17A" w14:textId="77777777" w:rsidR="00262F5D" w:rsidRDefault="00262F5D" w:rsidP="00262F5D">
            <w:r>
              <w:t>Seat Massage feature allows the control of massaging seats (Multi-Contour Seats) by inflating and deflating air bladders in the cushion and back of the seat</w:t>
            </w:r>
          </w:p>
        </w:tc>
      </w:tr>
      <w:tr w:rsidR="00072314" w:rsidRPr="00126E7B" w14:paraId="4C2989E5" w14:textId="77777777" w:rsidTr="001D18E6">
        <w:trPr>
          <w:trHeight w:val="233"/>
        </w:trPr>
        <w:tc>
          <w:tcPr>
            <w:tcW w:w="2381" w:type="dxa"/>
          </w:tcPr>
          <w:p w14:paraId="2125103D" w14:textId="77777777" w:rsidR="00072314" w:rsidRPr="0008696C" w:rsidRDefault="00262F5D" w:rsidP="00262F5D">
            <w:r>
              <w:t>Seat Position Settings</w:t>
            </w:r>
          </w:p>
        </w:tc>
        <w:tc>
          <w:tcPr>
            <w:tcW w:w="7825" w:type="dxa"/>
          </w:tcPr>
          <w:p w14:paraId="25ECABC2" w14:textId="77777777" w:rsidR="00262F5D" w:rsidRDefault="00262F5D" w:rsidP="00262F5D">
            <w:r>
              <w:t>The Seat settings consists of</w:t>
            </w:r>
          </w:p>
          <w:p w14:paraId="038602C7" w14:textId="60BC261C" w:rsidR="00262F5D" w:rsidRDefault="00262F5D" w:rsidP="00262F5D">
            <w:r>
              <w:t xml:space="preserve">a. </w:t>
            </w:r>
            <w:r w:rsidRPr="007D3E5B">
              <w:rPr>
                <w:b/>
                <w:bCs/>
              </w:rPr>
              <w:t xml:space="preserve">Seat </w:t>
            </w:r>
            <w:proofErr w:type="spellStart"/>
            <w:r w:rsidR="007D3E5B" w:rsidRPr="007D3E5B">
              <w:rPr>
                <w:b/>
                <w:bCs/>
              </w:rPr>
              <w:t>Cusion</w:t>
            </w:r>
            <w:proofErr w:type="spellEnd"/>
            <w:r w:rsidRPr="007D3E5B">
              <w:rPr>
                <w:b/>
                <w:bCs/>
              </w:rPr>
              <w:t xml:space="preserve"> Movement</w:t>
            </w:r>
          </w:p>
          <w:p w14:paraId="7B8214EF" w14:textId="77777777" w:rsidR="00262F5D" w:rsidRDefault="00262F5D" w:rsidP="00262F5D">
            <w:r>
              <w:t>1. Cushion track fore/aft</w:t>
            </w:r>
          </w:p>
          <w:p w14:paraId="486A0511" w14:textId="77777777" w:rsidR="00262F5D" w:rsidRDefault="00262F5D" w:rsidP="00262F5D">
            <w:r>
              <w:t>2. Cushion track up/down</w:t>
            </w:r>
          </w:p>
          <w:p w14:paraId="26513AEA" w14:textId="77777777" w:rsidR="00262F5D" w:rsidRDefault="00262F5D" w:rsidP="00262F5D">
            <w:r>
              <w:t>3. Cushion track tilt</w:t>
            </w:r>
          </w:p>
          <w:p w14:paraId="154DDF67" w14:textId="77777777" w:rsidR="00262F5D" w:rsidRDefault="00262F5D" w:rsidP="00262F5D">
            <w:r>
              <w:t>4. Cushion extension left</w:t>
            </w:r>
          </w:p>
          <w:p w14:paraId="67803554" w14:textId="77777777" w:rsidR="00262F5D" w:rsidRDefault="00262F5D" w:rsidP="00262F5D">
            <w:r>
              <w:t>5. Cushion extension right</w:t>
            </w:r>
          </w:p>
          <w:p w14:paraId="3C8AB939" w14:textId="77777777" w:rsidR="00262F5D" w:rsidRDefault="00262F5D" w:rsidP="00262F5D">
            <w:r>
              <w:t>6. Calf Raise</w:t>
            </w:r>
          </w:p>
          <w:p w14:paraId="30F09427" w14:textId="327A40F7" w:rsidR="00262F5D" w:rsidRDefault="007D3E5B" w:rsidP="00262F5D">
            <w:r>
              <w:t>b</w:t>
            </w:r>
            <w:r w:rsidR="00262F5D">
              <w:t xml:space="preserve">. </w:t>
            </w:r>
            <w:r w:rsidR="00262F5D" w:rsidRPr="007D3E5B">
              <w:rPr>
                <w:b/>
                <w:bCs/>
              </w:rPr>
              <w:t>Seat Back Movement</w:t>
            </w:r>
          </w:p>
          <w:p w14:paraId="18706AD8" w14:textId="77777777" w:rsidR="00262F5D" w:rsidRDefault="00262F5D" w:rsidP="00262F5D">
            <w:r>
              <w:t>1. Back recline</w:t>
            </w:r>
          </w:p>
          <w:p w14:paraId="2BBFAFAB" w14:textId="77777777" w:rsidR="00262F5D" w:rsidRDefault="00262F5D" w:rsidP="00262F5D">
            <w:r>
              <w:t>2. Back upper pivot</w:t>
            </w:r>
          </w:p>
          <w:p w14:paraId="73C30CBC" w14:textId="77777777" w:rsidR="00262F5D" w:rsidRDefault="00262F5D" w:rsidP="00262F5D">
            <w:r>
              <w:t>3. Lumbar (Power Mechanical)</w:t>
            </w:r>
          </w:p>
          <w:p w14:paraId="1CCC6B6E" w14:textId="49C5D0A4" w:rsidR="00262F5D" w:rsidRDefault="007D3E5B" w:rsidP="00262F5D">
            <w:r>
              <w:t>c.</w:t>
            </w:r>
            <w:r w:rsidR="00262F5D">
              <w:t xml:space="preserve"> </w:t>
            </w:r>
            <w:r w:rsidR="00262F5D" w:rsidRPr="007D3E5B">
              <w:rPr>
                <w:b/>
                <w:bCs/>
              </w:rPr>
              <w:t>Head Rest Movement</w:t>
            </w:r>
          </w:p>
          <w:p w14:paraId="69421A6C" w14:textId="77777777" w:rsidR="00262F5D" w:rsidRDefault="00262F5D" w:rsidP="00262F5D">
            <w:r>
              <w:lastRenderedPageBreak/>
              <w:t>1. Head Rest fore/aft</w:t>
            </w:r>
          </w:p>
          <w:p w14:paraId="27FC9BAB" w14:textId="77777777" w:rsidR="00262F5D" w:rsidRDefault="00262F5D" w:rsidP="00262F5D">
            <w:r>
              <w:t>2. Head Rest up/down</w:t>
            </w:r>
          </w:p>
          <w:p w14:paraId="20ECC152" w14:textId="79957684" w:rsidR="00262F5D" w:rsidRDefault="007D3E5B" w:rsidP="00262F5D">
            <w:r>
              <w:t xml:space="preserve">d. </w:t>
            </w:r>
            <w:r w:rsidRPr="007D3E5B">
              <w:rPr>
                <w:b/>
                <w:bCs/>
              </w:rPr>
              <w:t>Bladders</w:t>
            </w:r>
          </w:p>
          <w:p w14:paraId="35C1243B" w14:textId="77777777" w:rsidR="00262F5D" w:rsidRDefault="00262F5D" w:rsidP="00262F5D">
            <w:r>
              <w:t>1. Back Bolster bladders</w:t>
            </w:r>
          </w:p>
          <w:p w14:paraId="4D97C32D" w14:textId="77777777" w:rsidR="00262F5D" w:rsidRDefault="00262F5D" w:rsidP="00262F5D">
            <w:r>
              <w:t>2. Cushion Bolster bladders</w:t>
            </w:r>
          </w:p>
          <w:p w14:paraId="522763B9" w14:textId="77777777" w:rsidR="00262F5D" w:rsidRDefault="00262F5D" w:rsidP="00262F5D">
            <w:r>
              <w:t>3. Lumbar (Bladders)</w:t>
            </w:r>
          </w:p>
        </w:tc>
      </w:tr>
      <w:tr w:rsidR="00072314" w:rsidRPr="00126E7B" w14:paraId="1821AD82" w14:textId="77777777" w:rsidTr="001D18E6">
        <w:trPr>
          <w:trHeight w:val="233"/>
        </w:trPr>
        <w:tc>
          <w:tcPr>
            <w:tcW w:w="2381" w:type="dxa"/>
          </w:tcPr>
          <w:p w14:paraId="709C004A" w14:textId="77777777" w:rsidR="00072314" w:rsidRPr="0008696C" w:rsidRDefault="00262F5D" w:rsidP="00262F5D">
            <w:r>
              <w:lastRenderedPageBreak/>
              <w:t>Seating Zone/Seating Area</w:t>
            </w:r>
          </w:p>
        </w:tc>
        <w:tc>
          <w:tcPr>
            <w:tcW w:w="7825" w:type="dxa"/>
          </w:tcPr>
          <w:p w14:paraId="2BC3F884" w14:textId="77777777" w:rsidR="00262F5D" w:rsidRDefault="00262F5D" w:rsidP="00262F5D">
            <w:r>
              <w:t>A seating zone is defined by each outboard seat per row (left and right).  Example: 6 seating zones for a 3 row vehicle</w:t>
            </w:r>
          </w:p>
        </w:tc>
      </w:tr>
      <w:tr w:rsidR="00072314" w:rsidRPr="00126E7B" w14:paraId="316A1350" w14:textId="77777777" w:rsidTr="001D18E6">
        <w:trPr>
          <w:trHeight w:val="233"/>
        </w:trPr>
        <w:tc>
          <w:tcPr>
            <w:tcW w:w="2381" w:type="dxa"/>
          </w:tcPr>
          <w:p w14:paraId="5F0A07A0" w14:textId="77777777" w:rsidR="00072314" w:rsidRPr="0008696C" w:rsidRDefault="00262F5D" w:rsidP="00262F5D">
            <w:r>
              <w:t>Stationary</w:t>
            </w:r>
          </w:p>
        </w:tc>
        <w:tc>
          <w:tcPr>
            <w:tcW w:w="7825" w:type="dxa"/>
          </w:tcPr>
          <w:p w14:paraId="1ED37632" w14:textId="77777777" w:rsidR="00262F5D" w:rsidRDefault="00262F5D" w:rsidP="00262F5D">
            <w:r>
              <w:t xml:space="preserve"> Transmission in Park</w:t>
            </w:r>
          </w:p>
        </w:tc>
      </w:tr>
      <w:tr w:rsidR="00072314" w:rsidRPr="00126E7B" w14:paraId="5F3F03BD" w14:textId="77777777" w:rsidTr="001D18E6">
        <w:trPr>
          <w:trHeight w:val="233"/>
        </w:trPr>
        <w:tc>
          <w:tcPr>
            <w:tcW w:w="2381" w:type="dxa"/>
          </w:tcPr>
          <w:p w14:paraId="4D73B1EA" w14:textId="77777777" w:rsidR="00072314" w:rsidRPr="0008696C" w:rsidRDefault="00262F5D" w:rsidP="00262F5D">
            <w:r>
              <w:t xml:space="preserve">Temporary URC User </w:t>
            </w:r>
          </w:p>
        </w:tc>
        <w:tc>
          <w:tcPr>
            <w:tcW w:w="7825" w:type="dxa"/>
          </w:tcPr>
          <w:p w14:paraId="6A7D2D48" w14:textId="77777777" w:rsidR="00262F5D" w:rsidRDefault="00262F5D" w:rsidP="00262F5D">
            <w:r>
              <w:t>Once time use of URC in a vehicle.  User’s phone ID is not stored in vehicle infotainment system.  Example: Riding to lunch or ride share.</w:t>
            </w:r>
          </w:p>
        </w:tc>
      </w:tr>
      <w:tr w:rsidR="00072314" w:rsidRPr="00126E7B" w14:paraId="04D891DE" w14:textId="77777777" w:rsidTr="001D18E6">
        <w:trPr>
          <w:trHeight w:val="233"/>
        </w:trPr>
        <w:tc>
          <w:tcPr>
            <w:tcW w:w="2381" w:type="dxa"/>
          </w:tcPr>
          <w:p w14:paraId="54306A7A" w14:textId="77777777" w:rsidR="00072314" w:rsidRPr="0008696C" w:rsidRDefault="00262F5D" w:rsidP="00262F5D">
            <w:r>
              <w:t>URC User</w:t>
            </w:r>
          </w:p>
        </w:tc>
        <w:tc>
          <w:tcPr>
            <w:tcW w:w="7825" w:type="dxa"/>
          </w:tcPr>
          <w:p w14:paraId="6071B278" w14:textId="15FFF42A" w:rsidR="00262F5D" w:rsidRDefault="00262F5D" w:rsidP="00262F5D">
            <w:r>
              <w:t>Vehicle Occupants intending to use URC H</w:t>
            </w:r>
            <w:r w:rsidR="007D3E5B">
              <w:t xml:space="preserve">and </w:t>
            </w:r>
            <w:r>
              <w:t>H</w:t>
            </w:r>
            <w:r w:rsidR="007D3E5B">
              <w:t xml:space="preserve">eld </w:t>
            </w:r>
            <w:r>
              <w:t>D</w:t>
            </w:r>
            <w:r w:rsidR="007D3E5B">
              <w:t>evice</w:t>
            </w:r>
            <w:r>
              <w:t xml:space="preserve"> App</w:t>
            </w:r>
          </w:p>
        </w:tc>
      </w:tr>
      <w:tr w:rsidR="00072314" w:rsidRPr="00126E7B" w14:paraId="79C882A5" w14:textId="77777777" w:rsidTr="001D18E6">
        <w:trPr>
          <w:trHeight w:val="233"/>
        </w:trPr>
        <w:tc>
          <w:tcPr>
            <w:tcW w:w="2381" w:type="dxa"/>
          </w:tcPr>
          <w:p w14:paraId="0360B730" w14:textId="77777777" w:rsidR="00072314" w:rsidRPr="0008696C" w:rsidRDefault="00262F5D" w:rsidP="00262F5D">
            <w:r>
              <w:t xml:space="preserve">Vehicle Occupant </w:t>
            </w:r>
          </w:p>
        </w:tc>
        <w:tc>
          <w:tcPr>
            <w:tcW w:w="7825" w:type="dxa"/>
          </w:tcPr>
          <w:p w14:paraId="30604F21" w14:textId="77777777" w:rsidR="00262F5D" w:rsidRDefault="00262F5D" w:rsidP="00262F5D">
            <w:r>
              <w:t>Second or Third Row Passengers</w:t>
            </w:r>
          </w:p>
        </w:tc>
      </w:tr>
      <w:tr w:rsidR="00072314" w:rsidRPr="00126E7B" w14:paraId="2A206FCF" w14:textId="77777777" w:rsidTr="001D18E6">
        <w:trPr>
          <w:trHeight w:val="233"/>
        </w:trPr>
        <w:tc>
          <w:tcPr>
            <w:tcW w:w="2381" w:type="dxa"/>
          </w:tcPr>
          <w:p w14:paraId="1CDC777D" w14:textId="77777777" w:rsidR="00072314" w:rsidRPr="0008696C" w:rsidRDefault="00262F5D" w:rsidP="00262F5D">
            <w:r>
              <w:t>Zone Audio Settings</w:t>
            </w:r>
          </w:p>
        </w:tc>
        <w:tc>
          <w:tcPr>
            <w:tcW w:w="7825" w:type="dxa"/>
          </w:tcPr>
          <w:p w14:paraId="50E0B3C7" w14:textId="77777777" w:rsidR="00262F5D" w:rsidRDefault="00262F5D" w:rsidP="00262F5D">
            <w:r>
              <w:t>Zone Audio adds Speakers to each outboard seat allowing the User individual audio functions (My Seat Space Feature):</w:t>
            </w:r>
          </w:p>
          <w:p w14:paraId="575DAA11" w14:textId="77777777" w:rsidR="00262F5D" w:rsidRDefault="00262F5D" w:rsidP="00262F5D">
            <w:r>
              <w:t>a. In car communication ICC (Seat to Seat Communication)</w:t>
            </w:r>
          </w:p>
          <w:p w14:paraId="3F5220AC" w14:textId="77777777" w:rsidR="00262F5D" w:rsidRDefault="00262F5D" w:rsidP="00262F5D">
            <w:r>
              <w:t>b. Independent sound zones (My Seat Space, Individual Music Streaming)</w:t>
            </w:r>
          </w:p>
          <w:p w14:paraId="4CBC3FCC" w14:textId="77777777" w:rsidR="00262F5D" w:rsidRDefault="00262F5D" w:rsidP="00262F5D">
            <w:r>
              <w:t>c. Private Phone Call Localization</w:t>
            </w:r>
          </w:p>
          <w:p w14:paraId="6CE862BA" w14:textId="77777777" w:rsidR="00262F5D" w:rsidRDefault="00262F5D" w:rsidP="00262F5D">
            <w:r>
              <w:t>d. Shared music across zones (Media Sharing)</w:t>
            </w:r>
          </w:p>
        </w:tc>
      </w:tr>
    </w:tbl>
    <w:p w14:paraId="396E23F4" w14:textId="77777777" w:rsidR="00072314" w:rsidRDefault="00072314" w:rsidP="00072314">
      <w:pPr>
        <w:pStyle w:val="Caption"/>
      </w:pPr>
      <w:bookmarkStart w:id="31" w:name="_Toc520108486"/>
      <w:bookmarkStart w:id="32" w:name="_Toc35000660"/>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1"/>
      <w:bookmarkEnd w:id="32"/>
    </w:p>
    <w:p w14:paraId="5166139E" w14:textId="32AFE7EA" w:rsidR="008F377F" w:rsidRDefault="00072314" w:rsidP="00F05ABE">
      <w:pPr>
        <w:pStyle w:val="Heading3"/>
        <w:keepNext w:val="0"/>
        <w:tabs>
          <w:tab w:val="clear" w:pos="900"/>
          <w:tab w:val="left" w:pos="709"/>
          <w:tab w:val="left" w:pos="851"/>
        </w:tabs>
        <w:spacing w:before="240"/>
      </w:pPr>
      <w:bookmarkStart w:id="33" w:name="_Toc35000569"/>
      <w:r w:rsidRPr="009F1EF1">
        <w:t>Abbreviations</w:t>
      </w:r>
      <w:bookmarkEnd w:id="33"/>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7"/>
        <w:gridCol w:w="7903"/>
      </w:tblGrid>
      <w:tr w:rsidR="007D3E5B" w:rsidRPr="007C20FA" w14:paraId="56F6BE84" w14:textId="77777777" w:rsidTr="007D3E5B">
        <w:trPr>
          <w:trHeight w:val="368"/>
          <w:tblHeader/>
        </w:trPr>
        <w:tc>
          <w:tcPr>
            <w:tcW w:w="2587" w:type="dxa"/>
            <w:shd w:val="pct20" w:color="auto" w:fill="FFFFFF"/>
            <w:vAlign w:val="center"/>
          </w:tcPr>
          <w:p w14:paraId="1669AC03" w14:textId="77777777" w:rsidR="007D3E5B" w:rsidRPr="00643D15" w:rsidRDefault="007D3E5B" w:rsidP="00783604">
            <w:pPr>
              <w:jc w:val="center"/>
              <w:rPr>
                <w:b/>
              </w:rPr>
            </w:pPr>
            <w:r w:rsidRPr="00643D15">
              <w:rPr>
                <w:b/>
              </w:rPr>
              <w:t>Abbr.</w:t>
            </w:r>
          </w:p>
        </w:tc>
        <w:tc>
          <w:tcPr>
            <w:tcW w:w="7903" w:type="dxa"/>
            <w:shd w:val="pct20" w:color="auto" w:fill="FFFFFF"/>
            <w:vAlign w:val="center"/>
          </w:tcPr>
          <w:p w14:paraId="6EF8B9A4" w14:textId="77777777" w:rsidR="007D3E5B" w:rsidRPr="00643D15" w:rsidRDefault="007D3E5B" w:rsidP="00783604">
            <w:pPr>
              <w:jc w:val="center"/>
              <w:rPr>
                <w:b/>
              </w:rPr>
            </w:pPr>
            <w:r w:rsidRPr="00643D15">
              <w:rPr>
                <w:b/>
              </w:rPr>
              <w:t>Stands for</w:t>
            </w:r>
          </w:p>
        </w:tc>
      </w:tr>
      <w:tr w:rsidR="007D3E5B" w:rsidRPr="007C20FA" w14:paraId="4B694F82" w14:textId="77777777" w:rsidTr="007D3E5B">
        <w:tc>
          <w:tcPr>
            <w:tcW w:w="2587" w:type="dxa"/>
          </w:tcPr>
          <w:p w14:paraId="52F7A432" w14:textId="77777777" w:rsidR="007D3E5B" w:rsidRDefault="007D3E5B" w:rsidP="00783604">
            <w:pPr>
              <w:ind w:right="142"/>
            </w:pPr>
            <w:r>
              <w:t>1R</w:t>
            </w:r>
          </w:p>
        </w:tc>
        <w:tc>
          <w:tcPr>
            <w:tcW w:w="7903" w:type="dxa"/>
          </w:tcPr>
          <w:p w14:paraId="0162EEA1" w14:textId="77777777" w:rsidR="007D3E5B" w:rsidRDefault="007D3E5B" w:rsidP="00783604">
            <w:r>
              <w:t xml:space="preserve">First Row Occupant </w:t>
            </w:r>
          </w:p>
        </w:tc>
      </w:tr>
      <w:tr w:rsidR="007D3E5B" w:rsidRPr="007C20FA" w14:paraId="1160A0A5" w14:textId="77777777" w:rsidTr="007D3E5B">
        <w:tc>
          <w:tcPr>
            <w:tcW w:w="2587" w:type="dxa"/>
          </w:tcPr>
          <w:p w14:paraId="221C10D6" w14:textId="77777777" w:rsidR="007D3E5B" w:rsidRDefault="007D3E5B" w:rsidP="00783604">
            <w:pPr>
              <w:ind w:right="142"/>
            </w:pPr>
            <w:r>
              <w:t>2R</w:t>
            </w:r>
          </w:p>
        </w:tc>
        <w:tc>
          <w:tcPr>
            <w:tcW w:w="7903" w:type="dxa"/>
          </w:tcPr>
          <w:p w14:paraId="29BEA22F" w14:textId="77777777" w:rsidR="007D3E5B" w:rsidRDefault="007D3E5B" w:rsidP="00783604">
            <w:r>
              <w:t>Second Row Occupant</w:t>
            </w:r>
          </w:p>
        </w:tc>
      </w:tr>
      <w:tr w:rsidR="007D3E5B" w:rsidRPr="007C20FA" w14:paraId="60A73440" w14:textId="77777777" w:rsidTr="007D3E5B">
        <w:tc>
          <w:tcPr>
            <w:tcW w:w="2587" w:type="dxa"/>
          </w:tcPr>
          <w:p w14:paraId="42FF9CED" w14:textId="77777777" w:rsidR="007D3E5B" w:rsidRPr="007C20FA" w:rsidRDefault="007D3E5B" w:rsidP="00783604">
            <w:pPr>
              <w:ind w:right="142"/>
              <w:rPr>
                <w:rFonts w:cs="Arial"/>
                <w:snapToGrid w:val="0"/>
              </w:rPr>
            </w:pPr>
            <w:r>
              <w:t xml:space="preserve">3R </w:t>
            </w:r>
          </w:p>
        </w:tc>
        <w:tc>
          <w:tcPr>
            <w:tcW w:w="7903" w:type="dxa"/>
          </w:tcPr>
          <w:p w14:paraId="633418C5" w14:textId="77777777" w:rsidR="007D3E5B" w:rsidRDefault="007D3E5B" w:rsidP="00783604">
            <w:r>
              <w:t>Third Row Occupant</w:t>
            </w:r>
          </w:p>
        </w:tc>
      </w:tr>
      <w:tr w:rsidR="007D3E5B" w:rsidRPr="007C20FA" w14:paraId="64368EB2" w14:textId="77777777" w:rsidTr="007D3E5B">
        <w:tc>
          <w:tcPr>
            <w:tcW w:w="2587" w:type="dxa"/>
          </w:tcPr>
          <w:p w14:paraId="098C70AB" w14:textId="77777777" w:rsidR="007D3E5B" w:rsidRDefault="007D3E5B" w:rsidP="00783604">
            <w:pPr>
              <w:ind w:right="142"/>
            </w:pPr>
            <w:r>
              <w:t>ARL</w:t>
            </w:r>
          </w:p>
        </w:tc>
        <w:tc>
          <w:tcPr>
            <w:tcW w:w="7903" w:type="dxa"/>
          </w:tcPr>
          <w:p w14:paraId="6BCAF56F" w14:textId="77777777" w:rsidR="007D3E5B" w:rsidRDefault="007D3E5B" w:rsidP="00783604">
            <w:r>
              <w:rPr>
                <w:rFonts w:cs="Arial"/>
              </w:rPr>
              <w:t>Attribute Release Letter</w:t>
            </w:r>
          </w:p>
        </w:tc>
      </w:tr>
      <w:tr w:rsidR="007D3E5B" w:rsidRPr="007C20FA" w14:paraId="70AC36C1" w14:textId="77777777" w:rsidTr="007D3E5B">
        <w:tc>
          <w:tcPr>
            <w:tcW w:w="2587" w:type="dxa"/>
          </w:tcPr>
          <w:p w14:paraId="1C0D27BF" w14:textId="77777777" w:rsidR="007D3E5B" w:rsidRPr="007C20FA" w:rsidRDefault="007D3E5B" w:rsidP="00783604">
            <w:pPr>
              <w:ind w:right="142"/>
              <w:rPr>
                <w:rFonts w:cs="Arial"/>
                <w:snapToGrid w:val="0"/>
              </w:rPr>
            </w:pPr>
            <w:r>
              <w:t>A Status</w:t>
            </w:r>
          </w:p>
        </w:tc>
        <w:tc>
          <w:tcPr>
            <w:tcW w:w="7903" w:type="dxa"/>
          </w:tcPr>
          <w:p w14:paraId="3FBA7F23" w14:textId="77777777" w:rsidR="007D3E5B" w:rsidRDefault="007D3E5B" w:rsidP="00783604">
            <w:r>
              <w:t>Audio Status</w:t>
            </w:r>
          </w:p>
        </w:tc>
      </w:tr>
      <w:tr w:rsidR="007D3E5B" w:rsidRPr="007C20FA" w14:paraId="030D0824" w14:textId="77777777" w:rsidTr="007D3E5B">
        <w:tc>
          <w:tcPr>
            <w:tcW w:w="2587" w:type="dxa"/>
          </w:tcPr>
          <w:p w14:paraId="19BD908A" w14:textId="77777777" w:rsidR="007D3E5B" w:rsidRDefault="007D3E5B" w:rsidP="00783604">
            <w:pPr>
              <w:ind w:right="142"/>
            </w:pPr>
            <w:r>
              <w:t>C Status</w:t>
            </w:r>
          </w:p>
        </w:tc>
        <w:tc>
          <w:tcPr>
            <w:tcW w:w="7903" w:type="dxa"/>
          </w:tcPr>
          <w:p w14:paraId="185EAC84" w14:textId="77777777" w:rsidR="007D3E5B" w:rsidRDefault="007D3E5B" w:rsidP="00783604">
            <w:r>
              <w:t>Climate Status</w:t>
            </w:r>
          </w:p>
        </w:tc>
      </w:tr>
      <w:tr w:rsidR="007D3E5B" w:rsidRPr="007C20FA" w14:paraId="7DDFF4F7" w14:textId="77777777" w:rsidTr="007D3E5B">
        <w:tc>
          <w:tcPr>
            <w:tcW w:w="2587" w:type="dxa"/>
          </w:tcPr>
          <w:p w14:paraId="25FE0BCC" w14:textId="77777777" w:rsidR="007D3E5B" w:rsidRDefault="007D3E5B" w:rsidP="00783604">
            <w:pPr>
              <w:ind w:right="142"/>
            </w:pPr>
            <w:r>
              <w:t>L Status</w:t>
            </w:r>
          </w:p>
        </w:tc>
        <w:tc>
          <w:tcPr>
            <w:tcW w:w="7903" w:type="dxa"/>
          </w:tcPr>
          <w:p w14:paraId="1E1745DD" w14:textId="77777777" w:rsidR="007D3E5B" w:rsidRDefault="007D3E5B" w:rsidP="00783604">
            <w:r>
              <w:t>Lighting Status</w:t>
            </w:r>
          </w:p>
        </w:tc>
      </w:tr>
      <w:tr w:rsidR="007D3E5B" w:rsidRPr="007C20FA" w14:paraId="60E1028D" w14:textId="77777777" w:rsidTr="007D3E5B">
        <w:tc>
          <w:tcPr>
            <w:tcW w:w="2587" w:type="dxa"/>
          </w:tcPr>
          <w:p w14:paraId="13C5A517" w14:textId="77777777" w:rsidR="007D3E5B" w:rsidRPr="007C20FA" w:rsidRDefault="007D3E5B" w:rsidP="00783604">
            <w:pPr>
              <w:ind w:right="142"/>
              <w:rPr>
                <w:rFonts w:cs="Arial"/>
                <w:snapToGrid w:val="0"/>
              </w:rPr>
            </w:pPr>
            <w:r>
              <w:t>HHD</w:t>
            </w:r>
          </w:p>
        </w:tc>
        <w:tc>
          <w:tcPr>
            <w:tcW w:w="7903" w:type="dxa"/>
          </w:tcPr>
          <w:p w14:paraId="205B127D" w14:textId="77777777" w:rsidR="007D3E5B" w:rsidRDefault="007D3E5B" w:rsidP="00783604">
            <w:r>
              <w:t>Hand Held Device</w:t>
            </w:r>
          </w:p>
        </w:tc>
      </w:tr>
      <w:tr w:rsidR="007D3E5B" w:rsidRPr="007C20FA" w14:paraId="6D90DA30" w14:textId="77777777" w:rsidTr="007D3E5B">
        <w:tc>
          <w:tcPr>
            <w:tcW w:w="2587" w:type="dxa"/>
          </w:tcPr>
          <w:p w14:paraId="332BBD74" w14:textId="77777777" w:rsidR="007D3E5B" w:rsidRPr="007C20FA" w:rsidRDefault="007D3E5B" w:rsidP="00783604">
            <w:pPr>
              <w:ind w:right="142"/>
              <w:rPr>
                <w:rFonts w:cs="Arial"/>
                <w:snapToGrid w:val="0"/>
              </w:rPr>
            </w:pPr>
            <w:r>
              <w:t>HMI</w:t>
            </w:r>
          </w:p>
        </w:tc>
        <w:tc>
          <w:tcPr>
            <w:tcW w:w="7903" w:type="dxa"/>
          </w:tcPr>
          <w:p w14:paraId="300FEA00" w14:textId="77777777" w:rsidR="007D3E5B" w:rsidRDefault="007D3E5B" w:rsidP="00783604">
            <w:r>
              <w:t>Human Machine Interface</w:t>
            </w:r>
          </w:p>
        </w:tc>
      </w:tr>
      <w:tr w:rsidR="007D3E5B" w:rsidRPr="007C20FA" w14:paraId="23679A57" w14:textId="77777777" w:rsidTr="007D3E5B">
        <w:tc>
          <w:tcPr>
            <w:tcW w:w="2587" w:type="dxa"/>
          </w:tcPr>
          <w:p w14:paraId="690F5B9F" w14:textId="77777777" w:rsidR="007D3E5B" w:rsidRPr="007C20FA" w:rsidRDefault="007D3E5B" w:rsidP="00783604">
            <w:pPr>
              <w:ind w:right="142"/>
              <w:rPr>
                <w:rFonts w:cs="Arial"/>
                <w:snapToGrid w:val="0"/>
              </w:rPr>
            </w:pPr>
            <w:r>
              <w:t>MSS</w:t>
            </w:r>
          </w:p>
        </w:tc>
        <w:tc>
          <w:tcPr>
            <w:tcW w:w="7903" w:type="dxa"/>
          </w:tcPr>
          <w:p w14:paraId="0D3ACA17" w14:textId="77777777" w:rsidR="007D3E5B" w:rsidRDefault="007D3E5B" w:rsidP="00783604">
            <w:r>
              <w:t>My Seat Space</w:t>
            </w:r>
          </w:p>
        </w:tc>
      </w:tr>
      <w:tr w:rsidR="007D3E5B" w:rsidRPr="007C20FA" w14:paraId="0881ACD9" w14:textId="77777777" w:rsidTr="007D3E5B">
        <w:tc>
          <w:tcPr>
            <w:tcW w:w="2587" w:type="dxa"/>
          </w:tcPr>
          <w:p w14:paraId="5898C81B" w14:textId="77777777" w:rsidR="007D3E5B" w:rsidRDefault="007D3E5B" w:rsidP="00783604">
            <w:pPr>
              <w:ind w:right="142"/>
            </w:pPr>
            <w:r>
              <w:t>MVP</w:t>
            </w:r>
          </w:p>
        </w:tc>
        <w:tc>
          <w:tcPr>
            <w:tcW w:w="7903" w:type="dxa"/>
          </w:tcPr>
          <w:p w14:paraId="78419F1A" w14:textId="77777777" w:rsidR="007D3E5B" w:rsidRDefault="007D3E5B" w:rsidP="00783604">
            <w:r>
              <w:t>Minimal Viable Product</w:t>
            </w:r>
          </w:p>
        </w:tc>
      </w:tr>
      <w:tr w:rsidR="007D3E5B" w:rsidRPr="007C20FA" w14:paraId="3C412C3D" w14:textId="77777777" w:rsidTr="007D3E5B">
        <w:tc>
          <w:tcPr>
            <w:tcW w:w="2587" w:type="dxa"/>
          </w:tcPr>
          <w:p w14:paraId="71D0B2CE" w14:textId="77777777" w:rsidR="007D3E5B" w:rsidRPr="007C20FA" w:rsidRDefault="007D3E5B" w:rsidP="00783604">
            <w:pPr>
              <w:ind w:right="142"/>
              <w:rPr>
                <w:rFonts w:cs="Arial"/>
                <w:snapToGrid w:val="0"/>
              </w:rPr>
            </w:pPr>
            <w:r>
              <w:t>RSCL</w:t>
            </w:r>
          </w:p>
        </w:tc>
        <w:tc>
          <w:tcPr>
            <w:tcW w:w="7903" w:type="dxa"/>
          </w:tcPr>
          <w:p w14:paraId="6E688EF5" w14:textId="77777777" w:rsidR="007D3E5B" w:rsidRDefault="007D3E5B" w:rsidP="00783604">
            <w:r>
              <w:t xml:space="preserve">Rear Seat Controls Lockout Feature </w:t>
            </w:r>
          </w:p>
        </w:tc>
      </w:tr>
      <w:tr w:rsidR="007D3E5B" w:rsidRPr="007C20FA" w14:paraId="6990B64E" w14:textId="77777777" w:rsidTr="007D3E5B">
        <w:tc>
          <w:tcPr>
            <w:tcW w:w="2587" w:type="dxa"/>
          </w:tcPr>
          <w:p w14:paraId="2B4AF4E8" w14:textId="77777777" w:rsidR="007D3E5B" w:rsidRPr="007C20FA" w:rsidRDefault="007D3E5B" w:rsidP="00783604">
            <w:pPr>
              <w:ind w:right="142"/>
              <w:rPr>
                <w:rFonts w:cs="Arial"/>
                <w:snapToGrid w:val="0"/>
              </w:rPr>
            </w:pPr>
            <w:r>
              <w:t>URC</w:t>
            </w:r>
          </w:p>
        </w:tc>
        <w:tc>
          <w:tcPr>
            <w:tcW w:w="7903" w:type="dxa"/>
          </w:tcPr>
          <w:p w14:paraId="75A22C77" w14:textId="77777777" w:rsidR="007D3E5B" w:rsidRDefault="007D3E5B" w:rsidP="00783604">
            <w:r>
              <w:t>Ultimate Remote Control</w:t>
            </w:r>
          </w:p>
        </w:tc>
      </w:tr>
    </w:tbl>
    <w:p w14:paraId="2160B76E" w14:textId="77777777" w:rsidR="007D3E5B" w:rsidRPr="007D3E5B" w:rsidRDefault="007D3E5B" w:rsidP="007D3E5B"/>
    <w:p w14:paraId="6EF6BC2E" w14:textId="77777777" w:rsidR="00072314" w:rsidRPr="00185AC3" w:rsidRDefault="00072314" w:rsidP="00072314">
      <w:pPr>
        <w:pStyle w:val="Caption"/>
        <w:rPr>
          <w:lang w:val="en-GB"/>
        </w:rPr>
      </w:pPr>
      <w:bookmarkStart w:id="34" w:name="_Toc35000661"/>
      <w:bookmarkStart w:id="35"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4"/>
      <w:bookmarkEnd w:id="35"/>
    </w:p>
    <w:p w14:paraId="0A9E28D3" w14:textId="77777777" w:rsidR="00072314" w:rsidRPr="009E3B7C" w:rsidRDefault="00072314" w:rsidP="00072314">
      <w:pPr>
        <w:rPr>
          <w:rFonts w:cs="Arial"/>
        </w:rPr>
      </w:pPr>
    </w:p>
    <w:p w14:paraId="7090E0B8" w14:textId="77777777" w:rsidR="00072314" w:rsidRPr="0008696C" w:rsidRDefault="00072314" w:rsidP="00072314">
      <w:pPr>
        <w:pStyle w:val="Heading1"/>
        <w:tabs>
          <w:tab w:val="clear" w:pos="540"/>
          <w:tab w:val="num" w:pos="432"/>
        </w:tabs>
        <w:rPr>
          <w:lang w:val="en-GB"/>
        </w:rPr>
      </w:pPr>
      <w:bookmarkStart w:id="36" w:name="_Toc35000570"/>
      <w:r w:rsidRPr="0008696C">
        <w:rPr>
          <w:lang w:val="en-GB"/>
        </w:rPr>
        <w:lastRenderedPageBreak/>
        <w:t xml:space="preserve">Feature Implementation </w:t>
      </w:r>
      <w:r>
        <w:rPr>
          <w:lang w:val="en-GB"/>
        </w:rPr>
        <w:t>Overview</w:t>
      </w:r>
      <w:bookmarkEnd w:id="36"/>
    </w:p>
    <w:p w14:paraId="0109EA49" w14:textId="77777777" w:rsidR="00072314" w:rsidRPr="00B53B74" w:rsidRDefault="00072314" w:rsidP="00072314">
      <w:pPr>
        <w:pStyle w:val="Heading2"/>
        <w:spacing w:before="240"/>
      </w:pPr>
      <w:bookmarkStart w:id="37" w:name="_Toc35000571"/>
      <w:r w:rsidRPr="00B53B74">
        <w:t>Description</w:t>
      </w:r>
      <w:bookmarkEnd w:id="37"/>
    </w:p>
    <w:p w14:paraId="746D944F" w14:textId="77777777" w:rsidR="00072314" w:rsidRDefault="00072314" w:rsidP="00072314"/>
    <w:p w14:paraId="2ADF97D5" w14:textId="77777777" w:rsidR="00DD7905" w:rsidRPr="008B0AFE" w:rsidRDefault="00DD7905" w:rsidP="00DD7905">
      <w:pPr>
        <w:pStyle w:val="RERequirement"/>
        <w:spacing w:after="0"/>
      </w:pPr>
      <w:r w:rsidRPr="008B0AFE">
        <w:t>F003071 Ultimate Remote Control</w:t>
      </w:r>
    </w:p>
    <w:p w14:paraId="5ED0926E" w14:textId="77777777" w:rsidR="00DD7905" w:rsidRDefault="00DD7905" w:rsidP="00DD7905">
      <w:r w:rsidRPr="008B0AFE">
        <w:t>URC Feature allows the passengers control of their environment inside the vehicle for each individual area or seating zone.</w:t>
      </w:r>
    </w:p>
    <w:p w14:paraId="028E6DD1" w14:textId="77777777" w:rsidR="00DD7905" w:rsidRDefault="00DD7905" w:rsidP="00DD7905"/>
    <w:p w14:paraId="2D1794F6" w14:textId="3BD07F1C" w:rsidR="00DD7905" w:rsidRDefault="00DD7905" w:rsidP="00DD7905">
      <w:r w:rsidRPr="008B0AFE">
        <w:t xml:space="preserve">It is simple and centralized way for first row, second, and third row passenger(s) to control their own seat functions (position, climate, massage), zone climate adjustments, </w:t>
      </w:r>
      <w:r w:rsidR="00D6073F">
        <w:t>and sound/audio with a Hand</w:t>
      </w:r>
      <w:r w:rsidRPr="008B0AFE">
        <w:t xml:space="preserve"> Held Device (HHD).</w:t>
      </w:r>
    </w:p>
    <w:p w14:paraId="7CBA7762" w14:textId="77777777" w:rsidR="00DD7905" w:rsidRDefault="00DD7905" w:rsidP="00DD7905"/>
    <w:p w14:paraId="1882EF87" w14:textId="3BC8885C" w:rsidR="00DD7905" w:rsidRDefault="00DD7905" w:rsidP="00DD7905">
      <w:r w:rsidRPr="008B0AFE">
        <w:t>* The HHD will connect with the vehicle</w:t>
      </w:r>
      <w:r w:rsidR="00D6073F">
        <w:t xml:space="preserve"> with BLE</w:t>
      </w:r>
    </w:p>
    <w:p w14:paraId="722BCA82" w14:textId="07A4FA93" w:rsidR="00DD7905" w:rsidRDefault="00DD7905" w:rsidP="00DD7905">
      <w:r w:rsidRPr="008B0AFE">
        <w:t xml:space="preserve">* The URC User(s) will select which seat/area zone they are sitting in and take control for their </w:t>
      </w:r>
      <w:r w:rsidR="00D6073F">
        <w:t>seating zone</w:t>
      </w:r>
    </w:p>
    <w:p w14:paraId="1504CD79" w14:textId="77777777" w:rsidR="00DD7905" w:rsidRDefault="00DD7905" w:rsidP="00DD7905"/>
    <w:p w14:paraId="744B5254" w14:textId="7368EDFD" w:rsidR="00DD7905" w:rsidRPr="00226250" w:rsidRDefault="00D6073F" w:rsidP="00072314">
      <w:r>
        <w:rPr>
          <w:noProof/>
        </w:rPr>
        <w:drawing>
          <wp:inline distT="0" distB="0" distL="0" distR="0" wp14:anchorId="1B7EFFF8" wp14:editId="4D180C63">
            <wp:extent cx="6570980" cy="371538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980" cy="3715385"/>
                    </a:xfrm>
                    <a:prstGeom prst="rect">
                      <a:avLst/>
                    </a:prstGeom>
                  </pic:spPr>
                </pic:pic>
              </a:graphicData>
            </a:graphic>
          </wp:inline>
        </w:drawing>
      </w:r>
    </w:p>
    <w:p w14:paraId="08A24346" w14:textId="77777777" w:rsidR="00072314" w:rsidRDefault="00072314" w:rsidP="00072314">
      <w:pPr>
        <w:pStyle w:val="Heading2"/>
        <w:spacing w:before="240"/>
        <w:rPr>
          <w:lang w:val="en-GB"/>
        </w:rPr>
      </w:pPr>
      <w:bookmarkStart w:id="38" w:name="_Toc35000572"/>
      <w:r w:rsidRPr="0008696C">
        <w:rPr>
          <w:lang w:val="en-GB"/>
        </w:rPr>
        <w:t xml:space="preserve">Input </w:t>
      </w:r>
      <w:r>
        <w:rPr>
          <w:lang w:val="en-GB"/>
        </w:rPr>
        <w:t>Requirements/Documents</w:t>
      </w:r>
      <w:bookmarkEnd w:id="38"/>
    </w:p>
    <w:p w14:paraId="53FB977D" w14:textId="77777777" w:rsidR="00072314" w:rsidRDefault="00072314" w:rsidP="00072314">
      <w:pPr>
        <w:rPr>
          <w:rStyle w:val="SubtleEmphasis"/>
        </w:rPr>
      </w:pPr>
    </w:p>
    <w:p w14:paraId="75EF860D"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1A7EF71" w14:textId="77777777" w:rsidTr="001D18E6">
        <w:trPr>
          <w:trHeight w:val="20"/>
        </w:trPr>
        <w:tc>
          <w:tcPr>
            <w:tcW w:w="1560" w:type="dxa"/>
            <w:shd w:val="clear" w:color="auto" w:fill="D9D9D9" w:themeFill="background1" w:themeFillShade="D9"/>
          </w:tcPr>
          <w:p w14:paraId="00F6934B"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0E7D4D63"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80E77B9"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5E13F8B7"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3F397A7E"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1B1D10D6" w14:textId="77777777" w:rsidR="00072314" w:rsidRDefault="00072314" w:rsidP="001D18E6">
            <w:pPr>
              <w:rPr>
                <w:rFonts w:ascii="Helvetica" w:hAnsi="Helvetica" w:cs="Helvetica"/>
                <w:b/>
              </w:rPr>
            </w:pPr>
            <w:r>
              <w:rPr>
                <w:rFonts w:ascii="Helvetica" w:hAnsi="Helvetica" w:cs="Helvetica"/>
                <w:b/>
              </w:rPr>
              <w:t>Derived Requirement</w:t>
            </w:r>
          </w:p>
          <w:p w14:paraId="451BAC25"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4AAAC3BD" w14:textId="77777777" w:rsidTr="001D18E6">
        <w:trPr>
          <w:trHeight w:val="20"/>
        </w:trPr>
        <w:tc>
          <w:tcPr>
            <w:tcW w:w="10206" w:type="dxa"/>
            <w:gridSpan w:val="4"/>
            <w:shd w:val="clear" w:color="auto" w:fill="F2F2F2" w:themeFill="background1" w:themeFillShade="F2"/>
          </w:tcPr>
          <w:p w14:paraId="3299A063"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7551DA7E" w14:textId="77777777" w:rsidTr="001D18E6">
        <w:trPr>
          <w:trHeight w:val="20"/>
        </w:trPr>
        <w:tc>
          <w:tcPr>
            <w:tcW w:w="1560" w:type="dxa"/>
          </w:tcPr>
          <w:p w14:paraId="14241855" w14:textId="568E2C00" w:rsidR="00072314" w:rsidRPr="00D410AE" w:rsidRDefault="00EC3E7A" w:rsidP="001D18E6">
            <w:pPr>
              <w:rPr>
                <w:rFonts w:cs="Arial"/>
              </w:rPr>
            </w:pPr>
            <w:r>
              <w:rPr>
                <w:rFonts w:cs="Arial"/>
              </w:rPr>
              <w:t>VDOC080630</w:t>
            </w:r>
          </w:p>
        </w:tc>
        <w:tc>
          <w:tcPr>
            <w:tcW w:w="2693" w:type="dxa"/>
          </w:tcPr>
          <w:p w14:paraId="08426E32" w14:textId="77777777" w:rsidR="00072314" w:rsidRDefault="007D1BD0" w:rsidP="001D18E6">
            <w:pPr>
              <w:rPr>
                <w:rFonts w:cs="Arial"/>
              </w:rPr>
            </w:pPr>
            <w:r>
              <w:rPr>
                <w:rFonts w:cs="Arial"/>
              </w:rPr>
              <w:t>URC Feature Document</w:t>
            </w:r>
          </w:p>
          <w:p w14:paraId="19A7C9FB" w14:textId="14CBAAA9" w:rsidR="007D1BD0" w:rsidRPr="00D410AE" w:rsidRDefault="007D1BD0" w:rsidP="001D18E6">
            <w:pPr>
              <w:rPr>
                <w:rFonts w:cs="Arial"/>
              </w:rPr>
            </w:pPr>
          </w:p>
        </w:tc>
        <w:tc>
          <w:tcPr>
            <w:tcW w:w="2693" w:type="dxa"/>
          </w:tcPr>
          <w:p w14:paraId="54FC6578" w14:textId="6DD8CB58" w:rsidR="00072314" w:rsidRPr="00D410AE" w:rsidRDefault="007D1BD0" w:rsidP="001D18E6">
            <w:pPr>
              <w:rPr>
                <w:rFonts w:cs="Arial"/>
              </w:rPr>
            </w:pPr>
            <w:r>
              <w:rPr>
                <w:rFonts w:cs="Arial"/>
              </w:rPr>
              <w:t>URC specification feeding FIS document</w:t>
            </w:r>
          </w:p>
        </w:tc>
        <w:tc>
          <w:tcPr>
            <w:tcW w:w="3260" w:type="dxa"/>
          </w:tcPr>
          <w:p w14:paraId="71CD8AC7" w14:textId="26103F96" w:rsidR="00072314" w:rsidRDefault="00072314" w:rsidP="001D18E6">
            <w:pPr>
              <w:rPr>
                <w:rFonts w:cs="Arial"/>
              </w:rPr>
            </w:pPr>
          </w:p>
        </w:tc>
      </w:tr>
      <w:tr w:rsidR="00072314" w:rsidRPr="007C20FA" w14:paraId="77CA323E" w14:textId="77777777" w:rsidTr="001D18E6">
        <w:trPr>
          <w:trHeight w:val="20"/>
        </w:trPr>
        <w:tc>
          <w:tcPr>
            <w:tcW w:w="1560" w:type="dxa"/>
          </w:tcPr>
          <w:p w14:paraId="60380AAF" w14:textId="487B6086" w:rsidR="00072314" w:rsidRPr="00D410AE" w:rsidRDefault="00EC3E7A" w:rsidP="001D18E6">
            <w:pPr>
              <w:rPr>
                <w:rFonts w:cs="Arial"/>
              </w:rPr>
            </w:pPr>
            <w:r>
              <w:rPr>
                <w:rFonts w:cs="Arial"/>
              </w:rPr>
              <w:t>VDOC080631</w:t>
            </w:r>
          </w:p>
        </w:tc>
        <w:tc>
          <w:tcPr>
            <w:tcW w:w="2693" w:type="dxa"/>
          </w:tcPr>
          <w:p w14:paraId="60FEBF9A" w14:textId="645EDB9A" w:rsidR="00072314" w:rsidRDefault="00EC3E7A" w:rsidP="001D18E6">
            <w:pPr>
              <w:rPr>
                <w:rFonts w:cs="Arial"/>
              </w:rPr>
            </w:pPr>
            <w:r>
              <w:rPr>
                <w:rFonts w:cs="Arial"/>
              </w:rPr>
              <w:t>URC Function Specification</w:t>
            </w:r>
          </w:p>
        </w:tc>
        <w:tc>
          <w:tcPr>
            <w:tcW w:w="2693" w:type="dxa"/>
          </w:tcPr>
          <w:p w14:paraId="28096398" w14:textId="30FDF1AF" w:rsidR="00072314" w:rsidRDefault="00EC3E7A" w:rsidP="001D18E6">
            <w:pPr>
              <w:rPr>
                <w:rFonts w:cs="Arial"/>
              </w:rPr>
            </w:pPr>
            <w:r>
              <w:rPr>
                <w:rFonts w:cs="Arial"/>
              </w:rPr>
              <w:t>URC specification feeding FIS document</w:t>
            </w:r>
          </w:p>
        </w:tc>
        <w:tc>
          <w:tcPr>
            <w:tcW w:w="3260" w:type="dxa"/>
          </w:tcPr>
          <w:p w14:paraId="0B3E803C" w14:textId="77777777" w:rsidR="00072314" w:rsidRDefault="00072314" w:rsidP="001D18E6">
            <w:pPr>
              <w:rPr>
                <w:rFonts w:cs="Arial"/>
              </w:rPr>
            </w:pPr>
          </w:p>
        </w:tc>
      </w:tr>
      <w:tr w:rsidR="00621480" w:rsidRPr="007C20FA" w14:paraId="5D598ECD" w14:textId="77777777" w:rsidTr="001D18E6">
        <w:trPr>
          <w:trHeight w:val="20"/>
        </w:trPr>
        <w:tc>
          <w:tcPr>
            <w:tcW w:w="1560" w:type="dxa"/>
          </w:tcPr>
          <w:p w14:paraId="4E96C2E6" w14:textId="64229F45" w:rsidR="00621480" w:rsidRDefault="00621480" w:rsidP="001D18E6">
            <w:pPr>
              <w:rPr>
                <w:rFonts w:cs="Arial"/>
              </w:rPr>
            </w:pPr>
            <w:r>
              <w:lastRenderedPageBreak/>
              <w:t>VSEM ID: 735414</w:t>
            </w:r>
          </w:p>
        </w:tc>
        <w:tc>
          <w:tcPr>
            <w:tcW w:w="2693" w:type="dxa"/>
          </w:tcPr>
          <w:p w14:paraId="08BFCC39" w14:textId="3883FD84" w:rsidR="00621480" w:rsidRDefault="00621480" w:rsidP="001D18E6">
            <w:pPr>
              <w:rPr>
                <w:rFonts w:cs="Arial"/>
              </w:rPr>
            </w:pPr>
            <w:r>
              <w:t>Seat Service Specification</w:t>
            </w:r>
          </w:p>
        </w:tc>
        <w:tc>
          <w:tcPr>
            <w:tcW w:w="2693" w:type="dxa"/>
          </w:tcPr>
          <w:p w14:paraId="410A51F1" w14:textId="3164423F" w:rsidR="00621480" w:rsidRDefault="00621480" w:rsidP="001D18E6">
            <w:pPr>
              <w:rPr>
                <w:rFonts w:cs="Arial"/>
              </w:rPr>
            </w:pPr>
            <w:r>
              <w:rPr>
                <w:rFonts w:cs="Arial"/>
              </w:rPr>
              <w:t>Describes the Seat Service command and control with URC as an input</w:t>
            </w:r>
          </w:p>
        </w:tc>
        <w:tc>
          <w:tcPr>
            <w:tcW w:w="3260" w:type="dxa"/>
          </w:tcPr>
          <w:p w14:paraId="43F65CF9" w14:textId="77777777" w:rsidR="00621480" w:rsidRDefault="00621480" w:rsidP="001D18E6">
            <w:pPr>
              <w:rPr>
                <w:rFonts w:cs="Arial"/>
              </w:rPr>
            </w:pPr>
          </w:p>
        </w:tc>
      </w:tr>
      <w:tr w:rsidR="00621480" w:rsidRPr="007C20FA" w14:paraId="1C03B1D1" w14:textId="77777777" w:rsidTr="001D18E6">
        <w:trPr>
          <w:trHeight w:val="20"/>
        </w:trPr>
        <w:tc>
          <w:tcPr>
            <w:tcW w:w="1560" w:type="dxa"/>
          </w:tcPr>
          <w:p w14:paraId="02338A23" w14:textId="6BAAC315" w:rsidR="00621480" w:rsidRDefault="00040814" w:rsidP="001D18E6">
            <w:r>
              <w:t>VSEM ID: 814606-A-004</w:t>
            </w:r>
          </w:p>
        </w:tc>
        <w:tc>
          <w:tcPr>
            <w:tcW w:w="2693" w:type="dxa"/>
          </w:tcPr>
          <w:p w14:paraId="0E4702D0" w14:textId="5474FE08" w:rsidR="00621480" w:rsidRDefault="00040814" w:rsidP="001D18E6">
            <w:r>
              <w:t>Climate System Interface Spec</w:t>
            </w:r>
          </w:p>
        </w:tc>
        <w:tc>
          <w:tcPr>
            <w:tcW w:w="2693" w:type="dxa"/>
          </w:tcPr>
          <w:p w14:paraId="55438B7A" w14:textId="1FEBB845" w:rsidR="00621480" w:rsidRDefault="00040814" w:rsidP="001D18E6">
            <w:pPr>
              <w:rPr>
                <w:rFonts w:cs="Arial"/>
              </w:rPr>
            </w:pPr>
            <w:r>
              <w:rPr>
                <w:rFonts w:cs="Arial"/>
              </w:rPr>
              <w:t>Describes the signals URC will use for climate control</w:t>
            </w:r>
          </w:p>
        </w:tc>
        <w:tc>
          <w:tcPr>
            <w:tcW w:w="3260" w:type="dxa"/>
          </w:tcPr>
          <w:p w14:paraId="1B4AB4B8" w14:textId="77777777" w:rsidR="00621480" w:rsidRDefault="00621480" w:rsidP="001D18E6">
            <w:pPr>
              <w:rPr>
                <w:rFonts w:cs="Arial"/>
              </w:rPr>
            </w:pPr>
          </w:p>
        </w:tc>
      </w:tr>
      <w:tr w:rsidR="00072314" w:rsidRPr="007C20FA" w14:paraId="64C34B7D" w14:textId="77777777" w:rsidTr="001D18E6">
        <w:trPr>
          <w:trHeight w:val="20"/>
        </w:trPr>
        <w:tc>
          <w:tcPr>
            <w:tcW w:w="10206" w:type="dxa"/>
            <w:gridSpan w:val="4"/>
            <w:shd w:val="clear" w:color="auto" w:fill="F2F2F2" w:themeFill="background1" w:themeFillShade="F2"/>
          </w:tcPr>
          <w:p w14:paraId="22F67A6C"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03ECDD0F" w14:textId="77777777" w:rsidTr="001D18E6">
        <w:trPr>
          <w:trHeight w:val="20"/>
        </w:trPr>
        <w:tc>
          <w:tcPr>
            <w:tcW w:w="1560" w:type="dxa"/>
          </w:tcPr>
          <w:p w14:paraId="3333D47A" w14:textId="77777777" w:rsidR="00072314" w:rsidRPr="00D410AE" w:rsidRDefault="00072314" w:rsidP="001D18E6">
            <w:pPr>
              <w:rPr>
                <w:rFonts w:cs="Arial"/>
              </w:rPr>
            </w:pPr>
          </w:p>
        </w:tc>
        <w:tc>
          <w:tcPr>
            <w:tcW w:w="2693" w:type="dxa"/>
          </w:tcPr>
          <w:p w14:paraId="666B0C88" w14:textId="24032372" w:rsidR="00072314" w:rsidRPr="00D410AE" w:rsidRDefault="00072314" w:rsidP="001D18E6">
            <w:pPr>
              <w:rPr>
                <w:rFonts w:cs="Arial"/>
              </w:rPr>
            </w:pPr>
          </w:p>
        </w:tc>
        <w:tc>
          <w:tcPr>
            <w:tcW w:w="2693" w:type="dxa"/>
          </w:tcPr>
          <w:p w14:paraId="33CCB0CC" w14:textId="77777777" w:rsidR="00072314" w:rsidRPr="00D410AE" w:rsidRDefault="00072314" w:rsidP="001D18E6">
            <w:pPr>
              <w:rPr>
                <w:rFonts w:cs="Arial"/>
              </w:rPr>
            </w:pPr>
          </w:p>
        </w:tc>
        <w:tc>
          <w:tcPr>
            <w:tcW w:w="3260" w:type="dxa"/>
          </w:tcPr>
          <w:p w14:paraId="4EA75175" w14:textId="77777777" w:rsidR="00072314" w:rsidRDefault="00072314" w:rsidP="001D18E6">
            <w:pPr>
              <w:rPr>
                <w:rFonts w:cs="Arial"/>
              </w:rPr>
            </w:pPr>
          </w:p>
        </w:tc>
      </w:tr>
      <w:tr w:rsidR="00072314" w:rsidRPr="007C20FA" w14:paraId="6EC93D38" w14:textId="77777777" w:rsidTr="001D18E6">
        <w:trPr>
          <w:trHeight w:val="20"/>
        </w:trPr>
        <w:tc>
          <w:tcPr>
            <w:tcW w:w="1560" w:type="dxa"/>
          </w:tcPr>
          <w:p w14:paraId="30E93CFA" w14:textId="77777777" w:rsidR="00072314" w:rsidRDefault="00072314" w:rsidP="001D18E6">
            <w:pPr>
              <w:rPr>
                <w:rFonts w:cs="Arial"/>
              </w:rPr>
            </w:pPr>
          </w:p>
        </w:tc>
        <w:tc>
          <w:tcPr>
            <w:tcW w:w="2693" w:type="dxa"/>
          </w:tcPr>
          <w:p w14:paraId="7ED502F5" w14:textId="77777777" w:rsidR="00072314" w:rsidRDefault="00072314" w:rsidP="001D18E6">
            <w:pPr>
              <w:rPr>
                <w:rFonts w:cs="Arial"/>
              </w:rPr>
            </w:pPr>
          </w:p>
        </w:tc>
        <w:tc>
          <w:tcPr>
            <w:tcW w:w="2693" w:type="dxa"/>
          </w:tcPr>
          <w:p w14:paraId="4CDF5D6D" w14:textId="77777777" w:rsidR="00072314" w:rsidRDefault="00072314" w:rsidP="001D18E6">
            <w:pPr>
              <w:rPr>
                <w:rFonts w:cs="Arial"/>
              </w:rPr>
            </w:pPr>
          </w:p>
        </w:tc>
        <w:tc>
          <w:tcPr>
            <w:tcW w:w="3260" w:type="dxa"/>
          </w:tcPr>
          <w:p w14:paraId="300FF225" w14:textId="77777777" w:rsidR="00072314" w:rsidRDefault="00072314" w:rsidP="001D18E6">
            <w:pPr>
              <w:rPr>
                <w:rFonts w:cs="Arial"/>
              </w:rPr>
            </w:pPr>
          </w:p>
        </w:tc>
      </w:tr>
      <w:tr w:rsidR="00072314" w:rsidRPr="007C20FA" w14:paraId="2FDA44D5" w14:textId="77777777" w:rsidTr="001D18E6">
        <w:trPr>
          <w:trHeight w:val="20"/>
        </w:trPr>
        <w:tc>
          <w:tcPr>
            <w:tcW w:w="10206" w:type="dxa"/>
            <w:gridSpan w:val="4"/>
            <w:shd w:val="clear" w:color="auto" w:fill="F2F2F2" w:themeFill="background1" w:themeFillShade="F2"/>
          </w:tcPr>
          <w:p w14:paraId="393E8DF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4932CB95" w14:textId="77777777" w:rsidTr="001D18E6">
        <w:trPr>
          <w:trHeight w:val="20"/>
        </w:trPr>
        <w:tc>
          <w:tcPr>
            <w:tcW w:w="1560" w:type="dxa"/>
          </w:tcPr>
          <w:p w14:paraId="638F6702" w14:textId="77777777" w:rsidR="00E5533B" w:rsidRDefault="00E5533B"/>
        </w:tc>
        <w:tc>
          <w:tcPr>
            <w:tcW w:w="2693" w:type="dxa"/>
          </w:tcPr>
          <w:p w14:paraId="0F6FAA72" w14:textId="77777777" w:rsidR="00072314" w:rsidRPr="00D410AE" w:rsidRDefault="00DD513D" w:rsidP="001D18E6">
            <w:pPr>
              <w:rPr>
                <w:rFonts w:cs="Arial"/>
              </w:rPr>
            </w:pPr>
            <w:r>
              <w:rPr>
                <w:rFonts w:cs="Arial"/>
              </w:rPr>
              <w:t>Compliance with FMVSS101</w:t>
            </w:r>
          </w:p>
        </w:tc>
        <w:tc>
          <w:tcPr>
            <w:tcW w:w="2693" w:type="dxa"/>
          </w:tcPr>
          <w:p w14:paraId="49EA8E69" w14:textId="77777777" w:rsidR="004D0563" w:rsidRPr="004D0563" w:rsidRDefault="004D0563" w:rsidP="004D0563">
            <w:pPr>
              <w:rPr>
                <w:rFonts w:cs="Arial"/>
              </w:rPr>
            </w:pPr>
            <w:r w:rsidRPr="004D0563">
              <w:rPr>
                <w:rFonts w:cs="Arial"/>
              </w:rPr>
              <w:t>The Feature shall comply with FMVSS101.</w:t>
            </w:r>
          </w:p>
          <w:p w14:paraId="4666386C" w14:textId="77777777" w:rsidR="00072314" w:rsidRPr="00D410AE" w:rsidRDefault="00072314" w:rsidP="001D18E6">
            <w:pPr>
              <w:rPr>
                <w:rFonts w:cs="Arial"/>
              </w:rPr>
            </w:pPr>
          </w:p>
        </w:tc>
        <w:tc>
          <w:tcPr>
            <w:tcW w:w="3260" w:type="dxa"/>
          </w:tcPr>
          <w:p w14:paraId="5A8F5EC0" w14:textId="77777777" w:rsidR="00E5533B" w:rsidRDefault="00E5533B"/>
        </w:tc>
      </w:tr>
      <w:tr w:rsidR="009550B4" w:rsidRPr="007C20FA" w14:paraId="2E0EAE50" w14:textId="77777777" w:rsidTr="001D18E6">
        <w:trPr>
          <w:trHeight w:val="20"/>
        </w:trPr>
        <w:tc>
          <w:tcPr>
            <w:tcW w:w="1560" w:type="dxa"/>
          </w:tcPr>
          <w:p w14:paraId="3CB8F92F" w14:textId="77777777" w:rsidR="009550B4" w:rsidRDefault="009550B4" w:rsidP="001D18E6">
            <w:pPr>
              <w:rPr>
                <w:rFonts w:cs="Arial"/>
              </w:rPr>
            </w:pPr>
          </w:p>
        </w:tc>
        <w:tc>
          <w:tcPr>
            <w:tcW w:w="2693" w:type="dxa"/>
          </w:tcPr>
          <w:p w14:paraId="1F3C42B0" w14:textId="77777777" w:rsidR="009550B4" w:rsidRDefault="009550B4" w:rsidP="001D18E6">
            <w:pPr>
              <w:rPr>
                <w:rFonts w:cs="Arial"/>
              </w:rPr>
            </w:pPr>
          </w:p>
        </w:tc>
        <w:tc>
          <w:tcPr>
            <w:tcW w:w="2693" w:type="dxa"/>
          </w:tcPr>
          <w:p w14:paraId="65D71FC5" w14:textId="77777777" w:rsidR="009550B4" w:rsidRPr="004D0563" w:rsidRDefault="009550B4" w:rsidP="004D0563">
            <w:pPr>
              <w:rPr>
                <w:rFonts w:cs="Arial"/>
              </w:rPr>
            </w:pPr>
          </w:p>
        </w:tc>
        <w:tc>
          <w:tcPr>
            <w:tcW w:w="3260" w:type="dxa"/>
          </w:tcPr>
          <w:p w14:paraId="08EAAD80" w14:textId="77777777" w:rsidR="009550B4" w:rsidRDefault="009550B4" w:rsidP="001D18E6">
            <w:pPr>
              <w:rPr>
                <w:rFonts w:cs="Arial"/>
              </w:rPr>
            </w:pPr>
          </w:p>
        </w:tc>
      </w:tr>
      <w:tr w:rsidR="00072314" w:rsidRPr="007C20FA" w14:paraId="757A05A3" w14:textId="77777777" w:rsidTr="001D18E6">
        <w:trPr>
          <w:trHeight w:val="20"/>
        </w:trPr>
        <w:tc>
          <w:tcPr>
            <w:tcW w:w="10206" w:type="dxa"/>
            <w:gridSpan w:val="4"/>
            <w:shd w:val="clear" w:color="auto" w:fill="F2F2F2" w:themeFill="background1" w:themeFillShade="F2"/>
          </w:tcPr>
          <w:p w14:paraId="0442105A"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0B486F31" w14:textId="77777777" w:rsidTr="001D18E6">
        <w:trPr>
          <w:trHeight w:val="20"/>
        </w:trPr>
        <w:tc>
          <w:tcPr>
            <w:tcW w:w="1560" w:type="dxa"/>
          </w:tcPr>
          <w:p w14:paraId="65374037" w14:textId="77777777" w:rsidR="00E5533B" w:rsidRDefault="00E5533B"/>
        </w:tc>
        <w:tc>
          <w:tcPr>
            <w:tcW w:w="2693" w:type="dxa"/>
          </w:tcPr>
          <w:p w14:paraId="13A75D84" w14:textId="77777777" w:rsidR="00072314" w:rsidRPr="00D410AE" w:rsidRDefault="009550B4" w:rsidP="001D18E6">
            <w:pPr>
              <w:rPr>
                <w:rFonts w:cs="Arial"/>
              </w:rPr>
            </w:pPr>
            <w:r>
              <w:rPr>
                <w:rFonts w:cs="Arial"/>
              </w:rPr>
              <w:t>ISO 26262</w:t>
            </w:r>
          </w:p>
        </w:tc>
        <w:tc>
          <w:tcPr>
            <w:tcW w:w="2693" w:type="dxa"/>
          </w:tcPr>
          <w:p w14:paraId="16BB5B23"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CA3FA73" w14:textId="77777777" w:rsidR="00072314" w:rsidRPr="00D410AE" w:rsidRDefault="00072314" w:rsidP="001D18E6">
            <w:pPr>
              <w:rPr>
                <w:rFonts w:cs="Arial"/>
              </w:rPr>
            </w:pPr>
          </w:p>
        </w:tc>
        <w:tc>
          <w:tcPr>
            <w:tcW w:w="3260" w:type="dxa"/>
          </w:tcPr>
          <w:p w14:paraId="29CBD21D" w14:textId="77777777" w:rsidR="00E5533B" w:rsidRDefault="00E5533B"/>
        </w:tc>
      </w:tr>
      <w:tr w:rsidR="00072314" w:rsidRPr="007C20FA" w14:paraId="1C06043D" w14:textId="77777777" w:rsidTr="001D18E6">
        <w:trPr>
          <w:trHeight w:val="20"/>
        </w:trPr>
        <w:tc>
          <w:tcPr>
            <w:tcW w:w="1560" w:type="dxa"/>
          </w:tcPr>
          <w:p w14:paraId="74DE574E" w14:textId="77777777" w:rsidR="00072314" w:rsidRPr="00D410AE" w:rsidRDefault="00072314" w:rsidP="001D18E6">
            <w:pPr>
              <w:rPr>
                <w:rFonts w:cs="Arial"/>
              </w:rPr>
            </w:pPr>
          </w:p>
        </w:tc>
        <w:tc>
          <w:tcPr>
            <w:tcW w:w="2693" w:type="dxa"/>
          </w:tcPr>
          <w:p w14:paraId="10C8477F" w14:textId="77777777" w:rsidR="00072314" w:rsidRPr="00D410AE" w:rsidRDefault="00072314" w:rsidP="001D18E6">
            <w:pPr>
              <w:rPr>
                <w:rFonts w:cs="Arial"/>
              </w:rPr>
            </w:pPr>
          </w:p>
        </w:tc>
        <w:tc>
          <w:tcPr>
            <w:tcW w:w="2693" w:type="dxa"/>
          </w:tcPr>
          <w:p w14:paraId="6E6B85DC" w14:textId="77777777" w:rsidR="00072314" w:rsidRPr="00D410AE" w:rsidRDefault="00072314" w:rsidP="001D18E6">
            <w:pPr>
              <w:rPr>
                <w:rFonts w:cs="Arial"/>
              </w:rPr>
            </w:pPr>
          </w:p>
        </w:tc>
        <w:tc>
          <w:tcPr>
            <w:tcW w:w="3260" w:type="dxa"/>
          </w:tcPr>
          <w:p w14:paraId="2DFB4800" w14:textId="77777777" w:rsidR="00072314" w:rsidRPr="00D410AE" w:rsidRDefault="00072314" w:rsidP="001D18E6">
            <w:pPr>
              <w:rPr>
                <w:rFonts w:cs="Arial"/>
              </w:rPr>
            </w:pPr>
          </w:p>
        </w:tc>
      </w:tr>
      <w:tr w:rsidR="00072314" w:rsidRPr="007C20FA" w14:paraId="211DF630" w14:textId="77777777" w:rsidTr="001D18E6">
        <w:trPr>
          <w:trHeight w:val="20"/>
        </w:trPr>
        <w:tc>
          <w:tcPr>
            <w:tcW w:w="10206" w:type="dxa"/>
            <w:gridSpan w:val="4"/>
            <w:shd w:val="clear" w:color="auto" w:fill="F2F2F2" w:themeFill="background1" w:themeFillShade="F2"/>
          </w:tcPr>
          <w:p w14:paraId="2DDD62A4"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3D754A95" w14:textId="77777777" w:rsidTr="00A25D2E">
        <w:trPr>
          <w:trHeight w:val="20"/>
        </w:trPr>
        <w:tc>
          <w:tcPr>
            <w:tcW w:w="1560" w:type="dxa"/>
          </w:tcPr>
          <w:p w14:paraId="157A434A" w14:textId="77777777" w:rsidR="009550B4" w:rsidRDefault="009550B4" w:rsidP="00A25D2E">
            <w:pPr>
              <w:rPr>
                <w:rFonts w:cs="Arial"/>
              </w:rPr>
            </w:pPr>
          </w:p>
        </w:tc>
        <w:tc>
          <w:tcPr>
            <w:tcW w:w="2693" w:type="dxa"/>
          </w:tcPr>
          <w:p w14:paraId="0E743C09" w14:textId="77777777" w:rsidR="009550B4" w:rsidRDefault="009550B4" w:rsidP="00A25D2E">
            <w:pPr>
              <w:rPr>
                <w:rFonts w:cs="Arial"/>
              </w:rPr>
            </w:pPr>
          </w:p>
        </w:tc>
        <w:tc>
          <w:tcPr>
            <w:tcW w:w="2693" w:type="dxa"/>
          </w:tcPr>
          <w:p w14:paraId="1C2FEA0E" w14:textId="77777777" w:rsidR="009550B4" w:rsidRPr="004D0563" w:rsidRDefault="009550B4" w:rsidP="00A25D2E">
            <w:pPr>
              <w:rPr>
                <w:rFonts w:cs="Arial"/>
              </w:rPr>
            </w:pPr>
          </w:p>
        </w:tc>
        <w:tc>
          <w:tcPr>
            <w:tcW w:w="3260" w:type="dxa"/>
          </w:tcPr>
          <w:p w14:paraId="7532EB2E" w14:textId="77777777" w:rsidR="009550B4" w:rsidRDefault="009550B4" w:rsidP="00A25D2E">
            <w:pPr>
              <w:rPr>
                <w:rFonts w:cs="Arial"/>
              </w:rPr>
            </w:pPr>
          </w:p>
        </w:tc>
      </w:tr>
      <w:tr w:rsidR="009550B4" w:rsidRPr="007C20FA" w14:paraId="7E3D97D7" w14:textId="77777777" w:rsidTr="00A25D2E">
        <w:trPr>
          <w:trHeight w:val="20"/>
        </w:trPr>
        <w:tc>
          <w:tcPr>
            <w:tcW w:w="1560" w:type="dxa"/>
          </w:tcPr>
          <w:p w14:paraId="57BB0E2B" w14:textId="77777777" w:rsidR="00E5533B" w:rsidRDefault="00E5533B"/>
        </w:tc>
        <w:tc>
          <w:tcPr>
            <w:tcW w:w="2693" w:type="dxa"/>
          </w:tcPr>
          <w:p w14:paraId="3E1B71DF" w14:textId="17DDFE65" w:rsidR="009550B4" w:rsidRPr="00D410AE" w:rsidRDefault="009550B4" w:rsidP="00A25D2E">
            <w:pPr>
              <w:rPr>
                <w:rFonts w:cs="Arial"/>
              </w:rPr>
            </w:pPr>
          </w:p>
        </w:tc>
        <w:tc>
          <w:tcPr>
            <w:tcW w:w="2693" w:type="dxa"/>
          </w:tcPr>
          <w:p w14:paraId="2B8EC694" w14:textId="77777777" w:rsidR="009550B4" w:rsidRPr="00D410AE" w:rsidRDefault="009550B4" w:rsidP="00A25D2E">
            <w:pPr>
              <w:rPr>
                <w:rFonts w:cs="Arial"/>
              </w:rPr>
            </w:pPr>
          </w:p>
        </w:tc>
        <w:tc>
          <w:tcPr>
            <w:tcW w:w="3260" w:type="dxa"/>
          </w:tcPr>
          <w:p w14:paraId="1F64EF50" w14:textId="77777777" w:rsidR="00E5533B" w:rsidRDefault="00E5533B"/>
        </w:tc>
      </w:tr>
      <w:tr w:rsidR="009550B4" w:rsidRPr="007C20FA" w14:paraId="1AFF41F4" w14:textId="77777777" w:rsidTr="00A25D2E">
        <w:trPr>
          <w:trHeight w:val="20"/>
        </w:trPr>
        <w:tc>
          <w:tcPr>
            <w:tcW w:w="1560" w:type="dxa"/>
          </w:tcPr>
          <w:p w14:paraId="1BF713C3" w14:textId="77777777" w:rsidR="00E5533B" w:rsidRDefault="00E5533B"/>
        </w:tc>
        <w:tc>
          <w:tcPr>
            <w:tcW w:w="2693" w:type="dxa"/>
          </w:tcPr>
          <w:p w14:paraId="70BDCEAB" w14:textId="27739313" w:rsidR="009550B4" w:rsidRPr="00D410AE" w:rsidRDefault="009550B4" w:rsidP="00A25D2E">
            <w:pPr>
              <w:rPr>
                <w:rFonts w:cs="Arial"/>
              </w:rPr>
            </w:pPr>
          </w:p>
        </w:tc>
        <w:tc>
          <w:tcPr>
            <w:tcW w:w="2693" w:type="dxa"/>
          </w:tcPr>
          <w:p w14:paraId="09439F41" w14:textId="77777777" w:rsidR="009550B4" w:rsidRPr="00D410AE" w:rsidRDefault="009550B4" w:rsidP="00A25D2E">
            <w:pPr>
              <w:rPr>
                <w:rFonts w:cs="Arial"/>
              </w:rPr>
            </w:pPr>
          </w:p>
        </w:tc>
        <w:tc>
          <w:tcPr>
            <w:tcW w:w="3260" w:type="dxa"/>
          </w:tcPr>
          <w:p w14:paraId="0241379D" w14:textId="77777777" w:rsidR="00E5533B" w:rsidRDefault="00E5533B"/>
        </w:tc>
      </w:tr>
    </w:tbl>
    <w:p w14:paraId="4F1B7E52" w14:textId="77777777" w:rsidR="00072314" w:rsidRPr="00C7649D" w:rsidRDefault="00072314" w:rsidP="00072314">
      <w:pPr>
        <w:pStyle w:val="Caption"/>
      </w:pPr>
      <w:bookmarkStart w:id="39" w:name="_Toc35000662"/>
      <w:bookmarkStart w:id="40"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9"/>
      <w:bookmarkEnd w:id="40"/>
    </w:p>
    <w:p w14:paraId="6CC9FA1C" w14:textId="77777777" w:rsidR="00072314" w:rsidRDefault="00072314" w:rsidP="00072314">
      <w:pPr>
        <w:pStyle w:val="Heading2"/>
        <w:keepNext/>
        <w:tabs>
          <w:tab w:val="clear" w:pos="709"/>
        </w:tabs>
        <w:spacing w:before="240"/>
        <w:ind w:left="578" w:hanging="578"/>
      </w:pPr>
      <w:bookmarkStart w:id="41" w:name="_Toc35000573"/>
      <w:r>
        <w:t>Lessons Learned</w:t>
      </w:r>
      <w:bookmarkEnd w:id="41"/>
    </w:p>
    <w:p w14:paraId="0A7AD962" w14:textId="285F2E8E" w:rsidR="00E26B6B" w:rsidRDefault="00E26B6B" w:rsidP="00E26B6B">
      <w:pPr>
        <w:rPr>
          <w:rFonts w:cs="Arial"/>
        </w:rPr>
      </w:pPr>
    </w:p>
    <w:p w14:paraId="6689CD15" w14:textId="726C9C87" w:rsidR="00D6073F" w:rsidRPr="00E07869" w:rsidRDefault="00D6073F" w:rsidP="00E26B6B">
      <w:pPr>
        <w:rPr>
          <w:color w:val="7F7F7F" w:themeColor="text1" w:themeTint="80"/>
        </w:rPr>
      </w:pPr>
      <w:r>
        <w:rPr>
          <w:rFonts w:cs="Arial"/>
        </w:rPr>
        <w:t>See URC FMA Quality History in FEDE for Lessons Learned</w:t>
      </w:r>
    </w:p>
    <w:p w14:paraId="25F24019" w14:textId="77777777" w:rsidR="00072314" w:rsidRPr="00AE0397" w:rsidRDefault="00072314" w:rsidP="00072314">
      <w:pPr>
        <w:pStyle w:val="BodyText"/>
      </w:pPr>
    </w:p>
    <w:p w14:paraId="5991BB19" w14:textId="7078A31B" w:rsidR="00072314" w:rsidRDefault="00072314" w:rsidP="00072314">
      <w:pPr>
        <w:pStyle w:val="Heading2"/>
        <w:spacing w:before="240"/>
        <w:rPr>
          <w:lang w:val="en-GB"/>
        </w:rPr>
      </w:pPr>
      <w:bookmarkStart w:id="42" w:name="_Toc35000574"/>
      <w:r w:rsidRPr="0008696C">
        <w:rPr>
          <w:lang w:val="en-GB"/>
        </w:rPr>
        <w:t>Assumptions</w:t>
      </w:r>
      <w:bookmarkEnd w:id="42"/>
    </w:p>
    <w:p w14:paraId="5F162DCE" w14:textId="70E8205C" w:rsidR="005E2B0B" w:rsidRDefault="005E2B0B" w:rsidP="005E2B0B">
      <w:pPr>
        <w:rPr>
          <w:lang w:val="en-GB"/>
        </w:rPr>
      </w:pPr>
    </w:p>
    <w:p w14:paraId="142E522D" w14:textId="4F7A3A38" w:rsidR="005E2B0B" w:rsidRDefault="005E2B0B" w:rsidP="005E2B0B">
      <w:pPr>
        <w:rPr>
          <w:lang w:val="en-GB"/>
        </w:rPr>
      </w:pPr>
      <w:r>
        <w:rPr>
          <w:lang w:val="en-GB"/>
        </w:rPr>
        <w:t>See URC Feature doc for high level assumptions</w:t>
      </w:r>
    </w:p>
    <w:p w14:paraId="1F18435F" w14:textId="00DD62DD" w:rsidR="005E2B0B" w:rsidRDefault="005E2B0B" w:rsidP="005E2B0B">
      <w:pPr>
        <w:rPr>
          <w:lang w:val="en-GB"/>
        </w:rPr>
      </w:pPr>
    </w:p>
    <w:p w14:paraId="48267979" w14:textId="28615396" w:rsidR="005E2B0B" w:rsidRPr="005E2B0B" w:rsidRDefault="005E2B0B" w:rsidP="005E2B0B">
      <w:pPr>
        <w:rPr>
          <w:lang w:val="en-GB"/>
        </w:rPr>
      </w:pPr>
      <w:r>
        <w:rPr>
          <w:lang w:val="en-GB"/>
        </w:rPr>
        <w:t xml:space="preserve">For Implementation level assumptions: </w:t>
      </w:r>
    </w:p>
    <w:p w14:paraId="46C39AE1" w14:textId="77777777" w:rsidR="0050474F" w:rsidRPr="0059449D" w:rsidRDefault="0050474F" w:rsidP="0050474F">
      <w:pPr>
        <w:rPr>
          <w:highlight w:val="yellow"/>
        </w:rPr>
      </w:pPr>
    </w:p>
    <w:p w14:paraId="591979B0" w14:textId="5ACC0B5A" w:rsidR="0050474F" w:rsidRDefault="0050474F" w:rsidP="0050474F">
      <w:pPr>
        <w:pStyle w:val="RERequirement"/>
        <w:spacing w:after="0"/>
      </w:pPr>
      <w:r>
        <w:t>ASMP-0</w:t>
      </w:r>
      <w:r w:rsidR="005E2B0B">
        <w:t>1</w:t>
      </w:r>
      <w:r>
        <w:t xml:space="preserve"> </w:t>
      </w:r>
      <w:r w:rsidR="005E2B0B">
        <w:t>URC CAN Control</w:t>
      </w:r>
    </w:p>
    <w:p w14:paraId="33B0F7ED" w14:textId="34BA4675" w:rsidR="005E2B0B" w:rsidRPr="00BD539A" w:rsidRDefault="005E2B0B" w:rsidP="005E2B0B">
      <w:pPr>
        <w:overflowPunct/>
        <w:autoSpaceDE/>
        <w:autoSpaceDN/>
        <w:adjustRightInd/>
        <w:textAlignment w:val="auto"/>
      </w:pPr>
      <w:r w:rsidRPr="00BD539A">
        <w:t xml:space="preserve">In order for URC to control a </w:t>
      </w:r>
      <w:r w:rsidR="00221530">
        <w:t>component</w:t>
      </w:r>
      <w:r w:rsidRPr="00BD539A">
        <w:t xml:space="preserve">, the </w:t>
      </w:r>
      <w:r w:rsidR="00221530">
        <w:t>component</w:t>
      </w:r>
      <w:r w:rsidRPr="00BD539A">
        <w:t xml:space="preserve"> must have signals on the network and a message pathway to the infotainment system</w:t>
      </w:r>
      <w:r>
        <w:t>.  URC should not have to create any “new” signals because it is controlling existing systems</w:t>
      </w:r>
    </w:p>
    <w:tbl>
      <w:tblPr>
        <w:tblW w:w="5000" w:type="pct"/>
        <w:tblCellMar>
          <w:left w:w="0" w:type="dxa"/>
          <w:right w:w="0" w:type="dxa"/>
        </w:tblCellMar>
        <w:tblLook w:val="04A0" w:firstRow="1" w:lastRow="0" w:firstColumn="1" w:lastColumn="0" w:noHBand="0" w:noVBand="1"/>
      </w:tblPr>
      <w:tblGrid>
        <w:gridCol w:w="4761"/>
        <w:gridCol w:w="5557"/>
      </w:tblGrid>
      <w:tr w:rsidR="0050474F" w14:paraId="6F6A0D4F" w14:textId="77777777" w:rsidTr="00A25D2E">
        <w:tc>
          <w:tcPr>
            <w:tcW w:w="2307" w:type="pct"/>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3AA39D1" w14:textId="77777777" w:rsidR="0050474F" w:rsidRDefault="0050474F" w:rsidP="00A25D2E">
            <w:pPr>
              <w:rPr>
                <w:rFonts w:eastAsiaTheme="minorHAnsi" w:cs="Arial"/>
                <w:b/>
                <w:bCs/>
                <w:color w:val="BFBFBF"/>
                <w:sz w:val="16"/>
                <w:szCs w:val="16"/>
              </w:rPr>
            </w:pPr>
            <w:r w:rsidRPr="00CB0C8C">
              <w:rPr>
                <w:rFonts w:cs="Arial"/>
                <w:b/>
                <w:bCs/>
                <w:color w:val="7F7F7F" w:themeColor="text1" w:themeTint="80"/>
                <w:sz w:val="16"/>
                <w:szCs w:val="16"/>
              </w:rPr>
              <w:t>Purpose</w:t>
            </w:r>
          </w:p>
        </w:tc>
        <w:tc>
          <w:tcPr>
            <w:tcW w:w="2693" w:type="pct"/>
            <w:tcBorders>
              <w:top w:val="single" w:sz="12" w:space="0" w:color="A6A6A6"/>
              <w:left w:val="single" w:sz="12" w:space="0" w:color="A6A6A6"/>
              <w:bottom w:val="single" w:sz="12" w:space="0" w:color="A6A6A6"/>
              <w:right w:val="single" w:sz="12" w:space="0" w:color="A6A6A6"/>
            </w:tcBorders>
            <w:shd w:val="clear" w:color="auto" w:fill="F2F2F2"/>
          </w:tcPr>
          <w:p w14:paraId="4478F55F" w14:textId="77777777" w:rsidR="0050474F" w:rsidRDefault="0050474F" w:rsidP="00A25D2E">
            <w:pPr>
              <w:rPr>
                <w:rFonts w:cs="Arial"/>
                <w:b/>
                <w:bCs/>
                <w:color w:val="BFBFBF"/>
                <w:sz w:val="16"/>
                <w:szCs w:val="16"/>
              </w:rPr>
            </w:pPr>
            <w:r w:rsidRPr="00CB0C8C">
              <w:rPr>
                <w:rFonts w:cs="Arial"/>
                <w:b/>
                <w:bCs/>
                <w:color w:val="7F7F7F" w:themeColor="text1" w:themeTint="80"/>
                <w:sz w:val="16"/>
                <w:szCs w:val="16"/>
              </w:rPr>
              <w:t>Assumption Category</w:t>
            </w:r>
          </w:p>
        </w:tc>
      </w:tr>
      <w:tr w:rsidR="0050474F" w14:paraId="22BA0530" w14:textId="77777777" w:rsidTr="00A25D2E">
        <w:tc>
          <w:tcPr>
            <w:tcW w:w="2307" w:type="pct"/>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28D7AB2" w14:textId="2A6DEAEC" w:rsidR="00E5533B" w:rsidRDefault="005E2B0B">
            <w:r>
              <w:t>URC Feature should not be intrusive to the vehicle network</w:t>
            </w:r>
          </w:p>
        </w:tc>
        <w:tc>
          <w:tcPr>
            <w:tcW w:w="2693" w:type="pct"/>
            <w:tcBorders>
              <w:top w:val="nil"/>
              <w:left w:val="single" w:sz="12" w:space="0" w:color="A6A6A6"/>
              <w:bottom w:val="single" w:sz="12" w:space="0" w:color="A6A6A6"/>
              <w:right w:val="single" w:sz="12" w:space="0" w:color="A6A6A6"/>
            </w:tcBorders>
          </w:tcPr>
          <w:p w14:paraId="18A8E731" w14:textId="0C99F5A0" w:rsidR="0050474F" w:rsidRDefault="0050474F" w:rsidP="00A25D2E">
            <w:pPr>
              <w:overflowPunct/>
              <w:autoSpaceDE/>
              <w:autoSpaceDN/>
              <w:adjustRightInd/>
              <w:jc w:val="both"/>
              <w:textAlignment w:val="auto"/>
            </w:pPr>
          </w:p>
        </w:tc>
      </w:tr>
    </w:tbl>
    <w:p w14:paraId="5565D9BA" w14:textId="77777777" w:rsidR="0050474F" w:rsidRDefault="0050474F" w:rsidP="0050474F"/>
    <w:p w14:paraId="3F5EA5DD" w14:textId="0B283F93" w:rsidR="0050474F" w:rsidRDefault="0050474F" w:rsidP="0050474F">
      <w:pPr>
        <w:pStyle w:val="RERequirement"/>
        <w:spacing w:after="0"/>
      </w:pPr>
      <w:r>
        <w:t>ASMP-</w:t>
      </w:r>
      <w:r w:rsidR="005E2B0B">
        <w:t xml:space="preserve">02 URC and </w:t>
      </w:r>
      <w:proofErr w:type="spellStart"/>
      <w:r w:rsidR="005E2B0B">
        <w:t>SoA</w:t>
      </w:r>
      <w:proofErr w:type="spellEnd"/>
    </w:p>
    <w:p w14:paraId="47211B1E" w14:textId="5B2F9B85" w:rsidR="0050474F" w:rsidRDefault="005E2B0B" w:rsidP="0050474F">
      <w:r>
        <w:t>URC shall utilize the Seat Service for command and controlling of Seat position and Seat massage</w:t>
      </w:r>
      <w:r w:rsidR="00221530">
        <w:t xml:space="preserve"> signals</w:t>
      </w:r>
    </w:p>
    <w:tbl>
      <w:tblPr>
        <w:tblW w:w="5000" w:type="pct"/>
        <w:tblCellMar>
          <w:left w:w="0" w:type="dxa"/>
          <w:right w:w="0" w:type="dxa"/>
        </w:tblCellMar>
        <w:tblLook w:val="04A0" w:firstRow="1" w:lastRow="0" w:firstColumn="1" w:lastColumn="0" w:noHBand="0" w:noVBand="1"/>
      </w:tblPr>
      <w:tblGrid>
        <w:gridCol w:w="4761"/>
        <w:gridCol w:w="5557"/>
      </w:tblGrid>
      <w:tr w:rsidR="0050474F" w14:paraId="54B030D8" w14:textId="77777777" w:rsidTr="00A25D2E">
        <w:tc>
          <w:tcPr>
            <w:tcW w:w="2307" w:type="pct"/>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C1A23EA" w14:textId="77777777" w:rsidR="0050474F" w:rsidRDefault="0050474F" w:rsidP="00A25D2E">
            <w:pPr>
              <w:rPr>
                <w:rFonts w:eastAsiaTheme="minorHAnsi" w:cs="Arial"/>
                <w:b/>
                <w:bCs/>
                <w:color w:val="BFBFBF"/>
                <w:sz w:val="16"/>
                <w:szCs w:val="16"/>
              </w:rPr>
            </w:pPr>
            <w:r w:rsidRPr="00CB0C8C">
              <w:rPr>
                <w:rFonts w:cs="Arial"/>
                <w:b/>
                <w:bCs/>
                <w:color w:val="7F7F7F" w:themeColor="text1" w:themeTint="80"/>
                <w:sz w:val="16"/>
                <w:szCs w:val="16"/>
              </w:rPr>
              <w:t>Purpose</w:t>
            </w:r>
          </w:p>
        </w:tc>
        <w:tc>
          <w:tcPr>
            <w:tcW w:w="2693" w:type="pct"/>
            <w:tcBorders>
              <w:top w:val="single" w:sz="12" w:space="0" w:color="A6A6A6"/>
              <w:left w:val="single" w:sz="12" w:space="0" w:color="A6A6A6"/>
              <w:bottom w:val="single" w:sz="12" w:space="0" w:color="A6A6A6"/>
              <w:right w:val="single" w:sz="12" w:space="0" w:color="A6A6A6"/>
            </w:tcBorders>
            <w:shd w:val="clear" w:color="auto" w:fill="F2F2F2"/>
          </w:tcPr>
          <w:p w14:paraId="71E0B5ED" w14:textId="77777777" w:rsidR="0050474F" w:rsidRDefault="0050474F" w:rsidP="00A25D2E">
            <w:pPr>
              <w:rPr>
                <w:rFonts w:cs="Arial"/>
                <w:b/>
                <w:bCs/>
                <w:color w:val="BFBFBF"/>
                <w:sz w:val="16"/>
                <w:szCs w:val="16"/>
              </w:rPr>
            </w:pPr>
            <w:r w:rsidRPr="00CB0C8C">
              <w:rPr>
                <w:rFonts w:cs="Arial"/>
                <w:b/>
                <w:bCs/>
                <w:color w:val="7F7F7F" w:themeColor="text1" w:themeTint="80"/>
                <w:sz w:val="16"/>
                <w:szCs w:val="16"/>
              </w:rPr>
              <w:t>Assumption Category</w:t>
            </w:r>
          </w:p>
        </w:tc>
      </w:tr>
      <w:tr w:rsidR="0050474F" w14:paraId="46650A88" w14:textId="77777777" w:rsidTr="00A25D2E">
        <w:tc>
          <w:tcPr>
            <w:tcW w:w="2307" w:type="pct"/>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64EB01B" w14:textId="1ABDFF78" w:rsidR="0050474F" w:rsidRDefault="005E2B0B" w:rsidP="00A25D2E">
            <w:pPr>
              <w:overflowPunct/>
              <w:autoSpaceDE/>
              <w:autoSpaceDN/>
              <w:adjustRightInd/>
              <w:jc w:val="both"/>
              <w:textAlignment w:val="auto"/>
            </w:pPr>
            <w:r>
              <w:t>Utilize existing services</w:t>
            </w:r>
          </w:p>
        </w:tc>
        <w:tc>
          <w:tcPr>
            <w:tcW w:w="2693" w:type="pct"/>
            <w:tcBorders>
              <w:top w:val="nil"/>
              <w:left w:val="single" w:sz="12" w:space="0" w:color="A6A6A6"/>
              <w:bottom w:val="single" w:sz="12" w:space="0" w:color="A6A6A6"/>
              <w:right w:val="single" w:sz="12" w:space="0" w:color="A6A6A6"/>
            </w:tcBorders>
          </w:tcPr>
          <w:p w14:paraId="13C6A2ED" w14:textId="0BF227EF" w:rsidR="0050474F" w:rsidRDefault="0050474F" w:rsidP="00A25D2E">
            <w:pPr>
              <w:overflowPunct/>
              <w:autoSpaceDE/>
              <w:autoSpaceDN/>
              <w:adjustRightInd/>
              <w:jc w:val="both"/>
              <w:textAlignment w:val="auto"/>
            </w:pPr>
          </w:p>
        </w:tc>
      </w:tr>
    </w:tbl>
    <w:p w14:paraId="2D51D23B" w14:textId="77777777" w:rsidR="0050474F" w:rsidRDefault="0050474F" w:rsidP="0050474F"/>
    <w:p w14:paraId="2FE10B83" w14:textId="77777777" w:rsidR="0050474F" w:rsidRDefault="0050474F" w:rsidP="0050474F"/>
    <w:p w14:paraId="67836227" w14:textId="77777777" w:rsidR="00072314" w:rsidRPr="00F7196D" w:rsidRDefault="00072314" w:rsidP="00072314"/>
    <w:p w14:paraId="3659608A" w14:textId="77777777" w:rsidR="00072314" w:rsidRDefault="00072314" w:rsidP="00072314">
      <w:pPr>
        <w:pStyle w:val="Heading1"/>
        <w:tabs>
          <w:tab w:val="clear" w:pos="540"/>
          <w:tab w:val="num" w:pos="432"/>
        </w:tabs>
        <w:rPr>
          <w:lang w:val="en-GB"/>
        </w:rPr>
      </w:pPr>
      <w:bookmarkStart w:id="43" w:name="_Toc35000575"/>
      <w:r>
        <w:rPr>
          <w:lang w:val="en-GB"/>
        </w:rPr>
        <w:lastRenderedPageBreak/>
        <w:t>Feature Implementation Architecture</w:t>
      </w:r>
      <w:bookmarkEnd w:id="43"/>
    </w:p>
    <w:p w14:paraId="1DD956F7" w14:textId="77777777" w:rsidR="00072314" w:rsidRPr="0008696C" w:rsidRDefault="00072314" w:rsidP="00072314">
      <w:pPr>
        <w:pStyle w:val="Heading2"/>
        <w:spacing w:before="240"/>
        <w:rPr>
          <w:lang w:val="en-GB"/>
        </w:rPr>
      </w:pPr>
      <w:bookmarkStart w:id="44" w:name="_Toc35000576"/>
      <w:r w:rsidRPr="0008696C">
        <w:rPr>
          <w:lang w:val="en-GB"/>
        </w:rPr>
        <w:t>Functional Architecture</w:t>
      </w:r>
      <w:bookmarkEnd w:id="44"/>
    </w:p>
    <w:p w14:paraId="35EA0A7D" w14:textId="77777777" w:rsidR="0022140F" w:rsidRPr="00720A45" w:rsidRDefault="0022140F" w:rsidP="00720A45">
      <w:pPr>
        <w:rPr>
          <w:rStyle w:val="SubtleEmphasis"/>
          <w:i w:val="0"/>
          <w:iCs w:val="0"/>
          <w:color w:val="auto"/>
          <w:highlight w:val="green"/>
        </w:rPr>
      </w:pPr>
    </w:p>
    <w:p w14:paraId="7F4E0A7B" w14:textId="072FBD8C" w:rsidR="00221530" w:rsidRDefault="00D6073F" w:rsidP="00783604">
      <w:pPr>
        <w:pStyle w:val="Heading3"/>
        <w:keepNext w:val="0"/>
        <w:tabs>
          <w:tab w:val="clear" w:pos="900"/>
          <w:tab w:val="left" w:pos="709"/>
          <w:tab w:val="left" w:pos="851"/>
        </w:tabs>
        <w:spacing w:before="240"/>
      </w:pPr>
      <w:r>
        <w:t>Functional Decomposition</w:t>
      </w:r>
    </w:p>
    <w:p w14:paraId="321F95B4" w14:textId="00BED8E3" w:rsidR="00221530" w:rsidRDefault="00221530" w:rsidP="00E31117">
      <w:r w:rsidRPr="00221530">
        <w:rPr>
          <w:noProof/>
        </w:rPr>
        <w:drawing>
          <wp:inline distT="0" distB="0" distL="0" distR="0" wp14:anchorId="7EADD526" wp14:editId="750DEC3B">
            <wp:extent cx="5894299" cy="3394253"/>
            <wp:effectExtent l="0" t="0" r="0" b="0"/>
            <wp:docPr id="25" name="Picture 1">
              <a:extLst xmlns:a="http://schemas.openxmlformats.org/drawingml/2006/main">
                <a:ext uri="{FF2B5EF4-FFF2-40B4-BE49-F238E27FC236}">
                  <a16:creationId xmlns:a16="http://schemas.microsoft.com/office/drawing/2014/main" id="{B8A24F73-A264-4619-BC35-A504DD78A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8A24F73-A264-4619-BC35-A504DD78A915}"/>
                        </a:ext>
                      </a:extLst>
                    </pic:cNvPr>
                    <pic:cNvPicPr>
                      <a:picLocks noChangeAspect="1"/>
                    </pic:cNvPicPr>
                  </pic:nvPicPr>
                  <pic:blipFill rotWithShape="1">
                    <a:blip r:embed="rId22"/>
                    <a:srcRect r="3926"/>
                    <a:stretch/>
                  </pic:blipFill>
                  <pic:spPr bwMode="auto">
                    <a:xfrm>
                      <a:off x="0" y="0"/>
                      <a:ext cx="5951488" cy="3427186"/>
                    </a:xfrm>
                    <a:prstGeom prst="rect">
                      <a:avLst/>
                    </a:prstGeom>
                    <a:ln>
                      <a:noFill/>
                    </a:ln>
                    <a:extLst>
                      <a:ext uri="{53640926-AAD7-44D8-BBD7-CCE9431645EC}">
                        <a14:shadowObscured xmlns:a14="http://schemas.microsoft.com/office/drawing/2010/main"/>
                      </a:ext>
                    </a:extLst>
                  </pic:spPr>
                </pic:pic>
              </a:graphicData>
            </a:graphic>
          </wp:inline>
        </w:drawing>
      </w:r>
    </w:p>
    <w:p w14:paraId="68622819" w14:textId="5B67A486" w:rsidR="00221530" w:rsidRDefault="00221530" w:rsidP="00E31117">
      <w:r w:rsidRPr="00221530">
        <w:rPr>
          <w:noProof/>
        </w:rPr>
        <w:drawing>
          <wp:inline distT="0" distB="0" distL="0" distR="0" wp14:anchorId="3EBA5AAA" wp14:editId="086632BC">
            <wp:extent cx="6024967" cy="3299155"/>
            <wp:effectExtent l="0" t="0" r="0" b="0"/>
            <wp:docPr id="27" name="Picture 1">
              <a:extLst xmlns:a="http://schemas.openxmlformats.org/drawingml/2006/main">
                <a:ext uri="{FF2B5EF4-FFF2-40B4-BE49-F238E27FC236}">
                  <a16:creationId xmlns:a16="http://schemas.microsoft.com/office/drawing/2014/main" id="{32C1D6BB-0C7F-45F1-906F-6DCA5AC9F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2C1D6BB-0C7F-45F1-906F-6DCA5AC9F0E8}"/>
                        </a:ext>
                      </a:extLst>
                    </pic:cNvPr>
                    <pic:cNvPicPr>
                      <a:picLocks noChangeAspect="1"/>
                    </pic:cNvPicPr>
                  </pic:nvPicPr>
                  <pic:blipFill rotWithShape="1">
                    <a:blip r:embed="rId23"/>
                    <a:srcRect l="979" t="16080" r="1" b="1298"/>
                    <a:stretch/>
                  </pic:blipFill>
                  <pic:spPr bwMode="auto">
                    <a:xfrm>
                      <a:off x="0" y="0"/>
                      <a:ext cx="6055362" cy="3315799"/>
                    </a:xfrm>
                    <a:prstGeom prst="rect">
                      <a:avLst/>
                    </a:prstGeom>
                    <a:ln>
                      <a:noFill/>
                    </a:ln>
                    <a:extLst>
                      <a:ext uri="{53640926-AAD7-44D8-BBD7-CCE9431645EC}">
                        <a14:shadowObscured xmlns:a14="http://schemas.microsoft.com/office/drawing/2010/main"/>
                      </a:ext>
                    </a:extLst>
                  </pic:spPr>
                </pic:pic>
              </a:graphicData>
            </a:graphic>
          </wp:inline>
        </w:drawing>
      </w:r>
    </w:p>
    <w:p w14:paraId="34E59EDC" w14:textId="1A0C7685" w:rsidR="00221530" w:rsidRDefault="00221530" w:rsidP="00E31117"/>
    <w:p w14:paraId="6B2B8E67" w14:textId="5F099B43" w:rsidR="00221530" w:rsidRDefault="00221530" w:rsidP="00E31117">
      <w:r>
        <w:rPr>
          <w:noProof/>
        </w:rPr>
        <w:lastRenderedPageBreak/>
        <w:drawing>
          <wp:inline distT="0" distB="0" distL="0" distR="0" wp14:anchorId="0E963BCD" wp14:editId="2B4BB980">
            <wp:extent cx="6570980" cy="430022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980" cy="4300220"/>
                    </a:xfrm>
                    <a:prstGeom prst="rect">
                      <a:avLst/>
                    </a:prstGeom>
                  </pic:spPr>
                </pic:pic>
              </a:graphicData>
            </a:graphic>
          </wp:inline>
        </w:drawing>
      </w:r>
    </w:p>
    <w:p w14:paraId="0B60DD1B" w14:textId="77777777" w:rsidR="00E31117" w:rsidRDefault="00E31117" w:rsidP="00E31117"/>
    <w:p w14:paraId="7DB019C7" w14:textId="77777777" w:rsidR="00E31117" w:rsidRDefault="00E31117" w:rsidP="00E31117"/>
    <w:p w14:paraId="67D9DB0E" w14:textId="77777777" w:rsidR="00E31117" w:rsidRDefault="00E31117" w:rsidP="00E31117"/>
    <w:p w14:paraId="2BB59A5A" w14:textId="567027B2" w:rsidR="00E31117" w:rsidRDefault="00E31117" w:rsidP="00E31117">
      <w:pPr>
        <w:jc w:val="center"/>
      </w:pPr>
    </w:p>
    <w:p w14:paraId="26C16150" w14:textId="5CB23F46" w:rsidR="00E31117" w:rsidRDefault="00E31117" w:rsidP="00072314"/>
    <w:p w14:paraId="3D32450F" w14:textId="4C90281D" w:rsidR="00CB0279" w:rsidRDefault="00CB0279" w:rsidP="00072314"/>
    <w:p w14:paraId="515FCE4E" w14:textId="41123569" w:rsidR="00CB0279" w:rsidRDefault="00CB0279" w:rsidP="00072314"/>
    <w:p w14:paraId="7297DF39" w14:textId="1F97C4D4" w:rsidR="00CB0279" w:rsidRDefault="00CB0279" w:rsidP="00072314"/>
    <w:p w14:paraId="1C66C106" w14:textId="3678E19F" w:rsidR="00CB0279" w:rsidRDefault="00CB0279" w:rsidP="00072314"/>
    <w:p w14:paraId="567456AB" w14:textId="215E4AAD" w:rsidR="00CB0279" w:rsidRDefault="00CB0279" w:rsidP="00072314"/>
    <w:p w14:paraId="39638446" w14:textId="5718C47E" w:rsidR="00CB0279" w:rsidRDefault="00CB0279" w:rsidP="00072314"/>
    <w:p w14:paraId="6C36F90D" w14:textId="58690B37" w:rsidR="00CB0279" w:rsidRDefault="00CB0279" w:rsidP="00072314"/>
    <w:p w14:paraId="50E01984" w14:textId="1A330501" w:rsidR="00CB0279" w:rsidRDefault="00CB0279" w:rsidP="00072314"/>
    <w:p w14:paraId="3253B76E" w14:textId="3C912BDD" w:rsidR="00CB0279" w:rsidRDefault="00CB0279" w:rsidP="00072314"/>
    <w:p w14:paraId="284C9F38" w14:textId="694F051F" w:rsidR="00CB0279" w:rsidRDefault="00CB0279" w:rsidP="00072314"/>
    <w:p w14:paraId="17846BAD" w14:textId="257866BA" w:rsidR="00CB0279" w:rsidRDefault="00CB0279" w:rsidP="00072314"/>
    <w:p w14:paraId="1709C1B8" w14:textId="3A0B5951" w:rsidR="00CB0279" w:rsidRDefault="00CB0279" w:rsidP="00072314"/>
    <w:p w14:paraId="606E4A3F" w14:textId="05C0713D" w:rsidR="00CB0279" w:rsidRDefault="00CB0279" w:rsidP="00072314"/>
    <w:p w14:paraId="42C4E6BC" w14:textId="6956D076" w:rsidR="00CB0279" w:rsidRDefault="00CB0279" w:rsidP="00072314"/>
    <w:p w14:paraId="42881B1B" w14:textId="38DC25B3" w:rsidR="00CB0279" w:rsidRDefault="00CB0279" w:rsidP="00072314"/>
    <w:p w14:paraId="709F1925" w14:textId="0ED36409" w:rsidR="00CB0279" w:rsidRDefault="00CB0279" w:rsidP="00072314"/>
    <w:p w14:paraId="5EB16C95" w14:textId="7DBFD75D" w:rsidR="00CB0279" w:rsidRDefault="00CB0279" w:rsidP="00072314"/>
    <w:p w14:paraId="43B60FEF" w14:textId="13CB31D1" w:rsidR="00CB0279" w:rsidRDefault="00CB0279" w:rsidP="00072314"/>
    <w:p w14:paraId="7542E8E1" w14:textId="71348C2E" w:rsidR="00CB0279" w:rsidRDefault="00CB0279" w:rsidP="00072314"/>
    <w:p w14:paraId="07F2BC6C" w14:textId="45E36DE5" w:rsidR="00CB0279" w:rsidRDefault="00CB0279" w:rsidP="00072314"/>
    <w:p w14:paraId="4D1DA201" w14:textId="77777777" w:rsidR="00CB0279" w:rsidRPr="00E714D5" w:rsidRDefault="00CB0279" w:rsidP="00072314"/>
    <w:p w14:paraId="63BF0F67" w14:textId="77777777" w:rsidR="00072314" w:rsidRDefault="00072314" w:rsidP="00072314">
      <w:pPr>
        <w:pStyle w:val="Heading3"/>
        <w:keepNext w:val="0"/>
        <w:tabs>
          <w:tab w:val="clear" w:pos="900"/>
          <w:tab w:val="left" w:pos="709"/>
          <w:tab w:val="left" w:pos="851"/>
        </w:tabs>
        <w:spacing w:before="240"/>
      </w:pPr>
      <w:bookmarkStart w:id="45" w:name="_Toc35000578"/>
      <w:r>
        <w:lastRenderedPageBreak/>
        <w:t>Function List</w:t>
      </w:r>
      <w:bookmarkEnd w:id="45"/>
    </w:p>
    <w:p w14:paraId="33BEDE5A" w14:textId="77777777" w:rsidR="00072314" w:rsidRDefault="00072314" w:rsidP="00072314">
      <w:pPr>
        <w:pStyle w:val="BodyText"/>
        <w:rPr>
          <w:lang w:val="en-US"/>
        </w:rPr>
      </w:pPr>
      <w:r>
        <w:rPr>
          <w:lang w:val="en-US"/>
        </w:rPr>
        <w:t xml:space="preserve">The following functions </w:t>
      </w:r>
      <w:r>
        <w:t xml:space="preserve">from the </w:t>
      </w:r>
      <w:hyperlink r:id="rId25" w:history="1">
        <w:r w:rsidRPr="003C6F08">
          <w:rPr>
            <w:rStyle w:val="Hyperlink"/>
          </w:rPr>
          <w:t>Global Feature &amp; Function List</w:t>
        </w:r>
      </w:hyperlink>
      <w:r>
        <w:t xml:space="preserve"> </w:t>
      </w:r>
      <w:r>
        <w:rPr>
          <w:lang w:val="en-US"/>
        </w:rPr>
        <w:t>are referenced in this Feature Implementation Specification:</w:t>
      </w:r>
    </w:p>
    <w:p w14:paraId="3C64E6CE" w14:textId="4BC23F48" w:rsidR="00072314" w:rsidRDefault="002C69E6" w:rsidP="00072314">
      <w:r>
        <w:t>Implementation Function List:</w:t>
      </w:r>
    </w:p>
    <w:tbl>
      <w:tblPr>
        <w:tblW w:w="60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4900"/>
      </w:tblGrid>
      <w:tr w:rsidR="00CB0279" w:rsidRPr="00C620A5" w14:paraId="48946160" w14:textId="77777777" w:rsidTr="00783604">
        <w:trPr>
          <w:trHeight w:val="255"/>
        </w:trPr>
        <w:tc>
          <w:tcPr>
            <w:tcW w:w="1120" w:type="dxa"/>
            <w:shd w:val="clear" w:color="auto" w:fill="auto"/>
            <w:noWrap/>
            <w:vAlign w:val="bottom"/>
            <w:hideMark/>
          </w:tcPr>
          <w:p w14:paraId="20493D01" w14:textId="77777777" w:rsidR="00CB0279" w:rsidRPr="00C620A5" w:rsidRDefault="00CB0279" w:rsidP="00783604">
            <w:pPr>
              <w:jc w:val="right"/>
              <w:rPr>
                <w:rFonts w:cs="Arial"/>
                <w:color w:val="000000"/>
              </w:rPr>
            </w:pPr>
            <w:r>
              <w:rPr>
                <w:rFonts w:cs="Arial"/>
                <w:color w:val="000000"/>
              </w:rPr>
              <w:t>IFn:1</w:t>
            </w:r>
          </w:p>
        </w:tc>
        <w:tc>
          <w:tcPr>
            <w:tcW w:w="4900" w:type="dxa"/>
            <w:shd w:val="clear" w:color="auto" w:fill="auto"/>
            <w:noWrap/>
            <w:vAlign w:val="bottom"/>
            <w:hideMark/>
          </w:tcPr>
          <w:p w14:paraId="34B616C5" w14:textId="77777777" w:rsidR="00CB0279" w:rsidRPr="00C620A5" w:rsidRDefault="00CB0279" w:rsidP="00783604">
            <w:pPr>
              <w:rPr>
                <w:rFonts w:cs="Arial"/>
                <w:color w:val="000000"/>
              </w:rPr>
            </w:pPr>
            <w:r>
              <w:rPr>
                <w:noProof/>
              </w:rPr>
              <w:drawing>
                <wp:inline distT="0" distB="0" distL="0" distR="0" wp14:anchorId="6D471CC5" wp14:editId="5C27B391">
                  <wp:extent cx="131506" cy="1358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71" cy="161481"/>
                          </a:xfrm>
                          <a:prstGeom prst="rect">
                            <a:avLst/>
                          </a:prstGeom>
                        </pic:spPr>
                      </pic:pic>
                    </a:graphicData>
                  </a:graphic>
                </wp:inline>
              </w:drawing>
            </w:r>
            <w:r>
              <w:rPr>
                <w:rFonts w:cs="Arial"/>
                <w:color w:val="000000"/>
              </w:rPr>
              <w:t xml:space="preserve"> </w:t>
            </w:r>
            <w:r w:rsidRPr="00C620A5">
              <w:rPr>
                <w:rFonts w:cs="Arial"/>
                <w:color w:val="000000"/>
              </w:rPr>
              <w:t>Display Audio Status</w:t>
            </w:r>
          </w:p>
        </w:tc>
      </w:tr>
      <w:tr w:rsidR="00CB0279" w:rsidRPr="00C620A5" w14:paraId="3590E987" w14:textId="77777777" w:rsidTr="00783604">
        <w:trPr>
          <w:trHeight w:val="255"/>
        </w:trPr>
        <w:tc>
          <w:tcPr>
            <w:tcW w:w="1120" w:type="dxa"/>
            <w:shd w:val="clear" w:color="auto" w:fill="auto"/>
            <w:noWrap/>
            <w:vAlign w:val="bottom"/>
            <w:hideMark/>
          </w:tcPr>
          <w:p w14:paraId="7F688998" w14:textId="77777777" w:rsidR="00CB0279" w:rsidRPr="00C620A5" w:rsidRDefault="00CB0279" w:rsidP="00783604">
            <w:pPr>
              <w:jc w:val="right"/>
              <w:rPr>
                <w:rFonts w:cs="Arial"/>
                <w:color w:val="000000"/>
              </w:rPr>
            </w:pPr>
            <w:r>
              <w:rPr>
                <w:rFonts w:cs="Arial"/>
                <w:color w:val="000000"/>
              </w:rPr>
              <w:t>IFn:2</w:t>
            </w:r>
          </w:p>
        </w:tc>
        <w:tc>
          <w:tcPr>
            <w:tcW w:w="4900" w:type="dxa"/>
            <w:shd w:val="clear" w:color="auto" w:fill="auto"/>
            <w:noWrap/>
            <w:vAlign w:val="bottom"/>
            <w:hideMark/>
          </w:tcPr>
          <w:p w14:paraId="687397BC" w14:textId="7FDD0268" w:rsidR="00CB0279" w:rsidRPr="00C620A5" w:rsidRDefault="00CB0279" w:rsidP="00783604">
            <w:pPr>
              <w:rPr>
                <w:rFonts w:cs="Arial"/>
                <w:color w:val="000000"/>
              </w:rPr>
            </w:pPr>
            <w:r w:rsidRPr="00D53257">
              <w:rPr>
                <w:noProof/>
              </w:rPr>
              <w:drawing>
                <wp:inline distT="0" distB="0" distL="0" distR="0" wp14:anchorId="215EC271" wp14:editId="03E1934F">
                  <wp:extent cx="131445" cy="13906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Display Climate Status</w:t>
            </w:r>
          </w:p>
        </w:tc>
      </w:tr>
      <w:tr w:rsidR="00CB0279" w:rsidRPr="00C620A5" w14:paraId="37210FFF" w14:textId="77777777" w:rsidTr="00783604">
        <w:trPr>
          <w:trHeight w:val="255"/>
        </w:trPr>
        <w:tc>
          <w:tcPr>
            <w:tcW w:w="1120" w:type="dxa"/>
            <w:shd w:val="clear" w:color="auto" w:fill="auto"/>
            <w:noWrap/>
            <w:vAlign w:val="bottom"/>
            <w:hideMark/>
          </w:tcPr>
          <w:p w14:paraId="135BBEE8"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3</w:t>
            </w:r>
          </w:p>
        </w:tc>
        <w:tc>
          <w:tcPr>
            <w:tcW w:w="4900" w:type="dxa"/>
            <w:shd w:val="clear" w:color="auto" w:fill="auto"/>
            <w:noWrap/>
            <w:vAlign w:val="bottom"/>
            <w:hideMark/>
          </w:tcPr>
          <w:p w14:paraId="41B77C1C" w14:textId="0DE25CFB" w:rsidR="00CB0279" w:rsidRPr="00C620A5" w:rsidRDefault="00CB0279" w:rsidP="00783604">
            <w:pPr>
              <w:rPr>
                <w:rFonts w:cs="Arial"/>
                <w:color w:val="000000"/>
              </w:rPr>
            </w:pPr>
            <w:r w:rsidRPr="00D53257">
              <w:rPr>
                <w:noProof/>
              </w:rPr>
              <w:drawing>
                <wp:inline distT="0" distB="0" distL="0" distR="0" wp14:anchorId="4B56388D" wp14:editId="127E2F1E">
                  <wp:extent cx="131445" cy="13906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Display Digital Shade Status</w:t>
            </w:r>
          </w:p>
        </w:tc>
      </w:tr>
      <w:tr w:rsidR="00CB0279" w:rsidRPr="00C620A5" w14:paraId="522885F6" w14:textId="77777777" w:rsidTr="00783604">
        <w:trPr>
          <w:trHeight w:val="255"/>
        </w:trPr>
        <w:tc>
          <w:tcPr>
            <w:tcW w:w="1120" w:type="dxa"/>
            <w:shd w:val="clear" w:color="auto" w:fill="auto"/>
            <w:noWrap/>
            <w:vAlign w:val="bottom"/>
            <w:hideMark/>
          </w:tcPr>
          <w:p w14:paraId="0A6F6A9A"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4</w:t>
            </w:r>
          </w:p>
        </w:tc>
        <w:tc>
          <w:tcPr>
            <w:tcW w:w="4900" w:type="dxa"/>
            <w:shd w:val="clear" w:color="auto" w:fill="auto"/>
            <w:noWrap/>
            <w:vAlign w:val="bottom"/>
            <w:hideMark/>
          </w:tcPr>
          <w:p w14:paraId="6F595BED" w14:textId="6D16CAA4" w:rsidR="00CB0279" w:rsidRPr="00C620A5" w:rsidRDefault="00CB0279" w:rsidP="00783604">
            <w:pPr>
              <w:rPr>
                <w:rFonts w:cs="Arial"/>
                <w:color w:val="000000"/>
              </w:rPr>
            </w:pPr>
            <w:r w:rsidRPr="00D53257">
              <w:rPr>
                <w:noProof/>
              </w:rPr>
              <w:drawing>
                <wp:inline distT="0" distB="0" distL="0" distR="0" wp14:anchorId="45C44859" wp14:editId="76A32D89">
                  <wp:extent cx="131445" cy="13906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Display Seat Climate Status</w:t>
            </w:r>
          </w:p>
        </w:tc>
      </w:tr>
      <w:tr w:rsidR="00CB0279" w:rsidRPr="00C620A5" w14:paraId="4BB9E9E7" w14:textId="77777777" w:rsidTr="00783604">
        <w:trPr>
          <w:trHeight w:val="255"/>
        </w:trPr>
        <w:tc>
          <w:tcPr>
            <w:tcW w:w="1120" w:type="dxa"/>
            <w:shd w:val="clear" w:color="auto" w:fill="auto"/>
            <w:noWrap/>
            <w:vAlign w:val="bottom"/>
            <w:hideMark/>
          </w:tcPr>
          <w:p w14:paraId="77A819BD"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5</w:t>
            </w:r>
          </w:p>
        </w:tc>
        <w:tc>
          <w:tcPr>
            <w:tcW w:w="4900" w:type="dxa"/>
            <w:shd w:val="clear" w:color="auto" w:fill="auto"/>
            <w:noWrap/>
            <w:vAlign w:val="bottom"/>
            <w:hideMark/>
          </w:tcPr>
          <w:p w14:paraId="06F04CAB" w14:textId="78BC0023" w:rsidR="00CB0279" w:rsidRPr="00C620A5" w:rsidRDefault="00CB0279" w:rsidP="00783604">
            <w:pPr>
              <w:rPr>
                <w:rFonts w:cs="Arial"/>
                <w:color w:val="000000"/>
              </w:rPr>
            </w:pPr>
            <w:r w:rsidRPr="00D53257">
              <w:rPr>
                <w:noProof/>
              </w:rPr>
              <w:drawing>
                <wp:inline distT="0" distB="0" distL="0" distR="0" wp14:anchorId="161850FB" wp14:editId="51B3C5E7">
                  <wp:extent cx="131445" cy="13906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Display Seat Massage Status</w:t>
            </w:r>
          </w:p>
        </w:tc>
      </w:tr>
      <w:tr w:rsidR="00CB0279" w:rsidRPr="00C620A5" w14:paraId="4071A22E" w14:textId="77777777" w:rsidTr="00783604">
        <w:trPr>
          <w:trHeight w:val="255"/>
        </w:trPr>
        <w:tc>
          <w:tcPr>
            <w:tcW w:w="1120" w:type="dxa"/>
            <w:shd w:val="clear" w:color="auto" w:fill="auto"/>
            <w:noWrap/>
            <w:vAlign w:val="bottom"/>
            <w:hideMark/>
          </w:tcPr>
          <w:p w14:paraId="364F1C15"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6</w:t>
            </w:r>
          </w:p>
        </w:tc>
        <w:tc>
          <w:tcPr>
            <w:tcW w:w="4900" w:type="dxa"/>
            <w:shd w:val="clear" w:color="auto" w:fill="auto"/>
            <w:noWrap/>
            <w:vAlign w:val="bottom"/>
            <w:hideMark/>
          </w:tcPr>
          <w:p w14:paraId="13F53151" w14:textId="6CBCB90D" w:rsidR="00CB0279" w:rsidRPr="00C620A5" w:rsidRDefault="00CB0279" w:rsidP="00783604">
            <w:pPr>
              <w:rPr>
                <w:rFonts w:cs="Arial"/>
                <w:color w:val="000000"/>
              </w:rPr>
            </w:pPr>
            <w:r w:rsidRPr="00D53257">
              <w:rPr>
                <w:noProof/>
              </w:rPr>
              <w:drawing>
                <wp:inline distT="0" distB="0" distL="0" distR="0" wp14:anchorId="3DE76E12" wp14:editId="5E1F2AE0">
                  <wp:extent cx="131445" cy="13906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Display Seat Movement Status</w:t>
            </w:r>
          </w:p>
        </w:tc>
      </w:tr>
      <w:tr w:rsidR="00CB0279" w:rsidRPr="00C620A5" w14:paraId="7FFBB272" w14:textId="77777777" w:rsidTr="00783604">
        <w:trPr>
          <w:trHeight w:val="255"/>
        </w:trPr>
        <w:tc>
          <w:tcPr>
            <w:tcW w:w="1120" w:type="dxa"/>
            <w:shd w:val="clear" w:color="auto" w:fill="auto"/>
            <w:noWrap/>
            <w:vAlign w:val="bottom"/>
            <w:hideMark/>
          </w:tcPr>
          <w:p w14:paraId="62678990"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7</w:t>
            </w:r>
          </w:p>
        </w:tc>
        <w:tc>
          <w:tcPr>
            <w:tcW w:w="4900" w:type="dxa"/>
            <w:shd w:val="clear" w:color="auto" w:fill="auto"/>
            <w:noWrap/>
            <w:vAlign w:val="bottom"/>
            <w:hideMark/>
          </w:tcPr>
          <w:p w14:paraId="391544C3" w14:textId="25331A82" w:rsidR="00CB0279" w:rsidRPr="00C620A5" w:rsidRDefault="00CB0279" w:rsidP="00783604">
            <w:pPr>
              <w:rPr>
                <w:rFonts w:cs="Arial"/>
                <w:color w:val="000000"/>
              </w:rPr>
            </w:pPr>
            <w:r w:rsidRPr="00D53257">
              <w:rPr>
                <w:noProof/>
              </w:rPr>
              <w:drawing>
                <wp:inline distT="0" distB="0" distL="0" distR="0" wp14:anchorId="72768DEA" wp14:editId="7D0ADFA8">
                  <wp:extent cx="131445" cy="13906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Audio Control</w:t>
            </w:r>
          </w:p>
        </w:tc>
      </w:tr>
      <w:tr w:rsidR="00CB0279" w:rsidRPr="00C620A5" w14:paraId="783D7653" w14:textId="77777777" w:rsidTr="00783604">
        <w:trPr>
          <w:trHeight w:val="255"/>
        </w:trPr>
        <w:tc>
          <w:tcPr>
            <w:tcW w:w="1120" w:type="dxa"/>
            <w:shd w:val="clear" w:color="auto" w:fill="auto"/>
            <w:noWrap/>
            <w:vAlign w:val="bottom"/>
            <w:hideMark/>
          </w:tcPr>
          <w:p w14:paraId="75F9B5CC"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8</w:t>
            </w:r>
          </w:p>
        </w:tc>
        <w:tc>
          <w:tcPr>
            <w:tcW w:w="4900" w:type="dxa"/>
            <w:shd w:val="clear" w:color="auto" w:fill="auto"/>
            <w:noWrap/>
            <w:vAlign w:val="bottom"/>
            <w:hideMark/>
          </w:tcPr>
          <w:p w14:paraId="07C05304" w14:textId="2AFC66F0" w:rsidR="00CB0279" w:rsidRPr="00C620A5" w:rsidRDefault="00CB0279" w:rsidP="00783604">
            <w:pPr>
              <w:rPr>
                <w:rFonts w:cs="Arial"/>
                <w:color w:val="000000"/>
              </w:rPr>
            </w:pPr>
            <w:r w:rsidRPr="00D53257">
              <w:rPr>
                <w:noProof/>
              </w:rPr>
              <w:drawing>
                <wp:inline distT="0" distB="0" distL="0" distR="0" wp14:anchorId="492F40FE" wp14:editId="1200279D">
                  <wp:extent cx="131445" cy="13906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Climate Control</w:t>
            </w:r>
          </w:p>
        </w:tc>
      </w:tr>
      <w:tr w:rsidR="00CB0279" w:rsidRPr="00C620A5" w14:paraId="50AC357A" w14:textId="77777777" w:rsidTr="00783604">
        <w:trPr>
          <w:trHeight w:val="255"/>
        </w:trPr>
        <w:tc>
          <w:tcPr>
            <w:tcW w:w="1120" w:type="dxa"/>
            <w:shd w:val="clear" w:color="auto" w:fill="auto"/>
            <w:noWrap/>
            <w:vAlign w:val="bottom"/>
            <w:hideMark/>
          </w:tcPr>
          <w:p w14:paraId="68F13EFE"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9</w:t>
            </w:r>
          </w:p>
        </w:tc>
        <w:tc>
          <w:tcPr>
            <w:tcW w:w="4900" w:type="dxa"/>
            <w:shd w:val="clear" w:color="auto" w:fill="auto"/>
            <w:noWrap/>
            <w:vAlign w:val="bottom"/>
            <w:hideMark/>
          </w:tcPr>
          <w:p w14:paraId="0A0A8565" w14:textId="0DBA6F11" w:rsidR="00CB0279" w:rsidRPr="00C620A5" w:rsidRDefault="00CB0279" w:rsidP="00783604">
            <w:pPr>
              <w:rPr>
                <w:rFonts w:cs="Arial"/>
                <w:color w:val="000000"/>
              </w:rPr>
            </w:pPr>
            <w:r w:rsidRPr="00D53257">
              <w:rPr>
                <w:noProof/>
              </w:rPr>
              <w:drawing>
                <wp:inline distT="0" distB="0" distL="0" distR="0" wp14:anchorId="34DD3B32" wp14:editId="635D4F5C">
                  <wp:extent cx="131445" cy="13906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Digital Shade Control</w:t>
            </w:r>
          </w:p>
        </w:tc>
      </w:tr>
      <w:tr w:rsidR="00CB0279" w:rsidRPr="00C620A5" w14:paraId="2A846E2C" w14:textId="77777777" w:rsidTr="00783604">
        <w:trPr>
          <w:trHeight w:val="255"/>
        </w:trPr>
        <w:tc>
          <w:tcPr>
            <w:tcW w:w="1120" w:type="dxa"/>
            <w:shd w:val="clear" w:color="auto" w:fill="auto"/>
            <w:noWrap/>
            <w:vAlign w:val="bottom"/>
            <w:hideMark/>
          </w:tcPr>
          <w:p w14:paraId="798C7597"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10</w:t>
            </w:r>
          </w:p>
        </w:tc>
        <w:tc>
          <w:tcPr>
            <w:tcW w:w="4900" w:type="dxa"/>
            <w:shd w:val="clear" w:color="auto" w:fill="auto"/>
            <w:noWrap/>
            <w:vAlign w:val="bottom"/>
            <w:hideMark/>
          </w:tcPr>
          <w:p w14:paraId="1C880DC1" w14:textId="0BEEF12D" w:rsidR="00CB0279" w:rsidRPr="00C620A5" w:rsidRDefault="00CB0279" w:rsidP="00783604">
            <w:pPr>
              <w:rPr>
                <w:rFonts w:cs="Arial"/>
                <w:color w:val="000000"/>
              </w:rPr>
            </w:pPr>
            <w:r w:rsidRPr="00D53257">
              <w:rPr>
                <w:noProof/>
              </w:rPr>
              <w:drawing>
                <wp:inline distT="0" distB="0" distL="0" distR="0" wp14:anchorId="2634CEB9" wp14:editId="33562C51">
                  <wp:extent cx="131445" cy="13906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Seat Climate Control</w:t>
            </w:r>
          </w:p>
        </w:tc>
      </w:tr>
      <w:tr w:rsidR="00CB0279" w:rsidRPr="00C620A5" w14:paraId="5E4828F2" w14:textId="77777777" w:rsidTr="00783604">
        <w:trPr>
          <w:trHeight w:val="255"/>
        </w:trPr>
        <w:tc>
          <w:tcPr>
            <w:tcW w:w="1120" w:type="dxa"/>
            <w:shd w:val="clear" w:color="auto" w:fill="auto"/>
            <w:noWrap/>
            <w:vAlign w:val="bottom"/>
            <w:hideMark/>
          </w:tcPr>
          <w:p w14:paraId="35834548"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11</w:t>
            </w:r>
          </w:p>
        </w:tc>
        <w:tc>
          <w:tcPr>
            <w:tcW w:w="4900" w:type="dxa"/>
            <w:shd w:val="clear" w:color="auto" w:fill="auto"/>
            <w:noWrap/>
            <w:vAlign w:val="bottom"/>
            <w:hideMark/>
          </w:tcPr>
          <w:p w14:paraId="0805B6F2" w14:textId="13FB68F4" w:rsidR="00CB0279" w:rsidRPr="00C620A5" w:rsidRDefault="00CB0279" w:rsidP="00783604">
            <w:pPr>
              <w:rPr>
                <w:rFonts w:cs="Arial"/>
                <w:color w:val="000000"/>
              </w:rPr>
            </w:pPr>
            <w:r w:rsidRPr="00D53257">
              <w:rPr>
                <w:noProof/>
              </w:rPr>
              <w:drawing>
                <wp:inline distT="0" distB="0" distL="0" distR="0" wp14:anchorId="52EB55B7" wp14:editId="295DF136">
                  <wp:extent cx="131445" cy="13906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Seat Massage Control</w:t>
            </w:r>
          </w:p>
        </w:tc>
      </w:tr>
      <w:tr w:rsidR="00CB0279" w:rsidRPr="00C620A5" w14:paraId="2C858B7A" w14:textId="77777777" w:rsidTr="00783604">
        <w:trPr>
          <w:trHeight w:val="255"/>
        </w:trPr>
        <w:tc>
          <w:tcPr>
            <w:tcW w:w="1120" w:type="dxa"/>
            <w:shd w:val="clear" w:color="auto" w:fill="auto"/>
            <w:noWrap/>
            <w:vAlign w:val="bottom"/>
            <w:hideMark/>
          </w:tcPr>
          <w:p w14:paraId="1157AD40"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12</w:t>
            </w:r>
          </w:p>
        </w:tc>
        <w:tc>
          <w:tcPr>
            <w:tcW w:w="4900" w:type="dxa"/>
            <w:shd w:val="clear" w:color="auto" w:fill="auto"/>
            <w:noWrap/>
            <w:vAlign w:val="bottom"/>
            <w:hideMark/>
          </w:tcPr>
          <w:p w14:paraId="6B9E21DA" w14:textId="7698E4E5" w:rsidR="00CB0279" w:rsidRPr="00C620A5" w:rsidRDefault="00CB0279" w:rsidP="00783604">
            <w:pPr>
              <w:rPr>
                <w:rFonts w:cs="Arial"/>
                <w:color w:val="000000"/>
              </w:rPr>
            </w:pPr>
            <w:r w:rsidRPr="00D53257">
              <w:rPr>
                <w:noProof/>
              </w:rPr>
              <w:drawing>
                <wp:inline distT="0" distB="0" distL="0" distR="0" wp14:anchorId="29442466" wp14:editId="59BE5A3E">
                  <wp:extent cx="131445" cy="13906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Manage Seat Movement Control</w:t>
            </w:r>
          </w:p>
        </w:tc>
      </w:tr>
      <w:tr w:rsidR="00CB0279" w:rsidRPr="00C620A5" w14:paraId="29A0B138" w14:textId="77777777" w:rsidTr="00783604">
        <w:trPr>
          <w:trHeight w:val="255"/>
        </w:trPr>
        <w:tc>
          <w:tcPr>
            <w:tcW w:w="1120" w:type="dxa"/>
            <w:shd w:val="clear" w:color="auto" w:fill="auto"/>
            <w:noWrap/>
            <w:vAlign w:val="bottom"/>
            <w:hideMark/>
          </w:tcPr>
          <w:p w14:paraId="1A4494B9"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13</w:t>
            </w:r>
          </w:p>
        </w:tc>
        <w:tc>
          <w:tcPr>
            <w:tcW w:w="4900" w:type="dxa"/>
            <w:shd w:val="clear" w:color="auto" w:fill="auto"/>
            <w:noWrap/>
            <w:vAlign w:val="bottom"/>
            <w:hideMark/>
          </w:tcPr>
          <w:p w14:paraId="540A4909" w14:textId="5AD42534" w:rsidR="00CB0279" w:rsidRPr="00C620A5" w:rsidRDefault="00CB0279" w:rsidP="00783604">
            <w:pPr>
              <w:rPr>
                <w:rFonts w:cs="Arial"/>
                <w:color w:val="000000"/>
              </w:rPr>
            </w:pPr>
            <w:r w:rsidRPr="00D53257">
              <w:rPr>
                <w:noProof/>
              </w:rPr>
              <w:drawing>
                <wp:inline distT="0" distB="0" distL="0" distR="0" wp14:anchorId="36352B81" wp14:editId="70D9490B">
                  <wp:extent cx="131445" cy="1390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Audio Control Functionality</w:t>
            </w:r>
          </w:p>
        </w:tc>
      </w:tr>
      <w:tr w:rsidR="00CB0279" w:rsidRPr="00C620A5" w14:paraId="15CDE17F" w14:textId="77777777" w:rsidTr="00783604">
        <w:trPr>
          <w:trHeight w:val="255"/>
        </w:trPr>
        <w:tc>
          <w:tcPr>
            <w:tcW w:w="1120" w:type="dxa"/>
            <w:shd w:val="clear" w:color="auto" w:fill="auto"/>
            <w:noWrap/>
            <w:vAlign w:val="bottom"/>
            <w:hideMark/>
          </w:tcPr>
          <w:p w14:paraId="14BB67BF"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14</w:t>
            </w:r>
          </w:p>
        </w:tc>
        <w:tc>
          <w:tcPr>
            <w:tcW w:w="4900" w:type="dxa"/>
            <w:shd w:val="clear" w:color="auto" w:fill="auto"/>
            <w:noWrap/>
            <w:vAlign w:val="bottom"/>
            <w:hideMark/>
          </w:tcPr>
          <w:p w14:paraId="7487B8EA" w14:textId="456A422F" w:rsidR="00CB0279" w:rsidRPr="00C620A5" w:rsidRDefault="00CB0279" w:rsidP="00783604">
            <w:pPr>
              <w:rPr>
                <w:rFonts w:cs="Arial"/>
                <w:color w:val="000000"/>
              </w:rPr>
            </w:pPr>
            <w:r w:rsidRPr="00D53257">
              <w:rPr>
                <w:noProof/>
              </w:rPr>
              <w:drawing>
                <wp:inline distT="0" distB="0" distL="0" distR="0" wp14:anchorId="30D2D486" wp14:editId="04DA4A8A">
                  <wp:extent cx="131445" cy="13906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Climate Control Functionality</w:t>
            </w:r>
          </w:p>
        </w:tc>
      </w:tr>
      <w:tr w:rsidR="00CB0279" w:rsidRPr="00C620A5" w14:paraId="0D32B4C6" w14:textId="77777777" w:rsidTr="00783604">
        <w:trPr>
          <w:trHeight w:val="255"/>
        </w:trPr>
        <w:tc>
          <w:tcPr>
            <w:tcW w:w="1120" w:type="dxa"/>
            <w:shd w:val="clear" w:color="auto" w:fill="auto"/>
            <w:noWrap/>
            <w:vAlign w:val="bottom"/>
            <w:hideMark/>
          </w:tcPr>
          <w:p w14:paraId="16507B9D"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15</w:t>
            </w:r>
          </w:p>
        </w:tc>
        <w:tc>
          <w:tcPr>
            <w:tcW w:w="4900" w:type="dxa"/>
            <w:shd w:val="clear" w:color="auto" w:fill="auto"/>
            <w:noWrap/>
            <w:vAlign w:val="bottom"/>
            <w:hideMark/>
          </w:tcPr>
          <w:p w14:paraId="28A2EB89" w14:textId="493BDC66" w:rsidR="00CB0279" w:rsidRPr="00C620A5" w:rsidRDefault="00CB0279" w:rsidP="00783604">
            <w:pPr>
              <w:rPr>
                <w:rFonts w:cs="Arial"/>
                <w:color w:val="000000"/>
              </w:rPr>
            </w:pPr>
            <w:r w:rsidRPr="00D53257">
              <w:rPr>
                <w:noProof/>
              </w:rPr>
              <w:drawing>
                <wp:inline distT="0" distB="0" distL="0" distR="0" wp14:anchorId="232FD84C" wp14:editId="18AD3E4D">
                  <wp:extent cx="131445" cy="13906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Digital Shade Functionality</w:t>
            </w:r>
          </w:p>
        </w:tc>
      </w:tr>
      <w:tr w:rsidR="00CB0279" w:rsidRPr="00C620A5" w14:paraId="461F5EAF" w14:textId="77777777" w:rsidTr="00783604">
        <w:trPr>
          <w:trHeight w:val="255"/>
        </w:trPr>
        <w:tc>
          <w:tcPr>
            <w:tcW w:w="1120" w:type="dxa"/>
            <w:shd w:val="clear" w:color="auto" w:fill="auto"/>
            <w:noWrap/>
            <w:vAlign w:val="bottom"/>
            <w:hideMark/>
          </w:tcPr>
          <w:p w14:paraId="6D4DC6C6"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16</w:t>
            </w:r>
          </w:p>
        </w:tc>
        <w:tc>
          <w:tcPr>
            <w:tcW w:w="4900" w:type="dxa"/>
            <w:shd w:val="clear" w:color="auto" w:fill="auto"/>
            <w:noWrap/>
            <w:vAlign w:val="bottom"/>
            <w:hideMark/>
          </w:tcPr>
          <w:p w14:paraId="5BCF98A2" w14:textId="7D7CAF7E" w:rsidR="00CB0279" w:rsidRPr="00C620A5" w:rsidRDefault="00CB0279" w:rsidP="00783604">
            <w:pPr>
              <w:rPr>
                <w:rFonts w:cs="Arial"/>
                <w:color w:val="000000"/>
              </w:rPr>
            </w:pPr>
            <w:r w:rsidRPr="00D53257">
              <w:rPr>
                <w:noProof/>
              </w:rPr>
              <w:drawing>
                <wp:inline distT="0" distB="0" distL="0" distR="0" wp14:anchorId="7D899740" wp14:editId="6F0DBF9C">
                  <wp:extent cx="131445" cy="13906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Seat Climate Control Functionality</w:t>
            </w:r>
          </w:p>
        </w:tc>
      </w:tr>
      <w:tr w:rsidR="00CB0279" w:rsidRPr="00C620A5" w14:paraId="1FD04F48" w14:textId="77777777" w:rsidTr="00783604">
        <w:trPr>
          <w:trHeight w:val="255"/>
        </w:trPr>
        <w:tc>
          <w:tcPr>
            <w:tcW w:w="1120" w:type="dxa"/>
            <w:shd w:val="clear" w:color="auto" w:fill="auto"/>
            <w:noWrap/>
            <w:vAlign w:val="bottom"/>
            <w:hideMark/>
          </w:tcPr>
          <w:p w14:paraId="3C8045A1"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17</w:t>
            </w:r>
          </w:p>
        </w:tc>
        <w:tc>
          <w:tcPr>
            <w:tcW w:w="4900" w:type="dxa"/>
            <w:shd w:val="clear" w:color="auto" w:fill="auto"/>
            <w:noWrap/>
            <w:vAlign w:val="bottom"/>
            <w:hideMark/>
          </w:tcPr>
          <w:p w14:paraId="1FFBF41A" w14:textId="1B4A967F" w:rsidR="00CB0279" w:rsidRPr="00C620A5" w:rsidRDefault="00CB0279" w:rsidP="00783604">
            <w:pPr>
              <w:rPr>
                <w:rFonts w:cs="Arial"/>
                <w:color w:val="000000"/>
              </w:rPr>
            </w:pPr>
            <w:r w:rsidRPr="00D53257">
              <w:rPr>
                <w:noProof/>
              </w:rPr>
              <w:drawing>
                <wp:inline distT="0" distB="0" distL="0" distR="0" wp14:anchorId="227C6292" wp14:editId="6DF99809">
                  <wp:extent cx="131445" cy="13906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Seat Massage Functionality</w:t>
            </w:r>
          </w:p>
        </w:tc>
      </w:tr>
      <w:tr w:rsidR="00CB0279" w:rsidRPr="00C620A5" w14:paraId="13638DE4" w14:textId="77777777" w:rsidTr="00783604">
        <w:trPr>
          <w:trHeight w:val="255"/>
        </w:trPr>
        <w:tc>
          <w:tcPr>
            <w:tcW w:w="1120" w:type="dxa"/>
            <w:shd w:val="clear" w:color="auto" w:fill="auto"/>
            <w:noWrap/>
            <w:vAlign w:val="bottom"/>
            <w:hideMark/>
          </w:tcPr>
          <w:p w14:paraId="157E3BB9" w14:textId="77777777" w:rsidR="00CB0279" w:rsidRPr="00C620A5" w:rsidRDefault="00CB0279" w:rsidP="00783604">
            <w:pPr>
              <w:jc w:val="right"/>
              <w:rPr>
                <w:rFonts w:cs="Arial"/>
                <w:color w:val="000000"/>
              </w:rPr>
            </w:pPr>
            <w:r>
              <w:rPr>
                <w:rFonts w:cs="Arial"/>
                <w:color w:val="000000"/>
              </w:rPr>
              <w:t>IFn:</w:t>
            </w:r>
            <w:r w:rsidRPr="00C620A5">
              <w:rPr>
                <w:rFonts w:cs="Arial"/>
                <w:color w:val="000000"/>
              </w:rPr>
              <w:t>18</w:t>
            </w:r>
          </w:p>
        </w:tc>
        <w:tc>
          <w:tcPr>
            <w:tcW w:w="4900" w:type="dxa"/>
            <w:shd w:val="clear" w:color="auto" w:fill="auto"/>
            <w:noWrap/>
            <w:vAlign w:val="bottom"/>
            <w:hideMark/>
          </w:tcPr>
          <w:p w14:paraId="26C5F563" w14:textId="2A5C329D" w:rsidR="00CB0279" w:rsidRPr="00C620A5" w:rsidRDefault="00CB0279" w:rsidP="00783604">
            <w:pPr>
              <w:rPr>
                <w:rFonts w:cs="Arial"/>
                <w:color w:val="000000"/>
              </w:rPr>
            </w:pPr>
            <w:r w:rsidRPr="00D53257">
              <w:rPr>
                <w:noProof/>
              </w:rPr>
              <w:drawing>
                <wp:inline distT="0" distB="0" distL="0" distR="0" wp14:anchorId="18DE394F" wp14:editId="1C6D5B81">
                  <wp:extent cx="131445" cy="1390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sidRPr="00C620A5">
              <w:rPr>
                <w:rFonts w:cs="Arial"/>
                <w:color w:val="000000"/>
              </w:rPr>
              <w:t>Request Seat Movement Functionality</w:t>
            </w:r>
          </w:p>
        </w:tc>
      </w:tr>
      <w:tr w:rsidR="00E33FEE" w:rsidRPr="00C620A5" w14:paraId="505690ED" w14:textId="77777777" w:rsidTr="00783604">
        <w:trPr>
          <w:trHeight w:val="255"/>
        </w:trPr>
        <w:tc>
          <w:tcPr>
            <w:tcW w:w="1120" w:type="dxa"/>
            <w:shd w:val="clear" w:color="auto" w:fill="auto"/>
            <w:noWrap/>
            <w:vAlign w:val="bottom"/>
          </w:tcPr>
          <w:p w14:paraId="24017F7F" w14:textId="57FB85CF" w:rsidR="00E33FEE" w:rsidRDefault="00E33FEE" w:rsidP="00783604">
            <w:pPr>
              <w:jc w:val="right"/>
              <w:rPr>
                <w:rFonts w:cs="Arial"/>
                <w:color w:val="000000"/>
              </w:rPr>
            </w:pPr>
            <w:r>
              <w:rPr>
                <w:rFonts w:cs="Arial"/>
                <w:color w:val="000000"/>
              </w:rPr>
              <w:t>IF</w:t>
            </w:r>
            <w:r w:rsidR="009F1675">
              <w:rPr>
                <w:rFonts w:cs="Arial"/>
                <w:color w:val="000000"/>
              </w:rPr>
              <w:t>n</w:t>
            </w:r>
            <w:r>
              <w:rPr>
                <w:rFonts w:cs="Arial"/>
                <w:color w:val="000000"/>
              </w:rPr>
              <w:t>:19</w:t>
            </w:r>
          </w:p>
        </w:tc>
        <w:tc>
          <w:tcPr>
            <w:tcW w:w="4900" w:type="dxa"/>
            <w:shd w:val="clear" w:color="auto" w:fill="auto"/>
            <w:noWrap/>
            <w:vAlign w:val="bottom"/>
          </w:tcPr>
          <w:p w14:paraId="6884F923" w14:textId="66F8CCF6" w:rsidR="00E33FEE" w:rsidRPr="00D53257" w:rsidRDefault="00E33FEE" w:rsidP="00783604">
            <w:pPr>
              <w:rPr>
                <w:noProof/>
              </w:rPr>
            </w:pPr>
            <w:r w:rsidRPr="00D53257">
              <w:rPr>
                <w:noProof/>
              </w:rPr>
              <w:drawing>
                <wp:inline distT="0" distB="0" distL="0" distR="0" wp14:anchorId="3BBAC122" wp14:editId="06900CCC">
                  <wp:extent cx="131445" cy="13906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Pr>
                <w:rFonts w:cs="Arial"/>
                <w:color w:val="000000"/>
              </w:rPr>
              <w:t>Manage CAN Data</w:t>
            </w:r>
          </w:p>
        </w:tc>
      </w:tr>
      <w:tr w:rsidR="009F1675" w:rsidRPr="00C620A5" w14:paraId="26137B54" w14:textId="77777777" w:rsidTr="00783604">
        <w:trPr>
          <w:trHeight w:val="255"/>
        </w:trPr>
        <w:tc>
          <w:tcPr>
            <w:tcW w:w="1120" w:type="dxa"/>
            <w:shd w:val="clear" w:color="auto" w:fill="auto"/>
            <w:noWrap/>
            <w:vAlign w:val="bottom"/>
          </w:tcPr>
          <w:p w14:paraId="49E7963E" w14:textId="0A228469" w:rsidR="009F1675" w:rsidRDefault="009F1675" w:rsidP="00783604">
            <w:pPr>
              <w:jc w:val="right"/>
              <w:rPr>
                <w:rFonts w:cs="Arial"/>
                <w:color w:val="000000"/>
              </w:rPr>
            </w:pPr>
            <w:r>
              <w:rPr>
                <w:rFonts w:cs="Arial"/>
                <w:color w:val="000000"/>
              </w:rPr>
              <w:t>IFn:20</w:t>
            </w:r>
          </w:p>
        </w:tc>
        <w:tc>
          <w:tcPr>
            <w:tcW w:w="4900" w:type="dxa"/>
            <w:shd w:val="clear" w:color="auto" w:fill="auto"/>
            <w:noWrap/>
            <w:vAlign w:val="bottom"/>
          </w:tcPr>
          <w:p w14:paraId="547BA270" w14:textId="2C98A257" w:rsidR="009F1675" w:rsidRPr="00D53257" w:rsidRDefault="009F1675" w:rsidP="00783604">
            <w:pPr>
              <w:rPr>
                <w:noProof/>
              </w:rPr>
            </w:pPr>
            <w:r w:rsidRPr="00D53257">
              <w:rPr>
                <w:noProof/>
              </w:rPr>
              <w:drawing>
                <wp:inline distT="0" distB="0" distL="0" distR="0" wp14:anchorId="4CCC1287" wp14:editId="4BEFA015">
                  <wp:extent cx="131445" cy="13906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Pr>
                <w:rFonts w:cs="Arial"/>
                <w:color w:val="000000"/>
              </w:rPr>
              <w:t>Manage Lockout URC</w:t>
            </w:r>
          </w:p>
        </w:tc>
      </w:tr>
      <w:tr w:rsidR="009F1675" w:rsidRPr="00C620A5" w14:paraId="5137337B" w14:textId="77777777" w:rsidTr="00783604">
        <w:trPr>
          <w:trHeight w:val="255"/>
        </w:trPr>
        <w:tc>
          <w:tcPr>
            <w:tcW w:w="1120" w:type="dxa"/>
            <w:shd w:val="clear" w:color="auto" w:fill="auto"/>
            <w:noWrap/>
            <w:vAlign w:val="bottom"/>
          </w:tcPr>
          <w:p w14:paraId="10581EFF" w14:textId="53F35BAD" w:rsidR="009F1675" w:rsidRDefault="009F1675" w:rsidP="00783604">
            <w:pPr>
              <w:jc w:val="right"/>
              <w:rPr>
                <w:rFonts w:cs="Arial"/>
                <w:color w:val="000000"/>
              </w:rPr>
            </w:pPr>
            <w:r>
              <w:rPr>
                <w:rFonts w:cs="Arial"/>
                <w:color w:val="000000"/>
              </w:rPr>
              <w:t>IFn:21</w:t>
            </w:r>
          </w:p>
        </w:tc>
        <w:tc>
          <w:tcPr>
            <w:tcW w:w="4900" w:type="dxa"/>
            <w:shd w:val="clear" w:color="auto" w:fill="auto"/>
            <w:noWrap/>
            <w:vAlign w:val="bottom"/>
          </w:tcPr>
          <w:p w14:paraId="1FA9D403" w14:textId="502C8B6D" w:rsidR="009F1675" w:rsidRPr="00D53257" w:rsidRDefault="009F1675" w:rsidP="00783604">
            <w:pPr>
              <w:rPr>
                <w:noProof/>
              </w:rPr>
            </w:pPr>
            <w:r w:rsidRPr="00D53257">
              <w:rPr>
                <w:noProof/>
              </w:rPr>
              <w:drawing>
                <wp:inline distT="0" distB="0" distL="0" distR="0" wp14:anchorId="3649C492" wp14:editId="4706E942">
                  <wp:extent cx="131445" cy="139065"/>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Pr>
                <w:rFonts w:cs="Arial"/>
                <w:color w:val="000000"/>
              </w:rPr>
              <w:t>Manage Seat Selection</w:t>
            </w:r>
          </w:p>
        </w:tc>
      </w:tr>
      <w:tr w:rsidR="009F1675" w:rsidRPr="00C620A5" w14:paraId="2FC332EC" w14:textId="77777777" w:rsidTr="00783604">
        <w:trPr>
          <w:trHeight w:val="255"/>
        </w:trPr>
        <w:tc>
          <w:tcPr>
            <w:tcW w:w="1120" w:type="dxa"/>
            <w:shd w:val="clear" w:color="auto" w:fill="auto"/>
            <w:noWrap/>
            <w:vAlign w:val="bottom"/>
          </w:tcPr>
          <w:p w14:paraId="3F09CA29" w14:textId="116053C5" w:rsidR="009F1675" w:rsidRDefault="009F1675" w:rsidP="00783604">
            <w:pPr>
              <w:jc w:val="right"/>
              <w:rPr>
                <w:rFonts w:cs="Arial"/>
                <w:color w:val="000000"/>
              </w:rPr>
            </w:pPr>
            <w:r>
              <w:rPr>
                <w:rFonts w:cs="Arial"/>
                <w:color w:val="000000"/>
              </w:rPr>
              <w:t>IFn:22</w:t>
            </w:r>
          </w:p>
        </w:tc>
        <w:tc>
          <w:tcPr>
            <w:tcW w:w="4900" w:type="dxa"/>
            <w:shd w:val="clear" w:color="auto" w:fill="auto"/>
            <w:noWrap/>
            <w:vAlign w:val="bottom"/>
          </w:tcPr>
          <w:p w14:paraId="759D5498" w14:textId="5E48C85A" w:rsidR="009F1675" w:rsidRPr="00D53257" w:rsidRDefault="009F1675" w:rsidP="00783604">
            <w:pPr>
              <w:rPr>
                <w:noProof/>
              </w:rPr>
            </w:pPr>
            <w:r w:rsidRPr="00D53257">
              <w:rPr>
                <w:noProof/>
              </w:rPr>
              <w:drawing>
                <wp:inline distT="0" distB="0" distL="0" distR="0" wp14:anchorId="03D02D89" wp14:editId="646F985D">
                  <wp:extent cx="131445" cy="13906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Pr>
                <w:rFonts w:cs="Arial"/>
                <w:color w:val="000000"/>
              </w:rPr>
              <w:t>Manage URC User Connections</w:t>
            </w:r>
          </w:p>
        </w:tc>
      </w:tr>
      <w:tr w:rsidR="003A07B8" w:rsidRPr="00C620A5" w14:paraId="65EE7DBA" w14:textId="77777777" w:rsidTr="00783604">
        <w:trPr>
          <w:trHeight w:val="255"/>
        </w:trPr>
        <w:tc>
          <w:tcPr>
            <w:tcW w:w="1120" w:type="dxa"/>
            <w:shd w:val="clear" w:color="auto" w:fill="auto"/>
            <w:noWrap/>
            <w:vAlign w:val="bottom"/>
          </w:tcPr>
          <w:p w14:paraId="46519FB0" w14:textId="279B90E4" w:rsidR="003A07B8" w:rsidRDefault="003A07B8" w:rsidP="00783604">
            <w:pPr>
              <w:jc w:val="right"/>
              <w:rPr>
                <w:rFonts w:cs="Arial"/>
                <w:color w:val="000000"/>
              </w:rPr>
            </w:pPr>
            <w:r>
              <w:rPr>
                <w:rFonts w:cs="Arial"/>
                <w:color w:val="000000"/>
              </w:rPr>
              <w:t>IFn:23</w:t>
            </w:r>
          </w:p>
        </w:tc>
        <w:tc>
          <w:tcPr>
            <w:tcW w:w="4900" w:type="dxa"/>
            <w:shd w:val="clear" w:color="auto" w:fill="auto"/>
            <w:noWrap/>
            <w:vAlign w:val="bottom"/>
          </w:tcPr>
          <w:p w14:paraId="44680757" w14:textId="12200A3C" w:rsidR="003A07B8" w:rsidRPr="00D53257" w:rsidRDefault="003A07B8" w:rsidP="00783604">
            <w:pPr>
              <w:rPr>
                <w:noProof/>
              </w:rPr>
            </w:pPr>
            <w:r w:rsidRPr="00D53257">
              <w:rPr>
                <w:noProof/>
              </w:rPr>
              <w:drawing>
                <wp:inline distT="0" distB="0" distL="0" distR="0" wp14:anchorId="3E0FEC8D" wp14:editId="03F2AF46">
                  <wp:extent cx="131445" cy="13906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 cy="139065"/>
                          </a:xfrm>
                          <a:prstGeom prst="rect">
                            <a:avLst/>
                          </a:prstGeom>
                          <a:noFill/>
                          <a:ln>
                            <a:noFill/>
                          </a:ln>
                        </pic:spPr>
                      </pic:pic>
                    </a:graphicData>
                  </a:graphic>
                </wp:inline>
              </w:drawing>
            </w:r>
            <w:r>
              <w:t xml:space="preserve"> </w:t>
            </w:r>
            <w:r>
              <w:rPr>
                <w:rFonts w:cs="Arial"/>
                <w:color w:val="000000"/>
              </w:rPr>
              <w:t>Manage Zone Database</w:t>
            </w:r>
          </w:p>
        </w:tc>
      </w:tr>
    </w:tbl>
    <w:p w14:paraId="760294C7" w14:textId="77777777" w:rsidR="002C69E6" w:rsidRPr="0094354A" w:rsidRDefault="002C69E6" w:rsidP="00072314"/>
    <w:p w14:paraId="50BE9BE9" w14:textId="77777777" w:rsidR="00072314" w:rsidRPr="00A14F98" w:rsidRDefault="00072314" w:rsidP="00072314"/>
    <w:p w14:paraId="3B70128C" w14:textId="77777777" w:rsidR="00072314" w:rsidRPr="0008696C" w:rsidRDefault="00072314" w:rsidP="00072314">
      <w:pPr>
        <w:pStyle w:val="Heading3"/>
        <w:keepNext w:val="0"/>
        <w:tabs>
          <w:tab w:val="clear" w:pos="900"/>
          <w:tab w:val="left" w:pos="709"/>
          <w:tab w:val="left" w:pos="851"/>
        </w:tabs>
        <w:spacing w:before="240"/>
      </w:pPr>
      <w:bookmarkStart w:id="46" w:name="_Toc35000579"/>
      <w:r w:rsidRPr="0008696C">
        <w:t>Signal List</w:t>
      </w:r>
      <w:bookmarkEnd w:id="46"/>
    </w:p>
    <w:p w14:paraId="55846AD6" w14:textId="77777777" w:rsidR="002C3006" w:rsidRDefault="002C3006" w:rsidP="00720A45">
      <w:pPr>
        <w:rPr>
          <w:highlight w:val="green"/>
        </w:rPr>
      </w:pPr>
    </w:p>
    <w:p w14:paraId="6A39B5FC" w14:textId="407E26A6" w:rsidR="000E0543" w:rsidRPr="00CB0279" w:rsidRDefault="002C69E6" w:rsidP="00720A45">
      <w:r w:rsidRPr="002C69E6">
        <w:t>See section 5.2 for signal list for each module</w:t>
      </w:r>
    </w:p>
    <w:p w14:paraId="43077085" w14:textId="77777777" w:rsidR="00216FAA" w:rsidRDefault="00216FAA" w:rsidP="00720A45">
      <w:pPr>
        <w:rPr>
          <w:highlight w:val="green"/>
        </w:rPr>
      </w:pPr>
    </w:p>
    <w:p w14:paraId="0F746E58" w14:textId="77777777" w:rsidR="00072314" w:rsidRPr="007F6011" w:rsidRDefault="00072314" w:rsidP="00072314">
      <w:pPr>
        <w:pStyle w:val="Heading2"/>
        <w:spacing w:before="240"/>
        <w:rPr>
          <w:lang w:val="en-GB"/>
        </w:rPr>
      </w:pPr>
      <w:bookmarkStart w:id="47" w:name="_Toc35000580"/>
      <w:r w:rsidRPr="007F6011">
        <w:rPr>
          <w:lang w:val="en-GB"/>
        </w:rPr>
        <w:t>Physical Architecture</w:t>
      </w:r>
      <w:bookmarkEnd w:id="47"/>
    </w:p>
    <w:p w14:paraId="00B9D926" w14:textId="77777777" w:rsidR="00072314" w:rsidRPr="0008696C" w:rsidRDefault="00072314" w:rsidP="00072314">
      <w:pPr>
        <w:pStyle w:val="Heading3"/>
        <w:keepNext w:val="0"/>
        <w:tabs>
          <w:tab w:val="clear" w:pos="900"/>
          <w:tab w:val="left" w:pos="709"/>
          <w:tab w:val="left" w:pos="851"/>
        </w:tabs>
        <w:spacing w:before="240"/>
      </w:pPr>
      <w:bookmarkStart w:id="48" w:name="_Toc35000581"/>
      <w:bookmarkStart w:id="49" w:name="_Ref29281872"/>
      <w:bookmarkStart w:id="50" w:name="_Ref29281864"/>
      <w:r w:rsidRPr="0008696C">
        <w:t>E/E Architecture</w:t>
      </w:r>
      <w:bookmarkEnd w:id="48"/>
      <w:bookmarkEnd w:id="49"/>
      <w:bookmarkEnd w:id="50"/>
    </w:p>
    <w:p w14:paraId="74CC3C9A" w14:textId="77777777" w:rsidR="00072314" w:rsidRDefault="00072314" w:rsidP="00072314">
      <w:pPr>
        <w:pStyle w:val="Heading4"/>
        <w:keepNext w:val="0"/>
        <w:tabs>
          <w:tab w:val="clear" w:pos="900"/>
          <w:tab w:val="left" w:pos="709"/>
        </w:tabs>
        <w:spacing w:before="240"/>
      </w:pPr>
      <w:bookmarkStart w:id="51" w:name="_Toc35000582"/>
      <w:r>
        <w:t xml:space="preserve">E/E Architecture </w:t>
      </w:r>
      <w:r w:rsidRPr="009E3B7C">
        <w:t>Variants</w:t>
      </w:r>
      <w:bookmarkEnd w:id="51"/>
    </w:p>
    <w:p w14:paraId="5A3DC9D2" w14:textId="77777777" w:rsidR="00720A45" w:rsidRDefault="00720A45" w:rsidP="00072314"/>
    <w:p w14:paraId="0F7455A2" w14:textId="77777777" w:rsidR="00B06EA1" w:rsidRDefault="00B06EA1" w:rsidP="00DF45C6">
      <w:pPr>
        <w:rPr>
          <w:color w:val="00B0F0"/>
        </w:rPr>
      </w:pPr>
    </w:p>
    <w:p w14:paraId="2ACCA795" w14:textId="59976F01" w:rsidR="00F6153D" w:rsidRDefault="00CB0279" w:rsidP="00072314">
      <w:pPr>
        <w:rPr>
          <w:b/>
          <w:color w:val="000000" w:themeColor="text1"/>
        </w:rPr>
      </w:pPr>
      <w:r w:rsidRPr="00CB0279">
        <w:rPr>
          <w:b/>
          <w:color w:val="000000" w:themeColor="text1"/>
        </w:rPr>
        <w:t>FNV3 Architecture with Services</w:t>
      </w:r>
    </w:p>
    <w:p w14:paraId="218A69FC" w14:textId="77777777" w:rsidR="00CB0279" w:rsidRPr="009E3B7C" w:rsidRDefault="00CB0279" w:rsidP="00072314">
      <w:pPr>
        <w:rPr>
          <w:rFonts w:cs="Arial"/>
          <w:lang w:val="en-GB"/>
        </w:rPr>
      </w:pPr>
    </w:p>
    <w:p w14:paraId="46C822F7" w14:textId="77777777" w:rsidR="00072314" w:rsidRDefault="00072314" w:rsidP="00072314">
      <w:pPr>
        <w:pStyle w:val="Heading4"/>
        <w:keepNext w:val="0"/>
        <w:tabs>
          <w:tab w:val="clear" w:pos="900"/>
          <w:tab w:val="left" w:pos="709"/>
        </w:tabs>
        <w:spacing w:before="240"/>
      </w:pPr>
      <w:bookmarkStart w:id="52" w:name="_Toc35000585"/>
      <w:r w:rsidRPr="00B14A40">
        <w:t>E/E Components</w:t>
      </w:r>
      <w:bookmarkEnd w:id="52"/>
    </w:p>
    <w:tbl>
      <w:tblPr>
        <w:tblStyle w:val="TableGrid"/>
        <w:tblW w:w="10201" w:type="dxa"/>
        <w:tblLook w:val="01E0" w:firstRow="1" w:lastRow="1" w:firstColumn="1" w:lastColumn="1" w:noHBand="0" w:noVBand="0"/>
      </w:tblPr>
      <w:tblGrid>
        <w:gridCol w:w="2093"/>
        <w:gridCol w:w="8108"/>
      </w:tblGrid>
      <w:tr w:rsidR="00CB0279" w:rsidRPr="0008696C" w14:paraId="1F132ECC" w14:textId="77777777" w:rsidTr="00783604">
        <w:tc>
          <w:tcPr>
            <w:tcW w:w="2093" w:type="dxa"/>
            <w:shd w:val="clear" w:color="auto" w:fill="D9D9D9" w:themeFill="background1" w:themeFillShade="D9"/>
          </w:tcPr>
          <w:p w14:paraId="71F4C8AC" w14:textId="77777777" w:rsidR="00CB0279" w:rsidRPr="0008696C" w:rsidRDefault="00CB0279" w:rsidP="00783604">
            <w:pPr>
              <w:spacing w:line="240" w:lineRule="atLeast"/>
            </w:pPr>
            <w:r>
              <w:t>Component Name</w:t>
            </w:r>
          </w:p>
        </w:tc>
        <w:tc>
          <w:tcPr>
            <w:tcW w:w="8108" w:type="dxa"/>
            <w:shd w:val="clear" w:color="auto" w:fill="D9D9D9" w:themeFill="background1" w:themeFillShade="D9"/>
          </w:tcPr>
          <w:p w14:paraId="56C357FB" w14:textId="77777777" w:rsidR="00CB0279" w:rsidRPr="0008696C" w:rsidRDefault="00CB0279" w:rsidP="00783604">
            <w:pPr>
              <w:pStyle w:val="scriptNormal"/>
              <w:spacing w:line="240" w:lineRule="atLeast"/>
              <w:rPr>
                <w:b/>
                <w:color w:val="000000" w:themeColor="text1"/>
              </w:rPr>
            </w:pPr>
            <w:r w:rsidRPr="0008696C">
              <w:rPr>
                <w:b/>
                <w:color w:val="000000" w:themeColor="text1"/>
              </w:rPr>
              <w:t>Description</w:t>
            </w:r>
          </w:p>
        </w:tc>
      </w:tr>
      <w:tr w:rsidR="00CB0279" w:rsidRPr="00B77171" w14:paraId="24F8E7E8" w14:textId="77777777" w:rsidTr="00783604">
        <w:tc>
          <w:tcPr>
            <w:tcW w:w="2093" w:type="dxa"/>
          </w:tcPr>
          <w:p w14:paraId="47DD2E22" w14:textId="77777777" w:rsidR="00CB0279" w:rsidRDefault="00CB0279" w:rsidP="00783604">
            <w:pPr>
              <w:spacing w:line="240" w:lineRule="atLeast"/>
              <w:rPr>
                <w:color w:val="000000" w:themeColor="text1"/>
              </w:rPr>
            </w:pPr>
            <w:r>
              <w:rPr>
                <w:color w:val="000000" w:themeColor="text1"/>
              </w:rPr>
              <w:t>ACM (AHU)</w:t>
            </w:r>
          </w:p>
        </w:tc>
        <w:tc>
          <w:tcPr>
            <w:tcW w:w="8108" w:type="dxa"/>
          </w:tcPr>
          <w:p w14:paraId="0B3FADBD" w14:textId="77777777" w:rsidR="00CB0279" w:rsidRPr="00B77171" w:rsidRDefault="00CB0279" w:rsidP="00783604">
            <w:pPr>
              <w:spacing w:line="240" w:lineRule="atLeast"/>
              <w:rPr>
                <w:color w:val="000000" w:themeColor="text1"/>
              </w:rPr>
            </w:pPr>
            <w:r>
              <w:rPr>
                <w:color w:val="000000" w:themeColor="text1"/>
              </w:rPr>
              <w:t>Audio Control Module</w:t>
            </w:r>
          </w:p>
        </w:tc>
      </w:tr>
      <w:tr w:rsidR="00CB0279" w:rsidRPr="00B77171" w14:paraId="15B0B525" w14:textId="77777777" w:rsidTr="00783604">
        <w:tc>
          <w:tcPr>
            <w:tcW w:w="2093" w:type="dxa"/>
          </w:tcPr>
          <w:p w14:paraId="36B1BD30" w14:textId="77777777" w:rsidR="00CB0279" w:rsidRDefault="00CB0279" w:rsidP="00783604">
            <w:pPr>
              <w:spacing w:line="240" w:lineRule="atLeast"/>
              <w:rPr>
                <w:color w:val="000000" w:themeColor="text1"/>
              </w:rPr>
            </w:pPr>
            <w:r>
              <w:rPr>
                <w:color w:val="000000" w:themeColor="text1"/>
              </w:rPr>
              <w:lastRenderedPageBreak/>
              <w:t>APIM</w:t>
            </w:r>
          </w:p>
        </w:tc>
        <w:tc>
          <w:tcPr>
            <w:tcW w:w="8108" w:type="dxa"/>
          </w:tcPr>
          <w:p w14:paraId="5BB3A43E" w14:textId="77777777" w:rsidR="00CB0279" w:rsidRPr="00B77171" w:rsidRDefault="00CB0279" w:rsidP="00783604">
            <w:pPr>
              <w:spacing w:line="240" w:lineRule="atLeast"/>
              <w:rPr>
                <w:color w:val="000000" w:themeColor="text1"/>
              </w:rPr>
            </w:pPr>
            <w:r>
              <w:rPr>
                <w:color w:val="000000" w:themeColor="text1"/>
              </w:rPr>
              <w:t>Accessory Protocol Interface Module</w:t>
            </w:r>
          </w:p>
        </w:tc>
      </w:tr>
      <w:tr w:rsidR="00CB0279" w:rsidRPr="0008696C" w14:paraId="70DE0818" w14:textId="77777777" w:rsidTr="00783604">
        <w:tc>
          <w:tcPr>
            <w:tcW w:w="2093" w:type="dxa"/>
          </w:tcPr>
          <w:p w14:paraId="0D33B144" w14:textId="77777777" w:rsidR="00CB0279" w:rsidRDefault="00CB0279" w:rsidP="00783604">
            <w:pPr>
              <w:spacing w:line="240" w:lineRule="atLeast"/>
            </w:pPr>
            <w:r>
              <w:t>ECG</w:t>
            </w:r>
          </w:p>
        </w:tc>
        <w:tc>
          <w:tcPr>
            <w:tcW w:w="8108" w:type="dxa"/>
          </w:tcPr>
          <w:p w14:paraId="132440FE" w14:textId="77777777" w:rsidR="00CB0279" w:rsidRPr="0008696C" w:rsidRDefault="00CB0279" w:rsidP="00783604">
            <w:pPr>
              <w:pStyle w:val="scriptNormal"/>
              <w:spacing w:line="240" w:lineRule="atLeast"/>
              <w:rPr>
                <w:color w:val="000000" w:themeColor="text1"/>
              </w:rPr>
            </w:pPr>
            <w:r>
              <w:rPr>
                <w:color w:val="000000" w:themeColor="text1"/>
              </w:rPr>
              <w:t>Enhanced Central Gateway</w:t>
            </w:r>
          </w:p>
        </w:tc>
      </w:tr>
      <w:tr w:rsidR="00CB0279" w:rsidRPr="0008696C" w14:paraId="75CC7CFF" w14:textId="77777777" w:rsidTr="00783604">
        <w:tc>
          <w:tcPr>
            <w:tcW w:w="2093" w:type="dxa"/>
          </w:tcPr>
          <w:p w14:paraId="40DBE9B2" w14:textId="274ADB67" w:rsidR="00CB0279" w:rsidRDefault="00CB0279" w:rsidP="00CB0279">
            <w:pPr>
              <w:spacing w:line="240" w:lineRule="atLeast"/>
            </w:pPr>
            <w:r>
              <w:t>SCMC (MCSM)</w:t>
            </w:r>
          </w:p>
        </w:tc>
        <w:tc>
          <w:tcPr>
            <w:tcW w:w="8108" w:type="dxa"/>
            <w:vAlign w:val="bottom"/>
          </w:tcPr>
          <w:p w14:paraId="4FA13073" w14:textId="18453819" w:rsidR="00CB0279" w:rsidRPr="0008696C" w:rsidRDefault="00CB0279" w:rsidP="00CB0279">
            <w:pPr>
              <w:pStyle w:val="scriptNormal"/>
              <w:spacing w:line="240" w:lineRule="atLeast"/>
              <w:rPr>
                <w:color w:val="000000" w:themeColor="text1"/>
              </w:rPr>
            </w:pPr>
            <w:r w:rsidRPr="006E1209">
              <w:rPr>
                <w:color w:val="000000"/>
              </w:rPr>
              <w:t>Seat Ctrl Mod C (</w:t>
            </w:r>
            <w:proofErr w:type="spellStart"/>
            <w:r w:rsidRPr="006E1209">
              <w:rPr>
                <w:color w:val="000000"/>
              </w:rPr>
              <w:t>MultiContour</w:t>
            </w:r>
            <w:proofErr w:type="spellEnd"/>
            <w:r w:rsidRPr="006E1209">
              <w:rPr>
                <w:color w:val="000000"/>
              </w:rPr>
              <w:t xml:space="preserve"> Seat - Rr </w:t>
            </w:r>
            <w:proofErr w:type="spellStart"/>
            <w:r w:rsidRPr="006E1209">
              <w:rPr>
                <w:color w:val="000000"/>
              </w:rPr>
              <w:t>Drv</w:t>
            </w:r>
            <w:proofErr w:type="spellEnd"/>
            <w:r w:rsidRPr="006E1209">
              <w:rPr>
                <w:color w:val="000000"/>
              </w:rPr>
              <w:t xml:space="preserve"> Side)</w:t>
            </w:r>
          </w:p>
        </w:tc>
      </w:tr>
      <w:tr w:rsidR="00CB0279" w:rsidRPr="0008696C" w14:paraId="2893ADEC" w14:textId="77777777" w:rsidTr="00783604">
        <w:tc>
          <w:tcPr>
            <w:tcW w:w="2093" w:type="dxa"/>
          </w:tcPr>
          <w:p w14:paraId="32B12B33" w14:textId="48AC421E" w:rsidR="00CB0279" w:rsidRDefault="00CB0279" w:rsidP="00CB0279">
            <w:pPr>
              <w:spacing w:line="240" w:lineRule="atLeast"/>
            </w:pPr>
            <w:r>
              <w:t>SCMD (MCSM)</w:t>
            </w:r>
          </w:p>
        </w:tc>
        <w:tc>
          <w:tcPr>
            <w:tcW w:w="8108" w:type="dxa"/>
            <w:vAlign w:val="bottom"/>
          </w:tcPr>
          <w:p w14:paraId="51D30C82" w14:textId="51BB817E" w:rsidR="00CB0279" w:rsidRDefault="00CB0279" w:rsidP="00CB0279">
            <w:pPr>
              <w:pStyle w:val="scriptNormal"/>
              <w:spacing w:line="240" w:lineRule="atLeast"/>
              <w:rPr>
                <w:color w:val="000000" w:themeColor="text1"/>
              </w:rPr>
            </w:pPr>
            <w:r w:rsidRPr="006E1209">
              <w:rPr>
                <w:color w:val="000000"/>
              </w:rPr>
              <w:t>Seat Ctrl Mod D (</w:t>
            </w:r>
            <w:proofErr w:type="spellStart"/>
            <w:r w:rsidRPr="006E1209">
              <w:rPr>
                <w:color w:val="000000"/>
              </w:rPr>
              <w:t>MultiContour</w:t>
            </w:r>
            <w:proofErr w:type="spellEnd"/>
            <w:r w:rsidRPr="006E1209">
              <w:rPr>
                <w:color w:val="000000"/>
              </w:rPr>
              <w:t xml:space="preserve"> Seat - Rr Pass Side)</w:t>
            </w:r>
          </w:p>
        </w:tc>
      </w:tr>
      <w:tr w:rsidR="00CB0279" w:rsidRPr="0008696C" w14:paraId="02637A93" w14:textId="77777777" w:rsidTr="00783604">
        <w:tc>
          <w:tcPr>
            <w:tcW w:w="2093" w:type="dxa"/>
          </w:tcPr>
          <w:p w14:paraId="5A50DDB9" w14:textId="48F42F9E" w:rsidR="00CB0279" w:rsidRDefault="00CB0279" w:rsidP="00CB0279">
            <w:pPr>
              <w:spacing w:line="240" w:lineRule="atLeast"/>
            </w:pPr>
            <w:r>
              <w:t>SCMH (MCSM)</w:t>
            </w:r>
          </w:p>
        </w:tc>
        <w:tc>
          <w:tcPr>
            <w:tcW w:w="8108" w:type="dxa"/>
          </w:tcPr>
          <w:p w14:paraId="6B56F78B" w14:textId="3C0F0DD0" w:rsidR="00CB0279" w:rsidRDefault="00CB0279" w:rsidP="00CB0279">
            <w:pPr>
              <w:pStyle w:val="scriptNormal"/>
              <w:spacing w:line="240" w:lineRule="atLeast"/>
              <w:rPr>
                <w:color w:val="000000" w:themeColor="text1"/>
              </w:rPr>
            </w:pPr>
            <w:r w:rsidRPr="006E1209">
              <w:rPr>
                <w:color w:val="000000"/>
              </w:rPr>
              <w:t>Seat Ctrl Mod H (</w:t>
            </w:r>
            <w:proofErr w:type="spellStart"/>
            <w:r w:rsidRPr="006E1209">
              <w:rPr>
                <w:color w:val="000000"/>
              </w:rPr>
              <w:t>MultiContour</w:t>
            </w:r>
            <w:proofErr w:type="spellEnd"/>
            <w:r w:rsidRPr="006E1209">
              <w:rPr>
                <w:color w:val="000000"/>
              </w:rPr>
              <w:t xml:space="preserve"> Seat - </w:t>
            </w:r>
            <w:proofErr w:type="spellStart"/>
            <w:r w:rsidRPr="006E1209">
              <w:rPr>
                <w:color w:val="000000"/>
              </w:rPr>
              <w:t>Frt</w:t>
            </w:r>
            <w:proofErr w:type="spellEnd"/>
            <w:r w:rsidRPr="006E1209">
              <w:rPr>
                <w:color w:val="000000"/>
              </w:rPr>
              <w:t xml:space="preserve"> Pass Side)</w:t>
            </w:r>
          </w:p>
        </w:tc>
      </w:tr>
      <w:tr w:rsidR="00CB0279" w:rsidRPr="0008696C" w14:paraId="0FC8A88B" w14:textId="77777777" w:rsidTr="00783604">
        <w:tc>
          <w:tcPr>
            <w:tcW w:w="2093" w:type="dxa"/>
          </w:tcPr>
          <w:p w14:paraId="63FAD0D8" w14:textId="6A68E906" w:rsidR="00CB0279" w:rsidRDefault="00CB0279" w:rsidP="00CB0279">
            <w:pPr>
              <w:spacing w:line="240" w:lineRule="atLeast"/>
            </w:pPr>
            <w:r>
              <w:t>SCMK</w:t>
            </w:r>
          </w:p>
        </w:tc>
        <w:tc>
          <w:tcPr>
            <w:tcW w:w="8108" w:type="dxa"/>
            <w:vAlign w:val="bottom"/>
          </w:tcPr>
          <w:p w14:paraId="282ADF63" w14:textId="5C935D0C" w:rsidR="00CB0279" w:rsidRPr="006E1209" w:rsidRDefault="00CB0279" w:rsidP="00CB0279">
            <w:pPr>
              <w:pStyle w:val="scriptNormal"/>
              <w:spacing w:line="240" w:lineRule="atLeast"/>
              <w:rPr>
                <w:color w:val="000000"/>
              </w:rPr>
            </w:pPr>
            <w:r w:rsidRPr="006E1209">
              <w:rPr>
                <w:color w:val="000000"/>
              </w:rPr>
              <w:t>Seat Ctrl Mod K (2nd Row Seat - Left Rear)</w:t>
            </w:r>
          </w:p>
        </w:tc>
      </w:tr>
      <w:tr w:rsidR="00CB0279" w:rsidRPr="0008696C" w14:paraId="37C9F361" w14:textId="77777777" w:rsidTr="00783604">
        <w:tc>
          <w:tcPr>
            <w:tcW w:w="2093" w:type="dxa"/>
          </w:tcPr>
          <w:p w14:paraId="44080DC0" w14:textId="47FF2A94" w:rsidR="00CB0279" w:rsidRDefault="00CB0279" w:rsidP="00CB0279">
            <w:pPr>
              <w:spacing w:line="240" w:lineRule="atLeast"/>
            </w:pPr>
            <w:r>
              <w:t>SCML</w:t>
            </w:r>
          </w:p>
        </w:tc>
        <w:tc>
          <w:tcPr>
            <w:tcW w:w="8108" w:type="dxa"/>
            <w:vAlign w:val="bottom"/>
          </w:tcPr>
          <w:p w14:paraId="04046601" w14:textId="1C65884D" w:rsidR="00CB0279" w:rsidRPr="006E1209" w:rsidRDefault="00CB0279" w:rsidP="00CB0279">
            <w:pPr>
              <w:pStyle w:val="scriptNormal"/>
              <w:spacing w:line="240" w:lineRule="atLeast"/>
              <w:rPr>
                <w:color w:val="000000"/>
              </w:rPr>
            </w:pPr>
            <w:r w:rsidRPr="006E1209">
              <w:rPr>
                <w:color w:val="000000"/>
              </w:rPr>
              <w:t xml:space="preserve">Seat Ctrl Mod </w:t>
            </w:r>
            <w:r>
              <w:rPr>
                <w:color w:val="000000"/>
              </w:rPr>
              <w:t>L</w:t>
            </w:r>
            <w:r w:rsidRPr="006E1209">
              <w:rPr>
                <w:color w:val="000000"/>
              </w:rPr>
              <w:t xml:space="preserve"> (2nd Row Seat - Right Rear)</w:t>
            </w:r>
          </w:p>
        </w:tc>
      </w:tr>
      <w:tr w:rsidR="00CB0279" w:rsidRPr="0008696C" w14:paraId="74C2F788" w14:textId="77777777" w:rsidTr="00783604">
        <w:tc>
          <w:tcPr>
            <w:tcW w:w="2093" w:type="dxa"/>
          </w:tcPr>
          <w:p w14:paraId="34BCBDD8" w14:textId="23B1B487" w:rsidR="00CB0279" w:rsidRDefault="00CB0279" w:rsidP="00CB0279">
            <w:pPr>
              <w:spacing w:line="240" w:lineRule="atLeast"/>
            </w:pPr>
            <w:r>
              <w:t>SCMB_PSM</w:t>
            </w:r>
          </w:p>
        </w:tc>
        <w:tc>
          <w:tcPr>
            <w:tcW w:w="8108" w:type="dxa"/>
            <w:vAlign w:val="bottom"/>
          </w:tcPr>
          <w:p w14:paraId="47CBE953" w14:textId="7E2ABDDF" w:rsidR="00CB0279" w:rsidRPr="006E1209" w:rsidRDefault="00CB0279" w:rsidP="00CB0279">
            <w:pPr>
              <w:pStyle w:val="scriptNormal"/>
              <w:spacing w:line="240" w:lineRule="atLeast"/>
              <w:rPr>
                <w:color w:val="000000"/>
              </w:rPr>
            </w:pPr>
            <w:r w:rsidRPr="006E1209">
              <w:rPr>
                <w:color w:val="000000"/>
              </w:rPr>
              <w:t>Seat Ctrl Mod B (Pass. Seat Module)</w:t>
            </w:r>
          </w:p>
        </w:tc>
      </w:tr>
      <w:tr w:rsidR="00CB0279" w:rsidRPr="0008696C" w14:paraId="7984203C" w14:textId="77777777" w:rsidTr="00783604">
        <w:tc>
          <w:tcPr>
            <w:tcW w:w="2093" w:type="dxa"/>
          </w:tcPr>
          <w:p w14:paraId="40E43EF1" w14:textId="77777777" w:rsidR="00CB0279" w:rsidRDefault="00CB0279" w:rsidP="00CB0279">
            <w:pPr>
              <w:spacing w:line="240" w:lineRule="atLeast"/>
            </w:pPr>
            <w:r>
              <w:t>RCCM</w:t>
            </w:r>
          </w:p>
        </w:tc>
        <w:tc>
          <w:tcPr>
            <w:tcW w:w="8108" w:type="dxa"/>
          </w:tcPr>
          <w:p w14:paraId="0F4F8A95" w14:textId="77777777" w:rsidR="00CB0279" w:rsidRPr="0008696C" w:rsidRDefault="00CB0279" w:rsidP="00CB0279">
            <w:pPr>
              <w:pStyle w:val="scriptNormal"/>
              <w:spacing w:line="240" w:lineRule="atLeast"/>
              <w:rPr>
                <w:color w:val="000000" w:themeColor="text1"/>
              </w:rPr>
            </w:pPr>
            <w:r>
              <w:rPr>
                <w:color w:val="000000" w:themeColor="text1"/>
              </w:rPr>
              <w:t>Remote Climate Control Module</w:t>
            </w:r>
          </w:p>
        </w:tc>
      </w:tr>
    </w:tbl>
    <w:p w14:paraId="06F23028" w14:textId="77777777" w:rsidR="00072314" w:rsidRDefault="00072314" w:rsidP="00072314"/>
    <w:p w14:paraId="1B7C215D" w14:textId="77777777" w:rsidR="00072314" w:rsidRDefault="00072314" w:rsidP="00072314">
      <w:pPr>
        <w:pStyle w:val="Caption"/>
      </w:pPr>
      <w:bookmarkStart w:id="53"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53"/>
    </w:p>
    <w:p w14:paraId="0418BF6F" w14:textId="77777777" w:rsidR="00072314" w:rsidRPr="008207B9" w:rsidRDefault="00072314" w:rsidP="00072314"/>
    <w:p w14:paraId="4474C636" w14:textId="77777777" w:rsidR="00072314" w:rsidRPr="00B14A40" w:rsidRDefault="00072314" w:rsidP="00072314">
      <w:pPr>
        <w:pStyle w:val="Heading4"/>
        <w:keepNext w:val="0"/>
        <w:tabs>
          <w:tab w:val="clear" w:pos="900"/>
          <w:tab w:val="left" w:pos="709"/>
        </w:tabs>
        <w:spacing w:before="240"/>
      </w:pPr>
      <w:bookmarkStart w:id="54" w:name="_Toc35000586"/>
      <w:bookmarkStart w:id="55" w:name="_Ref22739178"/>
      <w:r w:rsidRPr="00B14A40">
        <w:t>E/E Connections</w:t>
      </w:r>
      <w:bookmarkEnd w:id="54"/>
      <w:bookmarkEnd w:id="55"/>
    </w:p>
    <w:p w14:paraId="4EE4EAFF" w14:textId="77777777" w:rsidR="00072314" w:rsidRDefault="00072314" w:rsidP="00072314"/>
    <w:tbl>
      <w:tblPr>
        <w:tblStyle w:val="TableGrid"/>
        <w:tblW w:w="10200" w:type="dxa"/>
        <w:tblLayout w:type="fixed"/>
        <w:tblLook w:val="0620" w:firstRow="1" w:lastRow="0" w:firstColumn="0" w:lastColumn="0" w:noHBand="1" w:noVBand="1"/>
      </w:tblPr>
      <w:tblGrid>
        <w:gridCol w:w="2093"/>
        <w:gridCol w:w="1163"/>
        <w:gridCol w:w="1417"/>
        <w:gridCol w:w="1622"/>
        <w:gridCol w:w="2064"/>
        <w:gridCol w:w="1841"/>
      </w:tblGrid>
      <w:tr w:rsidR="00CB0279" w:rsidRPr="001B6F3D" w14:paraId="73345DCF" w14:textId="77777777" w:rsidTr="00783604">
        <w:tc>
          <w:tcPr>
            <w:tcW w:w="2093" w:type="dxa"/>
            <w:shd w:val="clear" w:color="auto" w:fill="D9D9D9" w:themeFill="background1" w:themeFillShade="D9"/>
          </w:tcPr>
          <w:p w14:paraId="4718601A" w14:textId="77777777" w:rsidR="00CB0279" w:rsidRPr="0008696C" w:rsidRDefault="00CB0279" w:rsidP="00783604">
            <w:pPr>
              <w:spacing w:line="240" w:lineRule="atLeast"/>
            </w:pPr>
            <w:r w:rsidRPr="0008696C">
              <w:t>Connection Name</w:t>
            </w:r>
          </w:p>
        </w:tc>
        <w:tc>
          <w:tcPr>
            <w:tcW w:w="1163" w:type="dxa"/>
            <w:shd w:val="clear" w:color="auto" w:fill="D9D9D9" w:themeFill="background1" w:themeFillShade="D9"/>
          </w:tcPr>
          <w:p w14:paraId="0D2BB012" w14:textId="77777777" w:rsidR="00CB0279" w:rsidRPr="0008696C" w:rsidRDefault="00CB0279" w:rsidP="00783604">
            <w:pPr>
              <w:pStyle w:val="scriptNormal"/>
              <w:spacing w:line="240" w:lineRule="atLeast"/>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600E6839" w14:textId="77777777" w:rsidR="00CB0279" w:rsidRDefault="00CB0279" w:rsidP="00783604">
            <w:pPr>
              <w:pStyle w:val="scriptNormal"/>
              <w:spacing w:line="240" w:lineRule="atLeast"/>
              <w:rPr>
                <w:b/>
                <w:color w:val="000000" w:themeColor="text1"/>
              </w:rPr>
            </w:pPr>
            <w:r>
              <w:rPr>
                <w:b/>
                <w:color w:val="000000" w:themeColor="text1"/>
              </w:rPr>
              <w:t>Protocol</w:t>
            </w:r>
          </w:p>
          <w:p w14:paraId="23C129B3" w14:textId="77777777" w:rsidR="00CB0279" w:rsidRDefault="00CB0279" w:rsidP="00783604">
            <w:pPr>
              <w:pStyle w:val="scriptNormal"/>
              <w:spacing w:line="240" w:lineRule="atLeast"/>
              <w:rPr>
                <w:color w:val="auto"/>
                <w:sz w:val="16"/>
              </w:rPr>
            </w:pPr>
          </w:p>
          <w:p w14:paraId="44698D72" w14:textId="77777777" w:rsidR="00CB0279" w:rsidRDefault="00CB0279" w:rsidP="00783604">
            <w:pPr>
              <w:pStyle w:val="scriptNormal"/>
              <w:spacing w:line="240" w:lineRule="atLeast"/>
              <w:rPr>
                <w:b/>
                <w:color w:val="000000" w:themeColor="text1"/>
              </w:rPr>
            </w:pPr>
            <w:r>
              <w:rPr>
                <w:color w:val="auto"/>
                <w:sz w:val="16"/>
              </w:rPr>
              <w:t>Only if ‘Connection Type’ is “Network”</w:t>
            </w:r>
            <w:r w:rsidRPr="00053F3C">
              <w:rPr>
                <w:color w:val="auto"/>
                <w:sz w:val="16"/>
              </w:rPr>
              <w:t>/”RF-Digital”</w:t>
            </w:r>
          </w:p>
        </w:tc>
        <w:tc>
          <w:tcPr>
            <w:tcW w:w="1622" w:type="dxa"/>
            <w:shd w:val="clear" w:color="auto" w:fill="D9D9D9" w:themeFill="background1" w:themeFillShade="D9"/>
          </w:tcPr>
          <w:p w14:paraId="20642AF4" w14:textId="77777777" w:rsidR="00CB0279" w:rsidRDefault="00CB0279" w:rsidP="00783604">
            <w:pPr>
              <w:pStyle w:val="scriptNormal"/>
              <w:spacing w:line="240" w:lineRule="atLeast"/>
              <w:rPr>
                <w:b/>
                <w:color w:val="000000" w:themeColor="text1"/>
              </w:rPr>
            </w:pPr>
            <w:r w:rsidRPr="0008696C">
              <w:rPr>
                <w:b/>
                <w:color w:val="000000" w:themeColor="text1"/>
              </w:rPr>
              <w:t>Description</w:t>
            </w:r>
          </w:p>
        </w:tc>
        <w:tc>
          <w:tcPr>
            <w:tcW w:w="2064" w:type="dxa"/>
            <w:shd w:val="clear" w:color="auto" w:fill="D9D9D9" w:themeFill="background1" w:themeFillShade="D9"/>
          </w:tcPr>
          <w:p w14:paraId="3DD092A1" w14:textId="77777777" w:rsidR="00CB0279" w:rsidRDefault="00CB0279" w:rsidP="00783604">
            <w:pPr>
              <w:pStyle w:val="scriptNormal"/>
              <w:spacing w:line="240" w:lineRule="atLeast"/>
              <w:rPr>
                <w:b/>
                <w:color w:val="000000" w:themeColor="text1"/>
              </w:rPr>
            </w:pPr>
            <w:r>
              <w:rPr>
                <w:b/>
                <w:color w:val="000000" w:themeColor="text1"/>
              </w:rPr>
              <w:t>Allocated Messages</w:t>
            </w:r>
          </w:p>
          <w:p w14:paraId="059608FA" w14:textId="77777777" w:rsidR="00CB0279" w:rsidRDefault="00CB0279" w:rsidP="00783604">
            <w:pPr>
              <w:pStyle w:val="scriptNormal"/>
              <w:spacing w:line="240" w:lineRule="atLeast"/>
              <w:rPr>
                <w:color w:val="auto"/>
                <w:sz w:val="16"/>
              </w:rPr>
            </w:pPr>
          </w:p>
          <w:p w14:paraId="67E3142B" w14:textId="77777777" w:rsidR="00CB0279" w:rsidRPr="008D2226" w:rsidRDefault="00CB0279" w:rsidP="00783604">
            <w:pPr>
              <w:pStyle w:val="scriptNormal"/>
              <w:spacing w:line="240" w:lineRule="atLeast"/>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0D899C0D" w14:textId="77777777" w:rsidR="00CB0279" w:rsidRPr="0008696C" w:rsidRDefault="00CB0279" w:rsidP="00783604">
            <w:pPr>
              <w:pStyle w:val="scriptNormal"/>
              <w:spacing w:line="240" w:lineRule="atLeast"/>
              <w:rPr>
                <w:b/>
                <w:color w:val="000000" w:themeColor="text1"/>
              </w:rPr>
            </w:pPr>
            <w:r w:rsidRPr="0008696C">
              <w:rPr>
                <w:b/>
                <w:color w:val="000000" w:themeColor="text1"/>
              </w:rPr>
              <w:t>Connected Nodes</w:t>
            </w:r>
          </w:p>
        </w:tc>
      </w:tr>
      <w:tr w:rsidR="00CB0279" w:rsidRPr="00922826" w14:paraId="7C3CB2DE" w14:textId="77777777" w:rsidTr="00783604">
        <w:tc>
          <w:tcPr>
            <w:tcW w:w="2093" w:type="dxa"/>
          </w:tcPr>
          <w:p w14:paraId="3AFFCC28" w14:textId="77777777" w:rsidR="00CB0279" w:rsidRDefault="00CB0279" w:rsidP="00783604">
            <w:pPr>
              <w:spacing w:line="240" w:lineRule="atLeast"/>
              <w:rPr>
                <w:color w:val="000000" w:themeColor="text1"/>
              </w:rPr>
            </w:pPr>
            <w:r>
              <w:rPr>
                <w:color w:val="000000" w:themeColor="text1"/>
              </w:rPr>
              <w:t>FD1-CAN</w:t>
            </w:r>
          </w:p>
        </w:tc>
        <w:sdt>
          <w:sdtPr>
            <w:rPr>
              <w:color w:val="000000" w:themeColor="text1"/>
            </w:rPr>
            <w:alias w:val="Connection Type"/>
            <w:tag w:val="Connection Type"/>
            <w:id w:val="-195544504"/>
            <w:placeholder>
              <w:docPart w:val="56C5D6288AC94FAAACA21BBBD3A93E9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247DB0C" w14:textId="77777777" w:rsidR="00CB0279" w:rsidRDefault="00CB0279" w:rsidP="00783604">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812335653"/>
            <w:placeholder>
              <w:docPart w:val="666336D7675040B5962F37CF569D40BA"/>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9AB1DE6" w14:textId="77777777" w:rsidR="00CB0279" w:rsidRDefault="00CB0279" w:rsidP="00783604">
                <w:pPr>
                  <w:spacing w:line="240" w:lineRule="atLeast"/>
                  <w:rPr>
                    <w:color w:val="000000" w:themeColor="text1"/>
                  </w:rPr>
                </w:pPr>
                <w:r>
                  <w:rPr>
                    <w:color w:val="000000" w:themeColor="text1"/>
                  </w:rPr>
                  <w:t>CAN FD</w:t>
                </w:r>
              </w:p>
            </w:tc>
          </w:sdtContent>
        </w:sdt>
        <w:tc>
          <w:tcPr>
            <w:tcW w:w="1622" w:type="dxa"/>
          </w:tcPr>
          <w:p w14:paraId="54A6BF6C" w14:textId="77777777" w:rsidR="00CB0279" w:rsidRDefault="00CB0279" w:rsidP="00783604">
            <w:pPr>
              <w:spacing w:line="240" w:lineRule="atLeast"/>
              <w:rPr>
                <w:color w:val="000000" w:themeColor="text1"/>
              </w:rPr>
            </w:pPr>
            <w:r>
              <w:rPr>
                <w:color w:val="000000" w:themeColor="text1"/>
              </w:rPr>
              <w:t>CAN Flexible Data Enhancement for module to module communication</w:t>
            </w:r>
          </w:p>
        </w:tc>
        <w:tc>
          <w:tcPr>
            <w:tcW w:w="2064" w:type="dxa"/>
          </w:tcPr>
          <w:p w14:paraId="345F65BD" w14:textId="77777777" w:rsidR="00CB0279" w:rsidRDefault="00CB0279" w:rsidP="00CB0279">
            <w:pPr>
              <w:spacing w:line="240" w:lineRule="atLeast"/>
              <w:rPr>
                <w:color w:val="000000" w:themeColor="text1"/>
              </w:rPr>
            </w:pPr>
          </w:p>
        </w:tc>
        <w:tc>
          <w:tcPr>
            <w:tcW w:w="1841" w:type="dxa"/>
          </w:tcPr>
          <w:p w14:paraId="4ACED7E1" w14:textId="77777777" w:rsidR="00CB0279" w:rsidRDefault="00CB0279" w:rsidP="00783604">
            <w:pPr>
              <w:spacing w:line="240" w:lineRule="atLeast"/>
              <w:rPr>
                <w:color w:val="000000" w:themeColor="text1"/>
              </w:rPr>
            </w:pPr>
          </w:p>
        </w:tc>
      </w:tr>
      <w:tr w:rsidR="00CB0279" w:rsidRPr="00922826" w14:paraId="3D372F41" w14:textId="77777777" w:rsidTr="00783604">
        <w:tc>
          <w:tcPr>
            <w:tcW w:w="2093" w:type="dxa"/>
          </w:tcPr>
          <w:p w14:paraId="3FA6F093" w14:textId="77777777" w:rsidR="00CB0279" w:rsidRPr="008D2226" w:rsidRDefault="00CB0279" w:rsidP="00783604">
            <w:pPr>
              <w:spacing w:line="240" w:lineRule="atLeast"/>
              <w:rPr>
                <w:color w:val="000000" w:themeColor="text1"/>
              </w:rPr>
            </w:pPr>
            <w:r>
              <w:rPr>
                <w:color w:val="000000" w:themeColor="text1"/>
              </w:rPr>
              <w:t>FD3-CAN</w:t>
            </w:r>
          </w:p>
        </w:tc>
        <w:sdt>
          <w:sdtPr>
            <w:rPr>
              <w:color w:val="000000" w:themeColor="text1"/>
            </w:rPr>
            <w:alias w:val="Connection Type"/>
            <w:tag w:val="Connection Type"/>
            <w:id w:val="-933357952"/>
            <w:placeholder>
              <w:docPart w:val="1B3FBCF1021D4844A11B671970BF401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268100C" w14:textId="77777777" w:rsidR="00CB0279" w:rsidRDefault="00CB0279" w:rsidP="00783604">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7749760"/>
            <w:placeholder>
              <w:docPart w:val="C2800336C003419890ACA993693DCB89"/>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6D3C4B43" w14:textId="77777777" w:rsidR="00CB0279" w:rsidRDefault="00CB0279" w:rsidP="00783604">
                <w:pPr>
                  <w:spacing w:line="240" w:lineRule="atLeast"/>
                  <w:rPr>
                    <w:color w:val="000000" w:themeColor="text1"/>
                  </w:rPr>
                </w:pPr>
                <w:r>
                  <w:rPr>
                    <w:color w:val="000000" w:themeColor="text1"/>
                  </w:rPr>
                  <w:t>CAN FD</w:t>
                </w:r>
              </w:p>
            </w:tc>
          </w:sdtContent>
        </w:sdt>
        <w:tc>
          <w:tcPr>
            <w:tcW w:w="1622" w:type="dxa"/>
          </w:tcPr>
          <w:p w14:paraId="3D203E4E" w14:textId="77777777" w:rsidR="00CB0279" w:rsidRDefault="00CB0279" w:rsidP="00783604">
            <w:pPr>
              <w:spacing w:line="240" w:lineRule="atLeast"/>
              <w:rPr>
                <w:color w:val="000000" w:themeColor="text1"/>
              </w:rPr>
            </w:pPr>
            <w:r>
              <w:rPr>
                <w:color w:val="000000" w:themeColor="text1"/>
              </w:rPr>
              <w:t>CAN Flexible Data Enhancement for module to module communication</w:t>
            </w:r>
          </w:p>
        </w:tc>
        <w:tc>
          <w:tcPr>
            <w:tcW w:w="2064" w:type="dxa"/>
          </w:tcPr>
          <w:p w14:paraId="07F05E1B" w14:textId="77777777" w:rsidR="00CB0279" w:rsidRDefault="00CB0279" w:rsidP="00CB0279">
            <w:pPr>
              <w:spacing w:line="240" w:lineRule="atLeast"/>
              <w:rPr>
                <w:color w:val="000000" w:themeColor="text1"/>
              </w:rPr>
            </w:pPr>
          </w:p>
        </w:tc>
        <w:tc>
          <w:tcPr>
            <w:tcW w:w="1841" w:type="dxa"/>
          </w:tcPr>
          <w:p w14:paraId="2B56D507" w14:textId="77777777" w:rsidR="00CB0279" w:rsidRPr="0008696C" w:rsidRDefault="00CB0279" w:rsidP="00783604">
            <w:pPr>
              <w:spacing w:line="240" w:lineRule="atLeast"/>
              <w:rPr>
                <w:color w:val="000000" w:themeColor="text1"/>
              </w:rPr>
            </w:pPr>
          </w:p>
        </w:tc>
      </w:tr>
      <w:tr w:rsidR="00CB0279" w:rsidRPr="00922826" w14:paraId="72AC859B" w14:textId="77777777" w:rsidTr="00783604">
        <w:tc>
          <w:tcPr>
            <w:tcW w:w="2093" w:type="dxa"/>
          </w:tcPr>
          <w:p w14:paraId="091CB5EC" w14:textId="77777777" w:rsidR="00CB0279" w:rsidRPr="008D2226" w:rsidRDefault="00CB0279" w:rsidP="00783604">
            <w:pPr>
              <w:spacing w:line="240" w:lineRule="atLeast"/>
              <w:rPr>
                <w:color w:val="000000" w:themeColor="text1"/>
              </w:rPr>
            </w:pPr>
            <w:r>
              <w:rPr>
                <w:color w:val="000000" w:themeColor="text1"/>
              </w:rPr>
              <w:t>HS3-CAN</w:t>
            </w:r>
          </w:p>
        </w:tc>
        <w:sdt>
          <w:sdtPr>
            <w:rPr>
              <w:color w:val="000000" w:themeColor="text1"/>
            </w:rPr>
            <w:alias w:val="Connection Type"/>
            <w:tag w:val="Connection Type"/>
            <w:id w:val="211319801"/>
            <w:placeholder>
              <w:docPart w:val="67D86DBA37494C5F8581D112028A5E3D"/>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D7BC207" w14:textId="77777777" w:rsidR="00CB0279" w:rsidRDefault="00CB0279" w:rsidP="00783604">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2126388110"/>
            <w:placeholder>
              <w:docPart w:val="323030D334C846C4A33B22AD8977333C"/>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FCF4F38" w14:textId="77777777" w:rsidR="00CB0279" w:rsidRDefault="00CB0279" w:rsidP="00783604">
                <w:pPr>
                  <w:spacing w:line="240" w:lineRule="atLeast"/>
                  <w:rPr>
                    <w:color w:val="000000" w:themeColor="text1"/>
                  </w:rPr>
                </w:pPr>
                <w:r>
                  <w:rPr>
                    <w:color w:val="000000" w:themeColor="text1"/>
                  </w:rPr>
                  <w:t>CAN (High Speed)</w:t>
                </w:r>
              </w:p>
            </w:tc>
          </w:sdtContent>
        </w:sdt>
        <w:tc>
          <w:tcPr>
            <w:tcW w:w="1622" w:type="dxa"/>
          </w:tcPr>
          <w:p w14:paraId="4F1F1EE3" w14:textId="77777777" w:rsidR="00CB0279" w:rsidRDefault="00CB0279" w:rsidP="00783604">
            <w:pPr>
              <w:spacing w:line="240" w:lineRule="atLeast"/>
              <w:rPr>
                <w:color w:val="000000" w:themeColor="text1"/>
              </w:rPr>
            </w:pPr>
            <w:r>
              <w:rPr>
                <w:color w:val="000000" w:themeColor="text1"/>
              </w:rPr>
              <w:t>High Speed Infotainment CAN for module to module communication</w:t>
            </w:r>
          </w:p>
        </w:tc>
        <w:tc>
          <w:tcPr>
            <w:tcW w:w="2064" w:type="dxa"/>
          </w:tcPr>
          <w:p w14:paraId="39336355" w14:textId="77777777" w:rsidR="00CB0279" w:rsidRDefault="00CB0279" w:rsidP="00CB0279">
            <w:pPr>
              <w:spacing w:line="240" w:lineRule="atLeast"/>
              <w:rPr>
                <w:color w:val="000000" w:themeColor="text1"/>
              </w:rPr>
            </w:pPr>
          </w:p>
        </w:tc>
        <w:tc>
          <w:tcPr>
            <w:tcW w:w="1841" w:type="dxa"/>
          </w:tcPr>
          <w:p w14:paraId="0376767F" w14:textId="77777777" w:rsidR="00CB0279" w:rsidRPr="0008696C" w:rsidRDefault="00CB0279" w:rsidP="00783604">
            <w:pPr>
              <w:spacing w:line="240" w:lineRule="atLeast"/>
              <w:rPr>
                <w:color w:val="000000" w:themeColor="text1"/>
              </w:rPr>
            </w:pPr>
          </w:p>
        </w:tc>
      </w:tr>
      <w:tr w:rsidR="00CB0279" w:rsidRPr="00922826" w14:paraId="0609E19C" w14:textId="77777777" w:rsidTr="00783604">
        <w:tc>
          <w:tcPr>
            <w:tcW w:w="2093" w:type="dxa"/>
          </w:tcPr>
          <w:p w14:paraId="5F8E703C" w14:textId="77777777" w:rsidR="00CB0279" w:rsidRPr="004A1170" w:rsidRDefault="00CB0279" w:rsidP="00783604">
            <w:pPr>
              <w:spacing w:line="240" w:lineRule="atLeast"/>
              <w:rPr>
                <w:rFonts w:cs="Arial"/>
              </w:rPr>
            </w:pPr>
            <w:r>
              <w:rPr>
                <w:rFonts w:cs="Arial"/>
              </w:rPr>
              <w:t>MS1-CAN</w:t>
            </w:r>
          </w:p>
        </w:tc>
        <w:sdt>
          <w:sdtPr>
            <w:rPr>
              <w:color w:val="000000" w:themeColor="text1"/>
            </w:rPr>
            <w:alias w:val="Connection Type"/>
            <w:tag w:val="Connection Type"/>
            <w:id w:val="-498351746"/>
            <w:placeholder>
              <w:docPart w:val="B58C3AB41605491AAB5C2F4368A23655"/>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7674A169" w14:textId="77777777" w:rsidR="00CB0279" w:rsidRPr="0008696C" w:rsidRDefault="00CB0279" w:rsidP="00783604">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397822387"/>
            <w:placeholder>
              <w:docPart w:val="F6FCAF49F34E4E12B37A50E59C46CE2C"/>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3611D65" w14:textId="77777777" w:rsidR="00CB0279" w:rsidRPr="0008696C" w:rsidRDefault="00CB0279" w:rsidP="00783604">
                <w:pPr>
                  <w:spacing w:line="240" w:lineRule="atLeast"/>
                  <w:rPr>
                    <w:color w:val="000000" w:themeColor="text1"/>
                  </w:rPr>
                </w:pPr>
                <w:r>
                  <w:rPr>
                    <w:color w:val="000000" w:themeColor="text1"/>
                  </w:rPr>
                  <w:t>CAN (Mid Speed)</w:t>
                </w:r>
              </w:p>
            </w:tc>
          </w:sdtContent>
        </w:sdt>
        <w:tc>
          <w:tcPr>
            <w:tcW w:w="1622" w:type="dxa"/>
          </w:tcPr>
          <w:p w14:paraId="6FB1AD64" w14:textId="77777777" w:rsidR="00CB0279" w:rsidRPr="0008696C" w:rsidRDefault="00CB0279" w:rsidP="00783604">
            <w:pPr>
              <w:spacing w:line="240" w:lineRule="atLeast"/>
              <w:rPr>
                <w:color w:val="000000" w:themeColor="text1"/>
              </w:rPr>
            </w:pPr>
            <w:r>
              <w:rPr>
                <w:color w:val="000000" w:themeColor="text1"/>
              </w:rPr>
              <w:t>Medium Speed CAN for module to module communication</w:t>
            </w:r>
          </w:p>
        </w:tc>
        <w:tc>
          <w:tcPr>
            <w:tcW w:w="2064" w:type="dxa"/>
          </w:tcPr>
          <w:p w14:paraId="6BA4A5C8" w14:textId="77777777" w:rsidR="00CB0279" w:rsidRPr="0008696C" w:rsidRDefault="00CB0279" w:rsidP="00CB0279">
            <w:pPr>
              <w:spacing w:line="240" w:lineRule="atLeast"/>
              <w:rPr>
                <w:color w:val="000000" w:themeColor="text1"/>
              </w:rPr>
            </w:pPr>
          </w:p>
        </w:tc>
        <w:tc>
          <w:tcPr>
            <w:tcW w:w="1841" w:type="dxa"/>
          </w:tcPr>
          <w:p w14:paraId="2678DED9" w14:textId="77777777" w:rsidR="00CB0279" w:rsidRPr="0008696C" w:rsidRDefault="00CB0279" w:rsidP="00783604">
            <w:pPr>
              <w:spacing w:line="240" w:lineRule="atLeast"/>
              <w:rPr>
                <w:color w:val="000000" w:themeColor="text1"/>
              </w:rPr>
            </w:pPr>
          </w:p>
        </w:tc>
      </w:tr>
      <w:tr w:rsidR="00CB0279" w:rsidRPr="00922826" w14:paraId="198B8381" w14:textId="77777777" w:rsidTr="00783604">
        <w:tc>
          <w:tcPr>
            <w:tcW w:w="2093" w:type="dxa"/>
          </w:tcPr>
          <w:p w14:paraId="4420C8AE" w14:textId="77777777" w:rsidR="00CB0279" w:rsidRDefault="00CB0279" w:rsidP="00783604">
            <w:pPr>
              <w:spacing w:line="240" w:lineRule="atLeast"/>
              <w:rPr>
                <w:rFonts w:cs="Arial"/>
              </w:rPr>
            </w:pPr>
            <w:r>
              <w:rPr>
                <w:rFonts w:cs="Arial"/>
              </w:rPr>
              <w:t>Ethernet</w:t>
            </w:r>
          </w:p>
        </w:tc>
        <w:sdt>
          <w:sdtPr>
            <w:rPr>
              <w:color w:val="000000" w:themeColor="text1"/>
            </w:rPr>
            <w:alias w:val="Connection Type"/>
            <w:tag w:val="Connection Type"/>
            <w:id w:val="-1569251921"/>
            <w:placeholder>
              <w:docPart w:val="B8C61287FAD048E69870F5927BF3B2E2"/>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38BF9F17" w14:textId="77777777" w:rsidR="00CB0279" w:rsidRDefault="00CB0279" w:rsidP="00783604">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44789823"/>
            <w:placeholder>
              <w:docPart w:val="8A6A7D080D7D4B8E81B1B7D452ABC1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2A471411" w14:textId="77777777" w:rsidR="00CB0279" w:rsidRDefault="00CB0279" w:rsidP="00783604">
                <w:pPr>
                  <w:spacing w:line="240" w:lineRule="atLeast"/>
                  <w:rPr>
                    <w:color w:val="000000" w:themeColor="text1"/>
                  </w:rPr>
                </w:pPr>
                <w:r>
                  <w:rPr>
                    <w:color w:val="000000" w:themeColor="text1"/>
                  </w:rPr>
                  <w:t>Ethernet (MQTT)</w:t>
                </w:r>
              </w:p>
            </w:tc>
          </w:sdtContent>
        </w:sdt>
        <w:tc>
          <w:tcPr>
            <w:tcW w:w="1622" w:type="dxa"/>
          </w:tcPr>
          <w:p w14:paraId="03D99A6F" w14:textId="77777777" w:rsidR="00CB0279" w:rsidRPr="0008696C" w:rsidRDefault="00CB0279" w:rsidP="00783604">
            <w:pPr>
              <w:spacing w:line="240" w:lineRule="atLeast"/>
              <w:rPr>
                <w:color w:val="000000" w:themeColor="text1"/>
              </w:rPr>
            </w:pPr>
            <w:r>
              <w:rPr>
                <w:color w:val="000000" w:themeColor="text1"/>
              </w:rPr>
              <w:t>Module to module communication (mainly ECG to APIM)</w:t>
            </w:r>
          </w:p>
        </w:tc>
        <w:tc>
          <w:tcPr>
            <w:tcW w:w="2064" w:type="dxa"/>
          </w:tcPr>
          <w:p w14:paraId="4E064806" w14:textId="77777777" w:rsidR="00CB0279" w:rsidRPr="0008696C" w:rsidRDefault="00CB0279" w:rsidP="00783604">
            <w:pPr>
              <w:spacing w:line="240" w:lineRule="atLeast"/>
              <w:rPr>
                <w:color w:val="000000" w:themeColor="text1"/>
              </w:rPr>
            </w:pPr>
          </w:p>
        </w:tc>
        <w:tc>
          <w:tcPr>
            <w:tcW w:w="1841" w:type="dxa"/>
          </w:tcPr>
          <w:p w14:paraId="6205F4C1" w14:textId="77777777" w:rsidR="00CB0279" w:rsidRPr="0008696C" w:rsidRDefault="00CB0279" w:rsidP="00783604">
            <w:pPr>
              <w:spacing w:line="240" w:lineRule="atLeast"/>
              <w:rPr>
                <w:color w:val="000000" w:themeColor="text1"/>
              </w:rPr>
            </w:pPr>
          </w:p>
        </w:tc>
      </w:tr>
    </w:tbl>
    <w:p w14:paraId="182813E7" w14:textId="77777777" w:rsidR="00072314" w:rsidRDefault="00072314" w:rsidP="00072314"/>
    <w:p w14:paraId="5490401C" w14:textId="77777777" w:rsidR="00072314" w:rsidRPr="00EE06CE" w:rsidRDefault="00072314" w:rsidP="00072314">
      <w:pPr>
        <w:pStyle w:val="Heading4"/>
        <w:keepNext w:val="0"/>
        <w:tabs>
          <w:tab w:val="clear" w:pos="900"/>
          <w:tab w:val="left" w:pos="709"/>
        </w:tabs>
        <w:spacing w:before="240"/>
        <w:rPr>
          <w:lang w:val="en-GB"/>
        </w:rPr>
      </w:pPr>
      <w:bookmarkStart w:id="56" w:name="_Toc35000587"/>
      <w:r w:rsidRPr="00BE1702">
        <w:lastRenderedPageBreak/>
        <w:t>Signal</w:t>
      </w:r>
      <w:r w:rsidRPr="00EE06CE">
        <w:rPr>
          <w:lang w:val="en-GB"/>
        </w:rPr>
        <w:t xml:space="preserve"> List</w:t>
      </w:r>
      <w:bookmarkEnd w:id="56"/>
    </w:p>
    <w:p w14:paraId="78F6D59C" w14:textId="1A1288E0" w:rsidR="000504A7" w:rsidRDefault="000504A7" w:rsidP="000504A7">
      <w:pPr>
        <w:rPr>
          <w:highlight w:val="cyan"/>
        </w:rPr>
      </w:pPr>
    </w:p>
    <w:p w14:paraId="7EFD11E7" w14:textId="77777777" w:rsidR="003E756F" w:rsidRPr="00CB0279" w:rsidRDefault="003E756F" w:rsidP="003E756F">
      <w:r w:rsidRPr="002C69E6">
        <w:t>See section 5.2 for signal list for each module</w:t>
      </w:r>
    </w:p>
    <w:p w14:paraId="5419BEC2" w14:textId="77777777" w:rsidR="003E756F" w:rsidRDefault="003E756F" w:rsidP="000504A7">
      <w:pPr>
        <w:rPr>
          <w:highlight w:val="cyan"/>
        </w:rPr>
      </w:pPr>
    </w:p>
    <w:p w14:paraId="306DBB48" w14:textId="77777777" w:rsidR="000504A7" w:rsidRDefault="000504A7" w:rsidP="00072314">
      <w:pPr>
        <w:rPr>
          <w:rFonts w:cs="Arial"/>
          <w:lang w:val="en-GB"/>
        </w:rPr>
      </w:pPr>
    </w:p>
    <w:p w14:paraId="7CB68B80" w14:textId="77777777" w:rsidR="000504A7" w:rsidRPr="009E3B7C" w:rsidRDefault="000504A7" w:rsidP="00072314">
      <w:pPr>
        <w:rPr>
          <w:rFonts w:cs="Arial"/>
          <w:lang w:val="en-GB"/>
        </w:rPr>
      </w:pPr>
    </w:p>
    <w:p w14:paraId="02129F3F" w14:textId="77777777" w:rsidR="00072314" w:rsidRDefault="00072314" w:rsidP="00072314">
      <w:pPr>
        <w:pStyle w:val="Heading3"/>
        <w:keepNext w:val="0"/>
        <w:tabs>
          <w:tab w:val="clear" w:pos="900"/>
          <w:tab w:val="left" w:pos="709"/>
          <w:tab w:val="left" w:pos="851"/>
        </w:tabs>
        <w:spacing w:before="240"/>
      </w:pPr>
      <w:bookmarkStart w:id="57" w:name="_Toc35000588"/>
      <w:r>
        <w:t xml:space="preserve">Software Component </w:t>
      </w:r>
      <w:r w:rsidRPr="007F6011">
        <w:t>Architecture</w:t>
      </w:r>
      <w:bookmarkEnd w:id="57"/>
    </w:p>
    <w:p w14:paraId="1F73DD2D" w14:textId="77777777" w:rsidR="00072314" w:rsidRPr="00FD0D63" w:rsidRDefault="00072314" w:rsidP="00072314"/>
    <w:p w14:paraId="3AF8BE0C" w14:textId="77777777" w:rsidR="00072314" w:rsidRDefault="00072314" w:rsidP="00072314">
      <w:pPr>
        <w:pStyle w:val="Heading4"/>
        <w:keepNext w:val="0"/>
        <w:tabs>
          <w:tab w:val="clear" w:pos="900"/>
          <w:tab w:val="left" w:pos="709"/>
        </w:tabs>
        <w:spacing w:before="240"/>
      </w:pPr>
      <w:bookmarkStart w:id="58" w:name="_Toc35000589"/>
      <w:r>
        <w:t>Description</w:t>
      </w:r>
      <w:bookmarkEnd w:id="58"/>
    </w:p>
    <w:p w14:paraId="739FB3C3" w14:textId="77777777" w:rsidR="00072314" w:rsidRDefault="00072314" w:rsidP="00072314"/>
    <w:p w14:paraId="3BF849CA" w14:textId="77777777" w:rsidR="00072314" w:rsidRPr="009530F7" w:rsidRDefault="00072314" w:rsidP="00072314"/>
    <w:p w14:paraId="3F33A3D9" w14:textId="77777777" w:rsidR="00072314" w:rsidRDefault="00072314" w:rsidP="00072314">
      <w:pPr>
        <w:pStyle w:val="Heading2"/>
        <w:spacing w:before="240"/>
        <w:rPr>
          <w:lang w:val="en-GB"/>
        </w:rPr>
      </w:pPr>
      <w:bookmarkStart w:id="59" w:name="_Toc35000590"/>
      <w:r w:rsidRPr="00B73381">
        <w:rPr>
          <w:lang w:val="en-GB"/>
        </w:rPr>
        <w:t>Function Deployment</w:t>
      </w:r>
      <w:bookmarkEnd w:id="59"/>
    </w:p>
    <w:p w14:paraId="3B219107" w14:textId="77777777" w:rsidR="00072314" w:rsidRPr="00563007" w:rsidRDefault="00072314" w:rsidP="00072314"/>
    <w:p w14:paraId="11C5812D" w14:textId="77777777" w:rsidR="00072314" w:rsidRDefault="00072314" w:rsidP="00072314">
      <w:pPr>
        <w:pStyle w:val="Heading3"/>
        <w:keepNext w:val="0"/>
        <w:tabs>
          <w:tab w:val="clear" w:pos="900"/>
          <w:tab w:val="left" w:pos="709"/>
          <w:tab w:val="left" w:pos="851"/>
        </w:tabs>
        <w:spacing w:before="240"/>
      </w:pPr>
      <w:bookmarkStart w:id="60" w:name="_Toc35000591"/>
      <w:bookmarkStart w:id="61" w:name="_Ref13129659"/>
      <w:r w:rsidRPr="00B73381">
        <w:t>Deployment Variants</w:t>
      </w:r>
      <w:bookmarkEnd w:id="60"/>
      <w:bookmarkEnd w:id="61"/>
    </w:p>
    <w:p w14:paraId="60F967B3" w14:textId="77777777" w:rsidR="00072314" w:rsidRPr="002801D2" w:rsidRDefault="00072314" w:rsidP="00072314"/>
    <w:p w14:paraId="669F92AB" w14:textId="48E583D3" w:rsidR="003E756F" w:rsidRPr="003E756F" w:rsidRDefault="003E756F" w:rsidP="00072314">
      <w:r>
        <w:t>URC will utilize a function call Zone Database to relate the signals in APIM to the Hand Held Device.  This populates the Hand Held Device HMI with the controls with respect to the seat selection.</w:t>
      </w:r>
    </w:p>
    <w:p w14:paraId="6DB4BF9B" w14:textId="3233F62C" w:rsidR="00072314" w:rsidRDefault="00072314" w:rsidP="00072314">
      <w:pPr>
        <w:pStyle w:val="Heading3"/>
        <w:keepNext w:val="0"/>
        <w:tabs>
          <w:tab w:val="clear" w:pos="900"/>
          <w:tab w:val="left" w:pos="709"/>
          <w:tab w:val="left" w:pos="851"/>
        </w:tabs>
        <w:spacing w:before="240"/>
      </w:pPr>
      <w:bookmarkStart w:id="62" w:name="_Toc35000593"/>
      <w:r>
        <w:t>Function Allocation</w:t>
      </w:r>
      <w:bookmarkEnd w:id="62"/>
    </w:p>
    <w:p w14:paraId="0E77B275" w14:textId="643F4F67" w:rsidR="003E756F" w:rsidRDefault="003E756F" w:rsidP="003E756F"/>
    <w:tbl>
      <w:tblPr>
        <w:tblW w:w="10420" w:type="dxa"/>
        <w:tblLook w:val="04A0" w:firstRow="1" w:lastRow="0" w:firstColumn="1" w:lastColumn="0" w:noHBand="0" w:noVBand="1"/>
      </w:tblPr>
      <w:tblGrid>
        <w:gridCol w:w="1660"/>
        <w:gridCol w:w="4900"/>
        <w:gridCol w:w="3860"/>
      </w:tblGrid>
      <w:tr w:rsidR="002F4370" w:rsidRPr="002F4370" w14:paraId="37AB4B42" w14:textId="77777777" w:rsidTr="002F4370">
        <w:trPr>
          <w:trHeight w:val="255"/>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468AE3"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Component</w:t>
            </w:r>
          </w:p>
        </w:tc>
        <w:tc>
          <w:tcPr>
            <w:tcW w:w="4900" w:type="dxa"/>
            <w:tcBorders>
              <w:top w:val="single" w:sz="4" w:space="0" w:color="auto"/>
              <w:left w:val="nil"/>
              <w:bottom w:val="single" w:sz="4" w:space="0" w:color="auto"/>
              <w:right w:val="single" w:sz="4" w:space="0" w:color="auto"/>
            </w:tcBorders>
            <w:shd w:val="clear" w:color="auto" w:fill="auto"/>
            <w:noWrap/>
            <w:vAlign w:val="bottom"/>
            <w:hideMark/>
          </w:tcPr>
          <w:p w14:paraId="4E4AE57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Technology Function Name</w:t>
            </w:r>
          </w:p>
        </w:tc>
        <w:tc>
          <w:tcPr>
            <w:tcW w:w="3860" w:type="dxa"/>
            <w:tcBorders>
              <w:top w:val="single" w:sz="4" w:space="0" w:color="auto"/>
              <w:left w:val="nil"/>
              <w:bottom w:val="single" w:sz="4" w:space="0" w:color="auto"/>
              <w:right w:val="single" w:sz="4" w:space="0" w:color="auto"/>
            </w:tcBorders>
            <w:shd w:val="clear" w:color="auto" w:fill="auto"/>
            <w:noWrap/>
            <w:vAlign w:val="bottom"/>
            <w:hideMark/>
          </w:tcPr>
          <w:p w14:paraId="2A52704F"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Logical Function Name</w:t>
            </w:r>
          </w:p>
        </w:tc>
      </w:tr>
      <w:tr w:rsidR="002F4370" w:rsidRPr="002F4370" w14:paraId="72E6B890" w14:textId="77777777" w:rsidTr="002F4370">
        <w:trPr>
          <w:trHeight w:val="255"/>
        </w:trPr>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41730489"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Hand Held Device</w:t>
            </w:r>
          </w:p>
        </w:tc>
        <w:tc>
          <w:tcPr>
            <w:tcW w:w="4900" w:type="dxa"/>
            <w:tcBorders>
              <w:top w:val="nil"/>
              <w:left w:val="nil"/>
              <w:bottom w:val="single" w:sz="4" w:space="0" w:color="auto"/>
              <w:right w:val="single" w:sz="4" w:space="0" w:color="auto"/>
            </w:tcBorders>
            <w:shd w:val="clear" w:color="auto" w:fill="auto"/>
            <w:noWrap/>
            <w:vAlign w:val="bottom"/>
            <w:hideMark/>
          </w:tcPr>
          <w:p w14:paraId="7481C246"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Audio Status</w:t>
            </w:r>
          </w:p>
        </w:tc>
        <w:tc>
          <w:tcPr>
            <w:tcW w:w="3860" w:type="dxa"/>
            <w:tcBorders>
              <w:top w:val="nil"/>
              <w:left w:val="nil"/>
              <w:bottom w:val="single" w:sz="4" w:space="0" w:color="auto"/>
              <w:right w:val="single" w:sz="4" w:space="0" w:color="auto"/>
            </w:tcBorders>
            <w:shd w:val="clear" w:color="auto" w:fill="auto"/>
            <w:vAlign w:val="bottom"/>
            <w:hideMark/>
          </w:tcPr>
          <w:p w14:paraId="3106F4B6"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25BED090"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18437356"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6EAC6A01"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Climate Status</w:t>
            </w:r>
          </w:p>
        </w:tc>
        <w:tc>
          <w:tcPr>
            <w:tcW w:w="3860" w:type="dxa"/>
            <w:tcBorders>
              <w:top w:val="nil"/>
              <w:left w:val="nil"/>
              <w:bottom w:val="single" w:sz="4" w:space="0" w:color="auto"/>
              <w:right w:val="single" w:sz="4" w:space="0" w:color="auto"/>
            </w:tcBorders>
            <w:shd w:val="clear" w:color="auto" w:fill="auto"/>
            <w:vAlign w:val="bottom"/>
            <w:hideMark/>
          </w:tcPr>
          <w:p w14:paraId="676B984E"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3DF27749"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2453F131"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4358A637"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Digital Shade Status</w:t>
            </w:r>
          </w:p>
        </w:tc>
        <w:tc>
          <w:tcPr>
            <w:tcW w:w="3860" w:type="dxa"/>
            <w:tcBorders>
              <w:top w:val="nil"/>
              <w:left w:val="nil"/>
              <w:bottom w:val="single" w:sz="4" w:space="0" w:color="auto"/>
              <w:right w:val="single" w:sz="4" w:space="0" w:color="auto"/>
            </w:tcBorders>
            <w:shd w:val="clear" w:color="auto" w:fill="auto"/>
            <w:vAlign w:val="bottom"/>
            <w:hideMark/>
          </w:tcPr>
          <w:p w14:paraId="3AED5569"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592A33E8"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19D6F2B4"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6629AC4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Seat Climate Status</w:t>
            </w:r>
          </w:p>
        </w:tc>
        <w:tc>
          <w:tcPr>
            <w:tcW w:w="3860" w:type="dxa"/>
            <w:tcBorders>
              <w:top w:val="nil"/>
              <w:left w:val="nil"/>
              <w:bottom w:val="single" w:sz="4" w:space="0" w:color="auto"/>
              <w:right w:val="single" w:sz="4" w:space="0" w:color="auto"/>
            </w:tcBorders>
            <w:shd w:val="clear" w:color="auto" w:fill="auto"/>
            <w:vAlign w:val="bottom"/>
            <w:hideMark/>
          </w:tcPr>
          <w:p w14:paraId="67C3AF55"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3AFBD01A"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431637ED"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466C6779"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Seat Massage Status</w:t>
            </w:r>
          </w:p>
        </w:tc>
        <w:tc>
          <w:tcPr>
            <w:tcW w:w="3860" w:type="dxa"/>
            <w:tcBorders>
              <w:top w:val="nil"/>
              <w:left w:val="nil"/>
              <w:bottom w:val="single" w:sz="4" w:space="0" w:color="auto"/>
              <w:right w:val="single" w:sz="4" w:space="0" w:color="auto"/>
            </w:tcBorders>
            <w:shd w:val="clear" w:color="auto" w:fill="auto"/>
            <w:vAlign w:val="bottom"/>
            <w:hideMark/>
          </w:tcPr>
          <w:p w14:paraId="47CA67C5"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F1455A6"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696B3F9F"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5274B038"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Display Seat Movement Status</w:t>
            </w:r>
          </w:p>
        </w:tc>
        <w:tc>
          <w:tcPr>
            <w:tcW w:w="3860" w:type="dxa"/>
            <w:tcBorders>
              <w:top w:val="nil"/>
              <w:left w:val="nil"/>
              <w:bottom w:val="single" w:sz="4" w:space="0" w:color="auto"/>
              <w:right w:val="single" w:sz="4" w:space="0" w:color="auto"/>
            </w:tcBorders>
            <w:shd w:val="clear" w:color="auto" w:fill="auto"/>
            <w:vAlign w:val="bottom"/>
            <w:hideMark/>
          </w:tcPr>
          <w:p w14:paraId="61993F0A"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2AE90878"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5A26942D"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150F5825"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Climate Control Functionality</w:t>
            </w:r>
          </w:p>
        </w:tc>
        <w:tc>
          <w:tcPr>
            <w:tcW w:w="3860" w:type="dxa"/>
            <w:tcBorders>
              <w:top w:val="nil"/>
              <w:left w:val="nil"/>
              <w:bottom w:val="single" w:sz="4" w:space="0" w:color="auto"/>
              <w:right w:val="single" w:sz="4" w:space="0" w:color="auto"/>
            </w:tcBorders>
            <w:shd w:val="clear" w:color="auto" w:fill="auto"/>
            <w:vAlign w:val="bottom"/>
            <w:hideMark/>
          </w:tcPr>
          <w:p w14:paraId="08B53619"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63C98097"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48F69D97"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380873F6"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Seat Climate Functionality</w:t>
            </w:r>
          </w:p>
        </w:tc>
        <w:tc>
          <w:tcPr>
            <w:tcW w:w="3860" w:type="dxa"/>
            <w:tcBorders>
              <w:top w:val="nil"/>
              <w:left w:val="nil"/>
              <w:bottom w:val="single" w:sz="4" w:space="0" w:color="auto"/>
              <w:right w:val="single" w:sz="4" w:space="0" w:color="auto"/>
            </w:tcBorders>
            <w:shd w:val="clear" w:color="auto" w:fill="auto"/>
            <w:vAlign w:val="bottom"/>
            <w:hideMark/>
          </w:tcPr>
          <w:p w14:paraId="3755707F"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5C1CE431"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4457137F"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5B93C587"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Digital Shade Functionality</w:t>
            </w:r>
          </w:p>
        </w:tc>
        <w:tc>
          <w:tcPr>
            <w:tcW w:w="3860" w:type="dxa"/>
            <w:tcBorders>
              <w:top w:val="nil"/>
              <w:left w:val="nil"/>
              <w:bottom w:val="single" w:sz="4" w:space="0" w:color="auto"/>
              <w:right w:val="single" w:sz="4" w:space="0" w:color="auto"/>
            </w:tcBorders>
            <w:shd w:val="clear" w:color="auto" w:fill="auto"/>
            <w:vAlign w:val="bottom"/>
            <w:hideMark/>
          </w:tcPr>
          <w:p w14:paraId="4F0DB671"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34B4418E"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5B6B0F28"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353145D4"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 xml:space="preserve">Request Seat Massage Functionality - 2R </w:t>
            </w:r>
            <w:proofErr w:type="spellStart"/>
            <w:r w:rsidRPr="002F4370">
              <w:rPr>
                <w:rFonts w:cs="Arial"/>
                <w:color w:val="000000"/>
              </w:rPr>
              <w:t>Drv</w:t>
            </w:r>
            <w:proofErr w:type="spellEnd"/>
            <w:r w:rsidRPr="002F4370">
              <w:rPr>
                <w:rFonts w:cs="Arial"/>
                <w:color w:val="000000"/>
              </w:rPr>
              <w:t xml:space="preserve"> Side</w:t>
            </w:r>
          </w:p>
        </w:tc>
        <w:tc>
          <w:tcPr>
            <w:tcW w:w="3860" w:type="dxa"/>
            <w:tcBorders>
              <w:top w:val="nil"/>
              <w:left w:val="nil"/>
              <w:bottom w:val="single" w:sz="4" w:space="0" w:color="auto"/>
              <w:right w:val="single" w:sz="4" w:space="0" w:color="auto"/>
            </w:tcBorders>
            <w:shd w:val="clear" w:color="auto" w:fill="auto"/>
            <w:vAlign w:val="bottom"/>
            <w:hideMark/>
          </w:tcPr>
          <w:p w14:paraId="3E5096C1"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333C202C"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0243BD74"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7BC7CEF3"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Seat Massage Functionality - 2R Pass Side</w:t>
            </w:r>
          </w:p>
        </w:tc>
        <w:tc>
          <w:tcPr>
            <w:tcW w:w="3860" w:type="dxa"/>
            <w:tcBorders>
              <w:top w:val="nil"/>
              <w:left w:val="nil"/>
              <w:bottom w:val="single" w:sz="4" w:space="0" w:color="auto"/>
              <w:right w:val="single" w:sz="4" w:space="0" w:color="auto"/>
            </w:tcBorders>
            <w:shd w:val="clear" w:color="auto" w:fill="auto"/>
            <w:vAlign w:val="bottom"/>
            <w:hideMark/>
          </w:tcPr>
          <w:p w14:paraId="3B5B28E1"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679C4FF"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24AB090F"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50874C74"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Seat Massage Functionality - 1R Pass Side</w:t>
            </w:r>
          </w:p>
        </w:tc>
        <w:tc>
          <w:tcPr>
            <w:tcW w:w="3860" w:type="dxa"/>
            <w:tcBorders>
              <w:top w:val="nil"/>
              <w:left w:val="nil"/>
              <w:bottom w:val="single" w:sz="4" w:space="0" w:color="auto"/>
              <w:right w:val="single" w:sz="4" w:space="0" w:color="auto"/>
            </w:tcBorders>
            <w:shd w:val="clear" w:color="auto" w:fill="auto"/>
            <w:vAlign w:val="bottom"/>
            <w:hideMark/>
          </w:tcPr>
          <w:p w14:paraId="718CED55"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101B08EB"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488752DD"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0A82B52A"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 xml:space="preserve">Request Seat Movement Functionality - 2R </w:t>
            </w:r>
            <w:proofErr w:type="spellStart"/>
            <w:r w:rsidRPr="002F4370">
              <w:rPr>
                <w:rFonts w:cs="Arial"/>
                <w:color w:val="000000"/>
              </w:rPr>
              <w:t>Drv</w:t>
            </w:r>
            <w:proofErr w:type="spellEnd"/>
            <w:r w:rsidRPr="002F4370">
              <w:rPr>
                <w:rFonts w:cs="Arial"/>
                <w:color w:val="000000"/>
              </w:rPr>
              <w:t xml:space="preserve"> Side</w:t>
            </w:r>
          </w:p>
        </w:tc>
        <w:tc>
          <w:tcPr>
            <w:tcW w:w="3860" w:type="dxa"/>
            <w:tcBorders>
              <w:top w:val="nil"/>
              <w:left w:val="nil"/>
              <w:bottom w:val="single" w:sz="4" w:space="0" w:color="auto"/>
              <w:right w:val="single" w:sz="4" w:space="0" w:color="auto"/>
            </w:tcBorders>
            <w:shd w:val="clear" w:color="auto" w:fill="auto"/>
            <w:vAlign w:val="bottom"/>
            <w:hideMark/>
          </w:tcPr>
          <w:p w14:paraId="536CCDA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1DF1E265"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7831D325"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2A7E1FFD"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Seat Movement Functionality - 2R Pass Side</w:t>
            </w:r>
          </w:p>
        </w:tc>
        <w:tc>
          <w:tcPr>
            <w:tcW w:w="3860" w:type="dxa"/>
            <w:tcBorders>
              <w:top w:val="nil"/>
              <w:left w:val="nil"/>
              <w:bottom w:val="single" w:sz="4" w:space="0" w:color="auto"/>
              <w:right w:val="single" w:sz="4" w:space="0" w:color="auto"/>
            </w:tcBorders>
            <w:shd w:val="clear" w:color="auto" w:fill="auto"/>
            <w:vAlign w:val="bottom"/>
            <w:hideMark/>
          </w:tcPr>
          <w:p w14:paraId="439DF5F7"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00A2A9B7"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6386F21D"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4B032FEE"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Seat Movement Functionality - 1R Pass Side</w:t>
            </w:r>
          </w:p>
        </w:tc>
        <w:tc>
          <w:tcPr>
            <w:tcW w:w="3860" w:type="dxa"/>
            <w:tcBorders>
              <w:top w:val="nil"/>
              <w:left w:val="nil"/>
              <w:bottom w:val="single" w:sz="4" w:space="0" w:color="auto"/>
              <w:right w:val="single" w:sz="4" w:space="0" w:color="auto"/>
            </w:tcBorders>
            <w:shd w:val="clear" w:color="auto" w:fill="auto"/>
            <w:vAlign w:val="bottom"/>
            <w:hideMark/>
          </w:tcPr>
          <w:p w14:paraId="54529EC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1F16205" w14:textId="77777777" w:rsidTr="002F4370">
        <w:trPr>
          <w:trHeight w:val="255"/>
        </w:trPr>
        <w:tc>
          <w:tcPr>
            <w:tcW w:w="1660" w:type="dxa"/>
            <w:vMerge/>
            <w:tcBorders>
              <w:top w:val="nil"/>
              <w:left w:val="single" w:sz="4" w:space="0" w:color="auto"/>
              <w:bottom w:val="single" w:sz="4" w:space="0" w:color="000000"/>
              <w:right w:val="single" w:sz="4" w:space="0" w:color="auto"/>
            </w:tcBorders>
            <w:vAlign w:val="center"/>
            <w:hideMark/>
          </w:tcPr>
          <w:p w14:paraId="7B558E65"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1C44AC6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Request Audio Control</w:t>
            </w:r>
          </w:p>
        </w:tc>
        <w:tc>
          <w:tcPr>
            <w:tcW w:w="3860" w:type="dxa"/>
            <w:tcBorders>
              <w:top w:val="nil"/>
              <w:left w:val="nil"/>
              <w:bottom w:val="single" w:sz="4" w:space="0" w:color="auto"/>
              <w:right w:val="single" w:sz="4" w:space="0" w:color="auto"/>
            </w:tcBorders>
            <w:shd w:val="clear" w:color="auto" w:fill="auto"/>
            <w:vAlign w:val="bottom"/>
            <w:hideMark/>
          </w:tcPr>
          <w:p w14:paraId="1195FC01"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3A07B8" w:rsidRPr="002F4370" w14:paraId="12B70C69" w14:textId="77777777" w:rsidTr="000C4F7D">
        <w:trPr>
          <w:trHeight w:val="255"/>
        </w:trPr>
        <w:tc>
          <w:tcPr>
            <w:tcW w:w="1660" w:type="dxa"/>
            <w:vMerge w:val="restart"/>
            <w:tcBorders>
              <w:top w:val="nil"/>
              <w:left w:val="single" w:sz="4" w:space="0" w:color="auto"/>
              <w:right w:val="single" w:sz="4" w:space="0" w:color="auto"/>
            </w:tcBorders>
            <w:shd w:val="clear" w:color="auto" w:fill="auto"/>
            <w:vAlign w:val="center"/>
            <w:hideMark/>
          </w:tcPr>
          <w:p w14:paraId="644A215F" w14:textId="77777777" w:rsidR="003A07B8" w:rsidRPr="002F4370" w:rsidRDefault="003A07B8" w:rsidP="002F4370">
            <w:pPr>
              <w:overflowPunct/>
              <w:autoSpaceDE/>
              <w:autoSpaceDN/>
              <w:adjustRightInd/>
              <w:jc w:val="center"/>
              <w:textAlignment w:val="auto"/>
              <w:rPr>
                <w:rFonts w:cs="Arial"/>
                <w:color w:val="000000"/>
              </w:rPr>
            </w:pPr>
            <w:r w:rsidRPr="002F4370">
              <w:rPr>
                <w:rFonts w:cs="Arial"/>
                <w:color w:val="000000"/>
              </w:rPr>
              <w:t>APIM</w:t>
            </w:r>
          </w:p>
        </w:tc>
        <w:tc>
          <w:tcPr>
            <w:tcW w:w="4900" w:type="dxa"/>
            <w:tcBorders>
              <w:top w:val="nil"/>
              <w:left w:val="nil"/>
              <w:bottom w:val="single" w:sz="4" w:space="0" w:color="auto"/>
              <w:right w:val="single" w:sz="4" w:space="0" w:color="auto"/>
            </w:tcBorders>
            <w:shd w:val="clear" w:color="auto" w:fill="auto"/>
            <w:noWrap/>
            <w:vAlign w:val="bottom"/>
            <w:hideMark/>
          </w:tcPr>
          <w:p w14:paraId="0AEF2543"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Manage Lockout URC</w:t>
            </w:r>
          </w:p>
        </w:tc>
        <w:tc>
          <w:tcPr>
            <w:tcW w:w="3860" w:type="dxa"/>
            <w:tcBorders>
              <w:top w:val="nil"/>
              <w:left w:val="nil"/>
              <w:bottom w:val="single" w:sz="4" w:space="0" w:color="auto"/>
              <w:right w:val="single" w:sz="4" w:space="0" w:color="auto"/>
            </w:tcBorders>
            <w:shd w:val="clear" w:color="auto" w:fill="auto"/>
            <w:vAlign w:val="bottom"/>
            <w:hideMark/>
          </w:tcPr>
          <w:p w14:paraId="13753676"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3A07B8" w:rsidRPr="002F4370" w14:paraId="2B067107" w14:textId="77777777" w:rsidTr="000C4F7D">
        <w:trPr>
          <w:trHeight w:val="255"/>
        </w:trPr>
        <w:tc>
          <w:tcPr>
            <w:tcW w:w="1660" w:type="dxa"/>
            <w:vMerge/>
            <w:tcBorders>
              <w:left w:val="single" w:sz="4" w:space="0" w:color="auto"/>
              <w:right w:val="single" w:sz="4" w:space="0" w:color="auto"/>
            </w:tcBorders>
            <w:vAlign w:val="center"/>
            <w:hideMark/>
          </w:tcPr>
          <w:p w14:paraId="1363CCD2" w14:textId="77777777" w:rsidR="003A07B8" w:rsidRPr="002F4370" w:rsidRDefault="003A07B8"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76B5625D"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Manage Seat Selection</w:t>
            </w:r>
          </w:p>
        </w:tc>
        <w:tc>
          <w:tcPr>
            <w:tcW w:w="3860" w:type="dxa"/>
            <w:tcBorders>
              <w:top w:val="nil"/>
              <w:left w:val="nil"/>
              <w:bottom w:val="single" w:sz="4" w:space="0" w:color="auto"/>
              <w:right w:val="single" w:sz="4" w:space="0" w:color="auto"/>
            </w:tcBorders>
            <w:shd w:val="clear" w:color="auto" w:fill="auto"/>
            <w:vAlign w:val="bottom"/>
            <w:hideMark/>
          </w:tcPr>
          <w:p w14:paraId="278B6DF7"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3A07B8" w:rsidRPr="002F4370" w14:paraId="3B119897" w14:textId="77777777" w:rsidTr="000C4F7D">
        <w:trPr>
          <w:trHeight w:val="255"/>
        </w:trPr>
        <w:tc>
          <w:tcPr>
            <w:tcW w:w="1660" w:type="dxa"/>
            <w:vMerge/>
            <w:tcBorders>
              <w:left w:val="single" w:sz="4" w:space="0" w:color="auto"/>
              <w:right w:val="single" w:sz="4" w:space="0" w:color="auto"/>
            </w:tcBorders>
            <w:vAlign w:val="center"/>
            <w:hideMark/>
          </w:tcPr>
          <w:p w14:paraId="312ADA48" w14:textId="77777777" w:rsidR="003A07B8" w:rsidRPr="002F4370" w:rsidRDefault="003A07B8"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5404D399"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Manage URC User Connections</w:t>
            </w:r>
          </w:p>
        </w:tc>
        <w:tc>
          <w:tcPr>
            <w:tcW w:w="3860" w:type="dxa"/>
            <w:tcBorders>
              <w:top w:val="nil"/>
              <w:left w:val="nil"/>
              <w:bottom w:val="single" w:sz="4" w:space="0" w:color="auto"/>
              <w:right w:val="single" w:sz="4" w:space="0" w:color="auto"/>
            </w:tcBorders>
            <w:shd w:val="clear" w:color="auto" w:fill="auto"/>
            <w:vAlign w:val="bottom"/>
            <w:hideMark/>
          </w:tcPr>
          <w:p w14:paraId="58366D72" w14:textId="77777777" w:rsidR="003A07B8" w:rsidRPr="002F4370" w:rsidRDefault="003A07B8"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3A07B8" w:rsidRPr="002F4370" w14:paraId="206A2E46" w14:textId="77777777" w:rsidTr="000C4F7D">
        <w:trPr>
          <w:trHeight w:val="255"/>
        </w:trPr>
        <w:tc>
          <w:tcPr>
            <w:tcW w:w="1660" w:type="dxa"/>
            <w:vMerge/>
            <w:tcBorders>
              <w:left w:val="single" w:sz="4" w:space="0" w:color="auto"/>
              <w:bottom w:val="single" w:sz="4" w:space="0" w:color="000000"/>
              <w:right w:val="single" w:sz="4" w:space="0" w:color="auto"/>
            </w:tcBorders>
            <w:vAlign w:val="center"/>
          </w:tcPr>
          <w:p w14:paraId="36B96CAB" w14:textId="77777777" w:rsidR="003A07B8" w:rsidRPr="002F4370" w:rsidRDefault="003A07B8"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tcPr>
          <w:p w14:paraId="028AB25E" w14:textId="015F4A3B" w:rsidR="003A07B8" w:rsidRPr="002F4370" w:rsidRDefault="003A07B8" w:rsidP="002F4370">
            <w:pPr>
              <w:overflowPunct/>
              <w:autoSpaceDE/>
              <w:autoSpaceDN/>
              <w:adjustRightInd/>
              <w:textAlignment w:val="auto"/>
              <w:rPr>
                <w:rFonts w:cs="Arial"/>
                <w:color w:val="000000"/>
              </w:rPr>
            </w:pPr>
            <w:r>
              <w:rPr>
                <w:rFonts w:cs="Arial"/>
                <w:color w:val="000000"/>
              </w:rPr>
              <w:t>Manage Zone Database</w:t>
            </w:r>
          </w:p>
        </w:tc>
        <w:tc>
          <w:tcPr>
            <w:tcW w:w="3860" w:type="dxa"/>
            <w:tcBorders>
              <w:top w:val="nil"/>
              <w:left w:val="nil"/>
              <w:bottom w:val="single" w:sz="4" w:space="0" w:color="auto"/>
              <w:right w:val="single" w:sz="4" w:space="0" w:color="auto"/>
            </w:tcBorders>
            <w:shd w:val="clear" w:color="auto" w:fill="auto"/>
            <w:vAlign w:val="bottom"/>
          </w:tcPr>
          <w:p w14:paraId="1DE97640" w14:textId="541D16F7" w:rsidR="003A07B8" w:rsidRPr="002F4370" w:rsidRDefault="003A07B8"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D0E195B"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D179B18"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AHU</w:t>
            </w:r>
          </w:p>
        </w:tc>
        <w:tc>
          <w:tcPr>
            <w:tcW w:w="4900" w:type="dxa"/>
            <w:tcBorders>
              <w:top w:val="nil"/>
              <w:left w:val="nil"/>
              <w:bottom w:val="single" w:sz="4" w:space="0" w:color="auto"/>
              <w:right w:val="single" w:sz="4" w:space="0" w:color="auto"/>
            </w:tcBorders>
            <w:shd w:val="clear" w:color="auto" w:fill="auto"/>
            <w:noWrap/>
            <w:vAlign w:val="bottom"/>
            <w:hideMark/>
          </w:tcPr>
          <w:p w14:paraId="7DA5B11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Audio Control</w:t>
            </w:r>
          </w:p>
        </w:tc>
        <w:tc>
          <w:tcPr>
            <w:tcW w:w="3860" w:type="dxa"/>
            <w:tcBorders>
              <w:top w:val="nil"/>
              <w:left w:val="nil"/>
              <w:bottom w:val="single" w:sz="4" w:space="0" w:color="auto"/>
              <w:right w:val="single" w:sz="4" w:space="0" w:color="auto"/>
            </w:tcBorders>
            <w:shd w:val="clear" w:color="auto" w:fill="auto"/>
            <w:vAlign w:val="bottom"/>
            <w:hideMark/>
          </w:tcPr>
          <w:p w14:paraId="5886F91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68FEABF7" w14:textId="77777777" w:rsidTr="002F4370">
        <w:trPr>
          <w:trHeight w:val="255"/>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EF8E87"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RCCM</w:t>
            </w:r>
          </w:p>
        </w:tc>
        <w:tc>
          <w:tcPr>
            <w:tcW w:w="4900" w:type="dxa"/>
            <w:tcBorders>
              <w:top w:val="nil"/>
              <w:left w:val="nil"/>
              <w:bottom w:val="single" w:sz="4" w:space="0" w:color="auto"/>
              <w:right w:val="single" w:sz="4" w:space="0" w:color="auto"/>
            </w:tcBorders>
            <w:shd w:val="clear" w:color="auto" w:fill="auto"/>
            <w:noWrap/>
            <w:vAlign w:val="bottom"/>
            <w:hideMark/>
          </w:tcPr>
          <w:p w14:paraId="713B9C0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Climate Control</w:t>
            </w:r>
          </w:p>
        </w:tc>
        <w:tc>
          <w:tcPr>
            <w:tcW w:w="3860" w:type="dxa"/>
            <w:tcBorders>
              <w:top w:val="nil"/>
              <w:left w:val="nil"/>
              <w:bottom w:val="single" w:sz="4" w:space="0" w:color="auto"/>
              <w:right w:val="single" w:sz="4" w:space="0" w:color="auto"/>
            </w:tcBorders>
            <w:shd w:val="clear" w:color="auto" w:fill="auto"/>
            <w:vAlign w:val="bottom"/>
            <w:hideMark/>
          </w:tcPr>
          <w:p w14:paraId="16DE4B6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62DBB9BB" w14:textId="77777777" w:rsidTr="002F4370">
        <w:trPr>
          <w:trHeight w:val="255"/>
        </w:trPr>
        <w:tc>
          <w:tcPr>
            <w:tcW w:w="1660" w:type="dxa"/>
            <w:vMerge/>
            <w:tcBorders>
              <w:top w:val="nil"/>
              <w:left w:val="single" w:sz="4" w:space="0" w:color="auto"/>
              <w:bottom w:val="single" w:sz="4" w:space="0" w:color="auto"/>
              <w:right w:val="single" w:sz="4" w:space="0" w:color="auto"/>
            </w:tcBorders>
            <w:vAlign w:val="center"/>
            <w:hideMark/>
          </w:tcPr>
          <w:p w14:paraId="0D1819DF" w14:textId="77777777" w:rsidR="002F4370" w:rsidRPr="002F4370" w:rsidRDefault="002F4370" w:rsidP="002F4370">
            <w:pPr>
              <w:overflowPunct/>
              <w:autoSpaceDE/>
              <w:autoSpaceDN/>
              <w:adjustRightInd/>
              <w:textAlignment w:val="auto"/>
              <w:rPr>
                <w:rFonts w:cs="Arial"/>
                <w:color w:val="000000"/>
              </w:rPr>
            </w:pPr>
          </w:p>
        </w:tc>
        <w:tc>
          <w:tcPr>
            <w:tcW w:w="4900" w:type="dxa"/>
            <w:tcBorders>
              <w:top w:val="nil"/>
              <w:left w:val="nil"/>
              <w:bottom w:val="single" w:sz="4" w:space="0" w:color="auto"/>
              <w:right w:val="single" w:sz="4" w:space="0" w:color="auto"/>
            </w:tcBorders>
            <w:shd w:val="clear" w:color="auto" w:fill="auto"/>
            <w:noWrap/>
            <w:vAlign w:val="bottom"/>
            <w:hideMark/>
          </w:tcPr>
          <w:p w14:paraId="70A52C24"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 xml:space="preserve">Manage Seat Climate </w:t>
            </w:r>
          </w:p>
        </w:tc>
        <w:tc>
          <w:tcPr>
            <w:tcW w:w="3860" w:type="dxa"/>
            <w:tcBorders>
              <w:top w:val="nil"/>
              <w:left w:val="nil"/>
              <w:bottom w:val="single" w:sz="4" w:space="0" w:color="auto"/>
              <w:right w:val="single" w:sz="4" w:space="0" w:color="auto"/>
            </w:tcBorders>
            <w:shd w:val="clear" w:color="auto" w:fill="auto"/>
            <w:vAlign w:val="bottom"/>
            <w:hideMark/>
          </w:tcPr>
          <w:p w14:paraId="0B9B60C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23CA1051"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271312C"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OZM</w:t>
            </w:r>
          </w:p>
        </w:tc>
        <w:tc>
          <w:tcPr>
            <w:tcW w:w="4900" w:type="dxa"/>
            <w:tcBorders>
              <w:top w:val="nil"/>
              <w:left w:val="nil"/>
              <w:bottom w:val="single" w:sz="4" w:space="0" w:color="auto"/>
              <w:right w:val="single" w:sz="4" w:space="0" w:color="auto"/>
            </w:tcBorders>
            <w:shd w:val="clear" w:color="auto" w:fill="auto"/>
            <w:noWrap/>
            <w:vAlign w:val="bottom"/>
            <w:hideMark/>
          </w:tcPr>
          <w:p w14:paraId="6B783096"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Digital Shade</w:t>
            </w:r>
          </w:p>
        </w:tc>
        <w:tc>
          <w:tcPr>
            <w:tcW w:w="3860" w:type="dxa"/>
            <w:tcBorders>
              <w:top w:val="nil"/>
              <w:left w:val="nil"/>
              <w:bottom w:val="single" w:sz="4" w:space="0" w:color="auto"/>
              <w:right w:val="single" w:sz="4" w:space="0" w:color="auto"/>
            </w:tcBorders>
            <w:shd w:val="clear" w:color="auto" w:fill="auto"/>
            <w:vAlign w:val="bottom"/>
            <w:hideMark/>
          </w:tcPr>
          <w:p w14:paraId="7CECCEE5"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F214DB5"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9E0C746"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SCMC</w:t>
            </w:r>
          </w:p>
        </w:tc>
        <w:tc>
          <w:tcPr>
            <w:tcW w:w="4900" w:type="dxa"/>
            <w:tcBorders>
              <w:top w:val="nil"/>
              <w:left w:val="nil"/>
              <w:bottom w:val="single" w:sz="4" w:space="0" w:color="auto"/>
              <w:right w:val="single" w:sz="4" w:space="0" w:color="auto"/>
            </w:tcBorders>
            <w:shd w:val="clear" w:color="auto" w:fill="auto"/>
            <w:noWrap/>
            <w:vAlign w:val="bottom"/>
            <w:hideMark/>
          </w:tcPr>
          <w:p w14:paraId="5F4985B8"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 xml:space="preserve">Manage Seat Massage - 2R </w:t>
            </w:r>
            <w:proofErr w:type="spellStart"/>
            <w:r w:rsidRPr="002F4370">
              <w:rPr>
                <w:rFonts w:cs="Arial"/>
                <w:color w:val="000000"/>
              </w:rPr>
              <w:t>Drv</w:t>
            </w:r>
            <w:proofErr w:type="spellEnd"/>
            <w:r w:rsidRPr="002F4370">
              <w:rPr>
                <w:rFonts w:cs="Arial"/>
                <w:color w:val="000000"/>
              </w:rPr>
              <w:t xml:space="preserve"> Side</w:t>
            </w:r>
          </w:p>
        </w:tc>
        <w:tc>
          <w:tcPr>
            <w:tcW w:w="3860" w:type="dxa"/>
            <w:tcBorders>
              <w:top w:val="nil"/>
              <w:left w:val="nil"/>
              <w:bottom w:val="single" w:sz="4" w:space="0" w:color="auto"/>
              <w:right w:val="single" w:sz="4" w:space="0" w:color="auto"/>
            </w:tcBorders>
            <w:shd w:val="clear" w:color="auto" w:fill="auto"/>
            <w:vAlign w:val="bottom"/>
            <w:hideMark/>
          </w:tcPr>
          <w:p w14:paraId="229BD403"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69D2F622"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BAEF1B2"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SCMD</w:t>
            </w:r>
          </w:p>
        </w:tc>
        <w:tc>
          <w:tcPr>
            <w:tcW w:w="4900" w:type="dxa"/>
            <w:tcBorders>
              <w:top w:val="nil"/>
              <w:left w:val="nil"/>
              <w:bottom w:val="single" w:sz="4" w:space="0" w:color="auto"/>
              <w:right w:val="single" w:sz="4" w:space="0" w:color="auto"/>
            </w:tcBorders>
            <w:shd w:val="clear" w:color="auto" w:fill="auto"/>
            <w:noWrap/>
            <w:vAlign w:val="bottom"/>
            <w:hideMark/>
          </w:tcPr>
          <w:p w14:paraId="117B047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Seat Massage - 2R Pass Side</w:t>
            </w:r>
          </w:p>
        </w:tc>
        <w:tc>
          <w:tcPr>
            <w:tcW w:w="3860" w:type="dxa"/>
            <w:tcBorders>
              <w:top w:val="nil"/>
              <w:left w:val="nil"/>
              <w:bottom w:val="single" w:sz="4" w:space="0" w:color="auto"/>
              <w:right w:val="single" w:sz="4" w:space="0" w:color="auto"/>
            </w:tcBorders>
            <w:shd w:val="clear" w:color="auto" w:fill="auto"/>
            <w:vAlign w:val="bottom"/>
            <w:hideMark/>
          </w:tcPr>
          <w:p w14:paraId="37664788"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2B6AE0E0"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D396C5D"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SCMH</w:t>
            </w:r>
          </w:p>
        </w:tc>
        <w:tc>
          <w:tcPr>
            <w:tcW w:w="4900" w:type="dxa"/>
            <w:tcBorders>
              <w:top w:val="nil"/>
              <w:left w:val="nil"/>
              <w:bottom w:val="single" w:sz="4" w:space="0" w:color="auto"/>
              <w:right w:val="single" w:sz="4" w:space="0" w:color="auto"/>
            </w:tcBorders>
            <w:shd w:val="clear" w:color="auto" w:fill="auto"/>
            <w:noWrap/>
            <w:vAlign w:val="bottom"/>
            <w:hideMark/>
          </w:tcPr>
          <w:p w14:paraId="7EFF08D8"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Seat Massage - 1R Pass Side</w:t>
            </w:r>
          </w:p>
        </w:tc>
        <w:tc>
          <w:tcPr>
            <w:tcW w:w="3860" w:type="dxa"/>
            <w:tcBorders>
              <w:top w:val="nil"/>
              <w:left w:val="nil"/>
              <w:bottom w:val="single" w:sz="4" w:space="0" w:color="auto"/>
              <w:right w:val="single" w:sz="4" w:space="0" w:color="auto"/>
            </w:tcBorders>
            <w:shd w:val="clear" w:color="auto" w:fill="auto"/>
            <w:vAlign w:val="bottom"/>
            <w:hideMark/>
          </w:tcPr>
          <w:p w14:paraId="1903373D"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6689B307"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E41B051"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SCMK</w:t>
            </w:r>
          </w:p>
        </w:tc>
        <w:tc>
          <w:tcPr>
            <w:tcW w:w="4900" w:type="dxa"/>
            <w:tcBorders>
              <w:top w:val="nil"/>
              <w:left w:val="nil"/>
              <w:bottom w:val="single" w:sz="4" w:space="0" w:color="auto"/>
              <w:right w:val="single" w:sz="4" w:space="0" w:color="auto"/>
            </w:tcBorders>
            <w:shd w:val="clear" w:color="auto" w:fill="auto"/>
            <w:noWrap/>
            <w:vAlign w:val="bottom"/>
            <w:hideMark/>
          </w:tcPr>
          <w:p w14:paraId="7915DD14"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 xml:space="preserve">Manage Seat Movement - 2R </w:t>
            </w:r>
            <w:proofErr w:type="spellStart"/>
            <w:r w:rsidRPr="002F4370">
              <w:rPr>
                <w:rFonts w:cs="Arial"/>
                <w:color w:val="000000"/>
              </w:rPr>
              <w:t>Drv</w:t>
            </w:r>
            <w:proofErr w:type="spellEnd"/>
            <w:r w:rsidRPr="002F4370">
              <w:rPr>
                <w:rFonts w:cs="Arial"/>
                <w:color w:val="000000"/>
              </w:rPr>
              <w:t xml:space="preserve"> Side</w:t>
            </w:r>
          </w:p>
        </w:tc>
        <w:tc>
          <w:tcPr>
            <w:tcW w:w="3860" w:type="dxa"/>
            <w:tcBorders>
              <w:top w:val="nil"/>
              <w:left w:val="nil"/>
              <w:bottom w:val="single" w:sz="4" w:space="0" w:color="auto"/>
              <w:right w:val="single" w:sz="4" w:space="0" w:color="auto"/>
            </w:tcBorders>
            <w:shd w:val="clear" w:color="auto" w:fill="auto"/>
            <w:vAlign w:val="bottom"/>
            <w:hideMark/>
          </w:tcPr>
          <w:p w14:paraId="56CF374F"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77D20142"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BA611DF"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SCML</w:t>
            </w:r>
          </w:p>
        </w:tc>
        <w:tc>
          <w:tcPr>
            <w:tcW w:w="4900" w:type="dxa"/>
            <w:tcBorders>
              <w:top w:val="nil"/>
              <w:left w:val="nil"/>
              <w:bottom w:val="single" w:sz="4" w:space="0" w:color="auto"/>
              <w:right w:val="single" w:sz="4" w:space="0" w:color="auto"/>
            </w:tcBorders>
            <w:shd w:val="clear" w:color="auto" w:fill="auto"/>
            <w:noWrap/>
            <w:vAlign w:val="bottom"/>
            <w:hideMark/>
          </w:tcPr>
          <w:p w14:paraId="3D087B4B"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Seat Movement - 2R Pass Side</w:t>
            </w:r>
          </w:p>
        </w:tc>
        <w:tc>
          <w:tcPr>
            <w:tcW w:w="3860" w:type="dxa"/>
            <w:tcBorders>
              <w:top w:val="nil"/>
              <w:left w:val="nil"/>
              <w:bottom w:val="single" w:sz="4" w:space="0" w:color="auto"/>
              <w:right w:val="single" w:sz="4" w:space="0" w:color="auto"/>
            </w:tcBorders>
            <w:shd w:val="clear" w:color="auto" w:fill="auto"/>
            <w:vAlign w:val="bottom"/>
            <w:hideMark/>
          </w:tcPr>
          <w:p w14:paraId="096EB993"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4D2CADC7"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E873E68"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SCMB_PSM</w:t>
            </w:r>
          </w:p>
        </w:tc>
        <w:tc>
          <w:tcPr>
            <w:tcW w:w="4900" w:type="dxa"/>
            <w:tcBorders>
              <w:top w:val="nil"/>
              <w:left w:val="nil"/>
              <w:bottom w:val="single" w:sz="4" w:space="0" w:color="auto"/>
              <w:right w:val="single" w:sz="4" w:space="0" w:color="auto"/>
            </w:tcBorders>
            <w:shd w:val="clear" w:color="auto" w:fill="auto"/>
            <w:noWrap/>
            <w:vAlign w:val="bottom"/>
            <w:hideMark/>
          </w:tcPr>
          <w:p w14:paraId="3571F852"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Seat Movement - 1R Pass Side</w:t>
            </w:r>
          </w:p>
        </w:tc>
        <w:tc>
          <w:tcPr>
            <w:tcW w:w="3860" w:type="dxa"/>
            <w:tcBorders>
              <w:top w:val="nil"/>
              <w:left w:val="nil"/>
              <w:bottom w:val="single" w:sz="4" w:space="0" w:color="auto"/>
              <w:right w:val="single" w:sz="4" w:space="0" w:color="auto"/>
            </w:tcBorders>
            <w:shd w:val="clear" w:color="auto" w:fill="auto"/>
            <w:vAlign w:val="bottom"/>
            <w:hideMark/>
          </w:tcPr>
          <w:p w14:paraId="705021C6"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r w:rsidR="002F4370" w:rsidRPr="002F4370" w14:paraId="1D578A9D" w14:textId="77777777" w:rsidTr="002F4370">
        <w:trPr>
          <w:trHeight w:val="25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6138715" w14:textId="77777777" w:rsidR="002F4370" w:rsidRPr="002F4370" w:rsidRDefault="002F4370" w:rsidP="002F4370">
            <w:pPr>
              <w:overflowPunct/>
              <w:autoSpaceDE/>
              <w:autoSpaceDN/>
              <w:adjustRightInd/>
              <w:jc w:val="center"/>
              <w:textAlignment w:val="auto"/>
              <w:rPr>
                <w:rFonts w:cs="Arial"/>
                <w:color w:val="000000"/>
              </w:rPr>
            </w:pPr>
            <w:r w:rsidRPr="002F4370">
              <w:rPr>
                <w:rFonts w:cs="Arial"/>
                <w:color w:val="000000"/>
              </w:rPr>
              <w:t>ECG</w:t>
            </w:r>
          </w:p>
        </w:tc>
        <w:tc>
          <w:tcPr>
            <w:tcW w:w="4900" w:type="dxa"/>
            <w:tcBorders>
              <w:top w:val="nil"/>
              <w:left w:val="nil"/>
              <w:bottom w:val="single" w:sz="4" w:space="0" w:color="auto"/>
              <w:right w:val="single" w:sz="4" w:space="0" w:color="auto"/>
            </w:tcBorders>
            <w:shd w:val="clear" w:color="auto" w:fill="auto"/>
            <w:noWrap/>
            <w:vAlign w:val="bottom"/>
            <w:hideMark/>
          </w:tcPr>
          <w:p w14:paraId="7631F7A8"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Manage CAN Data</w:t>
            </w:r>
          </w:p>
        </w:tc>
        <w:tc>
          <w:tcPr>
            <w:tcW w:w="3860" w:type="dxa"/>
            <w:tcBorders>
              <w:top w:val="nil"/>
              <w:left w:val="nil"/>
              <w:bottom w:val="single" w:sz="4" w:space="0" w:color="auto"/>
              <w:right w:val="single" w:sz="4" w:space="0" w:color="auto"/>
            </w:tcBorders>
            <w:shd w:val="clear" w:color="auto" w:fill="auto"/>
            <w:vAlign w:val="bottom"/>
            <w:hideMark/>
          </w:tcPr>
          <w:p w14:paraId="75F6EFB9" w14:textId="77777777" w:rsidR="002F4370" w:rsidRPr="002F4370" w:rsidRDefault="002F4370" w:rsidP="002F4370">
            <w:pPr>
              <w:overflowPunct/>
              <w:autoSpaceDE/>
              <w:autoSpaceDN/>
              <w:adjustRightInd/>
              <w:textAlignment w:val="auto"/>
              <w:rPr>
                <w:rFonts w:cs="Arial"/>
                <w:color w:val="000000"/>
              </w:rPr>
            </w:pPr>
            <w:r w:rsidRPr="002F4370">
              <w:rPr>
                <w:rFonts w:cs="Arial"/>
                <w:color w:val="000000"/>
              </w:rPr>
              <w:t>See section 5.2 for signal list per module</w:t>
            </w:r>
          </w:p>
        </w:tc>
      </w:tr>
    </w:tbl>
    <w:p w14:paraId="6BD60013" w14:textId="77777777" w:rsidR="00E33FEE" w:rsidRDefault="00E33FEE" w:rsidP="003E756F"/>
    <w:p w14:paraId="4B1A255D" w14:textId="77777777" w:rsidR="00072314" w:rsidRDefault="00072314" w:rsidP="00072314">
      <w:pPr>
        <w:pStyle w:val="Caption"/>
      </w:pPr>
      <w:bookmarkStart w:id="63" w:name="_Ref10186171"/>
      <w:bookmarkStart w:id="64"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65" w:name="_Ref10186287"/>
      <w:r>
        <w:t>Function Allocation Table</w:t>
      </w:r>
      <w:bookmarkEnd w:id="63"/>
      <w:bookmarkEnd w:id="65"/>
      <w:r>
        <w:t xml:space="preserve"> (Basic)</w:t>
      </w:r>
      <w:bookmarkEnd w:id="64"/>
    </w:p>
    <w:p w14:paraId="451849D6" w14:textId="77777777" w:rsidR="00072314" w:rsidRPr="000E3FCD" w:rsidRDefault="00072314" w:rsidP="00072314"/>
    <w:p w14:paraId="059CCA37" w14:textId="77777777" w:rsidR="00072314" w:rsidRPr="00C60197" w:rsidRDefault="00072314" w:rsidP="00072314"/>
    <w:p w14:paraId="6B066690" w14:textId="77777777" w:rsidR="00072314" w:rsidRPr="00C60197" w:rsidRDefault="00072314" w:rsidP="00072314"/>
    <w:p w14:paraId="6F998032" w14:textId="77777777" w:rsidR="00072314" w:rsidRDefault="00072314" w:rsidP="00072314">
      <w:pPr>
        <w:pStyle w:val="Heading1"/>
        <w:tabs>
          <w:tab w:val="clear" w:pos="540"/>
          <w:tab w:val="num" w:pos="432"/>
        </w:tabs>
      </w:pPr>
      <w:bookmarkStart w:id="66" w:name="_Toc35000594"/>
      <w:r>
        <w:lastRenderedPageBreak/>
        <w:t>Feature Implementation Modeling</w:t>
      </w:r>
      <w:bookmarkEnd w:id="66"/>
    </w:p>
    <w:p w14:paraId="6ED7EEEE" w14:textId="77777777" w:rsidR="00072314" w:rsidRDefault="00072314" w:rsidP="00072314">
      <w:pPr>
        <w:pStyle w:val="Heading2"/>
        <w:spacing w:before="240"/>
      </w:pPr>
      <w:bookmarkStart w:id="67" w:name="_Toc35000595"/>
      <w:r>
        <w:t xml:space="preserve">Component </w:t>
      </w:r>
      <w:r w:rsidRPr="00882C07">
        <w:t>Interaction Diagrams</w:t>
      </w:r>
      <w:bookmarkEnd w:id="67"/>
    </w:p>
    <w:p w14:paraId="6CF60889" w14:textId="77777777" w:rsidR="00072314" w:rsidRDefault="00072314" w:rsidP="00072314"/>
    <w:p w14:paraId="35B25526" w14:textId="77777777" w:rsidR="00072314" w:rsidRDefault="00072314" w:rsidP="00072314">
      <w:pPr>
        <w:pStyle w:val="Heading3"/>
        <w:keepNext w:val="0"/>
        <w:tabs>
          <w:tab w:val="clear" w:pos="900"/>
          <w:tab w:val="left" w:pos="709"/>
          <w:tab w:val="left" w:pos="851"/>
        </w:tabs>
        <w:spacing w:before="240"/>
      </w:pPr>
      <w:bookmarkStart w:id="68" w:name="_Toc35000596"/>
      <w:r>
        <w:t>Scenario: “System Startup / Shutdown”</w:t>
      </w:r>
      <w:bookmarkEnd w:id="68"/>
    </w:p>
    <w:p w14:paraId="15796381" w14:textId="77777777" w:rsidR="00072314" w:rsidRDefault="00072314" w:rsidP="00072314"/>
    <w:p w14:paraId="6CEB1763" w14:textId="77777777" w:rsidR="00072314" w:rsidRDefault="00072314" w:rsidP="00072314">
      <w:pPr>
        <w:pStyle w:val="Heading3"/>
        <w:keepNext w:val="0"/>
        <w:tabs>
          <w:tab w:val="clear" w:pos="900"/>
          <w:tab w:val="left" w:pos="709"/>
          <w:tab w:val="left" w:pos="851"/>
        </w:tabs>
        <w:spacing w:before="240"/>
      </w:pPr>
      <w:bookmarkStart w:id="69" w:name="_Toc35000597"/>
      <w:r>
        <w:t>Scenario: “Normal Operation”</w:t>
      </w:r>
      <w:bookmarkEnd w:id="69"/>
    </w:p>
    <w:p w14:paraId="11ED34C4" w14:textId="77777777" w:rsidR="00747176" w:rsidRDefault="00747176" w:rsidP="00AC73E7">
      <w:pPr>
        <w:rPr>
          <w:color w:val="7030A0"/>
        </w:rPr>
      </w:pPr>
    </w:p>
    <w:p w14:paraId="153F3D11" w14:textId="31CDCA39" w:rsidR="00AC73E7" w:rsidRPr="00E33FEE" w:rsidRDefault="00747176" w:rsidP="00072314">
      <w:pPr>
        <w:contextualSpacing/>
        <w:rPr>
          <w:color w:val="A6A6A6" w:themeColor="background1" w:themeShade="A6"/>
        </w:rPr>
      </w:pPr>
      <w:r w:rsidRPr="00FF5F72">
        <w:rPr>
          <w:color w:val="A6A6A6" w:themeColor="background1" w:themeShade="A6"/>
        </w:rPr>
        <w:t xml:space="preserve">No </w:t>
      </w:r>
      <w:r>
        <w:rPr>
          <w:color w:val="A6A6A6" w:themeColor="background1" w:themeShade="A6"/>
        </w:rPr>
        <w:t>“Feature Scenario Diagram” found</w:t>
      </w:r>
      <w:r w:rsidRPr="00FF5F72">
        <w:rPr>
          <w:color w:val="A6A6A6" w:themeColor="background1" w:themeShade="A6"/>
        </w:rPr>
        <w:t>.</w:t>
      </w:r>
    </w:p>
    <w:p w14:paraId="361671B8" w14:textId="77777777" w:rsidR="00072314" w:rsidRDefault="00072314" w:rsidP="00072314">
      <w:pPr>
        <w:pStyle w:val="Heading2"/>
        <w:spacing w:before="240"/>
      </w:pPr>
      <w:bookmarkStart w:id="70" w:name="_Toc35000598"/>
      <w:r>
        <w:t>Component Interface Behavior Diagrams</w:t>
      </w:r>
      <w:bookmarkEnd w:id="70"/>
    </w:p>
    <w:p w14:paraId="161570B2" w14:textId="77777777" w:rsidR="00656ECB" w:rsidRDefault="00656ECB" w:rsidP="00720A45">
      <w:pPr>
        <w:rPr>
          <w:highlight w:val="green"/>
        </w:rPr>
      </w:pPr>
    </w:p>
    <w:p w14:paraId="4F910FC4" w14:textId="3E6B250C" w:rsidR="00656ECB" w:rsidRDefault="00656ECB" w:rsidP="00656ECB">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F791567" w14:textId="5336D44D" w:rsidR="00186F57" w:rsidRDefault="00186F57" w:rsidP="00656ECB">
      <w:pPr>
        <w:rPr>
          <w:i/>
          <w:color w:val="A6A6A6" w:themeColor="background1" w:themeShade="A6"/>
        </w:rPr>
      </w:pPr>
    </w:p>
    <w:p w14:paraId="5BFADF94" w14:textId="77777777" w:rsidR="00186F57" w:rsidRDefault="00186F57" w:rsidP="00656ECB">
      <w:pPr>
        <w:rPr>
          <w:b/>
          <w:bCs/>
          <w:iCs/>
          <w:color w:val="000000" w:themeColor="text1"/>
        </w:rPr>
      </w:pPr>
    </w:p>
    <w:p w14:paraId="7BD99314" w14:textId="77777777" w:rsidR="00186F57" w:rsidRDefault="00186F57" w:rsidP="00656ECB">
      <w:pPr>
        <w:rPr>
          <w:b/>
          <w:bCs/>
          <w:iCs/>
          <w:color w:val="000000" w:themeColor="text1"/>
        </w:rPr>
      </w:pPr>
    </w:p>
    <w:p w14:paraId="5A18B2E0" w14:textId="77777777" w:rsidR="00186F57" w:rsidRDefault="00186F57" w:rsidP="00656ECB">
      <w:pPr>
        <w:rPr>
          <w:b/>
          <w:bCs/>
          <w:iCs/>
          <w:color w:val="000000" w:themeColor="text1"/>
        </w:rPr>
      </w:pPr>
    </w:p>
    <w:p w14:paraId="29C660EF" w14:textId="77777777" w:rsidR="00186F57" w:rsidRDefault="00186F57" w:rsidP="00656ECB">
      <w:pPr>
        <w:rPr>
          <w:b/>
          <w:bCs/>
          <w:iCs/>
          <w:color w:val="000000" w:themeColor="text1"/>
        </w:rPr>
      </w:pPr>
    </w:p>
    <w:p w14:paraId="7F20BBAF" w14:textId="0E06069E" w:rsidR="00072314" w:rsidRDefault="007D6AF9" w:rsidP="00072314">
      <w:pPr>
        <w:pStyle w:val="Heading1"/>
        <w:tabs>
          <w:tab w:val="clear" w:pos="540"/>
          <w:tab w:val="num" w:pos="432"/>
        </w:tabs>
      </w:pPr>
      <w:bookmarkStart w:id="71" w:name="_Toc35000599"/>
      <w:bookmarkStart w:id="72" w:name="_Ref12638483"/>
      <w:r>
        <w:lastRenderedPageBreak/>
        <w:t>F</w:t>
      </w:r>
      <w:r w:rsidR="00072314">
        <w:t>eature Implementation Requirements</w:t>
      </w:r>
      <w:bookmarkEnd w:id="71"/>
      <w:bookmarkEnd w:id="72"/>
    </w:p>
    <w:p w14:paraId="25CD1B4B" w14:textId="77777777" w:rsidR="00072314" w:rsidRPr="00512949" w:rsidRDefault="00072314" w:rsidP="00072314"/>
    <w:p w14:paraId="489CC351" w14:textId="77777777" w:rsidR="00072314" w:rsidRDefault="00072314" w:rsidP="00072314">
      <w:pPr>
        <w:pStyle w:val="Heading2"/>
        <w:spacing w:before="240"/>
      </w:pPr>
      <w:bookmarkStart w:id="73" w:name="_Toc35000600"/>
      <w:bookmarkStart w:id="74" w:name="_Toc422994379"/>
      <w:bookmarkStart w:id="75" w:name="_Toc481143821"/>
      <w:r w:rsidRPr="00655CE7">
        <w:t>Functional Safety</w:t>
      </w:r>
      <w:bookmarkEnd w:id="73"/>
      <w:r w:rsidRPr="00655CE7">
        <w:t xml:space="preserve"> </w:t>
      </w:r>
    </w:p>
    <w:p w14:paraId="40FDE7AC"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67AD84E1" w14:textId="77777777" w:rsidR="00072314" w:rsidRDefault="00072314" w:rsidP="00072314">
      <w:pPr>
        <w:rPr>
          <w:highlight w:val="yellow"/>
        </w:rPr>
      </w:pPr>
    </w:p>
    <w:p w14:paraId="06CF8BF3" w14:textId="77777777" w:rsidR="00072314" w:rsidRDefault="00072314" w:rsidP="00072314">
      <w:r w:rsidRPr="00F141FD">
        <w:t>&lt;Place</w:t>
      </w:r>
      <w:r>
        <w:t xml:space="preserve"> the input TSR here above the decomposition table</w:t>
      </w:r>
      <w:r w:rsidRPr="00F141FD">
        <w:t>&gt;</w:t>
      </w:r>
    </w:p>
    <w:p w14:paraId="6338A571"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E666A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F2FDAC9"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E918BA"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5D633929"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A1F8611"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266720D4" w14:textId="77777777" w:rsidR="00072314" w:rsidRDefault="00072314" w:rsidP="001D18E6">
            <w:pPr>
              <w:spacing w:line="254" w:lineRule="auto"/>
              <w:rPr>
                <w:color w:val="FFFFFF"/>
                <w:lang w:val="en-GB"/>
              </w:rPr>
            </w:pPr>
            <w:r>
              <w:rPr>
                <w:bCs/>
              </w:rPr>
              <w:t>&lt;Give a reason why the decomposition was performed&gt;</w:t>
            </w:r>
          </w:p>
        </w:tc>
      </w:tr>
      <w:tr w:rsidR="00072314" w14:paraId="4A11BE78"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294B30F"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DA62622" w14:textId="77777777" w:rsidR="00072314" w:rsidRDefault="00D82BF1"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5B529437"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5C4CC73"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9E41CDD"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0F340FE6"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0D0E55E5"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0A0CDB86"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A4E597B"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ACB8732"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39B0FA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A01E5A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5D4A2CB"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9761F49" w14:textId="77777777" w:rsidR="00072314" w:rsidRDefault="00072314" w:rsidP="001D18E6">
            <w:pPr>
              <w:spacing w:line="254" w:lineRule="auto"/>
              <w:rPr>
                <w:lang w:val="en-GB"/>
              </w:rPr>
            </w:pPr>
          </w:p>
        </w:tc>
      </w:tr>
      <w:tr w:rsidR="00072314" w:rsidRPr="00412488" w14:paraId="3B444F3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6EB57015"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199C8B8"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B614AF" w14:textId="3F8CB59D"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 xml:space="preserve">eason and thought behind that </w:t>
            </w:r>
            <w:r w:rsidR="00A763AE" w:rsidRPr="00A07F0E">
              <w:rPr>
                <w:rFonts w:cs="Arial"/>
                <w:bCs/>
              </w:rPr>
              <w:t>requirement</w:t>
            </w:r>
            <w:r w:rsidRPr="00A07F0E">
              <w:rPr>
                <w:rFonts w:cs="Arial"/>
                <w:bCs/>
              </w:rPr>
              <w:t>. Should include how the requirement is able to independently fulfill the needs of the parent requirement&gt;</w:t>
            </w:r>
          </w:p>
        </w:tc>
      </w:tr>
      <w:tr w:rsidR="00072314" w:rsidRPr="00412488" w14:paraId="420F9F04"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6A0FD4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9215B05"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FAD9A91" w14:textId="2D509C1D" w:rsidR="00072314" w:rsidRDefault="00072314" w:rsidP="001D18E6">
            <w:pPr>
              <w:spacing w:line="254" w:lineRule="auto"/>
              <w:rPr>
                <w:lang w:val="en-GB"/>
              </w:rPr>
            </w:pPr>
            <w:r w:rsidRPr="00B723AB">
              <w:rPr>
                <w:rFonts w:cs="Arial"/>
                <w:bCs/>
              </w:rPr>
              <w:t xml:space="preserve">&lt;Provide </w:t>
            </w:r>
            <w:r w:rsidR="00A763AE" w:rsidRPr="00B723AB">
              <w:rPr>
                <w:rFonts w:cs="Arial"/>
                <w:bCs/>
              </w:rPr>
              <w:t>a</w:t>
            </w:r>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3EB1B659"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C543D7C"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6C7A080"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365426A"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1F67FC5C"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42AD460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C636DC2"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5D765356"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799D6A44"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3492165"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326F0"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434999C8" w14:textId="77777777" w:rsidR="00072314" w:rsidRDefault="00072314" w:rsidP="001D18E6">
            <w:pPr>
              <w:spacing w:line="254" w:lineRule="auto"/>
              <w:rPr>
                <w:color w:val="C0C0C0"/>
                <w:lang w:val="en-GB"/>
              </w:rPr>
            </w:pPr>
          </w:p>
        </w:tc>
      </w:tr>
      <w:tr w:rsidR="00072314" w:rsidRPr="00412488" w14:paraId="395F70ED"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702A00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AC1E09F"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AD2F074"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19514A2D"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1D7C056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9E7D09A"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0D3A86C7" w14:textId="7534E8F9" w:rsidR="00072314" w:rsidRDefault="00072314" w:rsidP="001D18E6">
            <w:pPr>
              <w:spacing w:line="254" w:lineRule="auto"/>
              <w:rPr>
                <w:lang w:val="en-GB"/>
              </w:rPr>
            </w:pPr>
            <w:r w:rsidRPr="00B723AB">
              <w:rPr>
                <w:rFonts w:cs="Arial"/>
                <w:bCs/>
              </w:rPr>
              <w:t xml:space="preserve">&lt;Provide </w:t>
            </w:r>
            <w:r w:rsidR="00A763AE" w:rsidRPr="00B723AB">
              <w:rPr>
                <w:rFonts w:cs="Arial"/>
                <w:bCs/>
              </w:rPr>
              <w:t>a</w:t>
            </w:r>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2FACFE8F"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E975791" w14:textId="77777777" w:rsidR="00072314" w:rsidRPr="00412488" w:rsidRDefault="00072314" w:rsidP="001D18E6">
            <w:pPr>
              <w:spacing w:before="48" w:after="48" w:line="254" w:lineRule="auto"/>
              <w:rPr>
                <w:b/>
              </w:rPr>
            </w:pPr>
            <w:r>
              <w:rPr>
                <w:b/>
              </w:rPr>
              <w:t>T</w:t>
            </w:r>
            <w:r w:rsidRPr="00412488">
              <w:rPr>
                <w:b/>
              </w:rPr>
              <w:t>SR for Independence</w:t>
            </w:r>
          </w:p>
          <w:p w14:paraId="6F0750DB" w14:textId="77777777" w:rsidR="00072314" w:rsidRDefault="00072314" w:rsidP="001D18E6">
            <w:pPr>
              <w:spacing w:before="48" w:after="48" w:line="254" w:lineRule="auto"/>
              <w:rPr>
                <w:i/>
                <w:iCs/>
              </w:rPr>
            </w:pPr>
            <w:r>
              <w:rPr>
                <w:i/>
                <w:iCs/>
              </w:rPr>
              <w:t>Note: should consider commonly used input, output and processing</w:t>
            </w:r>
          </w:p>
          <w:p w14:paraId="06B5D31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86F60F0"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3E69348" w14:textId="77777777" w:rsidR="00072314" w:rsidRDefault="00072314" w:rsidP="001D18E6">
            <w:pPr>
              <w:spacing w:line="254" w:lineRule="auto"/>
              <w:rPr>
                <w:lang w:val="en-GB"/>
              </w:rPr>
            </w:pPr>
          </w:p>
        </w:tc>
      </w:tr>
      <w:tr w:rsidR="00072314" w14:paraId="271B3AA1"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AAE7FC7"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368C83D"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55D6A8EC" w14:textId="77777777" w:rsidR="00072314" w:rsidRDefault="00072314" w:rsidP="001D18E6">
            <w:pPr>
              <w:spacing w:line="254" w:lineRule="auto"/>
              <w:rPr>
                <w:color w:val="C0C0C0"/>
                <w:lang w:val="en-GB"/>
              </w:rPr>
            </w:pPr>
          </w:p>
        </w:tc>
      </w:tr>
      <w:tr w:rsidR="00072314" w14:paraId="528FD45B"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5AA5049C"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7AEB183"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53DCA416" w14:textId="77777777" w:rsidR="00072314" w:rsidRDefault="00072314" w:rsidP="001D18E6">
            <w:pPr>
              <w:spacing w:line="254" w:lineRule="auto"/>
              <w:rPr>
                <w:color w:val="C0C0C0"/>
                <w:lang w:val="en-GB"/>
              </w:rPr>
            </w:pPr>
          </w:p>
        </w:tc>
      </w:tr>
      <w:tr w:rsidR="00072314" w14:paraId="22FC6917"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2D2844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1292369"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2402C9D" w14:textId="77777777" w:rsidR="00072314" w:rsidRDefault="00072314" w:rsidP="001D18E6">
            <w:pPr>
              <w:spacing w:line="254" w:lineRule="auto"/>
              <w:rPr>
                <w:lang w:val="en-GB"/>
              </w:rPr>
            </w:pPr>
          </w:p>
        </w:tc>
      </w:tr>
    </w:tbl>
    <w:p w14:paraId="48585A1E" w14:textId="77777777" w:rsidR="00072314" w:rsidRDefault="00072314" w:rsidP="00072314"/>
    <w:p w14:paraId="008604AC" w14:textId="7726B0A4" w:rsidR="00072314" w:rsidRDefault="00072314" w:rsidP="00072314">
      <w:pPr>
        <w:pStyle w:val="Caption"/>
      </w:pPr>
      <w:bookmarkStart w:id="76" w:name="_Toc35000669"/>
      <w:bookmarkStart w:id="77"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76"/>
      <w:bookmarkEnd w:id="77"/>
    </w:p>
    <w:p w14:paraId="22538249" w14:textId="78B9E3FD" w:rsidR="00E430F5" w:rsidRDefault="00E430F5" w:rsidP="00E430F5"/>
    <w:p w14:paraId="0E6C46F7" w14:textId="6AEB347D" w:rsidR="00E430F5" w:rsidRDefault="00E430F5" w:rsidP="00E430F5"/>
    <w:p w14:paraId="5C49998B" w14:textId="77777777" w:rsidR="00E430F5" w:rsidRPr="00E430F5" w:rsidRDefault="00E430F5" w:rsidP="00E430F5"/>
    <w:p w14:paraId="07E727BB" w14:textId="7D6D3DB0" w:rsidR="00E430F5" w:rsidRDefault="00072314" w:rsidP="00E430F5">
      <w:pPr>
        <w:pStyle w:val="Heading2"/>
        <w:spacing w:before="240"/>
      </w:pPr>
      <w:r w:rsidRPr="0008696C">
        <w:lastRenderedPageBreak/>
        <w:t xml:space="preserve">Requirements on </w:t>
      </w:r>
      <w:bookmarkEnd w:id="74"/>
      <w:r w:rsidRPr="0008696C">
        <w:t>Components</w:t>
      </w:r>
      <w:bookmarkEnd w:id="75"/>
    </w:p>
    <w:p w14:paraId="6EFC269F" w14:textId="0826E6F3" w:rsidR="00E430F5" w:rsidRDefault="00E430F5" w:rsidP="00E430F5"/>
    <w:p w14:paraId="3B0C9D3A" w14:textId="77777777" w:rsidR="00E33FEE" w:rsidRPr="00B56F4E" w:rsidRDefault="00E33FEE" w:rsidP="00E33FEE">
      <w:pPr>
        <w:pStyle w:val="Heading3"/>
        <w:keepNext w:val="0"/>
        <w:tabs>
          <w:tab w:val="clear" w:pos="900"/>
          <w:tab w:val="left" w:pos="709"/>
          <w:tab w:val="left" w:pos="851"/>
        </w:tabs>
        <w:spacing w:before="240"/>
        <w:rPr>
          <w:szCs w:val="20"/>
          <w:lang w:val="en-GB"/>
        </w:rPr>
      </w:pPr>
      <w:r>
        <w:rPr>
          <w:szCs w:val="20"/>
          <w:lang w:val="en-GB"/>
        </w:rPr>
        <w:t>Hand Held Device</w:t>
      </w:r>
    </w:p>
    <w:p w14:paraId="6DF87FFA" w14:textId="77777777" w:rsidR="00E33FEE" w:rsidRDefault="00E33FEE" w:rsidP="00E33FEE">
      <w:r>
        <w:t>Hand Held Device</w:t>
      </w:r>
    </w:p>
    <w:p w14:paraId="715285B7" w14:textId="77777777" w:rsidR="00E33FEE" w:rsidRDefault="00E33FEE" w:rsidP="00E33FEE"/>
    <w:p w14:paraId="6D4C6E0F" w14:textId="77777777" w:rsidR="00B07C0E" w:rsidRPr="003305ED" w:rsidRDefault="00B07C0E" w:rsidP="00B07C0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75D7198" wp14:editId="06DBD267">
            <wp:extent cx="152400" cy="152400"/>
            <wp:effectExtent l="0" t="0" r="0" b="0"/>
            <wp:docPr id="76" name="Picture 1827883074.jpg" descr="1827883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2788307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Audio Status</w:t>
      </w:r>
    </w:p>
    <w:p w14:paraId="28272BC3" w14:textId="6F9CE53C" w:rsidR="00B07C0E" w:rsidRDefault="00B07C0E" w:rsidP="00B07C0E">
      <w:pPr>
        <w:pStyle w:val="Heading5"/>
        <w:keepNext w:val="0"/>
        <w:tabs>
          <w:tab w:val="clear" w:pos="900"/>
          <w:tab w:val="left" w:pos="709"/>
        </w:tabs>
        <w:spacing w:before="240"/>
        <w:rPr>
          <w:lang w:val="en-GB"/>
        </w:rPr>
      </w:pPr>
      <w:r>
        <w:rPr>
          <w:lang w:val="en-GB"/>
        </w:rPr>
        <w:t>Function Interfaces</w:t>
      </w:r>
    </w:p>
    <w:p w14:paraId="71132B53" w14:textId="07720B2A" w:rsidR="008C1C0C" w:rsidRDefault="008C1C0C" w:rsidP="008C1C0C">
      <w:pPr>
        <w:rPr>
          <w:lang w:val="en-GB"/>
        </w:rPr>
      </w:pPr>
    </w:p>
    <w:p w14:paraId="01C6AA7D" w14:textId="75DB9EF2" w:rsidR="00B07C0E" w:rsidRPr="008C1C0C" w:rsidRDefault="008C1C0C" w:rsidP="00B07C0E">
      <w:pPr>
        <w:rPr>
          <w:lang w:val="en-GB"/>
        </w:rPr>
      </w:pPr>
      <w:r>
        <w:rPr>
          <w:lang w:val="en-GB"/>
        </w:rPr>
        <w:t>This Function displays the current status of Audio on the URC User’s HHD app</w:t>
      </w:r>
    </w:p>
    <w:p w14:paraId="086DCEFE" w14:textId="402F5476" w:rsidR="00B07C0E" w:rsidRPr="00CB7BEF" w:rsidRDefault="00B07C0E" w:rsidP="00B07C0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B07C0E" w:rsidRPr="00B3499B" w14:paraId="68EA14A0" w14:textId="77777777" w:rsidTr="000E632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AA788" w14:textId="77777777" w:rsidR="00B07C0E" w:rsidRPr="00B3499B" w:rsidRDefault="00B07C0E" w:rsidP="000E632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07C0E" w:rsidRPr="00B3499B" w14:paraId="5BFFD005"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620A7" w14:textId="77777777" w:rsidR="00B07C0E" w:rsidRPr="00B3499B" w:rsidRDefault="00B07C0E" w:rsidP="000E632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FA167" w14:textId="77777777" w:rsidR="00B07C0E" w:rsidRPr="001C5864" w:rsidRDefault="00B07C0E" w:rsidP="000E632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FB447" w14:textId="77777777" w:rsidR="00B07C0E" w:rsidRPr="001C5864" w:rsidRDefault="00B07C0E" w:rsidP="000E632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3C2B0" w14:textId="152DD32A" w:rsidR="00B07C0E" w:rsidRPr="001C5864" w:rsidRDefault="00665D12" w:rsidP="000E6320">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0AAF0" w14:textId="77777777" w:rsidR="00B07C0E" w:rsidRDefault="00B07C0E" w:rsidP="000E6320">
            <w:pPr>
              <w:overflowPunct/>
              <w:autoSpaceDE/>
              <w:autoSpaceDN/>
              <w:adjustRightInd/>
              <w:textAlignment w:val="auto"/>
              <w:rPr>
                <w:rFonts w:cs="Arial"/>
                <w:b/>
                <w:bCs/>
                <w:color w:val="000000"/>
              </w:rPr>
            </w:pPr>
            <w:r>
              <w:rPr>
                <w:rFonts w:cs="Arial"/>
                <w:b/>
                <w:bCs/>
                <w:color w:val="000000"/>
              </w:rPr>
              <w:t>Connection</w:t>
            </w:r>
          </w:p>
          <w:p w14:paraId="7B0A7A39" w14:textId="77777777" w:rsidR="00B07C0E" w:rsidRPr="00B3499B" w:rsidRDefault="00B07C0E" w:rsidP="000E6320">
            <w:pPr>
              <w:ind w:left="141"/>
              <w:rPr>
                <w:rFonts w:cs="Arial"/>
                <w:color w:val="000000" w:themeColor="text1"/>
                <w:sz w:val="16"/>
                <w:szCs w:val="14"/>
              </w:rPr>
            </w:pPr>
            <w:r>
              <w:t>(</w:t>
            </w:r>
            <w:r w:rsidRPr="001321BD">
              <w:rPr>
                <w:i/>
              </w:rPr>
              <w:t>Optional)</w:t>
            </w:r>
          </w:p>
        </w:tc>
      </w:tr>
      <w:tr w:rsidR="00B07C0E" w:rsidRPr="00B3499B" w14:paraId="14196AAC" w14:textId="77777777" w:rsidTr="00665D12">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4D4BF3" w14:textId="4A307706" w:rsidR="00B07C0E" w:rsidRPr="00FA0010" w:rsidRDefault="00665D12" w:rsidP="000E6320">
            <w:pPr>
              <w:rPr>
                <w:rFonts w:cs="Arial"/>
                <w:color w:val="000000" w:themeColor="text1"/>
                <w:sz w:val="16"/>
                <w:szCs w:val="14"/>
              </w:rPr>
            </w:pPr>
            <w:r>
              <w:rPr>
                <w:rFonts w:cs="Arial"/>
                <w:sz w:val="16"/>
                <w:szCs w:val="14"/>
              </w:rPr>
              <w:t xml:space="preserve">See AHU section for Display Audio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7B3BF" w14:textId="21F1823B" w:rsidR="00B07C0E" w:rsidRPr="003C5D56" w:rsidRDefault="00B07C0E" w:rsidP="000E6320">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6773A3" w14:textId="77777777" w:rsidR="00B07C0E" w:rsidRDefault="00B07C0E" w:rsidP="000E632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C1878" w14:textId="77777777" w:rsidR="00B07C0E" w:rsidRDefault="00B07C0E" w:rsidP="000E6320">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D38EC9" w14:textId="77777777" w:rsidR="00B07C0E" w:rsidRDefault="00B07C0E" w:rsidP="000E6320"/>
        </w:tc>
      </w:tr>
      <w:tr w:rsidR="00B07C0E" w:rsidRPr="00B3499B" w14:paraId="39B61D15" w14:textId="77777777" w:rsidTr="000E632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1DFE0F" w14:textId="77777777" w:rsidR="00B07C0E" w:rsidRPr="00B3499B" w:rsidRDefault="00D82BF1" w:rsidP="000E6320">
            <w:pPr>
              <w:rPr>
                <w:rFonts w:cs="Arial"/>
                <w:bCs/>
                <w:color w:val="808080" w:themeColor="background1" w:themeShade="80"/>
                <w:sz w:val="16"/>
                <w:szCs w:val="14"/>
              </w:rPr>
            </w:pPr>
            <w:hyperlink r:id="rId28" w:history="1">
              <w:r w:rsidR="00B07C0E" w:rsidRPr="00B3499B">
                <w:rPr>
                  <w:rStyle w:val="Hyperlink"/>
                  <w:rFonts w:cs="Arial"/>
                  <w:bCs/>
                  <w:sz w:val="16"/>
                  <w:szCs w:val="14"/>
                </w:rPr>
                <w:t>Req. Template</w:t>
              </w:r>
            </w:hyperlink>
            <w:r w:rsidR="00B07C0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A85A6B" w14:textId="77777777" w:rsidR="00B07C0E" w:rsidRPr="00B3499B" w:rsidRDefault="00B07C0E" w:rsidP="000E632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193F7" w14:textId="77777777" w:rsidR="00B07C0E" w:rsidRPr="00B3499B" w:rsidRDefault="00B07C0E" w:rsidP="000E6320">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8A3121" w14:textId="77777777" w:rsidR="00B07C0E" w:rsidRPr="00E23282" w:rsidRDefault="00B07C0E" w:rsidP="00B07C0E"/>
    <w:p w14:paraId="79DDAC6E" w14:textId="0AD0473C" w:rsidR="00B07C0E" w:rsidRPr="00CB7BEF" w:rsidRDefault="00B07C0E" w:rsidP="00B07C0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00"/>
        <w:gridCol w:w="89"/>
        <w:gridCol w:w="1186"/>
        <w:gridCol w:w="615"/>
        <w:gridCol w:w="1890"/>
        <w:gridCol w:w="1980"/>
        <w:gridCol w:w="1796"/>
      </w:tblGrid>
      <w:tr w:rsidR="000E6320" w:rsidRPr="00B3499B" w14:paraId="3DE5DEB6" w14:textId="77777777" w:rsidTr="000E632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BE179" w14:textId="77777777" w:rsidR="000E6320" w:rsidRPr="00B3499B" w:rsidRDefault="000E6320" w:rsidP="000E632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E6320" w:rsidRPr="00B3499B" w14:paraId="3BDFD563" w14:textId="77777777" w:rsidTr="00846934">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DBA6B" w14:textId="77777777" w:rsidR="000E6320" w:rsidRPr="00B3499B" w:rsidRDefault="000E6320" w:rsidP="000E6320">
            <w:pPr>
              <w:rPr>
                <w:rFonts w:cs="Arial"/>
                <w:b/>
                <w:bCs/>
                <w:sz w:val="16"/>
                <w:szCs w:val="14"/>
              </w:rPr>
            </w:pPr>
            <w:r>
              <w:rPr>
                <w:rFonts w:cs="Arial"/>
                <w:b/>
                <w:bCs/>
                <w:color w:val="000000"/>
              </w:rPr>
              <w:t xml:space="preserve">Logical </w:t>
            </w:r>
            <w:r w:rsidRPr="00E54DEA">
              <w:rPr>
                <w:rFonts w:cs="Arial"/>
                <w:b/>
                <w:bCs/>
                <w:color w:val="000000"/>
              </w:rPr>
              <w:t>Signal Name</w:t>
            </w:r>
          </w:p>
        </w:tc>
        <w:tc>
          <w:tcPr>
            <w:tcW w:w="189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56D97" w14:textId="77777777" w:rsidR="000E6320" w:rsidRPr="001C5864" w:rsidRDefault="000E6320" w:rsidP="000E6320">
            <w:pPr>
              <w:rPr>
                <w:rFonts w:cs="Arial"/>
                <w:b/>
                <w:bCs/>
                <w:color w:val="000000"/>
              </w:rPr>
            </w:pPr>
            <w:r>
              <w:rPr>
                <w:rFonts w:cs="Arial"/>
                <w:b/>
                <w:bCs/>
                <w:color w:val="000000"/>
              </w:rPr>
              <w:t xml:space="preserve">Technical </w:t>
            </w:r>
            <w:r w:rsidRPr="00E54DEA">
              <w:rPr>
                <w:rFonts w:cs="Arial"/>
                <w:b/>
                <w:bCs/>
                <w:color w:val="000000"/>
              </w:rPr>
              <w:t>Signal Name</w:t>
            </w:r>
          </w:p>
        </w:tc>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A2813" w14:textId="77777777" w:rsidR="000E6320" w:rsidRPr="001C5864" w:rsidRDefault="000E6320" w:rsidP="000E6320">
            <w:pPr>
              <w:rPr>
                <w:rFonts w:cs="Arial"/>
                <w:b/>
                <w:bCs/>
                <w:color w:val="000000"/>
              </w:rPr>
            </w:pPr>
            <w:r>
              <w:rPr>
                <w:rFonts w:cs="Arial"/>
                <w:b/>
                <w:bCs/>
                <w:color w:val="000000"/>
              </w:rPr>
              <w:t xml:space="preserve">Mapping Details </w:t>
            </w:r>
            <w:r w:rsidRPr="001321BD">
              <w:rPr>
                <w:i/>
              </w:rPr>
              <w:t>(Conditional)</w:t>
            </w:r>
          </w:p>
        </w:tc>
        <w:tc>
          <w:tcPr>
            <w:tcW w:w="19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04229" w14:textId="356A8506" w:rsidR="000E6320" w:rsidRPr="001C5864" w:rsidRDefault="000C4F7D" w:rsidP="000E6320">
            <w:pPr>
              <w:rPr>
                <w:rFonts w:cs="Arial"/>
                <w:b/>
                <w:bCs/>
                <w:color w:val="000000"/>
              </w:rPr>
            </w:pPr>
            <w:r>
              <w:rPr>
                <w:rFonts w:cs="Arial"/>
                <w:b/>
                <w:bCs/>
                <w:color w:val="000000"/>
              </w:rPr>
              <w:t>Type</w:t>
            </w:r>
          </w:p>
        </w:tc>
        <w:tc>
          <w:tcPr>
            <w:tcW w:w="17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26EFE4" w14:textId="77777777" w:rsidR="000E6320" w:rsidRDefault="000E6320" w:rsidP="000E6320">
            <w:pPr>
              <w:overflowPunct/>
              <w:autoSpaceDE/>
              <w:autoSpaceDN/>
              <w:adjustRightInd/>
              <w:textAlignment w:val="auto"/>
              <w:rPr>
                <w:rFonts w:cs="Arial"/>
                <w:b/>
                <w:bCs/>
                <w:color w:val="000000"/>
              </w:rPr>
            </w:pPr>
            <w:r>
              <w:rPr>
                <w:rFonts w:cs="Arial"/>
                <w:b/>
                <w:bCs/>
                <w:color w:val="000000"/>
              </w:rPr>
              <w:t>Connection</w:t>
            </w:r>
          </w:p>
          <w:p w14:paraId="7ECDE53A" w14:textId="77777777" w:rsidR="000E6320" w:rsidRPr="00B3499B" w:rsidRDefault="000E6320" w:rsidP="000E6320">
            <w:pPr>
              <w:ind w:left="141"/>
              <w:rPr>
                <w:rFonts w:cs="Arial"/>
                <w:color w:val="000000" w:themeColor="text1"/>
                <w:sz w:val="16"/>
                <w:szCs w:val="14"/>
              </w:rPr>
            </w:pPr>
            <w:r>
              <w:t>(</w:t>
            </w:r>
            <w:r w:rsidRPr="001321BD">
              <w:rPr>
                <w:i/>
              </w:rPr>
              <w:t>Optional)</w:t>
            </w:r>
          </w:p>
        </w:tc>
      </w:tr>
      <w:tr w:rsidR="000C4F7D" w:rsidRPr="00B3499B" w14:paraId="5CFAE4E2" w14:textId="77777777" w:rsidTr="00846934">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21D095" w14:textId="0AB8286A" w:rsidR="000C4F7D" w:rsidRPr="00FA0010" w:rsidRDefault="00665D12" w:rsidP="000C4F7D">
            <w:pPr>
              <w:rPr>
                <w:rFonts w:cs="Arial"/>
                <w:color w:val="000000" w:themeColor="text1"/>
                <w:sz w:val="16"/>
                <w:szCs w:val="14"/>
              </w:rPr>
            </w:pPr>
            <w:r>
              <w:rPr>
                <w:rFonts w:cs="Arial"/>
                <w:sz w:val="16"/>
                <w:szCs w:val="14"/>
              </w:rPr>
              <w:t>See AHU section for Display Audio Status.</w:t>
            </w:r>
          </w:p>
        </w:tc>
        <w:tc>
          <w:tcPr>
            <w:tcW w:w="189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4BBB46" w14:textId="47AB69A4" w:rsidR="000C4F7D" w:rsidRPr="003C5D56" w:rsidRDefault="000C4F7D" w:rsidP="000C4F7D">
            <w:pPr>
              <w:rPr>
                <w:rFonts w:cs="Arial"/>
                <w:color w:val="000000" w:themeColor="text1"/>
                <w:sz w:val="16"/>
                <w:szCs w:val="14"/>
              </w:rPr>
            </w:pPr>
          </w:p>
        </w:tc>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5C296C" w14:textId="5B982D63" w:rsidR="000C4F7D" w:rsidRDefault="000C4F7D" w:rsidP="000C4F7D">
            <w:pPr>
              <w:pStyle w:val="VelocityScript"/>
            </w:pPr>
          </w:p>
        </w:tc>
        <w:tc>
          <w:tcPr>
            <w:tcW w:w="19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ADE887" w14:textId="55F317B0" w:rsidR="000C4F7D" w:rsidRDefault="000C4F7D" w:rsidP="000C4F7D">
            <w:pPr>
              <w:rPr>
                <w:rFonts w:cs="Arial"/>
                <w:b/>
                <w:bCs/>
                <w:color w:val="000000"/>
              </w:rPr>
            </w:pPr>
          </w:p>
        </w:tc>
        <w:tc>
          <w:tcPr>
            <w:tcW w:w="17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BE6A26" w14:textId="3945949C" w:rsidR="000C4F7D" w:rsidRDefault="000C4F7D" w:rsidP="000C4F7D"/>
        </w:tc>
      </w:tr>
      <w:tr w:rsidR="000C4F7D" w:rsidRPr="00B3499B" w14:paraId="751E2CAB" w14:textId="77777777" w:rsidTr="000E632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B8AF8" w14:textId="77777777" w:rsidR="000C4F7D" w:rsidRPr="00B3499B" w:rsidRDefault="00D82BF1" w:rsidP="000C4F7D">
            <w:pPr>
              <w:rPr>
                <w:rFonts w:cs="Arial"/>
                <w:bCs/>
                <w:color w:val="808080" w:themeColor="background1" w:themeShade="80"/>
                <w:sz w:val="16"/>
                <w:szCs w:val="14"/>
              </w:rPr>
            </w:pPr>
            <w:hyperlink r:id="rId29" w:history="1">
              <w:r w:rsidR="000C4F7D" w:rsidRPr="00B3499B">
                <w:rPr>
                  <w:rStyle w:val="Hyperlink"/>
                  <w:rFonts w:cs="Arial"/>
                  <w:bCs/>
                  <w:sz w:val="16"/>
                  <w:szCs w:val="14"/>
                </w:rPr>
                <w:t>Req. Template</w:t>
              </w:r>
            </w:hyperlink>
            <w:r w:rsidR="000C4F7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7F0FE7" w14:textId="77777777" w:rsidR="000C4F7D" w:rsidRPr="00B3499B" w:rsidRDefault="000C4F7D" w:rsidP="000C4F7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1F985" w14:textId="77777777" w:rsidR="000C4F7D" w:rsidRPr="00B3499B" w:rsidRDefault="000C4F7D" w:rsidP="000C4F7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78C92D" w14:textId="77777777" w:rsidR="00B07C0E" w:rsidRDefault="00B07C0E" w:rsidP="00B07C0E">
      <w:pPr>
        <w:pStyle w:val="BodyText"/>
      </w:pPr>
    </w:p>
    <w:p w14:paraId="7ACAC0C6" w14:textId="77777777" w:rsidR="00B07C0E" w:rsidRPr="00612064" w:rsidRDefault="00B07C0E" w:rsidP="00B07C0E">
      <w:pPr>
        <w:spacing w:before="20"/>
        <w:rPr>
          <w:vanish/>
        </w:rPr>
      </w:pPr>
    </w:p>
    <w:p w14:paraId="4F526ED4" w14:textId="77777777" w:rsidR="00B07C0E" w:rsidRDefault="00B07C0E" w:rsidP="00B07C0E">
      <w:pPr>
        <w:pStyle w:val="Heading6"/>
        <w:keepNext w:val="0"/>
        <w:tabs>
          <w:tab w:val="clear" w:pos="900"/>
          <w:tab w:val="left" w:pos="709"/>
        </w:tabs>
        <w:spacing w:before="240"/>
      </w:pPr>
      <w:r>
        <w:t>Parameters</w:t>
      </w:r>
    </w:p>
    <w:p w14:paraId="2872A172" w14:textId="77777777" w:rsidR="00B07C0E" w:rsidRPr="00A57D05" w:rsidRDefault="00B07C0E" w:rsidP="00B07C0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07C0E" w:rsidRPr="00E54DEA" w14:paraId="575A9B94" w14:textId="77777777" w:rsidTr="000E6320">
        <w:trPr>
          <w:trHeight w:val="161"/>
        </w:trPr>
        <w:tc>
          <w:tcPr>
            <w:tcW w:w="1838" w:type="dxa"/>
            <w:shd w:val="clear" w:color="auto" w:fill="D9D9D9" w:themeFill="background1" w:themeFillShade="D9"/>
            <w:noWrap/>
            <w:hideMark/>
          </w:tcPr>
          <w:p w14:paraId="50A85181"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44B9974" w14:textId="77777777" w:rsidR="00B07C0E" w:rsidRDefault="00B07C0E"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34ADDF1" w14:textId="77777777" w:rsidR="00B07C0E" w:rsidRDefault="00B07C0E"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A31487C"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FB68008" w14:textId="77777777" w:rsidR="00B07C0E" w:rsidRDefault="00B07C0E" w:rsidP="000E6320">
            <w:pPr>
              <w:overflowPunct/>
              <w:autoSpaceDE/>
              <w:autoSpaceDN/>
              <w:adjustRightInd/>
              <w:textAlignment w:val="auto"/>
              <w:rPr>
                <w:rFonts w:cs="Arial"/>
                <w:b/>
                <w:bCs/>
                <w:color w:val="000000"/>
              </w:rPr>
            </w:pPr>
            <w:r>
              <w:rPr>
                <w:rFonts w:cs="Arial"/>
                <w:b/>
                <w:bCs/>
                <w:color w:val="000000"/>
              </w:rPr>
              <w:t>Method Details</w:t>
            </w:r>
          </w:p>
        </w:tc>
      </w:tr>
      <w:tr w:rsidR="00B07C0E" w:rsidRPr="003F473D" w14:paraId="4B4D957B" w14:textId="77777777" w:rsidTr="000E6320">
        <w:trPr>
          <w:trHeight w:val="70"/>
        </w:trPr>
        <w:tc>
          <w:tcPr>
            <w:tcW w:w="1838" w:type="dxa"/>
            <w:noWrap/>
          </w:tcPr>
          <w:p w14:paraId="4A0F7374" w14:textId="77777777" w:rsidR="00B07C0E" w:rsidRPr="00D20BE7" w:rsidRDefault="00B07C0E"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DCCF831" w14:textId="77777777" w:rsidR="00B07C0E" w:rsidRPr="00D20BE7" w:rsidRDefault="00B07C0E"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5A3B7A" w14:textId="77777777" w:rsidR="00B07C0E" w:rsidRPr="00D20BE7" w:rsidRDefault="00B07C0E"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90551700"/>
            <w:placeholder>
              <w:docPart w:val="52E633A6F9284852B0029D6A14EDA03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FA8A2B1" w14:textId="77777777" w:rsidR="00B07C0E" w:rsidRPr="00D20BE7" w:rsidRDefault="00B07C0E" w:rsidP="000E6320">
                <w:pPr>
                  <w:rPr>
                    <w:color w:val="000000" w:themeColor="text1"/>
                    <w:sz w:val="18"/>
                  </w:rPr>
                </w:pPr>
                <w:r w:rsidRPr="00D20BE7">
                  <w:rPr>
                    <w:sz w:val="18"/>
                  </w:rPr>
                  <w:t>Choose an item.</w:t>
                </w:r>
              </w:p>
            </w:tc>
          </w:sdtContent>
        </w:sdt>
        <w:tc>
          <w:tcPr>
            <w:tcW w:w="3402" w:type="dxa"/>
          </w:tcPr>
          <w:p w14:paraId="6376454D" w14:textId="77777777" w:rsidR="00B07C0E" w:rsidRPr="00D20BE7" w:rsidRDefault="00B07C0E" w:rsidP="000E6320">
            <w:pPr>
              <w:rPr>
                <w:sz w:val="18"/>
              </w:rPr>
            </w:pPr>
            <w:r w:rsidRPr="00D20BE7">
              <w:rPr>
                <w:sz w:val="18"/>
              </w:rPr>
              <w:t>Depends on Method selection. For Method 2 a DID including start bit and length could be given. For Central Car Config a signal could be referenced</w:t>
            </w:r>
          </w:p>
        </w:tc>
      </w:tr>
      <w:tr w:rsidR="00B07C0E" w:rsidRPr="003F473D" w14:paraId="0800041C" w14:textId="77777777" w:rsidTr="000E6320">
        <w:trPr>
          <w:trHeight w:val="71"/>
        </w:trPr>
        <w:tc>
          <w:tcPr>
            <w:tcW w:w="1838" w:type="dxa"/>
            <w:noWrap/>
          </w:tcPr>
          <w:p w14:paraId="7A6C68D8" w14:textId="77777777" w:rsidR="00B07C0E" w:rsidRPr="00D14691" w:rsidRDefault="00B07C0E" w:rsidP="000E6320">
            <w:pPr>
              <w:overflowPunct/>
              <w:autoSpaceDE/>
              <w:autoSpaceDN/>
              <w:adjustRightInd/>
              <w:textAlignment w:val="auto"/>
              <w:rPr>
                <w:color w:val="000000" w:themeColor="text1"/>
              </w:rPr>
            </w:pPr>
          </w:p>
        </w:tc>
        <w:tc>
          <w:tcPr>
            <w:tcW w:w="1843" w:type="dxa"/>
          </w:tcPr>
          <w:p w14:paraId="2BFF2C84" w14:textId="77777777" w:rsidR="00B07C0E" w:rsidRPr="00D14691" w:rsidRDefault="00B07C0E" w:rsidP="000E6320">
            <w:pPr>
              <w:rPr>
                <w:color w:val="000000" w:themeColor="text1"/>
              </w:rPr>
            </w:pPr>
          </w:p>
        </w:tc>
        <w:tc>
          <w:tcPr>
            <w:tcW w:w="1701" w:type="dxa"/>
          </w:tcPr>
          <w:p w14:paraId="775B9C24" w14:textId="77777777" w:rsidR="00B07C0E" w:rsidRPr="00D14691" w:rsidRDefault="00B07C0E" w:rsidP="000E6320">
            <w:pPr>
              <w:rPr>
                <w:color w:val="000000" w:themeColor="text1"/>
              </w:rPr>
            </w:pPr>
          </w:p>
        </w:tc>
        <w:tc>
          <w:tcPr>
            <w:tcW w:w="1417" w:type="dxa"/>
            <w:noWrap/>
          </w:tcPr>
          <w:p w14:paraId="10820944" w14:textId="77777777" w:rsidR="00B07C0E" w:rsidRPr="00D14691" w:rsidRDefault="00B07C0E" w:rsidP="000E6320">
            <w:pPr>
              <w:rPr>
                <w:color w:val="000000" w:themeColor="text1"/>
              </w:rPr>
            </w:pPr>
          </w:p>
        </w:tc>
        <w:tc>
          <w:tcPr>
            <w:tcW w:w="3402" w:type="dxa"/>
          </w:tcPr>
          <w:p w14:paraId="67AA36AA" w14:textId="77777777" w:rsidR="00B07C0E" w:rsidRPr="00D14691" w:rsidRDefault="00B07C0E" w:rsidP="000E6320">
            <w:pPr>
              <w:rPr>
                <w:color w:val="000000" w:themeColor="text1"/>
              </w:rPr>
            </w:pPr>
          </w:p>
        </w:tc>
      </w:tr>
    </w:tbl>
    <w:p w14:paraId="03AA4C50" w14:textId="77777777" w:rsidR="00B07C0E" w:rsidRDefault="00B07C0E" w:rsidP="00B07C0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73E5DFF" w14:textId="77777777" w:rsidR="00B07C0E" w:rsidRPr="003678EC" w:rsidRDefault="00B07C0E" w:rsidP="00B07C0E">
      <w:pPr>
        <w:rPr>
          <w:lang w:val="en-GB"/>
        </w:rPr>
      </w:pPr>
    </w:p>
    <w:p w14:paraId="6EA8DDAB" w14:textId="77777777" w:rsidR="00B07C0E" w:rsidRPr="003E2313" w:rsidRDefault="00B07C0E" w:rsidP="00B07C0E">
      <w:pPr>
        <w:pStyle w:val="Heading6"/>
        <w:keepNext w:val="0"/>
        <w:tabs>
          <w:tab w:val="clear" w:pos="900"/>
          <w:tab w:val="left" w:pos="709"/>
        </w:tabs>
        <w:spacing w:before="240"/>
      </w:pPr>
      <w:r>
        <w:t>Interface</w:t>
      </w:r>
      <w:r w:rsidRPr="003E2313">
        <w:t xml:space="preserve"> Requirements</w:t>
      </w:r>
    </w:p>
    <w:p w14:paraId="5F4CE7C0" w14:textId="77777777" w:rsidR="00B07C0E" w:rsidRPr="003225C9" w:rsidRDefault="00B07C0E" w:rsidP="00B07C0E">
      <w:pPr>
        <w:tabs>
          <w:tab w:val="left" w:pos="284"/>
          <w:tab w:val="left" w:pos="851"/>
        </w:tabs>
      </w:pPr>
    </w:p>
    <w:p w14:paraId="246389B1" w14:textId="77777777" w:rsidR="00B07C0E" w:rsidRDefault="00B07C0E" w:rsidP="00B07C0E">
      <w:pPr>
        <w:pStyle w:val="Heading5"/>
        <w:keepNext w:val="0"/>
        <w:tabs>
          <w:tab w:val="clear" w:pos="900"/>
          <w:tab w:val="left" w:pos="709"/>
        </w:tabs>
        <w:spacing w:before="240"/>
        <w:rPr>
          <w:lang w:val="en-GB"/>
        </w:rPr>
      </w:pPr>
      <w:r>
        <w:rPr>
          <w:lang w:val="en-GB"/>
        </w:rPr>
        <w:t>Function Requirements</w:t>
      </w:r>
    </w:p>
    <w:p w14:paraId="19A61615" w14:textId="77777777" w:rsidR="00B07C0E" w:rsidRPr="003225C9" w:rsidRDefault="00B07C0E" w:rsidP="00B07C0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07C0E" w14:paraId="6A12EA11" w14:textId="77777777" w:rsidTr="000E6320">
        <w:tc>
          <w:tcPr>
            <w:tcW w:w="1934" w:type="dxa"/>
            <w:shd w:val="clear" w:color="auto" w:fill="D9D9D9" w:themeFill="background1" w:themeFillShade="D9"/>
          </w:tcPr>
          <w:p w14:paraId="13A9E1BF" w14:textId="77777777" w:rsidR="00B07C0E" w:rsidRDefault="00B07C0E" w:rsidP="000E6320">
            <w:pPr>
              <w:rPr>
                <w:b/>
              </w:rPr>
            </w:pPr>
            <w:r w:rsidRPr="00AF169D">
              <w:rPr>
                <w:b/>
              </w:rPr>
              <w:t>Requirement ID</w:t>
            </w:r>
          </w:p>
          <w:p w14:paraId="7746261D" w14:textId="77777777" w:rsidR="00B07C0E" w:rsidRPr="00AF169D" w:rsidRDefault="00B07C0E" w:rsidP="000E6320">
            <w:pPr>
              <w:rPr>
                <w:b/>
              </w:rPr>
            </w:pPr>
            <w:r w:rsidRPr="00EB7BB6">
              <w:t>(of Logical Function)</w:t>
            </w:r>
          </w:p>
        </w:tc>
        <w:tc>
          <w:tcPr>
            <w:tcW w:w="2177" w:type="dxa"/>
            <w:shd w:val="clear" w:color="auto" w:fill="D9D9D9" w:themeFill="background1" w:themeFillShade="D9"/>
          </w:tcPr>
          <w:p w14:paraId="59311C8C" w14:textId="77777777" w:rsidR="00B07C0E" w:rsidRDefault="00B07C0E" w:rsidP="000E6320">
            <w:pPr>
              <w:rPr>
                <w:b/>
              </w:rPr>
            </w:pPr>
            <w:r w:rsidRPr="00AF169D">
              <w:rPr>
                <w:b/>
              </w:rPr>
              <w:t>Requirement Title</w:t>
            </w:r>
          </w:p>
        </w:tc>
        <w:tc>
          <w:tcPr>
            <w:tcW w:w="1425" w:type="dxa"/>
            <w:shd w:val="clear" w:color="auto" w:fill="D9D9D9" w:themeFill="background1" w:themeFillShade="D9"/>
          </w:tcPr>
          <w:p w14:paraId="4C2103FF" w14:textId="77777777" w:rsidR="00B07C0E" w:rsidRDefault="00B07C0E" w:rsidP="000E6320">
            <w:pPr>
              <w:rPr>
                <w:b/>
              </w:rPr>
            </w:pPr>
            <w:r>
              <w:rPr>
                <w:b/>
              </w:rPr>
              <w:t>Modification</w:t>
            </w:r>
          </w:p>
        </w:tc>
        <w:tc>
          <w:tcPr>
            <w:tcW w:w="1712" w:type="dxa"/>
            <w:shd w:val="clear" w:color="auto" w:fill="D9D9D9" w:themeFill="background1" w:themeFillShade="D9"/>
          </w:tcPr>
          <w:p w14:paraId="29A31F03" w14:textId="77777777" w:rsidR="00B07C0E" w:rsidRDefault="00B07C0E" w:rsidP="000E6320">
            <w:pPr>
              <w:rPr>
                <w:b/>
              </w:rPr>
            </w:pPr>
            <w:r w:rsidRPr="00AF169D">
              <w:rPr>
                <w:b/>
              </w:rPr>
              <w:t xml:space="preserve">Requirement </w:t>
            </w:r>
            <w:r>
              <w:rPr>
                <w:b/>
              </w:rPr>
              <w:t>ID</w:t>
            </w:r>
          </w:p>
          <w:p w14:paraId="71E9739A" w14:textId="77777777" w:rsidR="00B07C0E" w:rsidRPr="00AF169D" w:rsidRDefault="00B07C0E"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404E005" w14:textId="77777777" w:rsidR="00B07C0E" w:rsidRPr="00AF169D" w:rsidRDefault="00B07C0E" w:rsidP="000E6320">
            <w:pPr>
              <w:rPr>
                <w:b/>
              </w:rPr>
            </w:pPr>
            <w:r>
              <w:rPr>
                <w:b/>
              </w:rPr>
              <w:t>Comment</w:t>
            </w:r>
          </w:p>
        </w:tc>
      </w:tr>
      <w:tr w:rsidR="00B07C0E" w14:paraId="093E19BB" w14:textId="77777777" w:rsidTr="000E6320">
        <w:tc>
          <w:tcPr>
            <w:tcW w:w="1934" w:type="dxa"/>
          </w:tcPr>
          <w:p w14:paraId="72AA8E9A" w14:textId="1C2C6EA1" w:rsidR="00B07C0E" w:rsidRPr="000F4E8B" w:rsidRDefault="00B07C0E" w:rsidP="000E6320"/>
        </w:tc>
        <w:tc>
          <w:tcPr>
            <w:tcW w:w="2177" w:type="dxa"/>
          </w:tcPr>
          <w:p w14:paraId="142D9086" w14:textId="77777777" w:rsidR="00B07C0E" w:rsidRPr="000F4E8B" w:rsidRDefault="00B07C0E" w:rsidP="000E6320"/>
        </w:tc>
        <w:tc>
          <w:tcPr>
            <w:tcW w:w="1425" w:type="dxa"/>
          </w:tcPr>
          <w:p w14:paraId="330E31C8" w14:textId="0DDBBF4E" w:rsidR="00B07C0E" w:rsidRPr="000F4E8B" w:rsidRDefault="00B07C0E" w:rsidP="000E6320"/>
        </w:tc>
        <w:tc>
          <w:tcPr>
            <w:tcW w:w="1712" w:type="dxa"/>
          </w:tcPr>
          <w:p w14:paraId="42989BF9" w14:textId="1FA0187C" w:rsidR="00B07C0E" w:rsidRPr="000F4E8B" w:rsidRDefault="00B07C0E" w:rsidP="000E6320"/>
        </w:tc>
        <w:tc>
          <w:tcPr>
            <w:tcW w:w="2958" w:type="dxa"/>
          </w:tcPr>
          <w:p w14:paraId="73A482E2" w14:textId="77777777" w:rsidR="00B07C0E" w:rsidRPr="000F4E8B" w:rsidRDefault="00B07C0E" w:rsidP="000E6320"/>
        </w:tc>
      </w:tr>
      <w:tr w:rsidR="00B07C0E" w14:paraId="027F909D" w14:textId="77777777" w:rsidTr="000E6320">
        <w:tc>
          <w:tcPr>
            <w:tcW w:w="1934" w:type="dxa"/>
          </w:tcPr>
          <w:p w14:paraId="2E6DD7B4" w14:textId="49D767EB" w:rsidR="00B07C0E" w:rsidRPr="000F4E8B" w:rsidRDefault="00B07C0E" w:rsidP="000E6320"/>
        </w:tc>
        <w:tc>
          <w:tcPr>
            <w:tcW w:w="2177" w:type="dxa"/>
          </w:tcPr>
          <w:p w14:paraId="46F8D3C8" w14:textId="77777777" w:rsidR="00B07C0E" w:rsidRPr="000F4E8B" w:rsidRDefault="00B07C0E" w:rsidP="000E6320"/>
        </w:tc>
        <w:tc>
          <w:tcPr>
            <w:tcW w:w="1425" w:type="dxa"/>
          </w:tcPr>
          <w:p w14:paraId="52E16CC2" w14:textId="0F730019" w:rsidR="00B07C0E" w:rsidRPr="000F4E8B" w:rsidRDefault="00B07C0E" w:rsidP="000E6320"/>
        </w:tc>
        <w:tc>
          <w:tcPr>
            <w:tcW w:w="1712" w:type="dxa"/>
          </w:tcPr>
          <w:p w14:paraId="2D1624CC" w14:textId="3E81AA67" w:rsidR="00B07C0E" w:rsidRPr="000F4E8B" w:rsidRDefault="00B07C0E" w:rsidP="000E6320"/>
        </w:tc>
        <w:tc>
          <w:tcPr>
            <w:tcW w:w="2958" w:type="dxa"/>
          </w:tcPr>
          <w:p w14:paraId="458E632D" w14:textId="77777777" w:rsidR="00B07C0E" w:rsidRPr="000F4E8B" w:rsidRDefault="00B07C0E" w:rsidP="000E6320"/>
        </w:tc>
      </w:tr>
      <w:tr w:rsidR="00B07C0E" w14:paraId="3B302F5C" w14:textId="77777777" w:rsidTr="000E6320">
        <w:tc>
          <w:tcPr>
            <w:tcW w:w="1934" w:type="dxa"/>
          </w:tcPr>
          <w:p w14:paraId="72DB93A6" w14:textId="7570AA6A" w:rsidR="00B07C0E" w:rsidRPr="000F4E8B" w:rsidRDefault="00B07C0E" w:rsidP="000E6320"/>
        </w:tc>
        <w:tc>
          <w:tcPr>
            <w:tcW w:w="2177" w:type="dxa"/>
          </w:tcPr>
          <w:p w14:paraId="6CBC457C" w14:textId="77777777" w:rsidR="00B07C0E" w:rsidRPr="000F4E8B" w:rsidRDefault="00B07C0E" w:rsidP="000E6320"/>
        </w:tc>
        <w:tc>
          <w:tcPr>
            <w:tcW w:w="1425" w:type="dxa"/>
          </w:tcPr>
          <w:p w14:paraId="0DC29279" w14:textId="6C78E832" w:rsidR="00B07C0E" w:rsidRPr="000F4E8B" w:rsidRDefault="00B07C0E" w:rsidP="000E6320"/>
        </w:tc>
        <w:tc>
          <w:tcPr>
            <w:tcW w:w="1712" w:type="dxa"/>
          </w:tcPr>
          <w:p w14:paraId="7C79D923" w14:textId="646AB399" w:rsidR="00B07C0E" w:rsidRPr="000F4E8B" w:rsidRDefault="00B07C0E" w:rsidP="000E6320"/>
        </w:tc>
        <w:tc>
          <w:tcPr>
            <w:tcW w:w="2958" w:type="dxa"/>
          </w:tcPr>
          <w:p w14:paraId="698C01DB" w14:textId="77777777" w:rsidR="00B07C0E" w:rsidRPr="000F4E8B" w:rsidRDefault="00B07C0E" w:rsidP="000E6320"/>
        </w:tc>
      </w:tr>
    </w:tbl>
    <w:p w14:paraId="4295BF7A" w14:textId="77777777" w:rsidR="00B07C0E"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5DF8A1C" w14:textId="77777777" w:rsidR="00B07C0E" w:rsidRDefault="00B07C0E" w:rsidP="00B07C0E"/>
    <w:tbl>
      <w:tblPr>
        <w:tblStyle w:val="TableGrid"/>
        <w:tblW w:w="10201" w:type="dxa"/>
        <w:tblLook w:val="04A0" w:firstRow="1" w:lastRow="0" w:firstColumn="1" w:lastColumn="0" w:noHBand="0" w:noVBand="1"/>
      </w:tblPr>
      <w:tblGrid>
        <w:gridCol w:w="1838"/>
        <w:gridCol w:w="4253"/>
        <w:gridCol w:w="4110"/>
      </w:tblGrid>
      <w:tr w:rsidR="00B07C0E" w14:paraId="769601AD" w14:textId="77777777" w:rsidTr="000E6320">
        <w:tc>
          <w:tcPr>
            <w:tcW w:w="1838" w:type="dxa"/>
            <w:shd w:val="clear" w:color="auto" w:fill="D9D9D9" w:themeFill="background1" w:themeFillShade="D9"/>
          </w:tcPr>
          <w:p w14:paraId="6BC1FF07" w14:textId="77777777" w:rsidR="00B07C0E" w:rsidRDefault="00B07C0E" w:rsidP="000E6320">
            <w:pPr>
              <w:rPr>
                <w:b/>
              </w:rPr>
            </w:pPr>
            <w:r w:rsidRPr="00AF169D">
              <w:rPr>
                <w:b/>
              </w:rPr>
              <w:t>Requirement ID</w:t>
            </w:r>
          </w:p>
          <w:p w14:paraId="0C61ABDA" w14:textId="77777777" w:rsidR="00B07C0E" w:rsidRPr="00AF169D" w:rsidRDefault="00B07C0E" w:rsidP="000E6320">
            <w:pPr>
              <w:rPr>
                <w:b/>
              </w:rPr>
            </w:pPr>
            <w:r w:rsidRPr="00EB7BB6">
              <w:t>(of Logical Function)</w:t>
            </w:r>
          </w:p>
        </w:tc>
        <w:tc>
          <w:tcPr>
            <w:tcW w:w="4253" w:type="dxa"/>
            <w:shd w:val="clear" w:color="auto" w:fill="D9D9D9" w:themeFill="background1" w:themeFillShade="D9"/>
          </w:tcPr>
          <w:p w14:paraId="1A0A8ADC" w14:textId="77777777" w:rsidR="00B07C0E" w:rsidRPr="00AF169D" w:rsidRDefault="00B07C0E" w:rsidP="000E6320">
            <w:pPr>
              <w:rPr>
                <w:b/>
              </w:rPr>
            </w:pPr>
            <w:r w:rsidRPr="00AF169D">
              <w:rPr>
                <w:b/>
              </w:rPr>
              <w:t>Requirement Title</w:t>
            </w:r>
          </w:p>
        </w:tc>
        <w:tc>
          <w:tcPr>
            <w:tcW w:w="4110" w:type="dxa"/>
            <w:shd w:val="clear" w:color="auto" w:fill="D9D9D9" w:themeFill="background1" w:themeFillShade="D9"/>
          </w:tcPr>
          <w:p w14:paraId="217DEA66" w14:textId="77777777" w:rsidR="00B07C0E" w:rsidRPr="00AF169D" w:rsidRDefault="00B07C0E" w:rsidP="000E6320">
            <w:pPr>
              <w:rPr>
                <w:b/>
              </w:rPr>
            </w:pPr>
            <w:r>
              <w:rPr>
                <w:b/>
              </w:rPr>
              <w:t>Comment</w:t>
            </w:r>
          </w:p>
        </w:tc>
      </w:tr>
      <w:tr w:rsidR="00B07C0E" w14:paraId="35980919" w14:textId="77777777" w:rsidTr="000E6320">
        <w:tc>
          <w:tcPr>
            <w:tcW w:w="1838" w:type="dxa"/>
          </w:tcPr>
          <w:p w14:paraId="73CB33A5" w14:textId="77777777" w:rsidR="00B07C0E" w:rsidRDefault="00B07C0E" w:rsidP="000E6320"/>
        </w:tc>
        <w:tc>
          <w:tcPr>
            <w:tcW w:w="4253" w:type="dxa"/>
          </w:tcPr>
          <w:p w14:paraId="55892D10" w14:textId="77777777" w:rsidR="00B07C0E" w:rsidRDefault="00B07C0E" w:rsidP="000E6320"/>
        </w:tc>
        <w:tc>
          <w:tcPr>
            <w:tcW w:w="4110" w:type="dxa"/>
          </w:tcPr>
          <w:p w14:paraId="0A929CDA" w14:textId="77777777" w:rsidR="00B07C0E" w:rsidRDefault="00B07C0E" w:rsidP="000E6320"/>
        </w:tc>
      </w:tr>
      <w:tr w:rsidR="00B07C0E" w14:paraId="4E0E8E72" w14:textId="77777777" w:rsidTr="000E6320">
        <w:tc>
          <w:tcPr>
            <w:tcW w:w="1838" w:type="dxa"/>
          </w:tcPr>
          <w:p w14:paraId="24A1DCE0" w14:textId="77777777" w:rsidR="00B07C0E" w:rsidRDefault="00B07C0E" w:rsidP="000E6320"/>
        </w:tc>
        <w:tc>
          <w:tcPr>
            <w:tcW w:w="4253" w:type="dxa"/>
          </w:tcPr>
          <w:p w14:paraId="70A33A37" w14:textId="77777777" w:rsidR="00B07C0E" w:rsidRDefault="00B07C0E" w:rsidP="000E6320"/>
        </w:tc>
        <w:tc>
          <w:tcPr>
            <w:tcW w:w="4110" w:type="dxa"/>
          </w:tcPr>
          <w:p w14:paraId="40FD3CB4" w14:textId="77777777" w:rsidR="00B07C0E" w:rsidRDefault="00B07C0E" w:rsidP="000E6320"/>
        </w:tc>
      </w:tr>
      <w:tr w:rsidR="00B07C0E" w14:paraId="7C789835" w14:textId="77777777" w:rsidTr="000E6320">
        <w:tc>
          <w:tcPr>
            <w:tcW w:w="1838" w:type="dxa"/>
          </w:tcPr>
          <w:p w14:paraId="1F7B8914" w14:textId="77777777" w:rsidR="00B07C0E" w:rsidRDefault="00B07C0E" w:rsidP="000E6320">
            <w:r>
              <w:t>…</w:t>
            </w:r>
          </w:p>
        </w:tc>
        <w:tc>
          <w:tcPr>
            <w:tcW w:w="4253" w:type="dxa"/>
          </w:tcPr>
          <w:p w14:paraId="614679B0" w14:textId="77777777" w:rsidR="00B07C0E" w:rsidRDefault="00B07C0E" w:rsidP="000E6320"/>
        </w:tc>
        <w:tc>
          <w:tcPr>
            <w:tcW w:w="4110" w:type="dxa"/>
          </w:tcPr>
          <w:p w14:paraId="67B74255" w14:textId="77777777" w:rsidR="00B07C0E" w:rsidRDefault="00B07C0E" w:rsidP="000E6320"/>
        </w:tc>
      </w:tr>
    </w:tbl>
    <w:p w14:paraId="39742795" w14:textId="77777777" w:rsidR="00B07C0E" w:rsidRPr="00702453"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81F628F" w14:textId="77777777" w:rsidR="00B07C0E" w:rsidRDefault="00B07C0E" w:rsidP="00B07C0E"/>
    <w:p w14:paraId="2714E337" w14:textId="77777777" w:rsidR="00B07C0E" w:rsidRDefault="00B07C0E" w:rsidP="00B07C0E">
      <w:pPr>
        <w:pStyle w:val="Heading6"/>
        <w:keepNext w:val="0"/>
        <w:tabs>
          <w:tab w:val="clear" w:pos="900"/>
          <w:tab w:val="left" w:pos="709"/>
        </w:tabs>
        <w:spacing w:before="240"/>
        <w:rPr>
          <w:lang w:val="en-GB"/>
        </w:rPr>
      </w:pPr>
      <w:r>
        <w:rPr>
          <w:lang w:val="en-GB"/>
        </w:rPr>
        <w:t>Component Specific Requirements</w:t>
      </w:r>
    </w:p>
    <w:p w14:paraId="36564449" w14:textId="77777777" w:rsidR="00B07C0E" w:rsidRPr="003305ED" w:rsidRDefault="00B07C0E" w:rsidP="00B07C0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C611915" wp14:editId="340C3477">
            <wp:extent cx="152400" cy="152400"/>
            <wp:effectExtent l="0" t="0" r="0" b="0"/>
            <wp:docPr id="62" name="Picture 1435183513.jpg" descr="143518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35183513.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Climate Status</w:t>
      </w:r>
    </w:p>
    <w:p w14:paraId="2686858E" w14:textId="77777777" w:rsidR="00B07C0E" w:rsidRDefault="00B07C0E" w:rsidP="00B07C0E">
      <w:pPr>
        <w:pStyle w:val="Heading5"/>
        <w:keepNext w:val="0"/>
        <w:tabs>
          <w:tab w:val="clear" w:pos="900"/>
          <w:tab w:val="left" w:pos="709"/>
        </w:tabs>
        <w:spacing w:before="240"/>
        <w:rPr>
          <w:lang w:val="en-GB"/>
        </w:rPr>
      </w:pPr>
      <w:r>
        <w:rPr>
          <w:lang w:val="en-GB"/>
        </w:rPr>
        <w:t>Function Interfaces</w:t>
      </w:r>
    </w:p>
    <w:p w14:paraId="4E8D73CC" w14:textId="77777777" w:rsidR="008C1C0C" w:rsidRDefault="008C1C0C" w:rsidP="008C1C0C">
      <w:pPr>
        <w:rPr>
          <w:lang w:val="en-GB"/>
        </w:rPr>
      </w:pPr>
    </w:p>
    <w:p w14:paraId="11BE54AE" w14:textId="378F6A41" w:rsidR="00B07C0E" w:rsidRPr="008C1C0C" w:rsidRDefault="008C1C0C" w:rsidP="00B07C0E">
      <w:pPr>
        <w:rPr>
          <w:lang w:val="en-GB"/>
        </w:rPr>
      </w:pPr>
      <w:r>
        <w:rPr>
          <w:lang w:val="en-GB"/>
        </w:rPr>
        <w:t>This Function displays the current status of climate on the URC User’s HHD app</w:t>
      </w:r>
    </w:p>
    <w:p w14:paraId="5BF7A6DC" w14:textId="6AE4229F" w:rsidR="00B07C0E" w:rsidRPr="00CB7BEF" w:rsidRDefault="00B07C0E" w:rsidP="00B07C0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89"/>
        <w:gridCol w:w="271"/>
        <w:gridCol w:w="915"/>
        <w:gridCol w:w="1335"/>
        <w:gridCol w:w="2160"/>
        <w:gridCol w:w="1350"/>
        <w:gridCol w:w="1436"/>
      </w:tblGrid>
      <w:tr w:rsidR="008C1C0C" w:rsidRPr="00B3499B" w14:paraId="480300EA" w14:textId="77777777" w:rsidTr="0084693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414EA" w14:textId="77777777" w:rsidR="008C1C0C" w:rsidRPr="00B3499B" w:rsidRDefault="008C1C0C" w:rsidP="000C4F7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C1C0C" w:rsidRPr="00B3499B" w14:paraId="2EA1CA4B" w14:textId="77777777" w:rsidTr="00846934">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6FBC8" w14:textId="77777777" w:rsidR="008C1C0C" w:rsidRPr="00B3499B" w:rsidRDefault="008C1C0C" w:rsidP="000C4F7D">
            <w:pPr>
              <w:rPr>
                <w:rFonts w:cs="Arial"/>
                <w:b/>
                <w:bCs/>
                <w:sz w:val="16"/>
                <w:szCs w:val="14"/>
              </w:rPr>
            </w:pPr>
            <w:r>
              <w:rPr>
                <w:rFonts w:cs="Arial"/>
                <w:b/>
                <w:bCs/>
                <w:color w:val="000000"/>
              </w:rPr>
              <w:t xml:space="preserve">Logical </w:t>
            </w:r>
            <w:r w:rsidRPr="00E54DEA">
              <w:rPr>
                <w:rFonts w:cs="Arial"/>
                <w:b/>
                <w:bCs/>
                <w:color w:val="000000"/>
              </w:rPr>
              <w:t>Signal Name</w:t>
            </w:r>
          </w:p>
        </w:tc>
        <w:tc>
          <w:tcPr>
            <w:tcW w:w="22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5FB46" w14:textId="77777777" w:rsidR="008C1C0C" w:rsidRPr="001C5864" w:rsidRDefault="008C1C0C" w:rsidP="000C4F7D">
            <w:pPr>
              <w:rPr>
                <w:rFonts w:cs="Arial"/>
                <w:b/>
                <w:bCs/>
                <w:color w:val="000000"/>
              </w:rPr>
            </w:pPr>
            <w:r>
              <w:rPr>
                <w:rFonts w:cs="Arial"/>
                <w:b/>
                <w:bCs/>
                <w:color w:val="000000"/>
              </w:rPr>
              <w:t xml:space="preserve">Technical </w:t>
            </w:r>
            <w:r w:rsidRPr="00E54DEA">
              <w:rPr>
                <w:rFonts w:cs="Arial"/>
                <w:b/>
                <w:bCs/>
                <w:color w:val="000000"/>
              </w:rPr>
              <w:t>Signal Name</w:t>
            </w:r>
          </w:p>
        </w:tc>
        <w:tc>
          <w:tcPr>
            <w:tcW w:w="21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5A18C" w14:textId="77777777" w:rsidR="008C1C0C" w:rsidRPr="001C5864" w:rsidRDefault="008C1C0C" w:rsidP="000C4F7D">
            <w:pPr>
              <w:rPr>
                <w:rFonts w:cs="Arial"/>
                <w:b/>
                <w:bCs/>
                <w:color w:val="000000"/>
              </w:rPr>
            </w:pPr>
            <w:r>
              <w:rPr>
                <w:rFonts w:cs="Arial"/>
                <w:b/>
                <w:bCs/>
                <w:color w:val="000000"/>
              </w:rPr>
              <w:t xml:space="preserve">Mapping Details </w:t>
            </w:r>
            <w:r w:rsidRPr="001321BD">
              <w:rPr>
                <w:i/>
              </w:rPr>
              <w:t>(Conditional)</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327A9" w14:textId="04048ECC" w:rsidR="008C1C0C" w:rsidRPr="001C5864" w:rsidRDefault="000C4F7D" w:rsidP="000C4F7D">
            <w:pPr>
              <w:rPr>
                <w:rFonts w:cs="Arial"/>
                <w:b/>
                <w:bCs/>
                <w:color w:val="000000"/>
              </w:rPr>
            </w:pPr>
            <w:r>
              <w:rPr>
                <w:rFonts w:cs="Arial"/>
                <w:b/>
                <w:bCs/>
                <w:color w:val="000000"/>
              </w:rPr>
              <w:t>Type</w:t>
            </w:r>
          </w:p>
        </w:tc>
        <w:tc>
          <w:tcPr>
            <w:tcW w:w="143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557A40" w14:textId="77777777" w:rsidR="008C1C0C" w:rsidRDefault="008C1C0C" w:rsidP="000C4F7D">
            <w:pPr>
              <w:overflowPunct/>
              <w:autoSpaceDE/>
              <w:autoSpaceDN/>
              <w:adjustRightInd/>
              <w:textAlignment w:val="auto"/>
              <w:rPr>
                <w:rFonts w:cs="Arial"/>
                <w:b/>
                <w:bCs/>
                <w:color w:val="000000"/>
              </w:rPr>
            </w:pPr>
            <w:r>
              <w:rPr>
                <w:rFonts w:cs="Arial"/>
                <w:b/>
                <w:bCs/>
                <w:color w:val="000000"/>
              </w:rPr>
              <w:t>Connection</w:t>
            </w:r>
          </w:p>
          <w:p w14:paraId="543FCCD4" w14:textId="77777777" w:rsidR="008C1C0C" w:rsidRPr="00B3499B" w:rsidRDefault="008C1C0C" w:rsidP="000C4F7D">
            <w:pPr>
              <w:ind w:left="141"/>
              <w:rPr>
                <w:rFonts w:cs="Arial"/>
                <w:color w:val="000000" w:themeColor="text1"/>
                <w:sz w:val="16"/>
                <w:szCs w:val="14"/>
              </w:rPr>
            </w:pPr>
            <w:r>
              <w:t>(</w:t>
            </w:r>
            <w:r w:rsidRPr="001321BD">
              <w:rPr>
                <w:i/>
              </w:rPr>
              <w:t>Optional)</w:t>
            </w:r>
          </w:p>
        </w:tc>
      </w:tr>
      <w:tr w:rsidR="00846934" w:rsidRPr="00B3499B" w14:paraId="22B455CA" w14:textId="77777777" w:rsidTr="00846934">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90239E" w14:textId="514AA53C" w:rsidR="00846934" w:rsidRPr="008C1C0C" w:rsidRDefault="00846934" w:rsidP="00846934">
            <w:pPr>
              <w:rPr>
                <w:rFonts w:cs="Arial"/>
                <w:sz w:val="16"/>
                <w:szCs w:val="16"/>
              </w:rPr>
            </w:pPr>
            <w:r w:rsidRPr="004A1ABA">
              <w:rPr>
                <w:rFonts w:cs="Arial"/>
                <w:sz w:val="16"/>
                <w:szCs w:val="14"/>
              </w:rPr>
              <w:t xml:space="preserve">See </w:t>
            </w:r>
            <w:r>
              <w:rPr>
                <w:rFonts w:cs="Arial"/>
                <w:sz w:val="16"/>
                <w:szCs w:val="14"/>
              </w:rPr>
              <w:t>RCCM</w:t>
            </w:r>
            <w:r w:rsidRPr="004A1ABA">
              <w:rPr>
                <w:rFonts w:cs="Arial"/>
                <w:sz w:val="16"/>
                <w:szCs w:val="14"/>
              </w:rPr>
              <w:t xml:space="preserve"> section for Display </w:t>
            </w:r>
            <w:r>
              <w:rPr>
                <w:rFonts w:cs="Arial"/>
                <w:sz w:val="16"/>
                <w:szCs w:val="14"/>
              </w:rPr>
              <w:t>Climate</w:t>
            </w:r>
            <w:r w:rsidRPr="004A1ABA">
              <w:rPr>
                <w:rFonts w:cs="Arial"/>
                <w:sz w:val="16"/>
                <w:szCs w:val="14"/>
              </w:rPr>
              <w:t xml:space="preserve"> Status. </w:t>
            </w:r>
          </w:p>
        </w:tc>
        <w:tc>
          <w:tcPr>
            <w:tcW w:w="22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B34ECD" w14:textId="7F20A1C5" w:rsidR="00846934" w:rsidRPr="008C1C0C" w:rsidRDefault="00846934" w:rsidP="00846934">
            <w:pPr>
              <w:rPr>
                <w:rFonts w:cs="Arial"/>
                <w:color w:val="000000" w:themeColor="text1"/>
                <w:sz w:val="16"/>
                <w:szCs w:val="16"/>
              </w:rPr>
            </w:pPr>
          </w:p>
        </w:tc>
        <w:tc>
          <w:tcPr>
            <w:tcW w:w="21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E2BF3F" w14:textId="77777777" w:rsidR="00846934" w:rsidRDefault="00846934" w:rsidP="00846934">
            <w:pPr>
              <w:pStyle w:val="VelocityScript"/>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FDD9B" w14:textId="21EAF116" w:rsidR="00846934" w:rsidRDefault="00846934" w:rsidP="00846934">
            <w:pPr>
              <w:rPr>
                <w:rFonts w:cs="Arial"/>
                <w:b/>
                <w:bCs/>
                <w:color w:val="000000"/>
              </w:rPr>
            </w:pPr>
          </w:p>
        </w:tc>
        <w:tc>
          <w:tcPr>
            <w:tcW w:w="143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7557C1" w14:textId="07D830A1" w:rsidR="00846934" w:rsidRDefault="00846934" w:rsidP="00846934"/>
        </w:tc>
      </w:tr>
      <w:tr w:rsidR="000C4F7D" w:rsidRPr="00B3499B" w14:paraId="0654C731" w14:textId="77777777" w:rsidTr="00846934">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D80A39" w14:textId="77777777" w:rsidR="000C4F7D" w:rsidRPr="00B3499B" w:rsidRDefault="00D82BF1" w:rsidP="000C4F7D">
            <w:pPr>
              <w:rPr>
                <w:rFonts w:cs="Arial"/>
                <w:bCs/>
                <w:color w:val="808080" w:themeColor="background1" w:themeShade="80"/>
                <w:sz w:val="16"/>
                <w:szCs w:val="14"/>
              </w:rPr>
            </w:pPr>
            <w:hyperlink r:id="rId30" w:history="1">
              <w:r w:rsidR="000C4F7D" w:rsidRPr="00B3499B">
                <w:rPr>
                  <w:rStyle w:val="Hyperlink"/>
                  <w:rFonts w:cs="Arial"/>
                  <w:bCs/>
                  <w:sz w:val="16"/>
                  <w:szCs w:val="14"/>
                </w:rPr>
                <w:t>Req. Template</w:t>
              </w:r>
            </w:hyperlink>
            <w:r w:rsidR="000C4F7D"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CF490" w14:textId="77777777" w:rsidR="000C4F7D" w:rsidRPr="00B3499B" w:rsidRDefault="000C4F7D" w:rsidP="000C4F7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F1992" w14:textId="77777777" w:rsidR="000C4F7D" w:rsidRPr="00B3499B" w:rsidRDefault="000C4F7D" w:rsidP="000C4F7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4EE611" w14:textId="77777777" w:rsidR="00B07C0E" w:rsidRPr="00E23282" w:rsidRDefault="00B07C0E" w:rsidP="00B07C0E"/>
    <w:p w14:paraId="23249A1A" w14:textId="47E6F9BE" w:rsidR="00B07C0E" w:rsidRPr="00CB7BEF" w:rsidRDefault="00B07C0E" w:rsidP="00B07C0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89"/>
        <w:gridCol w:w="271"/>
        <w:gridCol w:w="915"/>
        <w:gridCol w:w="1065"/>
        <w:gridCol w:w="1800"/>
        <w:gridCol w:w="1620"/>
        <w:gridCol w:w="1796"/>
      </w:tblGrid>
      <w:tr w:rsidR="00846934" w:rsidRPr="00B3499B" w14:paraId="6A115339"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1485A"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2F876817" w14:textId="77777777" w:rsidTr="00846934">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2AA31"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7F6A4"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DA713"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F7844" w14:textId="77777777" w:rsidR="00846934" w:rsidRPr="001C5864" w:rsidRDefault="00846934" w:rsidP="006107AE">
            <w:pPr>
              <w:rPr>
                <w:rFonts w:cs="Arial"/>
                <w:b/>
                <w:bCs/>
                <w:color w:val="000000"/>
              </w:rPr>
            </w:pPr>
            <w:r>
              <w:rPr>
                <w:rFonts w:cs="Arial"/>
                <w:b/>
                <w:bCs/>
                <w:color w:val="000000"/>
              </w:rPr>
              <w:t>Type</w:t>
            </w:r>
          </w:p>
        </w:tc>
        <w:tc>
          <w:tcPr>
            <w:tcW w:w="17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5A5EA"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42AADA59"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5C12AAD1" w14:textId="77777777" w:rsidTr="00846934">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11970" w14:textId="33E4889F" w:rsidR="00846934" w:rsidRPr="00FA0010" w:rsidRDefault="00846934" w:rsidP="006107AE">
            <w:pPr>
              <w:rPr>
                <w:rFonts w:cs="Arial"/>
                <w:color w:val="000000" w:themeColor="text1"/>
                <w:sz w:val="16"/>
                <w:szCs w:val="14"/>
              </w:rPr>
            </w:pPr>
            <w:r w:rsidRPr="004A1ABA">
              <w:rPr>
                <w:rFonts w:cs="Arial"/>
                <w:sz w:val="16"/>
                <w:szCs w:val="14"/>
              </w:rPr>
              <w:t xml:space="preserve">See </w:t>
            </w:r>
            <w:r>
              <w:rPr>
                <w:rFonts w:cs="Arial"/>
                <w:sz w:val="16"/>
                <w:szCs w:val="14"/>
              </w:rPr>
              <w:t>RCCM</w:t>
            </w:r>
            <w:r w:rsidRPr="004A1ABA">
              <w:rPr>
                <w:rFonts w:cs="Arial"/>
                <w:sz w:val="16"/>
                <w:szCs w:val="14"/>
              </w:rPr>
              <w:t xml:space="preserve"> section for Display </w:t>
            </w:r>
            <w:r>
              <w:rPr>
                <w:rFonts w:cs="Arial"/>
                <w:sz w:val="16"/>
                <w:szCs w:val="14"/>
              </w:rPr>
              <w:t>Climate</w:t>
            </w:r>
            <w:r w:rsidRPr="004A1ABA">
              <w:rPr>
                <w:rFonts w:cs="Arial"/>
                <w:sz w:val="16"/>
                <w:szCs w:val="14"/>
              </w:rPr>
              <w:t xml:space="preserve"> Status.</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29CAC9" w14:textId="77777777" w:rsidR="00846934" w:rsidRPr="003C5D56" w:rsidRDefault="00846934" w:rsidP="006107AE">
            <w:pPr>
              <w:rPr>
                <w:rFonts w:cs="Arial"/>
                <w:color w:val="000000" w:themeColor="text1"/>
                <w:sz w:val="16"/>
                <w:szCs w:val="14"/>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5467B" w14:textId="77777777" w:rsidR="00846934" w:rsidRDefault="00846934" w:rsidP="006107AE">
            <w:pPr>
              <w:pStyle w:val="VelocityScript"/>
            </w:pPr>
          </w:p>
        </w:tc>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7D9EC5" w14:textId="77777777" w:rsidR="00846934" w:rsidRDefault="00846934" w:rsidP="006107AE">
            <w:pPr>
              <w:rPr>
                <w:rFonts w:cs="Arial"/>
                <w:b/>
                <w:bCs/>
                <w:color w:val="000000"/>
              </w:rPr>
            </w:pPr>
          </w:p>
        </w:tc>
        <w:tc>
          <w:tcPr>
            <w:tcW w:w="17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40CD5A" w14:textId="77777777" w:rsidR="00846934" w:rsidRDefault="00846934" w:rsidP="006107AE"/>
        </w:tc>
      </w:tr>
      <w:tr w:rsidR="00846934" w:rsidRPr="00B3499B" w14:paraId="3AF3A1E3" w14:textId="77777777" w:rsidTr="006107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300BCF" w14:textId="77777777" w:rsidR="00846934" w:rsidRPr="00B3499B" w:rsidRDefault="00D82BF1" w:rsidP="006107AE">
            <w:pPr>
              <w:rPr>
                <w:rFonts w:cs="Arial"/>
                <w:bCs/>
                <w:color w:val="808080" w:themeColor="background1" w:themeShade="80"/>
                <w:sz w:val="16"/>
                <w:szCs w:val="14"/>
              </w:rPr>
            </w:pPr>
            <w:hyperlink r:id="rId31"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1F603"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87CDEB"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A592CF" w14:textId="77777777" w:rsidR="00B07C0E" w:rsidRDefault="00B07C0E" w:rsidP="00B07C0E">
      <w:pPr>
        <w:pStyle w:val="BodyText"/>
      </w:pPr>
    </w:p>
    <w:p w14:paraId="3DFE0F41" w14:textId="77777777" w:rsidR="00B07C0E" w:rsidRPr="00612064" w:rsidRDefault="00B07C0E" w:rsidP="00B07C0E">
      <w:pPr>
        <w:spacing w:before="20"/>
        <w:rPr>
          <w:vanish/>
        </w:rPr>
      </w:pPr>
    </w:p>
    <w:p w14:paraId="569BF46C" w14:textId="77777777" w:rsidR="00B07C0E" w:rsidRDefault="00B07C0E" w:rsidP="00B07C0E">
      <w:pPr>
        <w:pStyle w:val="Heading6"/>
        <w:keepNext w:val="0"/>
        <w:tabs>
          <w:tab w:val="clear" w:pos="900"/>
          <w:tab w:val="left" w:pos="709"/>
        </w:tabs>
        <w:spacing w:before="240"/>
      </w:pPr>
      <w:r>
        <w:t>Parameters</w:t>
      </w:r>
    </w:p>
    <w:p w14:paraId="37FCBBD6" w14:textId="77777777" w:rsidR="00B07C0E" w:rsidRPr="00A57D05" w:rsidRDefault="00B07C0E" w:rsidP="00B07C0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07C0E" w:rsidRPr="00E54DEA" w14:paraId="3C8EDDEF" w14:textId="77777777" w:rsidTr="000E6320">
        <w:trPr>
          <w:trHeight w:val="161"/>
        </w:trPr>
        <w:tc>
          <w:tcPr>
            <w:tcW w:w="1838" w:type="dxa"/>
            <w:shd w:val="clear" w:color="auto" w:fill="D9D9D9" w:themeFill="background1" w:themeFillShade="D9"/>
            <w:noWrap/>
            <w:hideMark/>
          </w:tcPr>
          <w:p w14:paraId="75BECA18"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35BF441" w14:textId="77777777" w:rsidR="00B07C0E" w:rsidRDefault="00B07C0E"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B62D10" w14:textId="77777777" w:rsidR="00B07C0E" w:rsidRDefault="00B07C0E"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CEBBBA5"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A8A73F2" w14:textId="77777777" w:rsidR="00B07C0E" w:rsidRDefault="00B07C0E" w:rsidP="000E6320">
            <w:pPr>
              <w:overflowPunct/>
              <w:autoSpaceDE/>
              <w:autoSpaceDN/>
              <w:adjustRightInd/>
              <w:textAlignment w:val="auto"/>
              <w:rPr>
                <w:rFonts w:cs="Arial"/>
                <w:b/>
                <w:bCs/>
                <w:color w:val="000000"/>
              </w:rPr>
            </w:pPr>
            <w:r>
              <w:rPr>
                <w:rFonts w:cs="Arial"/>
                <w:b/>
                <w:bCs/>
                <w:color w:val="000000"/>
              </w:rPr>
              <w:t>Method Details</w:t>
            </w:r>
          </w:p>
        </w:tc>
      </w:tr>
      <w:tr w:rsidR="00B07C0E" w:rsidRPr="003F473D" w14:paraId="1388E10A" w14:textId="77777777" w:rsidTr="000E6320">
        <w:trPr>
          <w:trHeight w:val="70"/>
        </w:trPr>
        <w:tc>
          <w:tcPr>
            <w:tcW w:w="1838" w:type="dxa"/>
            <w:noWrap/>
          </w:tcPr>
          <w:p w14:paraId="4FE4FD8E" w14:textId="77777777" w:rsidR="00B07C0E" w:rsidRPr="00D20BE7" w:rsidRDefault="00B07C0E"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1EE0015C" w14:textId="77777777" w:rsidR="00B07C0E" w:rsidRPr="00D20BE7" w:rsidRDefault="00B07C0E" w:rsidP="000E6320">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12A0F8EC" w14:textId="77777777" w:rsidR="00B07C0E" w:rsidRPr="00D20BE7" w:rsidRDefault="00B07C0E" w:rsidP="000E6320">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09945728"/>
            <w:placeholder>
              <w:docPart w:val="67BD1A7E369E4269A03E1B004342647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47A28B0" w14:textId="77777777" w:rsidR="00B07C0E" w:rsidRPr="00D20BE7" w:rsidRDefault="00B07C0E" w:rsidP="000E6320">
                <w:pPr>
                  <w:rPr>
                    <w:color w:val="000000" w:themeColor="text1"/>
                    <w:sz w:val="18"/>
                  </w:rPr>
                </w:pPr>
                <w:r w:rsidRPr="00D20BE7">
                  <w:rPr>
                    <w:sz w:val="18"/>
                  </w:rPr>
                  <w:t>Choose an item.</w:t>
                </w:r>
              </w:p>
            </w:tc>
          </w:sdtContent>
        </w:sdt>
        <w:tc>
          <w:tcPr>
            <w:tcW w:w="3402" w:type="dxa"/>
          </w:tcPr>
          <w:p w14:paraId="1D77AF32" w14:textId="77777777" w:rsidR="00B07C0E" w:rsidRPr="00D20BE7" w:rsidRDefault="00B07C0E" w:rsidP="000E6320">
            <w:pPr>
              <w:rPr>
                <w:sz w:val="18"/>
              </w:rPr>
            </w:pPr>
            <w:r w:rsidRPr="00D20BE7">
              <w:rPr>
                <w:sz w:val="18"/>
              </w:rPr>
              <w:t>Depends on Method selection. For Method 2 a DID including start bit and length could be given. For Central Car Config a signal could be referenced</w:t>
            </w:r>
          </w:p>
        </w:tc>
      </w:tr>
      <w:tr w:rsidR="00B07C0E" w:rsidRPr="003F473D" w14:paraId="44DFF6CD" w14:textId="77777777" w:rsidTr="000E6320">
        <w:trPr>
          <w:trHeight w:val="71"/>
        </w:trPr>
        <w:tc>
          <w:tcPr>
            <w:tcW w:w="1838" w:type="dxa"/>
            <w:noWrap/>
          </w:tcPr>
          <w:p w14:paraId="052E083D" w14:textId="77777777" w:rsidR="00B07C0E" w:rsidRPr="00D14691" w:rsidRDefault="00B07C0E" w:rsidP="000E6320">
            <w:pPr>
              <w:overflowPunct/>
              <w:autoSpaceDE/>
              <w:autoSpaceDN/>
              <w:adjustRightInd/>
              <w:textAlignment w:val="auto"/>
              <w:rPr>
                <w:color w:val="000000" w:themeColor="text1"/>
              </w:rPr>
            </w:pPr>
          </w:p>
        </w:tc>
        <w:tc>
          <w:tcPr>
            <w:tcW w:w="1843" w:type="dxa"/>
          </w:tcPr>
          <w:p w14:paraId="51FECA33" w14:textId="77777777" w:rsidR="00B07C0E" w:rsidRPr="00D14691" w:rsidRDefault="00B07C0E" w:rsidP="000E6320">
            <w:pPr>
              <w:rPr>
                <w:color w:val="000000" w:themeColor="text1"/>
              </w:rPr>
            </w:pPr>
          </w:p>
        </w:tc>
        <w:tc>
          <w:tcPr>
            <w:tcW w:w="1701" w:type="dxa"/>
          </w:tcPr>
          <w:p w14:paraId="369FEFA7" w14:textId="77777777" w:rsidR="00B07C0E" w:rsidRPr="00D14691" w:rsidRDefault="00B07C0E" w:rsidP="000E6320">
            <w:pPr>
              <w:rPr>
                <w:color w:val="000000" w:themeColor="text1"/>
              </w:rPr>
            </w:pPr>
          </w:p>
        </w:tc>
        <w:tc>
          <w:tcPr>
            <w:tcW w:w="1417" w:type="dxa"/>
            <w:noWrap/>
          </w:tcPr>
          <w:p w14:paraId="30B9AD70" w14:textId="77777777" w:rsidR="00B07C0E" w:rsidRPr="00D14691" w:rsidRDefault="00B07C0E" w:rsidP="000E6320">
            <w:pPr>
              <w:rPr>
                <w:color w:val="000000" w:themeColor="text1"/>
              </w:rPr>
            </w:pPr>
          </w:p>
        </w:tc>
        <w:tc>
          <w:tcPr>
            <w:tcW w:w="3402" w:type="dxa"/>
          </w:tcPr>
          <w:p w14:paraId="5E3F7E5F" w14:textId="77777777" w:rsidR="00B07C0E" w:rsidRPr="00D14691" w:rsidRDefault="00B07C0E" w:rsidP="000E6320">
            <w:pPr>
              <w:rPr>
                <w:color w:val="000000" w:themeColor="text1"/>
              </w:rPr>
            </w:pPr>
          </w:p>
        </w:tc>
      </w:tr>
    </w:tbl>
    <w:p w14:paraId="5F0BECB7" w14:textId="77777777" w:rsidR="00B07C0E" w:rsidRDefault="00B07C0E" w:rsidP="00B07C0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78504F1" w14:textId="77777777" w:rsidR="00B07C0E" w:rsidRPr="003678EC" w:rsidRDefault="00B07C0E" w:rsidP="00B07C0E">
      <w:pPr>
        <w:rPr>
          <w:lang w:val="en-GB"/>
        </w:rPr>
      </w:pPr>
    </w:p>
    <w:p w14:paraId="751B70EE" w14:textId="77777777" w:rsidR="00B07C0E" w:rsidRPr="003E2313" w:rsidRDefault="00B07C0E" w:rsidP="00B07C0E">
      <w:pPr>
        <w:pStyle w:val="Heading6"/>
        <w:keepNext w:val="0"/>
        <w:tabs>
          <w:tab w:val="clear" w:pos="900"/>
          <w:tab w:val="left" w:pos="709"/>
        </w:tabs>
        <w:spacing w:before="240"/>
      </w:pPr>
      <w:r>
        <w:t>Interface</w:t>
      </w:r>
      <w:r w:rsidRPr="003E2313">
        <w:t xml:space="preserve"> Requirements</w:t>
      </w:r>
    </w:p>
    <w:p w14:paraId="38C8636E" w14:textId="77777777" w:rsidR="00B07C0E" w:rsidRPr="003225C9" w:rsidRDefault="00B07C0E" w:rsidP="00B07C0E">
      <w:pPr>
        <w:tabs>
          <w:tab w:val="left" w:pos="284"/>
          <w:tab w:val="left" w:pos="851"/>
        </w:tabs>
      </w:pPr>
    </w:p>
    <w:p w14:paraId="7A9B4E4C" w14:textId="77777777" w:rsidR="00B07C0E" w:rsidRDefault="00B07C0E" w:rsidP="00B07C0E">
      <w:pPr>
        <w:pStyle w:val="Heading5"/>
        <w:keepNext w:val="0"/>
        <w:tabs>
          <w:tab w:val="clear" w:pos="900"/>
          <w:tab w:val="left" w:pos="709"/>
        </w:tabs>
        <w:spacing w:before="240"/>
        <w:rPr>
          <w:lang w:val="en-GB"/>
        </w:rPr>
      </w:pPr>
      <w:r>
        <w:rPr>
          <w:lang w:val="en-GB"/>
        </w:rPr>
        <w:t>Function Requirements</w:t>
      </w:r>
    </w:p>
    <w:p w14:paraId="3317A38F" w14:textId="77777777" w:rsidR="00B07C0E" w:rsidRPr="003225C9" w:rsidRDefault="00B07C0E" w:rsidP="00B07C0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07C0E" w14:paraId="3066E034" w14:textId="77777777" w:rsidTr="000E6320">
        <w:tc>
          <w:tcPr>
            <w:tcW w:w="1934" w:type="dxa"/>
            <w:shd w:val="clear" w:color="auto" w:fill="D9D9D9" w:themeFill="background1" w:themeFillShade="D9"/>
          </w:tcPr>
          <w:p w14:paraId="2CEA78CC" w14:textId="77777777" w:rsidR="00B07C0E" w:rsidRDefault="00B07C0E" w:rsidP="000E6320">
            <w:pPr>
              <w:rPr>
                <w:b/>
              </w:rPr>
            </w:pPr>
            <w:r w:rsidRPr="00AF169D">
              <w:rPr>
                <w:b/>
              </w:rPr>
              <w:t>Requirement ID</w:t>
            </w:r>
          </w:p>
          <w:p w14:paraId="3A28E767" w14:textId="77777777" w:rsidR="00B07C0E" w:rsidRPr="00AF169D" w:rsidRDefault="00B07C0E" w:rsidP="000E6320">
            <w:pPr>
              <w:rPr>
                <w:b/>
              </w:rPr>
            </w:pPr>
            <w:r w:rsidRPr="00EB7BB6">
              <w:t>(of Logical Function)</w:t>
            </w:r>
          </w:p>
        </w:tc>
        <w:tc>
          <w:tcPr>
            <w:tcW w:w="2177" w:type="dxa"/>
            <w:shd w:val="clear" w:color="auto" w:fill="D9D9D9" w:themeFill="background1" w:themeFillShade="D9"/>
          </w:tcPr>
          <w:p w14:paraId="4E422439" w14:textId="77777777" w:rsidR="00B07C0E" w:rsidRDefault="00B07C0E" w:rsidP="000E6320">
            <w:pPr>
              <w:rPr>
                <w:b/>
              </w:rPr>
            </w:pPr>
            <w:r w:rsidRPr="00AF169D">
              <w:rPr>
                <w:b/>
              </w:rPr>
              <w:t>Requirement Title</w:t>
            </w:r>
          </w:p>
        </w:tc>
        <w:tc>
          <w:tcPr>
            <w:tcW w:w="1425" w:type="dxa"/>
            <w:shd w:val="clear" w:color="auto" w:fill="D9D9D9" w:themeFill="background1" w:themeFillShade="D9"/>
          </w:tcPr>
          <w:p w14:paraId="5A747553" w14:textId="77777777" w:rsidR="00B07C0E" w:rsidRDefault="00B07C0E" w:rsidP="000E6320">
            <w:pPr>
              <w:rPr>
                <w:b/>
              </w:rPr>
            </w:pPr>
            <w:r>
              <w:rPr>
                <w:b/>
              </w:rPr>
              <w:t>Modification</w:t>
            </w:r>
          </w:p>
        </w:tc>
        <w:tc>
          <w:tcPr>
            <w:tcW w:w="1712" w:type="dxa"/>
            <w:shd w:val="clear" w:color="auto" w:fill="D9D9D9" w:themeFill="background1" w:themeFillShade="D9"/>
          </w:tcPr>
          <w:p w14:paraId="40C5CA18" w14:textId="77777777" w:rsidR="00B07C0E" w:rsidRDefault="00B07C0E" w:rsidP="000E6320">
            <w:pPr>
              <w:rPr>
                <w:b/>
              </w:rPr>
            </w:pPr>
            <w:r w:rsidRPr="00AF169D">
              <w:rPr>
                <w:b/>
              </w:rPr>
              <w:t xml:space="preserve">Requirement </w:t>
            </w:r>
            <w:r>
              <w:rPr>
                <w:b/>
              </w:rPr>
              <w:t>ID</w:t>
            </w:r>
          </w:p>
          <w:p w14:paraId="7EE6C57E" w14:textId="77777777" w:rsidR="00B07C0E" w:rsidRPr="00AF169D" w:rsidRDefault="00B07C0E"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337D9D" w14:textId="77777777" w:rsidR="00B07C0E" w:rsidRPr="00AF169D" w:rsidRDefault="00B07C0E" w:rsidP="000E6320">
            <w:pPr>
              <w:rPr>
                <w:b/>
              </w:rPr>
            </w:pPr>
            <w:r>
              <w:rPr>
                <w:b/>
              </w:rPr>
              <w:t>Comment</w:t>
            </w:r>
          </w:p>
        </w:tc>
      </w:tr>
      <w:tr w:rsidR="00B07C0E" w14:paraId="59D0B00E" w14:textId="77777777" w:rsidTr="000E6320">
        <w:tc>
          <w:tcPr>
            <w:tcW w:w="1934" w:type="dxa"/>
          </w:tcPr>
          <w:p w14:paraId="75B40194" w14:textId="7C1E4CF8" w:rsidR="00B07C0E" w:rsidRPr="000F4E8B" w:rsidRDefault="00B07C0E" w:rsidP="000E6320"/>
        </w:tc>
        <w:tc>
          <w:tcPr>
            <w:tcW w:w="2177" w:type="dxa"/>
          </w:tcPr>
          <w:p w14:paraId="15AD910A" w14:textId="77777777" w:rsidR="00B07C0E" w:rsidRPr="000F4E8B" w:rsidRDefault="00B07C0E" w:rsidP="000E6320"/>
        </w:tc>
        <w:tc>
          <w:tcPr>
            <w:tcW w:w="1425" w:type="dxa"/>
          </w:tcPr>
          <w:p w14:paraId="3EA1F34A" w14:textId="7F4F3AAA" w:rsidR="00B07C0E" w:rsidRPr="000F4E8B" w:rsidRDefault="00B07C0E" w:rsidP="000E6320"/>
        </w:tc>
        <w:tc>
          <w:tcPr>
            <w:tcW w:w="1712" w:type="dxa"/>
          </w:tcPr>
          <w:p w14:paraId="65FF42BC" w14:textId="18E4098E" w:rsidR="00B07C0E" w:rsidRPr="000F4E8B" w:rsidRDefault="00B07C0E" w:rsidP="000E6320"/>
        </w:tc>
        <w:tc>
          <w:tcPr>
            <w:tcW w:w="2958" w:type="dxa"/>
          </w:tcPr>
          <w:p w14:paraId="0CB012DF" w14:textId="77777777" w:rsidR="00B07C0E" w:rsidRPr="000F4E8B" w:rsidRDefault="00B07C0E" w:rsidP="000E6320"/>
        </w:tc>
      </w:tr>
      <w:tr w:rsidR="00B07C0E" w14:paraId="2E39DC0E" w14:textId="77777777" w:rsidTr="000E6320">
        <w:tc>
          <w:tcPr>
            <w:tcW w:w="1934" w:type="dxa"/>
          </w:tcPr>
          <w:p w14:paraId="35FEE805" w14:textId="4C994211" w:rsidR="00B07C0E" w:rsidRPr="000F4E8B" w:rsidRDefault="00B07C0E" w:rsidP="000E6320"/>
        </w:tc>
        <w:tc>
          <w:tcPr>
            <w:tcW w:w="2177" w:type="dxa"/>
          </w:tcPr>
          <w:p w14:paraId="0F17E6FB" w14:textId="77777777" w:rsidR="00B07C0E" w:rsidRPr="000F4E8B" w:rsidRDefault="00B07C0E" w:rsidP="000E6320"/>
        </w:tc>
        <w:tc>
          <w:tcPr>
            <w:tcW w:w="1425" w:type="dxa"/>
          </w:tcPr>
          <w:p w14:paraId="2304D286" w14:textId="7658ED6C" w:rsidR="00B07C0E" w:rsidRPr="000F4E8B" w:rsidRDefault="00B07C0E" w:rsidP="000E6320"/>
        </w:tc>
        <w:tc>
          <w:tcPr>
            <w:tcW w:w="1712" w:type="dxa"/>
          </w:tcPr>
          <w:p w14:paraId="0B0D2005" w14:textId="317BD2F6" w:rsidR="00B07C0E" w:rsidRPr="000F4E8B" w:rsidRDefault="00B07C0E" w:rsidP="000E6320"/>
        </w:tc>
        <w:tc>
          <w:tcPr>
            <w:tcW w:w="2958" w:type="dxa"/>
          </w:tcPr>
          <w:p w14:paraId="11922248" w14:textId="77777777" w:rsidR="00B07C0E" w:rsidRPr="000F4E8B" w:rsidRDefault="00B07C0E" w:rsidP="000E6320"/>
        </w:tc>
      </w:tr>
      <w:tr w:rsidR="00B07C0E" w14:paraId="2B9F172F" w14:textId="77777777" w:rsidTr="000E6320">
        <w:tc>
          <w:tcPr>
            <w:tcW w:w="1934" w:type="dxa"/>
          </w:tcPr>
          <w:p w14:paraId="7CBBCBE4" w14:textId="4E495855" w:rsidR="00B07C0E" w:rsidRPr="000F4E8B" w:rsidRDefault="00B07C0E" w:rsidP="000E6320"/>
        </w:tc>
        <w:tc>
          <w:tcPr>
            <w:tcW w:w="2177" w:type="dxa"/>
          </w:tcPr>
          <w:p w14:paraId="4B89DC9E" w14:textId="77777777" w:rsidR="00B07C0E" w:rsidRPr="000F4E8B" w:rsidRDefault="00B07C0E" w:rsidP="000E6320"/>
        </w:tc>
        <w:tc>
          <w:tcPr>
            <w:tcW w:w="1425" w:type="dxa"/>
          </w:tcPr>
          <w:p w14:paraId="02E17DBB" w14:textId="42DDB3D9" w:rsidR="00B07C0E" w:rsidRPr="000F4E8B" w:rsidRDefault="00B07C0E" w:rsidP="000E6320"/>
        </w:tc>
        <w:tc>
          <w:tcPr>
            <w:tcW w:w="1712" w:type="dxa"/>
          </w:tcPr>
          <w:p w14:paraId="1FA12ABB" w14:textId="2E886D81" w:rsidR="00B07C0E" w:rsidRPr="000F4E8B" w:rsidRDefault="00B07C0E" w:rsidP="000E6320"/>
        </w:tc>
        <w:tc>
          <w:tcPr>
            <w:tcW w:w="2958" w:type="dxa"/>
          </w:tcPr>
          <w:p w14:paraId="04F0F978" w14:textId="77777777" w:rsidR="00B07C0E" w:rsidRPr="000F4E8B" w:rsidRDefault="00B07C0E" w:rsidP="000E6320"/>
        </w:tc>
      </w:tr>
    </w:tbl>
    <w:p w14:paraId="11492E75" w14:textId="77777777" w:rsidR="00B07C0E"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8803D0" w14:textId="77777777" w:rsidR="00B07C0E" w:rsidRDefault="00B07C0E" w:rsidP="00B07C0E"/>
    <w:tbl>
      <w:tblPr>
        <w:tblStyle w:val="TableGrid"/>
        <w:tblW w:w="10201" w:type="dxa"/>
        <w:tblLook w:val="04A0" w:firstRow="1" w:lastRow="0" w:firstColumn="1" w:lastColumn="0" w:noHBand="0" w:noVBand="1"/>
      </w:tblPr>
      <w:tblGrid>
        <w:gridCol w:w="1838"/>
        <w:gridCol w:w="4253"/>
        <w:gridCol w:w="4110"/>
      </w:tblGrid>
      <w:tr w:rsidR="00B07C0E" w14:paraId="0697821D" w14:textId="77777777" w:rsidTr="000E6320">
        <w:tc>
          <w:tcPr>
            <w:tcW w:w="1838" w:type="dxa"/>
            <w:shd w:val="clear" w:color="auto" w:fill="D9D9D9" w:themeFill="background1" w:themeFillShade="D9"/>
          </w:tcPr>
          <w:p w14:paraId="60071D13" w14:textId="77777777" w:rsidR="00B07C0E" w:rsidRDefault="00B07C0E" w:rsidP="000E6320">
            <w:pPr>
              <w:rPr>
                <w:b/>
              </w:rPr>
            </w:pPr>
            <w:r w:rsidRPr="00AF169D">
              <w:rPr>
                <w:b/>
              </w:rPr>
              <w:t>Requirement ID</w:t>
            </w:r>
          </w:p>
          <w:p w14:paraId="0BF34BEE" w14:textId="77777777" w:rsidR="00B07C0E" w:rsidRPr="00AF169D" w:rsidRDefault="00B07C0E" w:rsidP="000E6320">
            <w:pPr>
              <w:rPr>
                <w:b/>
              </w:rPr>
            </w:pPr>
            <w:r w:rsidRPr="00EB7BB6">
              <w:t>(of Logical Function)</w:t>
            </w:r>
          </w:p>
        </w:tc>
        <w:tc>
          <w:tcPr>
            <w:tcW w:w="4253" w:type="dxa"/>
            <w:shd w:val="clear" w:color="auto" w:fill="D9D9D9" w:themeFill="background1" w:themeFillShade="D9"/>
          </w:tcPr>
          <w:p w14:paraId="0FB49DC4" w14:textId="77777777" w:rsidR="00B07C0E" w:rsidRPr="00AF169D" w:rsidRDefault="00B07C0E" w:rsidP="000E6320">
            <w:pPr>
              <w:rPr>
                <w:b/>
              </w:rPr>
            </w:pPr>
            <w:r w:rsidRPr="00AF169D">
              <w:rPr>
                <w:b/>
              </w:rPr>
              <w:t>Requirement Title</w:t>
            </w:r>
          </w:p>
        </w:tc>
        <w:tc>
          <w:tcPr>
            <w:tcW w:w="4110" w:type="dxa"/>
            <w:shd w:val="clear" w:color="auto" w:fill="D9D9D9" w:themeFill="background1" w:themeFillShade="D9"/>
          </w:tcPr>
          <w:p w14:paraId="1F151370" w14:textId="77777777" w:rsidR="00B07C0E" w:rsidRPr="00AF169D" w:rsidRDefault="00B07C0E" w:rsidP="000E6320">
            <w:pPr>
              <w:rPr>
                <w:b/>
              </w:rPr>
            </w:pPr>
            <w:r>
              <w:rPr>
                <w:b/>
              </w:rPr>
              <w:t>Comment</w:t>
            </w:r>
          </w:p>
        </w:tc>
      </w:tr>
      <w:tr w:rsidR="00B07C0E" w14:paraId="06935D34" w14:textId="77777777" w:rsidTr="000E6320">
        <w:tc>
          <w:tcPr>
            <w:tcW w:w="1838" w:type="dxa"/>
          </w:tcPr>
          <w:p w14:paraId="7D673E84" w14:textId="77777777" w:rsidR="00B07C0E" w:rsidRDefault="00B07C0E" w:rsidP="000E6320"/>
        </w:tc>
        <w:tc>
          <w:tcPr>
            <w:tcW w:w="4253" w:type="dxa"/>
          </w:tcPr>
          <w:p w14:paraId="7CD63FB1" w14:textId="77777777" w:rsidR="00B07C0E" w:rsidRDefault="00B07C0E" w:rsidP="000E6320"/>
        </w:tc>
        <w:tc>
          <w:tcPr>
            <w:tcW w:w="4110" w:type="dxa"/>
          </w:tcPr>
          <w:p w14:paraId="42565F50" w14:textId="77777777" w:rsidR="00B07C0E" w:rsidRDefault="00B07C0E" w:rsidP="000E6320"/>
        </w:tc>
      </w:tr>
      <w:tr w:rsidR="00B07C0E" w14:paraId="43D1A986" w14:textId="77777777" w:rsidTr="000E6320">
        <w:tc>
          <w:tcPr>
            <w:tcW w:w="1838" w:type="dxa"/>
          </w:tcPr>
          <w:p w14:paraId="5E6B3EE6" w14:textId="77777777" w:rsidR="00B07C0E" w:rsidRDefault="00B07C0E" w:rsidP="000E6320"/>
        </w:tc>
        <w:tc>
          <w:tcPr>
            <w:tcW w:w="4253" w:type="dxa"/>
          </w:tcPr>
          <w:p w14:paraId="5358E16F" w14:textId="77777777" w:rsidR="00B07C0E" w:rsidRDefault="00B07C0E" w:rsidP="000E6320"/>
        </w:tc>
        <w:tc>
          <w:tcPr>
            <w:tcW w:w="4110" w:type="dxa"/>
          </w:tcPr>
          <w:p w14:paraId="13CD3E09" w14:textId="77777777" w:rsidR="00B07C0E" w:rsidRDefault="00B07C0E" w:rsidP="000E6320"/>
        </w:tc>
      </w:tr>
      <w:tr w:rsidR="00B07C0E" w14:paraId="4ED7B5CE" w14:textId="77777777" w:rsidTr="000E6320">
        <w:tc>
          <w:tcPr>
            <w:tcW w:w="1838" w:type="dxa"/>
          </w:tcPr>
          <w:p w14:paraId="5D6153BE" w14:textId="77777777" w:rsidR="00B07C0E" w:rsidRDefault="00B07C0E" w:rsidP="000E6320">
            <w:r>
              <w:t>…</w:t>
            </w:r>
          </w:p>
        </w:tc>
        <w:tc>
          <w:tcPr>
            <w:tcW w:w="4253" w:type="dxa"/>
          </w:tcPr>
          <w:p w14:paraId="79D68699" w14:textId="77777777" w:rsidR="00B07C0E" w:rsidRDefault="00B07C0E" w:rsidP="000E6320"/>
        </w:tc>
        <w:tc>
          <w:tcPr>
            <w:tcW w:w="4110" w:type="dxa"/>
          </w:tcPr>
          <w:p w14:paraId="35F68EF9" w14:textId="77777777" w:rsidR="00B07C0E" w:rsidRDefault="00B07C0E" w:rsidP="000E6320"/>
        </w:tc>
      </w:tr>
    </w:tbl>
    <w:p w14:paraId="44668763" w14:textId="77777777" w:rsidR="00B07C0E" w:rsidRPr="00702453"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64BBDB" w14:textId="77777777" w:rsidR="00B07C0E" w:rsidRDefault="00B07C0E" w:rsidP="00B07C0E"/>
    <w:p w14:paraId="2F8780B3" w14:textId="77777777" w:rsidR="00B07C0E" w:rsidRDefault="00B07C0E" w:rsidP="00B07C0E">
      <w:pPr>
        <w:pStyle w:val="Heading6"/>
        <w:keepNext w:val="0"/>
        <w:tabs>
          <w:tab w:val="clear" w:pos="900"/>
          <w:tab w:val="left" w:pos="709"/>
        </w:tabs>
        <w:spacing w:before="240"/>
        <w:rPr>
          <w:lang w:val="en-GB"/>
        </w:rPr>
      </w:pPr>
      <w:r>
        <w:rPr>
          <w:lang w:val="en-GB"/>
        </w:rPr>
        <w:t>Component Specific Requirements</w:t>
      </w:r>
    </w:p>
    <w:p w14:paraId="38303789" w14:textId="77777777" w:rsidR="00B07C0E" w:rsidRPr="003305ED" w:rsidRDefault="00B07C0E" w:rsidP="00B07C0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8AEDB12" wp14:editId="67172CAF">
            <wp:extent cx="152400" cy="152400"/>
            <wp:effectExtent l="0" t="0" r="0" b="0"/>
            <wp:docPr id="82" name="Picture -1360470560.jpg" descr="-136047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60470560.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Digital Shade Status</w:t>
      </w:r>
    </w:p>
    <w:p w14:paraId="2CCF61EE" w14:textId="77777777" w:rsidR="00B07C0E" w:rsidRDefault="00B07C0E" w:rsidP="00B07C0E">
      <w:pPr>
        <w:pStyle w:val="Heading5"/>
        <w:keepNext w:val="0"/>
        <w:tabs>
          <w:tab w:val="clear" w:pos="900"/>
          <w:tab w:val="left" w:pos="709"/>
        </w:tabs>
        <w:spacing w:before="240"/>
        <w:rPr>
          <w:lang w:val="en-GB"/>
        </w:rPr>
      </w:pPr>
      <w:r>
        <w:rPr>
          <w:lang w:val="en-GB"/>
        </w:rPr>
        <w:t>Function Interfaces</w:t>
      </w:r>
    </w:p>
    <w:p w14:paraId="2AECB52A" w14:textId="77777777" w:rsidR="00B07C0E" w:rsidRPr="003B799F" w:rsidRDefault="00B07C0E" w:rsidP="00B07C0E"/>
    <w:p w14:paraId="55EECD98" w14:textId="77777777" w:rsidR="00B07C0E" w:rsidRDefault="00B07C0E" w:rsidP="00B07C0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385B9783"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3A7DD"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7E509BE4"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04858"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423F2"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3DBCB"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3F5A0"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D2F721"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5B5F9E81"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64639B55"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982A5" w14:textId="75B27357" w:rsidR="00846934" w:rsidRPr="00FA0010" w:rsidRDefault="00846934" w:rsidP="006107AE">
            <w:pPr>
              <w:rPr>
                <w:rFonts w:cs="Arial"/>
                <w:color w:val="000000" w:themeColor="text1"/>
                <w:sz w:val="16"/>
                <w:szCs w:val="14"/>
              </w:rPr>
            </w:pPr>
            <w:r>
              <w:rPr>
                <w:rFonts w:cs="Arial"/>
                <w:sz w:val="16"/>
                <w:szCs w:val="14"/>
              </w:rPr>
              <w:t xml:space="preserve">See OZM section for Display </w:t>
            </w:r>
            <w:proofErr w:type="spellStart"/>
            <w:r>
              <w:rPr>
                <w:rFonts w:cs="Arial"/>
                <w:sz w:val="16"/>
                <w:szCs w:val="14"/>
              </w:rPr>
              <w:t>Digial</w:t>
            </w:r>
            <w:proofErr w:type="spellEnd"/>
            <w:r>
              <w:rPr>
                <w:rFonts w:cs="Arial"/>
                <w:sz w:val="16"/>
                <w:szCs w:val="14"/>
              </w:rPr>
              <w:t xml:space="preserve"> Shade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95E7DB"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EC9665"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5298BA"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B9F11C" w14:textId="77777777" w:rsidR="00846934" w:rsidRDefault="00846934" w:rsidP="006107AE"/>
        </w:tc>
      </w:tr>
      <w:tr w:rsidR="00846934" w:rsidRPr="00B3499B" w14:paraId="5F8E8396"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4AF5C0" w14:textId="77777777" w:rsidR="00846934" w:rsidRPr="00B3499B" w:rsidRDefault="00D82BF1" w:rsidP="006107AE">
            <w:pPr>
              <w:rPr>
                <w:rFonts w:cs="Arial"/>
                <w:bCs/>
                <w:color w:val="808080" w:themeColor="background1" w:themeShade="80"/>
                <w:sz w:val="16"/>
                <w:szCs w:val="14"/>
              </w:rPr>
            </w:pPr>
            <w:hyperlink r:id="rId32"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2B9D7"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6046F2"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5B0ECD" w14:textId="77777777" w:rsidR="00846934" w:rsidRDefault="00846934" w:rsidP="00B07C0E">
      <w:pPr>
        <w:rPr>
          <w:rFonts w:cs="Arial"/>
        </w:rPr>
      </w:pPr>
    </w:p>
    <w:p w14:paraId="23933671" w14:textId="0D372A21" w:rsidR="00B07C0E" w:rsidRPr="00CB7BEF" w:rsidRDefault="00B07C0E" w:rsidP="00B07C0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07D371EF"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CC2A1"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7B3906C1"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69053"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BAA54"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21AC1"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92778"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BF9C4"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3B099F82"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1BB0B110"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C513B9" w14:textId="77777777" w:rsidR="00846934" w:rsidRPr="00FA0010" w:rsidRDefault="00846934" w:rsidP="006107AE">
            <w:pPr>
              <w:rPr>
                <w:rFonts w:cs="Arial"/>
                <w:color w:val="000000" w:themeColor="text1"/>
                <w:sz w:val="16"/>
                <w:szCs w:val="14"/>
              </w:rPr>
            </w:pPr>
            <w:r>
              <w:rPr>
                <w:rFonts w:cs="Arial"/>
                <w:sz w:val="16"/>
                <w:szCs w:val="14"/>
              </w:rPr>
              <w:t xml:space="preserve">See OZM section for Display </w:t>
            </w:r>
            <w:proofErr w:type="spellStart"/>
            <w:r>
              <w:rPr>
                <w:rFonts w:cs="Arial"/>
                <w:sz w:val="16"/>
                <w:szCs w:val="14"/>
              </w:rPr>
              <w:t>Digial</w:t>
            </w:r>
            <w:proofErr w:type="spellEnd"/>
            <w:r>
              <w:rPr>
                <w:rFonts w:cs="Arial"/>
                <w:sz w:val="16"/>
                <w:szCs w:val="14"/>
              </w:rPr>
              <w:t xml:space="preserve"> Shade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2728F"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417CF8"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63DF3B"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77A98F" w14:textId="77777777" w:rsidR="00846934" w:rsidRDefault="00846934" w:rsidP="006107AE"/>
        </w:tc>
      </w:tr>
      <w:tr w:rsidR="00846934" w:rsidRPr="00B3499B" w14:paraId="392699B8"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856BAE" w14:textId="77777777" w:rsidR="00846934" w:rsidRPr="00B3499B" w:rsidRDefault="00D82BF1" w:rsidP="006107AE">
            <w:pPr>
              <w:rPr>
                <w:rFonts w:cs="Arial"/>
                <w:bCs/>
                <w:color w:val="808080" w:themeColor="background1" w:themeShade="80"/>
                <w:sz w:val="16"/>
                <w:szCs w:val="14"/>
              </w:rPr>
            </w:pPr>
            <w:hyperlink r:id="rId33"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80ED3E"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A471B"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6FCC33" w14:textId="77777777" w:rsidR="00B07C0E" w:rsidRDefault="00B07C0E" w:rsidP="00B07C0E">
      <w:pPr>
        <w:pStyle w:val="BodyText"/>
      </w:pPr>
    </w:p>
    <w:p w14:paraId="55F9896E" w14:textId="77777777" w:rsidR="00B07C0E" w:rsidRPr="00612064" w:rsidRDefault="00B07C0E" w:rsidP="00B07C0E">
      <w:pPr>
        <w:spacing w:before="20"/>
        <w:rPr>
          <w:vanish/>
        </w:rPr>
      </w:pPr>
    </w:p>
    <w:p w14:paraId="611A370C" w14:textId="77777777" w:rsidR="00B07C0E" w:rsidRDefault="00B07C0E" w:rsidP="00B07C0E">
      <w:pPr>
        <w:pStyle w:val="Heading6"/>
        <w:keepNext w:val="0"/>
        <w:tabs>
          <w:tab w:val="clear" w:pos="900"/>
          <w:tab w:val="left" w:pos="709"/>
        </w:tabs>
        <w:spacing w:before="240"/>
      </w:pPr>
      <w:r>
        <w:t>Parameters</w:t>
      </w:r>
    </w:p>
    <w:p w14:paraId="45BEAB63" w14:textId="77777777" w:rsidR="00B07C0E" w:rsidRPr="00A57D05" w:rsidRDefault="00B07C0E" w:rsidP="00B07C0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07C0E" w:rsidRPr="00E54DEA" w14:paraId="24EF4B3C" w14:textId="77777777" w:rsidTr="000E6320">
        <w:trPr>
          <w:trHeight w:val="161"/>
        </w:trPr>
        <w:tc>
          <w:tcPr>
            <w:tcW w:w="1838" w:type="dxa"/>
            <w:shd w:val="clear" w:color="auto" w:fill="D9D9D9" w:themeFill="background1" w:themeFillShade="D9"/>
            <w:noWrap/>
            <w:hideMark/>
          </w:tcPr>
          <w:p w14:paraId="3EC1E19C"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EF9060C" w14:textId="77777777" w:rsidR="00B07C0E" w:rsidRDefault="00B07C0E"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269D52D" w14:textId="77777777" w:rsidR="00B07C0E" w:rsidRDefault="00B07C0E"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123D884"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736307E" w14:textId="77777777" w:rsidR="00B07C0E" w:rsidRDefault="00B07C0E" w:rsidP="000E6320">
            <w:pPr>
              <w:overflowPunct/>
              <w:autoSpaceDE/>
              <w:autoSpaceDN/>
              <w:adjustRightInd/>
              <w:textAlignment w:val="auto"/>
              <w:rPr>
                <w:rFonts w:cs="Arial"/>
                <w:b/>
                <w:bCs/>
                <w:color w:val="000000"/>
              </w:rPr>
            </w:pPr>
            <w:r>
              <w:rPr>
                <w:rFonts w:cs="Arial"/>
                <w:b/>
                <w:bCs/>
                <w:color w:val="000000"/>
              </w:rPr>
              <w:t>Method Details</w:t>
            </w:r>
          </w:p>
        </w:tc>
      </w:tr>
      <w:tr w:rsidR="00B07C0E" w:rsidRPr="003F473D" w14:paraId="43639BC2" w14:textId="77777777" w:rsidTr="000E6320">
        <w:trPr>
          <w:trHeight w:val="70"/>
        </w:trPr>
        <w:tc>
          <w:tcPr>
            <w:tcW w:w="1838" w:type="dxa"/>
            <w:noWrap/>
          </w:tcPr>
          <w:p w14:paraId="0B260123" w14:textId="77777777" w:rsidR="00B07C0E" w:rsidRPr="00D20BE7" w:rsidRDefault="00B07C0E"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C064201" w14:textId="77777777" w:rsidR="00B07C0E" w:rsidRPr="00D20BE7" w:rsidRDefault="00B07C0E"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71EF33C" w14:textId="77777777" w:rsidR="00B07C0E" w:rsidRPr="00D20BE7" w:rsidRDefault="00B07C0E"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55560888"/>
            <w:placeholder>
              <w:docPart w:val="C5831F7C8D8B41DE8B22D51D1465EF6F"/>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661A96" w14:textId="77777777" w:rsidR="00B07C0E" w:rsidRPr="00D20BE7" w:rsidRDefault="00B07C0E" w:rsidP="000E6320">
                <w:pPr>
                  <w:rPr>
                    <w:color w:val="000000" w:themeColor="text1"/>
                    <w:sz w:val="18"/>
                  </w:rPr>
                </w:pPr>
                <w:r w:rsidRPr="00D20BE7">
                  <w:rPr>
                    <w:sz w:val="18"/>
                  </w:rPr>
                  <w:t>Choose an item.</w:t>
                </w:r>
              </w:p>
            </w:tc>
          </w:sdtContent>
        </w:sdt>
        <w:tc>
          <w:tcPr>
            <w:tcW w:w="3402" w:type="dxa"/>
          </w:tcPr>
          <w:p w14:paraId="0D16EBE0" w14:textId="77777777" w:rsidR="00B07C0E" w:rsidRPr="00D20BE7" w:rsidRDefault="00B07C0E" w:rsidP="000E6320">
            <w:pPr>
              <w:rPr>
                <w:sz w:val="18"/>
              </w:rPr>
            </w:pPr>
            <w:r w:rsidRPr="00D20BE7">
              <w:rPr>
                <w:sz w:val="18"/>
              </w:rPr>
              <w:t>Depends on Method selection. For Method 2 a DID including start bit and length could be given. For Central Car Config a signal could be referenced</w:t>
            </w:r>
          </w:p>
        </w:tc>
      </w:tr>
      <w:tr w:rsidR="00B07C0E" w:rsidRPr="003F473D" w14:paraId="213017DB" w14:textId="77777777" w:rsidTr="000E6320">
        <w:trPr>
          <w:trHeight w:val="71"/>
        </w:trPr>
        <w:tc>
          <w:tcPr>
            <w:tcW w:w="1838" w:type="dxa"/>
            <w:noWrap/>
          </w:tcPr>
          <w:p w14:paraId="5F5B41D5" w14:textId="77777777" w:rsidR="00B07C0E" w:rsidRPr="00D14691" w:rsidRDefault="00B07C0E" w:rsidP="000E6320">
            <w:pPr>
              <w:overflowPunct/>
              <w:autoSpaceDE/>
              <w:autoSpaceDN/>
              <w:adjustRightInd/>
              <w:textAlignment w:val="auto"/>
              <w:rPr>
                <w:color w:val="000000" w:themeColor="text1"/>
              </w:rPr>
            </w:pPr>
          </w:p>
        </w:tc>
        <w:tc>
          <w:tcPr>
            <w:tcW w:w="1843" w:type="dxa"/>
          </w:tcPr>
          <w:p w14:paraId="4AF978D9" w14:textId="77777777" w:rsidR="00B07C0E" w:rsidRPr="00D14691" w:rsidRDefault="00B07C0E" w:rsidP="000E6320">
            <w:pPr>
              <w:rPr>
                <w:color w:val="000000" w:themeColor="text1"/>
              </w:rPr>
            </w:pPr>
          </w:p>
        </w:tc>
        <w:tc>
          <w:tcPr>
            <w:tcW w:w="1701" w:type="dxa"/>
          </w:tcPr>
          <w:p w14:paraId="5F9DE8F5" w14:textId="77777777" w:rsidR="00B07C0E" w:rsidRPr="00D14691" w:rsidRDefault="00B07C0E" w:rsidP="000E6320">
            <w:pPr>
              <w:rPr>
                <w:color w:val="000000" w:themeColor="text1"/>
              </w:rPr>
            </w:pPr>
          </w:p>
        </w:tc>
        <w:tc>
          <w:tcPr>
            <w:tcW w:w="1417" w:type="dxa"/>
            <w:noWrap/>
          </w:tcPr>
          <w:p w14:paraId="47FEEDD3" w14:textId="77777777" w:rsidR="00B07C0E" w:rsidRPr="00D14691" w:rsidRDefault="00B07C0E" w:rsidP="000E6320">
            <w:pPr>
              <w:rPr>
                <w:color w:val="000000" w:themeColor="text1"/>
              </w:rPr>
            </w:pPr>
          </w:p>
        </w:tc>
        <w:tc>
          <w:tcPr>
            <w:tcW w:w="3402" w:type="dxa"/>
          </w:tcPr>
          <w:p w14:paraId="19F683EF" w14:textId="77777777" w:rsidR="00B07C0E" w:rsidRPr="00D14691" w:rsidRDefault="00B07C0E" w:rsidP="000E6320">
            <w:pPr>
              <w:rPr>
                <w:color w:val="000000" w:themeColor="text1"/>
              </w:rPr>
            </w:pPr>
          </w:p>
        </w:tc>
      </w:tr>
    </w:tbl>
    <w:p w14:paraId="4D0FF098" w14:textId="77777777" w:rsidR="00B07C0E" w:rsidRDefault="00B07C0E" w:rsidP="00B07C0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78DCE5B" w14:textId="77777777" w:rsidR="00B07C0E" w:rsidRPr="003678EC" w:rsidRDefault="00B07C0E" w:rsidP="00B07C0E">
      <w:pPr>
        <w:rPr>
          <w:lang w:val="en-GB"/>
        </w:rPr>
      </w:pPr>
    </w:p>
    <w:p w14:paraId="163282C8" w14:textId="77777777" w:rsidR="00B07C0E" w:rsidRPr="003E2313" w:rsidRDefault="00B07C0E" w:rsidP="00B07C0E">
      <w:pPr>
        <w:pStyle w:val="Heading6"/>
        <w:keepNext w:val="0"/>
        <w:tabs>
          <w:tab w:val="clear" w:pos="900"/>
          <w:tab w:val="left" w:pos="709"/>
        </w:tabs>
        <w:spacing w:before="240"/>
      </w:pPr>
      <w:r>
        <w:t>Interface</w:t>
      </w:r>
      <w:r w:rsidRPr="003E2313">
        <w:t xml:space="preserve"> Requirements</w:t>
      </w:r>
    </w:p>
    <w:p w14:paraId="2ACFE0BD" w14:textId="77777777" w:rsidR="00B07C0E" w:rsidRPr="003225C9" w:rsidRDefault="00B07C0E" w:rsidP="00B07C0E">
      <w:pPr>
        <w:tabs>
          <w:tab w:val="left" w:pos="284"/>
          <w:tab w:val="left" w:pos="851"/>
        </w:tabs>
      </w:pPr>
    </w:p>
    <w:p w14:paraId="03ED8157" w14:textId="77777777" w:rsidR="00B07C0E" w:rsidRDefault="00B07C0E" w:rsidP="00B07C0E">
      <w:pPr>
        <w:pStyle w:val="Heading5"/>
        <w:keepNext w:val="0"/>
        <w:tabs>
          <w:tab w:val="clear" w:pos="900"/>
          <w:tab w:val="left" w:pos="709"/>
        </w:tabs>
        <w:spacing w:before="240"/>
        <w:rPr>
          <w:lang w:val="en-GB"/>
        </w:rPr>
      </w:pPr>
      <w:r>
        <w:rPr>
          <w:lang w:val="en-GB"/>
        </w:rPr>
        <w:t>Function Requirements</w:t>
      </w:r>
    </w:p>
    <w:p w14:paraId="49878F71" w14:textId="77777777" w:rsidR="00B07C0E" w:rsidRPr="003225C9" w:rsidRDefault="00B07C0E" w:rsidP="00B07C0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07C0E" w14:paraId="77802F3E" w14:textId="77777777" w:rsidTr="000E6320">
        <w:tc>
          <w:tcPr>
            <w:tcW w:w="1934" w:type="dxa"/>
            <w:shd w:val="clear" w:color="auto" w:fill="D9D9D9" w:themeFill="background1" w:themeFillShade="D9"/>
          </w:tcPr>
          <w:p w14:paraId="7096BBAA" w14:textId="77777777" w:rsidR="00B07C0E" w:rsidRDefault="00B07C0E" w:rsidP="000E6320">
            <w:pPr>
              <w:rPr>
                <w:b/>
              </w:rPr>
            </w:pPr>
            <w:r w:rsidRPr="00AF169D">
              <w:rPr>
                <w:b/>
              </w:rPr>
              <w:t>Requirement ID</w:t>
            </w:r>
          </w:p>
          <w:p w14:paraId="61AA4BE3" w14:textId="77777777" w:rsidR="00B07C0E" w:rsidRPr="00AF169D" w:rsidRDefault="00B07C0E" w:rsidP="000E6320">
            <w:pPr>
              <w:rPr>
                <w:b/>
              </w:rPr>
            </w:pPr>
            <w:r w:rsidRPr="00EB7BB6">
              <w:t>(of Logical Function)</w:t>
            </w:r>
          </w:p>
        </w:tc>
        <w:tc>
          <w:tcPr>
            <w:tcW w:w="2177" w:type="dxa"/>
            <w:shd w:val="clear" w:color="auto" w:fill="D9D9D9" w:themeFill="background1" w:themeFillShade="D9"/>
          </w:tcPr>
          <w:p w14:paraId="5D2E294A" w14:textId="77777777" w:rsidR="00B07C0E" w:rsidRDefault="00B07C0E" w:rsidP="000E6320">
            <w:pPr>
              <w:rPr>
                <w:b/>
              </w:rPr>
            </w:pPr>
            <w:r w:rsidRPr="00AF169D">
              <w:rPr>
                <w:b/>
              </w:rPr>
              <w:t>Requirement Title</w:t>
            </w:r>
          </w:p>
        </w:tc>
        <w:tc>
          <w:tcPr>
            <w:tcW w:w="1425" w:type="dxa"/>
            <w:shd w:val="clear" w:color="auto" w:fill="D9D9D9" w:themeFill="background1" w:themeFillShade="D9"/>
          </w:tcPr>
          <w:p w14:paraId="4EF2F651" w14:textId="77777777" w:rsidR="00B07C0E" w:rsidRDefault="00B07C0E" w:rsidP="000E6320">
            <w:pPr>
              <w:rPr>
                <w:b/>
              </w:rPr>
            </w:pPr>
            <w:r>
              <w:rPr>
                <w:b/>
              </w:rPr>
              <w:t>Modification</w:t>
            </w:r>
          </w:p>
        </w:tc>
        <w:tc>
          <w:tcPr>
            <w:tcW w:w="1712" w:type="dxa"/>
            <w:shd w:val="clear" w:color="auto" w:fill="D9D9D9" w:themeFill="background1" w:themeFillShade="D9"/>
          </w:tcPr>
          <w:p w14:paraId="59E0539F" w14:textId="77777777" w:rsidR="00B07C0E" w:rsidRDefault="00B07C0E" w:rsidP="000E6320">
            <w:pPr>
              <w:rPr>
                <w:b/>
              </w:rPr>
            </w:pPr>
            <w:r w:rsidRPr="00AF169D">
              <w:rPr>
                <w:b/>
              </w:rPr>
              <w:t xml:space="preserve">Requirement </w:t>
            </w:r>
            <w:r>
              <w:rPr>
                <w:b/>
              </w:rPr>
              <w:t>ID</w:t>
            </w:r>
          </w:p>
          <w:p w14:paraId="0DF4DE92" w14:textId="77777777" w:rsidR="00B07C0E" w:rsidRPr="00AF169D" w:rsidRDefault="00B07C0E"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60B386C" w14:textId="77777777" w:rsidR="00B07C0E" w:rsidRPr="00AF169D" w:rsidRDefault="00B07C0E" w:rsidP="000E6320">
            <w:pPr>
              <w:rPr>
                <w:b/>
              </w:rPr>
            </w:pPr>
            <w:r>
              <w:rPr>
                <w:b/>
              </w:rPr>
              <w:t>Comment</w:t>
            </w:r>
          </w:p>
        </w:tc>
      </w:tr>
      <w:tr w:rsidR="00B07C0E" w14:paraId="06D4A3C3" w14:textId="77777777" w:rsidTr="000E6320">
        <w:tc>
          <w:tcPr>
            <w:tcW w:w="1934" w:type="dxa"/>
          </w:tcPr>
          <w:p w14:paraId="0BA15D94" w14:textId="44D46AC0" w:rsidR="00B07C0E" w:rsidRPr="000F4E8B" w:rsidRDefault="00B07C0E" w:rsidP="000E6320"/>
        </w:tc>
        <w:tc>
          <w:tcPr>
            <w:tcW w:w="2177" w:type="dxa"/>
          </w:tcPr>
          <w:p w14:paraId="488FBA93" w14:textId="77777777" w:rsidR="00B07C0E" w:rsidRPr="000F4E8B" w:rsidRDefault="00B07C0E" w:rsidP="000E6320"/>
        </w:tc>
        <w:tc>
          <w:tcPr>
            <w:tcW w:w="1425" w:type="dxa"/>
          </w:tcPr>
          <w:p w14:paraId="4CF58200" w14:textId="07E3BC63" w:rsidR="00B07C0E" w:rsidRPr="000F4E8B" w:rsidRDefault="00B07C0E" w:rsidP="000E6320"/>
        </w:tc>
        <w:tc>
          <w:tcPr>
            <w:tcW w:w="1712" w:type="dxa"/>
          </w:tcPr>
          <w:p w14:paraId="018929B9" w14:textId="6ECEA02C" w:rsidR="00B07C0E" w:rsidRPr="000F4E8B" w:rsidRDefault="00B07C0E" w:rsidP="000E6320"/>
        </w:tc>
        <w:tc>
          <w:tcPr>
            <w:tcW w:w="2958" w:type="dxa"/>
          </w:tcPr>
          <w:p w14:paraId="06124B05" w14:textId="77777777" w:rsidR="00B07C0E" w:rsidRPr="000F4E8B" w:rsidRDefault="00B07C0E" w:rsidP="000E6320"/>
        </w:tc>
      </w:tr>
      <w:tr w:rsidR="00B07C0E" w14:paraId="2CBA9F13" w14:textId="77777777" w:rsidTr="000E6320">
        <w:tc>
          <w:tcPr>
            <w:tcW w:w="1934" w:type="dxa"/>
          </w:tcPr>
          <w:p w14:paraId="269B1D81" w14:textId="73F7AD30" w:rsidR="00B07C0E" w:rsidRPr="000F4E8B" w:rsidRDefault="00B07C0E" w:rsidP="000E6320"/>
        </w:tc>
        <w:tc>
          <w:tcPr>
            <w:tcW w:w="2177" w:type="dxa"/>
          </w:tcPr>
          <w:p w14:paraId="27C7B823" w14:textId="77777777" w:rsidR="00B07C0E" w:rsidRPr="000F4E8B" w:rsidRDefault="00B07C0E" w:rsidP="000E6320"/>
        </w:tc>
        <w:tc>
          <w:tcPr>
            <w:tcW w:w="1425" w:type="dxa"/>
          </w:tcPr>
          <w:p w14:paraId="33EFCD57" w14:textId="1C97507E" w:rsidR="00B07C0E" w:rsidRPr="000F4E8B" w:rsidRDefault="00B07C0E" w:rsidP="000E6320"/>
        </w:tc>
        <w:tc>
          <w:tcPr>
            <w:tcW w:w="1712" w:type="dxa"/>
          </w:tcPr>
          <w:p w14:paraId="11A5460B" w14:textId="24103393" w:rsidR="00B07C0E" w:rsidRPr="000F4E8B" w:rsidRDefault="00B07C0E" w:rsidP="000E6320"/>
        </w:tc>
        <w:tc>
          <w:tcPr>
            <w:tcW w:w="2958" w:type="dxa"/>
          </w:tcPr>
          <w:p w14:paraId="0C7CD9C2" w14:textId="77777777" w:rsidR="00B07C0E" w:rsidRPr="000F4E8B" w:rsidRDefault="00B07C0E" w:rsidP="000E6320"/>
        </w:tc>
      </w:tr>
      <w:tr w:rsidR="00B07C0E" w14:paraId="0A2BB293" w14:textId="77777777" w:rsidTr="000E6320">
        <w:tc>
          <w:tcPr>
            <w:tcW w:w="1934" w:type="dxa"/>
          </w:tcPr>
          <w:p w14:paraId="0E756D34" w14:textId="2476AB6C" w:rsidR="00B07C0E" w:rsidRPr="000F4E8B" w:rsidRDefault="00B07C0E" w:rsidP="000E6320"/>
        </w:tc>
        <w:tc>
          <w:tcPr>
            <w:tcW w:w="2177" w:type="dxa"/>
          </w:tcPr>
          <w:p w14:paraId="49EB1A70" w14:textId="77777777" w:rsidR="00B07C0E" w:rsidRPr="000F4E8B" w:rsidRDefault="00B07C0E" w:rsidP="000E6320"/>
        </w:tc>
        <w:tc>
          <w:tcPr>
            <w:tcW w:w="1425" w:type="dxa"/>
          </w:tcPr>
          <w:p w14:paraId="5B621D84" w14:textId="6C2D6488" w:rsidR="00B07C0E" w:rsidRPr="000F4E8B" w:rsidRDefault="00B07C0E" w:rsidP="000E6320"/>
        </w:tc>
        <w:tc>
          <w:tcPr>
            <w:tcW w:w="1712" w:type="dxa"/>
          </w:tcPr>
          <w:p w14:paraId="5E134132" w14:textId="7FBC0C36" w:rsidR="00B07C0E" w:rsidRPr="000F4E8B" w:rsidRDefault="00B07C0E" w:rsidP="000E6320"/>
        </w:tc>
        <w:tc>
          <w:tcPr>
            <w:tcW w:w="2958" w:type="dxa"/>
          </w:tcPr>
          <w:p w14:paraId="23B8F8C0" w14:textId="77777777" w:rsidR="00B07C0E" w:rsidRPr="000F4E8B" w:rsidRDefault="00B07C0E" w:rsidP="000E6320"/>
        </w:tc>
      </w:tr>
    </w:tbl>
    <w:p w14:paraId="496E5631" w14:textId="77777777" w:rsidR="00B07C0E"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8ED76C2" w14:textId="77777777" w:rsidR="00B07C0E" w:rsidRDefault="00B07C0E" w:rsidP="00B07C0E"/>
    <w:tbl>
      <w:tblPr>
        <w:tblStyle w:val="TableGrid"/>
        <w:tblW w:w="10201" w:type="dxa"/>
        <w:tblLook w:val="04A0" w:firstRow="1" w:lastRow="0" w:firstColumn="1" w:lastColumn="0" w:noHBand="0" w:noVBand="1"/>
      </w:tblPr>
      <w:tblGrid>
        <w:gridCol w:w="1838"/>
        <w:gridCol w:w="4253"/>
        <w:gridCol w:w="4110"/>
      </w:tblGrid>
      <w:tr w:rsidR="00B07C0E" w14:paraId="029393F3" w14:textId="77777777" w:rsidTr="000E6320">
        <w:tc>
          <w:tcPr>
            <w:tcW w:w="1838" w:type="dxa"/>
            <w:shd w:val="clear" w:color="auto" w:fill="D9D9D9" w:themeFill="background1" w:themeFillShade="D9"/>
          </w:tcPr>
          <w:p w14:paraId="38F1CBF7" w14:textId="77777777" w:rsidR="00B07C0E" w:rsidRDefault="00B07C0E" w:rsidP="000E6320">
            <w:pPr>
              <w:rPr>
                <w:b/>
              </w:rPr>
            </w:pPr>
            <w:r w:rsidRPr="00AF169D">
              <w:rPr>
                <w:b/>
              </w:rPr>
              <w:t>Requirement ID</w:t>
            </w:r>
          </w:p>
          <w:p w14:paraId="2F2A9441" w14:textId="77777777" w:rsidR="00B07C0E" w:rsidRPr="00AF169D" w:rsidRDefault="00B07C0E" w:rsidP="000E6320">
            <w:pPr>
              <w:rPr>
                <w:b/>
              </w:rPr>
            </w:pPr>
            <w:r w:rsidRPr="00EB7BB6">
              <w:t>(of Logical Function)</w:t>
            </w:r>
          </w:p>
        </w:tc>
        <w:tc>
          <w:tcPr>
            <w:tcW w:w="4253" w:type="dxa"/>
            <w:shd w:val="clear" w:color="auto" w:fill="D9D9D9" w:themeFill="background1" w:themeFillShade="D9"/>
          </w:tcPr>
          <w:p w14:paraId="0F864D12" w14:textId="77777777" w:rsidR="00B07C0E" w:rsidRPr="00AF169D" w:rsidRDefault="00B07C0E" w:rsidP="000E6320">
            <w:pPr>
              <w:rPr>
                <w:b/>
              </w:rPr>
            </w:pPr>
            <w:r w:rsidRPr="00AF169D">
              <w:rPr>
                <w:b/>
              </w:rPr>
              <w:t>Requirement Title</w:t>
            </w:r>
          </w:p>
        </w:tc>
        <w:tc>
          <w:tcPr>
            <w:tcW w:w="4110" w:type="dxa"/>
            <w:shd w:val="clear" w:color="auto" w:fill="D9D9D9" w:themeFill="background1" w:themeFillShade="D9"/>
          </w:tcPr>
          <w:p w14:paraId="2E475BA5" w14:textId="77777777" w:rsidR="00B07C0E" w:rsidRPr="00AF169D" w:rsidRDefault="00B07C0E" w:rsidP="000E6320">
            <w:pPr>
              <w:rPr>
                <w:b/>
              </w:rPr>
            </w:pPr>
            <w:r>
              <w:rPr>
                <w:b/>
              </w:rPr>
              <w:t>Comment</w:t>
            </w:r>
          </w:p>
        </w:tc>
      </w:tr>
      <w:tr w:rsidR="00B07C0E" w14:paraId="0166914B" w14:textId="77777777" w:rsidTr="000E6320">
        <w:tc>
          <w:tcPr>
            <w:tcW w:w="1838" w:type="dxa"/>
          </w:tcPr>
          <w:p w14:paraId="729F7DEF" w14:textId="77777777" w:rsidR="00B07C0E" w:rsidRDefault="00B07C0E" w:rsidP="000E6320"/>
        </w:tc>
        <w:tc>
          <w:tcPr>
            <w:tcW w:w="4253" w:type="dxa"/>
          </w:tcPr>
          <w:p w14:paraId="6BAF1D8E" w14:textId="77777777" w:rsidR="00B07C0E" w:rsidRDefault="00B07C0E" w:rsidP="000E6320"/>
        </w:tc>
        <w:tc>
          <w:tcPr>
            <w:tcW w:w="4110" w:type="dxa"/>
          </w:tcPr>
          <w:p w14:paraId="380DB85D" w14:textId="77777777" w:rsidR="00B07C0E" w:rsidRDefault="00B07C0E" w:rsidP="000E6320"/>
        </w:tc>
      </w:tr>
      <w:tr w:rsidR="00B07C0E" w14:paraId="70E60818" w14:textId="77777777" w:rsidTr="000E6320">
        <w:tc>
          <w:tcPr>
            <w:tcW w:w="1838" w:type="dxa"/>
          </w:tcPr>
          <w:p w14:paraId="56E0A4FD" w14:textId="77777777" w:rsidR="00B07C0E" w:rsidRDefault="00B07C0E" w:rsidP="000E6320"/>
        </w:tc>
        <w:tc>
          <w:tcPr>
            <w:tcW w:w="4253" w:type="dxa"/>
          </w:tcPr>
          <w:p w14:paraId="03266757" w14:textId="77777777" w:rsidR="00B07C0E" w:rsidRDefault="00B07C0E" w:rsidP="000E6320"/>
        </w:tc>
        <w:tc>
          <w:tcPr>
            <w:tcW w:w="4110" w:type="dxa"/>
          </w:tcPr>
          <w:p w14:paraId="735722FC" w14:textId="77777777" w:rsidR="00B07C0E" w:rsidRDefault="00B07C0E" w:rsidP="000E6320"/>
        </w:tc>
      </w:tr>
      <w:tr w:rsidR="00B07C0E" w14:paraId="64AE9F26" w14:textId="77777777" w:rsidTr="000E6320">
        <w:tc>
          <w:tcPr>
            <w:tcW w:w="1838" w:type="dxa"/>
          </w:tcPr>
          <w:p w14:paraId="43D17CE0" w14:textId="77777777" w:rsidR="00B07C0E" w:rsidRDefault="00B07C0E" w:rsidP="000E6320">
            <w:r>
              <w:t>…</w:t>
            </w:r>
          </w:p>
        </w:tc>
        <w:tc>
          <w:tcPr>
            <w:tcW w:w="4253" w:type="dxa"/>
          </w:tcPr>
          <w:p w14:paraId="56B07677" w14:textId="77777777" w:rsidR="00B07C0E" w:rsidRDefault="00B07C0E" w:rsidP="000E6320"/>
        </w:tc>
        <w:tc>
          <w:tcPr>
            <w:tcW w:w="4110" w:type="dxa"/>
          </w:tcPr>
          <w:p w14:paraId="4ABD8BF2" w14:textId="77777777" w:rsidR="00B07C0E" w:rsidRDefault="00B07C0E" w:rsidP="000E6320"/>
        </w:tc>
      </w:tr>
    </w:tbl>
    <w:p w14:paraId="1A1C65A6" w14:textId="77777777" w:rsidR="00B07C0E" w:rsidRPr="00702453"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E7459E9" w14:textId="77777777" w:rsidR="00B07C0E" w:rsidRDefault="00B07C0E" w:rsidP="00B07C0E"/>
    <w:p w14:paraId="60AA19DB" w14:textId="77777777" w:rsidR="00B07C0E" w:rsidRDefault="00B07C0E" w:rsidP="00B07C0E">
      <w:pPr>
        <w:pStyle w:val="Heading6"/>
        <w:keepNext w:val="0"/>
        <w:tabs>
          <w:tab w:val="clear" w:pos="900"/>
          <w:tab w:val="left" w:pos="709"/>
        </w:tabs>
        <w:spacing w:before="240"/>
        <w:rPr>
          <w:lang w:val="en-GB"/>
        </w:rPr>
      </w:pPr>
      <w:r>
        <w:rPr>
          <w:lang w:val="en-GB"/>
        </w:rPr>
        <w:t>Component Specific Requirements</w:t>
      </w:r>
    </w:p>
    <w:p w14:paraId="1E5A4B71" w14:textId="77777777" w:rsidR="00B07C0E" w:rsidRPr="003305ED" w:rsidRDefault="00B07C0E" w:rsidP="00B07C0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AFDB98" wp14:editId="4E882711">
            <wp:extent cx="152400" cy="152400"/>
            <wp:effectExtent l="0" t="0" r="0" b="0"/>
            <wp:docPr id="68" name="Picture -658924689.jpg" descr="-658924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58924689.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Seat Climate Status</w:t>
      </w:r>
    </w:p>
    <w:p w14:paraId="090D0186" w14:textId="77777777" w:rsidR="00B07C0E" w:rsidRDefault="00B07C0E" w:rsidP="00B07C0E">
      <w:pPr>
        <w:pStyle w:val="Heading5"/>
        <w:keepNext w:val="0"/>
        <w:tabs>
          <w:tab w:val="clear" w:pos="900"/>
          <w:tab w:val="left" w:pos="709"/>
        </w:tabs>
        <w:spacing w:before="240"/>
        <w:rPr>
          <w:lang w:val="en-GB"/>
        </w:rPr>
      </w:pPr>
      <w:r>
        <w:rPr>
          <w:lang w:val="en-GB"/>
        </w:rPr>
        <w:t>Function Interfaces</w:t>
      </w:r>
    </w:p>
    <w:p w14:paraId="5300327E" w14:textId="77777777" w:rsidR="00B07C0E" w:rsidRPr="003B799F" w:rsidRDefault="00B07C0E" w:rsidP="00B07C0E"/>
    <w:p w14:paraId="499DEA2F" w14:textId="77777777" w:rsidR="00B07C0E" w:rsidRDefault="00B07C0E" w:rsidP="00B07C0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111BEF1A"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B0501"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45A11609"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0761C"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FFCD1"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2C673"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41287"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479C56"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7E455A2B"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77C61E56"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73F32" w14:textId="749EA09C" w:rsidR="00846934" w:rsidRPr="00FA0010" w:rsidRDefault="00846934" w:rsidP="006107AE">
            <w:pPr>
              <w:rPr>
                <w:rFonts w:cs="Arial"/>
                <w:color w:val="000000" w:themeColor="text1"/>
                <w:sz w:val="16"/>
                <w:szCs w:val="14"/>
              </w:rPr>
            </w:pPr>
            <w:r>
              <w:rPr>
                <w:rFonts w:cs="Arial"/>
                <w:sz w:val="16"/>
                <w:szCs w:val="14"/>
              </w:rPr>
              <w:lastRenderedPageBreak/>
              <w:t xml:space="preserve">See RCCM section for Display Seat Climate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A03889"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A58B4E"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DDF745"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63D3EE" w14:textId="77777777" w:rsidR="00846934" w:rsidRDefault="00846934" w:rsidP="006107AE"/>
        </w:tc>
      </w:tr>
      <w:tr w:rsidR="00846934" w:rsidRPr="00B3499B" w14:paraId="603E829D"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86B106" w14:textId="77777777" w:rsidR="00846934" w:rsidRPr="00B3499B" w:rsidRDefault="00D82BF1" w:rsidP="006107AE">
            <w:pPr>
              <w:rPr>
                <w:rFonts w:cs="Arial"/>
                <w:bCs/>
                <w:color w:val="808080" w:themeColor="background1" w:themeShade="80"/>
                <w:sz w:val="16"/>
                <w:szCs w:val="14"/>
              </w:rPr>
            </w:pPr>
            <w:hyperlink r:id="rId34"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1D651"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C7E8E6"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373003" w14:textId="546B6BC0" w:rsidR="00B07C0E" w:rsidRPr="00CB7BEF" w:rsidRDefault="00B07C0E" w:rsidP="00B07C0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0C8759D1"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8112A"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5A57B3D8"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D6D95"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1D1FC"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176C1"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5AB86"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1EC41"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00E1326A"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5993102E"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9B4D2B" w14:textId="77777777" w:rsidR="00846934" w:rsidRPr="00FA0010" w:rsidRDefault="00846934" w:rsidP="006107AE">
            <w:pPr>
              <w:rPr>
                <w:rFonts w:cs="Arial"/>
                <w:color w:val="000000" w:themeColor="text1"/>
                <w:sz w:val="16"/>
                <w:szCs w:val="14"/>
              </w:rPr>
            </w:pPr>
            <w:r>
              <w:rPr>
                <w:rFonts w:cs="Arial"/>
                <w:sz w:val="16"/>
                <w:szCs w:val="14"/>
              </w:rPr>
              <w:t xml:space="preserve">See RCCM section for Display Seat Climate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C5EE8"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1E6E4"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36F01"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C6395B" w14:textId="77777777" w:rsidR="00846934" w:rsidRDefault="00846934" w:rsidP="006107AE"/>
        </w:tc>
      </w:tr>
      <w:tr w:rsidR="00846934" w:rsidRPr="00B3499B" w14:paraId="139BE14C"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E0906C" w14:textId="77777777" w:rsidR="00846934" w:rsidRPr="00B3499B" w:rsidRDefault="00D82BF1" w:rsidP="006107AE">
            <w:pPr>
              <w:rPr>
                <w:rFonts w:cs="Arial"/>
                <w:bCs/>
                <w:color w:val="808080" w:themeColor="background1" w:themeShade="80"/>
                <w:sz w:val="16"/>
                <w:szCs w:val="14"/>
              </w:rPr>
            </w:pPr>
            <w:hyperlink r:id="rId35"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1165AA"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5E9EC"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FD7D86" w14:textId="77777777" w:rsidR="00B07C0E" w:rsidRDefault="00B07C0E" w:rsidP="00B07C0E">
      <w:pPr>
        <w:pStyle w:val="BodyText"/>
      </w:pPr>
    </w:p>
    <w:p w14:paraId="18C584C7" w14:textId="77777777" w:rsidR="00B07C0E" w:rsidRPr="00612064" w:rsidRDefault="00B07C0E" w:rsidP="00B07C0E">
      <w:pPr>
        <w:spacing w:before="20"/>
        <w:rPr>
          <w:vanish/>
        </w:rPr>
      </w:pPr>
    </w:p>
    <w:p w14:paraId="6C838CF3" w14:textId="77777777" w:rsidR="00B07C0E" w:rsidRDefault="00B07C0E" w:rsidP="00B07C0E">
      <w:pPr>
        <w:pStyle w:val="Heading6"/>
        <w:keepNext w:val="0"/>
        <w:tabs>
          <w:tab w:val="clear" w:pos="900"/>
          <w:tab w:val="left" w:pos="709"/>
        </w:tabs>
        <w:spacing w:before="240"/>
      </w:pPr>
      <w:r>
        <w:t>Parameters</w:t>
      </w:r>
    </w:p>
    <w:p w14:paraId="0DC32B22" w14:textId="77777777" w:rsidR="00B07C0E" w:rsidRPr="00A57D05" w:rsidRDefault="00B07C0E" w:rsidP="00B07C0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07C0E" w:rsidRPr="00E54DEA" w14:paraId="634667B1" w14:textId="77777777" w:rsidTr="000E6320">
        <w:trPr>
          <w:trHeight w:val="161"/>
        </w:trPr>
        <w:tc>
          <w:tcPr>
            <w:tcW w:w="1838" w:type="dxa"/>
            <w:shd w:val="clear" w:color="auto" w:fill="D9D9D9" w:themeFill="background1" w:themeFillShade="D9"/>
            <w:noWrap/>
            <w:hideMark/>
          </w:tcPr>
          <w:p w14:paraId="135A7DB6"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195781A" w14:textId="77777777" w:rsidR="00B07C0E" w:rsidRDefault="00B07C0E"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E2D2DC7" w14:textId="77777777" w:rsidR="00B07C0E" w:rsidRDefault="00B07C0E"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41E4D7"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F4D2C2" w14:textId="77777777" w:rsidR="00B07C0E" w:rsidRDefault="00B07C0E" w:rsidP="000E6320">
            <w:pPr>
              <w:overflowPunct/>
              <w:autoSpaceDE/>
              <w:autoSpaceDN/>
              <w:adjustRightInd/>
              <w:textAlignment w:val="auto"/>
              <w:rPr>
                <w:rFonts w:cs="Arial"/>
                <w:b/>
                <w:bCs/>
                <w:color w:val="000000"/>
              </w:rPr>
            </w:pPr>
            <w:r>
              <w:rPr>
                <w:rFonts w:cs="Arial"/>
                <w:b/>
                <w:bCs/>
                <w:color w:val="000000"/>
              </w:rPr>
              <w:t>Method Details</w:t>
            </w:r>
          </w:p>
        </w:tc>
      </w:tr>
      <w:tr w:rsidR="00B07C0E" w:rsidRPr="003F473D" w14:paraId="151C51C2" w14:textId="77777777" w:rsidTr="000E6320">
        <w:trPr>
          <w:trHeight w:val="70"/>
        </w:trPr>
        <w:tc>
          <w:tcPr>
            <w:tcW w:w="1838" w:type="dxa"/>
            <w:noWrap/>
          </w:tcPr>
          <w:p w14:paraId="1F04DE06" w14:textId="77777777" w:rsidR="00B07C0E" w:rsidRPr="00D20BE7" w:rsidRDefault="00B07C0E"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8C6552A" w14:textId="77777777" w:rsidR="00B07C0E" w:rsidRPr="00D20BE7" w:rsidRDefault="00B07C0E"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BBDDC97" w14:textId="77777777" w:rsidR="00B07C0E" w:rsidRPr="00D20BE7" w:rsidRDefault="00B07C0E"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68995877"/>
            <w:placeholder>
              <w:docPart w:val="1B0AACDF4A91407295D5AF0105369CD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DC44667" w14:textId="77777777" w:rsidR="00B07C0E" w:rsidRPr="00D20BE7" w:rsidRDefault="00B07C0E" w:rsidP="000E6320">
                <w:pPr>
                  <w:rPr>
                    <w:color w:val="000000" w:themeColor="text1"/>
                    <w:sz w:val="18"/>
                  </w:rPr>
                </w:pPr>
                <w:r w:rsidRPr="00D20BE7">
                  <w:rPr>
                    <w:sz w:val="18"/>
                  </w:rPr>
                  <w:t>Choose an item.</w:t>
                </w:r>
              </w:p>
            </w:tc>
          </w:sdtContent>
        </w:sdt>
        <w:tc>
          <w:tcPr>
            <w:tcW w:w="3402" w:type="dxa"/>
          </w:tcPr>
          <w:p w14:paraId="3DCDA413" w14:textId="77777777" w:rsidR="00B07C0E" w:rsidRPr="00D20BE7" w:rsidRDefault="00B07C0E" w:rsidP="000E6320">
            <w:pPr>
              <w:rPr>
                <w:sz w:val="18"/>
              </w:rPr>
            </w:pPr>
            <w:r w:rsidRPr="00D20BE7">
              <w:rPr>
                <w:sz w:val="18"/>
              </w:rPr>
              <w:t>Depends on Method selection. For Method 2 a DID including start bit and length could be given. For Central Car Config a signal could be referenced</w:t>
            </w:r>
          </w:p>
        </w:tc>
      </w:tr>
      <w:tr w:rsidR="00B07C0E" w:rsidRPr="003F473D" w14:paraId="0AB66740" w14:textId="77777777" w:rsidTr="000E6320">
        <w:trPr>
          <w:trHeight w:val="71"/>
        </w:trPr>
        <w:tc>
          <w:tcPr>
            <w:tcW w:w="1838" w:type="dxa"/>
            <w:noWrap/>
          </w:tcPr>
          <w:p w14:paraId="7A7945AE" w14:textId="77777777" w:rsidR="00B07C0E" w:rsidRPr="00D14691" w:rsidRDefault="00B07C0E" w:rsidP="000E6320">
            <w:pPr>
              <w:overflowPunct/>
              <w:autoSpaceDE/>
              <w:autoSpaceDN/>
              <w:adjustRightInd/>
              <w:textAlignment w:val="auto"/>
              <w:rPr>
                <w:color w:val="000000" w:themeColor="text1"/>
              </w:rPr>
            </w:pPr>
          </w:p>
        </w:tc>
        <w:tc>
          <w:tcPr>
            <w:tcW w:w="1843" w:type="dxa"/>
          </w:tcPr>
          <w:p w14:paraId="19732BFC" w14:textId="77777777" w:rsidR="00B07C0E" w:rsidRPr="00D14691" w:rsidRDefault="00B07C0E" w:rsidP="000E6320">
            <w:pPr>
              <w:rPr>
                <w:color w:val="000000" w:themeColor="text1"/>
              </w:rPr>
            </w:pPr>
          </w:p>
        </w:tc>
        <w:tc>
          <w:tcPr>
            <w:tcW w:w="1701" w:type="dxa"/>
          </w:tcPr>
          <w:p w14:paraId="726B1B1D" w14:textId="77777777" w:rsidR="00B07C0E" w:rsidRPr="00D14691" w:rsidRDefault="00B07C0E" w:rsidP="000E6320">
            <w:pPr>
              <w:rPr>
                <w:color w:val="000000" w:themeColor="text1"/>
              </w:rPr>
            </w:pPr>
          </w:p>
        </w:tc>
        <w:tc>
          <w:tcPr>
            <w:tcW w:w="1417" w:type="dxa"/>
            <w:noWrap/>
          </w:tcPr>
          <w:p w14:paraId="11FC2D0F" w14:textId="77777777" w:rsidR="00B07C0E" w:rsidRPr="00D14691" w:rsidRDefault="00B07C0E" w:rsidP="000E6320">
            <w:pPr>
              <w:rPr>
                <w:color w:val="000000" w:themeColor="text1"/>
              </w:rPr>
            </w:pPr>
          </w:p>
        </w:tc>
        <w:tc>
          <w:tcPr>
            <w:tcW w:w="3402" w:type="dxa"/>
          </w:tcPr>
          <w:p w14:paraId="1259664E" w14:textId="77777777" w:rsidR="00B07C0E" w:rsidRPr="00D14691" w:rsidRDefault="00B07C0E" w:rsidP="000E6320">
            <w:pPr>
              <w:rPr>
                <w:color w:val="000000" w:themeColor="text1"/>
              </w:rPr>
            </w:pPr>
          </w:p>
        </w:tc>
      </w:tr>
    </w:tbl>
    <w:p w14:paraId="12A3BC79" w14:textId="77777777" w:rsidR="00B07C0E" w:rsidRDefault="00B07C0E" w:rsidP="00B07C0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E82269B" w14:textId="77777777" w:rsidR="00B07C0E" w:rsidRPr="003678EC" w:rsidRDefault="00B07C0E" w:rsidP="00B07C0E">
      <w:pPr>
        <w:rPr>
          <w:lang w:val="en-GB"/>
        </w:rPr>
      </w:pPr>
    </w:p>
    <w:p w14:paraId="520FC812" w14:textId="77777777" w:rsidR="00B07C0E" w:rsidRPr="003E2313" w:rsidRDefault="00B07C0E" w:rsidP="00B07C0E">
      <w:pPr>
        <w:pStyle w:val="Heading6"/>
        <w:keepNext w:val="0"/>
        <w:tabs>
          <w:tab w:val="clear" w:pos="900"/>
          <w:tab w:val="left" w:pos="709"/>
        </w:tabs>
        <w:spacing w:before="240"/>
      </w:pPr>
      <w:r>
        <w:t>Interface</w:t>
      </w:r>
      <w:r w:rsidRPr="003E2313">
        <w:t xml:space="preserve"> Requirements</w:t>
      </w:r>
    </w:p>
    <w:p w14:paraId="427B4A7B" w14:textId="77777777" w:rsidR="00B07C0E" w:rsidRPr="003225C9" w:rsidRDefault="00B07C0E" w:rsidP="00B07C0E">
      <w:pPr>
        <w:tabs>
          <w:tab w:val="left" w:pos="284"/>
          <w:tab w:val="left" w:pos="851"/>
        </w:tabs>
      </w:pPr>
    </w:p>
    <w:p w14:paraId="0EE538C3" w14:textId="77777777" w:rsidR="00B07C0E" w:rsidRDefault="00B07C0E" w:rsidP="00B07C0E">
      <w:pPr>
        <w:pStyle w:val="Heading5"/>
        <w:keepNext w:val="0"/>
        <w:tabs>
          <w:tab w:val="clear" w:pos="900"/>
          <w:tab w:val="left" w:pos="709"/>
        </w:tabs>
        <w:spacing w:before="240"/>
        <w:rPr>
          <w:lang w:val="en-GB"/>
        </w:rPr>
      </w:pPr>
      <w:r>
        <w:rPr>
          <w:lang w:val="en-GB"/>
        </w:rPr>
        <w:t>Function Requirements</w:t>
      </w:r>
    </w:p>
    <w:p w14:paraId="0ABF4FC8" w14:textId="77777777" w:rsidR="00B07C0E" w:rsidRPr="003225C9" w:rsidRDefault="00B07C0E" w:rsidP="00B07C0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07C0E" w14:paraId="374841CE" w14:textId="77777777" w:rsidTr="000E6320">
        <w:tc>
          <w:tcPr>
            <w:tcW w:w="1934" w:type="dxa"/>
            <w:shd w:val="clear" w:color="auto" w:fill="D9D9D9" w:themeFill="background1" w:themeFillShade="D9"/>
          </w:tcPr>
          <w:p w14:paraId="6864754F" w14:textId="77777777" w:rsidR="00B07C0E" w:rsidRDefault="00B07C0E" w:rsidP="000E6320">
            <w:pPr>
              <w:rPr>
                <w:b/>
              </w:rPr>
            </w:pPr>
            <w:r w:rsidRPr="00AF169D">
              <w:rPr>
                <w:b/>
              </w:rPr>
              <w:t>Requirement ID</w:t>
            </w:r>
          </w:p>
          <w:p w14:paraId="70F546BE" w14:textId="77777777" w:rsidR="00B07C0E" w:rsidRPr="00AF169D" w:rsidRDefault="00B07C0E" w:rsidP="000E6320">
            <w:pPr>
              <w:rPr>
                <w:b/>
              </w:rPr>
            </w:pPr>
            <w:r w:rsidRPr="00EB7BB6">
              <w:t>(of Logical Function)</w:t>
            </w:r>
          </w:p>
        </w:tc>
        <w:tc>
          <w:tcPr>
            <w:tcW w:w="2177" w:type="dxa"/>
            <w:shd w:val="clear" w:color="auto" w:fill="D9D9D9" w:themeFill="background1" w:themeFillShade="D9"/>
          </w:tcPr>
          <w:p w14:paraId="0CA7C835" w14:textId="77777777" w:rsidR="00B07C0E" w:rsidRDefault="00B07C0E" w:rsidP="000E6320">
            <w:pPr>
              <w:rPr>
                <w:b/>
              </w:rPr>
            </w:pPr>
            <w:r w:rsidRPr="00AF169D">
              <w:rPr>
                <w:b/>
              </w:rPr>
              <w:t>Requirement Title</w:t>
            </w:r>
          </w:p>
        </w:tc>
        <w:tc>
          <w:tcPr>
            <w:tcW w:w="1425" w:type="dxa"/>
            <w:shd w:val="clear" w:color="auto" w:fill="D9D9D9" w:themeFill="background1" w:themeFillShade="D9"/>
          </w:tcPr>
          <w:p w14:paraId="1BB8635C" w14:textId="77777777" w:rsidR="00B07C0E" w:rsidRDefault="00B07C0E" w:rsidP="000E6320">
            <w:pPr>
              <w:rPr>
                <w:b/>
              </w:rPr>
            </w:pPr>
            <w:r>
              <w:rPr>
                <w:b/>
              </w:rPr>
              <w:t>Modification</w:t>
            </w:r>
          </w:p>
        </w:tc>
        <w:tc>
          <w:tcPr>
            <w:tcW w:w="1712" w:type="dxa"/>
            <w:shd w:val="clear" w:color="auto" w:fill="D9D9D9" w:themeFill="background1" w:themeFillShade="D9"/>
          </w:tcPr>
          <w:p w14:paraId="0BC88C8D" w14:textId="77777777" w:rsidR="00B07C0E" w:rsidRDefault="00B07C0E" w:rsidP="000E6320">
            <w:pPr>
              <w:rPr>
                <w:b/>
              </w:rPr>
            </w:pPr>
            <w:r w:rsidRPr="00AF169D">
              <w:rPr>
                <w:b/>
              </w:rPr>
              <w:t xml:space="preserve">Requirement </w:t>
            </w:r>
            <w:r>
              <w:rPr>
                <w:b/>
              </w:rPr>
              <w:t>ID</w:t>
            </w:r>
          </w:p>
          <w:p w14:paraId="27C4C5AE" w14:textId="77777777" w:rsidR="00B07C0E" w:rsidRPr="00AF169D" w:rsidRDefault="00B07C0E"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2E0707D" w14:textId="77777777" w:rsidR="00B07C0E" w:rsidRPr="00AF169D" w:rsidRDefault="00B07C0E" w:rsidP="000E6320">
            <w:pPr>
              <w:rPr>
                <w:b/>
              </w:rPr>
            </w:pPr>
            <w:r>
              <w:rPr>
                <w:b/>
              </w:rPr>
              <w:t>Comment</w:t>
            </w:r>
          </w:p>
        </w:tc>
      </w:tr>
      <w:tr w:rsidR="00B07C0E" w14:paraId="26AB4464" w14:textId="77777777" w:rsidTr="000E6320">
        <w:tc>
          <w:tcPr>
            <w:tcW w:w="1934" w:type="dxa"/>
          </w:tcPr>
          <w:p w14:paraId="6A113FDE" w14:textId="77777777" w:rsidR="00B07C0E" w:rsidRPr="000F4E8B" w:rsidRDefault="00B07C0E" w:rsidP="000E6320">
            <w:r w:rsidRPr="000F4E8B">
              <w:t>REQ_abc</w:t>
            </w:r>
          </w:p>
        </w:tc>
        <w:tc>
          <w:tcPr>
            <w:tcW w:w="2177" w:type="dxa"/>
          </w:tcPr>
          <w:p w14:paraId="32CC2528" w14:textId="77777777" w:rsidR="00B07C0E" w:rsidRPr="000F4E8B" w:rsidRDefault="00B07C0E" w:rsidP="000E6320"/>
        </w:tc>
        <w:sdt>
          <w:sdtPr>
            <w:alias w:val="Modification"/>
            <w:tag w:val="Modification"/>
            <w:id w:val="444267932"/>
            <w:placeholder>
              <w:docPart w:val="2FA01B8C59D546B7A842D7F27DDDD9F3"/>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BA2C85" w14:textId="77777777" w:rsidR="00B07C0E" w:rsidRPr="000F4E8B" w:rsidRDefault="00B07C0E" w:rsidP="000E6320">
                <w:r w:rsidRPr="000F4E8B">
                  <w:t>Removed</w:t>
                </w:r>
              </w:p>
            </w:tc>
          </w:sdtContent>
        </w:sdt>
        <w:tc>
          <w:tcPr>
            <w:tcW w:w="1712" w:type="dxa"/>
          </w:tcPr>
          <w:p w14:paraId="6D4AE4F9" w14:textId="77777777" w:rsidR="00B07C0E" w:rsidRPr="000F4E8B" w:rsidRDefault="00B07C0E" w:rsidP="000E6320">
            <w:r w:rsidRPr="000F4E8B">
              <w:t>--</w:t>
            </w:r>
          </w:p>
        </w:tc>
        <w:tc>
          <w:tcPr>
            <w:tcW w:w="2958" w:type="dxa"/>
          </w:tcPr>
          <w:p w14:paraId="6D3F0B8E" w14:textId="77777777" w:rsidR="00B07C0E" w:rsidRPr="000F4E8B" w:rsidRDefault="00B07C0E" w:rsidP="000E6320"/>
        </w:tc>
      </w:tr>
      <w:tr w:rsidR="00B07C0E" w14:paraId="40D15003" w14:textId="77777777" w:rsidTr="000E6320">
        <w:tc>
          <w:tcPr>
            <w:tcW w:w="1934" w:type="dxa"/>
          </w:tcPr>
          <w:p w14:paraId="136B8945" w14:textId="77777777" w:rsidR="00B07C0E" w:rsidRPr="000F4E8B" w:rsidRDefault="00B07C0E" w:rsidP="000E6320">
            <w:r w:rsidRPr="000F4E8B">
              <w:t>REQ_def</w:t>
            </w:r>
          </w:p>
        </w:tc>
        <w:tc>
          <w:tcPr>
            <w:tcW w:w="2177" w:type="dxa"/>
          </w:tcPr>
          <w:p w14:paraId="1F7DE6D9" w14:textId="77777777" w:rsidR="00B07C0E" w:rsidRPr="000F4E8B" w:rsidRDefault="00B07C0E" w:rsidP="000E6320"/>
        </w:tc>
        <w:sdt>
          <w:sdtPr>
            <w:alias w:val="Modification"/>
            <w:tag w:val="Modification"/>
            <w:id w:val="-1279021912"/>
            <w:placeholder>
              <w:docPart w:val="1927A5B98FE443BB8DFB0878598021C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0DD0F3" w14:textId="77777777" w:rsidR="00B07C0E" w:rsidRPr="000F4E8B" w:rsidRDefault="00B07C0E" w:rsidP="000E6320">
                <w:r w:rsidRPr="000F4E8B">
                  <w:t>Replaced</w:t>
                </w:r>
              </w:p>
            </w:tc>
          </w:sdtContent>
        </w:sdt>
        <w:tc>
          <w:tcPr>
            <w:tcW w:w="1712" w:type="dxa"/>
          </w:tcPr>
          <w:p w14:paraId="7915C401" w14:textId="77777777" w:rsidR="00B07C0E" w:rsidRPr="000F4E8B" w:rsidRDefault="00B07C0E" w:rsidP="000E6320">
            <w:r w:rsidRPr="000F4E8B">
              <w:t>REQ_xyz</w:t>
            </w:r>
          </w:p>
        </w:tc>
        <w:tc>
          <w:tcPr>
            <w:tcW w:w="2958" w:type="dxa"/>
          </w:tcPr>
          <w:p w14:paraId="530D5060" w14:textId="77777777" w:rsidR="00B07C0E" w:rsidRPr="000F4E8B" w:rsidRDefault="00B07C0E" w:rsidP="000E6320"/>
        </w:tc>
      </w:tr>
      <w:tr w:rsidR="00B07C0E" w14:paraId="653F1CDB" w14:textId="77777777" w:rsidTr="000E6320">
        <w:tc>
          <w:tcPr>
            <w:tcW w:w="1934" w:type="dxa"/>
          </w:tcPr>
          <w:p w14:paraId="38F75476" w14:textId="77777777" w:rsidR="00B07C0E" w:rsidRPr="000F4E8B" w:rsidRDefault="00B07C0E" w:rsidP="000E6320">
            <w:r w:rsidRPr="000F4E8B">
              <w:t>--</w:t>
            </w:r>
          </w:p>
        </w:tc>
        <w:tc>
          <w:tcPr>
            <w:tcW w:w="2177" w:type="dxa"/>
          </w:tcPr>
          <w:p w14:paraId="037016C0" w14:textId="77777777" w:rsidR="00B07C0E" w:rsidRPr="000F4E8B" w:rsidRDefault="00B07C0E" w:rsidP="000E6320"/>
        </w:tc>
        <w:sdt>
          <w:sdtPr>
            <w:alias w:val="Modification"/>
            <w:tag w:val="Modification"/>
            <w:id w:val="248157180"/>
            <w:placeholder>
              <w:docPart w:val="919F46523B2A4FCAB70B97A544F6726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257C18" w14:textId="77777777" w:rsidR="00B07C0E" w:rsidRPr="000F4E8B" w:rsidRDefault="00B07C0E" w:rsidP="000E6320">
                <w:r w:rsidRPr="000F4E8B">
                  <w:t>Added</w:t>
                </w:r>
              </w:p>
            </w:tc>
          </w:sdtContent>
        </w:sdt>
        <w:tc>
          <w:tcPr>
            <w:tcW w:w="1712" w:type="dxa"/>
          </w:tcPr>
          <w:p w14:paraId="7F169555" w14:textId="77777777" w:rsidR="00B07C0E" w:rsidRPr="000F4E8B" w:rsidRDefault="00B07C0E" w:rsidP="000E6320">
            <w:r w:rsidRPr="000F4E8B">
              <w:t>REQ_123</w:t>
            </w:r>
          </w:p>
        </w:tc>
        <w:tc>
          <w:tcPr>
            <w:tcW w:w="2958" w:type="dxa"/>
          </w:tcPr>
          <w:p w14:paraId="206BDE62" w14:textId="77777777" w:rsidR="00B07C0E" w:rsidRPr="000F4E8B" w:rsidRDefault="00B07C0E" w:rsidP="000E6320"/>
        </w:tc>
      </w:tr>
    </w:tbl>
    <w:p w14:paraId="4142F3CC" w14:textId="77777777" w:rsidR="00B07C0E"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08FA4B6" w14:textId="77777777" w:rsidR="00B07C0E" w:rsidRDefault="00B07C0E" w:rsidP="00B07C0E"/>
    <w:tbl>
      <w:tblPr>
        <w:tblStyle w:val="TableGrid"/>
        <w:tblW w:w="10201" w:type="dxa"/>
        <w:tblLook w:val="04A0" w:firstRow="1" w:lastRow="0" w:firstColumn="1" w:lastColumn="0" w:noHBand="0" w:noVBand="1"/>
      </w:tblPr>
      <w:tblGrid>
        <w:gridCol w:w="1838"/>
        <w:gridCol w:w="4253"/>
        <w:gridCol w:w="4110"/>
      </w:tblGrid>
      <w:tr w:rsidR="00B07C0E" w14:paraId="42136BBF" w14:textId="77777777" w:rsidTr="000E6320">
        <w:tc>
          <w:tcPr>
            <w:tcW w:w="1838" w:type="dxa"/>
            <w:shd w:val="clear" w:color="auto" w:fill="D9D9D9" w:themeFill="background1" w:themeFillShade="D9"/>
          </w:tcPr>
          <w:p w14:paraId="61AEBE85" w14:textId="77777777" w:rsidR="00B07C0E" w:rsidRDefault="00B07C0E" w:rsidP="000E6320">
            <w:pPr>
              <w:rPr>
                <w:b/>
              </w:rPr>
            </w:pPr>
            <w:r w:rsidRPr="00AF169D">
              <w:rPr>
                <w:b/>
              </w:rPr>
              <w:t>Requirement ID</w:t>
            </w:r>
          </w:p>
          <w:p w14:paraId="07CFDD72" w14:textId="77777777" w:rsidR="00B07C0E" w:rsidRPr="00AF169D" w:rsidRDefault="00B07C0E" w:rsidP="000E6320">
            <w:pPr>
              <w:rPr>
                <w:b/>
              </w:rPr>
            </w:pPr>
            <w:r w:rsidRPr="00EB7BB6">
              <w:t>(of Logical Function)</w:t>
            </w:r>
          </w:p>
        </w:tc>
        <w:tc>
          <w:tcPr>
            <w:tcW w:w="4253" w:type="dxa"/>
            <w:shd w:val="clear" w:color="auto" w:fill="D9D9D9" w:themeFill="background1" w:themeFillShade="D9"/>
          </w:tcPr>
          <w:p w14:paraId="4C6F0BD2" w14:textId="77777777" w:rsidR="00B07C0E" w:rsidRPr="00AF169D" w:rsidRDefault="00B07C0E" w:rsidP="000E6320">
            <w:pPr>
              <w:rPr>
                <w:b/>
              </w:rPr>
            </w:pPr>
            <w:r w:rsidRPr="00AF169D">
              <w:rPr>
                <w:b/>
              </w:rPr>
              <w:t>Requirement Title</w:t>
            </w:r>
          </w:p>
        </w:tc>
        <w:tc>
          <w:tcPr>
            <w:tcW w:w="4110" w:type="dxa"/>
            <w:shd w:val="clear" w:color="auto" w:fill="D9D9D9" w:themeFill="background1" w:themeFillShade="D9"/>
          </w:tcPr>
          <w:p w14:paraId="5B2553F9" w14:textId="77777777" w:rsidR="00B07C0E" w:rsidRPr="00AF169D" w:rsidRDefault="00B07C0E" w:rsidP="000E6320">
            <w:pPr>
              <w:rPr>
                <w:b/>
              </w:rPr>
            </w:pPr>
            <w:r>
              <w:rPr>
                <w:b/>
              </w:rPr>
              <w:t>Comment</w:t>
            </w:r>
          </w:p>
        </w:tc>
      </w:tr>
      <w:tr w:rsidR="00B07C0E" w14:paraId="6B1DFABD" w14:textId="77777777" w:rsidTr="000E6320">
        <w:tc>
          <w:tcPr>
            <w:tcW w:w="1838" w:type="dxa"/>
          </w:tcPr>
          <w:p w14:paraId="7E1954A0" w14:textId="77777777" w:rsidR="00B07C0E" w:rsidRDefault="00B07C0E" w:rsidP="000E6320"/>
        </w:tc>
        <w:tc>
          <w:tcPr>
            <w:tcW w:w="4253" w:type="dxa"/>
          </w:tcPr>
          <w:p w14:paraId="2CD080F4" w14:textId="77777777" w:rsidR="00B07C0E" w:rsidRDefault="00B07C0E" w:rsidP="000E6320"/>
        </w:tc>
        <w:tc>
          <w:tcPr>
            <w:tcW w:w="4110" w:type="dxa"/>
          </w:tcPr>
          <w:p w14:paraId="55EFC9CF" w14:textId="77777777" w:rsidR="00B07C0E" w:rsidRDefault="00B07C0E" w:rsidP="000E6320"/>
        </w:tc>
      </w:tr>
      <w:tr w:rsidR="00B07C0E" w14:paraId="5763B36E" w14:textId="77777777" w:rsidTr="000E6320">
        <w:tc>
          <w:tcPr>
            <w:tcW w:w="1838" w:type="dxa"/>
          </w:tcPr>
          <w:p w14:paraId="78291E1E" w14:textId="77777777" w:rsidR="00B07C0E" w:rsidRDefault="00B07C0E" w:rsidP="000E6320"/>
        </w:tc>
        <w:tc>
          <w:tcPr>
            <w:tcW w:w="4253" w:type="dxa"/>
          </w:tcPr>
          <w:p w14:paraId="5C754FAB" w14:textId="77777777" w:rsidR="00B07C0E" w:rsidRDefault="00B07C0E" w:rsidP="000E6320"/>
        </w:tc>
        <w:tc>
          <w:tcPr>
            <w:tcW w:w="4110" w:type="dxa"/>
          </w:tcPr>
          <w:p w14:paraId="1B7E4D2F" w14:textId="77777777" w:rsidR="00B07C0E" w:rsidRDefault="00B07C0E" w:rsidP="000E6320"/>
        </w:tc>
      </w:tr>
      <w:tr w:rsidR="00B07C0E" w14:paraId="1B289E85" w14:textId="77777777" w:rsidTr="000E6320">
        <w:tc>
          <w:tcPr>
            <w:tcW w:w="1838" w:type="dxa"/>
          </w:tcPr>
          <w:p w14:paraId="26E75502" w14:textId="77777777" w:rsidR="00B07C0E" w:rsidRDefault="00B07C0E" w:rsidP="000E6320">
            <w:r>
              <w:t>…</w:t>
            </w:r>
          </w:p>
        </w:tc>
        <w:tc>
          <w:tcPr>
            <w:tcW w:w="4253" w:type="dxa"/>
          </w:tcPr>
          <w:p w14:paraId="13B50399" w14:textId="77777777" w:rsidR="00B07C0E" w:rsidRDefault="00B07C0E" w:rsidP="000E6320"/>
        </w:tc>
        <w:tc>
          <w:tcPr>
            <w:tcW w:w="4110" w:type="dxa"/>
          </w:tcPr>
          <w:p w14:paraId="2257BE34" w14:textId="77777777" w:rsidR="00B07C0E" w:rsidRDefault="00B07C0E" w:rsidP="000E6320"/>
        </w:tc>
      </w:tr>
    </w:tbl>
    <w:p w14:paraId="00560EB1" w14:textId="77777777" w:rsidR="00B07C0E" w:rsidRPr="00702453"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07E3C86" w14:textId="77777777" w:rsidR="00B07C0E" w:rsidRDefault="00B07C0E" w:rsidP="00B07C0E"/>
    <w:p w14:paraId="05E49835" w14:textId="77777777" w:rsidR="00B07C0E" w:rsidRDefault="00B07C0E" w:rsidP="00B07C0E">
      <w:pPr>
        <w:pStyle w:val="Heading6"/>
        <w:keepNext w:val="0"/>
        <w:tabs>
          <w:tab w:val="clear" w:pos="900"/>
          <w:tab w:val="left" w:pos="709"/>
        </w:tabs>
        <w:spacing w:before="240"/>
        <w:rPr>
          <w:lang w:val="en-GB"/>
        </w:rPr>
      </w:pPr>
      <w:r>
        <w:rPr>
          <w:lang w:val="en-GB"/>
        </w:rPr>
        <w:lastRenderedPageBreak/>
        <w:t>Component Specific Requirements</w:t>
      </w:r>
    </w:p>
    <w:p w14:paraId="64FABD59" w14:textId="77777777"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471B62" wp14:editId="18F26628">
            <wp:extent cx="152400" cy="152400"/>
            <wp:effectExtent l="0" t="0" r="0" b="0"/>
            <wp:docPr id="64" name="Picture 1578538233.jpg" descr="1578538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78538233.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Seat Massage Status</w:t>
      </w:r>
    </w:p>
    <w:p w14:paraId="023EDB33" w14:textId="77777777" w:rsidR="002F4370" w:rsidRDefault="002F4370" w:rsidP="002F4370">
      <w:pPr>
        <w:pStyle w:val="Heading5"/>
        <w:keepNext w:val="0"/>
        <w:tabs>
          <w:tab w:val="clear" w:pos="900"/>
          <w:tab w:val="left" w:pos="709"/>
        </w:tabs>
        <w:spacing w:before="240"/>
        <w:rPr>
          <w:lang w:val="en-GB"/>
        </w:rPr>
      </w:pPr>
      <w:r>
        <w:rPr>
          <w:lang w:val="en-GB"/>
        </w:rPr>
        <w:t>Function Interfaces</w:t>
      </w:r>
    </w:p>
    <w:p w14:paraId="406BDB2A" w14:textId="77777777" w:rsidR="002F4370" w:rsidRPr="003B799F" w:rsidRDefault="002F4370" w:rsidP="002F4370"/>
    <w:p w14:paraId="04C3B77A" w14:textId="77777777" w:rsidR="002F4370" w:rsidRDefault="002F4370" w:rsidP="002F4370">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350D091C"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81B53"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42BE688B"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3355D"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3017B"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CBD93"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18DD7"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B37FD"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752FB84D"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1B7409A2"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BD7F07" w14:textId="12C447AC" w:rsidR="00846934" w:rsidRPr="00FA0010" w:rsidRDefault="00846934" w:rsidP="006107AE">
            <w:pPr>
              <w:rPr>
                <w:rFonts w:cs="Arial"/>
                <w:color w:val="000000" w:themeColor="text1"/>
                <w:sz w:val="16"/>
                <w:szCs w:val="14"/>
              </w:rPr>
            </w:pPr>
            <w:r>
              <w:rPr>
                <w:rFonts w:cs="Arial"/>
                <w:sz w:val="16"/>
                <w:szCs w:val="14"/>
              </w:rPr>
              <w:t xml:space="preserve">See SCMC, SCMD, SCMH sections for Display Seat Massage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BF03EA"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5EFB8"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CA12CC"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401BB7" w14:textId="77777777" w:rsidR="00846934" w:rsidRDefault="00846934" w:rsidP="006107AE"/>
        </w:tc>
      </w:tr>
      <w:tr w:rsidR="00846934" w:rsidRPr="00B3499B" w14:paraId="37EA7715"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A250A3" w14:textId="77777777" w:rsidR="00846934" w:rsidRPr="00B3499B" w:rsidRDefault="00D82BF1" w:rsidP="006107AE">
            <w:pPr>
              <w:rPr>
                <w:rFonts w:cs="Arial"/>
                <w:bCs/>
                <w:color w:val="808080" w:themeColor="background1" w:themeShade="80"/>
                <w:sz w:val="16"/>
                <w:szCs w:val="14"/>
              </w:rPr>
            </w:pPr>
            <w:hyperlink r:id="rId36"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C4D50"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ED691"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6265EF" w14:textId="77777777" w:rsidR="002F4370" w:rsidRDefault="002F4370" w:rsidP="002F4370">
      <w:pPr>
        <w:rPr>
          <w:rFonts w:cs="Arial"/>
        </w:rPr>
      </w:pPr>
    </w:p>
    <w:p w14:paraId="65E7906C" w14:textId="47941C5B" w:rsidR="002F4370" w:rsidRPr="00CB7BEF"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1927C208"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60C04"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75D5C42A"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B78D0"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6771D"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46C2E"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6CF9E"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7AF00"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55C15B3B"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13C265DB"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D38861" w14:textId="77777777" w:rsidR="00846934" w:rsidRPr="00FA0010" w:rsidRDefault="00846934" w:rsidP="006107AE">
            <w:pPr>
              <w:rPr>
                <w:rFonts w:cs="Arial"/>
                <w:color w:val="000000" w:themeColor="text1"/>
                <w:sz w:val="16"/>
                <w:szCs w:val="14"/>
              </w:rPr>
            </w:pPr>
            <w:r>
              <w:rPr>
                <w:rFonts w:cs="Arial"/>
                <w:sz w:val="16"/>
                <w:szCs w:val="14"/>
              </w:rPr>
              <w:t xml:space="preserve">See SCMC, SCMD, SCMH sections for Display Seat Massage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3B44C"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8B741"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B04D1"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64955A" w14:textId="77777777" w:rsidR="00846934" w:rsidRDefault="00846934" w:rsidP="006107AE"/>
        </w:tc>
      </w:tr>
      <w:tr w:rsidR="00846934" w:rsidRPr="00B3499B" w14:paraId="71897976"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CA32F7" w14:textId="77777777" w:rsidR="00846934" w:rsidRPr="00B3499B" w:rsidRDefault="00D82BF1" w:rsidP="006107AE">
            <w:pPr>
              <w:rPr>
                <w:rFonts w:cs="Arial"/>
                <w:bCs/>
                <w:color w:val="808080" w:themeColor="background1" w:themeShade="80"/>
                <w:sz w:val="16"/>
                <w:szCs w:val="14"/>
              </w:rPr>
            </w:pPr>
            <w:hyperlink r:id="rId37"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11EE3F"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DA96D"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53F117" w14:textId="77777777" w:rsidR="002F4370" w:rsidRDefault="002F4370" w:rsidP="002F4370">
      <w:pPr>
        <w:pStyle w:val="BodyText"/>
      </w:pPr>
    </w:p>
    <w:p w14:paraId="0854D7B3" w14:textId="77777777" w:rsidR="002F4370" w:rsidRPr="00612064" w:rsidRDefault="002F4370" w:rsidP="002F4370">
      <w:pPr>
        <w:spacing w:before="20"/>
        <w:rPr>
          <w:vanish/>
        </w:rPr>
      </w:pPr>
    </w:p>
    <w:p w14:paraId="39E3A76C" w14:textId="77777777" w:rsidR="002F4370" w:rsidRDefault="002F4370" w:rsidP="002F4370">
      <w:pPr>
        <w:pStyle w:val="Heading6"/>
        <w:keepNext w:val="0"/>
        <w:tabs>
          <w:tab w:val="clear" w:pos="900"/>
          <w:tab w:val="left" w:pos="709"/>
        </w:tabs>
        <w:spacing w:before="240"/>
      </w:pPr>
      <w:r>
        <w:t>Parameters</w:t>
      </w:r>
    </w:p>
    <w:p w14:paraId="6D9AB951"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48566CD8" w14:textId="77777777" w:rsidTr="000E6320">
        <w:trPr>
          <w:trHeight w:val="161"/>
        </w:trPr>
        <w:tc>
          <w:tcPr>
            <w:tcW w:w="1838" w:type="dxa"/>
            <w:shd w:val="clear" w:color="auto" w:fill="D9D9D9" w:themeFill="background1" w:themeFillShade="D9"/>
            <w:noWrap/>
            <w:hideMark/>
          </w:tcPr>
          <w:p w14:paraId="63C44585"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ABEB23"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68862B"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DEFDB30"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5B8A9C9"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6C6D5487" w14:textId="77777777" w:rsidTr="000E6320">
        <w:trPr>
          <w:trHeight w:val="70"/>
        </w:trPr>
        <w:tc>
          <w:tcPr>
            <w:tcW w:w="1838" w:type="dxa"/>
            <w:noWrap/>
          </w:tcPr>
          <w:p w14:paraId="369A78CE"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19449C" w14:textId="77777777" w:rsidR="002F4370" w:rsidRPr="00D20BE7" w:rsidRDefault="002F4370"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76A0357" w14:textId="77777777" w:rsidR="002F4370" w:rsidRPr="00D20BE7" w:rsidRDefault="002F4370"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84554808"/>
            <w:placeholder>
              <w:docPart w:val="6B6F8392B970485583A9F956805AB28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0F054F"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004B8656"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4F48FD05" w14:textId="77777777" w:rsidTr="000E6320">
        <w:trPr>
          <w:trHeight w:val="71"/>
        </w:trPr>
        <w:tc>
          <w:tcPr>
            <w:tcW w:w="1838" w:type="dxa"/>
            <w:noWrap/>
          </w:tcPr>
          <w:p w14:paraId="39509D3B"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64ACAEBB" w14:textId="77777777" w:rsidR="002F4370" w:rsidRPr="00D14691" w:rsidRDefault="002F4370" w:rsidP="000E6320">
            <w:pPr>
              <w:rPr>
                <w:color w:val="000000" w:themeColor="text1"/>
              </w:rPr>
            </w:pPr>
          </w:p>
        </w:tc>
        <w:tc>
          <w:tcPr>
            <w:tcW w:w="1701" w:type="dxa"/>
          </w:tcPr>
          <w:p w14:paraId="4FB83504" w14:textId="77777777" w:rsidR="002F4370" w:rsidRPr="00D14691" w:rsidRDefault="002F4370" w:rsidP="000E6320">
            <w:pPr>
              <w:rPr>
                <w:color w:val="000000" w:themeColor="text1"/>
              </w:rPr>
            </w:pPr>
          </w:p>
        </w:tc>
        <w:tc>
          <w:tcPr>
            <w:tcW w:w="1417" w:type="dxa"/>
            <w:noWrap/>
          </w:tcPr>
          <w:p w14:paraId="68D6C8AC" w14:textId="77777777" w:rsidR="002F4370" w:rsidRPr="00D14691" w:rsidRDefault="002F4370" w:rsidP="000E6320">
            <w:pPr>
              <w:rPr>
                <w:color w:val="000000" w:themeColor="text1"/>
              </w:rPr>
            </w:pPr>
          </w:p>
        </w:tc>
        <w:tc>
          <w:tcPr>
            <w:tcW w:w="3402" w:type="dxa"/>
          </w:tcPr>
          <w:p w14:paraId="12DD4FBF" w14:textId="77777777" w:rsidR="002F4370" w:rsidRPr="00D14691" w:rsidRDefault="002F4370" w:rsidP="000E6320">
            <w:pPr>
              <w:rPr>
                <w:color w:val="000000" w:themeColor="text1"/>
              </w:rPr>
            </w:pPr>
          </w:p>
        </w:tc>
      </w:tr>
    </w:tbl>
    <w:p w14:paraId="3E1F9038"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BEC814B" w14:textId="77777777" w:rsidR="002F4370" w:rsidRPr="003678EC" w:rsidRDefault="002F4370" w:rsidP="002F4370">
      <w:pPr>
        <w:rPr>
          <w:lang w:val="en-GB"/>
        </w:rPr>
      </w:pPr>
    </w:p>
    <w:p w14:paraId="1B2908FE"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104ABD96" w14:textId="77777777" w:rsidR="002F4370" w:rsidRPr="003225C9" w:rsidRDefault="002F4370" w:rsidP="002F4370">
      <w:pPr>
        <w:tabs>
          <w:tab w:val="left" w:pos="284"/>
          <w:tab w:val="left" w:pos="851"/>
        </w:tabs>
      </w:pPr>
    </w:p>
    <w:p w14:paraId="1E57D7A5"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2AF8989A"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1807BC0D" w14:textId="77777777" w:rsidTr="000E6320">
        <w:tc>
          <w:tcPr>
            <w:tcW w:w="1934" w:type="dxa"/>
            <w:shd w:val="clear" w:color="auto" w:fill="D9D9D9" w:themeFill="background1" w:themeFillShade="D9"/>
          </w:tcPr>
          <w:p w14:paraId="1E03269C" w14:textId="77777777" w:rsidR="002F4370" w:rsidRDefault="002F4370" w:rsidP="000E6320">
            <w:pPr>
              <w:rPr>
                <w:b/>
              </w:rPr>
            </w:pPr>
            <w:r w:rsidRPr="00AF169D">
              <w:rPr>
                <w:b/>
              </w:rPr>
              <w:t>Requirement ID</w:t>
            </w:r>
          </w:p>
          <w:p w14:paraId="79ED0044"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1430297E"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16B472C2" w14:textId="77777777" w:rsidR="002F4370" w:rsidRDefault="002F4370" w:rsidP="000E6320">
            <w:pPr>
              <w:rPr>
                <w:b/>
              </w:rPr>
            </w:pPr>
            <w:r>
              <w:rPr>
                <w:b/>
              </w:rPr>
              <w:t>Modification</w:t>
            </w:r>
          </w:p>
        </w:tc>
        <w:tc>
          <w:tcPr>
            <w:tcW w:w="1712" w:type="dxa"/>
            <w:shd w:val="clear" w:color="auto" w:fill="D9D9D9" w:themeFill="background1" w:themeFillShade="D9"/>
          </w:tcPr>
          <w:p w14:paraId="23A347DB" w14:textId="77777777" w:rsidR="002F4370" w:rsidRDefault="002F4370" w:rsidP="000E6320">
            <w:pPr>
              <w:rPr>
                <w:b/>
              </w:rPr>
            </w:pPr>
            <w:r w:rsidRPr="00AF169D">
              <w:rPr>
                <w:b/>
              </w:rPr>
              <w:t xml:space="preserve">Requirement </w:t>
            </w:r>
            <w:r>
              <w:rPr>
                <w:b/>
              </w:rPr>
              <w:t>ID</w:t>
            </w:r>
          </w:p>
          <w:p w14:paraId="4A086C0F"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0264A93" w14:textId="77777777" w:rsidR="002F4370" w:rsidRPr="00AF169D" w:rsidRDefault="002F4370" w:rsidP="000E6320">
            <w:pPr>
              <w:rPr>
                <w:b/>
              </w:rPr>
            </w:pPr>
            <w:r>
              <w:rPr>
                <w:b/>
              </w:rPr>
              <w:t>Comment</w:t>
            </w:r>
          </w:p>
        </w:tc>
      </w:tr>
      <w:tr w:rsidR="002F4370" w14:paraId="743B046F" w14:textId="77777777" w:rsidTr="000E6320">
        <w:tc>
          <w:tcPr>
            <w:tcW w:w="1934" w:type="dxa"/>
          </w:tcPr>
          <w:p w14:paraId="7BC5FF9B" w14:textId="6123DE43" w:rsidR="002F4370" w:rsidRPr="000F4E8B" w:rsidRDefault="002F4370" w:rsidP="000E6320"/>
        </w:tc>
        <w:tc>
          <w:tcPr>
            <w:tcW w:w="2177" w:type="dxa"/>
          </w:tcPr>
          <w:p w14:paraId="75EBE90C" w14:textId="77777777" w:rsidR="002F4370" w:rsidRPr="000F4E8B" w:rsidRDefault="002F4370" w:rsidP="000E6320"/>
        </w:tc>
        <w:tc>
          <w:tcPr>
            <w:tcW w:w="1425" w:type="dxa"/>
          </w:tcPr>
          <w:p w14:paraId="7658686B" w14:textId="69FBE052" w:rsidR="002F4370" w:rsidRPr="000F4E8B" w:rsidRDefault="002F4370" w:rsidP="000E6320"/>
        </w:tc>
        <w:tc>
          <w:tcPr>
            <w:tcW w:w="1712" w:type="dxa"/>
          </w:tcPr>
          <w:p w14:paraId="38AAC2D6" w14:textId="42058CEB" w:rsidR="002F4370" w:rsidRPr="000F4E8B" w:rsidRDefault="002F4370" w:rsidP="000E6320"/>
        </w:tc>
        <w:tc>
          <w:tcPr>
            <w:tcW w:w="2958" w:type="dxa"/>
          </w:tcPr>
          <w:p w14:paraId="0A01703A" w14:textId="77777777" w:rsidR="002F4370" w:rsidRPr="000F4E8B" w:rsidRDefault="002F4370" w:rsidP="000E6320"/>
        </w:tc>
      </w:tr>
      <w:tr w:rsidR="002F4370" w14:paraId="6B3C1FF2" w14:textId="77777777" w:rsidTr="000E6320">
        <w:tc>
          <w:tcPr>
            <w:tcW w:w="1934" w:type="dxa"/>
          </w:tcPr>
          <w:p w14:paraId="17260C57" w14:textId="263345A3" w:rsidR="002F4370" w:rsidRPr="000F4E8B" w:rsidRDefault="002F4370" w:rsidP="000E6320"/>
        </w:tc>
        <w:tc>
          <w:tcPr>
            <w:tcW w:w="2177" w:type="dxa"/>
          </w:tcPr>
          <w:p w14:paraId="29B41C61" w14:textId="77777777" w:rsidR="002F4370" w:rsidRPr="000F4E8B" w:rsidRDefault="002F4370" w:rsidP="000E6320"/>
        </w:tc>
        <w:tc>
          <w:tcPr>
            <w:tcW w:w="1425" w:type="dxa"/>
          </w:tcPr>
          <w:p w14:paraId="7DB1869B" w14:textId="3AD8B20C" w:rsidR="002F4370" w:rsidRPr="000F4E8B" w:rsidRDefault="002F4370" w:rsidP="000E6320"/>
        </w:tc>
        <w:tc>
          <w:tcPr>
            <w:tcW w:w="1712" w:type="dxa"/>
          </w:tcPr>
          <w:p w14:paraId="1E85F28E" w14:textId="38128DDA" w:rsidR="002F4370" w:rsidRPr="000F4E8B" w:rsidRDefault="002F4370" w:rsidP="000E6320"/>
        </w:tc>
        <w:tc>
          <w:tcPr>
            <w:tcW w:w="2958" w:type="dxa"/>
          </w:tcPr>
          <w:p w14:paraId="13B6EA03" w14:textId="77777777" w:rsidR="002F4370" w:rsidRPr="000F4E8B" w:rsidRDefault="002F4370" w:rsidP="000E6320"/>
        </w:tc>
      </w:tr>
      <w:tr w:rsidR="002F4370" w14:paraId="6651E066" w14:textId="77777777" w:rsidTr="000E6320">
        <w:tc>
          <w:tcPr>
            <w:tcW w:w="1934" w:type="dxa"/>
          </w:tcPr>
          <w:p w14:paraId="7CA28337" w14:textId="58D67801" w:rsidR="002F4370" w:rsidRPr="000F4E8B" w:rsidRDefault="002F4370" w:rsidP="000E6320"/>
        </w:tc>
        <w:tc>
          <w:tcPr>
            <w:tcW w:w="2177" w:type="dxa"/>
          </w:tcPr>
          <w:p w14:paraId="0190E260" w14:textId="77777777" w:rsidR="002F4370" w:rsidRPr="000F4E8B" w:rsidRDefault="002F4370" w:rsidP="000E6320"/>
        </w:tc>
        <w:tc>
          <w:tcPr>
            <w:tcW w:w="1425" w:type="dxa"/>
          </w:tcPr>
          <w:p w14:paraId="2E492710" w14:textId="4E98D955" w:rsidR="002F4370" w:rsidRPr="000F4E8B" w:rsidRDefault="002F4370" w:rsidP="000E6320"/>
        </w:tc>
        <w:tc>
          <w:tcPr>
            <w:tcW w:w="1712" w:type="dxa"/>
          </w:tcPr>
          <w:p w14:paraId="476C4E68" w14:textId="18033870" w:rsidR="002F4370" w:rsidRPr="000F4E8B" w:rsidRDefault="002F4370" w:rsidP="000E6320"/>
        </w:tc>
        <w:tc>
          <w:tcPr>
            <w:tcW w:w="2958" w:type="dxa"/>
          </w:tcPr>
          <w:p w14:paraId="2108B699" w14:textId="77777777" w:rsidR="002F4370" w:rsidRPr="000F4E8B" w:rsidRDefault="002F4370" w:rsidP="000E6320"/>
        </w:tc>
      </w:tr>
    </w:tbl>
    <w:p w14:paraId="6E1A9A92"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DA8B400"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6E9BC027" w14:textId="77777777" w:rsidTr="000E6320">
        <w:tc>
          <w:tcPr>
            <w:tcW w:w="1838" w:type="dxa"/>
            <w:shd w:val="clear" w:color="auto" w:fill="D9D9D9" w:themeFill="background1" w:themeFillShade="D9"/>
          </w:tcPr>
          <w:p w14:paraId="1C0E1947" w14:textId="77777777" w:rsidR="002F4370" w:rsidRDefault="002F4370" w:rsidP="000E6320">
            <w:pPr>
              <w:rPr>
                <w:b/>
              </w:rPr>
            </w:pPr>
            <w:r w:rsidRPr="00AF169D">
              <w:rPr>
                <w:b/>
              </w:rPr>
              <w:t>Requirement ID</w:t>
            </w:r>
          </w:p>
          <w:p w14:paraId="63EC71E3"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00D9FB0B"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458085D9" w14:textId="77777777" w:rsidR="002F4370" w:rsidRPr="00AF169D" w:rsidRDefault="002F4370" w:rsidP="000E6320">
            <w:pPr>
              <w:rPr>
                <w:b/>
              </w:rPr>
            </w:pPr>
            <w:r>
              <w:rPr>
                <w:b/>
              </w:rPr>
              <w:t>Comment</w:t>
            </w:r>
          </w:p>
        </w:tc>
      </w:tr>
      <w:tr w:rsidR="002F4370" w14:paraId="15B85C37" w14:textId="77777777" w:rsidTr="000E6320">
        <w:tc>
          <w:tcPr>
            <w:tcW w:w="1838" w:type="dxa"/>
          </w:tcPr>
          <w:p w14:paraId="68279A2B" w14:textId="77777777" w:rsidR="002F4370" w:rsidRDefault="002F4370" w:rsidP="000E6320"/>
        </w:tc>
        <w:tc>
          <w:tcPr>
            <w:tcW w:w="4253" w:type="dxa"/>
          </w:tcPr>
          <w:p w14:paraId="52524327" w14:textId="77777777" w:rsidR="002F4370" w:rsidRDefault="002F4370" w:rsidP="000E6320"/>
        </w:tc>
        <w:tc>
          <w:tcPr>
            <w:tcW w:w="4110" w:type="dxa"/>
          </w:tcPr>
          <w:p w14:paraId="38E71FB6" w14:textId="77777777" w:rsidR="002F4370" w:rsidRDefault="002F4370" w:rsidP="000E6320"/>
        </w:tc>
      </w:tr>
      <w:tr w:rsidR="002F4370" w14:paraId="0841F483" w14:textId="77777777" w:rsidTr="000E6320">
        <w:tc>
          <w:tcPr>
            <w:tcW w:w="1838" w:type="dxa"/>
          </w:tcPr>
          <w:p w14:paraId="5CB66E50" w14:textId="77777777" w:rsidR="002F4370" w:rsidRDefault="002F4370" w:rsidP="000E6320"/>
        </w:tc>
        <w:tc>
          <w:tcPr>
            <w:tcW w:w="4253" w:type="dxa"/>
          </w:tcPr>
          <w:p w14:paraId="5DB2E613" w14:textId="77777777" w:rsidR="002F4370" w:rsidRDefault="002F4370" w:rsidP="000E6320"/>
        </w:tc>
        <w:tc>
          <w:tcPr>
            <w:tcW w:w="4110" w:type="dxa"/>
          </w:tcPr>
          <w:p w14:paraId="33316023" w14:textId="77777777" w:rsidR="002F4370" w:rsidRDefault="002F4370" w:rsidP="000E6320"/>
        </w:tc>
      </w:tr>
      <w:tr w:rsidR="002F4370" w14:paraId="2C03EEDA" w14:textId="77777777" w:rsidTr="000E6320">
        <w:tc>
          <w:tcPr>
            <w:tcW w:w="1838" w:type="dxa"/>
          </w:tcPr>
          <w:p w14:paraId="654DF83D" w14:textId="77777777" w:rsidR="002F4370" w:rsidRDefault="002F4370" w:rsidP="000E6320">
            <w:r>
              <w:t>…</w:t>
            </w:r>
          </w:p>
        </w:tc>
        <w:tc>
          <w:tcPr>
            <w:tcW w:w="4253" w:type="dxa"/>
          </w:tcPr>
          <w:p w14:paraId="7B393444" w14:textId="77777777" w:rsidR="002F4370" w:rsidRDefault="002F4370" w:rsidP="000E6320"/>
        </w:tc>
        <w:tc>
          <w:tcPr>
            <w:tcW w:w="4110" w:type="dxa"/>
          </w:tcPr>
          <w:p w14:paraId="5C971B6C" w14:textId="77777777" w:rsidR="002F4370" w:rsidRDefault="002F4370" w:rsidP="000E6320"/>
        </w:tc>
      </w:tr>
    </w:tbl>
    <w:p w14:paraId="2DEEFB43"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429F98E" w14:textId="77777777" w:rsidR="002F4370" w:rsidRDefault="002F4370" w:rsidP="002F4370"/>
    <w:p w14:paraId="1957899D"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6EAADCFB" w14:textId="77777777"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D3D030B" wp14:editId="38AA94AA">
            <wp:extent cx="152400" cy="152400"/>
            <wp:effectExtent l="0" t="0" r="0" b="0"/>
            <wp:docPr id="66" name="Picture -994081234.jpg" descr="-99408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9408123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Seat Movement Status</w:t>
      </w:r>
    </w:p>
    <w:p w14:paraId="2BEC8857" w14:textId="77777777" w:rsidR="002F4370" w:rsidRDefault="002F4370" w:rsidP="002F4370">
      <w:pPr>
        <w:pStyle w:val="Heading5"/>
        <w:keepNext w:val="0"/>
        <w:tabs>
          <w:tab w:val="clear" w:pos="900"/>
          <w:tab w:val="left" w:pos="709"/>
        </w:tabs>
        <w:spacing w:before="240"/>
        <w:rPr>
          <w:lang w:val="en-GB"/>
        </w:rPr>
      </w:pPr>
      <w:r>
        <w:rPr>
          <w:lang w:val="en-GB"/>
        </w:rPr>
        <w:t>Function Interfaces</w:t>
      </w:r>
    </w:p>
    <w:p w14:paraId="2C372E86" w14:textId="77777777" w:rsidR="002F4370" w:rsidRPr="003B799F" w:rsidRDefault="002F4370" w:rsidP="002F4370"/>
    <w:p w14:paraId="5C009801" w14:textId="77777777" w:rsidR="002F4370" w:rsidRDefault="002F4370" w:rsidP="002F4370">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7F19CE68"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6AE4F"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3A7D39E0"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07773"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3406F"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BAB01"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C268D"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F92E4"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0E42F9FE"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5220D550"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20D7B" w14:textId="5A5857CA" w:rsidR="00846934" w:rsidRPr="00FA0010" w:rsidRDefault="00846934" w:rsidP="006107AE">
            <w:pPr>
              <w:rPr>
                <w:rFonts w:cs="Arial"/>
                <w:color w:val="000000" w:themeColor="text1"/>
                <w:sz w:val="16"/>
                <w:szCs w:val="14"/>
              </w:rPr>
            </w:pPr>
            <w:r>
              <w:rPr>
                <w:rFonts w:cs="Arial"/>
                <w:sz w:val="16"/>
                <w:szCs w:val="14"/>
              </w:rPr>
              <w:t xml:space="preserve">See SCMK, SCML, SCMB_PSM sections for Display Seat Movement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C0FFC"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E0A64"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D181FC"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746A5B" w14:textId="77777777" w:rsidR="00846934" w:rsidRDefault="00846934" w:rsidP="006107AE"/>
        </w:tc>
      </w:tr>
      <w:tr w:rsidR="00846934" w:rsidRPr="00B3499B" w14:paraId="74E008AD"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A43700" w14:textId="77777777" w:rsidR="00846934" w:rsidRPr="00B3499B" w:rsidRDefault="00D82BF1" w:rsidP="006107AE">
            <w:pPr>
              <w:rPr>
                <w:rFonts w:cs="Arial"/>
                <w:bCs/>
                <w:color w:val="808080" w:themeColor="background1" w:themeShade="80"/>
                <w:sz w:val="16"/>
                <w:szCs w:val="14"/>
              </w:rPr>
            </w:pPr>
            <w:hyperlink r:id="rId38"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EEC24"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6058E"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D44997" w14:textId="77777777" w:rsidR="002F4370" w:rsidRDefault="002F4370" w:rsidP="002F4370">
      <w:pPr>
        <w:rPr>
          <w:rFonts w:cs="Arial"/>
        </w:rPr>
      </w:pPr>
    </w:p>
    <w:p w14:paraId="1DB2AA99" w14:textId="77777777" w:rsidR="002F4370" w:rsidRPr="00E23282" w:rsidRDefault="002F4370" w:rsidP="002F4370"/>
    <w:p w14:paraId="51A7117D" w14:textId="391C46B8" w:rsidR="002F4370" w:rsidRPr="00CB7BEF"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846934" w:rsidRPr="00B3499B" w14:paraId="1C021CE7"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CC22C" w14:textId="77777777" w:rsidR="00846934" w:rsidRPr="00B3499B" w:rsidRDefault="00846934"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846934" w:rsidRPr="00B3499B" w14:paraId="67392D9E"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B9AC5" w14:textId="77777777" w:rsidR="00846934" w:rsidRPr="00B3499B" w:rsidRDefault="00846934"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D2AAA" w14:textId="77777777" w:rsidR="00846934" w:rsidRPr="001C5864" w:rsidRDefault="00846934"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AB750" w14:textId="77777777" w:rsidR="00846934" w:rsidRPr="001C5864" w:rsidRDefault="00846934"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76621" w14:textId="77777777" w:rsidR="00846934" w:rsidRPr="001C5864" w:rsidRDefault="00846934"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5F9BF" w14:textId="77777777" w:rsidR="00846934" w:rsidRDefault="00846934" w:rsidP="006107AE">
            <w:pPr>
              <w:overflowPunct/>
              <w:autoSpaceDE/>
              <w:autoSpaceDN/>
              <w:adjustRightInd/>
              <w:textAlignment w:val="auto"/>
              <w:rPr>
                <w:rFonts w:cs="Arial"/>
                <w:b/>
                <w:bCs/>
                <w:color w:val="000000"/>
              </w:rPr>
            </w:pPr>
            <w:r>
              <w:rPr>
                <w:rFonts w:cs="Arial"/>
                <w:b/>
                <w:bCs/>
                <w:color w:val="000000"/>
              </w:rPr>
              <w:t>Connection</w:t>
            </w:r>
          </w:p>
          <w:p w14:paraId="096AF4AC" w14:textId="77777777" w:rsidR="00846934" w:rsidRPr="00B3499B" w:rsidRDefault="00846934" w:rsidP="006107AE">
            <w:pPr>
              <w:ind w:left="141"/>
              <w:rPr>
                <w:rFonts w:cs="Arial"/>
                <w:color w:val="000000" w:themeColor="text1"/>
                <w:sz w:val="16"/>
                <w:szCs w:val="14"/>
              </w:rPr>
            </w:pPr>
            <w:r>
              <w:t>(</w:t>
            </w:r>
            <w:r w:rsidRPr="001321BD">
              <w:rPr>
                <w:i/>
              </w:rPr>
              <w:t>Optional)</w:t>
            </w:r>
          </w:p>
        </w:tc>
      </w:tr>
      <w:tr w:rsidR="00846934" w:rsidRPr="00B3499B" w14:paraId="3D7DB58D"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97FD03" w14:textId="77777777" w:rsidR="00846934" w:rsidRPr="00FA0010" w:rsidRDefault="00846934" w:rsidP="006107AE">
            <w:pPr>
              <w:rPr>
                <w:rFonts w:cs="Arial"/>
                <w:color w:val="000000" w:themeColor="text1"/>
                <w:sz w:val="16"/>
                <w:szCs w:val="14"/>
              </w:rPr>
            </w:pPr>
            <w:r>
              <w:rPr>
                <w:rFonts w:cs="Arial"/>
                <w:sz w:val="16"/>
                <w:szCs w:val="14"/>
              </w:rPr>
              <w:t xml:space="preserve">See SCMK, SCML, SCMB_PSM sections for Display Seat Movement 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D2242C" w14:textId="77777777" w:rsidR="00846934" w:rsidRPr="003C5D56" w:rsidRDefault="00846934"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27BC8" w14:textId="77777777" w:rsidR="00846934" w:rsidRDefault="00846934"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1392A8" w14:textId="77777777" w:rsidR="00846934" w:rsidRDefault="00846934"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EDF931" w14:textId="77777777" w:rsidR="00846934" w:rsidRDefault="00846934" w:rsidP="006107AE"/>
        </w:tc>
      </w:tr>
      <w:tr w:rsidR="00846934" w:rsidRPr="00B3499B" w14:paraId="0F7CC106"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AAB984" w14:textId="77777777" w:rsidR="00846934" w:rsidRPr="00B3499B" w:rsidRDefault="00D82BF1" w:rsidP="006107AE">
            <w:pPr>
              <w:rPr>
                <w:rFonts w:cs="Arial"/>
                <w:bCs/>
                <w:color w:val="808080" w:themeColor="background1" w:themeShade="80"/>
                <w:sz w:val="16"/>
                <w:szCs w:val="14"/>
              </w:rPr>
            </w:pPr>
            <w:hyperlink r:id="rId39" w:history="1">
              <w:r w:rsidR="00846934" w:rsidRPr="00B3499B">
                <w:rPr>
                  <w:rStyle w:val="Hyperlink"/>
                  <w:rFonts w:cs="Arial"/>
                  <w:bCs/>
                  <w:sz w:val="16"/>
                  <w:szCs w:val="14"/>
                </w:rPr>
                <w:t>Req. Template</w:t>
              </w:r>
            </w:hyperlink>
            <w:r w:rsidR="0084693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BC7E2" w14:textId="77777777" w:rsidR="00846934" w:rsidRPr="00B3499B" w:rsidRDefault="00846934"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FF527" w14:textId="77777777" w:rsidR="00846934" w:rsidRPr="00B3499B" w:rsidRDefault="00846934"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7DB661" w14:textId="77777777" w:rsidR="002F4370" w:rsidRDefault="002F4370" w:rsidP="002F4370">
      <w:pPr>
        <w:pStyle w:val="BodyText"/>
      </w:pPr>
    </w:p>
    <w:p w14:paraId="76CA7084" w14:textId="77777777" w:rsidR="002F4370" w:rsidRPr="00612064" w:rsidRDefault="002F4370" w:rsidP="002F4370">
      <w:pPr>
        <w:spacing w:before="20"/>
        <w:rPr>
          <w:vanish/>
        </w:rPr>
      </w:pPr>
    </w:p>
    <w:p w14:paraId="4F4B6A85" w14:textId="77777777" w:rsidR="002F4370" w:rsidRDefault="002F4370" w:rsidP="002F4370">
      <w:pPr>
        <w:pStyle w:val="Heading6"/>
        <w:keepNext w:val="0"/>
        <w:tabs>
          <w:tab w:val="clear" w:pos="900"/>
          <w:tab w:val="left" w:pos="709"/>
        </w:tabs>
        <w:spacing w:before="240"/>
      </w:pPr>
      <w:r>
        <w:t>Parameters</w:t>
      </w:r>
    </w:p>
    <w:p w14:paraId="1B423FD1"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3F2530D6" w14:textId="77777777" w:rsidTr="000E6320">
        <w:trPr>
          <w:trHeight w:val="161"/>
        </w:trPr>
        <w:tc>
          <w:tcPr>
            <w:tcW w:w="1838" w:type="dxa"/>
            <w:shd w:val="clear" w:color="auto" w:fill="D9D9D9" w:themeFill="background1" w:themeFillShade="D9"/>
            <w:noWrap/>
            <w:hideMark/>
          </w:tcPr>
          <w:p w14:paraId="5797040D"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783395E"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3CB266"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394D870"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3FEAF2"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6A001575" w14:textId="77777777" w:rsidTr="000E6320">
        <w:trPr>
          <w:trHeight w:val="70"/>
        </w:trPr>
        <w:tc>
          <w:tcPr>
            <w:tcW w:w="1838" w:type="dxa"/>
            <w:noWrap/>
          </w:tcPr>
          <w:p w14:paraId="10CF634D"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7F21477A" w14:textId="77777777" w:rsidR="002F4370" w:rsidRPr="00D20BE7" w:rsidRDefault="002F4370" w:rsidP="000E6320">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3AC0109A" w14:textId="77777777" w:rsidR="002F4370" w:rsidRPr="00D20BE7" w:rsidRDefault="002F4370" w:rsidP="000E6320">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42163506"/>
            <w:placeholder>
              <w:docPart w:val="BE115BC15F2D4BDCA1A190C51828A5D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549B264"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274DAD5A"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3A6EC6E0" w14:textId="77777777" w:rsidTr="000E6320">
        <w:trPr>
          <w:trHeight w:val="71"/>
        </w:trPr>
        <w:tc>
          <w:tcPr>
            <w:tcW w:w="1838" w:type="dxa"/>
            <w:noWrap/>
          </w:tcPr>
          <w:p w14:paraId="20441973"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6F91127D" w14:textId="77777777" w:rsidR="002F4370" w:rsidRPr="00D14691" w:rsidRDefault="002F4370" w:rsidP="000E6320">
            <w:pPr>
              <w:rPr>
                <w:color w:val="000000" w:themeColor="text1"/>
              </w:rPr>
            </w:pPr>
          </w:p>
        </w:tc>
        <w:tc>
          <w:tcPr>
            <w:tcW w:w="1701" w:type="dxa"/>
          </w:tcPr>
          <w:p w14:paraId="2B7F2AB7" w14:textId="77777777" w:rsidR="002F4370" w:rsidRPr="00D14691" w:rsidRDefault="002F4370" w:rsidP="000E6320">
            <w:pPr>
              <w:rPr>
                <w:color w:val="000000" w:themeColor="text1"/>
              </w:rPr>
            </w:pPr>
          </w:p>
        </w:tc>
        <w:tc>
          <w:tcPr>
            <w:tcW w:w="1417" w:type="dxa"/>
            <w:noWrap/>
          </w:tcPr>
          <w:p w14:paraId="48967823" w14:textId="77777777" w:rsidR="002F4370" w:rsidRPr="00D14691" w:rsidRDefault="002F4370" w:rsidP="000E6320">
            <w:pPr>
              <w:rPr>
                <w:color w:val="000000" w:themeColor="text1"/>
              </w:rPr>
            </w:pPr>
          </w:p>
        </w:tc>
        <w:tc>
          <w:tcPr>
            <w:tcW w:w="3402" w:type="dxa"/>
          </w:tcPr>
          <w:p w14:paraId="4F8B9F65" w14:textId="77777777" w:rsidR="002F4370" w:rsidRPr="00D14691" w:rsidRDefault="002F4370" w:rsidP="000E6320">
            <w:pPr>
              <w:rPr>
                <w:color w:val="000000" w:themeColor="text1"/>
              </w:rPr>
            </w:pPr>
          </w:p>
        </w:tc>
      </w:tr>
    </w:tbl>
    <w:p w14:paraId="46D04967"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9CDFF1" w14:textId="77777777" w:rsidR="002F4370" w:rsidRPr="003678EC" w:rsidRDefault="002F4370" w:rsidP="002F4370">
      <w:pPr>
        <w:rPr>
          <w:lang w:val="en-GB"/>
        </w:rPr>
      </w:pPr>
    </w:p>
    <w:p w14:paraId="0047ED22"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6260D6E4" w14:textId="77777777" w:rsidR="002F4370" w:rsidRPr="003225C9" w:rsidRDefault="002F4370" w:rsidP="002F4370">
      <w:pPr>
        <w:tabs>
          <w:tab w:val="left" w:pos="284"/>
          <w:tab w:val="left" w:pos="851"/>
        </w:tabs>
      </w:pPr>
    </w:p>
    <w:p w14:paraId="3820C2BF"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5BDBDA0C"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63D6EFB3" w14:textId="77777777" w:rsidTr="000E6320">
        <w:tc>
          <w:tcPr>
            <w:tcW w:w="1934" w:type="dxa"/>
            <w:shd w:val="clear" w:color="auto" w:fill="D9D9D9" w:themeFill="background1" w:themeFillShade="D9"/>
          </w:tcPr>
          <w:p w14:paraId="1C48F533" w14:textId="77777777" w:rsidR="002F4370" w:rsidRDefault="002F4370" w:rsidP="000E6320">
            <w:pPr>
              <w:rPr>
                <w:b/>
              </w:rPr>
            </w:pPr>
            <w:r w:rsidRPr="00AF169D">
              <w:rPr>
                <w:b/>
              </w:rPr>
              <w:t>Requirement ID</w:t>
            </w:r>
          </w:p>
          <w:p w14:paraId="35F35C27"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5423079A"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5EE78B11" w14:textId="77777777" w:rsidR="002F4370" w:rsidRDefault="002F4370" w:rsidP="000E6320">
            <w:pPr>
              <w:rPr>
                <w:b/>
              </w:rPr>
            </w:pPr>
            <w:r>
              <w:rPr>
                <w:b/>
              </w:rPr>
              <w:t>Modification</w:t>
            </w:r>
          </w:p>
        </w:tc>
        <w:tc>
          <w:tcPr>
            <w:tcW w:w="1712" w:type="dxa"/>
            <w:shd w:val="clear" w:color="auto" w:fill="D9D9D9" w:themeFill="background1" w:themeFillShade="D9"/>
          </w:tcPr>
          <w:p w14:paraId="73CEE922" w14:textId="77777777" w:rsidR="002F4370" w:rsidRDefault="002F4370" w:rsidP="000E6320">
            <w:pPr>
              <w:rPr>
                <w:b/>
              </w:rPr>
            </w:pPr>
            <w:r w:rsidRPr="00AF169D">
              <w:rPr>
                <w:b/>
              </w:rPr>
              <w:t xml:space="preserve">Requirement </w:t>
            </w:r>
            <w:r>
              <w:rPr>
                <w:b/>
              </w:rPr>
              <w:t>ID</w:t>
            </w:r>
          </w:p>
          <w:p w14:paraId="63D2B503"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5771114" w14:textId="77777777" w:rsidR="002F4370" w:rsidRPr="00AF169D" w:rsidRDefault="002F4370" w:rsidP="000E6320">
            <w:pPr>
              <w:rPr>
                <w:b/>
              </w:rPr>
            </w:pPr>
            <w:r>
              <w:rPr>
                <w:b/>
              </w:rPr>
              <w:t>Comment</w:t>
            </w:r>
          </w:p>
        </w:tc>
      </w:tr>
      <w:tr w:rsidR="002F4370" w14:paraId="0F9322B4" w14:textId="77777777" w:rsidTr="000E6320">
        <w:tc>
          <w:tcPr>
            <w:tcW w:w="1934" w:type="dxa"/>
          </w:tcPr>
          <w:p w14:paraId="47B69226" w14:textId="00A48054" w:rsidR="002F4370" w:rsidRPr="000F4E8B" w:rsidRDefault="002F4370" w:rsidP="000E6320"/>
        </w:tc>
        <w:tc>
          <w:tcPr>
            <w:tcW w:w="2177" w:type="dxa"/>
          </w:tcPr>
          <w:p w14:paraId="421199C4" w14:textId="77777777" w:rsidR="002F4370" w:rsidRPr="000F4E8B" w:rsidRDefault="002F4370" w:rsidP="000E6320"/>
        </w:tc>
        <w:tc>
          <w:tcPr>
            <w:tcW w:w="1425" w:type="dxa"/>
          </w:tcPr>
          <w:p w14:paraId="3844C580" w14:textId="34D2ED00" w:rsidR="002F4370" w:rsidRPr="000F4E8B" w:rsidRDefault="002F4370" w:rsidP="000E6320"/>
        </w:tc>
        <w:tc>
          <w:tcPr>
            <w:tcW w:w="1712" w:type="dxa"/>
          </w:tcPr>
          <w:p w14:paraId="41599C69" w14:textId="4005AD37" w:rsidR="002F4370" w:rsidRPr="000F4E8B" w:rsidRDefault="002F4370" w:rsidP="000E6320"/>
        </w:tc>
        <w:tc>
          <w:tcPr>
            <w:tcW w:w="2958" w:type="dxa"/>
          </w:tcPr>
          <w:p w14:paraId="25D24AFA" w14:textId="77777777" w:rsidR="002F4370" w:rsidRPr="000F4E8B" w:rsidRDefault="002F4370" w:rsidP="000E6320"/>
        </w:tc>
      </w:tr>
      <w:tr w:rsidR="002F4370" w14:paraId="5FE569D9" w14:textId="77777777" w:rsidTr="000E6320">
        <w:tc>
          <w:tcPr>
            <w:tcW w:w="1934" w:type="dxa"/>
          </w:tcPr>
          <w:p w14:paraId="1AA70A9E" w14:textId="5E6F5504" w:rsidR="002F4370" w:rsidRPr="000F4E8B" w:rsidRDefault="002F4370" w:rsidP="000E6320"/>
        </w:tc>
        <w:tc>
          <w:tcPr>
            <w:tcW w:w="2177" w:type="dxa"/>
          </w:tcPr>
          <w:p w14:paraId="154EFDDB" w14:textId="77777777" w:rsidR="002F4370" w:rsidRPr="000F4E8B" w:rsidRDefault="002F4370" w:rsidP="000E6320"/>
        </w:tc>
        <w:tc>
          <w:tcPr>
            <w:tcW w:w="1425" w:type="dxa"/>
          </w:tcPr>
          <w:p w14:paraId="126D85B7" w14:textId="280EE4E1" w:rsidR="002F4370" w:rsidRPr="000F4E8B" w:rsidRDefault="002F4370" w:rsidP="000E6320"/>
        </w:tc>
        <w:tc>
          <w:tcPr>
            <w:tcW w:w="1712" w:type="dxa"/>
          </w:tcPr>
          <w:p w14:paraId="0EAF7814" w14:textId="41DBCB31" w:rsidR="002F4370" w:rsidRPr="000F4E8B" w:rsidRDefault="002F4370" w:rsidP="000E6320"/>
        </w:tc>
        <w:tc>
          <w:tcPr>
            <w:tcW w:w="2958" w:type="dxa"/>
          </w:tcPr>
          <w:p w14:paraId="7C9E4C63" w14:textId="77777777" w:rsidR="002F4370" w:rsidRPr="000F4E8B" w:rsidRDefault="002F4370" w:rsidP="000E6320"/>
        </w:tc>
      </w:tr>
      <w:tr w:rsidR="002F4370" w14:paraId="32EE6DB5" w14:textId="77777777" w:rsidTr="000E6320">
        <w:tc>
          <w:tcPr>
            <w:tcW w:w="1934" w:type="dxa"/>
          </w:tcPr>
          <w:p w14:paraId="7F1A9BA5" w14:textId="05D09AAF" w:rsidR="002F4370" w:rsidRPr="000F4E8B" w:rsidRDefault="002F4370" w:rsidP="000E6320"/>
        </w:tc>
        <w:tc>
          <w:tcPr>
            <w:tcW w:w="2177" w:type="dxa"/>
          </w:tcPr>
          <w:p w14:paraId="3AD205C6" w14:textId="77777777" w:rsidR="002F4370" w:rsidRPr="000F4E8B" w:rsidRDefault="002F4370" w:rsidP="000E6320"/>
        </w:tc>
        <w:tc>
          <w:tcPr>
            <w:tcW w:w="1425" w:type="dxa"/>
          </w:tcPr>
          <w:p w14:paraId="26344816" w14:textId="33EC283E" w:rsidR="002F4370" w:rsidRPr="000F4E8B" w:rsidRDefault="002F4370" w:rsidP="000E6320"/>
        </w:tc>
        <w:tc>
          <w:tcPr>
            <w:tcW w:w="1712" w:type="dxa"/>
          </w:tcPr>
          <w:p w14:paraId="3EBE2E96" w14:textId="701D6D04" w:rsidR="002F4370" w:rsidRPr="000F4E8B" w:rsidRDefault="002F4370" w:rsidP="000E6320"/>
        </w:tc>
        <w:tc>
          <w:tcPr>
            <w:tcW w:w="2958" w:type="dxa"/>
          </w:tcPr>
          <w:p w14:paraId="210E0BFB" w14:textId="77777777" w:rsidR="002F4370" w:rsidRPr="000F4E8B" w:rsidRDefault="002F4370" w:rsidP="000E6320"/>
        </w:tc>
      </w:tr>
    </w:tbl>
    <w:p w14:paraId="7FF38434"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C23BBB9"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18616A2D" w14:textId="77777777" w:rsidTr="000E6320">
        <w:tc>
          <w:tcPr>
            <w:tcW w:w="1838" w:type="dxa"/>
            <w:shd w:val="clear" w:color="auto" w:fill="D9D9D9" w:themeFill="background1" w:themeFillShade="D9"/>
          </w:tcPr>
          <w:p w14:paraId="41E5735C" w14:textId="77777777" w:rsidR="002F4370" w:rsidRDefault="002F4370" w:rsidP="000E6320">
            <w:pPr>
              <w:rPr>
                <w:b/>
              </w:rPr>
            </w:pPr>
            <w:r w:rsidRPr="00AF169D">
              <w:rPr>
                <w:b/>
              </w:rPr>
              <w:t>Requirement ID</w:t>
            </w:r>
          </w:p>
          <w:p w14:paraId="1A877162"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591571B9"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26B8BE18" w14:textId="77777777" w:rsidR="002F4370" w:rsidRPr="00AF169D" w:rsidRDefault="002F4370" w:rsidP="000E6320">
            <w:pPr>
              <w:rPr>
                <w:b/>
              </w:rPr>
            </w:pPr>
            <w:r>
              <w:rPr>
                <w:b/>
              </w:rPr>
              <w:t>Comment</w:t>
            </w:r>
          </w:p>
        </w:tc>
      </w:tr>
      <w:tr w:rsidR="002F4370" w14:paraId="082A9D8C" w14:textId="77777777" w:rsidTr="000E6320">
        <w:tc>
          <w:tcPr>
            <w:tcW w:w="1838" w:type="dxa"/>
          </w:tcPr>
          <w:p w14:paraId="6C32F073" w14:textId="77777777" w:rsidR="002F4370" w:rsidRDefault="002F4370" w:rsidP="000E6320"/>
        </w:tc>
        <w:tc>
          <w:tcPr>
            <w:tcW w:w="4253" w:type="dxa"/>
          </w:tcPr>
          <w:p w14:paraId="793F5D24" w14:textId="77777777" w:rsidR="002F4370" w:rsidRDefault="002F4370" w:rsidP="000E6320"/>
        </w:tc>
        <w:tc>
          <w:tcPr>
            <w:tcW w:w="4110" w:type="dxa"/>
          </w:tcPr>
          <w:p w14:paraId="0EE5278A" w14:textId="77777777" w:rsidR="002F4370" w:rsidRDefault="002F4370" w:rsidP="000E6320"/>
        </w:tc>
      </w:tr>
      <w:tr w:rsidR="002F4370" w14:paraId="4521FF9A" w14:textId="77777777" w:rsidTr="000E6320">
        <w:tc>
          <w:tcPr>
            <w:tcW w:w="1838" w:type="dxa"/>
          </w:tcPr>
          <w:p w14:paraId="65EAB11D" w14:textId="77777777" w:rsidR="002F4370" w:rsidRDefault="002F4370" w:rsidP="000E6320"/>
        </w:tc>
        <w:tc>
          <w:tcPr>
            <w:tcW w:w="4253" w:type="dxa"/>
          </w:tcPr>
          <w:p w14:paraId="77999AA5" w14:textId="77777777" w:rsidR="002F4370" w:rsidRDefault="002F4370" w:rsidP="000E6320"/>
        </w:tc>
        <w:tc>
          <w:tcPr>
            <w:tcW w:w="4110" w:type="dxa"/>
          </w:tcPr>
          <w:p w14:paraId="5ACEA879" w14:textId="77777777" w:rsidR="002F4370" w:rsidRDefault="002F4370" w:rsidP="000E6320"/>
        </w:tc>
      </w:tr>
      <w:tr w:rsidR="002F4370" w14:paraId="4CF15F95" w14:textId="77777777" w:rsidTr="000E6320">
        <w:tc>
          <w:tcPr>
            <w:tcW w:w="1838" w:type="dxa"/>
          </w:tcPr>
          <w:p w14:paraId="44578206" w14:textId="77777777" w:rsidR="002F4370" w:rsidRDefault="002F4370" w:rsidP="000E6320">
            <w:r>
              <w:t>…</w:t>
            </w:r>
          </w:p>
        </w:tc>
        <w:tc>
          <w:tcPr>
            <w:tcW w:w="4253" w:type="dxa"/>
          </w:tcPr>
          <w:p w14:paraId="6C23FA2B" w14:textId="77777777" w:rsidR="002F4370" w:rsidRDefault="002F4370" w:rsidP="000E6320"/>
        </w:tc>
        <w:tc>
          <w:tcPr>
            <w:tcW w:w="4110" w:type="dxa"/>
          </w:tcPr>
          <w:p w14:paraId="3B41233B" w14:textId="77777777" w:rsidR="002F4370" w:rsidRDefault="002F4370" w:rsidP="000E6320"/>
        </w:tc>
      </w:tr>
    </w:tbl>
    <w:p w14:paraId="62ECA61A"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AD1E85" w14:textId="77777777" w:rsidR="002F4370" w:rsidRDefault="002F4370" w:rsidP="002F4370"/>
    <w:p w14:paraId="2B789D73"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040F6FB4" w14:textId="77777777"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500C9E" wp14:editId="7000E3FC">
            <wp:extent cx="152400" cy="152400"/>
            <wp:effectExtent l="0" t="0" r="0" b="0"/>
            <wp:docPr id="58" name="Picture -1650879436.jpg" descr="-1650879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5087943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Climate Control Functionality</w:t>
      </w:r>
    </w:p>
    <w:p w14:paraId="5F3D0329" w14:textId="77777777" w:rsidR="002F4370" w:rsidRDefault="002F4370" w:rsidP="002F4370">
      <w:pPr>
        <w:pStyle w:val="Heading5"/>
        <w:keepNext w:val="0"/>
        <w:tabs>
          <w:tab w:val="clear" w:pos="900"/>
          <w:tab w:val="left" w:pos="709"/>
        </w:tabs>
        <w:spacing w:before="240"/>
        <w:rPr>
          <w:lang w:val="en-GB"/>
        </w:rPr>
      </w:pPr>
      <w:r>
        <w:rPr>
          <w:lang w:val="en-GB"/>
        </w:rPr>
        <w:t>Function Interfaces</w:t>
      </w:r>
    </w:p>
    <w:p w14:paraId="42AF33A1" w14:textId="77777777" w:rsidR="002F4370" w:rsidRPr="003B799F" w:rsidRDefault="002F4370" w:rsidP="002F4370"/>
    <w:p w14:paraId="375B73DC" w14:textId="26BCF9D3" w:rsidR="002F4370" w:rsidRPr="00CB7BEF" w:rsidRDefault="002F4370" w:rsidP="002F4370">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CB7BEF" w:rsidRPr="00B3499B" w14:paraId="180F2886"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E16D7" w14:textId="77777777" w:rsidR="00CB7BEF" w:rsidRPr="00B3499B" w:rsidRDefault="00CB7BEF"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CB7BEF" w:rsidRPr="00B3499B" w14:paraId="603378C6"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25E2B" w14:textId="77777777" w:rsidR="00CB7BEF" w:rsidRPr="00B3499B" w:rsidRDefault="00CB7BEF"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36805" w14:textId="77777777" w:rsidR="00CB7BEF" w:rsidRPr="001C5864" w:rsidRDefault="00CB7BEF"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A5DD5" w14:textId="77777777" w:rsidR="00CB7BEF" w:rsidRPr="001C5864" w:rsidRDefault="00CB7BEF"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EA24C" w14:textId="77777777" w:rsidR="00CB7BEF" w:rsidRPr="001C5864" w:rsidRDefault="00CB7BEF"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85295B" w14:textId="77777777" w:rsidR="00CB7BEF" w:rsidRDefault="00CB7BEF" w:rsidP="006107AE">
            <w:pPr>
              <w:overflowPunct/>
              <w:autoSpaceDE/>
              <w:autoSpaceDN/>
              <w:adjustRightInd/>
              <w:textAlignment w:val="auto"/>
              <w:rPr>
                <w:rFonts w:cs="Arial"/>
                <w:b/>
                <w:bCs/>
                <w:color w:val="000000"/>
              </w:rPr>
            </w:pPr>
            <w:r>
              <w:rPr>
                <w:rFonts w:cs="Arial"/>
                <w:b/>
                <w:bCs/>
                <w:color w:val="000000"/>
              </w:rPr>
              <w:t>Connection</w:t>
            </w:r>
          </w:p>
          <w:p w14:paraId="159069B1" w14:textId="77777777" w:rsidR="00CB7BEF" w:rsidRPr="00B3499B" w:rsidRDefault="00CB7BEF" w:rsidP="006107AE">
            <w:pPr>
              <w:ind w:left="141"/>
              <w:rPr>
                <w:rFonts w:cs="Arial"/>
                <w:color w:val="000000" w:themeColor="text1"/>
                <w:sz w:val="16"/>
                <w:szCs w:val="14"/>
              </w:rPr>
            </w:pPr>
            <w:r>
              <w:t>(</w:t>
            </w:r>
            <w:r w:rsidRPr="001321BD">
              <w:rPr>
                <w:i/>
              </w:rPr>
              <w:t>Optional)</w:t>
            </w:r>
          </w:p>
        </w:tc>
      </w:tr>
      <w:tr w:rsidR="00CB7BEF" w:rsidRPr="00B3499B" w14:paraId="745C6F46"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AD3D17" w14:textId="3A4B16BE" w:rsidR="00CB7BEF" w:rsidRPr="00FA0010" w:rsidRDefault="00CB7BEF" w:rsidP="006107AE">
            <w:pPr>
              <w:rPr>
                <w:rFonts w:cs="Arial"/>
                <w:color w:val="000000" w:themeColor="text1"/>
                <w:sz w:val="16"/>
                <w:szCs w:val="14"/>
              </w:rPr>
            </w:pPr>
            <w:r>
              <w:rPr>
                <w:rFonts w:cs="Arial"/>
                <w:sz w:val="16"/>
                <w:szCs w:val="14"/>
              </w:rPr>
              <w:t xml:space="preserve">See RCCM section for Request Climate Control </w:t>
            </w:r>
            <w:proofErr w:type="spellStart"/>
            <w:r>
              <w:rPr>
                <w:rFonts w:cs="Arial"/>
                <w:sz w:val="16"/>
                <w:szCs w:val="14"/>
              </w:rPr>
              <w:t>Functionarlity</w:t>
            </w:r>
            <w:proofErr w:type="spellEnd"/>
            <w:r>
              <w:rPr>
                <w:rFonts w:cs="Arial"/>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0D6A2E" w14:textId="77777777" w:rsidR="00CB7BEF" w:rsidRPr="003C5D56" w:rsidRDefault="00CB7BEF"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AF43D9" w14:textId="77777777" w:rsidR="00CB7BEF" w:rsidRDefault="00CB7BEF"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CAAD35" w14:textId="77777777" w:rsidR="00CB7BEF" w:rsidRDefault="00CB7BEF"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6387C5" w14:textId="77777777" w:rsidR="00CB7BEF" w:rsidRDefault="00CB7BEF" w:rsidP="006107AE"/>
        </w:tc>
      </w:tr>
      <w:tr w:rsidR="00CB7BEF" w:rsidRPr="00B3499B" w14:paraId="2CB41E7B"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25C10D" w14:textId="77777777" w:rsidR="00CB7BEF" w:rsidRPr="00B3499B" w:rsidRDefault="00D82BF1" w:rsidP="006107AE">
            <w:pPr>
              <w:rPr>
                <w:rFonts w:cs="Arial"/>
                <w:bCs/>
                <w:color w:val="808080" w:themeColor="background1" w:themeShade="80"/>
                <w:sz w:val="16"/>
                <w:szCs w:val="14"/>
              </w:rPr>
            </w:pPr>
            <w:hyperlink r:id="rId40" w:history="1">
              <w:r w:rsidR="00CB7BEF" w:rsidRPr="00B3499B">
                <w:rPr>
                  <w:rStyle w:val="Hyperlink"/>
                  <w:rFonts w:cs="Arial"/>
                  <w:bCs/>
                  <w:sz w:val="16"/>
                  <w:szCs w:val="14"/>
                </w:rPr>
                <w:t>Req. Template</w:t>
              </w:r>
            </w:hyperlink>
            <w:r w:rsidR="00CB7BEF"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BC37F" w14:textId="77777777" w:rsidR="00CB7BEF" w:rsidRPr="00B3499B" w:rsidRDefault="00CB7BEF"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7CCAF" w14:textId="77777777" w:rsidR="00CB7BEF" w:rsidRPr="00B3499B" w:rsidRDefault="00CB7BEF"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936BBA" w14:textId="77777777" w:rsidR="002F4370" w:rsidRPr="00E23282" w:rsidRDefault="002F4370" w:rsidP="002F4370"/>
    <w:p w14:paraId="6098653B" w14:textId="48DD5E72" w:rsidR="002F4370"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CB7BEF" w:rsidRPr="00B3499B" w14:paraId="778246C0"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0100A3" w14:textId="77777777" w:rsidR="00CB7BEF" w:rsidRPr="00B3499B" w:rsidRDefault="00CB7BEF"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CB7BEF" w:rsidRPr="00B3499B" w14:paraId="051B25C1"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13646" w14:textId="77777777" w:rsidR="00CB7BEF" w:rsidRPr="00B3499B" w:rsidRDefault="00CB7BEF"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C0573" w14:textId="77777777" w:rsidR="00CB7BEF" w:rsidRPr="001C5864" w:rsidRDefault="00CB7BEF"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A0DCE" w14:textId="77777777" w:rsidR="00CB7BEF" w:rsidRPr="001C5864" w:rsidRDefault="00CB7BEF"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06970" w14:textId="77777777" w:rsidR="00CB7BEF" w:rsidRPr="001C5864" w:rsidRDefault="00CB7BEF"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999BE" w14:textId="77777777" w:rsidR="00CB7BEF" w:rsidRDefault="00CB7BEF" w:rsidP="006107AE">
            <w:pPr>
              <w:overflowPunct/>
              <w:autoSpaceDE/>
              <w:autoSpaceDN/>
              <w:adjustRightInd/>
              <w:textAlignment w:val="auto"/>
              <w:rPr>
                <w:rFonts w:cs="Arial"/>
                <w:b/>
                <w:bCs/>
                <w:color w:val="000000"/>
              </w:rPr>
            </w:pPr>
            <w:r>
              <w:rPr>
                <w:rFonts w:cs="Arial"/>
                <w:b/>
                <w:bCs/>
                <w:color w:val="000000"/>
              </w:rPr>
              <w:t>Connection</w:t>
            </w:r>
          </w:p>
          <w:p w14:paraId="647C06BB" w14:textId="77777777" w:rsidR="00CB7BEF" w:rsidRPr="00B3499B" w:rsidRDefault="00CB7BEF" w:rsidP="006107AE">
            <w:pPr>
              <w:ind w:left="141"/>
              <w:rPr>
                <w:rFonts w:cs="Arial"/>
                <w:color w:val="000000" w:themeColor="text1"/>
                <w:sz w:val="16"/>
                <w:szCs w:val="14"/>
              </w:rPr>
            </w:pPr>
            <w:r>
              <w:t>(</w:t>
            </w:r>
            <w:r w:rsidRPr="001321BD">
              <w:rPr>
                <w:i/>
              </w:rPr>
              <w:t>Optional)</w:t>
            </w:r>
          </w:p>
        </w:tc>
      </w:tr>
      <w:tr w:rsidR="00CB7BEF" w:rsidRPr="00B3499B" w14:paraId="73C2C235"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840D37" w14:textId="35D7FE7F" w:rsidR="00CB7BEF" w:rsidRPr="00FA0010" w:rsidRDefault="00CB7BEF" w:rsidP="006107AE">
            <w:pPr>
              <w:rPr>
                <w:rFonts w:cs="Arial"/>
                <w:color w:val="000000" w:themeColor="text1"/>
                <w:sz w:val="16"/>
                <w:szCs w:val="14"/>
              </w:rPr>
            </w:pPr>
            <w:r>
              <w:rPr>
                <w:rFonts w:cs="Arial"/>
                <w:sz w:val="16"/>
                <w:szCs w:val="14"/>
              </w:rPr>
              <w:t xml:space="preserve">See RCCM section for Request Climate Control </w:t>
            </w:r>
            <w:proofErr w:type="spellStart"/>
            <w:r>
              <w:rPr>
                <w:rFonts w:cs="Arial"/>
                <w:sz w:val="16"/>
                <w:szCs w:val="14"/>
              </w:rPr>
              <w:t>Functionarlity</w:t>
            </w:r>
            <w:proofErr w:type="spellEnd"/>
            <w:r>
              <w:rPr>
                <w:rFonts w:cs="Arial"/>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BE859" w14:textId="77777777" w:rsidR="00CB7BEF" w:rsidRPr="003C5D56" w:rsidRDefault="00CB7BEF"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0D716D" w14:textId="77777777" w:rsidR="00CB7BEF" w:rsidRDefault="00CB7BEF"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C54D4C" w14:textId="77777777" w:rsidR="00CB7BEF" w:rsidRDefault="00CB7BEF"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332944" w14:textId="77777777" w:rsidR="00CB7BEF" w:rsidRDefault="00CB7BEF" w:rsidP="006107AE"/>
        </w:tc>
      </w:tr>
      <w:tr w:rsidR="00CB7BEF" w:rsidRPr="00B3499B" w14:paraId="13E43BD4"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A1676A" w14:textId="77777777" w:rsidR="00CB7BEF" w:rsidRPr="00B3499B" w:rsidRDefault="00D82BF1" w:rsidP="006107AE">
            <w:pPr>
              <w:rPr>
                <w:rFonts w:cs="Arial"/>
                <w:bCs/>
                <w:color w:val="808080" w:themeColor="background1" w:themeShade="80"/>
                <w:sz w:val="16"/>
                <w:szCs w:val="14"/>
              </w:rPr>
            </w:pPr>
            <w:hyperlink r:id="rId41" w:history="1">
              <w:r w:rsidR="00CB7BEF" w:rsidRPr="00B3499B">
                <w:rPr>
                  <w:rStyle w:val="Hyperlink"/>
                  <w:rFonts w:cs="Arial"/>
                  <w:bCs/>
                  <w:sz w:val="16"/>
                  <w:szCs w:val="14"/>
                </w:rPr>
                <w:t>Req. Template</w:t>
              </w:r>
            </w:hyperlink>
            <w:r w:rsidR="00CB7BEF"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09003B" w14:textId="77777777" w:rsidR="00CB7BEF" w:rsidRPr="00B3499B" w:rsidRDefault="00CB7BEF"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5AD684" w14:textId="77777777" w:rsidR="00CB7BEF" w:rsidRPr="00B3499B" w:rsidRDefault="00CB7BEF"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707E25" w14:textId="77777777" w:rsidR="002F4370" w:rsidRDefault="002F4370" w:rsidP="002F4370">
      <w:pPr>
        <w:rPr>
          <w:rFonts w:cs="Arial"/>
        </w:rPr>
      </w:pPr>
    </w:p>
    <w:p w14:paraId="0B9ED96B" w14:textId="77777777" w:rsidR="002F4370" w:rsidRPr="00612064" w:rsidRDefault="002F4370" w:rsidP="002F4370">
      <w:pPr>
        <w:spacing w:before="20"/>
        <w:rPr>
          <w:vanish/>
        </w:rPr>
      </w:pPr>
    </w:p>
    <w:p w14:paraId="68078535" w14:textId="77777777" w:rsidR="002F4370" w:rsidRDefault="002F4370" w:rsidP="002F4370">
      <w:pPr>
        <w:pStyle w:val="Heading6"/>
        <w:keepNext w:val="0"/>
        <w:tabs>
          <w:tab w:val="clear" w:pos="900"/>
          <w:tab w:val="left" w:pos="709"/>
        </w:tabs>
        <w:spacing w:before="240"/>
      </w:pPr>
      <w:r>
        <w:t>Parameters</w:t>
      </w:r>
    </w:p>
    <w:p w14:paraId="038E29F5"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2C96C392" w14:textId="77777777" w:rsidTr="000E6320">
        <w:trPr>
          <w:trHeight w:val="161"/>
        </w:trPr>
        <w:tc>
          <w:tcPr>
            <w:tcW w:w="1838" w:type="dxa"/>
            <w:shd w:val="clear" w:color="auto" w:fill="D9D9D9" w:themeFill="background1" w:themeFillShade="D9"/>
            <w:noWrap/>
            <w:hideMark/>
          </w:tcPr>
          <w:p w14:paraId="7FEC5E76"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9F0D97E"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7D47DBC"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E8494C"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50C4B2"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5BE7E19B" w14:textId="77777777" w:rsidTr="000E6320">
        <w:trPr>
          <w:trHeight w:val="70"/>
        </w:trPr>
        <w:tc>
          <w:tcPr>
            <w:tcW w:w="1838" w:type="dxa"/>
            <w:noWrap/>
          </w:tcPr>
          <w:p w14:paraId="2ED988E3"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A6545ED" w14:textId="77777777" w:rsidR="002F4370" w:rsidRPr="00D20BE7" w:rsidRDefault="002F4370"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A3890A7" w14:textId="77777777" w:rsidR="002F4370" w:rsidRPr="00D20BE7" w:rsidRDefault="002F4370"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6184723"/>
            <w:placeholder>
              <w:docPart w:val="CDCCA5C4D62249D8B2D5936BFD1E7DA9"/>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71244A9"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12E0FA1D"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594D2DF4" w14:textId="77777777" w:rsidTr="000E6320">
        <w:trPr>
          <w:trHeight w:val="71"/>
        </w:trPr>
        <w:tc>
          <w:tcPr>
            <w:tcW w:w="1838" w:type="dxa"/>
            <w:noWrap/>
          </w:tcPr>
          <w:p w14:paraId="69C6E48D"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0E3AEEFC" w14:textId="77777777" w:rsidR="002F4370" w:rsidRPr="00D14691" w:rsidRDefault="002F4370" w:rsidP="000E6320">
            <w:pPr>
              <w:rPr>
                <w:color w:val="000000" w:themeColor="text1"/>
              </w:rPr>
            </w:pPr>
          </w:p>
        </w:tc>
        <w:tc>
          <w:tcPr>
            <w:tcW w:w="1701" w:type="dxa"/>
          </w:tcPr>
          <w:p w14:paraId="05EEF365" w14:textId="77777777" w:rsidR="002F4370" w:rsidRPr="00D14691" w:rsidRDefault="002F4370" w:rsidP="000E6320">
            <w:pPr>
              <w:rPr>
                <w:color w:val="000000" w:themeColor="text1"/>
              </w:rPr>
            </w:pPr>
          </w:p>
        </w:tc>
        <w:tc>
          <w:tcPr>
            <w:tcW w:w="1417" w:type="dxa"/>
            <w:noWrap/>
          </w:tcPr>
          <w:p w14:paraId="3AFC25DC" w14:textId="77777777" w:rsidR="002F4370" w:rsidRPr="00D14691" w:rsidRDefault="002F4370" w:rsidP="000E6320">
            <w:pPr>
              <w:rPr>
                <w:color w:val="000000" w:themeColor="text1"/>
              </w:rPr>
            </w:pPr>
          </w:p>
        </w:tc>
        <w:tc>
          <w:tcPr>
            <w:tcW w:w="3402" w:type="dxa"/>
          </w:tcPr>
          <w:p w14:paraId="76453D4A" w14:textId="77777777" w:rsidR="002F4370" w:rsidRPr="00D14691" w:rsidRDefault="002F4370" w:rsidP="000E6320">
            <w:pPr>
              <w:rPr>
                <w:color w:val="000000" w:themeColor="text1"/>
              </w:rPr>
            </w:pPr>
          </w:p>
        </w:tc>
      </w:tr>
    </w:tbl>
    <w:p w14:paraId="00E8BD0A"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BA8E279" w14:textId="77777777" w:rsidR="002F4370" w:rsidRPr="003678EC" w:rsidRDefault="002F4370" w:rsidP="002F4370">
      <w:pPr>
        <w:rPr>
          <w:lang w:val="en-GB"/>
        </w:rPr>
      </w:pPr>
    </w:p>
    <w:p w14:paraId="190544DB"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7A2F3F2D" w14:textId="77777777" w:rsidR="002F4370" w:rsidRPr="003225C9" w:rsidRDefault="002F4370" w:rsidP="002F4370">
      <w:pPr>
        <w:tabs>
          <w:tab w:val="left" w:pos="284"/>
          <w:tab w:val="left" w:pos="851"/>
        </w:tabs>
      </w:pPr>
    </w:p>
    <w:p w14:paraId="01979557"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2F48E4FA"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7831606C" w14:textId="77777777" w:rsidTr="000E6320">
        <w:tc>
          <w:tcPr>
            <w:tcW w:w="1934" w:type="dxa"/>
            <w:shd w:val="clear" w:color="auto" w:fill="D9D9D9" w:themeFill="background1" w:themeFillShade="D9"/>
          </w:tcPr>
          <w:p w14:paraId="1A851168" w14:textId="77777777" w:rsidR="002F4370" w:rsidRDefault="002F4370" w:rsidP="000E6320">
            <w:pPr>
              <w:rPr>
                <w:b/>
              </w:rPr>
            </w:pPr>
            <w:r w:rsidRPr="00AF169D">
              <w:rPr>
                <w:b/>
              </w:rPr>
              <w:t>Requirement ID</w:t>
            </w:r>
          </w:p>
          <w:p w14:paraId="7DF985CD"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688F08D0"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5251F50B" w14:textId="77777777" w:rsidR="002F4370" w:rsidRDefault="002F4370" w:rsidP="000E6320">
            <w:pPr>
              <w:rPr>
                <w:b/>
              </w:rPr>
            </w:pPr>
            <w:r>
              <w:rPr>
                <w:b/>
              </w:rPr>
              <w:t>Modification</w:t>
            </w:r>
          </w:p>
        </w:tc>
        <w:tc>
          <w:tcPr>
            <w:tcW w:w="1712" w:type="dxa"/>
            <w:shd w:val="clear" w:color="auto" w:fill="D9D9D9" w:themeFill="background1" w:themeFillShade="D9"/>
          </w:tcPr>
          <w:p w14:paraId="2D328CE6" w14:textId="77777777" w:rsidR="002F4370" w:rsidRDefault="002F4370" w:rsidP="000E6320">
            <w:pPr>
              <w:rPr>
                <w:b/>
              </w:rPr>
            </w:pPr>
            <w:r w:rsidRPr="00AF169D">
              <w:rPr>
                <w:b/>
              </w:rPr>
              <w:t xml:space="preserve">Requirement </w:t>
            </w:r>
            <w:r>
              <w:rPr>
                <w:b/>
              </w:rPr>
              <w:t>ID</w:t>
            </w:r>
          </w:p>
          <w:p w14:paraId="07542E99"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38C4B4B" w14:textId="77777777" w:rsidR="002F4370" w:rsidRPr="00AF169D" w:rsidRDefault="002F4370" w:rsidP="000E6320">
            <w:pPr>
              <w:rPr>
                <w:b/>
              </w:rPr>
            </w:pPr>
            <w:r>
              <w:rPr>
                <w:b/>
              </w:rPr>
              <w:t>Comment</w:t>
            </w:r>
          </w:p>
        </w:tc>
      </w:tr>
      <w:tr w:rsidR="002F4370" w14:paraId="1936C595" w14:textId="77777777" w:rsidTr="000E6320">
        <w:tc>
          <w:tcPr>
            <w:tcW w:w="1934" w:type="dxa"/>
          </w:tcPr>
          <w:p w14:paraId="194D09D2" w14:textId="592EBC69" w:rsidR="002F4370" w:rsidRPr="000F4E8B" w:rsidRDefault="002F4370" w:rsidP="000E6320"/>
        </w:tc>
        <w:tc>
          <w:tcPr>
            <w:tcW w:w="2177" w:type="dxa"/>
          </w:tcPr>
          <w:p w14:paraId="3B7E770F" w14:textId="77777777" w:rsidR="002F4370" w:rsidRPr="000F4E8B" w:rsidRDefault="002F4370" w:rsidP="000E6320"/>
        </w:tc>
        <w:tc>
          <w:tcPr>
            <w:tcW w:w="1425" w:type="dxa"/>
          </w:tcPr>
          <w:p w14:paraId="7DAA5602" w14:textId="399D5F50" w:rsidR="002F4370" w:rsidRPr="000F4E8B" w:rsidRDefault="002F4370" w:rsidP="000E6320"/>
        </w:tc>
        <w:tc>
          <w:tcPr>
            <w:tcW w:w="1712" w:type="dxa"/>
          </w:tcPr>
          <w:p w14:paraId="0AB28995" w14:textId="6DB4513C" w:rsidR="002F4370" w:rsidRPr="000F4E8B" w:rsidRDefault="002F4370" w:rsidP="000E6320"/>
        </w:tc>
        <w:tc>
          <w:tcPr>
            <w:tcW w:w="2958" w:type="dxa"/>
          </w:tcPr>
          <w:p w14:paraId="7E54E088" w14:textId="77777777" w:rsidR="002F4370" w:rsidRPr="000F4E8B" w:rsidRDefault="002F4370" w:rsidP="000E6320"/>
        </w:tc>
      </w:tr>
      <w:tr w:rsidR="002F4370" w14:paraId="00D278AC" w14:textId="77777777" w:rsidTr="000E6320">
        <w:tc>
          <w:tcPr>
            <w:tcW w:w="1934" w:type="dxa"/>
          </w:tcPr>
          <w:p w14:paraId="6546A87D" w14:textId="68B2A4D5" w:rsidR="002F4370" w:rsidRPr="000F4E8B" w:rsidRDefault="002F4370" w:rsidP="000E6320"/>
        </w:tc>
        <w:tc>
          <w:tcPr>
            <w:tcW w:w="2177" w:type="dxa"/>
          </w:tcPr>
          <w:p w14:paraId="62BAA890" w14:textId="77777777" w:rsidR="002F4370" w:rsidRPr="000F4E8B" w:rsidRDefault="002F4370" w:rsidP="000E6320"/>
        </w:tc>
        <w:tc>
          <w:tcPr>
            <w:tcW w:w="1425" w:type="dxa"/>
          </w:tcPr>
          <w:p w14:paraId="2DE17E65" w14:textId="002A0FF4" w:rsidR="002F4370" w:rsidRPr="000F4E8B" w:rsidRDefault="002F4370" w:rsidP="000E6320"/>
        </w:tc>
        <w:tc>
          <w:tcPr>
            <w:tcW w:w="1712" w:type="dxa"/>
          </w:tcPr>
          <w:p w14:paraId="3EBAB99D" w14:textId="70FEF5D6" w:rsidR="002F4370" w:rsidRPr="000F4E8B" w:rsidRDefault="002F4370" w:rsidP="000E6320"/>
        </w:tc>
        <w:tc>
          <w:tcPr>
            <w:tcW w:w="2958" w:type="dxa"/>
          </w:tcPr>
          <w:p w14:paraId="1C6F9C78" w14:textId="77777777" w:rsidR="002F4370" w:rsidRPr="000F4E8B" w:rsidRDefault="002F4370" w:rsidP="000E6320"/>
        </w:tc>
      </w:tr>
      <w:tr w:rsidR="002F4370" w14:paraId="2D205616" w14:textId="77777777" w:rsidTr="000E6320">
        <w:tc>
          <w:tcPr>
            <w:tcW w:w="1934" w:type="dxa"/>
          </w:tcPr>
          <w:p w14:paraId="256C0021" w14:textId="33DFB4E2" w:rsidR="002F4370" w:rsidRPr="000F4E8B" w:rsidRDefault="002F4370" w:rsidP="000E6320"/>
        </w:tc>
        <w:tc>
          <w:tcPr>
            <w:tcW w:w="2177" w:type="dxa"/>
          </w:tcPr>
          <w:p w14:paraId="3B4DBAD2" w14:textId="77777777" w:rsidR="002F4370" w:rsidRPr="000F4E8B" w:rsidRDefault="002F4370" w:rsidP="000E6320"/>
        </w:tc>
        <w:tc>
          <w:tcPr>
            <w:tcW w:w="1425" w:type="dxa"/>
          </w:tcPr>
          <w:p w14:paraId="3004DE8C" w14:textId="159C9A7F" w:rsidR="002F4370" w:rsidRPr="000F4E8B" w:rsidRDefault="002F4370" w:rsidP="000E6320"/>
        </w:tc>
        <w:tc>
          <w:tcPr>
            <w:tcW w:w="1712" w:type="dxa"/>
          </w:tcPr>
          <w:p w14:paraId="45DA7155" w14:textId="286A6B21" w:rsidR="002F4370" w:rsidRPr="000F4E8B" w:rsidRDefault="002F4370" w:rsidP="000E6320"/>
        </w:tc>
        <w:tc>
          <w:tcPr>
            <w:tcW w:w="2958" w:type="dxa"/>
          </w:tcPr>
          <w:p w14:paraId="683AA6DD" w14:textId="77777777" w:rsidR="002F4370" w:rsidRPr="000F4E8B" w:rsidRDefault="002F4370" w:rsidP="000E6320"/>
        </w:tc>
      </w:tr>
    </w:tbl>
    <w:p w14:paraId="4C934FC0"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A6756B6"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2744AEA7" w14:textId="77777777" w:rsidTr="000E6320">
        <w:tc>
          <w:tcPr>
            <w:tcW w:w="1838" w:type="dxa"/>
            <w:shd w:val="clear" w:color="auto" w:fill="D9D9D9" w:themeFill="background1" w:themeFillShade="D9"/>
          </w:tcPr>
          <w:p w14:paraId="79765569" w14:textId="77777777" w:rsidR="002F4370" w:rsidRDefault="002F4370" w:rsidP="000E6320">
            <w:pPr>
              <w:rPr>
                <w:b/>
              </w:rPr>
            </w:pPr>
            <w:r w:rsidRPr="00AF169D">
              <w:rPr>
                <w:b/>
              </w:rPr>
              <w:t>Requirement ID</w:t>
            </w:r>
          </w:p>
          <w:p w14:paraId="4BB7A06B"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5E920BB3"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23D7C246" w14:textId="77777777" w:rsidR="002F4370" w:rsidRPr="00AF169D" w:rsidRDefault="002F4370" w:rsidP="000E6320">
            <w:pPr>
              <w:rPr>
                <w:b/>
              </w:rPr>
            </w:pPr>
            <w:r>
              <w:rPr>
                <w:b/>
              </w:rPr>
              <w:t>Comment</w:t>
            </w:r>
          </w:p>
        </w:tc>
      </w:tr>
      <w:tr w:rsidR="002F4370" w14:paraId="2C913EB5" w14:textId="77777777" w:rsidTr="000E6320">
        <w:tc>
          <w:tcPr>
            <w:tcW w:w="1838" w:type="dxa"/>
          </w:tcPr>
          <w:p w14:paraId="10ED117D" w14:textId="77777777" w:rsidR="002F4370" w:rsidRDefault="002F4370" w:rsidP="000E6320"/>
        </w:tc>
        <w:tc>
          <w:tcPr>
            <w:tcW w:w="4253" w:type="dxa"/>
          </w:tcPr>
          <w:p w14:paraId="71C4B38F" w14:textId="77777777" w:rsidR="002F4370" w:rsidRDefault="002F4370" w:rsidP="000E6320"/>
        </w:tc>
        <w:tc>
          <w:tcPr>
            <w:tcW w:w="4110" w:type="dxa"/>
          </w:tcPr>
          <w:p w14:paraId="22297C46" w14:textId="77777777" w:rsidR="002F4370" w:rsidRDefault="002F4370" w:rsidP="000E6320"/>
        </w:tc>
      </w:tr>
      <w:tr w:rsidR="002F4370" w14:paraId="627C90F5" w14:textId="77777777" w:rsidTr="000E6320">
        <w:tc>
          <w:tcPr>
            <w:tcW w:w="1838" w:type="dxa"/>
          </w:tcPr>
          <w:p w14:paraId="5B1F5ED9" w14:textId="77777777" w:rsidR="002F4370" w:rsidRDefault="002F4370" w:rsidP="000E6320"/>
        </w:tc>
        <w:tc>
          <w:tcPr>
            <w:tcW w:w="4253" w:type="dxa"/>
          </w:tcPr>
          <w:p w14:paraId="5D869468" w14:textId="77777777" w:rsidR="002F4370" w:rsidRDefault="002F4370" w:rsidP="000E6320"/>
        </w:tc>
        <w:tc>
          <w:tcPr>
            <w:tcW w:w="4110" w:type="dxa"/>
          </w:tcPr>
          <w:p w14:paraId="0EF83100" w14:textId="77777777" w:rsidR="002F4370" w:rsidRDefault="002F4370" w:rsidP="000E6320"/>
        </w:tc>
      </w:tr>
      <w:tr w:rsidR="002F4370" w14:paraId="0E235D7B" w14:textId="77777777" w:rsidTr="000E6320">
        <w:tc>
          <w:tcPr>
            <w:tcW w:w="1838" w:type="dxa"/>
          </w:tcPr>
          <w:p w14:paraId="5FD1FD8A" w14:textId="77777777" w:rsidR="002F4370" w:rsidRDefault="002F4370" w:rsidP="000E6320">
            <w:r>
              <w:t>…</w:t>
            </w:r>
          </w:p>
        </w:tc>
        <w:tc>
          <w:tcPr>
            <w:tcW w:w="4253" w:type="dxa"/>
          </w:tcPr>
          <w:p w14:paraId="15F87E9D" w14:textId="77777777" w:rsidR="002F4370" w:rsidRDefault="002F4370" w:rsidP="000E6320"/>
        </w:tc>
        <w:tc>
          <w:tcPr>
            <w:tcW w:w="4110" w:type="dxa"/>
          </w:tcPr>
          <w:p w14:paraId="791DFA97" w14:textId="77777777" w:rsidR="002F4370" w:rsidRDefault="002F4370" w:rsidP="000E6320"/>
        </w:tc>
      </w:tr>
    </w:tbl>
    <w:p w14:paraId="7DC5FD70"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F98B603" w14:textId="77777777" w:rsidR="002F4370" w:rsidRDefault="002F4370" w:rsidP="002F4370"/>
    <w:p w14:paraId="108B628A"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75C9063E" w14:textId="77777777"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2BB606D" wp14:editId="496F216B">
            <wp:extent cx="152400" cy="152400"/>
            <wp:effectExtent l="0" t="0" r="0" b="0"/>
            <wp:docPr id="70" name="Picture 950530537.jpg" descr="95053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50530537.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Seat Climate Control Functionality</w:t>
      </w:r>
    </w:p>
    <w:p w14:paraId="3C015CB4" w14:textId="77777777" w:rsidR="002F4370" w:rsidRDefault="002F4370" w:rsidP="002F4370">
      <w:pPr>
        <w:pStyle w:val="Heading5"/>
        <w:keepNext w:val="0"/>
        <w:tabs>
          <w:tab w:val="clear" w:pos="900"/>
          <w:tab w:val="left" w:pos="709"/>
        </w:tabs>
        <w:spacing w:before="240"/>
        <w:rPr>
          <w:lang w:val="en-GB"/>
        </w:rPr>
      </w:pPr>
      <w:r>
        <w:rPr>
          <w:lang w:val="en-GB"/>
        </w:rPr>
        <w:t>Function Interfaces</w:t>
      </w:r>
    </w:p>
    <w:p w14:paraId="1B4E39B0" w14:textId="77777777" w:rsidR="002F4370" w:rsidRPr="003B799F" w:rsidRDefault="002F4370" w:rsidP="002F4370"/>
    <w:p w14:paraId="7E9D2549" w14:textId="1B1FF411" w:rsidR="002F4370" w:rsidRPr="00CB7BEF" w:rsidRDefault="002F4370" w:rsidP="002F4370">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CB7BEF" w:rsidRPr="00B3499B" w14:paraId="1571E58A"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B052A" w14:textId="77777777" w:rsidR="00CB7BEF" w:rsidRPr="00B3499B" w:rsidRDefault="00CB7BEF"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CB7BEF" w:rsidRPr="00B3499B" w14:paraId="64C2801A"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FAB56" w14:textId="77777777" w:rsidR="00CB7BEF" w:rsidRPr="00B3499B" w:rsidRDefault="00CB7BEF"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CD1AB" w14:textId="77777777" w:rsidR="00CB7BEF" w:rsidRPr="001C5864" w:rsidRDefault="00CB7BEF"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45546" w14:textId="77777777" w:rsidR="00CB7BEF" w:rsidRPr="001C5864" w:rsidRDefault="00CB7BEF"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85B8F" w14:textId="77777777" w:rsidR="00CB7BEF" w:rsidRPr="001C5864" w:rsidRDefault="00CB7BEF"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D63FB" w14:textId="77777777" w:rsidR="00CB7BEF" w:rsidRDefault="00CB7BEF" w:rsidP="006107AE">
            <w:pPr>
              <w:overflowPunct/>
              <w:autoSpaceDE/>
              <w:autoSpaceDN/>
              <w:adjustRightInd/>
              <w:textAlignment w:val="auto"/>
              <w:rPr>
                <w:rFonts w:cs="Arial"/>
                <w:b/>
                <w:bCs/>
                <w:color w:val="000000"/>
              </w:rPr>
            </w:pPr>
            <w:r>
              <w:rPr>
                <w:rFonts w:cs="Arial"/>
                <w:b/>
                <w:bCs/>
                <w:color w:val="000000"/>
              </w:rPr>
              <w:t>Connection</w:t>
            </w:r>
          </w:p>
          <w:p w14:paraId="62013E5E" w14:textId="77777777" w:rsidR="00CB7BEF" w:rsidRPr="00B3499B" w:rsidRDefault="00CB7BEF" w:rsidP="006107AE">
            <w:pPr>
              <w:ind w:left="141"/>
              <w:rPr>
                <w:rFonts w:cs="Arial"/>
                <w:color w:val="000000" w:themeColor="text1"/>
                <w:sz w:val="16"/>
                <w:szCs w:val="14"/>
              </w:rPr>
            </w:pPr>
            <w:r>
              <w:t>(</w:t>
            </w:r>
            <w:r w:rsidRPr="001321BD">
              <w:rPr>
                <w:i/>
              </w:rPr>
              <w:t>Optional)</w:t>
            </w:r>
          </w:p>
        </w:tc>
      </w:tr>
      <w:tr w:rsidR="00CB7BEF" w:rsidRPr="00B3499B" w14:paraId="531072CE"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B94B20" w14:textId="0B6C8D14" w:rsidR="00CB7BEF" w:rsidRPr="00FA0010" w:rsidRDefault="00CB7BEF" w:rsidP="006107AE">
            <w:pPr>
              <w:rPr>
                <w:rFonts w:cs="Arial"/>
                <w:color w:val="000000" w:themeColor="text1"/>
                <w:sz w:val="16"/>
                <w:szCs w:val="14"/>
              </w:rPr>
            </w:pPr>
            <w:r>
              <w:rPr>
                <w:rFonts w:cs="Arial"/>
                <w:sz w:val="16"/>
                <w:szCs w:val="14"/>
              </w:rPr>
              <w:lastRenderedPageBreak/>
              <w:t xml:space="preserve">See RCCM section for Request Seat Climate Control </w:t>
            </w:r>
            <w:proofErr w:type="spellStart"/>
            <w:r>
              <w:rPr>
                <w:rFonts w:cs="Arial"/>
                <w:sz w:val="16"/>
                <w:szCs w:val="14"/>
              </w:rPr>
              <w:t>Functionarlity</w:t>
            </w:r>
            <w:proofErr w:type="spellEnd"/>
            <w:r>
              <w:rPr>
                <w:rFonts w:cs="Arial"/>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83D0C3" w14:textId="77777777" w:rsidR="00CB7BEF" w:rsidRPr="003C5D56" w:rsidRDefault="00CB7BEF"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C7CEB" w14:textId="77777777" w:rsidR="00CB7BEF" w:rsidRDefault="00CB7BEF"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810011" w14:textId="77777777" w:rsidR="00CB7BEF" w:rsidRDefault="00CB7BEF"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EC449A" w14:textId="77777777" w:rsidR="00CB7BEF" w:rsidRDefault="00CB7BEF" w:rsidP="006107AE"/>
        </w:tc>
      </w:tr>
      <w:tr w:rsidR="00CB7BEF" w:rsidRPr="00B3499B" w14:paraId="5BB0C66F"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111EC8" w14:textId="77777777" w:rsidR="00CB7BEF" w:rsidRPr="00B3499B" w:rsidRDefault="00D82BF1" w:rsidP="006107AE">
            <w:pPr>
              <w:rPr>
                <w:rFonts w:cs="Arial"/>
                <w:bCs/>
                <w:color w:val="808080" w:themeColor="background1" w:themeShade="80"/>
                <w:sz w:val="16"/>
                <w:szCs w:val="14"/>
              </w:rPr>
            </w:pPr>
            <w:hyperlink r:id="rId42" w:history="1">
              <w:r w:rsidR="00CB7BEF" w:rsidRPr="00B3499B">
                <w:rPr>
                  <w:rStyle w:val="Hyperlink"/>
                  <w:rFonts w:cs="Arial"/>
                  <w:bCs/>
                  <w:sz w:val="16"/>
                  <w:szCs w:val="14"/>
                </w:rPr>
                <w:t>Req. Template</w:t>
              </w:r>
            </w:hyperlink>
            <w:r w:rsidR="00CB7BEF"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69F3E" w14:textId="77777777" w:rsidR="00CB7BEF" w:rsidRPr="00B3499B" w:rsidRDefault="00CB7BEF"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7FD65" w14:textId="77777777" w:rsidR="00CB7BEF" w:rsidRPr="00B3499B" w:rsidRDefault="00CB7BEF"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CC3B5E" w14:textId="77777777" w:rsidR="002F4370" w:rsidRPr="00E23282" w:rsidRDefault="002F4370" w:rsidP="002F4370"/>
    <w:p w14:paraId="100E4D3C" w14:textId="77777777" w:rsidR="002F4370"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CB7BEF" w:rsidRPr="00B3499B" w14:paraId="53DEA679"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C726D" w14:textId="77777777" w:rsidR="00CB7BEF" w:rsidRPr="00B3499B" w:rsidRDefault="00CB7BEF"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CB7BEF" w:rsidRPr="00B3499B" w14:paraId="14489C5F"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558EF" w14:textId="77777777" w:rsidR="00CB7BEF" w:rsidRPr="00B3499B" w:rsidRDefault="00CB7BEF"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18EA9" w14:textId="77777777" w:rsidR="00CB7BEF" w:rsidRPr="001C5864" w:rsidRDefault="00CB7BEF"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AA7F6" w14:textId="77777777" w:rsidR="00CB7BEF" w:rsidRPr="001C5864" w:rsidRDefault="00CB7BEF"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A558C" w14:textId="77777777" w:rsidR="00CB7BEF" w:rsidRPr="001C5864" w:rsidRDefault="00CB7BEF"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092C7" w14:textId="77777777" w:rsidR="00CB7BEF" w:rsidRDefault="00CB7BEF" w:rsidP="006107AE">
            <w:pPr>
              <w:overflowPunct/>
              <w:autoSpaceDE/>
              <w:autoSpaceDN/>
              <w:adjustRightInd/>
              <w:textAlignment w:val="auto"/>
              <w:rPr>
                <w:rFonts w:cs="Arial"/>
                <w:b/>
                <w:bCs/>
                <w:color w:val="000000"/>
              </w:rPr>
            </w:pPr>
            <w:r>
              <w:rPr>
                <w:rFonts w:cs="Arial"/>
                <w:b/>
                <w:bCs/>
                <w:color w:val="000000"/>
              </w:rPr>
              <w:t>Connection</w:t>
            </w:r>
          </w:p>
          <w:p w14:paraId="20EBE1F8" w14:textId="77777777" w:rsidR="00CB7BEF" w:rsidRPr="00B3499B" w:rsidRDefault="00CB7BEF" w:rsidP="006107AE">
            <w:pPr>
              <w:ind w:left="141"/>
              <w:rPr>
                <w:rFonts w:cs="Arial"/>
                <w:color w:val="000000" w:themeColor="text1"/>
                <w:sz w:val="16"/>
                <w:szCs w:val="14"/>
              </w:rPr>
            </w:pPr>
            <w:r>
              <w:t>(</w:t>
            </w:r>
            <w:r w:rsidRPr="001321BD">
              <w:rPr>
                <w:i/>
              </w:rPr>
              <w:t>Optional)</w:t>
            </w:r>
          </w:p>
        </w:tc>
      </w:tr>
      <w:tr w:rsidR="00CB7BEF" w:rsidRPr="00B3499B" w14:paraId="544CDB36"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A3A19B" w14:textId="5E6CE153" w:rsidR="00CB7BEF" w:rsidRPr="00FA0010" w:rsidRDefault="00CB7BEF" w:rsidP="006107AE">
            <w:pPr>
              <w:rPr>
                <w:rFonts w:cs="Arial"/>
                <w:color w:val="000000" w:themeColor="text1"/>
                <w:sz w:val="16"/>
                <w:szCs w:val="14"/>
              </w:rPr>
            </w:pPr>
            <w:r>
              <w:rPr>
                <w:rFonts w:cs="Arial"/>
                <w:sz w:val="16"/>
                <w:szCs w:val="14"/>
              </w:rPr>
              <w:t xml:space="preserve">See RCCM section for Request Seat Climate Control </w:t>
            </w:r>
            <w:proofErr w:type="spellStart"/>
            <w:r>
              <w:rPr>
                <w:rFonts w:cs="Arial"/>
                <w:sz w:val="16"/>
                <w:szCs w:val="14"/>
              </w:rPr>
              <w:t>Functionarlity</w:t>
            </w:r>
            <w:proofErr w:type="spellEnd"/>
            <w:r>
              <w:rPr>
                <w:rFonts w:cs="Arial"/>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BA0E2" w14:textId="77777777" w:rsidR="00CB7BEF" w:rsidRPr="003C5D56" w:rsidRDefault="00CB7BEF"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D7D552" w14:textId="77777777" w:rsidR="00CB7BEF" w:rsidRDefault="00CB7BEF"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1F6EC0" w14:textId="77777777" w:rsidR="00CB7BEF" w:rsidRDefault="00CB7BEF"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E88BED" w14:textId="77777777" w:rsidR="00CB7BEF" w:rsidRDefault="00CB7BEF" w:rsidP="006107AE"/>
        </w:tc>
      </w:tr>
      <w:tr w:rsidR="00CB7BEF" w:rsidRPr="00B3499B" w14:paraId="5D85E526"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8297D6" w14:textId="77777777" w:rsidR="00CB7BEF" w:rsidRPr="00B3499B" w:rsidRDefault="00D82BF1" w:rsidP="006107AE">
            <w:pPr>
              <w:rPr>
                <w:rFonts w:cs="Arial"/>
                <w:bCs/>
                <w:color w:val="808080" w:themeColor="background1" w:themeShade="80"/>
                <w:sz w:val="16"/>
                <w:szCs w:val="14"/>
              </w:rPr>
            </w:pPr>
            <w:hyperlink r:id="rId43" w:history="1">
              <w:r w:rsidR="00CB7BEF" w:rsidRPr="00B3499B">
                <w:rPr>
                  <w:rStyle w:val="Hyperlink"/>
                  <w:rFonts w:cs="Arial"/>
                  <w:bCs/>
                  <w:sz w:val="16"/>
                  <w:szCs w:val="14"/>
                </w:rPr>
                <w:t>Req. Template</w:t>
              </w:r>
            </w:hyperlink>
            <w:r w:rsidR="00CB7BEF"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7B1D3" w14:textId="77777777" w:rsidR="00CB7BEF" w:rsidRPr="00B3499B" w:rsidRDefault="00CB7BEF"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DD7A0" w14:textId="77777777" w:rsidR="00CB7BEF" w:rsidRPr="00B3499B" w:rsidRDefault="00CB7BEF"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B5A03C" w14:textId="77777777" w:rsidR="002F4370" w:rsidRDefault="002F4370" w:rsidP="002F4370">
      <w:pPr>
        <w:rPr>
          <w:rFonts w:cs="Arial"/>
        </w:rPr>
      </w:pPr>
    </w:p>
    <w:p w14:paraId="791B521E" w14:textId="77777777" w:rsidR="002F4370" w:rsidRPr="00612064" w:rsidRDefault="002F4370" w:rsidP="002F4370">
      <w:pPr>
        <w:spacing w:before="20"/>
        <w:rPr>
          <w:vanish/>
        </w:rPr>
      </w:pPr>
    </w:p>
    <w:p w14:paraId="282A4B20" w14:textId="77777777" w:rsidR="002F4370" w:rsidRDefault="002F4370" w:rsidP="002F4370">
      <w:pPr>
        <w:pStyle w:val="Heading6"/>
        <w:keepNext w:val="0"/>
        <w:tabs>
          <w:tab w:val="clear" w:pos="900"/>
          <w:tab w:val="left" w:pos="709"/>
        </w:tabs>
        <w:spacing w:before="240"/>
      </w:pPr>
      <w:r>
        <w:t>Parameters</w:t>
      </w:r>
    </w:p>
    <w:p w14:paraId="7990D8C6"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57099E82" w14:textId="77777777" w:rsidTr="000E6320">
        <w:trPr>
          <w:trHeight w:val="161"/>
        </w:trPr>
        <w:tc>
          <w:tcPr>
            <w:tcW w:w="1838" w:type="dxa"/>
            <w:shd w:val="clear" w:color="auto" w:fill="D9D9D9" w:themeFill="background1" w:themeFillShade="D9"/>
            <w:noWrap/>
            <w:hideMark/>
          </w:tcPr>
          <w:p w14:paraId="44D90F14"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244283"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8188A09"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744B11"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870B62D"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09228200" w14:textId="77777777" w:rsidTr="000E6320">
        <w:trPr>
          <w:trHeight w:val="70"/>
        </w:trPr>
        <w:tc>
          <w:tcPr>
            <w:tcW w:w="1838" w:type="dxa"/>
            <w:noWrap/>
          </w:tcPr>
          <w:p w14:paraId="2712C9FA"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DB531D" w14:textId="77777777" w:rsidR="002F4370" w:rsidRPr="00D20BE7" w:rsidRDefault="002F4370"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104A76" w14:textId="77777777" w:rsidR="002F4370" w:rsidRPr="00D20BE7" w:rsidRDefault="002F4370"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88102580"/>
            <w:placeholder>
              <w:docPart w:val="D44184C8287C44129A08B62E98F82C2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7058348"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398A4915"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1EC51CC3" w14:textId="77777777" w:rsidTr="000E6320">
        <w:trPr>
          <w:trHeight w:val="71"/>
        </w:trPr>
        <w:tc>
          <w:tcPr>
            <w:tcW w:w="1838" w:type="dxa"/>
            <w:noWrap/>
          </w:tcPr>
          <w:p w14:paraId="0BE1E589"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742F80B3" w14:textId="77777777" w:rsidR="002F4370" w:rsidRPr="00D14691" w:rsidRDefault="002F4370" w:rsidP="000E6320">
            <w:pPr>
              <w:rPr>
                <w:color w:val="000000" w:themeColor="text1"/>
              </w:rPr>
            </w:pPr>
          </w:p>
        </w:tc>
        <w:tc>
          <w:tcPr>
            <w:tcW w:w="1701" w:type="dxa"/>
          </w:tcPr>
          <w:p w14:paraId="5D693B40" w14:textId="77777777" w:rsidR="002F4370" w:rsidRPr="00D14691" w:rsidRDefault="002F4370" w:rsidP="000E6320">
            <w:pPr>
              <w:rPr>
                <w:color w:val="000000" w:themeColor="text1"/>
              </w:rPr>
            </w:pPr>
          </w:p>
        </w:tc>
        <w:tc>
          <w:tcPr>
            <w:tcW w:w="1417" w:type="dxa"/>
            <w:noWrap/>
          </w:tcPr>
          <w:p w14:paraId="2912F991" w14:textId="77777777" w:rsidR="002F4370" w:rsidRPr="00D14691" w:rsidRDefault="002F4370" w:rsidP="000E6320">
            <w:pPr>
              <w:rPr>
                <w:color w:val="000000" w:themeColor="text1"/>
              </w:rPr>
            </w:pPr>
          </w:p>
        </w:tc>
        <w:tc>
          <w:tcPr>
            <w:tcW w:w="3402" w:type="dxa"/>
          </w:tcPr>
          <w:p w14:paraId="57FCF80E" w14:textId="77777777" w:rsidR="002F4370" w:rsidRPr="00D14691" w:rsidRDefault="002F4370" w:rsidP="000E6320">
            <w:pPr>
              <w:rPr>
                <w:color w:val="000000" w:themeColor="text1"/>
              </w:rPr>
            </w:pPr>
          </w:p>
        </w:tc>
      </w:tr>
    </w:tbl>
    <w:p w14:paraId="0AED18FE"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4E48BEF" w14:textId="77777777" w:rsidR="002F4370" w:rsidRPr="003678EC" w:rsidRDefault="002F4370" w:rsidP="002F4370">
      <w:pPr>
        <w:rPr>
          <w:lang w:val="en-GB"/>
        </w:rPr>
      </w:pPr>
    </w:p>
    <w:p w14:paraId="0ED92A7E"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3C3FCF02" w14:textId="77777777" w:rsidR="002F4370" w:rsidRPr="003225C9" w:rsidRDefault="002F4370" w:rsidP="002F4370">
      <w:pPr>
        <w:tabs>
          <w:tab w:val="left" w:pos="284"/>
          <w:tab w:val="left" w:pos="851"/>
        </w:tabs>
      </w:pPr>
    </w:p>
    <w:p w14:paraId="76F55225"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3C5D4E27"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2D23C256" w14:textId="77777777" w:rsidTr="000E6320">
        <w:tc>
          <w:tcPr>
            <w:tcW w:w="1934" w:type="dxa"/>
            <w:shd w:val="clear" w:color="auto" w:fill="D9D9D9" w:themeFill="background1" w:themeFillShade="D9"/>
          </w:tcPr>
          <w:p w14:paraId="628BF99E" w14:textId="77777777" w:rsidR="002F4370" w:rsidRDefault="002F4370" w:rsidP="000E6320">
            <w:pPr>
              <w:rPr>
                <w:b/>
              </w:rPr>
            </w:pPr>
            <w:r w:rsidRPr="00AF169D">
              <w:rPr>
                <w:b/>
              </w:rPr>
              <w:t>Requirement ID</w:t>
            </w:r>
          </w:p>
          <w:p w14:paraId="2EF41F3B"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665EE56F"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6194CCB5" w14:textId="77777777" w:rsidR="002F4370" w:rsidRDefault="002F4370" w:rsidP="000E6320">
            <w:pPr>
              <w:rPr>
                <w:b/>
              </w:rPr>
            </w:pPr>
            <w:r>
              <w:rPr>
                <w:b/>
              </w:rPr>
              <w:t>Modification</w:t>
            </w:r>
          </w:p>
        </w:tc>
        <w:tc>
          <w:tcPr>
            <w:tcW w:w="1712" w:type="dxa"/>
            <w:shd w:val="clear" w:color="auto" w:fill="D9D9D9" w:themeFill="background1" w:themeFillShade="D9"/>
          </w:tcPr>
          <w:p w14:paraId="247E1F7C" w14:textId="77777777" w:rsidR="002F4370" w:rsidRDefault="002F4370" w:rsidP="000E6320">
            <w:pPr>
              <w:rPr>
                <w:b/>
              </w:rPr>
            </w:pPr>
            <w:r w:rsidRPr="00AF169D">
              <w:rPr>
                <w:b/>
              </w:rPr>
              <w:t xml:space="preserve">Requirement </w:t>
            </w:r>
            <w:r>
              <w:rPr>
                <w:b/>
              </w:rPr>
              <w:t>ID</w:t>
            </w:r>
          </w:p>
          <w:p w14:paraId="158AA8D3"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37B52CA" w14:textId="77777777" w:rsidR="002F4370" w:rsidRPr="00AF169D" w:rsidRDefault="002F4370" w:rsidP="000E6320">
            <w:pPr>
              <w:rPr>
                <w:b/>
              </w:rPr>
            </w:pPr>
            <w:r>
              <w:rPr>
                <w:b/>
              </w:rPr>
              <w:t>Comment</w:t>
            </w:r>
          </w:p>
        </w:tc>
      </w:tr>
      <w:tr w:rsidR="002F4370" w14:paraId="515E8EA6" w14:textId="77777777" w:rsidTr="000E6320">
        <w:tc>
          <w:tcPr>
            <w:tcW w:w="1934" w:type="dxa"/>
          </w:tcPr>
          <w:p w14:paraId="4FE32480" w14:textId="60D18ADA" w:rsidR="002F4370" w:rsidRPr="000F4E8B" w:rsidRDefault="002F4370" w:rsidP="000E6320"/>
        </w:tc>
        <w:tc>
          <w:tcPr>
            <w:tcW w:w="2177" w:type="dxa"/>
          </w:tcPr>
          <w:p w14:paraId="57FC125F" w14:textId="77777777" w:rsidR="002F4370" w:rsidRPr="000F4E8B" w:rsidRDefault="002F4370" w:rsidP="000E6320"/>
        </w:tc>
        <w:tc>
          <w:tcPr>
            <w:tcW w:w="1425" w:type="dxa"/>
          </w:tcPr>
          <w:p w14:paraId="7C59B879" w14:textId="2DE13A15" w:rsidR="002F4370" w:rsidRPr="000F4E8B" w:rsidRDefault="002F4370" w:rsidP="000E6320"/>
        </w:tc>
        <w:tc>
          <w:tcPr>
            <w:tcW w:w="1712" w:type="dxa"/>
          </w:tcPr>
          <w:p w14:paraId="190704BA" w14:textId="6112EB7E" w:rsidR="002F4370" w:rsidRPr="000F4E8B" w:rsidRDefault="002F4370" w:rsidP="000E6320"/>
        </w:tc>
        <w:tc>
          <w:tcPr>
            <w:tcW w:w="2958" w:type="dxa"/>
          </w:tcPr>
          <w:p w14:paraId="3D4D1655" w14:textId="77777777" w:rsidR="002F4370" w:rsidRPr="000F4E8B" w:rsidRDefault="002F4370" w:rsidP="000E6320"/>
        </w:tc>
      </w:tr>
      <w:tr w:rsidR="002F4370" w14:paraId="68F20171" w14:textId="77777777" w:rsidTr="000E6320">
        <w:tc>
          <w:tcPr>
            <w:tcW w:w="1934" w:type="dxa"/>
          </w:tcPr>
          <w:p w14:paraId="339352FE" w14:textId="2DD582FD" w:rsidR="002F4370" w:rsidRPr="000F4E8B" w:rsidRDefault="002F4370" w:rsidP="000E6320"/>
        </w:tc>
        <w:tc>
          <w:tcPr>
            <w:tcW w:w="2177" w:type="dxa"/>
          </w:tcPr>
          <w:p w14:paraId="35E3A833" w14:textId="77777777" w:rsidR="002F4370" w:rsidRPr="000F4E8B" w:rsidRDefault="002F4370" w:rsidP="000E6320"/>
        </w:tc>
        <w:tc>
          <w:tcPr>
            <w:tcW w:w="1425" w:type="dxa"/>
          </w:tcPr>
          <w:p w14:paraId="79B882C4" w14:textId="6A0A7273" w:rsidR="002F4370" w:rsidRPr="000F4E8B" w:rsidRDefault="002F4370" w:rsidP="000E6320"/>
        </w:tc>
        <w:tc>
          <w:tcPr>
            <w:tcW w:w="1712" w:type="dxa"/>
          </w:tcPr>
          <w:p w14:paraId="367D9C07" w14:textId="61C8A90E" w:rsidR="002F4370" w:rsidRPr="000F4E8B" w:rsidRDefault="002F4370" w:rsidP="000E6320"/>
        </w:tc>
        <w:tc>
          <w:tcPr>
            <w:tcW w:w="2958" w:type="dxa"/>
          </w:tcPr>
          <w:p w14:paraId="0BD79814" w14:textId="77777777" w:rsidR="002F4370" w:rsidRPr="000F4E8B" w:rsidRDefault="002F4370" w:rsidP="000E6320"/>
        </w:tc>
      </w:tr>
      <w:tr w:rsidR="002F4370" w14:paraId="0472C39B" w14:textId="77777777" w:rsidTr="000E6320">
        <w:tc>
          <w:tcPr>
            <w:tcW w:w="1934" w:type="dxa"/>
          </w:tcPr>
          <w:p w14:paraId="272E4583" w14:textId="32B042F6" w:rsidR="002F4370" w:rsidRPr="000F4E8B" w:rsidRDefault="002F4370" w:rsidP="000E6320"/>
        </w:tc>
        <w:tc>
          <w:tcPr>
            <w:tcW w:w="2177" w:type="dxa"/>
          </w:tcPr>
          <w:p w14:paraId="352D76ED" w14:textId="77777777" w:rsidR="002F4370" w:rsidRPr="000F4E8B" w:rsidRDefault="002F4370" w:rsidP="000E6320"/>
        </w:tc>
        <w:tc>
          <w:tcPr>
            <w:tcW w:w="1425" w:type="dxa"/>
          </w:tcPr>
          <w:p w14:paraId="2C382EC0" w14:textId="20F00303" w:rsidR="002F4370" w:rsidRPr="000F4E8B" w:rsidRDefault="002F4370" w:rsidP="000E6320"/>
        </w:tc>
        <w:tc>
          <w:tcPr>
            <w:tcW w:w="1712" w:type="dxa"/>
          </w:tcPr>
          <w:p w14:paraId="02664EA0" w14:textId="730EFC3F" w:rsidR="002F4370" w:rsidRPr="000F4E8B" w:rsidRDefault="002F4370" w:rsidP="000E6320"/>
        </w:tc>
        <w:tc>
          <w:tcPr>
            <w:tcW w:w="2958" w:type="dxa"/>
          </w:tcPr>
          <w:p w14:paraId="29E2FF8E" w14:textId="77777777" w:rsidR="002F4370" w:rsidRPr="000F4E8B" w:rsidRDefault="002F4370" w:rsidP="000E6320"/>
        </w:tc>
      </w:tr>
    </w:tbl>
    <w:p w14:paraId="41C6D3B2"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3B42AF6"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2DADEE9D" w14:textId="77777777" w:rsidTr="000E6320">
        <w:tc>
          <w:tcPr>
            <w:tcW w:w="1838" w:type="dxa"/>
            <w:shd w:val="clear" w:color="auto" w:fill="D9D9D9" w:themeFill="background1" w:themeFillShade="D9"/>
          </w:tcPr>
          <w:p w14:paraId="31E0C3EF" w14:textId="77777777" w:rsidR="002F4370" w:rsidRDefault="002F4370" w:rsidP="000E6320">
            <w:pPr>
              <w:rPr>
                <w:b/>
              </w:rPr>
            </w:pPr>
            <w:r w:rsidRPr="00AF169D">
              <w:rPr>
                <w:b/>
              </w:rPr>
              <w:t>Requirement ID</w:t>
            </w:r>
          </w:p>
          <w:p w14:paraId="16C973E1"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496F403A"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4BFFC178" w14:textId="77777777" w:rsidR="002F4370" w:rsidRPr="00AF169D" w:rsidRDefault="002F4370" w:rsidP="000E6320">
            <w:pPr>
              <w:rPr>
                <w:b/>
              </w:rPr>
            </w:pPr>
            <w:r>
              <w:rPr>
                <w:b/>
              </w:rPr>
              <w:t>Comment</w:t>
            </w:r>
          </w:p>
        </w:tc>
      </w:tr>
      <w:tr w:rsidR="002F4370" w14:paraId="0336FC81" w14:textId="77777777" w:rsidTr="000E6320">
        <w:tc>
          <w:tcPr>
            <w:tcW w:w="1838" w:type="dxa"/>
          </w:tcPr>
          <w:p w14:paraId="04A7C498" w14:textId="77777777" w:rsidR="002F4370" w:rsidRDefault="002F4370" w:rsidP="000E6320"/>
        </w:tc>
        <w:tc>
          <w:tcPr>
            <w:tcW w:w="4253" w:type="dxa"/>
          </w:tcPr>
          <w:p w14:paraId="332DC09A" w14:textId="77777777" w:rsidR="002F4370" w:rsidRDefault="002F4370" w:rsidP="000E6320"/>
        </w:tc>
        <w:tc>
          <w:tcPr>
            <w:tcW w:w="4110" w:type="dxa"/>
          </w:tcPr>
          <w:p w14:paraId="7D42B56C" w14:textId="77777777" w:rsidR="002F4370" w:rsidRDefault="002F4370" w:rsidP="000E6320"/>
        </w:tc>
      </w:tr>
      <w:tr w:rsidR="002F4370" w14:paraId="4F8874B6" w14:textId="77777777" w:rsidTr="000E6320">
        <w:tc>
          <w:tcPr>
            <w:tcW w:w="1838" w:type="dxa"/>
          </w:tcPr>
          <w:p w14:paraId="6F819589" w14:textId="77777777" w:rsidR="002F4370" w:rsidRDefault="002F4370" w:rsidP="000E6320"/>
        </w:tc>
        <w:tc>
          <w:tcPr>
            <w:tcW w:w="4253" w:type="dxa"/>
          </w:tcPr>
          <w:p w14:paraId="59529D36" w14:textId="77777777" w:rsidR="002F4370" w:rsidRDefault="002F4370" w:rsidP="000E6320"/>
        </w:tc>
        <w:tc>
          <w:tcPr>
            <w:tcW w:w="4110" w:type="dxa"/>
          </w:tcPr>
          <w:p w14:paraId="5165F583" w14:textId="77777777" w:rsidR="002F4370" w:rsidRDefault="002F4370" w:rsidP="000E6320"/>
        </w:tc>
      </w:tr>
      <w:tr w:rsidR="002F4370" w14:paraId="62DB7F7F" w14:textId="77777777" w:rsidTr="000E6320">
        <w:tc>
          <w:tcPr>
            <w:tcW w:w="1838" w:type="dxa"/>
          </w:tcPr>
          <w:p w14:paraId="40F246F4" w14:textId="77777777" w:rsidR="002F4370" w:rsidRDefault="002F4370" w:rsidP="000E6320">
            <w:r>
              <w:t>…</w:t>
            </w:r>
          </w:p>
        </w:tc>
        <w:tc>
          <w:tcPr>
            <w:tcW w:w="4253" w:type="dxa"/>
          </w:tcPr>
          <w:p w14:paraId="2998DA81" w14:textId="77777777" w:rsidR="002F4370" w:rsidRDefault="002F4370" w:rsidP="000E6320"/>
        </w:tc>
        <w:tc>
          <w:tcPr>
            <w:tcW w:w="4110" w:type="dxa"/>
          </w:tcPr>
          <w:p w14:paraId="680354DD" w14:textId="77777777" w:rsidR="002F4370" w:rsidRDefault="002F4370" w:rsidP="000E6320"/>
        </w:tc>
      </w:tr>
    </w:tbl>
    <w:p w14:paraId="19B7037B"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0D3F15" w14:textId="77777777" w:rsidR="002F4370" w:rsidRDefault="002F4370" w:rsidP="002F4370"/>
    <w:p w14:paraId="2039C15A" w14:textId="77777777" w:rsidR="002F4370" w:rsidRDefault="002F4370" w:rsidP="002F4370">
      <w:pPr>
        <w:pStyle w:val="Heading6"/>
        <w:keepNext w:val="0"/>
        <w:tabs>
          <w:tab w:val="clear" w:pos="900"/>
          <w:tab w:val="left" w:pos="709"/>
        </w:tabs>
        <w:spacing w:before="240"/>
        <w:rPr>
          <w:lang w:val="en-GB"/>
        </w:rPr>
      </w:pPr>
      <w:r>
        <w:rPr>
          <w:lang w:val="en-GB"/>
        </w:rPr>
        <w:lastRenderedPageBreak/>
        <w:t>Component Specific Requirements</w:t>
      </w:r>
    </w:p>
    <w:p w14:paraId="6501CD58" w14:textId="77777777"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1F602B5" wp14:editId="15D2AC54">
            <wp:extent cx="152400" cy="152400"/>
            <wp:effectExtent l="0" t="0" r="0" b="0"/>
            <wp:docPr id="80" name="Picture 449209574.jpg" descr="449209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4920957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Digital Shade Functionality</w:t>
      </w:r>
    </w:p>
    <w:p w14:paraId="112F9D43" w14:textId="77777777" w:rsidR="002F4370" w:rsidRDefault="002F4370" w:rsidP="002F4370">
      <w:pPr>
        <w:pStyle w:val="Heading5"/>
        <w:keepNext w:val="0"/>
        <w:tabs>
          <w:tab w:val="clear" w:pos="900"/>
          <w:tab w:val="left" w:pos="709"/>
        </w:tabs>
        <w:spacing w:before="240"/>
        <w:rPr>
          <w:lang w:val="en-GB"/>
        </w:rPr>
      </w:pPr>
      <w:r>
        <w:rPr>
          <w:lang w:val="en-GB"/>
        </w:rPr>
        <w:t>Function Interfaces</w:t>
      </w:r>
    </w:p>
    <w:p w14:paraId="6AB0C337" w14:textId="77777777" w:rsidR="002F4370" w:rsidRPr="003B799F" w:rsidRDefault="002F4370" w:rsidP="002F4370"/>
    <w:p w14:paraId="5B241938" w14:textId="41578A44" w:rsidR="002F4370" w:rsidRPr="00002115" w:rsidRDefault="002F4370" w:rsidP="002F4370">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02115" w:rsidRPr="00B3499B" w14:paraId="11AEDDAB"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3FBFD2"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1A992A09"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A9EB1"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6E7A3"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10B17"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35802" w14:textId="77777777" w:rsidR="00002115" w:rsidRPr="001C5864" w:rsidRDefault="00002115"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3418DF"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60AAFC2D"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27866641"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E4D07" w14:textId="542F96C1" w:rsidR="00002115" w:rsidRPr="00FA0010" w:rsidRDefault="00002115" w:rsidP="006107AE">
            <w:pPr>
              <w:rPr>
                <w:rFonts w:cs="Arial"/>
                <w:color w:val="000000" w:themeColor="text1"/>
                <w:sz w:val="16"/>
                <w:szCs w:val="14"/>
              </w:rPr>
            </w:pPr>
            <w:r>
              <w:rPr>
                <w:rFonts w:cs="Arial"/>
                <w:sz w:val="16"/>
                <w:szCs w:val="14"/>
              </w:rPr>
              <w:t xml:space="preserve">See OZM section for Request Digital Shade  </w:t>
            </w:r>
            <w:proofErr w:type="spellStart"/>
            <w:r>
              <w:rPr>
                <w:rFonts w:cs="Arial"/>
                <w:sz w:val="16"/>
                <w:szCs w:val="14"/>
              </w:rPr>
              <w:t>Functionarlity</w:t>
            </w:r>
            <w:proofErr w:type="spellEnd"/>
            <w:r>
              <w:rPr>
                <w:rFonts w:cs="Arial"/>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0DAA08"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40E05C"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BD422" w14:textId="77777777" w:rsidR="00002115" w:rsidRDefault="00002115"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35E45B" w14:textId="77777777" w:rsidR="00002115" w:rsidRDefault="00002115" w:rsidP="006107AE"/>
        </w:tc>
      </w:tr>
      <w:tr w:rsidR="00002115" w:rsidRPr="00B3499B" w14:paraId="7058A8A2"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0D945E" w14:textId="77777777" w:rsidR="00002115" w:rsidRPr="00B3499B" w:rsidRDefault="00D82BF1" w:rsidP="006107AE">
            <w:pPr>
              <w:rPr>
                <w:rFonts w:cs="Arial"/>
                <w:bCs/>
                <w:color w:val="808080" w:themeColor="background1" w:themeShade="80"/>
                <w:sz w:val="16"/>
                <w:szCs w:val="14"/>
              </w:rPr>
            </w:pPr>
            <w:hyperlink r:id="rId44"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1C24D"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87C9E2"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E6F4FD" w14:textId="77777777" w:rsidR="002F4370" w:rsidRPr="00E23282" w:rsidRDefault="002F4370" w:rsidP="002F4370"/>
    <w:p w14:paraId="76604EFB" w14:textId="069545B1" w:rsidR="002F4370" w:rsidRPr="00002115"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F4370" w:rsidRPr="00B3499B" w14:paraId="3A9E8A21" w14:textId="77777777" w:rsidTr="000E632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2E380" w14:textId="77777777" w:rsidR="002F4370" w:rsidRPr="00B3499B" w:rsidRDefault="002F4370" w:rsidP="000E632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F4370" w:rsidRPr="00B3499B" w14:paraId="6C2E94D6"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5EBA7" w14:textId="77777777" w:rsidR="002F4370" w:rsidRPr="00B3499B" w:rsidRDefault="002F4370" w:rsidP="000E632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E5371" w14:textId="77777777" w:rsidR="002F4370" w:rsidRPr="001C5864" w:rsidRDefault="002F4370" w:rsidP="000E632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3CD93" w14:textId="77777777" w:rsidR="002F4370" w:rsidRPr="001C5864" w:rsidRDefault="002F4370" w:rsidP="000E632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24ABB" w14:textId="40037AC1" w:rsidR="002F4370" w:rsidRPr="001C5864" w:rsidRDefault="00002115" w:rsidP="000E6320">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89C8F7" w14:textId="77777777" w:rsidR="002F4370" w:rsidRDefault="002F4370" w:rsidP="000E6320">
            <w:pPr>
              <w:overflowPunct/>
              <w:autoSpaceDE/>
              <w:autoSpaceDN/>
              <w:adjustRightInd/>
              <w:textAlignment w:val="auto"/>
              <w:rPr>
                <w:rFonts w:cs="Arial"/>
                <w:b/>
                <w:bCs/>
                <w:color w:val="000000"/>
              </w:rPr>
            </w:pPr>
            <w:r>
              <w:rPr>
                <w:rFonts w:cs="Arial"/>
                <w:b/>
                <w:bCs/>
                <w:color w:val="000000"/>
              </w:rPr>
              <w:t>Connection</w:t>
            </w:r>
          </w:p>
          <w:p w14:paraId="67EF8E2F" w14:textId="77777777" w:rsidR="002F4370" w:rsidRPr="00B3499B" w:rsidRDefault="002F4370" w:rsidP="000E6320">
            <w:pPr>
              <w:ind w:left="141"/>
              <w:rPr>
                <w:rFonts w:cs="Arial"/>
                <w:color w:val="000000" w:themeColor="text1"/>
                <w:sz w:val="16"/>
                <w:szCs w:val="14"/>
              </w:rPr>
            </w:pPr>
            <w:r>
              <w:t>(</w:t>
            </w:r>
            <w:r w:rsidRPr="001321BD">
              <w:rPr>
                <w:i/>
              </w:rPr>
              <w:t>Optional)</w:t>
            </w:r>
          </w:p>
        </w:tc>
      </w:tr>
      <w:tr w:rsidR="002F4370" w:rsidRPr="00B3499B" w14:paraId="313067D7"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D2EEC5" w14:textId="46BB1972" w:rsidR="002F4370" w:rsidRDefault="00002115" w:rsidP="000E6320">
            <w:pPr>
              <w:rPr>
                <w:rFonts w:cs="Arial"/>
                <w:color w:val="000000" w:themeColor="text1"/>
                <w:sz w:val="16"/>
                <w:szCs w:val="14"/>
              </w:rPr>
            </w:pPr>
            <w:r>
              <w:rPr>
                <w:rFonts w:cs="Arial"/>
                <w:sz w:val="16"/>
                <w:szCs w:val="14"/>
              </w:rPr>
              <w:t xml:space="preserve">See OZM section for Request Digital Shade  </w:t>
            </w:r>
            <w:proofErr w:type="spellStart"/>
            <w:r>
              <w:rPr>
                <w:rFonts w:cs="Arial"/>
                <w:sz w:val="16"/>
                <w:szCs w:val="14"/>
              </w:rPr>
              <w:t>Functionarlity</w:t>
            </w:r>
            <w:proofErr w:type="spellEnd"/>
            <w:r>
              <w:rPr>
                <w:rFonts w:cs="Arial"/>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DE368" w14:textId="12CC156A" w:rsidR="002F4370" w:rsidRPr="00B40277" w:rsidRDefault="002F4370" w:rsidP="000E6320">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EA0557" w14:textId="77777777" w:rsidR="002F4370" w:rsidRDefault="002F4370" w:rsidP="000E632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DBBE69" w14:textId="77777777" w:rsidR="002F4370" w:rsidRDefault="002F4370" w:rsidP="000E6320">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2499E2" w14:textId="77777777" w:rsidR="002F4370" w:rsidRDefault="002F4370" w:rsidP="000E6320"/>
        </w:tc>
      </w:tr>
      <w:tr w:rsidR="002F4370" w:rsidRPr="00B3499B" w14:paraId="31E61BEC" w14:textId="77777777" w:rsidTr="000E632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0C7CCC" w14:textId="77777777" w:rsidR="002F4370" w:rsidRPr="00B3499B" w:rsidRDefault="00D82BF1" w:rsidP="000E6320">
            <w:pPr>
              <w:rPr>
                <w:rFonts w:cs="Arial"/>
                <w:bCs/>
                <w:color w:val="808080" w:themeColor="background1" w:themeShade="80"/>
                <w:sz w:val="16"/>
                <w:szCs w:val="14"/>
              </w:rPr>
            </w:pPr>
            <w:hyperlink r:id="rId45" w:history="1">
              <w:r w:rsidR="002F4370" w:rsidRPr="00B3499B">
                <w:rPr>
                  <w:rStyle w:val="Hyperlink"/>
                  <w:rFonts w:cs="Arial"/>
                  <w:bCs/>
                  <w:sz w:val="16"/>
                  <w:szCs w:val="14"/>
                </w:rPr>
                <w:t>Req. Template</w:t>
              </w:r>
            </w:hyperlink>
            <w:r w:rsidR="002F4370"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1C61D8" w14:textId="77777777" w:rsidR="002F4370" w:rsidRPr="00B3499B" w:rsidRDefault="002F4370" w:rsidP="000E632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E27D19" w14:textId="77777777" w:rsidR="002F4370" w:rsidRPr="00B3499B" w:rsidRDefault="002F4370" w:rsidP="000E6320">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5CD33B" w14:textId="77777777" w:rsidR="002F4370" w:rsidRPr="00612064" w:rsidRDefault="002F4370" w:rsidP="002F4370">
      <w:pPr>
        <w:spacing w:before="20"/>
        <w:rPr>
          <w:vanish/>
        </w:rPr>
      </w:pPr>
    </w:p>
    <w:p w14:paraId="1F205B92" w14:textId="77777777" w:rsidR="002F4370" w:rsidRDefault="002F4370" w:rsidP="002F4370">
      <w:pPr>
        <w:pStyle w:val="Heading6"/>
        <w:keepNext w:val="0"/>
        <w:tabs>
          <w:tab w:val="clear" w:pos="900"/>
          <w:tab w:val="left" w:pos="709"/>
        </w:tabs>
        <w:spacing w:before="240"/>
      </w:pPr>
      <w:r>
        <w:t>Parameters</w:t>
      </w:r>
    </w:p>
    <w:p w14:paraId="3765C169"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228C7D82" w14:textId="77777777" w:rsidTr="000E6320">
        <w:trPr>
          <w:trHeight w:val="161"/>
        </w:trPr>
        <w:tc>
          <w:tcPr>
            <w:tcW w:w="1838" w:type="dxa"/>
            <w:shd w:val="clear" w:color="auto" w:fill="D9D9D9" w:themeFill="background1" w:themeFillShade="D9"/>
            <w:noWrap/>
            <w:hideMark/>
          </w:tcPr>
          <w:p w14:paraId="55B9BD06"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1956DE3"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A58E14"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4895B2"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A38E07"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5C2D0C91" w14:textId="77777777" w:rsidTr="000E6320">
        <w:trPr>
          <w:trHeight w:val="70"/>
        </w:trPr>
        <w:tc>
          <w:tcPr>
            <w:tcW w:w="1838" w:type="dxa"/>
            <w:noWrap/>
          </w:tcPr>
          <w:p w14:paraId="02B7AB56"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B34C42E" w14:textId="77777777" w:rsidR="002F4370" w:rsidRPr="00D20BE7" w:rsidRDefault="002F4370"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256EC90" w14:textId="77777777" w:rsidR="002F4370" w:rsidRPr="00D20BE7" w:rsidRDefault="002F4370"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18701620"/>
            <w:placeholder>
              <w:docPart w:val="4D23C9DD73E74608821181243A56911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BBDFE3F"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32CF77A0"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001D296E" w14:textId="77777777" w:rsidTr="000E6320">
        <w:trPr>
          <w:trHeight w:val="71"/>
        </w:trPr>
        <w:tc>
          <w:tcPr>
            <w:tcW w:w="1838" w:type="dxa"/>
            <w:noWrap/>
          </w:tcPr>
          <w:p w14:paraId="4747EF8A"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2DBD6B4F" w14:textId="77777777" w:rsidR="002F4370" w:rsidRPr="00D14691" w:rsidRDefault="002F4370" w:rsidP="000E6320">
            <w:pPr>
              <w:rPr>
                <w:color w:val="000000" w:themeColor="text1"/>
              </w:rPr>
            </w:pPr>
          </w:p>
        </w:tc>
        <w:tc>
          <w:tcPr>
            <w:tcW w:w="1701" w:type="dxa"/>
          </w:tcPr>
          <w:p w14:paraId="56CA77EF" w14:textId="77777777" w:rsidR="002F4370" w:rsidRPr="00D14691" w:rsidRDefault="002F4370" w:rsidP="000E6320">
            <w:pPr>
              <w:rPr>
                <w:color w:val="000000" w:themeColor="text1"/>
              </w:rPr>
            </w:pPr>
          </w:p>
        </w:tc>
        <w:tc>
          <w:tcPr>
            <w:tcW w:w="1417" w:type="dxa"/>
            <w:noWrap/>
          </w:tcPr>
          <w:p w14:paraId="3067FB8B" w14:textId="77777777" w:rsidR="002F4370" w:rsidRPr="00D14691" w:rsidRDefault="002F4370" w:rsidP="000E6320">
            <w:pPr>
              <w:rPr>
                <w:color w:val="000000" w:themeColor="text1"/>
              </w:rPr>
            </w:pPr>
          </w:p>
        </w:tc>
        <w:tc>
          <w:tcPr>
            <w:tcW w:w="3402" w:type="dxa"/>
          </w:tcPr>
          <w:p w14:paraId="2029D6AB" w14:textId="77777777" w:rsidR="002F4370" w:rsidRPr="00D14691" w:rsidRDefault="002F4370" w:rsidP="000E6320">
            <w:pPr>
              <w:rPr>
                <w:color w:val="000000" w:themeColor="text1"/>
              </w:rPr>
            </w:pPr>
          </w:p>
        </w:tc>
      </w:tr>
    </w:tbl>
    <w:p w14:paraId="79CB0320"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C43DC3B" w14:textId="77777777" w:rsidR="002F4370" w:rsidRPr="003678EC" w:rsidRDefault="002F4370" w:rsidP="002F4370">
      <w:pPr>
        <w:rPr>
          <w:lang w:val="en-GB"/>
        </w:rPr>
      </w:pPr>
    </w:p>
    <w:p w14:paraId="5264CA87"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7FBA8A0F" w14:textId="77777777" w:rsidR="002F4370" w:rsidRPr="003225C9" w:rsidRDefault="002F4370" w:rsidP="002F4370">
      <w:pPr>
        <w:tabs>
          <w:tab w:val="left" w:pos="284"/>
          <w:tab w:val="left" w:pos="851"/>
        </w:tabs>
      </w:pPr>
    </w:p>
    <w:p w14:paraId="324F6CAB"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2C08A27B"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473960B3" w14:textId="77777777" w:rsidTr="000E6320">
        <w:tc>
          <w:tcPr>
            <w:tcW w:w="1934" w:type="dxa"/>
            <w:shd w:val="clear" w:color="auto" w:fill="D9D9D9" w:themeFill="background1" w:themeFillShade="D9"/>
          </w:tcPr>
          <w:p w14:paraId="624E11A9" w14:textId="77777777" w:rsidR="002F4370" w:rsidRDefault="002F4370" w:rsidP="000E6320">
            <w:pPr>
              <w:rPr>
                <w:b/>
              </w:rPr>
            </w:pPr>
            <w:r w:rsidRPr="00AF169D">
              <w:rPr>
                <w:b/>
              </w:rPr>
              <w:t>Requirement ID</w:t>
            </w:r>
          </w:p>
          <w:p w14:paraId="68087D73"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28C184B0"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230C1A99" w14:textId="77777777" w:rsidR="002F4370" w:rsidRDefault="002F4370" w:rsidP="000E6320">
            <w:pPr>
              <w:rPr>
                <w:b/>
              </w:rPr>
            </w:pPr>
            <w:r>
              <w:rPr>
                <w:b/>
              </w:rPr>
              <w:t>Modification</w:t>
            </w:r>
          </w:p>
        </w:tc>
        <w:tc>
          <w:tcPr>
            <w:tcW w:w="1712" w:type="dxa"/>
            <w:shd w:val="clear" w:color="auto" w:fill="D9D9D9" w:themeFill="background1" w:themeFillShade="D9"/>
          </w:tcPr>
          <w:p w14:paraId="22651E13" w14:textId="77777777" w:rsidR="002F4370" w:rsidRDefault="002F4370" w:rsidP="000E6320">
            <w:pPr>
              <w:rPr>
                <w:b/>
              </w:rPr>
            </w:pPr>
            <w:r w:rsidRPr="00AF169D">
              <w:rPr>
                <w:b/>
              </w:rPr>
              <w:t xml:space="preserve">Requirement </w:t>
            </w:r>
            <w:r>
              <w:rPr>
                <w:b/>
              </w:rPr>
              <w:t>ID</w:t>
            </w:r>
          </w:p>
          <w:p w14:paraId="1C3F851D"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E26494" w14:textId="77777777" w:rsidR="002F4370" w:rsidRPr="00AF169D" w:rsidRDefault="002F4370" w:rsidP="000E6320">
            <w:pPr>
              <w:rPr>
                <w:b/>
              </w:rPr>
            </w:pPr>
            <w:r>
              <w:rPr>
                <w:b/>
              </w:rPr>
              <w:t>Comment</w:t>
            </w:r>
          </w:p>
        </w:tc>
      </w:tr>
      <w:tr w:rsidR="002F4370" w14:paraId="0B314517" w14:textId="77777777" w:rsidTr="000E6320">
        <w:tc>
          <w:tcPr>
            <w:tcW w:w="1934" w:type="dxa"/>
          </w:tcPr>
          <w:p w14:paraId="7F3F922F" w14:textId="773CC665" w:rsidR="002F4370" w:rsidRPr="000F4E8B" w:rsidRDefault="002F4370" w:rsidP="000E6320"/>
        </w:tc>
        <w:tc>
          <w:tcPr>
            <w:tcW w:w="2177" w:type="dxa"/>
          </w:tcPr>
          <w:p w14:paraId="44D80923" w14:textId="77777777" w:rsidR="002F4370" w:rsidRPr="000F4E8B" w:rsidRDefault="002F4370" w:rsidP="000E6320"/>
        </w:tc>
        <w:tc>
          <w:tcPr>
            <w:tcW w:w="1425" w:type="dxa"/>
          </w:tcPr>
          <w:p w14:paraId="2EE36B7E" w14:textId="07A5B8DA" w:rsidR="002F4370" w:rsidRPr="000F4E8B" w:rsidRDefault="002F4370" w:rsidP="000E6320"/>
        </w:tc>
        <w:tc>
          <w:tcPr>
            <w:tcW w:w="1712" w:type="dxa"/>
          </w:tcPr>
          <w:p w14:paraId="659F8A34" w14:textId="2F05AC0A" w:rsidR="002F4370" w:rsidRPr="000F4E8B" w:rsidRDefault="002F4370" w:rsidP="000E6320"/>
        </w:tc>
        <w:tc>
          <w:tcPr>
            <w:tcW w:w="2958" w:type="dxa"/>
          </w:tcPr>
          <w:p w14:paraId="3485C708" w14:textId="77777777" w:rsidR="002F4370" w:rsidRPr="000F4E8B" w:rsidRDefault="002F4370" w:rsidP="000E6320"/>
        </w:tc>
      </w:tr>
      <w:tr w:rsidR="002F4370" w14:paraId="5C424D7A" w14:textId="77777777" w:rsidTr="000E6320">
        <w:tc>
          <w:tcPr>
            <w:tcW w:w="1934" w:type="dxa"/>
          </w:tcPr>
          <w:p w14:paraId="7C344C42" w14:textId="4A2AB605" w:rsidR="002F4370" w:rsidRPr="000F4E8B" w:rsidRDefault="002F4370" w:rsidP="000E6320"/>
        </w:tc>
        <w:tc>
          <w:tcPr>
            <w:tcW w:w="2177" w:type="dxa"/>
          </w:tcPr>
          <w:p w14:paraId="7D5E760F" w14:textId="77777777" w:rsidR="002F4370" w:rsidRPr="000F4E8B" w:rsidRDefault="002F4370" w:rsidP="000E6320"/>
        </w:tc>
        <w:tc>
          <w:tcPr>
            <w:tcW w:w="1425" w:type="dxa"/>
          </w:tcPr>
          <w:p w14:paraId="2BE427D8" w14:textId="56A9C656" w:rsidR="002F4370" w:rsidRPr="000F4E8B" w:rsidRDefault="002F4370" w:rsidP="000E6320"/>
        </w:tc>
        <w:tc>
          <w:tcPr>
            <w:tcW w:w="1712" w:type="dxa"/>
          </w:tcPr>
          <w:p w14:paraId="6AD94FD3" w14:textId="719405A7" w:rsidR="002F4370" w:rsidRPr="000F4E8B" w:rsidRDefault="002F4370" w:rsidP="000E6320"/>
        </w:tc>
        <w:tc>
          <w:tcPr>
            <w:tcW w:w="2958" w:type="dxa"/>
          </w:tcPr>
          <w:p w14:paraId="2DD840FF" w14:textId="77777777" w:rsidR="002F4370" w:rsidRPr="000F4E8B" w:rsidRDefault="002F4370" w:rsidP="000E6320"/>
        </w:tc>
      </w:tr>
      <w:tr w:rsidR="002F4370" w14:paraId="4D6997F2" w14:textId="77777777" w:rsidTr="000E6320">
        <w:tc>
          <w:tcPr>
            <w:tcW w:w="1934" w:type="dxa"/>
          </w:tcPr>
          <w:p w14:paraId="76A32F2A" w14:textId="7E7FB89C" w:rsidR="002F4370" w:rsidRPr="000F4E8B" w:rsidRDefault="002F4370" w:rsidP="000E6320"/>
        </w:tc>
        <w:tc>
          <w:tcPr>
            <w:tcW w:w="2177" w:type="dxa"/>
          </w:tcPr>
          <w:p w14:paraId="6D554309" w14:textId="77777777" w:rsidR="002F4370" w:rsidRPr="000F4E8B" w:rsidRDefault="002F4370" w:rsidP="000E6320"/>
        </w:tc>
        <w:tc>
          <w:tcPr>
            <w:tcW w:w="1425" w:type="dxa"/>
          </w:tcPr>
          <w:p w14:paraId="7AF995F2" w14:textId="0376C567" w:rsidR="002F4370" w:rsidRPr="000F4E8B" w:rsidRDefault="002F4370" w:rsidP="000E6320"/>
        </w:tc>
        <w:tc>
          <w:tcPr>
            <w:tcW w:w="1712" w:type="dxa"/>
          </w:tcPr>
          <w:p w14:paraId="53FA517C" w14:textId="6395C36B" w:rsidR="002F4370" w:rsidRPr="000F4E8B" w:rsidRDefault="002F4370" w:rsidP="000E6320"/>
        </w:tc>
        <w:tc>
          <w:tcPr>
            <w:tcW w:w="2958" w:type="dxa"/>
          </w:tcPr>
          <w:p w14:paraId="4514E387" w14:textId="77777777" w:rsidR="002F4370" w:rsidRPr="000F4E8B" w:rsidRDefault="002F4370" w:rsidP="000E6320"/>
        </w:tc>
      </w:tr>
    </w:tbl>
    <w:p w14:paraId="66F6F9F3" w14:textId="77777777" w:rsidR="002F4370" w:rsidRDefault="002F4370" w:rsidP="002F4370">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BDFD3B8"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1D9F2591" w14:textId="77777777" w:rsidTr="000E6320">
        <w:tc>
          <w:tcPr>
            <w:tcW w:w="1838" w:type="dxa"/>
            <w:shd w:val="clear" w:color="auto" w:fill="D9D9D9" w:themeFill="background1" w:themeFillShade="D9"/>
          </w:tcPr>
          <w:p w14:paraId="44C9F7A9" w14:textId="77777777" w:rsidR="002F4370" w:rsidRDefault="002F4370" w:rsidP="000E6320">
            <w:pPr>
              <w:rPr>
                <w:b/>
              </w:rPr>
            </w:pPr>
            <w:r w:rsidRPr="00AF169D">
              <w:rPr>
                <w:b/>
              </w:rPr>
              <w:t>Requirement ID</w:t>
            </w:r>
          </w:p>
          <w:p w14:paraId="132EE29E"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08B8812C"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29402A2F" w14:textId="77777777" w:rsidR="002F4370" w:rsidRPr="00AF169D" w:rsidRDefault="002F4370" w:rsidP="000E6320">
            <w:pPr>
              <w:rPr>
                <w:b/>
              </w:rPr>
            </w:pPr>
            <w:r>
              <w:rPr>
                <w:b/>
              </w:rPr>
              <w:t>Comment</w:t>
            </w:r>
          </w:p>
        </w:tc>
      </w:tr>
      <w:tr w:rsidR="002F4370" w14:paraId="22DEF50B" w14:textId="77777777" w:rsidTr="000E6320">
        <w:tc>
          <w:tcPr>
            <w:tcW w:w="1838" w:type="dxa"/>
          </w:tcPr>
          <w:p w14:paraId="7D70F301" w14:textId="77777777" w:rsidR="002F4370" w:rsidRDefault="002F4370" w:rsidP="000E6320"/>
        </w:tc>
        <w:tc>
          <w:tcPr>
            <w:tcW w:w="4253" w:type="dxa"/>
          </w:tcPr>
          <w:p w14:paraId="71276A91" w14:textId="77777777" w:rsidR="002F4370" w:rsidRDefault="002F4370" w:rsidP="000E6320"/>
        </w:tc>
        <w:tc>
          <w:tcPr>
            <w:tcW w:w="4110" w:type="dxa"/>
          </w:tcPr>
          <w:p w14:paraId="10302A99" w14:textId="77777777" w:rsidR="002F4370" w:rsidRDefault="002F4370" w:rsidP="000E6320"/>
        </w:tc>
      </w:tr>
      <w:tr w:rsidR="002F4370" w14:paraId="4DD09F81" w14:textId="77777777" w:rsidTr="000E6320">
        <w:tc>
          <w:tcPr>
            <w:tcW w:w="1838" w:type="dxa"/>
          </w:tcPr>
          <w:p w14:paraId="5E6B6915" w14:textId="77777777" w:rsidR="002F4370" w:rsidRDefault="002F4370" w:rsidP="000E6320"/>
        </w:tc>
        <w:tc>
          <w:tcPr>
            <w:tcW w:w="4253" w:type="dxa"/>
          </w:tcPr>
          <w:p w14:paraId="59AB2C69" w14:textId="77777777" w:rsidR="002F4370" w:rsidRDefault="002F4370" w:rsidP="000E6320"/>
        </w:tc>
        <w:tc>
          <w:tcPr>
            <w:tcW w:w="4110" w:type="dxa"/>
          </w:tcPr>
          <w:p w14:paraId="16D3938F" w14:textId="77777777" w:rsidR="002F4370" w:rsidRDefault="002F4370" w:rsidP="000E6320"/>
        </w:tc>
      </w:tr>
      <w:tr w:rsidR="002F4370" w14:paraId="041AA857" w14:textId="77777777" w:rsidTr="000E6320">
        <w:tc>
          <w:tcPr>
            <w:tcW w:w="1838" w:type="dxa"/>
          </w:tcPr>
          <w:p w14:paraId="5783E770" w14:textId="77777777" w:rsidR="002F4370" w:rsidRDefault="002F4370" w:rsidP="000E6320">
            <w:r>
              <w:t>…</w:t>
            </w:r>
          </w:p>
        </w:tc>
        <w:tc>
          <w:tcPr>
            <w:tcW w:w="4253" w:type="dxa"/>
          </w:tcPr>
          <w:p w14:paraId="7A5289C7" w14:textId="77777777" w:rsidR="002F4370" w:rsidRDefault="002F4370" w:rsidP="000E6320"/>
        </w:tc>
        <w:tc>
          <w:tcPr>
            <w:tcW w:w="4110" w:type="dxa"/>
          </w:tcPr>
          <w:p w14:paraId="4B7C8C2E" w14:textId="77777777" w:rsidR="002F4370" w:rsidRDefault="002F4370" w:rsidP="000E6320"/>
        </w:tc>
      </w:tr>
    </w:tbl>
    <w:p w14:paraId="0DB8CD1A"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5A11A77" w14:textId="77777777" w:rsidR="002F4370" w:rsidRDefault="002F4370" w:rsidP="002F4370"/>
    <w:p w14:paraId="10810DAB"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05E0ACE7" w14:textId="042C8CE3" w:rsidR="00E33FEE" w:rsidRPr="003305ED" w:rsidRDefault="00E33FEE" w:rsidP="00E33FE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DAEA9F1" wp14:editId="60BA7DBB">
            <wp:extent cx="152400" cy="152400"/>
            <wp:effectExtent l="0" t="0" r="0" b="0"/>
            <wp:docPr id="56" name="Picture -347357886.jpg" descr="-347357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735788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B07C0E">
        <w:rPr>
          <w:b/>
          <w:lang w:val="en-GB"/>
        </w:rPr>
        <w:t>Request Seat Massage Functionality</w:t>
      </w:r>
    </w:p>
    <w:p w14:paraId="1755D14B" w14:textId="77777777" w:rsidR="00E33FEE" w:rsidRDefault="00E33FEE" w:rsidP="00E33FEE">
      <w:pPr>
        <w:pStyle w:val="Heading5"/>
        <w:keepNext w:val="0"/>
        <w:tabs>
          <w:tab w:val="clear" w:pos="900"/>
          <w:tab w:val="left" w:pos="709"/>
        </w:tabs>
        <w:spacing w:before="240"/>
        <w:rPr>
          <w:lang w:val="en-GB"/>
        </w:rPr>
      </w:pPr>
      <w:r>
        <w:rPr>
          <w:lang w:val="en-GB"/>
        </w:rPr>
        <w:t>Function Interfaces</w:t>
      </w:r>
    </w:p>
    <w:p w14:paraId="2A9F62A9" w14:textId="0F0F1FB7" w:rsidR="008E3597" w:rsidRDefault="008E3597" w:rsidP="00E33FEE"/>
    <w:p w14:paraId="5240741D" w14:textId="7A28C8E8" w:rsidR="00783604" w:rsidRPr="003B799F" w:rsidRDefault="00783604" w:rsidP="00E33FEE">
      <w:r>
        <w:t xml:space="preserve">The URC User’s Hand Held devices initiates the request and then displays the status. </w:t>
      </w:r>
    </w:p>
    <w:p w14:paraId="5CE4699A" w14:textId="1A110834" w:rsidR="008E3597" w:rsidRPr="00002115" w:rsidRDefault="00E33FEE" w:rsidP="008E3597">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02115" w:rsidRPr="00B3499B" w14:paraId="699E4FDF"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0BC23"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03B0A7A7"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B10F3"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62C8C"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7AA7D"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436A8" w14:textId="77777777" w:rsidR="00002115" w:rsidRPr="001C5864" w:rsidRDefault="00002115"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19C2E"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64B15FAF"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108B4FE8"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C5470" w14:textId="735A8E98" w:rsidR="00002115" w:rsidRPr="00FA0010" w:rsidRDefault="00002115" w:rsidP="006107AE">
            <w:pPr>
              <w:rPr>
                <w:rFonts w:cs="Arial"/>
                <w:color w:val="000000" w:themeColor="text1"/>
                <w:sz w:val="16"/>
                <w:szCs w:val="14"/>
              </w:rPr>
            </w:pPr>
            <w:r>
              <w:rPr>
                <w:rFonts w:cs="Arial"/>
                <w:sz w:val="16"/>
                <w:szCs w:val="14"/>
              </w:rPr>
              <w:t>See SCMC, SCMD, SCMH sections for Request Seat Massage Functionality</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E00AF3"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10A4F"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54042" w14:textId="77777777" w:rsidR="00002115" w:rsidRDefault="00002115"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3EE95D" w14:textId="77777777" w:rsidR="00002115" w:rsidRDefault="00002115" w:rsidP="006107AE"/>
        </w:tc>
      </w:tr>
      <w:tr w:rsidR="00002115" w:rsidRPr="00B3499B" w14:paraId="42131209"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8536D2" w14:textId="77777777" w:rsidR="00002115" w:rsidRPr="00B3499B" w:rsidRDefault="00D82BF1" w:rsidP="006107AE">
            <w:pPr>
              <w:rPr>
                <w:rFonts w:cs="Arial"/>
                <w:bCs/>
                <w:color w:val="808080" w:themeColor="background1" w:themeShade="80"/>
                <w:sz w:val="16"/>
                <w:szCs w:val="14"/>
              </w:rPr>
            </w:pPr>
            <w:hyperlink r:id="rId46"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94F154"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FAF196"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C62F24" w14:textId="77777777" w:rsidR="00E33FEE" w:rsidRPr="00E23282" w:rsidRDefault="00E33FEE" w:rsidP="00E33FEE"/>
    <w:p w14:paraId="5D0B51C4" w14:textId="77777777" w:rsidR="00E33FEE" w:rsidRDefault="00E33FEE" w:rsidP="00E33FE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02115" w:rsidRPr="00B3499B" w14:paraId="15637EB2"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27D73"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373BFF4A"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024F1"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606D3"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074E4"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11710" w14:textId="77777777" w:rsidR="00002115" w:rsidRPr="001C5864" w:rsidRDefault="00002115"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E7830"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449585D4"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4B95D83B"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D9B98" w14:textId="77777777" w:rsidR="00002115" w:rsidRPr="00FA0010" w:rsidRDefault="00002115" w:rsidP="006107AE">
            <w:pPr>
              <w:rPr>
                <w:rFonts w:cs="Arial"/>
                <w:color w:val="000000" w:themeColor="text1"/>
                <w:sz w:val="16"/>
                <w:szCs w:val="14"/>
              </w:rPr>
            </w:pPr>
            <w:r>
              <w:rPr>
                <w:rFonts w:cs="Arial"/>
                <w:sz w:val="16"/>
                <w:szCs w:val="14"/>
              </w:rPr>
              <w:t>See SCMC, SCMD, SCMH sections for Request Seat Massage Functionality</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06C44C"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A58CA5"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118BA8" w14:textId="77777777" w:rsidR="00002115" w:rsidRDefault="00002115"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276D37" w14:textId="77777777" w:rsidR="00002115" w:rsidRDefault="00002115" w:rsidP="006107AE"/>
        </w:tc>
      </w:tr>
      <w:tr w:rsidR="00002115" w:rsidRPr="00B3499B" w14:paraId="6168AC3C"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9535EF" w14:textId="77777777" w:rsidR="00002115" w:rsidRPr="00B3499B" w:rsidRDefault="00D82BF1" w:rsidP="006107AE">
            <w:pPr>
              <w:rPr>
                <w:rFonts w:cs="Arial"/>
                <w:bCs/>
                <w:color w:val="808080" w:themeColor="background1" w:themeShade="80"/>
                <w:sz w:val="16"/>
                <w:szCs w:val="14"/>
              </w:rPr>
            </w:pPr>
            <w:hyperlink r:id="rId47"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2FE3F"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08A5C"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4CB64E" w14:textId="77777777" w:rsidR="00E33FEE" w:rsidRDefault="00E33FEE" w:rsidP="00E33FEE">
      <w:pPr>
        <w:rPr>
          <w:rFonts w:cs="Arial"/>
        </w:rPr>
      </w:pPr>
    </w:p>
    <w:p w14:paraId="4CD82E84" w14:textId="77777777" w:rsidR="00E33FEE" w:rsidRPr="00612064" w:rsidRDefault="00E33FEE" w:rsidP="00E33FEE">
      <w:pPr>
        <w:spacing w:before="20"/>
        <w:rPr>
          <w:vanish/>
        </w:rPr>
      </w:pPr>
    </w:p>
    <w:p w14:paraId="1C7D5B2B" w14:textId="77777777" w:rsidR="00E33FEE" w:rsidRDefault="00E33FEE" w:rsidP="00E33FEE">
      <w:pPr>
        <w:pStyle w:val="Heading6"/>
        <w:keepNext w:val="0"/>
        <w:tabs>
          <w:tab w:val="clear" w:pos="900"/>
          <w:tab w:val="left" w:pos="709"/>
        </w:tabs>
        <w:spacing w:before="240"/>
      </w:pPr>
      <w:r>
        <w:t>Parameters</w:t>
      </w:r>
    </w:p>
    <w:p w14:paraId="101F329A" w14:textId="77777777" w:rsidR="00E33FEE" w:rsidRPr="00A57D05" w:rsidRDefault="00E33FEE" w:rsidP="00E33FE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E33FEE" w:rsidRPr="00E54DEA" w14:paraId="78916B98" w14:textId="77777777" w:rsidTr="00783604">
        <w:trPr>
          <w:trHeight w:val="161"/>
        </w:trPr>
        <w:tc>
          <w:tcPr>
            <w:tcW w:w="1838" w:type="dxa"/>
            <w:shd w:val="clear" w:color="auto" w:fill="D9D9D9" w:themeFill="background1" w:themeFillShade="D9"/>
            <w:noWrap/>
            <w:hideMark/>
          </w:tcPr>
          <w:p w14:paraId="17E4F758"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5F1A3B0" w14:textId="77777777" w:rsidR="00E33FEE" w:rsidRDefault="00E33FEE"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218408" w14:textId="77777777" w:rsidR="00E33FEE" w:rsidRDefault="00E33FEE"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D312BB"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E825205" w14:textId="77777777" w:rsidR="00E33FEE" w:rsidRDefault="00E33FEE" w:rsidP="00783604">
            <w:pPr>
              <w:overflowPunct/>
              <w:autoSpaceDE/>
              <w:autoSpaceDN/>
              <w:adjustRightInd/>
              <w:textAlignment w:val="auto"/>
              <w:rPr>
                <w:rFonts w:cs="Arial"/>
                <w:b/>
                <w:bCs/>
                <w:color w:val="000000"/>
              </w:rPr>
            </w:pPr>
            <w:r>
              <w:rPr>
                <w:rFonts w:cs="Arial"/>
                <w:b/>
                <w:bCs/>
                <w:color w:val="000000"/>
              </w:rPr>
              <w:t>Method Details</w:t>
            </w:r>
          </w:p>
        </w:tc>
      </w:tr>
      <w:tr w:rsidR="00E33FEE" w:rsidRPr="003F473D" w14:paraId="332A243A" w14:textId="77777777" w:rsidTr="00783604">
        <w:trPr>
          <w:trHeight w:val="70"/>
        </w:trPr>
        <w:tc>
          <w:tcPr>
            <w:tcW w:w="1838" w:type="dxa"/>
            <w:noWrap/>
          </w:tcPr>
          <w:p w14:paraId="7DD9A7FE" w14:textId="77777777" w:rsidR="00E33FEE" w:rsidRPr="00D20BE7" w:rsidRDefault="00E33FEE"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20EAC31" w14:textId="77777777" w:rsidR="00E33FEE" w:rsidRPr="00D20BE7" w:rsidRDefault="00E33FEE"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7F0A374" w14:textId="77777777" w:rsidR="00E33FEE" w:rsidRPr="00D20BE7" w:rsidRDefault="00E33FEE"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7916008"/>
            <w:placeholder>
              <w:docPart w:val="4B4C050535704B298710C1E54FC7B13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5BB4FD6" w14:textId="77777777" w:rsidR="00E33FEE" w:rsidRPr="00D20BE7" w:rsidRDefault="00E33FEE" w:rsidP="00783604">
                <w:pPr>
                  <w:rPr>
                    <w:color w:val="000000" w:themeColor="text1"/>
                    <w:sz w:val="18"/>
                  </w:rPr>
                </w:pPr>
                <w:r w:rsidRPr="00D20BE7">
                  <w:rPr>
                    <w:sz w:val="18"/>
                  </w:rPr>
                  <w:t>Choose an item.</w:t>
                </w:r>
              </w:p>
            </w:tc>
          </w:sdtContent>
        </w:sdt>
        <w:tc>
          <w:tcPr>
            <w:tcW w:w="3402" w:type="dxa"/>
          </w:tcPr>
          <w:p w14:paraId="0DF2B583" w14:textId="77777777" w:rsidR="00E33FEE" w:rsidRPr="00D20BE7" w:rsidRDefault="00E33FEE" w:rsidP="00783604">
            <w:pPr>
              <w:rPr>
                <w:sz w:val="18"/>
              </w:rPr>
            </w:pPr>
            <w:r w:rsidRPr="00D20BE7">
              <w:rPr>
                <w:sz w:val="18"/>
              </w:rPr>
              <w:t>Depends on Method selection. For Method 2 a DID including start bit and length could be given. For Central Car Config a signal could be referenced</w:t>
            </w:r>
          </w:p>
        </w:tc>
      </w:tr>
      <w:tr w:rsidR="00E33FEE" w:rsidRPr="003F473D" w14:paraId="449C7D81" w14:textId="77777777" w:rsidTr="00783604">
        <w:trPr>
          <w:trHeight w:val="71"/>
        </w:trPr>
        <w:tc>
          <w:tcPr>
            <w:tcW w:w="1838" w:type="dxa"/>
            <w:noWrap/>
          </w:tcPr>
          <w:p w14:paraId="72BCA367" w14:textId="77777777" w:rsidR="00E33FEE" w:rsidRPr="00D14691" w:rsidRDefault="00E33FEE" w:rsidP="00783604">
            <w:pPr>
              <w:overflowPunct/>
              <w:autoSpaceDE/>
              <w:autoSpaceDN/>
              <w:adjustRightInd/>
              <w:textAlignment w:val="auto"/>
              <w:rPr>
                <w:color w:val="000000" w:themeColor="text1"/>
              </w:rPr>
            </w:pPr>
          </w:p>
        </w:tc>
        <w:tc>
          <w:tcPr>
            <w:tcW w:w="1843" w:type="dxa"/>
          </w:tcPr>
          <w:p w14:paraId="49D59A8E" w14:textId="77777777" w:rsidR="00E33FEE" w:rsidRPr="00D14691" w:rsidRDefault="00E33FEE" w:rsidP="00783604">
            <w:pPr>
              <w:rPr>
                <w:color w:val="000000" w:themeColor="text1"/>
              </w:rPr>
            </w:pPr>
          </w:p>
        </w:tc>
        <w:tc>
          <w:tcPr>
            <w:tcW w:w="1701" w:type="dxa"/>
          </w:tcPr>
          <w:p w14:paraId="22972868" w14:textId="77777777" w:rsidR="00E33FEE" w:rsidRPr="00D14691" w:rsidRDefault="00E33FEE" w:rsidP="00783604">
            <w:pPr>
              <w:rPr>
                <w:color w:val="000000" w:themeColor="text1"/>
              </w:rPr>
            </w:pPr>
          </w:p>
        </w:tc>
        <w:tc>
          <w:tcPr>
            <w:tcW w:w="1417" w:type="dxa"/>
            <w:noWrap/>
          </w:tcPr>
          <w:p w14:paraId="1BF5EA10" w14:textId="77777777" w:rsidR="00E33FEE" w:rsidRPr="00D14691" w:rsidRDefault="00E33FEE" w:rsidP="00783604">
            <w:pPr>
              <w:rPr>
                <w:color w:val="000000" w:themeColor="text1"/>
              </w:rPr>
            </w:pPr>
          </w:p>
        </w:tc>
        <w:tc>
          <w:tcPr>
            <w:tcW w:w="3402" w:type="dxa"/>
          </w:tcPr>
          <w:p w14:paraId="442117D7" w14:textId="77777777" w:rsidR="00E33FEE" w:rsidRPr="00D14691" w:rsidRDefault="00E33FEE" w:rsidP="00783604">
            <w:pPr>
              <w:rPr>
                <w:color w:val="000000" w:themeColor="text1"/>
              </w:rPr>
            </w:pPr>
          </w:p>
        </w:tc>
      </w:tr>
    </w:tbl>
    <w:p w14:paraId="42879501" w14:textId="77777777" w:rsidR="00E33FEE" w:rsidRDefault="00E33FEE" w:rsidP="00E33FEE">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66C2AB7" w14:textId="77777777" w:rsidR="00E33FEE" w:rsidRPr="003678EC" w:rsidRDefault="00E33FEE" w:rsidP="00E33FEE">
      <w:pPr>
        <w:rPr>
          <w:lang w:val="en-GB"/>
        </w:rPr>
      </w:pPr>
    </w:p>
    <w:p w14:paraId="5EAFA923" w14:textId="77777777" w:rsidR="00E33FEE" w:rsidRPr="003E2313" w:rsidRDefault="00E33FEE" w:rsidP="00E33FEE">
      <w:pPr>
        <w:pStyle w:val="Heading6"/>
        <w:keepNext w:val="0"/>
        <w:tabs>
          <w:tab w:val="clear" w:pos="900"/>
          <w:tab w:val="left" w:pos="709"/>
        </w:tabs>
        <w:spacing w:before="240"/>
      </w:pPr>
      <w:r>
        <w:t>Interface</w:t>
      </w:r>
      <w:r w:rsidRPr="003E2313">
        <w:t xml:space="preserve"> Requirements</w:t>
      </w:r>
    </w:p>
    <w:p w14:paraId="13F88AD2" w14:textId="77777777" w:rsidR="00E33FEE" w:rsidRPr="003225C9" w:rsidRDefault="00E33FEE" w:rsidP="00E33FEE">
      <w:pPr>
        <w:tabs>
          <w:tab w:val="left" w:pos="284"/>
          <w:tab w:val="left" w:pos="851"/>
        </w:tabs>
      </w:pPr>
    </w:p>
    <w:p w14:paraId="40F24B5E" w14:textId="77777777" w:rsidR="00E33FEE" w:rsidRDefault="00E33FEE" w:rsidP="00E33FEE">
      <w:pPr>
        <w:pStyle w:val="Heading5"/>
        <w:keepNext w:val="0"/>
        <w:tabs>
          <w:tab w:val="clear" w:pos="900"/>
          <w:tab w:val="left" w:pos="709"/>
        </w:tabs>
        <w:spacing w:before="240"/>
        <w:rPr>
          <w:lang w:val="en-GB"/>
        </w:rPr>
      </w:pPr>
      <w:r>
        <w:rPr>
          <w:lang w:val="en-GB"/>
        </w:rPr>
        <w:t>Function Requirements</w:t>
      </w:r>
    </w:p>
    <w:p w14:paraId="2A422E04" w14:textId="77777777" w:rsidR="00E33FEE" w:rsidRPr="003225C9" w:rsidRDefault="00E33FEE" w:rsidP="00E33FE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33FEE" w14:paraId="17465A5B" w14:textId="77777777" w:rsidTr="00783604">
        <w:tc>
          <w:tcPr>
            <w:tcW w:w="1934" w:type="dxa"/>
            <w:shd w:val="clear" w:color="auto" w:fill="D9D9D9" w:themeFill="background1" w:themeFillShade="D9"/>
          </w:tcPr>
          <w:p w14:paraId="47EC1343" w14:textId="77777777" w:rsidR="00E33FEE" w:rsidRDefault="00E33FEE" w:rsidP="00783604">
            <w:pPr>
              <w:rPr>
                <w:b/>
              </w:rPr>
            </w:pPr>
            <w:r w:rsidRPr="00AF169D">
              <w:rPr>
                <w:b/>
              </w:rPr>
              <w:t>Requirement ID</w:t>
            </w:r>
          </w:p>
          <w:p w14:paraId="46ABD9F1" w14:textId="77777777" w:rsidR="00E33FEE" w:rsidRPr="00AF169D" w:rsidRDefault="00E33FEE" w:rsidP="00783604">
            <w:pPr>
              <w:rPr>
                <w:b/>
              </w:rPr>
            </w:pPr>
            <w:r w:rsidRPr="00EB7BB6">
              <w:t>(of Logical Function)</w:t>
            </w:r>
          </w:p>
        </w:tc>
        <w:tc>
          <w:tcPr>
            <w:tcW w:w="2177" w:type="dxa"/>
            <w:shd w:val="clear" w:color="auto" w:fill="D9D9D9" w:themeFill="background1" w:themeFillShade="D9"/>
          </w:tcPr>
          <w:p w14:paraId="49D4BBE8" w14:textId="77777777" w:rsidR="00E33FEE" w:rsidRDefault="00E33FEE" w:rsidP="00783604">
            <w:pPr>
              <w:rPr>
                <w:b/>
              </w:rPr>
            </w:pPr>
            <w:r w:rsidRPr="00AF169D">
              <w:rPr>
                <w:b/>
              </w:rPr>
              <w:t>Requirement Title</w:t>
            </w:r>
          </w:p>
        </w:tc>
        <w:tc>
          <w:tcPr>
            <w:tcW w:w="1425" w:type="dxa"/>
            <w:shd w:val="clear" w:color="auto" w:fill="D9D9D9" w:themeFill="background1" w:themeFillShade="D9"/>
          </w:tcPr>
          <w:p w14:paraId="01398675" w14:textId="77777777" w:rsidR="00E33FEE" w:rsidRDefault="00E33FEE" w:rsidP="00783604">
            <w:pPr>
              <w:rPr>
                <w:b/>
              </w:rPr>
            </w:pPr>
            <w:r>
              <w:rPr>
                <w:b/>
              </w:rPr>
              <w:t>Modification</w:t>
            </w:r>
          </w:p>
        </w:tc>
        <w:tc>
          <w:tcPr>
            <w:tcW w:w="1712" w:type="dxa"/>
            <w:shd w:val="clear" w:color="auto" w:fill="D9D9D9" w:themeFill="background1" w:themeFillShade="D9"/>
          </w:tcPr>
          <w:p w14:paraId="16E7DB72" w14:textId="77777777" w:rsidR="00E33FEE" w:rsidRDefault="00E33FEE" w:rsidP="00783604">
            <w:pPr>
              <w:rPr>
                <w:b/>
              </w:rPr>
            </w:pPr>
            <w:r w:rsidRPr="00AF169D">
              <w:rPr>
                <w:b/>
              </w:rPr>
              <w:t xml:space="preserve">Requirement </w:t>
            </w:r>
            <w:r>
              <w:rPr>
                <w:b/>
              </w:rPr>
              <w:t>ID</w:t>
            </w:r>
          </w:p>
          <w:p w14:paraId="57DA6CF2" w14:textId="77777777" w:rsidR="00E33FEE" w:rsidRPr="00AF169D" w:rsidRDefault="00E33FEE"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1925EA8" w14:textId="77777777" w:rsidR="00E33FEE" w:rsidRPr="00AF169D" w:rsidRDefault="00E33FEE" w:rsidP="00783604">
            <w:pPr>
              <w:rPr>
                <w:b/>
              </w:rPr>
            </w:pPr>
            <w:r>
              <w:rPr>
                <w:b/>
              </w:rPr>
              <w:t>Comment</w:t>
            </w:r>
          </w:p>
        </w:tc>
      </w:tr>
      <w:tr w:rsidR="00E33FEE" w14:paraId="491306DD" w14:textId="77777777" w:rsidTr="00783604">
        <w:tc>
          <w:tcPr>
            <w:tcW w:w="1934" w:type="dxa"/>
          </w:tcPr>
          <w:p w14:paraId="01050A56" w14:textId="0B2ACAB6" w:rsidR="00E33FEE" w:rsidRPr="000F4E8B" w:rsidRDefault="00E33FEE" w:rsidP="00783604"/>
        </w:tc>
        <w:tc>
          <w:tcPr>
            <w:tcW w:w="2177" w:type="dxa"/>
          </w:tcPr>
          <w:p w14:paraId="396A3E57" w14:textId="77777777" w:rsidR="00E33FEE" w:rsidRPr="000F4E8B" w:rsidRDefault="00E33FEE" w:rsidP="00783604"/>
        </w:tc>
        <w:tc>
          <w:tcPr>
            <w:tcW w:w="1425" w:type="dxa"/>
          </w:tcPr>
          <w:p w14:paraId="3BE652D1" w14:textId="4417EBDD" w:rsidR="00E33FEE" w:rsidRPr="000F4E8B" w:rsidRDefault="00E33FEE" w:rsidP="00783604"/>
        </w:tc>
        <w:tc>
          <w:tcPr>
            <w:tcW w:w="1712" w:type="dxa"/>
          </w:tcPr>
          <w:p w14:paraId="0E03FE9C" w14:textId="04DA41B8" w:rsidR="00E33FEE" w:rsidRPr="000F4E8B" w:rsidRDefault="00E33FEE" w:rsidP="00783604"/>
        </w:tc>
        <w:tc>
          <w:tcPr>
            <w:tcW w:w="2958" w:type="dxa"/>
          </w:tcPr>
          <w:p w14:paraId="4A4B629D" w14:textId="77777777" w:rsidR="00E33FEE" w:rsidRPr="000F4E8B" w:rsidRDefault="00E33FEE" w:rsidP="00783604"/>
        </w:tc>
      </w:tr>
      <w:tr w:rsidR="00E33FEE" w14:paraId="0127F10A" w14:textId="77777777" w:rsidTr="00783604">
        <w:tc>
          <w:tcPr>
            <w:tcW w:w="1934" w:type="dxa"/>
          </w:tcPr>
          <w:p w14:paraId="79FB205A" w14:textId="08C05E85" w:rsidR="00E33FEE" w:rsidRPr="000F4E8B" w:rsidRDefault="00E33FEE" w:rsidP="00783604"/>
        </w:tc>
        <w:tc>
          <w:tcPr>
            <w:tcW w:w="2177" w:type="dxa"/>
          </w:tcPr>
          <w:p w14:paraId="32151542" w14:textId="77777777" w:rsidR="00E33FEE" w:rsidRPr="000F4E8B" w:rsidRDefault="00E33FEE" w:rsidP="00783604"/>
        </w:tc>
        <w:tc>
          <w:tcPr>
            <w:tcW w:w="1425" w:type="dxa"/>
          </w:tcPr>
          <w:p w14:paraId="6DDD427D" w14:textId="7BB2785C" w:rsidR="00E33FEE" w:rsidRPr="000F4E8B" w:rsidRDefault="00E33FEE" w:rsidP="00783604"/>
        </w:tc>
        <w:tc>
          <w:tcPr>
            <w:tcW w:w="1712" w:type="dxa"/>
          </w:tcPr>
          <w:p w14:paraId="5C4CBA7B" w14:textId="03AF6B42" w:rsidR="00E33FEE" w:rsidRPr="000F4E8B" w:rsidRDefault="00E33FEE" w:rsidP="00783604"/>
        </w:tc>
        <w:tc>
          <w:tcPr>
            <w:tcW w:w="2958" w:type="dxa"/>
          </w:tcPr>
          <w:p w14:paraId="069AF14E" w14:textId="77777777" w:rsidR="00E33FEE" w:rsidRPr="000F4E8B" w:rsidRDefault="00E33FEE" w:rsidP="00783604"/>
        </w:tc>
      </w:tr>
      <w:tr w:rsidR="00E33FEE" w14:paraId="05990C40" w14:textId="77777777" w:rsidTr="00783604">
        <w:tc>
          <w:tcPr>
            <w:tcW w:w="1934" w:type="dxa"/>
          </w:tcPr>
          <w:p w14:paraId="7456CCD8" w14:textId="33585842" w:rsidR="00E33FEE" w:rsidRPr="000F4E8B" w:rsidRDefault="00E33FEE" w:rsidP="00783604"/>
        </w:tc>
        <w:tc>
          <w:tcPr>
            <w:tcW w:w="2177" w:type="dxa"/>
          </w:tcPr>
          <w:p w14:paraId="40FD6DDC" w14:textId="77777777" w:rsidR="00E33FEE" w:rsidRPr="000F4E8B" w:rsidRDefault="00E33FEE" w:rsidP="00783604"/>
        </w:tc>
        <w:tc>
          <w:tcPr>
            <w:tcW w:w="1425" w:type="dxa"/>
          </w:tcPr>
          <w:p w14:paraId="556C6BCF" w14:textId="52EB98F9" w:rsidR="00E33FEE" w:rsidRPr="000F4E8B" w:rsidRDefault="00E33FEE" w:rsidP="00783604"/>
        </w:tc>
        <w:tc>
          <w:tcPr>
            <w:tcW w:w="1712" w:type="dxa"/>
          </w:tcPr>
          <w:p w14:paraId="3B70CAB4" w14:textId="56F6BE33" w:rsidR="00E33FEE" w:rsidRPr="000F4E8B" w:rsidRDefault="00E33FEE" w:rsidP="00783604"/>
        </w:tc>
        <w:tc>
          <w:tcPr>
            <w:tcW w:w="2958" w:type="dxa"/>
          </w:tcPr>
          <w:p w14:paraId="711D2172" w14:textId="77777777" w:rsidR="00E33FEE" w:rsidRPr="000F4E8B" w:rsidRDefault="00E33FEE" w:rsidP="00783604"/>
        </w:tc>
      </w:tr>
    </w:tbl>
    <w:p w14:paraId="5B77B436" w14:textId="77777777" w:rsidR="00E33FEE"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4967F7" w14:textId="77777777" w:rsidR="00E33FEE" w:rsidRDefault="00E33FEE" w:rsidP="00E33FEE"/>
    <w:tbl>
      <w:tblPr>
        <w:tblStyle w:val="TableGrid"/>
        <w:tblW w:w="10201" w:type="dxa"/>
        <w:tblLook w:val="04A0" w:firstRow="1" w:lastRow="0" w:firstColumn="1" w:lastColumn="0" w:noHBand="0" w:noVBand="1"/>
      </w:tblPr>
      <w:tblGrid>
        <w:gridCol w:w="1838"/>
        <w:gridCol w:w="4253"/>
        <w:gridCol w:w="4110"/>
      </w:tblGrid>
      <w:tr w:rsidR="00E33FEE" w14:paraId="33328C37" w14:textId="77777777" w:rsidTr="00783604">
        <w:tc>
          <w:tcPr>
            <w:tcW w:w="1838" w:type="dxa"/>
            <w:shd w:val="clear" w:color="auto" w:fill="D9D9D9" w:themeFill="background1" w:themeFillShade="D9"/>
          </w:tcPr>
          <w:p w14:paraId="0D263B3C" w14:textId="77777777" w:rsidR="00E33FEE" w:rsidRDefault="00E33FEE" w:rsidP="00783604">
            <w:pPr>
              <w:rPr>
                <w:b/>
              </w:rPr>
            </w:pPr>
            <w:r w:rsidRPr="00AF169D">
              <w:rPr>
                <w:b/>
              </w:rPr>
              <w:t>Requirement ID</w:t>
            </w:r>
          </w:p>
          <w:p w14:paraId="0EBB31BC" w14:textId="77777777" w:rsidR="00E33FEE" w:rsidRPr="00AF169D" w:rsidRDefault="00E33FEE" w:rsidP="00783604">
            <w:pPr>
              <w:rPr>
                <w:b/>
              </w:rPr>
            </w:pPr>
            <w:r w:rsidRPr="00EB7BB6">
              <w:t>(of Logical Function)</w:t>
            </w:r>
          </w:p>
        </w:tc>
        <w:tc>
          <w:tcPr>
            <w:tcW w:w="4253" w:type="dxa"/>
            <w:shd w:val="clear" w:color="auto" w:fill="D9D9D9" w:themeFill="background1" w:themeFillShade="D9"/>
          </w:tcPr>
          <w:p w14:paraId="3E6FB0F8" w14:textId="77777777" w:rsidR="00E33FEE" w:rsidRPr="00AF169D" w:rsidRDefault="00E33FEE" w:rsidP="00783604">
            <w:pPr>
              <w:rPr>
                <w:b/>
              </w:rPr>
            </w:pPr>
            <w:r w:rsidRPr="00AF169D">
              <w:rPr>
                <w:b/>
              </w:rPr>
              <w:t>Requirement Title</w:t>
            </w:r>
          </w:p>
        </w:tc>
        <w:tc>
          <w:tcPr>
            <w:tcW w:w="4110" w:type="dxa"/>
            <w:shd w:val="clear" w:color="auto" w:fill="D9D9D9" w:themeFill="background1" w:themeFillShade="D9"/>
          </w:tcPr>
          <w:p w14:paraId="5DE4F25C" w14:textId="77777777" w:rsidR="00E33FEE" w:rsidRPr="00AF169D" w:rsidRDefault="00E33FEE" w:rsidP="00783604">
            <w:pPr>
              <w:rPr>
                <w:b/>
              </w:rPr>
            </w:pPr>
            <w:r>
              <w:rPr>
                <w:b/>
              </w:rPr>
              <w:t>Comment</w:t>
            </w:r>
          </w:p>
        </w:tc>
      </w:tr>
      <w:tr w:rsidR="00E33FEE" w14:paraId="7883D03A" w14:textId="77777777" w:rsidTr="00783604">
        <w:tc>
          <w:tcPr>
            <w:tcW w:w="1838" w:type="dxa"/>
          </w:tcPr>
          <w:p w14:paraId="3539D6D3" w14:textId="77777777" w:rsidR="00E33FEE" w:rsidRDefault="00E33FEE" w:rsidP="00783604"/>
        </w:tc>
        <w:tc>
          <w:tcPr>
            <w:tcW w:w="4253" w:type="dxa"/>
          </w:tcPr>
          <w:p w14:paraId="06F32304" w14:textId="77777777" w:rsidR="00E33FEE" w:rsidRDefault="00E33FEE" w:rsidP="00783604"/>
        </w:tc>
        <w:tc>
          <w:tcPr>
            <w:tcW w:w="4110" w:type="dxa"/>
          </w:tcPr>
          <w:p w14:paraId="3892F312" w14:textId="77777777" w:rsidR="00E33FEE" w:rsidRDefault="00E33FEE" w:rsidP="00783604"/>
        </w:tc>
      </w:tr>
      <w:tr w:rsidR="00E33FEE" w14:paraId="2C3F7243" w14:textId="77777777" w:rsidTr="00783604">
        <w:tc>
          <w:tcPr>
            <w:tcW w:w="1838" w:type="dxa"/>
          </w:tcPr>
          <w:p w14:paraId="73D84757" w14:textId="77777777" w:rsidR="00E33FEE" w:rsidRDefault="00E33FEE" w:rsidP="00783604"/>
        </w:tc>
        <w:tc>
          <w:tcPr>
            <w:tcW w:w="4253" w:type="dxa"/>
          </w:tcPr>
          <w:p w14:paraId="4B35C1A0" w14:textId="77777777" w:rsidR="00E33FEE" w:rsidRDefault="00E33FEE" w:rsidP="00783604"/>
        </w:tc>
        <w:tc>
          <w:tcPr>
            <w:tcW w:w="4110" w:type="dxa"/>
          </w:tcPr>
          <w:p w14:paraId="6851FC0D" w14:textId="77777777" w:rsidR="00E33FEE" w:rsidRDefault="00E33FEE" w:rsidP="00783604"/>
        </w:tc>
      </w:tr>
      <w:tr w:rsidR="00E33FEE" w14:paraId="782E1BE6" w14:textId="77777777" w:rsidTr="00783604">
        <w:tc>
          <w:tcPr>
            <w:tcW w:w="1838" w:type="dxa"/>
          </w:tcPr>
          <w:p w14:paraId="190F51A1" w14:textId="77777777" w:rsidR="00E33FEE" w:rsidRDefault="00E33FEE" w:rsidP="00783604">
            <w:r>
              <w:t>…</w:t>
            </w:r>
          </w:p>
        </w:tc>
        <w:tc>
          <w:tcPr>
            <w:tcW w:w="4253" w:type="dxa"/>
          </w:tcPr>
          <w:p w14:paraId="7BBB466E" w14:textId="77777777" w:rsidR="00E33FEE" w:rsidRDefault="00E33FEE" w:rsidP="00783604"/>
        </w:tc>
        <w:tc>
          <w:tcPr>
            <w:tcW w:w="4110" w:type="dxa"/>
          </w:tcPr>
          <w:p w14:paraId="5A89EBF6" w14:textId="77777777" w:rsidR="00E33FEE" w:rsidRDefault="00E33FEE" w:rsidP="00783604"/>
        </w:tc>
      </w:tr>
    </w:tbl>
    <w:p w14:paraId="1BF13719" w14:textId="77777777" w:rsidR="00E33FEE" w:rsidRPr="00702453"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FDB8D55" w14:textId="77777777" w:rsidR="00E33FEE" w:rsidRDefault="00E33FEE" w:rsidP="00E33FEE"/>
    <w:p w14:paraId="74C9A1C9" w14:textId="77777777" w:rsidR="00E33FEE" w:rsidRDefault="00E33FEE" w:rsidP="00E33FEE">
      <w:pPr>
        <w:pStyle w:val="Heading6"/>
        <w:keepNext w:val="0"/>
        <w:tabs>
          <w:tab w:val="clear" w:pos="900"/>
          <w:tab w:val="left" w:pos="709"/>
        </w:tabs>
        <w:spacing w:before="240"/>
        <w:rPr>
          <w:lang w:val="en-GB"/>
        </w:rPr>
      </w:pPr>
      <w:r>
        <w:rPr>
          <w:lang w:val="en-GB"/>
        </w:rPr>
        <w:t>Component Specific Requirements</w:t>
      </w:r>
    </w:p>
    <w:p w14:paraId="4D894272" w14:textId="77777777" w:rsidR="00B07C0E" w:rsidRPr="003305ED" w:rsidRDefault="00B07C0E" w:rsidP="00B07C0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60103C5" wp14:editId="0FFA65ED">
            <wp:extent cx="152400" cy="152400"/>
            <wp:effectExtent l="0" t="0" r="0" b="0"/>
            <wp:docPr id="60" name="Picture -446258746.jpg" descr="-446258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4625874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Seat Movement Functionality</w:t>
      </w:r>
    </w:p>
    <w:p w14:paraId="25C6E4D6" w14:textId="77777777" w:rsidR="00B07C0E" w:rsidRDefault="00B07C0E" w:rsidP="00B07C0E">
      <w:pPr>
        <w:pStyle w:val="Heading5"/>
        <w:keepNext w:val="0"/>
        <w:tabs>
          <w:tab w:val="clear" w:pos="900"/>
          <w:tab w:val="left" w:pos="709"/>
        </w:tabs>
        <w:spacing w:before="240"/>
        <w:rPr>
          <w:lang w:val="en-GB"/>
        </w:rPr>
      </w:pPr>
      <w:r>
        <w:rPr>
          <w:lang w:val="en-GB"/>
        </w:rPr>
        <w:t>Function Interfaces</w:t>
      </w:r>
    </w:p>
    <w:p w14:paraId="5A459BEA" w14:textId="77777777" w:rsidR="00B07C0E" w:rsidRPr="003B799F" w:rsidRDefault="00B07C0E" w:rsidP="00B07C0E"/>
    <w:p w14:paraId="034715E9" w14:textId="734CC861" w:rsidR="00B07C0E" w:rsidRPr="00002115" w:rsidRDefault="00B07C0E" w:rsidP="00B07C0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2070"/>
        <w:gridCol w:w="1005"/>
        <w:gridCol w:w="610"/>
        <w:gridCol w:w="1843"/>
        <w:gridCol w:w="1984"/>
        <w:gridCol w:w="1844"/>
      </w:tblGrid>
      <w:tr w:rsidR="00002115" w:rsidRPr="00B3499B" w14:paraId="31E36A64" w14:textId="77777777" w:rsidTr="006107AE">
        <w:tc>
          <w:tcPr>
            <w:tcW w:w="9356"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93C1A"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547926C2" w14:textId="77777777" w:rsidTr="00002115">
        <w:trPr>
          <w:trHeight w:val="133"/>
        </w:trPr>
        <w:tc>
          <w:tcPr>
            <w:tcW w:w="20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559F6"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93831"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D732A"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7D10C" w14:textId="77777777" w:rsidR="00002115" w:rsidRPr="001C5864" w:rsidRDefault="00002115" w:rsidP="006107AE">
            <w:pPr>
              <w:rPr>
                <w:rFonts w:cs="Arial"/>
                <w:b/>
                <w:bCs/>
                <w:color w:val="000000"/>
              </w:rPr>
            </w:pPr>
            <w:r>
              <w:rPr>
                <w:rFonts w:cs="Arial"/>
                <w:b/>
                <w:bCs/>
                <w:color w:val="000000"/>
              </w:rPr>
              <w:t>Type</w:t>
            </w:r>
          </w:p>
        </w:tc>
        <w:tc>
          <w:tcPr>
            <w:tcW w:w="184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B9B72"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6B270F0C"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114ACA30" w14:textId="77777777" w:rsidTr="00002115">
        <w:trPr>
          <w:trHeight w:val="584"/>
        </w:trPr>
        <w:tc>
          <w:tcPr>
            <w:tcW w:w="20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D0D3CB" w14:textId="2B393AD3" w:rsidR="00002115" w:rsidRPr="00FA0010" w:rsidRDefault="00002115" w:rsidP="006107AE">
            <w:pPr>
              <w:rPr>
                <w:rFonts w:cs="Arial"/>
                <w:color w:val="000000" w:themeColor="text1"/>
                <w:sz w:val="16"/>
                <w:szCs w:val="14"/>
              </w:rPr>
            </w:pPr>
            <w:r>
              <w:rPr>
                <w:rFonts w:cs="Arial"/>
                <w:sz w:val="16"/>
                <w:szCs w:val="14"/>
              </w:rPr>
              <w:t xml:space="preserve">See SCMK, SCML, SCMB_PSM sections for Request Seat Movement Functionality </w:t>
            </w:r>
          </w:p>
        </w:tc>
        <w:tc>
          <w:tcPr>
            <w:tcW w:w="161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9DB20"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38464D"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EDAC20" w14:textId="77777777" w:rsidR="00002115" w:rsidRDefault="00002115" w:rsidP="006107AE">
            <w:pPr>
              <w:rPr>
                <w:rFonts w:cs="Arial"/>
                <w:b/>
                <w:bCs/>
                <w:color w:val="000000"/>
              </w:rPr>
            </w:pPr>
          </w:p>
        </w:tc>
        <w:tc>
          <w:tcPr>
            <w:tcW w:w="184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F10B49" w14:textId="77777777" w:rsidR="00002115" w:rsidRDefault="00002115" w:rsidP="006107AE"/>
        </w:tc>
      </w:tr>
      <w:tr w:rsidR="00002115" w:rsidRPr="00B3499B" w14:paraId="17CFF7DE" w14:textId="77777777" w:rsidTr="00002115">
        <w:tc>
          <w:tcPr>
            <w:tcW w:w="2070"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3B3EAB" w14:textId="77777777" w:rsidR="00002115" w:rsidRPr="00B3499B" w:rsidRDefault="00D82BF1" w:rsidP="006107AE">
            <w:pPr>
              <w:rPr>
                <w:rFonts w:cs="Arial"/>
                <w:bCs/>
                <w:color w:val="808080" w:themeColor="background1" w:themeShade="80"/>
                <w:sz w:val="16"/>
                <w:szCs w:val="14"/>
              </w:rPr>
            </w:pPr>
            <w:hyperlink r:id="rId48"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005"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01EE7"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E7CA2"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C16D7C" w14:textId="77777777" w:rsidR="00B07C0E" w:rsidRPr="00E23282" w:rsidRDefault="00B07C0E" w:rsidP="00B07C0E"/>
    <w:p w14:paraId="1591FC93" w14:textId="77777777" w:rsidR="00B07C0E" w:rsidRDefault="00B07C0E" w:rsidP="00B07C0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2070"/>
        <w:gridCol w:w="1005"/>
        <w:gridCol w:w="610"/>
        <w:gridCol w:w="1843"/>
        <w:gridCol w:w="1984"/>
        <w:gridCol w:w="1844"/>
      </w:tblGrid>
      <w:tr w:rsidR="00002115" w:rsidRPr="00B3499B" w14:paraId="62F51215" w14:textId="77777777" w:rsidTr="006107AE">
        <w:tc>
          <w:tcPr>
            <w:tcW w:w="9356"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EFDA1"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26B9AE35" w14:textId="77777777" w:rsidTr="006107AE">
        <w:trPr>
          <w:trHeight w:val="133"/>
        </w:trPr>
        <w:tc>
          <w:tcPr>
            <w:tcW w:w="20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38E8F"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10978"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534CE"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7B87A" w14:textId="77777777" w:rsidR="00002115" w:rsidRPr="001C5864" w:rsidRDefault="00002115" w:rsidP="006107AE">
            <w:pPr>
              <w:rPr>
                <w:rFonts w:cs="Arial"/>
                <w:b/>
                <w:bCs/>
                <w:color w:val="000000"/>
              </w:rPr>
            </w:pPr>
            <w:r>
              <w:rPr>
                <w:rFonts w:cs="Arial"/>
                <w:b/>
                <w:bCs/>
                <w:color w:val="000000"/>
              </w:rPr>
              <w:t>Type</w:t>
            </w:r>
          </w:p>
        </w:tc>
        <w:tc>
          <w:tcPr>
            <w:tcW w:w="184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CDA8B"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2AA8BF25"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03E4E188" w14:textId="77777777" w:rsidTr="006107AE">
        <w:trPr>
          <w:trHeight w:val="584"/>
        </w:trPr>
        <w:tc>
          <w:tcPr>
            <w:tcW w:w="20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5CF0D6" w14:textId="77777777" w:rsidR="00002115" w:rsidRPr="00FA0010" w:rsidRDefault="00002115" w:rsidP="006107AE">
            <w:pPr>
              <w:rPr>
                <w:rFonts w:cs="Arial"/>
                <w:color w:val="000000" w:themeColor="text1"/>
                <w:sz w:val="16"/>
                <w:szCs w:val="14"/>
              </w:rPr>
            </w:pPr>
            <w:r>
              <w:rPr>
                <w:rFonts w:cs="Arial"/>
                <w:sz w:val="16"/>
                <w:szCs w:val="14"/>
              </w:rPr>
              <w:t xml:space="preserve">See SCMK, SCML, SCMB_PSM sections for Request Seat Movement Functionality </w:t>
            </w:r>
          </w:p>
        </w:tc>
        <w:tc>
          <w:tcPr>
            <w:tcW w:w="161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900374"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E15E72"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10511" w14:textId="77777777" w:rsidR="00002115" w:rsidRDefault="00002115" w:rsidP="006107AE">
            <w:pPr>
              <w:rPr>
                <w:rFonts w:cs="Arial"/>
                <w:b/>
                <w:bCs/>
                <w:color w:val="000000"/>
              </w:rPr>
            </w:pPr>
          </w:p>
        </w:tc>
        <w:tc>
          <w:tcPr>
            <w:tcW w:w="184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5C4C39" w14:textId="77777777" w:rsidR="00002115" w:rsidRDefault="00002115" w:rsidP="006107AE"/>
        </w:tc>
      </w:tr>
      <w:tr w:rsidR="00002115" w:rsidRPr="00B3499B" w14:paraId="30E8AA1A" w14:textId="77777777" w:rsidTr="006107AE">
        <w:tc>
          <w:tcPr>
            <w:tcW w:w="2070"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ACC212" w14:textId="77777777" w:rsidR="00002115" w:rsidRPr="00B3499B" w:rsidRDefault="00D82BF1" w:rsidP="006107AE">
            <w:pPr>
              <w:rPr>
                <w:rFonts w:cs="Arial"/>
                <w:bCs/>
                <w:color w:val="808080" w:themeColor="background1" w:themeShade="80"/>
                <w:sz w:val="16"/>
                <w:szCs w:val="14"/>
              </w:rPr>
            </w:pPr>
            <w:hyperlink r:id="rId49"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005"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E1810"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DEA78"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9354AB" w14:textId="77777777" w:rsidR="00B07C0E" w:rsidRDefault="00B07C0E" w:rsidP="00B07C0E">
      <w:pPr>
        <w:rPr>
          <w:rFonts w:cs="Arial"/>
        </w:rPr>
      </w:pPr>
    </w:p>
    <w:p w14:paraId="387A0793" w14:textId="77777777" w:rsidR="00B07C0E" w:rsidRPr="00612064" w:rsidRDefault="00B07C0E" w:rsidP="00B07C0E">
      <w:pPr>
        <w:spacing w:before="20"/>
        <w:rPr>
          <w:vanish/>
        </w:rPr>
      </w:pPr>
    </w:p>
    <w:p w14:paraId="3C815BE8" w14:textId="77777777" w:rsidR="00B07C0E" w:rsidRDefault="00B07C0E" w:rsidP="00B07C0E">
      <w:pPr>
        <w:pStyle w:val="Heading6"/>
        <w:keepNext w:val="0"/>
        <w:tabs>
          <w:tab w:val="clear" w:pos="900"/>
          <w:tab w:val="left" w:pos="709"/>
        </w:tabs>
        <w:spacing w:before="240"/>
      </w:pPr>
      <w:r>
        <w:lastRenderedPageBreak/>
        <w:t>Parameters</w:t>
      </w:r>
    </w:p>
    <w:p w14:paraId="49AFB463" w14:textId="77777777" w:rsidR="00B07C0E" w:rsidRPr="00A57D05" w:rsidRDefault="00B07C0E" w:rsidP="00B07C0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07C0E" w:rsidRPr="00E54DEA" w14:paraId="577AF98D" w14:textId="77777777" w:rsidTr="000E6320">
        <w:trPr>
          <w:trHeight w:val="161"/>
        </w:trPr>
        <w:tc>
          <w:tcPr>
            <w:tcW w:w="1838" w:type="dxa"/>
            <w:shd w:val="clear" w:color="auto" w:fill="D9D9D9" w:themeFill="background1" w:themeFillShade="D9"/>
            <w:noWrap/>
            <w:hideMark/>
          </w:tcPr>
          <w:p w14:paraId="74A82363"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627C9B" w14:textId="77777777" w:rsidR="00B07C0E" w:rsidRDefault="00B07C0E"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533906" w14:textId="77777777" w:rsidR="00B07C0E" w:rsidRDefault="00B07C0E"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5BF789E" w14:textId="77777777" w:rsidR="00B07C0E" w:rsidRPr="00E54DEA" w:rsidRDefault="00B07C0E"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D830C47" w14:textId="77777777" w:rsidR="00B07C0E" w:rsidRDefault="00B07C0E" w:rsidP="000E6320">
            <w:pPr>
              <w:overflowPunct/>
              <w:autoSpaceDE/>
              <w:autoSpaceDN/>
              <w:adjustRightInd/>
              <w:textAlignment w:val="auto"/>
              <w:rPr>
                <w:rFonts w:cs="Arial"/>
                <w:b/>
                <w:bCs/>
                <w:color w:val="000000"/>
              </w:rPr>
            </w:pPr>
            <w:r>
              <w:rPr>
                <w:rFonts w:cs="Arial"/>
                <w:b/>
                <w:bCs/>
                <w:color w:val="000000"/>
              </w:rPr>
              <w:t>Method Details</w:t>
            </w:r>
          </w:p>
        </w:tc>
      </w:tr>
      <w:tr w:rsidR="00B07C0E" w:rsidRPr="003F473D" w14:paraId="49BDEDC5" w14:textId="77777777" w:rsidTr="000E6320">
        <w:trPr>
          <w:trHeight w:val="70"/>
        </w:trPr>
        <w:tc>
          <w:tcPr>
            <w:tcW w:w="1838" w:type="dxa"/>
            <w:noWrap/>
          </w:tcPr>
          <w:p w14:paraId="23C47682" w14:textId="77777777" w:rsidR="00B07C0E" w:rsidRPr="00D20BE7" w:rsidRDefault="00B07C0E"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3031C5D" w14:textId="77777777" w:rsidR="00B07C0E" w:rsidRPr="00D20BE7" w:rsidRDefault="00B07C0E"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963EC08" w14:textId="77777777" w:rsidR="00B07C0E" w:rsidRPr="00D20BE7" w:rsidRDefault="00B07C0E"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3438235"/>
            <w:placeholder>
              <w:docPart w:val="384E46D8897A4B6A997A96BCF30037AE"/>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962DD5A" w14:textId="77777777" w:rsidR="00B07C0E" w:rsidRPr="00D20BE7" w:rsidRDefault="00B07C0E" w:rsidP="000E6320">
                <w:pPr>
                  <w:rPr>
                    <w:color w:val="000000" w:themeColor="text1"/>
                    <w:sz w:val="18"/>
                  </w:rPr>
                </w:pPr>
                <w:r w:rsidRPr="00D20BE7">
                  <w:rPr>
                    <w:sz w:val="18"/>
                  </w:rPr>
                  <w:t>Choose an item.</w:t>
                </w:r>
              </w:p>
            </w:tc>
          </w:sdtContent>
        </w:sdt>
        <w:tc>
          <w:tcPr>
            <w:tcW w:w="3402" w:type="dxa"/>
          </w:tcPr>
          <w:p w14:paraId="20D2957F" w14:textId="77777777" w:rsidR="00B07C0E" w:rsidRPr="00D20BE7" w:rsidRDefault="00B07C0E" w:rsidP="000E6320">
            <w:pPr>
              <w:rPr>
                <w:sz w:val="18"/>
              </w:rPr>
            </w:pPr>
            <w:r w:rsidRPr="00D20BE7">
              <w:rPr>
                <w:sz w:val="18"/>
              </w:rPr>
              <w:t>Depends on Method selection. For Method 2 a DID including start bit and length could be given. For Central Car Config a signal could be referenced</w:t>
            </w:r>
          </w:p>
        </w:tc>
      </w:tr>
      <w:tr w:rsidR="00B07C0E" w:rsidRPr="003F473D" w14:paraId="75BE06F2" w14:textId="77777777" w:rsidTr="000E6320">
        <w:trPr>
          <w:trHeight w:val="71"/>
        </w:trPr>
        <w:tc>
          <w:tcPr>
            <w:tcW w:w="1838" w:type="dxa"/>
            <w:noWrap/>
          </w:tcPr>
          <w:p w14:paraId="16578718" w14:textId="77777777" w:rsidR="00B07C0E" w:rsidRPr="00D14691" w:rsidRDefault="00B07C0E" w:rsidP="000E6320">
            <w:pPr>
              <w:overflowPunct/>
              <w:autoSpaceDE/>
              <w:autoSpaceDN/>
              <w:adjustRightInd/>
              <w:textAlignment w:val="auto"/>
              <w:rPr>
                <w:color w:val="000000" w:themeColor="text1"/>
              </w:rPr>
            </w:pPr>
          </w:p>
        </w:tc>
        <w:tc>
          <w:tcPr>
            <w:tcW w:w="1843" w:type="dxa"/>
          </w:tcPr>
          <w:p w14:paraId="36E6661B" w14:textId="77777777" w:rsidR="00B07C0E" w:rsidRPr="00D14691" w:rsidRDefault="00B07C0E" w:rsidP="000E6320">
            <w:pPr>
              <w:rPr>
                <w:color w:val="000000" w:themeColor="text1"/>
              </w:rPr>
            </w:pPr>
          </w:p>
        </w:tc>
        <w:tc>
          <w:tcPr>
            <w:tcW w:w="1701" w:type="dxa"/>
          </w:tcPr>
          <w:p w14:paraId="3FE7F11A" w14:textId="77777777" w:rsidR="00B07C0E" w:rsidRPr="00D14691" w:rsidRDefault="00B07C0E" w:rsidP="000E6320">
            <w:pPr>
              <w:rPr>
                <w:color w:val="000000" w:themeColor="text1"/>
              </w:rPr>
            </w:pPr>
          </w:p>
        </w:tc>
        <w:tc>
          <w:tcPr>
            <w:tcW w:w="1417" w:type="dxa"/>
            <w:noWrap/>
          </w:tcPr>
          <w:p w14:paraId="40193D60" w14:textId="77777777" w:rsidR="00B07C0E" w:rsidRPr="00D14691" w:rsidRDefault="00B07C0E" w:rsidP="000E6320">
            <w:pPr>
              <w:rPr>
                <w:color w:val="000000" w:themeColor="text1"/>
              </w:rPr>
            </w:pPr>
          </w:p>
        </w:tc>
        <w:tc>
          <w:tcPr>
            <w:tcW w:w="3402" w:type="dxa"/>
          </w:tcPr>
          <w:p w14:paraId="235457EE" w14:textId="77777777" w:rsidR="00B07C0E" w:rsidRPr="00D14691" w:rsidRDefault="00B07C0E" w:rsidP="000E6320">
            <w:pPr>
              <w:rPr>
                <w:color w:val="000000" w:themeColor="text1"/>
              </w:rPr>
            </w:pPr>
          </w:p>
        </w:tc>
      </w:tr>
    </w:tbl>
    <w:p w14:paraId="161D68AE" w14:textId="77777777" w:rsidR="00B07C0E" w:rsidRDefault="00B07C0E" w:rsidP="00B07C0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458AF2" w14:textId="77777777" w:rsidR="00B07C0E" w:rsidRPr="003678EC" w:rsidRDefault="00B07C0E" w:rsidP="00B07C0E">
      <w:pPr>
        <w:rPr>
          <w:lang w:val="en-GB"/>
        </w:rPr>
      </w:pPr>
    </w:p>
    <w:p w14:paraId="63F00E13" w14:textId="77777777" w:rsidR="00B07C0E" w:rsidRPr="003E2313" w:rsidRDefault="00B07C0E" w:rsidP="00B07C0E">
      <w:pPr>
        <w:pStyle w:val="Heading6"/>
        <w:keepNext w:val="0"/>
        <w:tabs>
          <w:tab w:val="clear" w:pos="900"/>
          <w:tab w:val="left" w:pos="709"/>
        </w:tabs>
        <w:spacing w:before="240"/>
      </w:pPr>
      <w:r>
        <w:t>Interface</w:t>
      </w:r>
      <w:r w:rsidRPr="003E2313">
        <w:t xml:space="preserve"> Requirements</w:t>
      </w:r>
    </w:p>
    <w:p w14:paraId="0B58D688" w14:textId="77777777" w:rsidR="00B07C0E" w:rsidRPr="003225C9" w:rsidRDefault="00B07C0E" w:rsidP="00B07C0E">
      <w:pPr>
        <w:tabs>
          <w:tab w:val="left" w:pos="284"/>
          <w:tab w:val="left" w:pos="851"/>
        </w:tabs>
      </w:pPr>
    </w:p>
    <w:p w14:paraId="6A2AE65C" w14:textId="77777777" w:rsidR="00B07C0E" w:rsidRDefault="00B07C0E" w:rsidP="00B07C0E">
      <w:pPr>
        <w:pStyle w:val="Heading5"/>
        <w:keepNext w:val="0"/>
        <w:tabs>
          <w:tab w:val="clear" w:pos="900"/>
          <w:tab w:val="left" w:pos="709"/>
        </w:tabs>
        <w:spacing w:before="240"/>
        <w:rPr>
          <w:lang w:val="en-GB"/>
        </w:rPr>
      </w:pPr>
      <w:r>
        <w:rPr>
          <w:lang w:val="en-GB"/>
        </w:rPr>
        <w:t>Function Requirements</w:t>
      </w:r>
    </w:p>
    <w:p w14:paraId="0AD45827" w14:textId="77777777" w:rsidR="00B07C0E" w:rsidRPr="003225C9" w:rsidRDefault="00B07C0E" w:rsidP="00B07C0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07C0E" w14:paraId="68AF28A2" w14:textId="77777777" w:rsidTr="000E6320">
        <w:tc>
          <w:tcPr>
            <w:tcW w:w="1934" w:type="dxa"/>
            <w:shd w:val="clear" w:color="auto" w:fill="D9D9D9" w:themeFill="background1" w:themeFillShade="D9"/>
          </w:tcPr>
          <w:p w14:paraId="0F4685E5" w14:textId="77777777" w:rsidR="00B07C0E" w:rsidRDefault="00B07C0E" w:rsidP="000E6320">
            <w:pPr>
              <w:rPr>
                <w:b/>
              </w:rPr>
            </w:pPr>
            <w:r w:rsidRPr="00AF169D">
              <w:rPr>
                <w:b/>
              </w:rPr>
              <w:t>Requirement ID</w:t>
            </w:r>
          </w:p>
          <w:p w14:paraId="1F8B5EBC" w14:textId="77777777" w:rsidR="00B07C0E" w:rsidRPr="00AF169D" w:rsidRDefault="00B07C0E" w:rsidP="000E6320">
            <w:pPr>
              <w:rPr>
                <w:b/>
              </w:rPr>
            </w:pPr>
            <w:r w:rsidRPr="00EB7BB6">
              <w:t>(of Logical Function)</w:t>
            </w:r>
          </w:p>
        </w:tc>
        <w:tc>
          <w:tcPr>
            <w:tcW w:w="2177" w:type="dxa"/>
            <w:shd w:val="clear" w:color="auto" w:fill="D9D9D9" w:themeFill="background1" w:themeFillShade="D9"/>
          </w:tcPr>
          <w:p w14:paraId="40BE2325" w14:textId="77777777" w:rsidR="00B07C0E" w:rsidRDefault="00B07C0E" w:rsidP="000E6320">
            <w:pPr>
              <w:rPr>
                <w:b/>
              </w:rPr>
            </w:pPr>
            <w:r w:rsidRPr="00AF169D">
              <w:rPr>
                <w:b/>
              </w:rPr>
              <w:t>Requirement Title</w:t>
            </w:r>
          </w:p>
        </w:tc>
        <w:tc>
          <w:tcPr>
            <w:tcW w:w="1425" w:type="dxa"/>
            <w:shd w:val="clear" w:color="auto" w:fill="D9D9D9" w:themeFill="background1" w:themeFillShade="D9"/>
          </w:tcPr>
          <w:p w14:paraId="59571BE8" w14:textId="77777777" w:rsidR="00B07C0E" w:rsidRDefault="00B07C0E" w:rsidP="000E6320">
            <w:pPr>
              <w:rPr>
                <w:b/>
              </w:rPr>
            </w:pPr>
            <w:r>
              <w:rPr>
                <w:b/>
              </w:rPr>
              <w:t>Modification</w:t>
            </w:r>
          </w:p>
        </w:tc>
        <w:tc>
          <w:tcPr>
            <w:tcW w:w="1712" w:type="dxa"/>
            <w:shd w:val="clear" w:color="auto" w:fill="D9D9D9" w:themeFill="background1" w:themeFillShade="D9"/>
          </w:tcPr>
          <w:p w14:paraId="7DD66879" w14:textId="77777777" w:rsidR="00B07C0E" w:rsidRDefault="00B07C0E" w:rsidP="000E6320">
            <w:pPr>
              <w:rPr>
                <w:b/>
              </w:rPr>
            </w:pPr>
            <w:r w:rsidRPr="00AF169D">
              <w:rPr>
                <w:b/>
              </w:rPr>
              <w:t xml:space="preserve">Requirement </w:t>
            </w:r>
            <w:r>
              <w:rPr>
                <w:b/>
              </w:rPr>
              <w:t>ID</w:t>
            </w:r>
          </w:p>
          <w:p w14:paraId="2572D7F4" w14:textId="77777777" w:rsidR="00B07C0E" w:rsidRPr="00AF169D" w:rsidRDefault="00B07C0E"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1D377FE" w14:textId="77777777" w:rsidR="00B07C0E" w:rsidRPr="00AF169D" w:rsidRDefault="00B07C0E" w:rsidP="000E6320">
            <w:pPr>
              <w:rPr>
                <w:b/>
              </w:rPr>
            </w:pPr>
            <w:r>
              <w:rPr>
                <w:b/>
              </w:rPr>
              <w:t>Comment</w:t>
            </w:r>
          </w:p>
        </w:tc>
      </w:tr>
      <w:tr w:rsidR="00B07C0E" w14:paraId="2FF57F57" w14:textId="77777777" w:rsidTr="000E6320">
        <w:tc>
          <w:tcPr>
            <w:tcW w:w="1934" w:type="dxa"/>
          </w:tcPr>
          <w:p w14:paraId="22B6B521" w14:textId="35A9992F" w:rsidR="00B07C0E" w:rsidRPr="000F4E8B" w:rsidRDefault="00B07C0E" w:rsidP="000E6320"/>
        </w:tc>
        <w:tc>
          <w:tcPr>
            <w:tcW w:w="2177" w:type="dxa"/>
          </w:tcPr>
          <w:p w14:paraId="564F8A81" w14:textId="77777777" w:rsidR="00B07C0E" w:rsidRPr="000F4E8B" w:rsidRDefault="00B07C0E" w:rsidP="000E6320"/>
        </w:tc>
        <w:tc>
          <w:tcPr>
            <w:tcW w:w="1425" w:type="dxa"/>
          </w:tcPr>
          <w:p w14:paraId="448156B2" w14:textId="00A46933" w:rsidR="00B07C0E" w:rsidRPr="000F4E8B" w:rsidRDefault="00B07C0E" w:rsidP="000E6320"/>
        </w:tc>
        <w:tc>
          <w:tcPr>
            <w:tcW w:w="1712" w:type="dxa"/>
          </w:tcPr>
          <w:p w14:paraId="30E7D0B8" w14:textId="5F3EA09C" w:rsidR="00B07C0E" w:rsidRPr="000F4E8B" w:rsidRDefault="00B07C0E" w:rsidP="000E6320"/>
        </w:tc>
        <w:tc>
          <w:tcPr>
            <w:tcW w:w="2958" w:type="dxa"/>
          </w:tcPr>
          <w:p w14:paraId="483EE574" w14:textId="77777777" w:rsidR="00B07C0E" w:rsidRPr="000F4E8B" w:rsidRDefault="00B07C0E" w:rsidP="000E6320"/>
        </w:tc>
      </w:tr>
      <w:tr w:rsidR="00B07C0E" w14:paraId="25788CE6" w14:textId="77777777" w:rsidTr="000E6320">
        <w:tc>
          <w:tcPr>
            <w:tcW w:w="1934" w:type="dxa"/>
          </w:tcPr>
          <w:p w14:paraId="7822EB2B" w14:textId="49FB2389" w:rsidR="00B07C0E" w:rsidRPr="000F4E8B" w:rsidRDefault="00B07C0E" w:rsidP="000E6320"/>
        </w:tc>
        <w:tc>
          <w:tcPr>
            <w:tcW w:w="2177" w:type="dxa"/>
          </w:tcPr>
          <w:p w14:paraId="6EA4C428" w14:textId="77777777" w:rsidR="00B07C0E" w:rsidRPr="000F4E8B" w:rsidRDefault="00B07C0E" w:rsidP="000E6320"/>
        </w:tc>
        <w:tc>
          <w:tcPr>
            <w:tcW w:w="1425" w:type="dxa"/>
          </w:tcPr>
          <w:p w14:paraId="42063655" w14:textId="63F85C55" w:rsidR="00B07C0E" w:rsidRPr="000F4E8B" w:rsidRDefault="00B07C0E" w:rsidP="000E6320"/>
        </w:tc>
        <w:tc>
          <w:tcPr>
            <w:tcW w:w="1712" w:type="dxa"/>
          </w:tcPr>
          <w:p w14:paraId="035F21D7" w14:textId="46667737" w:rsidR="00B07C0E" w:rsidRPr="000F4E8B" w:rsidRDefault="00B07C0E" w:rsidP="000E6320"/>
        </w:tc>
        <w:tc>
          <w:tcPr>
            <w:tcW w:w="2958" w:type="dxa"/>
          </w:tcPr>
          <w:p w14:paraId="73A1E91A" w14:textId="77777777" w:rsidR="00B07C0E" w:rsidRPr="000F4E8B" w:rsidRDefault="00B07C0E" w:rsidP="000E6320"/>
        </w:tc>
      </w:tr>
      <w:tr w:rsidR="00B07C0E" w14:paraId="4A5239FF" w14:textId="77777777" w:rsidTr="000E6320">
        <w:tc>
          <w:tcPr>
            <w:tcW w:w="1934" w:type="dxa"/>
          </w:tcPr>
          <w:p w14:paraId="1CC2102D" w14:textId="646D4201" w:rsidR="00B07C0E" w:rsidRPr="000F4E8B" w:rsidRDefault="00B07C0E" w:rsidP="000E6320"/>
        </w:tc>
        <w:tc>
          <w:tcPr>
            <w:tcW w:w="2177" w:type="dxa"/>
          </w:tcPr>
          <w:p w14:paraId="5BF33FCD" w14:textId="77777777" w:rsidR="00B07C0E" w:rsidRPr="000F4E8B" w:rsidRDefault="00B07C0E" w:rsidP="000E6320"/>
        </w:tc>
        <w:tc>
          <w:tcPr>
            <w:tcW w:w="1425" w:type="dxa"/>
          </w:tcPr>
          <w:p w14:paraId="1DE370D2" w14:textId="08ACB375" w:rsidR="00B07C0E" w:rsidRPr="000F4E8B" w:rsidRDefault="00B07C0E" w:rsidP="000E6320"/>
        </w:tc>
        <w:tc>
          <w:tcPr>
            <w:tcW w:w="1712" w:type="dxa"/>
          </w:tcPr>
          <w:p w14:paraId="396BD77F" w14:textId="428F25DF" w:rsidR="00B07C0E" w:rsidRPr="000F4E8B" w:rsidRDefault="00B07C0E" w:rsidP="000E6320"/>
        </w:tc>
        <w:tc>
          <w:tcPr>
            <w:tcW w:w="2958" w:type="dxa"/>
          </w:tcPr>
          <w:p w14:paraId="7936E73E" w14:textId="77777777" w:rsidR="00B07C0E" w:rsidRPr="000F4E8B" w:rsidRDefault="00B07C0E" w:rsidP="000E6320"/>
        </w:tc>
      </w:tr>
    </w:tbl>
    <w:p w14:paraId="4F87CADF" w14:textId="77777777" w:rsidR="00B07C0E"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77EA1AF" w14:textId="77777777" w:rsidR="00B07C0E" w:rsidRDefault="00B07C0E" w:rsidP="00B07C0E"/>
    <w:tbl>
      <w:tblPr>
        <w:tblStyle w:val="TableGrid"/>
        <w:tblW w:w="10201" w:type="dxa"/>
        <w:tblLook w:val="04A0" w:firstRow="1" w:lastRow="0" w:firstColumn="1" w:lastColumn="0" w:noHBand="0" w:noVBand="1"/>
      </w:tblPr>
      <w:tblGrid>
        <w:gridCol w:w="1838"/>
        <w:gridCol w:w="4253"/>
        <w:gridCol w:w="4110"/>
      </w:tblGrid>
      <w:tr w:rsidR="00B07C0E" w14:paraId="2EC07C48" w14:textId="77777777" w:rsidTr="000E6320">
        <w:tc>
          <w:tcPr>
            <w:tcW w:w="1838" w:type="dxa"/>
            <w:shd w:val="clear" w:color="auto" w:fill="D9D9D9" w:themeFill="background1" w:themeFillShade="D9"/>
          </w:tcPr>
          <w:p w14:paraId="400D73CA" w14:textId="77777777" w:rsidR="00B07C0E" w:rsidRDefault="00B07C0E" w:rsidP="000E6320">
            <w:pPr>
              <w:rPr>
                <w:b/>
              </w:rPr>
            </w:pPr>
            <w:r w:rsidRPr="00AF169D">
              <w:rPr>
                <w:b/>
              </w:rPr>
              <w:t>Requirement ID</w:t>
            </w:r>
          </w:p>
          <w:p w14:paraId="5F1FF595" w14:textId="77777777" w:rsidR="00B07C0E" w:rsidRPr="00AF169D" w:rsidRDefault="00B07C0E" w:rsidP="000E6320">
            <w:pPr>
              <w:rPr>
                <w:b/>
              </w:rPr>
            </w:pPr>
            <w:r w:rsidRPr="00EB7BB6">
              <w:t>(of Logical Function)</w:t>
            </w:r>
          </w:p>
        </w:tc>
        <w:tc>
          <w:tcPr>
            <w:tcW w:w="4253" w:type="dxa"/>
            <w:shd w:val="clear" w:color="auto" w:fill="D9D9D9" w:themeFill="background1" w:themeFillShade="D9"/>
          </w:tcPr>
          <w:p w14:paraId="681D2FDD" w14:textId="77777777" w:rsidR="00B07C0E" w:rsidRPr="00AF169D" w:rsidRDefault="00B07C0E" w:rsidP="000E6320">
            <w:pPr>
              <w:rPr>
                <w:b/>
              </w:rPr>
            </w:pPr>
            <w:r w:rsidRPr="00AF169D">
              <w:rPr>
                <w:b/>
              </w:rPr>
              <w:t>Requirement Title</w:t>
            </w:r>
          </w:p>
        </w:tc>
        <w:tc>
          <w:tcPr>
            <w:tcW w:w="4110" w:type="dxa"/>
            <w:shd w:val="clear" w:color="auto" w:fill="D9D9D9" w:themeFill="background1" w:themeFillShade="D9"/>
          </w:tcPr>
          <w:p w14:paraId="42C23037" w14:textId="77777777" w:rsidR="00B07C0E" w:rsidRPr="00AF169D" w:rsidRDefault="00B07C0E" w:rsidP="000E6320">
            <w:pPr>
              <w:rPr>
                <w:b/>
              </w:rPr>
            </w:pPr>
            <w:r>
              <w:rPr>
                <w:b/>
              </w:rPr>
              <w:t>Comment</w:t>
            </w:r>
          </w:p>
        </w:tc>
      </w:tr>
      <w:tr w:rsidR="00B07C0E" w14:paraId="58A72051" w14:textId="77777777" w:rsidTr="000E6320">
        <w:tc>
          <w:tcPr>
            <w:tcW w:w="1838" w:type="dxa"/>
          </w:tcPr>
          <w:p w14:paraId="296CA8E1" w14:textId="77777777" w:rsidR="00B07C0E" w:rsidRDefault="00B07C0E" w:rsidP="000E6320"/>
        </w:tc>
        <w:tc>
          <w:tcPr>
            <w:tcW w:w="4253" w:type="dxa"/>
          </w:tcPr>
          <w:p w14:paraId="48978798" w14:textId="77777777" w:rsidR="00B07C0E" w:rsidRDefault="00B07C0E" w:rsidP="000E6320"/>
        </w:tc>
        <w:tc>
          <w:tcPr>
            <w:tcW w:w="4110" w:type="dxa"/>
          </w:tcPr>
          <w:p w14:paraId="7839B379" w14:textId="77777777" w:rsidR="00B07C0E" w:rsidRDefault="00B07C0E" w:rsidP="000E6320"/>
        </w:tc>
      </w:tr>
      <w:tr w:rsidR="00B07C0E" w14:paraId="492572D5" w14:textId="77777777" w:rsidTr="000E6320">
        <w:tc>
          <w:tcPr>
            <w:tcW w:w="1838" w:type="dxa"/>
          </w:tcPr>
          <w:p w14:paraId="1E8FAAE7" w14:textId="77777777" w:rsidR="00B07C0E" w:rsidRDefault="00B07C0E" w:rsidP="000E6320"/>
        </w:tc>
        <w:tc>
          <w:tcPr>
            <w:tcW w:w="4253" w:type="dxa"/>
          </w:tcPr>
          <w:p w14:paraId="089C33D7" w14:textId="77777777" w:rsidR="00B07C0E" w:rsidRDefault="00B07C0E" w:rsidP="000E6320"/>
        </w:tc>
        <w:tc>
          <w:tcPr>
            <w:tcW w:w="4110" w:type="dxa"/>
          </w:tcPr>
          <w:p w14:paraId="6B7D835D" w14:textId="77777777" w:rsidR="00B07C0E" w:rsidRDefault="00B07C0E" w:rsidP="000E6320"/>
        </w:tc>
      </w:tr>
      <w:tr w:rsidR="00B07C0E" w14:paraId="16FDA066" w14:textId="77777777" w:rsidTr="000E6320">
        <w:tc>
          <w:tcPr>
            <w:tcW w:w="1838" w:type="dxa"/>
          </w:tcPr>
          <w:p w14:paraId="3CB32C85" w14:textId="77777777" w:rsidR="00B07C0E" w:rsidRDefault="00B07C0E" w:rsidP="000E6320">
            <w:r>
              <w:t>…</w:t>
            </w:r>
          </w:p>
        </w:tc>
        <w:tc>
          <w:tcPr>
            <w:tcW w:w="4253" w:type="dxa"/>
          </w:tcPr>
          <w:p w14:paraId="40BFCDAC" w14:textId="77777777" w:rsidR="00B07C0E" w:rsidRDefault="00B07C0E" w:rsidP="000E6320"/>
        </w:tc>
        <w:tc>
          <w:tcPr>
            <w:tcW w:w="4110" w:type="dxa"/>
          </w:tcPr>
          <w:p w14:paraId="194213C8" w14:textId="77777777" w:rsidR="00B07C0E" w:rsidRDefault="00B07C0E" w:rsidP="000E6320"/>
        </w:tc>
      </w:tr>
    </w:tbl>
    <w:p w14:paraId="1AFF1A23" w14:textId="77777777" w:rsidR="00B07C0E" w:rsidRPr="00702453" w:rsidRDefault="00B07C0E" w:rsidP="00B07C0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79A6337" w14:textId="77777777" w:rsidR="00B07C0E" w:rsidRDefault="00B07C0E" w:rsidP="00B07C0E"/>
    <w:p w14:paraId="08DD1F28" w14:textId="77777777" w:rsidR="00B07C0E" w:rsidRDefault="00B07C0E" w:rsidP="00B07C0E">
      <w:pPr>
        <w:pStyle w:val="Heading6"/>
        <w:keepNext w:val="0"/>
        <w:tabs>
          <w:tab w:val="clear" w:pos="900"/>
          <w:tab w:val="left" w:pos="709"/>
        </w:tabs>
        <w:spacing w:before="240"/>
        <w:rPr>
          <w:lang w:val="en-GB"/>
        </w:rPr>
      </w:pPr>
      <w:r>
        <w:rPr>
          <w:lang w:val="en-GB"/>
        </w:rPr>
        <w:t>Component Specific Requirements</w:t>
      </w:r>
    </w:p>
    <w:p w14:paraId="24C58F8E" w14:textId="72DA699A" w:rsidR="00E33FEE" w:rsidRPr="003305ED" w:rsidRDefault="00E33FEE" w:rsidP="00E33FEE">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8C0FEA2" wp14:editId="0EF56126">
            <wp:extent cx="152400" cy="152400"/>
            <wp:effectExtent l="0" t="0" r="0" b="0"/>
            <wp:docPr id="78" name="Picture -262039083.jpg" descr="-262039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62039083.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Audio Control Functio</w:t>
      </w:r>
      <w:r w:rsidR="00002115">
        <w:rPr>
          <w:b/>
          <w:lang w:val="en-GB"/>
        </w:rPr>
        <w:t>n</w:t>
      </w:r>
      <w:r w:rsidRPr="00594773">
        <w:rPr>
          <w:b/>
          <w:lang w:val="en-GB"/>
        </w:rPr>
        <w:t>ality</w:t>
      </w:r>
    </w:p>
    <w:p w14:paraId="4A2112C7" w14:textId="77777777" w:rsidR="00E33FEE" w:rsidRDefault="00E33FEE" w:rsidP="00E33FEE">
      <w:pPr>
        <w:pStyle w:val="Heading5"/>
        <w:keepNext w:val="0"/>
        <w:tabs>
          <w:tab w:val="clear" w:pos="900"/>
          <w:tab w:val="left" w:pos="709"/>
        </w:tabs>
        <w:spacing w:before="240"/>
        <w:rPr>
          <w:lang w:val="en-GB"/>
        </w:rPr>
      </w:pPr>
      <w:r>
        <w:rPr>
          <w:lang w:val="en-GB"/>
        </w:rPr>
        <w:t>Function Interfaces</w:t>
      </w:r>
    </w:p>
    <w:p w14:paraId="71DA2E1D" w14:textId="77777777" w:rsidR="00E33FEE" w:rsidRPr="003B799F" w:rsidRDefault="00E33FEE" w:rsidP="00E33FEE"/>
    <w:p w14:paraId="4A0FE558" w14:textId="4F0A0C3F" w:rsidR="00E33FEE" w:rsidRPr="00002115" w:rsidRDefault="00E33FEE" w:rsidP="00E33FEE">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02115" w:rsidRPr="00B3499B" w14:paraId="676584D9"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424D3"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3060AF96"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65CA3"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CB0F4"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D7562"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CE3ED" w14:textId="77777777" w:rsidR="00002115" w:rsidRPr="001C5864" w:rsidRDefault="00002115"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70E532"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221590CC"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72D9F97D"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CE04B" w14:textId="0D0E2627" w:rsidR="00002115" w:rsidRPr="00FA0010" w:rsidRDefault="00002115" w:rsidP="006107AE">
            <w:pPr>
              <w:rPr>
                <w:rFonts w:cs="Arial"/>
                <w:color w:val="000000" w:themeColor="text1"/>
                <w:sz w:val="16"/>
                <w:szCs w:val="14"/>
              </w:rPr>
            </w:pPr>
            <w:r>
              <w:rPr>
                <w:rFonts w:cs="Arial"/>
                <w:sz w:val="16"/>
                <w:szCs w:val="14"/>
              </w:rPr>
              <w:t xml:space="preserve">See AHU section for Request Audio Control Functionality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545B6"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00DE5"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1B534" w14:textId="77777777" w:rsidR="00002115" w:rsidRDefault="00002115"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314967" w14:textId="77777777" w:rsidR="00002115" w:rsidRDefault="00002115" w:rsidP="006107AE"/>
        </w:tc>
      </w:tr>
      <w:tr w:rsidR="00002115" w:rsidRPr="00B3499B" w14:paraId="7E2E1661"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452107" w14:textId="77777777" w:rsidR="00002115" w:rsidRPr="00B3499B" w:rsidRDefault="00D82BF1" w:rsidP="006107AE">
            <w:pPr>
              <w:rPr>
                <w:rFonts w:cs="Arial"/>
                <w:bCs/>
                <w:color w:val="808080" w:themeColor="background1" w:themeShade="80"/>
                <w:sz w:val="16"/>
                <w:szCs w:val="14"/>
              </w:rPr>
            </w:pPr>
            <w:hyperlink r:id="rId50"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0E3AF"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B77C2"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CB63B2" w14:textId="77777777" w:rsidR="00E33FEE" w:rsidRPr="00E23282" w:rsidRDefault="00E33FEE" w:rsidP="00E33FEE"/>
    <w:p w14:paraId="62BC7868" w14:textId="77777777" w:rsidR="00E33FEE" w:rsidRDefault="00E33FEE" w:rsidP="00E33FEE">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02115" w:rsidRPr="00B3499B" w14:paraId="22422FC3" w14:textId="77777777" w:rsidTr="006107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8D7158" w14:textId="77777777" w:rsidR="00002115" w:rsidRPr="00B3499B" w:rsidRDefault="00002115" w:rsidP="006107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02115" w:rsidRPr="00B3499B" w14:paraId="404CBCA7" w14:textId="77777777" w:rsidTr="006107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F09CE" w14:textId="77777777" w:rsidR="00002115" w:rsidRPr="00B3499B" w:rsidRDefault="00002115" w:rsidP="006107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805FF" w14:textId="77777777" w:rsidR="00002115" w:rsidRPr="001C5864" w:rsidRDefault="00002115" w:rsidP="006107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AB929" w14:textId="77777777" w:rsidR="00002115" w:rsidRPr="001C5864" w:rsidRDefault="00002115" w:rsidP="006107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E5C91" w14:textId="77777777" w:rsidR="00002115" w:rsidRPr="001C5864" w:rsidRDefault="00002115" w:rsidP="006107AE">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21E7C" w14:textId="77777777" w:rsidR="00002115" w:rsidRDefault="00002115" w:rsidP="006107AE">
            <w:pPr>
              <w:overflowPunct/>
              <w:autoSpaceDE/>
              <w:autoSpaceDN/>
              <w:adjustRightInd/>
              <w:textAlignment w:val="auto"/>
              <w:rPr>
                <w:rFonts w:cs="Arial"/>
                <w:b/>
                <w:bCs/>
                <w:color w:val="000000"/>
              </w:rPr>
            </w:pPr>
            <w:r>
              <w:rPr>
                <w:rFonts w:cs="Arial"/>
                <w:b/>
                <w:bCs/>
                <w:color w:val="000000"/>
              </w:rPr>
              <w:t>Connection</w:t>
            </w:r>
          </w:p>
          <w:p w14:paraId="1E5865F9" w14:textId="77777777" w:rsidR="00002115" w:rsidRPr="00B3499B" w:rsidRDefault="00002115" w:rsidP="006107AE">
            <w:pPr>
              <w:ind w:left="141"/>
              <w:rPr>
                <w:rFonts w:cs="Arial"/>
                <w:color w:val="000000" w:themeColor="text1"/>
                <w:sz w:val="16"/>
                <w:szCs w:val="14"/>
              </w:rPr>
            </w:pPr>
            <w:r>
              <w:t>(</w:t>
            </w:r>
            <w:r w:rsidRPr="001321BD">
              <w:rPr>
                <w:i/>
              </w:rPr>
              <w:t>Optional)</w:t>
            </w:r>
          </w:p>
        </w:tc>
      </w:tr>
      <w:tr w:rsidR="00002115" w:rsidRPr="00B3499B" w14:paraId="2E1D9D63" w14:textId="77777777" w:rsidTr="006107AE">
        <w:trPr>
          <w:trHeight w:val="584"/>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EE192D" w14:textId="77777777" w:rsidR="00002115" w:rsidRPr="00FA0010" w:rsidRDefault="00002115" w:rsidP="006107AE">
            <w:pPr>
              <w:rPr>
                <w:rFonts w:cs="Arial"/>
                <w:color w:val="000000" w:themeColor="text1"/>
                <w:sz w:val="16"/>
                <w:szCs w:val="14"/>
              </w:rPr>
            </w:pPr>
            <w:r>
              <w:rPr>
                <w:rFonts w:cs="Arial"/>
                <w:sz w:val="16"/>
                <w:szCs w:val="14"/>
              </w:rPr>
              <w:t xml:space="preserve">See AHU section for Request Audio Control Functionality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48AA43" w14:textId="77777777" w:rsidR="00002115" w:rsidRPr="003C5D56" w:rsidRDefault="00002115"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B8C128" w14:textId="77777777" w:rsidR="00002115" w:rsidRDefault="00002115"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6D5E7" w14:textId="77777777" w:rsidR="00002115" w:rsidRDefault="00002115"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D8C581" w14:textId="77777777" w:rsidR="00002115" w:rsidRDefault="00002115" w:rsidP="006107AE"/>
        </w:tc>
      </w:tr>
      <w:tr w:rsidR="00002115" w:rsidRPr="00B3499B" w14:paraId="137DEDA7" w14:textId="77777777" w:rsidTr="006107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2BA94B" w14:textId="77777777" w:rsidR="00002115" w:rsidRPr="00B3499B" w:rsidRDefault="00D82BF1" w:rsidP="006107AE">
            <w:pPr>
              <w:rPr>
                <w:rFonts w:cs="Arial"/>
                <w:bCs/>
                <w:color w:val="808080" w:themeColor="background1" w:themeShade="80"/>
                <w:sz w:val="16"/>
                <w:szCs w:val="14"/>
              </w:rPr>
            </w:pPr>
            <w:hyperlink r:id="rId51" w:history="1">
              <w:r w:rsidR="00002115" w:rsidRPr="00B3499B">
                <w:rPr>
                  <w:rStyle w:val="Hyperlink"/>
                  <w:rFonts w:cs="Arial"/>
                  <w:bCs/>
                  <w:sz w:val="16"/>
                  <w:szCs w:val="14"/>
                </w:rPr>
                <w:t>Req. Template</w:t>
              </w:r>
            </w:hyperlink>
            <w:r w:rsidR="0000211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A8347" w14:textId="77777777" w:rsidR="00002115" w:rsidRPr="00B3499B" w:rsidRDefault="00002115"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B1D41" w14:textId="77777777" w:rsidR="00002115" w:rsidRPr="00B3499B" w:rsidRDefault="00002115"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641854" w14:textId="77777777" w:rsidR="00E33FEE" w:rsidRDefault="00E33FEE" w:rsidP="00E33FEE">
      <w:pPr>
        <w:rPr>
          <w:rFonts w:cs="Arial"/>
        </w:rPr>
      </w:pPr>
    </w:p>
    <w:p w14:paraId="23CE82CE" w14:textId="77777777" w:rsidR="00E33FEE" w:rsidRPr="00612064" w:rsidRDefault="00E33FEE" w:rsidP="00E33FEE">
      <w:pPr>
        <w:spacing w:before="20"/>
        <w:rPr>
          <w:vanish/>
        </w:rPr>
      </w:pPr>
    </w:p>
    <w:p w14:paraId="447CE1D1" w14:textId="77777777" w:rsidR="00E33FEE" w:rsidRDefault="00E33FEE" w:rsidP="00E33FEE">
      <w:pPr>
        <w:pStyle w:val="Heading6"/>
        <w:keepNext w:val="0"/>
        <w:tabs>
          <w:tab w:val="clear" w:pos="900"/>
          <w:tab w:val="left" w:pos="709"/>
        </w:tabs>
        <w:spacing w:before="240"/>
      </w:pPr>
      <w:r>
        <w:t>Parameters</w:t>
      </w:r>
    </w:p>
    <w:p w14:paraId="05EFE59F" w14:textId="77777777" w:rsidR="00E33FEE" w:rsidRPr="00A57D05" w:rsidRDefault="00E33FEE" w:rsidP="00E33FE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E33FEE" w:rsidRPr="00E54DEA" w14:paraId="19CC7CE7" w14:textId="77777777" w:rsidTr="00783604">
        <w:trPr>
          <w:trHeight w:val="161"/>
        </w:trPr>
        <w:tc>
          <w:tcPr>
            <w:tcW w:w="1838" w:type="dxa"/>
            <w:shd w:val="clear" w:color="auto" w:fill="D9D9D9" w:themeFill="background1" w:themeFillShade="D9"/>
            <w:noWrap/>
            <w:hideMark/>
          </w:tcPr>
          <w:p w14:paraId="5F48BE4E"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4B9A35C" w14:textId="77777777" w:rsidR="00E33FEE" w:rsidRDefault="00E33FEE"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BCBEE9" w14:textId="77777777" w:rsidR="00E33FEE" w:rsidRDefault="00E33FEE"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3F4DD37"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3D76864" w14:textId="77777777" w:rsidR="00E33FEE" w:rsidRDefault="00E33FEE" w:rsidP="00783604">
            <w:pPr>
              <w:overflowPunct/>
              <w:autoSpaceDE/>
              <w:autoSpaceDN/>
              <w:adjustRightInd/>
              <w:textAlignment w:val="auto"/>
              <w:rPr>
                <w:rFonts w:cs="Arial"/>
                <w:b/>
                <w:bCs/>
                <w:color w:val="000000"/>
              </w:rPr>
            </w:pPr>
            <w:r>
              <w:rPr>
                <w:rFonts w:cs="Arial"/>
                <w:b/>
                <w:bCs/>
                <w:color w:val="000000"/>
              </w:rPr>
              <w:t>Method Details</w:t>
            </w:r>
          </w:p>
        </w:tc>
      </w:tr>
      <w:tr w:rsidR="00E33FEE" w:rsidRPr="003F473D" w14:paraId="69AB25DD" w14:textId="77777777" w:rsidTr="00783604">
        <w:trPr>
          <w:trHeight w:val="70"/>
        </w:trPr>
        <w:tc>
          <w:tcPr>
            <w:tcW w:w="1838" w:type="dxa"/>
            <w:noWrap/>
          </w:tcPr>
          <w:p w14:paraId="54E062B6" w14:textId="77777777" w:rsidR="00E33FEE" w:rsidRPr="00D20BE7" w:rsidRDefault="00E33FEE"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F37D42E" w14:textId="77777777" w:rsidR="00E33FEE" w:rsidRPr="00D20BE7" w:rsidRDefault="00E33FEE"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D3D069" w14:textId="77777777" w:rsidR="00E33FEE" w:rsidRPr="00D20BE7" w:rsidRDefault="00E33FEE"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08399477"/>
            <w:placeholder>
              <w:docPart w:val="4B4C050535704B298710C1E54FC7B13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EF34F8" w14:textId="77777777" w:rsidR="00E33FEE" w:rsidRPr="00D20BE7" w:rsidRDefault="00E33FEE" w:rsidP="00783604">
                <w:pPr>
                  <w:rPr>
                    <w:color w:val="000000" w:themeColor="text1"/>
                    <w:sz w:val="18"/>
                  </w:rPr>
                </w:pPr>
                <w:r w:rsidRPr="00D20BE7">
                  <w:rPr>
                    <w:sz w:val="18"/>
                  </w:rPr>
                  <w:t>Choose an item.</w:t>
                </w:r>
              </w:p>
            </w:tc>
          </w:sdtContent>
        </w:sdt>
        <w:tc>
          <w:tcPr>
            <w:tcW w:w="3402" w:type="dxa"/>
          </w:tcPr>
          <w:p w14:paraId="5ECFEC5A" w14:textId="77777777" w:rsidR="00E33FEE" w:rsidRPr="00D20BE7" w:rsidRDefault="00E33FEE" w:rsidP="00783604">
            <w:pPr>
              <w:rPr>
                <w:sz w:val="18"/>
              </w:rPr>
            </w:pPr>
            <w:r w:rsidRPr="00D20BE7">
              <w:rPr>
                <w:sz w:val="18"/>
              </w:rPr>
              <w:t>Depends on Method selection. For Method 2 a DID including start bit and length could be given. For Central Car Config a signal could be referenced</w:t>
            </w:r>
          </w:p>
        </w:tc>
      </w:tr>
      <w:tr w:rsidR="00E33FEE" w:rsidRPr="003F473D" w14:paraId="54ADCF79" w14:textId="77777777" w:rsidTr="00783604">
        <w:trPr>
          <w:trHeight w:val="71"/>
        </w:trPr>
        <w:tc>
          <w:tcPr>
            <w:tcW w:w="1838" w:type="dxa"/>
            <w:noWrap/>
          </w:tcPr>
          <w:p w14:paraId="65D88213" w14:textId="77777777" w:rsidR="00E33FEE" w:rsidRPr="00D14691" w:rsidRDefault="00E33FEE" w:rsidP="00783604">
            <w:pPr>
              <w:overflowPunct/>
              <w:autoSpaceDE/>
              <w:autoSpaceDN/>
              <w:adjustRightInd/>
              <w:textAlignment w:val="auto"/>
              <w:rPr>
                <w:color w:val="000000" w:themeColor="text1"/>
              </w:rPr>
            </w:pPr>
          </w:p>
        </w:tc>
        <w:tc>
          <w:tcPr>
            <w:tcW w:w="1843" w:type="dxa"/>
          </w:tcPr>
          <w:p w14:paraId="3E02F73B" w14:textId="77777777" w:rsidR="00E33FEE" w:rsidRPr="00D14691" w:rsidRDefault="00E33FEE" w:rsidP="00783604">
            <w:pPr>
              <w:rPr>
                <w:color w:val="000000" w:themeColor="text1"/>
              </w:rPr>
            </w:pPr>
          </w:p>
        </w:tc>
        <w:tc>
          <w:tcPr>
            <w:tcW w:w="1701" w:type="dxa"/>
          </w:tcPr>
          <w:p w14:paraId="12D37498" w14:textId="77777777" w:rsidR="00E33FEE" w:rsidRPr="00D14691" w:rsidRDefault="00E33FEE" w:rsidP="00783604">
            <w:pPr>
              <w:rPr>
                <w:color w:val="000000" w:themeColor="text1"/>
              </w:rPr>
            </w:pPr>
          </w:p>
        </w:tc>
        <w:tc>
          <w:tcPr>
            <w:tcW w:w="1417" w:type="dxa"/>
            <w:noWrap/>
          </w:tcPr>
          <w:p w14:paraId="552C9CBF" w14:textId="77777777" w:rsidR="00E33FEE" w:rsidRPr="00D14691" w:rsidRDefault="00E33FEE" w:rsidP="00783604">
            <w:pPr>
              <w:rPr>
                <w:color w:val="000000" w:themeColor="text1"/>
              </w:rPr>
            </w:pPr>
          </w:p>
        </w:tc>
        <w:tc>
          <w:tcPr>
            <w:tcW w:w="3402" w:type="dxa"/>
          </w:tcPr>
          <w:p w14:paraId="2B8627B3" w14:textId="77777777" w:rsidR="00E33FEE" w:rsidRPr="00D14691" w:rsidRDefault="00E33FEE" w:rsidP="00783604">
            <w:pPr>
              <w:rPr>
                <w:color w:val="000000" w:themeColor="text1"/>
              </w:rPr>
            </w:pPr>
          </w:p>
        </w:tc>
      </w:tr>
    </w:tbl>
    <w:p w14:paraId="2AFD3FCE" w14:textId="77777777" w:rsidR="00E33FEE" w:rsidRDefault="00E33FEE" w:rsidP="00E33FE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0859C6C" w14:textId="77777777" w:rsidR="00E33FEE" w:rsidRPr="003678EC" w:rsidRDefault="00E33FEE" w:rsidP="00E33FEE">
      <w:pPr>
        <w:rPr>
          <w:lang w:val="en-GB"/>
        </w:rPr>
      </w:pPr>
    </w:p>
    <w:p w14:paraId="30CECC3A" w14:textId="77777777" w:rsidR="00E33FEE" w:rsidRPr="003E2313" w:rsidRDefault="00E33FEE" w:rsidP="00E33FEE">
      <w:pPr>
        <w:pStyle w:val="Heading6"/>
        <w:keepNext w:val="0"/>
        <w:tabs>
          <w:tab w:val="clear" w:pos="900"/>
          <w:tab w:val="left" w:pos="709"/>
        </w:tabs>
        <w:spacing w:before="240"/>
      </w:pPr>
      <w:r>
        <w:t>Interface</w:t>
      </w:r>
      <w:r w:rsidRPr="003E2313">
        <w:t xml:space="preserve"> Requirements</w:t>
      </w:r>
    </w:p>
    <w:p w14:paraId="087DA39E" w14:textId="77777777" w:rsidR="00E33FEE" w:rsidRPr="003225C9" w:rsidRDefault="00E33FEE" w:rsidP="00E33FEE">
      <w:pPr>
        <w:tabs>
          <w:tab w:val="left" w:pos="284"/>
          <w:tab w:val="left" w:pos="851"/>
        </w:tabs>
      </w:pPr>
    </w:p>
    <w:p w14:paraId="56FA9001" w14:textId="77777777" w:rsidR="00E33FEE" w:rsidRDefault="00E33FEE" w:rsidP="00E33FEE">
      <w:pPr>
        <w:pStyle w:val="Heading5"/>
        <w:keepNext w:val="0"/>
        <w:tabs>
          <w:tab w:val="clear" w:pos="900"/>
          <w:tab w:val="left" w:pos="709"/>
        </w:tabs>
        <w:spacing w:before="240"/>
        <w:rPr>
          <w:lang w:val="en-GB"/>
        </w:rPr>
      </w:pPr>
      <w:r>
        <w:rPr>
          <w:lang w:val="en-GB"/>
        </w:rPr>
        <w:t>Function Requirements</w:t>
      </w:r>
    </w:p>
    <w:p w14:paraId="65736BA0" w14:textId="77777777" w:rsidR="00E33FEE" w:rsidRPr="003225C9" w:rsidRDefault="00E33FEE" w:rsidP="00E33FE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33FEE" w14:paraId="0A209F23" w14:textId="77777777" w:rsidTr="00783604">
        <w:tc>
          <w:tcPr>
            <w:tcW w:w="1934" w:type="dxa"/>
            <w:shd w:val="clear" w:color="auto" w:fill="D9D9D9" w:themeFill="background1" w:themeFillShade="D9"/>
          </w:tcPr>
          <w:p w14:paraId="17F4BD3B" w14:textId="77777777" w:rsidR="00E33FEE" w:rsidRDefault="00E33FEE" w:rsidP="00783604">
            <w:pPr>
              <w:rPr>
                <w:b/>
              </w:rPr>
            </w:pPr>
            <w:r w:rsidRPr="00AF169D">
              <w:rPr>
                <w:b/>
              </w:rPr>
              <w:t>Requirement ID</w:t>
            </w:r>
          </w:p>
          <w:p w14:paraId="230C4DB0" w14:textId="77777777" w:rsidR="00E33FEE" w:rsidRPr="00AF169D" w:rsidRDefault="00E33FEE" w:rsidP="00783604">
            <w:pPr>
              <w:rPr>
                <w:b/>
              </w:rPr>
            </w:pPr>
            <w:r w:rsidRPr="00EB7BB6">
              <w:t>(of Logical Function)</w:t>
            </w:r>
          </w:p>
        </w:tc>
        <w:tc>
          <w:tcPr>
            <w:tcW w:w="2177" w:type="dxa"/>
            <w:shd w:val="clear" w:color="auto" w:fill="D9D9D9" w:themeFill="background1" w:themeFillShade="D9"/>
          </w:tcPr>
          <w:p w14:paraId="2A0D16D4" w14:textId="77777777" w:rsidR="00E33FEE" w:rsidRDefault="00E33FEE" w:rsidP="00783604">
            <w:pPr>
              <w:rPr>
                <w:b/>
              </w:rPr>
            </w:pPr>
            <w:r w:rsidRPr="00AF169D">
              <w:rPr>
                <w:b/>
              </w:rPr>
              <w:t>Requirement Title</w:t>
            </w:r>
          </w:p>
        </w:tc>
        <w:tc>
          <w:tcPr>
            <w:tcW w:w="1425" w:type="dxa"/>
            <w:shd w:val="clear" w:color="auto" w:fill="D9D9D9" w:themeFill="background1" w:themeFillShade="D9"/>
          </w:tcPr>
          <w:p w14:paraId="53319E34" w14:textId="77777777" w:rsidR="00E33FEE" w:rsidRDefault="00E33FEE" w:rsidP="00783604">
            <w:pPr>
              <w:rPr>
                <w:b/>
              </w:rPr>
            </w:pPr>
            <w:r>
              <w:rPr>
                <w:b/>
              </w:rPr>
              <w:t>Modification</w:t>
            </w:r>
          </w:p>
        </w:tc>
        <w:tc>
          <w:tcPr>
            <w:tcW w:w="1712" w:type="dxa"/>
            <w:shd w:val="clear" w:color="auto" w:fill="D9D9D9" w:themeFill="background1" w:themeFillShade="D9"/>
          </w:tcPr>
          <w:p w14:paraId="318F0CE7" w14:textId="77777777" w:rsidR="00E33FEE" w:rsidRDefault="00E33FEE" w:rsidP="00783604">
            <w:pPr>
              <w:rPr>
                <w:b/>
              </w:rPr>
            </w:pPr>
            <w:r w:rsidRPr="00AF169D">
              <w:rPr>
                <w:b/>
              </w:rPr>
              <w:t xml:space="preserve">Requirement </w:t>
            </w:r>
            <w:r>
              <w:rPr>
                <w:b/>
              </w:rPr>
              <w:t>ID</w:t>
            </w:r>
          </w:p>
          <w:p w14:paraId="57EED5DB" w14:textId="77777777" w:rsidR="00E33FEE" w:rsidRPr="00AF169D" w:rsidRDefault="00E33FEE"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08F0788" w14:textId="77777777" w:rsidR="00E33FEE" w:rsidRPr="00AF169D" w:rsidRDefault="00E33FEE" w:rsidP="00783604">
            <w:pPr>
              <w:rPr>
                <w:b/>
              </w:rPr>
            </w:pPr>
            <w:r>
              <w:rPr>
                <w:b/>
              </w:rPr>
              <w:t>Comment</w:t>
            </w:r>
          </w:p>
        </w:tc>
      </w:tr>
      <w:tr w:rsidR="00E33FEE" w14:paraId="46D2B20B" w14:textId="77777777" w:rsidTr="00783604">
        <w:tc>
          <w:tcPr>
            <w:tcW w:w="1934" w:type="dxa"/>
          </w:tcPr>
          <w:p w14:paraId="2085B412" w14:textId="5149807D" w:rsidR="00E33FEE" w:rsidRPr="000F4E8B" w:rsidRDefault="00E33FEE" w:rsidP="00783604"/>
        </w:tc>
        <w:tc>
          <w:tcPr>
            <w:tcW w:w="2177" w:type="dxa"/>
          </w:tcPr>
          <w:p w14:paraId="4459D7EA" w14:textId="77777777" w:rsidR="00E33FEE" w:rsidRPr="000F4E8B" w:rsidRDefault="00E33FEE" w:rsidP="00783604"/>
        </w:tc>
        <w:tc>
          <w:tcPr>
            <w:tcW w:w="1425" w:type="dxa"/>
          </w:tcPr>
          <w:p w14:paraId="45BD0523" w14:textId="20C3125F" w:rsidR="00E33FEE" w:rsidRPr="000F4E8B" w:rsidRDefault="00E33FEE" w:rsidP="00783604"/>
        </w:tc>
        <w:tc>
          <w:tcPr>
            <w:tcW w:w="1712" w:type="dxa"/>
          </w:tcPr>
          <w:p w14:paraId="7F7AD8B1" w14:textId="4E8A0A89" w:rsidR="00E33FEE" w:rsidRPr="000F4E8B" w:rsidRDefault="00E33FEE" w:rsidP="00783604"/>
        </w:tc>
        <w:tc>
          <w:tcPr>
            <w:tcW w:w="2958" w:type="dxa"/>
          </w:tcPr>
          <w:p w14:paraId="26D7FB5C" w14:textId="77777777" w:rsidR="00E33FEE" w:rsidRPr="000F4E8B" w:rsidRDefault="00E33FEE" w:rsidP="00783604"/>
        </w:tc>
      </w:tr>
      <w:tr w:rsidR="00E33FEE" w14:paraId="45343E5F" w14:textId="77777777" w:rsidTr="00783604">
        <w:tc>
          <w:tcPr>
            <w:tcW w:w="1934" w:type="dxa"/>
          </w:tcPr>
          <w:p w14:paraId="1C051DA0" w14:textId="525E5DCB" w:rsidR="00E33FEE" w:rsidRPr="000F4E8B" w:rsidRDefault="00E33FEE" w:rsidP="00783604"/>
        </w:tc>
        <w:tc>
          <w:tcPr>
            <w:tcW w:w="2177" w:type="dxa"/>
          </w:tcPr>
          <w:p w14:paraId="0B4E3D7F" w14:textId="77777777" w:rsidR="00E33FEE" w:rsidRPr="000F4E8B" w:rsidRDefault="00E33FEE" w:rsidP="00783604"/>
        </w:tc>
        <w:tc>
          <w:tcPr>
            <w:tcW w:w="1425" w:type="dxa"/>
          </w:tcPr>
          <w:p w14:paraId="5399F7B8" w14:textId="3F69A150" w:rsidR="00E33FEE" w:rsidRPr="000F4E8B" w:rsidRDefault="00E33FEE" w:rsidP="00783604"/>
        </w:tc>
        <w:tc>
          <w:tcPr>
            <w:tcW w:w="1712" w:type="dxa"/>
          </w:tcPr>
          <w:p w14:paraId="54C12BBA" w14:textId="0BD32CC8" w:rsidR="00E33FEE" w:rsidRPr="000F4E8B" w:rsidRDefault="00E33FEE" w:rsidP="00783604"/>
        </w:tc>
        <w:tc>
          <w:tcPr>
            <w:tcW w:w="2958" w:type="dxa"/>
          </w:tcPr>
          <w:p w14:paraId="11B76F44" w14:textId="77777777" w:rsidR="00E33FEE" w:rsidRPr="000F4E8B" w:rsidRDefault="00E33FEE" w:rsidP="00783604"/>
        </w:tc>
      </w:tr>
      <w:tr w:rsidR="00E33FEE" w14:paraId="0A3F45BA" w14:textId="77777777" w:rsidTr="00783604">
        <w:tc>
          <w:tcPr>
            <w:tcW w:w="1934" w:type="dxa"/>
          </w:tcPr>
          <w:p w14:paraId="0049A4F9" w14:textId="524FB1E0" w:rsidR="00E33FEE" w:rsidRPr="000F4E8B" w:rsidRDefault="00E33FEE" w:rsidP="00783604"/>
        </w:tc>
        <w:tc>
          <w:tcPr>
            <w:tcW w:w="2177" w:type="dxa"/>
          </w:tcPr>
          <w:p w14:paraId="244A8B7F" w14:textId="77777777" w:rsidR="00E33FEE" w:rsidRPr="000F4E8B" w:rsidRDefault="00E33FEE" w:rsidP="00783604"/>
        </w:tc>
        <w:tc>
          <w:tcPr>
            <w:tcW w:w="1425" w:type="dxa"/>
          </w:tcPr>
          <w:p w14:paraId="5AD652F7" w14:textId="1E7D91D1" w:rsidR="00E33FEE" w:rsidRPr="000F4E8B" w:rsidRDefault="00E33FEE" w:rsidP="00783604"/>
        </w:tc>
        <w:tc>
          <w:tcPr>
            <w:tcW w:w="1712" w:type="dxa"/>
          </w:tcPr>
          <w:p w14:paraId="6B39AF0F" w14:textId="09410586" w:rsidR="00E33FEE" w:rsidRPr="000F4E8B" w:rsidRDefault="00E33FEE" w:rsidP="00783604"/>
        </w:tc>
        <w:tc>
          <w:tcPr>
            <w:tcW w:w="2958" w:type="dxa"/>
          </w:tcPr>
          <w:p w14:paraId="1EFDD0C8" w14:textId="77777777" w:rsidR="00E33FEE" w:rsidRPr="000F4E8B" w:rsidRDefault="00E33FEE" w:rsidP="00783604"/>
        </w:tc>
      </w:tr>
    </w:tbl>
    <w:p w14:paraId="3862A578" w14:textId="77777777" w:rsidR="00E33FEE"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B72CF93" w14:textId="77777777" w:rsidR="00E33FEE" w:rsidRDefault="00E33FEE" w:rsidP="00E33FEE"/>
    <w:tbl>
      <w:tblPr>
        <w:tblStyle w:val="TableGrid"/>
        <w:tblW w:w="10201" w:type="dxa"/>
        <w:tblLook w:val="04A0" w:firstRow="1" w:lastRow="0" w:firstColumn="1" w:lastColumn="0" w:noHBand="0" w:noVBand="1"/>
      </w:tblPr>
      <w:tblGrid>
        <w:gridCol w:w="1838"/>
        <w:gridCol w:w="4253"/>
        <w:gridCol w:w="4110"/>
      </w:tblGrid>
      <w:tr w:rsidR="00E33FEE" w14:paraId="3F85106D" w14:textId="77777777" w:rsidTr="00783604">
        <w:tc>
          <w:tcPr>
            <w:tcW w:w="1838" w:type="dxa"/>
            <w:shd w:val="clear" w:color="auto" w:fill="D9D9D9" w:themeFill="background1" w:themeFillShade="D9"/>
          </w:tcPr>
          <w:p w14:paraId="3E921238" w14:textId="77777777" w:rsidR="00E33FEE" w:rsidRDefault="00E33FEE" w:rsidP="00783604">
            <w:pPr>
              <w:rPr>
                <w:b/>
              </w:rPr>
            </w:pPr>
            <w:r w:rsidRPr="00AF169D">
              <w:rPr>
                <w:b/>
              </w:rPr>
              <w:t>Requirement ID</w:t>
            </w:r>
          </w:p>
          <w:p w14:paraId="04D1C3B1" w14:textId="77777777" w:rsidR="00E33FEE" w:rsidRPr="00AF169D" w:rsidRDefault="00E33FEE" w:rsidP="00783604">
            <w:pPr>
              <w:rPr>
                <w:b/>
              </w:rPr>
            </w:pPr>
            <w:r w:rsidRPr="00EB7BB6">
              <w:t>(of Logical Function)</w:t>
            </w:r>
          </w:p>
        </w:tc>
        <w:tc>
          <w:tcPr>
            <w:tcW w:w="4253" w:type="dxa"/>
            <w:shd w:val="clear" w:color="auto" w:fill="D9D9D9" w:themeFill="background1" w:themeFillShade="D9"/>
          </w:tcPr>
          <w:p w14:paraId="7E4D0C81" w14:textId="77777777" w:rsidR="00E33FEE" w:rsidRPr="00AF169D" w:rsidRDefault="00E33FEE" w:rsidP="00783604">
            <w:pPr>
              <w:rPr>
                <w:b/>
              </w:rPr>
            </w:pPr>
            <w:r w:rsidRPr="00AF169D">
              <w:rPr>
                <w:b/>
              </w:rPr>
              <w:t>Requirement Title</w:t>
            </w:r>
          </w:p>
        </w:tc>
        <w:tc>
          <w:tcPr>
            <w:tcW w:w="4110" w:type="dxa"/>
            <w:shd w:val="clear" w:color="auto" w:fill="D9D9D9" w:themeFill="background1" w:themeFillShade="D9"/>
          </w:tcPr>
          <w:p w14:paraId="6CE59B55" w14:textId="77777777" w:rsidR="00E33FEE" w:rsidRPr="00AF169D" w:rsidRDefault="00E33FEE" w:rsidP="00783604">
            <w:pPr>
              <w:rPr>
                <w:b/>
              </w:rPr>
            </w:pPr>
            <w:r>
              <w:rPr>
                <w:b/>
              </w:rPr>
              <w:t>Comment</w:t>
            </w:r>
          </w:p>
        </w:tc>
      </w:tr>
      <w:tr w:rsidR="00E33FEE" w14:paraId="0CACBA73" w14:textId="77777777" w:rsidTr="00783604">
        <w:tc>
          <w:tcPr>
            <w:tcW w:w="1838" w:type="dxa"/>
          </w:tcPr>
          <w:p w14:paraId="6ED40BDF" w14:textId="77777777" w:rsidR="00E33FEE" w:rsidRDefault="00E33FEE" w:rsidP="00783604"/>
        </w:tc>
        <w:tc>
          <w:tcPr>
            <w:tcW w:w="4253" w:type="dxa"/>
          </w:tcPr>
          <w:p w14:paraId="57D867E4" w14:textId="77777777" w:rsidR="00E33FEE" w:rsidRDefault="00E33FEE" w:rsidP="00783604"/>
        </w:tc>
        <w:tc>
          <w:tcPr>
            <w:tcW w:w="4110" w:type="dxa"/>
          </w:tcPr>
          <w:p w14:paraId="241675AA" w14:textId="77777777" w:rsidR="00E33FEE" w:rsidRDefault="00E33FEE" w:rsidP="00783604"/>
        </w:tc>
      </w:tr>
      <w:tr w:rsidR="00E33FEE" w14:paraId="3151D2D4" w14:textId="77777777" w:rsidTr="00783604">
        <w:tc>
          <w:tcPr>
            <w:tcW w:w="1838" w:type="dxa"/>
          </w:tcPr>
          <w:p w14:paraId="59799063" w14:textId="77777777" w:rsidR="00E33FEE" w:rsidRDefault="00E33FEE" w:rsidP="00783604"/>
        </w:tc>
        <w:tc>
          <w:tcPr>
            <w:tcW w:w="4253" w:type="dxa"/>
          </w:tcPr>
          <w:p w14:paraId="27A5122A" w14:textId="77777777" w:rsidR="00E33FEE" w:rsidRDefault="00E33FEE" w:rsidP="00783604"/>
        </w:tc>
        <w:tc>
          <w:tcPr>
            <w:tcW w:w="4110" w:type="dxa"/>
          </w:tcPr>
          <w:p w14:paraId="02B693D4" w14:textId="77777777" w:rsidR="00E33FEE" w:rsidRDefault="00E33FEE" w:rsidP="00783604"/>
        </w:tc>
      </w:tr>
      <w:tr w:rsidR="00E33FEE" w14:paraId="321A45A4" w14:textId="77777777" w:rsidTr="00783604">
        <w:tc>
          <w:tcPr>
            <w:tcW w:w="1838" w:type="dxa"/>
          </w:tcPr>
          <w:p w14:paraId="2B11EC4E" w14:textId="77777777" w:rsidR="00E33FEE" w:rsidRDefault="00E33FEE" w:rsidP="00783604">
            <w:r>
              <w:t>…</w:t>
            </w:r>
          </w:p>
        </w:tc>
        <w:tc>
          <w:tcPr>
            <w:tcW w:w="4253" w:type="dxa"/>
          </w:tcPr>
          <w:p w14:paraId="69A33C48" w14:textId="77777777" w:rsidR="00E33FEE" w:rsidRDefault="00E33FEE" w:rsidP="00783604"/>
        </w:tc>
        <w:tc>
          <w:tcPr>
            <w:tcW w:w="4110" w:type="dxa"/>
          </w:tcPr>
          <w:p w14:paraId="364C8F17" w14:textId="77777777" w:rsidR="00E33FEE" w:rsidRDefault="00E33FEE" w:rsidP="00783604"/>
        </w:tc>
      </w:tr>
    </w:tbl>
    <w:p w14:paraId="34EE67B7" w14:textId="77777777" w:rsidR="00E33FEE" w:rsidRPr="00702453"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90DA7BB" w14:textId="77777777" w:rsidR="00E33FEE" w:rsidRDefault="00E33FEE" w:rsidP="00E33FEE"/>
    <w:p w14:paraId="5BE87903" w14:textId="77777777" w:rsidR="00E33FEE" w:rsidRDefault="00E33FEE" w:rsidP="00E33FEE">
      <w:pPr>
        <w:pStyle w:val="Heading6"/>
        <w:keepNext w:val="0"/>
        <w:tabs>
          <w:tab w:val="clear" w:pos="900"/>
          <w:tab w:val="left" w:pos="709"/>
        </w:tabs>
        <w:spacing w:before="240"/>
        <w:rPr>
          <w:lang w:val="en-GB"/>
        </w:rPr>
      </w:pPr>
      <w:r>
        <w:rPr>
          <w:lang w:val="en-GB"/>
        </w:rPr>
        <w:t>Component Specific Requirements</w:t>
      </w:r>
    </w:p>
    <w:p w14:paraId="722B8EFF" w14:textId="02FBAFEE" w:rsidR="009F1675" w:rsidRPr="00F067DA" w:rsidRDefault="009F1675" w:rsidP="009F1675">
      <w:pPr>
        <w:pStyle w:val="Heading3"/>
        <w:keepNext w:val="0"/>
        <w:tabs>
          <w:tab w:val="clear" w:pos="900"/>
          <w:tab w:val="left" w:pos="709"/>
          <w:tab w:val="left" w:pos="851"/>
        </w:tabs>
        <w:spacing w:before="240"/>
        <w:rPr>
          <w:szCs w:val="20"/>
          <w:lang w:val="en-GB"/>
        </w:rPr>
      </w:pPr>
      <w:r>
        <w:rPr>
          <w:szCs w:val="20"/>
          <w:lang w:val="en-GB"/>
        </w:rPr>
        <w:t>APIM</w:t>
      </w:r>
    </w:p>
    <w:p w14:paraId="0C19B7DD" w14:textId="2D0CFEAB" w:rsidR="009F1675" w:rsidRPr="003305ED" w:rsidRDefault="009F1675" w:rsidP="009F1675">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0261A275" wp14:editId="76A209B0">
            <wp:extent cx="152400" cy="152400"/>
            <wp:effectExtent l="0" t="0" r="0" b="0"/>
            <wp:docPr id="38" name="Picture -85992038.jpg" descr="-8599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5992038.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2F4370">
        <w:rPr>
          <w:b/>
          <w:lang w:val="en-GB"/>
        </w:rPr>
        <w:t>Manage Lockout URC</w:t>
      </w:r>
    </w:p>
    <w:p w14:paraId="51AF4A10" w14:textId="77777777" w:rsidR="009F1675" w:rsidRDefault="009F1675" w:rsidP="009F1675">
      <w:pPr>
        <w:pStyle w:val="Heading5"/>
        <w:keepNext w:val="0"/>
        <w:tabs>
          <w:tab w:val="clear" w:pos="900"/>
          <w:tab w:val="left" w:pos="709"/>
        </w:tabs>
        <w:spacing w:before="240"/>
        <w:rPr>
          <w:lang w:val="en-GB"/>
        </w:rPr>
      </w:pPr>
      <w:r>
        <w:rPr>
          <w:lang w:val="en-GB"/>
        </w:rPr>
        <w:t>Function Interfaces</w:t>
      </w:r>
    </w:p>
    <w:p w14:paraId="4CB92B2B" w14:textId="7BD3093D" w:rsidR="009F1675" w:rsidRDefault="009F1675" w:rsidP="009F1675"/>
    <w:p w14:paraId="6A165834" w14:textId="7FF888AD" w:rsidR="00F067DA" w:rsidRPr="003B799F" w:rsidRDefault="00F067DA" w:rsidP="009F1675">
      <w:r>
        <w:t>The Rear Seat Controls Lockout Feature shall provide the lockout functionality of URC</w:t>
      </w:r>
    </w:p>
    <w:p w14:paraId="76B9E4EA" w14:textId="77777777" w:rsidR="009F1675" w:rsidRDefault="009F1675" w:rsidP="009F1675">
      <w:pPr>
        <w:pStyle w:val="Heading6"/>
        <w:keepNext w:val="0"/>
        <w:tabs>
          <w:tab w:val="clear" w:pos="900"/>
          <w:tab w:val="left" w:pos="709"/>
        </w:tabs>
        <w:spacing w:before="240"/>
        <w:rPr>
          <w:lang w:val="en-GB"/>
        </w:rPr>
      </w:pPr>
      <w:r>
        <w:rPr>
          <w:lang w:val="en-GB"/>
        </w:rPr>
        <w:t>Inputs</w:t>
      </w:r>
    </w:p>
    <w:p w14:paraId="548FCC1C"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885"/>
        <w:gridCol w:w="1569"/>
        <w:gridCol w:w="1984"/>
        <w:gridCol w:w="1843"/>
      </w:tblGrid>
      <w:tr w:rsidR="009F1675" w:rsidRPr="00B3499B" w14:paraId="3A2DD0E7"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6259D"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43AABCC8"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3F1BB"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D552C"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94258"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2D6C6" w14:textId="2AFB8CBE" w:rsidR="009F1675" w:rsidRPr="001C5864" w:rsidRDefault="006361FD" w:rsidP="00783604">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65B99"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5E24C51C"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F067DA" w:rsidRPr="00B3499B" w14:paraId="24E13794"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065530" w14:textId="712D85DD" w:rsidR="00F067DA" w:rsidRPr="00FA0010" w:rsidRDefault="00F067DA" w:rsidP="00F067DA">
            <w:pPr>
              <w:rPr>
                <w:rFonts w:cs="Arial"/>
                <w:color w:val="000000" w:themeColor="text1"/>
                <w:sz w:val="16"/>
                <w:szCs w:val="14"/>
              </w:rPr>
            </w:pPr>
            <w:r>
              <w:rPr>
                <w:rFonts w:cs="Arial"/>
                <w:color w:val="000000" w:themeColor="text1"/>
                <w:sz w:val="16"/>
                <w:szCs w:val="14"/>
              </w:rPr>
              <w:t>URC Feature enable</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FEEEE6" w14:textId="05F263C8" w:rsidR="00F067DA" w:rsidRPr="003C5D56" w:rsidRDefault="00F067DA" w:rsidP="00F067DA">
            <w:pPr>
              <w:rPr>
                <w:rFonts w:cs="Arial"/>
                <w:color w:val="000000" w:themeColor="text1"/>
                <w:sz w:val="16"/>
                <w:szCs w:val="14"/>
              </w:rPr>
            </w:pPr>
            <w:proofErr w:type="spellStart"/>
            <w:r w:rsidRPr="008078AA">
              <w:rPr>
                <w:rFonts w:cs="Arial"/>
                <w:color w:val="000000" w:themeColor="text1"/>
                <w:sz w:val="16"/>
                <w:szCs w:val="14"/>
              </w:rPr>
              <w:t>HMI_HMIMode_St</w:t>
            </w:r>
            <w:proofErr w:type="spellEnd"/>
            <w:r>
              <w:rPr>
                <w:rFonts w:cs="Arial"/>
                <w:color w:val="000000" w:themeColor="text1"/>
                <w:sz w:val="16"/>
                <w:szCs w:val="14"/>
              </w:rPr>
              <w:t xml:space="preserve"> </w:t>
            </w:r>
            <w:r w:rsidRPr="008078AA">
              <w:rPr>
                <w:rFonts w:cs="Arial"/>
                <w:color w:val="000000" w:themeColor="text1"/>
                <w:sz w:val="16"/>
                <w:szCs w:val="14"/>
              </w:rPr>
              <w:t>= ON</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1FCCF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5F5CB"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B34816" w14:textId="77777777" w:rsidR="00F067DA" w:rsidRDefault="00F067DA" w:rsidP="00F067DA"/>
        </w:tc>
      </w:tr>
      <w:tr w:rsidR="00F067DA" w:rsidRPr="00B3499B" w14:paraId="06FCAD06"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BD2014" w14:textId="4B899520" w:rsidR="00F067DA" w:rsidRPr="00FA0010" w:rsidRDefault="00F067DA" w:rsidP="00F067DA">
            <w:pPr>
              <w:rPr>
                <w:rFonts w:cs="Arial"/>
                <w:color w:val="000000" w:themeColor="text1"/>
                <w:sz w:val="16"/>
                <w:szCs w:val="14"/>
              </w:rPr>
            </w:pPr>
            <w:r>
              <w:rPr>
                <w:rFonts w:cs="Arial"/>
                <w:color w:val="000000" w:themeColor="text1"/>
                <w:sz w:val="16"/>
                <w:szCs w:val="14"/>
              </w:rPr>
              <w:t>URC Feature disable</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847415" w14:textId="1CA7CDEC" w:rsidR="00F067DA" w:rsidRPr="003C5D56" w:rsidRDefault="00F067DA" w:rsidP="00F067DA">
            <w:pPr>
              <w:rPr>
                <w:rFonts w:cs="Arial"/>
                <w:color w:val="000000" w:themeColor="text1"/>
                <w:sz w:val="16"/>
                <w:szCs w:val="14"/>
              </w:rPr>
            </w:pPr>
            <w:proofErr w:type="spellStart"/>
            <w:r w:rsidRPr="008078AA">
              <w:rPr>
                <w:rFonts w:cs="Arial"/>
                <w:color w:val="000000" w:themeColor="text1"/>
                <w:sz w:val="16"/>
                <w:szCs w:val="14"/>
              </w:rPr>
              <w:t>HMI_HMIMode_St</w:t>
            </w:r>
            <w:proofErr w:type="spellEnd"/>
            <w:r>
              <w:rPr>
                <w:rFonts w:cs="Arial"/>
                <w:color w:val="000000" w:themeColor="text1"/>
                <w:sz w:val="16"/>
                <w:szCs w:val="14"/>
              </w:rPr>
              <w:t xml:space="preserve"> </w:t>
            </w:r>
            <w:r w:rsidRPr="008078AA">
              <w:rPr>
                <w:rFonts w:cs="Arial"/>
                <w:color w:val="000000" w:themeColor="text1"/>
                <w:sz w:val="16"/>
                <w:szCs w:val="14"/>
              </w:rPr>
              <w:t>= O</w:t>
            </w:r>
            <w:r>
              <w:rPr>
                <w:rFonts w:cs="Arial"/>
                <w:color w:val="000000" w:themeColor="text1"/>
                <w:sz w:val="16"/>
                <w:szCs w:val="14"/>
              </w:rPr>
              <w:t>FF</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663B25"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7DB66"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A8B38A" w14:textId="77777777" w:rsidR="00F067DA" w:rsidRDefault="00F067DA" w:rsidP="00F067DA"/>
        </w:tc>
      </w:tr>
      <w:tr w:rsidR="00F067DA" w:rsidRPr="00B3499B" w14:paraId="573433BB"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EAFDA" w14:textId="209E0C6C" w:rsidR="00F067DA" w:rsidRPr="00FA0010" w:rsidRDefault="00F067DA" w:rsidP="00F067DA">
            <w:pPr>
              <w:rPr>
                <w:rFonts w:cs="Arial"/>
                <w:color w:val="000000" w:themeColor="text1"/>
                <w:sz w:val="16"/>
                <w:szCs w:val="14"/>
              </w:rPr>
            </w:pP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ED2E11" w14:textId="506916CA" w:rsidR="00F067DA" w:rsidRPr="003C5D56" w:rsidRDefault="00F067DA" w:rsidP="00F067DA">
            <w:pPr>
              <w:rPr>
                <w:rFonts w:cs="Arial"/>
                <w:color w:val="000000" w:themeColor="text1"/>
                <w:sz w:val="16"/>
                <w:szCs w:val="14"/>
              </w:rPr>
            </w:pP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0CFCFE"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28CAA" w14:textId="495A19D6" w:rsidR="00F067DA" w:rsidRPr="006361FD" w:rsidRDefault="00F067DA" w:rsidP="00F067DA">
            <w:pPr>
              <w:rPr>
                <w:rFonts w:cs="Arial"/>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EB4148" w14:textId="77777777" w:rsidR="00F067DA" w:rsidRDefault="00F067DA" w:rsidP="00F067DA"/>
        </w:tc>
      </w:tr>
      <w:tr w:rsidR="00F067DA" w:rsidRPr="00B3499B" w14:paraId="00AB766B"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1522A3" w14:textId="743DFEDF" w:rsidR="00F067DA" w:rsidRPr="00FA0010" w:rsidRDefault="00F067DA" w:rsidP="00F067DA">
            <w:pPr>
              <w:rPr>
                <w:rFonts w:cs="Arial"/>
                <w:color w:val="000000" w:themeColor="text1"/>
                <w:sz w:val="16"/>
                <w:szCs w:val="14"/>
              </w:rPr>
            </w:pPr>
            <w:r>
              <w:rPr>
                <w:rFonts w:cs="Arial"/>
                <w:color w:val="000000" w:themeColor="text1"/>
                <w:sz w:val="16"/>
                <w:szCs w:val="14"/>
              </w:rPr>
              <w:t>Lockout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EB5D0" w14:textId="682EF1EF"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F1A3F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2AEA94" w14:textId="7D5EB24F" w:rsidR="00F067DA" w:rsidRPr="006361FD" w:rsidRDefault="00F067DA" w:rsidP="00F067DA">
            <w:pPr>
              <w:rPr>
                <w:rFonts w:cs="Arial"/>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76190A" w14:textId="77777777" w:rsidR="00F067DA" w:rsidRDefault="00F067DA" w:rsidP="00F067DA"/>
        </w:tc>
      </w:tr>
      <w:tr w:rsidR="00F067DA" w:rsidRPr="00B3499B" w14:paraId="0B4F6919"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D1462" w14:textId="48024395" w:rsidR="00F067DA" w:rsidRPr="00FA0010" w:rsidRDefault="00F067DA" w:rsidP="00F067DA">
            <w:pPr>
              <w:rPr>
                <w:rFonts w:cs="Arial"/>
                <w:color w:val="000000" w:themeColor="text1"/>
                <w:sz w:val="16"/>
                <w:szCs w:val="14"/>
              </w:rPr>
            </w:pPr>
            <w:r>
              <w:rPr>
                <w:rFonts w:cs="Arial"/>
                <w:color w:val="000000" w:themeColor="text1"/>
                <w:sz w:val="16"/>
                <w:szCs w:val="14"/>
              </w:rPr>
              <w:t>Unlock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3A175" w14:textId="603E62C6"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35E5A2"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779C6" w14:textId="0B2A86A4" w:rsidR="00F067DA" w:rsidRPr="006361FD" w:rsidRDefault="00F067DA" w:rsidP="00F067DA">
            <w:pPr>
              <w:rPr>
                <w:rFonts w:cs="Arial"/>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C79FEF" w14:textId="77777777" w:rsidR="00F067DA" w:rsidRDefault="00F067DA" w:rsidP="00F067DA"/>
        </w:tc>
      </w:tr>
      <w:tr w:rsidR="00F067DA" w:rsidRPr="00B3499B" w14:paraId="406D25C4"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532E4F" w14:textId="3FF3A7CB" w:rsidR="00F067DA" w:rsidRPr="00FA0010" w:rsidRDefault="00F067DA" w:rsidP="00F067DA">
            <w:pPr>
              <w:rPr>
                <w:rFonts w:cs="Arial"/>
                <w:color w:val="000000" w:themeColor="text1"/>
                <w:sz w:val="16"/>
                <w:szCs w:val="14"/>
              </w:rPr>
            </w:pP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245DB2" w14:textId="0D1B8102" w:rsidR="00F067DA" w:rsidRPr="003C5D56" w:rsidRDefault="00F067DA" w:rsidP="00F067DA">
            <w:pPr>
              <w:rPr>
                <w:rFonts w:cs="Arial"/>
                <w:color w:val="000000" w:themeColor="text1"/>
                <w:sz w:val="16"/>
                <w:szCs w:val="14"/>
              </w:rPr>
            </w:pP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2B5D1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E2220" w14:textId="69A0268C" w:rsidR="00F067DA" w:rsidRPr="006361FD" w:rsidRDefault="00F067DA" w:rsidP="00F067DA">
            <w:pPr>
              <w:rPr>
                <w:rFonts w:cs="Arial"/>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901471" w14:textId="77777777" w:rsidR="00F067DA" w:rsidRDefault="00F067DA" w:rsidP="00F067DA"/>
        </w:tc>
      </w:tr>
      <w:tr w:rsidR="00F067DA" w:rsidRPr="00B3499B" w14:paraId="46916E64"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5F1906" w14:textId="242FC35B" w:rsidR="00F067DA" w:rsidRPr="00FA0010" w:rsidRDefault="00F067DA" w:rsidP="00F067DA">
            <w:pPr>
              <w:rPr>
                <w:rFonts w:cs="Arial"/>
                <w:color w:val="000000" w:themeColor="text1"/>
                <w:sz w:val="16"/>
                <w:szCs w:val="14"/>
              </w:rPr>
            </w:pPr>
            <w:r>
              <w:rPr>
                <w:rFonts w:cs="Arial"/>
                <w:color w:val="000000" w:themeColor="text1"/>
                <w:sz w:val="16"/>
                <w:szCs w:val="14"/>
              </w:rPr>
              <w:t>Lockout Climate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FBDCB" w14:textId="05F931EE"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30DA95"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3E44B2" w14:textId="5FDB6816" w:rsidR="00F067DA" w:rsidRPr="006361FD" w:rsidRDefault="00F067DA" w:rsidP="00F067DA">
            <w:pPr>
              <w:rPr>
                <w:rFonts w:cs="Arial"/>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DE2DD7" w14:textId="77777777" w:rsidR="00F067DA" w:rsidRDefault="00F067DA" w:rsidP="00F067DA"/>
        </w:tc>
      </w:tr>
      <w:tr w:rsidR="00F067DA" w:rsidRPr="00B3499B" w14:paraId="63210B6C"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67747C" w14:textId="2E1BC477" w:rsidR="00F067DA" w:rsidRPr="00FA0010" w:rsidRDefault="00F067DA" w:rsidP="00F067DA">
            <w:pPr>
              <w:rPr>
                <w:rFonts w:cs="Arial"/>
                <w:color w:val="000000" w:themeColor="text1"/>
                <w:sz w:val="16"/>
                <w:szCs w:val="14"/>
              </w:rPr>
            </w:pPr>
            <w:r>
              <w:rPr>
                <w:rFonts w:cs="Arial"/>
                <w:color w:val="000000" w:themeColor="text1"/>
                <w:sz w:val="16"/>
                <w:szCs w:val="14"/>
              </w:rPr>
              <w:t>Unlock Climate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C74EB" w14:textId="6F23A413"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E13DE"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D03D7" w14:textId="38BC7AB2" w:rsidR="00F067DA" w:rsidRPr="006361FD" w:rsidRDefault="00F067DA" w:rsidP="00F067DA">
            <w:pPr>
              <w:rPr>
                <w:rFonts w:cs="Arial"/>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6920EE" w14:textId="77777777" w:rsidR="00F067DA" w:rsidRDefault="00F067DA" w:rsidP="00F067DA"/>
        </w:tc>
      </w:tr>
      <w:tr w:rsidR="00F067DA" w:rsidRPr="00B3499B" w14:paraId="3CD0D761"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6A575A" w14:textId="174B686E" w:rsidR="00F067DA" w:rsidRPr="00FA0010" w:rsidRDefault="00F067DA" w:rsidP="00F067DA">
            <w:pPr>
              <w:rPr>
                <w:rFonts w:cs="Arial"/>
                <w:color w:val="000000" w:themeColor="text1"/>
                <w:sz w:val="16"/>
                <w:szCs w:val="14"/>
              </w:rPr>
            </w:pP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5F07C" w14:textId="581F40F6" w:rsidR="00F067DA" w:rsidRPr="003C5D56" w:rsidRDefault="00F067DA" w:rsidP="00F067DA">
            <w:pPr>
              <w:rPr>
                <w:rFonts w:cs="Arial"/>
                <w:color w:val="000000" w:themeColor="text1"/>
                <w:sz w:val="16"/>
                <w:szCs w:val="14"/>
              </w:rPr>
            </w:pP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07A84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CE8BF9" w14:textId="4AD98EE3" w:rsidR="00F067DA" w:rsidRPr="006361FD" w:rsidRDefault="00F067DA" w:rsidP="00F067DA">
            <w:pPr>
              <w:rPr>
                <w:rFonts w:cs="Arial"/>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DC9870" w14:textId="77777777" w:rsidR="00F067DA" w:rsidRDefault="00F067DA" w:rsidP="00F067DA"/>
        </w:tc>
      </w:tr>
      <w:tr w:rsidR="00F067DA" w:rsidRPr="00B3499B" w14:paraId="63C2C727"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2C6DE9" w14:textId="0C2BD888" w:rsidR="00F067DA" w:rsidRPr="00FA0010" w:rsidRDefault="00F067DA" w:rsidP="00F067DA">
            <w:pPr>
              <w:rPr>
                <w:rFonts w:cs="Arial"/>
                <w:color w:val="000000" w:themeColor="text1"/>
                <w:sz w:val="16"/>
                <w:szCs w:val="14"/>
              </w:rPr>
            </w:pPr>
            <w:r>
              <w:rPr>
                <w:rFonts w:cs="Arial"/>
                <w:color w:val="000000" w:themeColor="text1"/>
                <w:sz w:val="16"/>
                <w:szCs w:val="14"/>
              </w:rPr>
              <w:t>Lockout Audio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188F1" w14:textId="7765455C"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6F64C9"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A47B0" w14:textId="6BA59862" w:rsidR="00F067DA" w:rsidRPr="006361FD" w:rsidRDefault="00F067DA" w:rsidP="00F067DA">
            <w:pPr>
              <w:rPr>
                <w:rFonts w:cs="Arial"/>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1D0E84" w14:textId="77777777" w:rsidR="00F067DA" w:rsidRDefault="00F067DA" w:rsidP="00F067DA"/>
        </w:tc>
      </w:tr>
      <w:tr w:rsidR="00F067DA" w:rsidRPr="00B3499B" w14:paraId="2BE30E40"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6C3C3" w14:textId="3CE6E44E" w:rsidR="00F067DA" w:rsidRPr="00FA0010" w:rsidRDefault="00F067DA" w:rsidP="00F067DA">
            <w:pPr>
              <w:rPr>
                <w:rFonts w:cs="Arial"/>
                <w:color w:val="000000" w:themeColor="text1"/>
                <w:sz w:val="16"/>
                <w:szCs w:val="14"/>
              </w:rPr>
            </w:pPr>
            <w:r>
              <w:rPr>
                <w:rFonts w:cs="Arial"/>
                <w:color w:val="000000" w:themeColor="text1"/>
                <w:sz w:val="16"/>
                <w:szCs w:val="14"/>
              </w:rPr>
              <w:t>Unlock Audio URC 2R/3R</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40CABB" w14:textId="79142D2A" w:rsidR="00F067DA" w:rsidRPr="003C5D56" w:rsidRDefault="00F067DA" w:rsidP="00F067DA">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E5F4C"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AA7B8" w14:textId="589231B9"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513821" w14:textId="77777777" w:rsidR="00F067DA" w:rsidRDefault="00F067DA" w:rsidP="00F067DA"/>
        </w:tc>
      </w:tr>
      <w:tr w:rsidR="0015100E" w:rsidRPr="00B3499B" w14:paraId="2FEDF6E5"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08B38" w14:textId="622A808F" w:rsidR="0015100E" w:rsidRPr="00FA0010" w:rsidRDefault="0015100E" w:rsidP="0015100E">
            <w:pPr>
              <w:rPr>
                <w:rFonts w:cs="Arial"/>
                <w:color w:val="000000" w:themeColor="text1"/>
                <w:sz w:val="16"/>
                <w:szCs w:val="14"/>
              </w:rPr>
            </w:pPr>
            <w:proofErr w:type="spellStart"/>
            <w:r>
              <w:rPr>
                <w:rFonts w:cs="Arial"/>
                <w:color w:val="000000" w:themeColor="text1"/>
                <w:sz w:val="16"/>
                <w:szCs w:val="14"/>
              </w:rPr>
              <w:t>URCL_HMI_rq</w:t>
            </w:r>
            <w:proofErr w:type="spellEnd"/>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99B78" w14:textId="730896D9" w:rsidR="0015100E" w:rsidRPr="003C5D56" w:rsidRDefault="0015100E" w:rsidP="0015100E">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FDFFF1" w14:textId="77777777" w:rsidR="0015100E" w:rsidRDefault="0015100E" w:rsidP="001510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50A6FA" w14:textId="518882AA" w:rsidR="0015100E" w:rsidRDefault="0015100E" w:rsidP="0015100E">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22AA59" w14:textId="77777777" w:rsidR="0015100E" w:rsidRDefault="0015100E" w:rsidP="0015100E"/>
        </w:tc>
      </w:tr>
      <w:tr w:rsidR="0015100E" w:rsidRPr="00B3499B" w14:paraId="45DE4A45"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8FEED9" w14:textId="77777777" w:rsidR="0015100E" w:rsidRPr="00FA0010" w:rsidRDefault="0015100E" w:rsidP="0015100E">
            <w:pPr>
              <w:rPr>
                <w:rFonts w:cs="Arial"/>
                <w:color w:val="000000" w:themeColor="text1"/>
                <w:sz w:val="16"/>
                <w:szCs w:val="14"/>
              </w:rPr>
            </w:pP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CAB846" w14:textId="3BDB6ECF" w:rsidR="0015100E" w:rsidRPr="003C5D56" w:rsidRDefault="0015100E" w:rsidP="0015100E">
            <w:pPr>
              <w:rPr>
                <w:rFonts w:cs="Arial"/>
                <w:color w:val="000000" w:themeColor="text1"/>
                <w:sz w:val="16"/>
                <w:szCs w:val="14"/>
              </w:rPr>
            </w:pP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0C2D2C" w14:textId="77777777" w:rsidR="0015100E" w:rsidRDefault="0015100E" w:rsidP="001510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2DBF5C" w14:textId="77777777" w:rsidR="0015100E" w:rsidRDefault="0015100E" w:rsidP="0015100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13061D" w14:textId="77777777" w:rsidR="0015100E" w:rsidRDefault="0015100E" w:rsidP="0015100E"/>
        </w:tc>
      </w:tr>
      <w:tr w:rsidR="0015100E" w:rsidRPr="00B3499B" w14:paraId="4B8E2523" w14:textId="77777777" w:rsidTr="006361F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76843" w14:textId="77777777" w:rsidR="0015100E" w:rsidRPr="00FA0010" w:rsidRDefault="0015100E" w:rsidP="0015100E">
            <w:pPr>
              <w:rPr>
                <w:rFonts w:cs="Arial"/>
                <w:color w:val="000000" w:themeColor="text1"/>
                <w:sz w:val="16"/>
                <w:szCs w:val="14"/>
              </w:rPr>
            </w:pP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7A475" w14:textId="6C36BE7C" w:rsidR="0015100E" w:rsidRPr="003C5D56" w:rsidRDefault="0015100E" w:rsidP="0015100E">
            <w:pPr>
              <w:rPr>
                <w:rFonts w:cs="Arial"/>
                <w:color w:val="000000" w:themeColor="text1"/>
                <w:sz w:val="16"/>
                <w:szCs w:val="14"/>
              </w:rPr>
            </w:pP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1D1FB4" w14:textId="77777777" w:rsidR="0015100E" w:rsidRDefault="0015100E" w:rsidP="001510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561854" w14:textId="77777777" w:rsidR="0015100E" w:rsidRDefault="0015100E" w:rsidP="0015100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F0237C" w14:textId="77777777" w:rsidR="0015100E" w:rsidRDefault="0015100E" w:rsidP="0015100E"/>
        </w:tc>
      </w:tr>
      <w:tr w:rsidR="0015100E" w:rsidRPr="00B3499B" w14:paraId="09EB8AA6"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EB0B25" w14:textId="77777777" w:rsidR="0015100E" w:rsidRPr="00B3499B" w:rsidRDefault="00D82BF1" w:rsidP="0015100E">
            <w:pPr>
              <w:rPr>
                <w:rFonts w:cs="Arial"/>
                <w:bCs/>
                <w:color w:val="808080" w:themeColor="background1" w:themeShade="80"/>
                <w:sz w:val="16"/>
                <w:szCs w:val="14"/>
              </w:rPr>
            </w:pPr>
            <w:hyperlink r:id="rId52" w:history="1">
              <w:r w:rsidR="0015100E" w:rsidRPr="00B3499B">
                <w:rPr>
                  <w:rStyle w:val="Hyperlink"/>
                  <w:rFonts w:cs="Arial"/>
                  <w:bCs/>
                  <w:sz w:val="16"/>
                  <w:szCs w:val="14"/>
                </w:rPr>
                <w:t>Req. Template</w:t>
              </w:r>
            </w:hyperlink>
            <w:r w:rsidR="0015100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1782C7" w14:textId="77777777" w:rsidR="0015100E" w:rsidRPr="00B3499B" w:rsidRDefault="0015100E" w:rsidP="0015100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0DB58" w14:textId="77777777" w:rsidR="0015100E" w:rsidRPr="00B3499B" w:rsidRDefault="0015100E" w:rsidP="0015100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32C751" w14:textId="77777777" w:rsidR="009F1675" w:rsidRPr="004A50B8" w:rsidRDefault="009F1675" w:rsidP="009F1675">
      <w:pPr>
        <w:pStyle w:val="Caption"/>
      </w:pPr>
      <w:bookmarkStart w:id="78"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78"/>
      <w:r w:rsidRPr="004521EB">
        <w:rPr>
          <w:lang w:val="en-GB"/>
        </w:rPr>
        <w:t>Manage Control Request</w:t>
      </w:r>
    </w:p>
    <w:p w14:paraId="33152D11" w14:textId="77777777" w:rsidR="009F1675" w:rsidRPr="00E23282" w:rsidRDefault="009F1675" w:rsidP="009F1675"/>
    <w:p w14:paraId="4E6EB952" w14:textId="77777777" w:rsidR="009F1675" w:rsidRDefault="009F1675" w:rsidP="009F1675">
      <w:pPr>
        <w:pStyle w:val="Heading6"/>
        <w:keepNext w:val="0"/>
        <w:tabs>
          <w:tab w:val="clear" w:pos="900"/>
          <w:tab w:val="left" w:pos="709"/>
        </w:tabs>
        <w:spacing w:before="240"/>
        <w:rPr>
          <w:lang w:val="en-GB"/>
        </w:rPr>
      </w:pPr>
      <w:r>
        <w:rPr>
          <w:lang w:val="en-GB"/>
        </w:rPr>
        <w:t>Output</w:t>
      </w:r>
      <w:r w:rsidRPr="002824C9">
        <w:rPr>
          <w:lang w:val="en-GB"/>
        </w:rPr>
        <w:t>s</w:t>
      </w:r>
    </w:p>
    <w:p w14:paraId="08C857F5"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09364746"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30B54"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3F063143"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8ECED"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5DED2"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1E3E7"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0D595" w14:textId="3B0A0DF4" w:rsidR="009F1675" w:rsidRPr="001C5864" w:rsidRDefault="00F067DA" w:rsidP="00783604">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E859A"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30F841EF"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F067DA" w:rsidRPr="00B3499B" w14:paraId="007F1DD8"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43A60A" w14:textId="3CA7F266" w:rsidR="00F067DA" w:rsidRDefault="00F067DA" w:rsidP="00F067DA">
            <w:pPr>
              <w:rPr>
                <w:rFonts w:cs="Arial"/>
                <w:color w:val="000000" w:themeColor="text1"/>
                <w:sz w:val="16"/>
                <w:szCs w:val="14"/>
              </w:rPr>
            </w:pPr>
            <w:r>
              <w:rPr>
                <w:rFonts w:cs="Arial"/>
                <w:color w:val="000000" w:themeColor="text1"/>
                <w:sz w:val="16"/>
                <w:szCs w:val="14"/>
              </w:rPr>
              <w:t>URC Feature enable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B46AFA" w14:textId="120AF78B" w:rsidR="00F067DA" w:rsidRPr="00B40277" w:rsidRDefault="00F067DA" w:rsidP="00F067DA">
            <w:pPr>
              <w:rPr>
                <w:rFonts w:cs="Arial"/>
                <w:b/>
                <w:bCs/>
                <w:color w:val="000000"/>
                <w:lang w:val="en-GB"/>
              </w:rPr>
            </w:pPr>
            <w:proofErr w:type="spellStart"/>
            <w:r w:rsidRPr="008078AA">
              <w:rPr>
                <w:rFonts w:cs="Arial"/>
                <w:color w:val="000000" w:themeColor="text1"/>
                <w:sz w:val="16"/>
                <w:szCs w:val="14"/>
              </w:rPr>
              <w:t>HMI_HMIMode_St</w:t>
            </w:r>
            <w:proofErr w:type="spellEnd"/>
            <w:r>
              <w:rPr>
                <w:rFonts w:cs="Arial"/>
                <w:color w:val="000000" w:themeColor="text1"/>
                <w:sz w:val="16"/>
                <w:szCs w:val="14"/>
              </w:rPr>
              <w:t xml:space="preserve"> </w:t>
            </w:r>
            <w:r w:rsidRPr="008078AA">
              <w:rPr>
                <w:rFonts w:cs="Arial"/>
                <w:color w:val="000000" w:themeColor="text1"/>
                <w:sz w:val="16"/>
                <w:szCs w:val="14"/>
              </w:rPr>
              <w:t>=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8B403"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9EC3F6"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D08B5B" w14:textId="77777777" w:rsidR="00F067DA" w:rsidRDefault="00F067DA" w:rsidP="00F067DA"/>
        </w:tc>
      </w:tr>
      <w:tr w:rsidR="00F067DA" w:rsidRPr="00B3499B" w14:paraId="1377B866"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482EF" w14:textId="49C743B9" w:rsidR="00F067DA" w:rsidRDefault="00F067DA" w:rsidP="00F067DA">
            <w:pPr>
              <w:rPr>
                <w:rFonts w:cs="Arial"/>
                <w:color w:val="000000" w:themeColor="text1"/>
                <w:sz w:val="16"/>
                <w:szCs w:val="14"/>
              </w:rPr>
            </w:pPr>
            <w:r>
              <w:rPr>
                <w:rFonts w:cs="Arial"/>
                <w:color w:val="000000" w:themeColor="text1"/>
                <w:sz w:val="16"/>
                <w:szCs w:val="14"/>
              </w:rPr>
              <w:t>URC Feature disable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6FD5C6" w14:textId="7C7DDAD5" w:rsidR="00F067DA" w:rsidRPr="00B40277" w:rsidRDefault="00F067DA" w:rsidP="00F067DA">
            <w:pPr>
              <w:rPr>
                <w:rFonts w:cs="Arial"/>
                <w:b/>
                <w:bCs/>
                <w:color w:val="000000"/>
                <w:lang w:val="en-GB"/>
              </w:rPr>
            </w:pPr>
            <w:proofErr w:type="spellStart"/>
            <w:r w:rsidRPr="008078AA">
              <w:rPr>
                <w:rFonts w:cs="Arial"/>
                <w:color w:val="000000" w:themeColor="text1"/>
                <w:sz w:val="16"/>
                <w:szCs w:val="14"/>
              </w:rPr>
              <w:t>HMI_HMIMode_St</w:t>
            </w:r>
            <w:proofErr w:type="spellEnd"/>
            <w:r>
              <w:rPr>
                <w:rFonts w:cs="Arial"/>
                <w:color w:val="000000" w:themeColor="text1"/>
                <w:sz w:val="16"/>
                <w:szCs w:val="14"/>
              </w:rPr>
              <w:t xml:space="preserve"> </w:t>
            </w:r>
            <w:r w:rsidRPr="008078AA">
              <w:rPr>
                <w:rFonts w:cs="Arial"/>
                <w:color w:val="000000" w:themeColor="text1"/>
                <w:sz w:val="16"/>
                <w:szCs w:val="14"/>
              </w:rPr>
              <w:t>= O</w:t>
            </w:r>
            <w:r>
              <w:rPr>
                <w:rFonts w:cs="Arial"/>
                <w:color w:val="000000" w:themeColor="text1"/>
                <w:sz w:val="16"/>
                <w:szCs w:val="14"/>
              </w:rPr>
              <w:t>FF</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68F3BB"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5B2EDE"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21BDB5" w14:textId="77777777" w:rsidR="00F067DA" w:rsidRDefault="00F067DA" w:rsidP="00F067DA"/>
        </w:tc>
      </w:tr>
      <w:tr w:rsidR="00F067DA" w:rsidRPr="00B3499B" w14:paraId="6B6DFD40"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458C25" w14:textId="4E6B1931"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DE6552" w14:textId="70001679"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1AC2C"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6BBFF"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B6FF54" w14:textId="77777777" w:rsidR="00F067DA" w:rsidRDefault="00F067DA" w:rsidP="00F067DA"/>
        </w:tc>
      </w:tr>
      <w:tr w:rsidR="00F067DA" w:rsidRPr="00B3499B" w14:paraId="4EAAED5B"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4CE8A8" w14:textId="088FBAC8" w:rsidR="00F067DA" w:rsidRDefault="00F067DA" w:rsidP="00F067DA">
            <w:pPr>
              <w:rPr>
                <w:rFonts w:cs="Arial"/>
                <w:color w:val="000000" w:themeColor="text1"/>
                <w:sz w:val="16"/>
                <w:szCs w:val="14"/>
              </w:rPr>
            </w:pPr>
            <w:r>
              <w:rPr>
                <w:rFonts w:cs="Arial"/>
                <w:color w:val="000000" w:themeColor="text1"/>
                <w:sz w:val="16"/>
                <w:szCs w:val="14"/>
              </w:rPr>
              <w:t>Lockout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CCD4E7" w14:textId="739A3490"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1054F1"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979623" w14:textId="7DDF748B"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67AED5" w14:textId="77777777" w:rsidR="00F067DA" w:rsidRDefault="00F067DA" w:rsidP="00F067DA"/>
        </w:tc>
      </w:tr>
      <w:tr w:rsidR="00F067DA" w:rsidRPr="00B3499B" w14:paraId="2EDFF21F"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19E12" w14:textId="5235B417" w:rsidR="00F067DA" w:rsidRDefault="00F067DA" w:rsidP="00F067DA">
            <w:pPr>
              <w:rPr>
                <w:rFonts w:cs="Arial"/>
                <w:color w:val="000000" w:themeColor="text1"/>
                <w:sz w:val="16"/>
                <w:szCs w:val="14"/>
              </w:rPr>
            </w:pPr>
            <w:r>
              <w:rPr>
                <w:rFonts w:cs="Arial"/>
                <w:color w:val="000000" w:themeColor="text1"/>
                <w:sz w:val="16"/>
                <w:szCs w:val="14"/>
              </w:rPr>
              <w:t>Unlock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34C28" w14:textId="53A10C8D"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D4E28"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C3423" w14:textId="646B61A0"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291A39" w14:textId="77777777" w:rsidR="00F067DA" w:rsidRDefault="00F067DA" w:rsidP="00F067DA"/>
        </w:tc>
      </w:tr>
      <w:tr w:rsidR="00F067DA" w:rsidRPr="00B3499B" w14:paraId="560D2812"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A5948F" w14:textId="2092D41B"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A62C9" w14:textId="03AD0B30"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C923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90F4C3"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0A8E97" w14:textId="77777777" w:rsidR="00F067DA" w:rsidRDefault="00F067DA" w:rsidP="00F067DA"/>
        </w:tc>
      </w:tr>
      <w:tr w:rsidR="00F067DA" w:rsidRPr="00B3499B" w14:paraId="1F72854B"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92084" w14:textId="46D58C7C" w:rsidR="00F067DA" w:rsidRDefault="00F067DA" w:rsidP="00F067DA">
            <w:pPr>
              <w:rPr>
                <w:rFonts w:cs="Arial"/>
                <w:color w:val="000000" w:themeColor="text1"/>
                <w:sz w:val="16"/>
                <w:szCs w:val="14"/>
              </w:rPr>
            </w:pPr>
            <w:r>
              <w:rPr>
                <w:rFonts w:cs="Arial"/>
                <w:color w:val="000000" w:themeColor="text1"/>
                <w:sz w:val="16"/>
                <w:szCs w:val="14"/>
              </w:rPr>
              <w:t>Lockout Climate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D0925" w14:textId="70D2D73B"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54AC9A"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6E79D2" w14:textId="6397E4C6"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443A04" w14:textId="77777777" w:rsidR="00F067DA" w:rsidRDefault="00F067DA" w:rsidP="00F067DA"/>
        </w:tc>
      </w:tr>
      <w:tr w:rsidR="00F067DA" w:rsidRPr="00B3499B" w14:paraId="419AE098"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1C93C2" w14:textId="0C9E048E" w:rsidR="00F067DA" w:rsidRDefault="00F067DA" w:rsidP="00F067DA">
            <w:pPr>
              <w:rPr>
                <w:rFonts w:cs="Arial"/>
                <w:color w:val="000000" w:themeColor="text1"/>
                <w:sz w:val="16"/>
                <w:szCs w:val="14"/>
              </w:rPr>
            </w:pPr>
            <w:r>
              <w:rPr>
                <w:rFonts w:cs="Arial"/>
                <w:color w:val="000000" w:themeColor="text1"/>
                <w:sz w:val="16"/>
                <w:szCs w:val="14"/>
              </w:rPr>
              <w:t>Unlock Climate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44DEE" w14:textId="3C049FD3"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3E6F70"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45FC92" w14:textId="18742F0E"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F7418E" w14:textId="77777777" w:rsidR="00F067DA" w:rsidRDefault="00F067DA" w:rsidP="00F067DA"/>
        </w:tc>
      </w:tr>
      <w:tr w:rsidR="00F067DA" w:rsidRPr="00B3499B" w14:paraId="6B6AECB0"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AD0778" w14:textId="21D10982"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950E5" w14:textId="0B7BA762"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E12467"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3E5AA3"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27F18F" w14:textId="77777777" w:rsidR="00F067DA" w:rsidRDefault="00F067DA" w:rsidP="00F067DA"/>
        </w:tc>
      </w:tr>
      <w:tr w:rsidR="00F067DA" w:rsidRPr="00B3499B" w14:paraId="1D321E28"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2B4AC" w14:textId="1B94FB61" w:rsidR="00F067DA" w:rsidRDefault="00F067DA" w:rsidP="00F067DA">
            <w:pPr>
              <w:rPr>
                <w:rFonts w:cs="Arial"/>
                <w:color w:val="000000" w:themeColor="text1"/>
                <w:sz w:val="16"/>
                <w:szCs w:val="14"/>
              </w:rPr>
            </w:pPr>
            <w:r>
              <w:rPr>
                <w:rFonts w:cs="Arial"/>
                <w:color w:val="000000" w:themeColor="text1"/>
                <w:sz w:val="16"/>
                <w:szCs w:val="14"/>
              </w:rPr>
              <w:t>Lockout Audio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C23D9" w14:textId="305C9EF4"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9823D5"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380B7" w14:textId="6C4AD366"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8DBA56" w14:textId="77777777" w:rsidR="00F067DA" w:rsidRDefault="00F067DA" w:rsidP="00F067DA"/>
        </w:tc>
      </w:tr>
      <w:tr w:rsidR="00F067DA" w:rsidRPr="00B3499B" w14:paraId="2857AF0E"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C60AC3" w14:textId="5D29B6A1" w:rsidR="00F067DA" w:rsidRDefault="00F067DA" w:rsidP="00F067DA">
            <w:pPr>
              <w:rPr>
                <w:rFonts w:cs="Arial"/>
                <w:color w:val="000000" w:themeColor="text1"/>
                <w:sz w:val="16"/>
                <w:szCs w:val="14"/>
              </w:rPr>
            </w:pPr>
            <w:r>
              <w:rPr>
                <w:rFonts w:cs="Arial"/>
                <w:color w:val="000000" w:themeColor="text1"/>
                <w:sz w:val="16"/>
                <w:szCs w:val="14"/>
              </w:rPr>
              <w:t>Unlock Audio URC 2R/3R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2F5E4" w14:textId="57FC2E42" w:rsidR="00F067DA" w:rsidRPr="00B40277" w:rsidRDefault="00F067DA" w:rsidP="00F067DA">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FEDB1"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E6C2D" w14:textId="00877DC9" w:rsidR="00F067DA" w:rsidRDefault="00F067DA" w:rsidP="00F067DA">
            <w:pPr>
              <w:rPr>
                <w:rFonts w:cs="Arial"/>
                <w:b/>
                <w:bCs/>
                <w:color w:val="000000"/>
              </w:rPr>
            </w:pPr>
            <w:r w:rsidRPr="006361FD">
              <w:rPr>
                <w:rFonts w:cs="Arial"/>
                <w:color w:val="000000"/>
              </w:rPr>
              <w:t>Internal to 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88E220" w14:textId="77777777" w:rsidR="00F067DA" w:rsidRDefault="00F067DA" w:rsidP="00F067DA"/>
        </w:tc>
      </w:tr>
      <w:tr w:rsidR="00F067DA" w:rsidRPr="00B3499B" w14:paraId="78AD0089"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A12641" w14:textId="411FDEDA"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C8420B" w14:textId="1776BC3B"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9A5DAA"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8090A"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4FAD02" w14:textId="77777777" w:rsidR="00F067DA" w:rsidRDefault="00F067DA" w:rsidP="00F067DA"/>
        </w:tc>
      </w:tr>
      <w:tr w:rsidR="00F067DA" w:rsidRPr="00B3499B" w14:paraId="6DFB9258"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9A35F" w14:textId="077D273B"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5A4C3" w14:textId="7EB52C9B"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3EC04E"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6446A8"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F75819" w14:textId="77777777" w:rsidR="00F067DA" w:rsidRDefault="00F067DA" w:rsidP="00F067DA"/>
        </w:tc>
      </w:tr>
      <w:tr w:rsidR="00F067DA" w:rsidRPr="00B3499B" w14:paraId="38612069"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74C5B1" w14:textId="3CE05435"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7D853" w14:textId="2EB04F56"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2F1A5"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D2CC6"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8B55A2" w14:textId="77777777" w:rsidR="00F067DA" w:rsidRDefault="00F067DA" w:rsidP="00F067DA"/>
        </w:tc>
      </w:tr>
      <w:tr w:rsidR="00F067DA" w:rsidRPr="00B3499B" w14:paraId="30B5A4E7"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1604E4" w14:textId="1F252F0A" w:rsidR="00F067DA" w:rsidRDefault="00F067DA" w:rsidP="00F067DA">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A3031" w14:textId="050B576A" w:rsidR="00F067DA" w:rsidRPr="00B40277" w:rsidRDefault="00F067DA" w:rsidP="00F067DA">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D7BD06" w14:textId="77777777" w:rsidR="00F067DA" w:rsidRDefault="00F067DA" w:rsidP="00F067D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7B8317" w14:textId="77777777" w:rsidR="00F067DA" w:rsidRDefault="00F067DA" w:rsidP="00F067D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61097D" w14:textId="77777777" w:rsidR="00F067DA" w:rsidRDefault="00F067DA" w:rsidP="00F067DA"/>
        </w:tc>
      </w:tr>
      <w:tr w:rsidR="00F067DA" w:rsidRPr="00B3499B" w14:paraId="08443E3A"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83F701" w14:textId="77777777" w:rsidR="00F067DA" w:rsidRPr="00B3499B" w:rsidRDefault="00D82BF1" w:rsidP="00F067DA">
            <w:pPr>
              <w:rPr>
                <w:rFonts w:cs="Arial"/>
                <w:bCs/>
                <w:color w:val="808080" w:themeColor="background1" w:themeShade="80"/>
                <w:sz w:val="16"/>
                <w:szCs w:val="14"/>
              </w:rPr>
            </w:pPr>
            <w:hyperlink r:id="rId53" w:history="1">
              <w:r w:rsidR="00F067DA" w:rsidRPr="00B3499B">
                <w:rPr>
                  <w:rStyle w:val="Hyperlink"/>
                  <w:rFonts w:cs="Arial"/>
                  <w:bCs/>
                  <w:sz w:val="16"/>
                  <w:szCs w:val="14"/>
                </w:rPr>
                <w:t>Req. Template</w:t>
              </w:r>
            </w:hyperlink>
            <w:r w:rsidR="00F067DA"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A7A6F9" w14:textId="77777777" w:rsidR="00F067DA" w:rsidRPr="00B3499B" w:rsidRDefault="00F067DA" w:rsidP="00F06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D6E7C" w14:textId="77777777" w:rsidR="00F067DA" w:rsidRPr="00B3499B" w:rsidRDefault="00F067DA" w:rsidP="00F06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13ECDF" w14:textId="77777777" w:rsidR="009F1675" w:rsidRPr="004A50B8" w:rsidRDefault="009F1675" w:rsidP="009F1675">
      <w:pPr>
        <w:pStyle w:val="Caption"/>
      </w:pPr>
      <w:bookmarkStart w:id="79"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79"/>
      <w:r w:rsidRPr="004521EB">
        <w:rPr>
          <w:lang w:val="en-GB"/>
        </w:rPr>
        <w:t>Manage Control Request</w:t>
      </w:r>
    </w:p>
    <w:p w14:paraId="4072EA86" w14:textId="77777777" w:rsidR="009F1675" w:rsidRPr="00612064" w:rsidRDefault="009F1675" w:rsidP="009F1675">
      <w:pPr>
        <w:spacing w:before="20"/>
        <w:rPr>
          <w:vanish/>
        </w:rPr>
      </w:pPr>
    </w:p>
    <w:p w14:paraId="139BE369" w14:textId="77777777" w:rsidR="009F1675" w:rsidRDefault="009F1675" w:rsidP="009F1675">
      <w:pPr>
        <w:pStyle w:val="Heading6"/>
        <w:keepNext w:val="0"/>
        <w:tabs>
          <w:tab w:val="clear" w:pos="900"/>
          <w:tab w:val="left" w:pos="709"/>
        </w:tabs>
        <w:spacing w:before="240"/>
      </w:pPr>
      <w:r>
        <w:t>Parameters</w:t>
      </w:r>
    </w:p>
    <w:p w14:paraId="5E6FE69E" w14:textId="77777777" w:rsidR="009F1675" w:rsidRPr="00A57D05" w:rsidRDefault="009F1675" w:rsidP="009F1675"/>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F1675" w:rsidRPr="00E54DEA" w14:paraId="54BCBDC6" w14:textId="77777777" w:rsidTr="00783604">
        <w:trPr>
          <w:trHeight w:val="161"/>
        </w:trPr>
        <w:tc>
          <w:tcPr>
            <w:tcW w:w="1838" w:type="dxa"/>
            <w:shd w:val="clear" w:color="auto" w:fill="D9D9D9" w:themeFill="background1" w:themeFillShade="D9"/>
            <w:noWrap/>
            <w:hideMark/>
          </w:tcPr>
          <w:p w14:paraId="05EF3370"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9502B7" w14:textId="77777777" w:rsidR="009F1675" w:rsidRDefault="009F1675"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95F4B5" w14:textId="77777777" w:rsidR="009F1675" w:rsidRDefault="009F1675"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AD98F82"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633A35" w14:textId="77777777" w:rsidR="009F1675" w:rsidRDefault="009F1675" w:rsidP="00783604">
            <w:pPr>
              <w:overflowPunct/>
              <w:autoSpaceDE/>
              <w:autoSpaceDN/>
              <w:adjustRightInd/>
              <w:textAlignment w:val="auto"/>
              <w:rPr>
                <w:rFonts w:cs="Arial"/>
                <w:b/>
                <w:bCs/>
                <w:color w:val="000000"/>
              </w:rPr>
            </w:pPr>
            <w:r>
              <w:rPr>
                <w:rFonts w:cs="Arial"/>
                <w:b/>
                <w:bCs/>
                <w:color w:val="000000"/>
              </w:rPr>
              <w:t>Method Details</w:t>
            </w:r>
          </w:p>
        </w:tc>
      </w:tr>
      <w:tr w:rsidR="009F1675" w:rsidRPr="003F473D" w14:paraId="6B7E7607" w14:textId="77777777" w:rsidTr="00783604">
        <w:trPr>
          <w:trHeight w:val="70"/>
        </w:trPr>
        <w:tc>
          <w:tcPr>
            <w:tcW w:w="1838" w:type="dxa"/>
            <w:noWrap/>
          </w:tcPr>
          <w:p w14:paraId="67C92972" w14:textId="77777777" w:rsidR="009F1675" w:rsidRPr="00D20BE7" w:rsidRDefault="009F1675"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B47F66C" w14:textId="77777777" w:rsidR="009F1675" w:rsidRPr="00D20BE7" w:rsidRDefault="009F1675"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2C55851" w14:textId="77777777" w:rsidR="009F1675" w:rsidRPr="00D20BE7" w:rsidRDefault="009F1675"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31069215"/>
            <w:placeholder>
              <w:docPart w:val="D3B7A9703EDA4446A2906ECAB0750C86"/>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D9CF0D" w14:textId="77777777" w:rsidR="009F1675" w:rsidRPr="00D20BE7" w:rsidRDefault="009F1675" w:rsidP="00783604">
                <w:pPr>
                  <w:rPr>
                    <w:color w:val="000000" w:themeColor="text1"/>
                    <w:sz w:val="18"/>
                  </w:rPr>
                </w:pPr>
                <w:r w:rsidRPr="00D20BE7">
                  <w:rPr>
                    <w:sz w:val="18"/>
                  </w:rPr>
                  <w:t>Choose an item.</w:t>
                </w:r>
              </w:p>
            </w:tc>
          </w:sdtContent>
        </w:sdt>
        <w:tc>
          <w:tcPr>
            <w:tcW w:w="3402" w:type="dxa"/>
          </w:tcPr>
          <w:p w14:paraId="29E90556" w14:textId="77777777" w:rsidR="009F1675" w:rsidRPr="00D20BE7" w:rsidRDefault="009F1675" w:rsidP="00783604">
            <w:pPr>
              <w:rPr>
                <w:sz w:val="18"/>
              </w:rPr>
            </w:pPr>
            <w:r w:rsidRPr="00D20BE7">
              <w:rPr>
                <w:sz w:val="18"/>
              </w:rPr>
              <w:t>Depends on Method selection. For Method 2 a DID including start bit and length could be given. For Central Car Config a signal could be referenced</w:t>
            </w:r>
          </w:p>
        </w:tc>
      </w:tr>
      <w:tr w:rsidR="009F1675" w:rsidRPr="003F473D" w14:paraId="40712E4A" w14:textId="77777777" w:rsidTr="00783604">
        <w:trPr>
          <w:trHeight w:val="71"/>
        </w:trPr>
        <w:tc>
          <w:tcPr>
            <w:tcW w:w="1838" w:type="dxa"/>
            <w:noWrap/>
          </w:tcPr>
          <w:p w14:paraId="6D82D6D0" w14:textId="77777777" w:rsidR="009F1675" w:rsidRPr="00D14691" w:rsidRDefault="009F1675" w:rsidP="00783604">
            <w:pPr>
              <w:overflowPunct/>
              <w:autoSpaceDE/>
              <w:autoSpaceDN/>
              <w:adjustRightInd/>
              <w:textAlignment w:val="auto"/>
              <w:rPr>
                <w:color w:val="000000" w:themeColor="text1"/>
              </w:rPr>
            </w:pPr>
          </w:p>
        </w:tc>
        <w:tc>
          <w:tcPr>
            <w:tcW w:w="1843" w:type="dxa"/>
          </w:tcPr>
          <w:p w14:paraId="4F77D589" w14:textId="77777777" w:rsidR="009F1675" w:rsidRPr="00D14691" w:rsidRDefault="009F1675" w:rsidP="00783604">
            <w:pPr>
              <w:rPr>
                <w:color w:val="000000" w:themeColor="text1"/>
              </w:rPr>
            </w:pPr>
          </w:p>
        </w:tc>
        <w:tc>
          <w:tcPr>
            <w:tcW w:w="1701" w:type="dxa"/>
          </w:tcPr>
          <w:p w14:paraId="4347B8DE" w14:textId="77777777" w:rsidR="009F1675" w:rsidRPr="00D14691" w:rsidRDefault="009F1675" w:rsidP="00783604">
            <w:pPr>
              <w:rPr>
                <w:color w:val="000000" w:themeColor="text1"/>
              </w:rPr>
            </w:pPr>
          </w:p>
        </w:tc>
        <w:tc>
          <w:tcPr>
            <w:tcW w:w="1417" w:type="dxa"/>
            <w:noWrap/>
          </w:tcPr>
          <w:p w14:paraId="318BFD28" w14:textId="77777777" w:rsidR="009F1675" w:rsidRPr="00D14691" w:rsidRDefault="009F1675" w:rsidP="00783604">
            <w:pPr>
              <w:rPr>
                <w:color w:val="000000" w:themeColor="text1"/>
              </w:rPr>
            </w:pPr>
          </w:p>
        </w:tc>
        <w:tc>
          <w:tcPr>
            <w:tcW w:w="3402" w:type="dxa"/>
          </w:tcPr>
          <w:p w14:paraId="627BBF92" w14:textId="77777777" w:rsidR="009F1675" w:rsidRPr="00D14691" w:rsidRDefault="009F1675" w:rsidP="00783604">
            <w:pPr>
              <w:rPr>
                <w:color w:val="000000" w:themeColor="text1"/>
              </w:rPr>
            </w:pPr>
          </w:p>
        </w:tc>
      </w:tr>
    </w:tbl>
    <w:p w14:paraId="51099616" w14:textId="77777777" w:rsidR="009F1675" w:rsidRDefault="009F1675" w:rsidP="009F1675">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7CFB596" w14:textId="77777777" w:rsidR="009F1675" w:rsidRPr="003678EC" w:rsidRDefault="009F1675" w:rsidP="009F1675">
      <w:pPr>
        <w:rPr>
          <w:lang w:val="en-GB"/>
        </w:rPr>
      </w:pPr>
    </w:p>
    <w:p w14:paraId="76763566" w14:textId="77777777" w:rsidR="009F1675" w:rsidRPr="003E2313" w:rsidRDefault="009F1675" w:rsidP="009F1675">
      <w:pPr>
        <w:pStyle w:val="Heading6"/>
        <w:keepNext w:val="0"/>
        <w:tabs>
          <w:tab w:val="clear" w:pos="900"/>
          <w:tab w:val="left" w:pos="709"/>
        </w:tabs>
        <w:spacing w:before="240"/>
      </w:pPr>
      <w:r>
        <w:t>Interface</w:t>
      </w:r>
      <w:r w:rsidRPr="003E2313">
        <w:t xml:space="preserve"> Requirements</w:t>
      </w:r>
    </w:p>
    <w:p w14:paraId="2FEB7847" w14:textId="77777777" w:rsidR="009F1675" w:rsidRPr="003225C9" w:rsidRDefault="009F1675" w:rsidP="009F1675">
      <w:pPr>
        <w:tabs>
          <w:tab w:val="left" w:pos="284"/>
          <w:tab w:val="left" w:pos="851"/>
        </w:tabs>
      </w:pPr>
    </w:p>
    <w:p w14:paraId="7771F6C2" w14:textId="77777777" w:rsidR="009F1675" w:rsidRDefault="009F1675" w:rsidP="009F1675">
      <w:pPr>
        <w:pStyle w:val="Heading5"/>
        <w:keepNext w:val="0"/>
        <w:tabs>
          <w:tab w:val="clear" w:pos="900"/>
          <w:tab w:val="left" w:pos="709"/>
        </w:tabs>
        <w:spacing w:before="240"/>
        <w:rPr>
          <w:lang w:val="en-GB"/>
        </w:rPr>
      </w:pPr>
      <w:r>
        <w:rPr>
          <w:lang w:val="en-GB"/>
        </w:rPr>
        <w:t>Function Requirements</w:t>
      </w:r>
    </w:p>
    <w:p w14:paraId="6A146ECE" w14:textId="77777777" w:rsidR="009F1675" w:rsidRPr="003225C9" w:rsidRDefault="009F1675" w:rsidP="009F1675"/>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F1675" w14:paraId="57835AC1" w14:textId="77777777" w:rsidTr="00783604">
        <w:tc>
          <w:tcPr>
            <w:tcW w:w="1934" w:type="dxa"/>
            <w:shd w:val="clear" w:color="auto" w:fill="D9D9D9" w:themeFill="background1" w:themeFillShade="D9"/>
          </w:tcPr>
          <w:p w14:paraId="2CEBB844" w14:textId="77777777" w:rsidR="009F1675" w:rsidRDefault="009F1675" w:rsidP="00783604">
            <w:pPr>
              <w:rPr>
                <w:b/>
              </w:rPr>
            </w:pPr>
            <w:r w:rsidRPr="00AF169D">
              <w:rPr>
                <w:b/>
              </w:rPr>
              <w:t>Requirement ID</w:t>
            </w:r>
          </w:p>
          <w:p w14:paraId="6A08E3F7" w14:textId="77777777" w:rsidR="009F1675" w:rsidRPr="00AF169D" w:rsidRDefault="009F1675" w:rsidP="00783604">
            <w:pPr>
              <w:rPr>
                <w:b/>
              </w:rPr>
            </w:pPr>
            <w:r w:rsidRPr="00EB7BB6">
              <w:t>(of Logical Function)</w:t>
            </w:r>
          </w:p>
        </w:tc>
        <w:tc>
          <w:tcPr>
            <w:tcW w:w="2177" w:type="dxa"/>
            <w:shd w:val="clear" w:color="auto" w:fill="D9D9D9" w:themeFill="background1" w:themeFillShade="D9"/>
          </w:tcPr>
          <w:p w14:paraId="721E5DB5" w14:textId="77777777" w:rsidR="009F1675" w:rsidRDefault="009F1675" w:rsidP="00783604">
            <w:pPr>
              <w:rPr>
                <w:b/>
              </w:rPr>
            </w:pPr>
            <w:r w:rsidRPr="00AF169D">
              <w:rPr>
                <w:b/>
              </w:rPr>
              <w:t>Requirement Title</w:t>
            </w:r>
          </w:p>
        </w:tc>
        <w:tc>
          <w:tcPr>
            <w:tcW w:w="1425" w:type="dxa"/>
            <w:shd w:val="clear" w:color="auto" w:fill="D9D9D9" w:themeFill="background1" w:themeFillShade="D9"/>
          </w:tcPr>
          <w:p w14:paraId="11FDE6F0" w14:textId="77777777" w:rsidR="009F1675" w:rsidRDefault="009F1675" w:rsidP="00783604">
            <w:pPr>
              <w:rPr>
                <w:b/>
              </w:rPr>
            </w:pPr>
            <w:r>
              <w:rPr>
                <w:b/>
              </w:rPr>
              <w:t>Modification</w:t>
            </w:r>
          </w:p>
        </w:tc>
        <w:tc>
          <w:tcPr>
            <w:tcW w:w="1712" w:type="dxa"/>
            <w:shd w:val="clear" w:color="auto" w:fill="D9D9D9" w:themeFill="background1" w:themeFillShade="D9"/>
          </w:tcPr>
          <w:p w14:paraId="5491342B" w14:textId="77777777" w:rsidR="009F1675" w:rsidRDefault="009F1675" w:rsidP="00783604">
            <w:pPr>
              <w:rPr>
                <w:b/>
              </w:rPr>
            </w:pPr>
            <w:r w:rsidRPr="00AF169D">
              <w:rPr>
                <w:b/>
              </w:rPr>
              <w:t xml:space="preserve">Requirement </w:t>
            </w:r>
            <w:r>
              <w:rPr>
                <w:b/>
              </w:rPr>
              <w:t>ID</w:t>
            </w:r>
          </w:p>
          <w:p w14:paraId="618B2B30" w14:textId="77777777" w:rsidR="009F1675" w:rsidRPr="00AF169D" w:rsidRDefault="009F1675"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304BAE9" w14:textId="77777777" w:rsidR="009F1675" w:rsidRPr="00AF169D" w:rsidRDefault="009F1675" w:rsidP="00783604">
            <w:pPr>
              <w:rPr>
                <w:b/>
              </w:rPr>
            </w:pPr>
            <w:r>
              <w:rPr>
                <w:b/>
              </w:rPr>
              <w:t>Comment</w:t>
            </w:r>
          </w:p>
        </w:tc>
      </w:tr>
      <w:tr w:rsidR="009F1675" w14:paraId="176B5B54" w14:textId="77777777" w:rsidTr="00783604">
        <w:tc>
          <w:tcPr>
            <w:tcW w:w="1934" w:type="dxa"/>
          </w:tcPr>
          <w:p w14:paraId="653D7D58" w14:textId="073AFC0A" w:rsidR="009F1675" w:rsidRPr="000F4E8B" w:rsidRDefault="009F1675" w:rsidP="00783604"/>
        </w:tc>
        <w:tc>
          <w:tcPr>
            <w:tcW w:w="2177" w:type="dxa"/>
          </w:tcPr>
          <w:p w14:paraId="02FE9401" w14:textId="77777777" w:rsidR="009F1675" w:rsidRPr="000F4E8B" w:rsidRDefault="009F1675" w:rsidP="00783604"/>
        </w:tc>
        <w:tc>
          <w:tcPr>
            <w:tcW w:w="1425" w:type="dxa"/>
          </w:tcPr>
          <w:p w14:paraId="7B80A794" w14:textId="309116E1" w:rsidR="009F1675" w:rsidRPr="000F4E8B" w:rsidRDefault="009F1675" w:rsidP="00783604"/>
        </w:tc>
        <w:tc>
          <w:tcPr>
            <w:tcW w:w="1712" w:type="dxa"/>
          </w:tcPr>
          <w:p w14:paraId="11A9C1F8" w14:textId="24501DB9" w:rsidR="009F1675" w:rsidRPr="000F4E8B" w:rsidRDefault="009F1675" w:rsidP="00783604"/>
        </w:tc>
        <w:tc>
          <w:tcPr>
            <w:tcW w:w="2958" w:type="dxa"/>
          </w:tcPr>
          <w:p w14:paraId="3883128C" w14:textId="77777777" w:rsidR="009F1675" w:rsidRPr="000F4E8B" w:rsidRDefault="009F1675" w:rsidP="00783604"/>
        </w:tc>
      </w:tr>
      <w:tr w:rsidR="009F1675" w14:paraId="6699F0C6" w14:textId="77777777" w:rsidTr="00783604">
        <w:tc>
          <w:tcPr>
            <w:tcW w:w="1934" w:type="dxa"/>
          </w:tcPr>
          <w:p w14:paraId="0C9B7086" w14:textId="30D266A1" w:rsidR="009F1675" w:rsidRPr="000F4E8B" w:rsidRDefault="009F1675" w:rsidP="00783604"/>
        </w:tc>
        <w:tc>
          <w:tcPr>
            <w:tcW w:w="2177" w:type="dxa"/>
          </w:tcPr>
          <w:p w14:paraId="42387156" w14:textId="77777777" w:rsidR="009F1675" w:rsidRPr="000F4E8B" w:rsidRDefault="009F1675" w:rsidP="00783604"/>
        </w:tc>
        <w:tc>
          <w:tcPr>
            <w:tcW w:w="1425" w:type="dxa"/>
          </w:tcPr>
          <w:p w14:paraId="0A60D3FA" w14:textId="46727A80" w:rsidR="009F1675" w:rsidRPr="000F4E8B" w:rsidRDefault="009F1675" w:rsidP="00783604"/>
        </w:tc>
        <w:tc>
          <w:tcPr>
            <w:tcW w:w="1712" w:type="dxa"/>
          </w:tcPr>
          <w:p w14:paraId="3FB0C83B" w14:textId="7CE3B3B7" w:rsidR="009F1675" w:rsidRPr="000F4E8B" w:rsidRDefault="009F1675" w:rsidP="00783604"/>
        </w:tc>
        <w:tc>
          <w:tcPr>
            <w:tcW w:w="2958" w:type="dxa"/>
          </w:tcPr>
          <w:p w14:paraId="7BFE51ED" w14:textId="77777777" w:rsidR="009F1675" w:rsidRPr="000F4E8B" w:rsidRDefault="009F1675" w:rsidP="00783604"/>
        </w:tc>
      </w:tr>
      <w:tr w:rsidR="009F1675" w14:paraId="2059FEB0" w14:textId="77777777" w:rsidTr="00783604">
        <w:tc>
          <w:tcPr>
            <w:tcW w:w="1934" w:type="dxa"/>
          </w:tcPr>
          <w:p w14:paraId="3AB6C98D" w14:textId="4775588E" w:rsidR="009F1675" w:rsidRPr="000F4E8B" w:rsidRDefault="009F1675" w:rsidP="00783604"/>
        </w:tc>
        <w:tc>
          <w:tcPr>
            <w:tcW w:w="2177" w:type="dxa"/>
          </w:tcPr>
          <w:p w14:paraId="115EF619" w14:textId="77777777" w:rsidR="009F1675" w:rsidRPr="000F4E8B" w:rsidRDefault="009F1675" w:rsidP="00783604"/>
        </w:tc>
        <w:tc>
          <w:tcPr>
            <w:tcW w:w="1425" w:type="dxa"/>
          </w:tcPr>
          <w:p w14:paraId="0313E8B0" w14:textId="36B48C41" w:rsidR="009F1675" w:rsidRPr="000F4E8B" w:rsidRDefault="009F1675" w:rsidP="00783604"/>
        </w:tc>
        <w:tc>
          <w:tcPr>
            <w:tcW w:w="1712" w:type="dxa"/>
          </w:tcPr>
          <w:p w14:paraId="2DD265FB" w14:textId="12B7F812" w:rsidR="009F1675" w:rsidRPr="000F4E8B" w:rsidRDefault="009F1675" w:rsidP="00783604"/>
        </w:tc>
        <w:tc>
          <w:tcPr>
            <w:tcW w:w="2958" w:type="dxa"/>
          </w:tcPr>
          <w:p w14:paraId="7B9F10F2" w14:textId="77777777" w:rsidR="009F1675" w:rsidRPr="000F4E8B" w:rsidRDefault="009F1675" w:rsidP="00783604"/>
        </w:tc>
      </w:tr>
    </w:tbl>
    <w:p w14:paraId="378C79A2" w14:textId="77777777" w:rsidR="009F1675"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3231192" w14:textId="77777777" w:rsidR="009F1675" w:rsidRDefault="009F1675" w:rsidP="009F1675"/>
    <w:tbl>
      <w:tblPr>
        <w:tblStyle w:val="TableGrid"/>
        <w:tblW w:w="10201" w:type="dxa"/>
        <w:tblLook w:val="04A0" w:firstRow="1" w:lastRow="0" w:firstColumn="1" w:lastColumn="0" w:noHBand="0" w:noVBand="1"/>
      </w:tblPr>
      <w:tblGrid>
        <w:gridCol w:w="1838"/>
        <w:gridCol w:w="4253"/>
        <w:gridCol w:w="4110"/>
      </w:tblGrid>
      <w:tr w:rsidR="009F1675" w14:paraId="4A1AA603" w14:textId="77777777" w:rsidTr="00783604">
        <w:tc>
          <w:tcPr>
            <w:tcW w:w="1838" w:type="dxa"/>
            <w:shd w:val="clear" w:color="auto" w:fill="D9D9D9" w:themeFill="background1" w:themeFillShade="D9"/>
          </w:tcPr>
          <w:p w14:paraId="1365E017" w14:textId="77777777" w:rsidR="009F1675" w:rsidRDefault="009F1675" w:rsidP="00783604">
            <w:pPr>
              <w:rPr>
                <w:b/>
              </w:rPr>
            </w:pPr>
            <w:r w:rsidRPr="00AF169D">
              <w:rPr>
                <w:b/>
              </w:rPr>
              <w:t>Requirement ID</w:t>
            </w:r>
          </w:p>
          <w:p w14:paraId="465281DC" w14:textId="77777777" w:rsidR="009F1675" w:rsidRPr="00AF169D" w:rsidRDefault="009F1675" w:rsidP="00783604">
            <w:pPr>
              <w:rPr>
                <w:b/>
              </w:rPr>
            </w:pPr>
            <w:r w:rsidRPr="00EB7BB6">
              <w:t>(of Logical Function)</w:t>
            </w:r>
          </w:p>
        </w:tc>
        <w:tc>
          <w:tcPr>
            <w:tcW w:w="4253" w:type="dxa"/>
            <w:shd w:val="clear" w:color="auto" w:fill="D9D9D9" w:themeFill="background1" w:themeFillShade="D9"/>
          </w:tcPr>
          <w:p w14:paraId="664CB4E7" w14:textId="77777777" w:rsidR="009F1675" w:rsidRPr="00AF169D" w:rsidRDefault="009F1675" w:rsidP="00783604">
            <w:pPr>
              <w:rPr>
                <w:b/>
              </w:rPr>
            </w:pPr>
            <w:r w:rsidRPr="00AF169D">
              <w:rPr>
                <w:b/>
              </w:rPr>
              <w:t>Requirement Title</w:t>
            </w:r>
          </w:p>
        </w:tc>
        <w:tc>
          <w:tcPr>
            <w:tcW w:w="4110" w:type="dxa"/>
            <w:shd w:val="clear" w:color="auto" w:fill="D9D9D9" w:themeFill="background1" w:themeFillShade="D9"/>
          </w:tcPr>
          <w:p w14:paraId="27C4F5E9" w14:textId="77777777" w:rsidR="009F1675" w:rsidRPr="00AF169D" w:rsidRDefault="009F1675" w:rsidP="00783604">
            <w:pPr>
              <w:rPr>
                <w:b/>
              </w:rPr>
            </w:pPr>
            <w:r>
              <w:rPr>
                <w:b/>
              </w:rPr>
              <w:t>Comment</w:t>
            </w:r>
          </w:p>
        </w:tc>
      </w:tr>
      <w:tr w:rsidR="009F1675" w14:paraId="1345F5D4" w14:textId="77777777" w:rsidTr="00783604">
        <w:tc>
          <w:tcPr>
            <w:tcW w:w="1838" w:type="dxa"/>
          </w:tcPr>
          <w:p w14:paraId="7B5FAE08" w14:textId="77777777" w:rsidR="009F1675" w:rsidRDefault="009F1675" w:rsidP="00783604"/>
        </w:tc>
        <w:tc>
          <w:tcPr>
            <w:tcW w:w="4253" w:type="dxa"/>
          </w:tcPr>
          <w:p w14:paraId="20A46D28" w14:textId="77777777" w:rsidR="009F1675" w:rsidRDefault="009F1675" w:rsidP="00783604"/>
        </w:tc>
        <w:tc>
          <w:tcPr>
            <w:tcW w:w="4110" w:type="dxa"/>
          </w:tcPr>
          <w:p w14:paraId="5EFC61EF" w14:textId="77777777" w:rsidR="009F1675" w:rsidRDefault="009F1675" w:rsidP="00783604"/>
        </w:tc>
      </w:tr>
      <w:tr w:rsidR="009F1675" w14:paraId="1BA096F9" w14:textId="77777777" w:rsidTr="00783604">
        <w:tc>
          <w:tcPr>
            <w:tcW w:w="1838" w:type="dxa"/>
          </w:tcPr>
          <w:p w14:paraId="7DF47DFC" w14:textId="77777777" w:rsidR="009F1675" w:rsidRDefault="009F1675" w:rsidP="00783604"/>
        </w:tc>
        <w:tc>
          <w:tcPr>
            <w:tcW w:w="4253" w:type="dxa"/>
          </w:tcPr>
          <w:p w14:paraId="279220B0" w14:textId="77777777" w:rsidR="009F1675" w:rsidRDefault="009F1675" w:rsidP="00783604"/>
        </w:tc>
        <w:tc>
          <w:tcPr>
            <w:tcW w:w="4110" w:type="dxa"/>
          </w:tcPr>
          <w:p w14:paraId="2BFCC865" w14:textId="77777777" w:rsidR="009F1675" w:rsidRDefault="009F1675" w:rsidP="00783604"/>
        </w:tc>
      </w:tr>
      <w:tr w:rsidR="009F1675" w14:paraId="35F513F1" w14:textId="77777777" w:rsidTr="00783604">
        <w:tc>
          <w:tcPr>
            <w:tcW w:w="1838" w:type="dxa"/>
          </w:tcPr>
          <w:p w14:paraId="7ACC7E7C" w14:textId="77777777" w:rsidR="009F1675" w:rsidRDefault="009F1675" w:rsidP="00783604">
            <w:r>
              <w:t>…</w:t>
            </w:r>
          </w:p>
        </w:tc>
        <w:tc>
          <w:tcPr>
            <w:tcW w:w="4253" w:type="dxa"/>
          </w:tcPr>
          <w:p w14:paraId="121D4573" w14:textId="77777777" w:rsidR="009F1675" w:rsidRDefault="009F1675" w:rsidP="00783604"/>
        </w:tc>
        <w:tc>
          <w:tcPr>
            <w:tcW w:w="4110" w:type="dxa"/>
          </w:tcPr>
          <w:p w14:paraId="07FDFD8F" w14:textId="77777777" w:rsidR="009F1675" w:rsidRDefault="009F1675" w:rsidP="00783604"/>
        </w:tc>
      </w:tr>
    </w:tbl>
    <w:p w14:paraId="160AD8D9" w14:textId="77777777" w:rsidR="009F1675" w:rsidRPr="00702453"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92DBD92" w14:textId="77777777" w:rsidR="009F1675" w:rsidRDefault="009F1675" w:rsidP="009F1675"/>
    <w:p w14:paraId="2ACE617B" w14:textId="77777777" w:rsidR="009F1675" w:rsidRDefault="009F1675" w:rsidP="009F1675">
      <w:pPr>
        <w:pStyle w:val="Heading6"/>
        <w:keepNext w:val="0"/>
        <w:tabs>
          <w:tab w:val="clear" w:pos="900"/>
          <w:tab w:val="left" w:pos="709"/>
        </w:tabs>
        <w:spacing w:before="240"/>
        <w:rPr>
          <w:lang w:val="en-GB"/>
        </w:rPr>
      </w:pPr>
      <w:r>
        <w:rPr>
          <w:lang w:val="en-GB"/>
        </w:rPr>
        <w:t>Component Specific Requirements</w:t>
      </w:r>
    </w:p>
    <w:p w14:paraId="4A7E848C" w14:textId="0D3FA6BE" w:rsidR="009F1675" w:rsidRPr="003305ED" w:rsidRDefault="009F1675" w:rsidP="009F1675">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15AA511" wp14:editId="4D7B5EF5">
            <wp:extent cx="152400" cy="152400"/>
            <wp:effectExtent l="0" t="0" r="0" b="0"/>
            <wp:docPr id="40" name="Picture 1767413114.jpg" descr="1767413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6741311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2F4370">
        <w:rPr>
          <w:b/>
          <w:lang w:val="en-GB"/>
        </w:rPr>
        <w:t>Manage Seat Selection</w:t>
      </w:r>
    </w:p>
    <w:p w14:paraId="72AFD908" w14:textId="77777777" w:rsidR="009F1675" w:rsidRDefault="009F1675" w:rsidP="009F1675">
      <w:pPr>
        <w:pStyle w:val="Heading5"/>
        <w:keepNext w:val="0"/>
        <w:tabs>
          <w:tab w:val="clear" w:pos="900"/>
          <w:tab w:val="left" w:pos="709"/>
        </w:tabs>
        <w:spacing w:before="240"/>
        <w:rPr>
          <w:lang w:val="en-GB"/>
        </w:rPr>
      </w:pPr>
      <w:r>
        <w:rPr>
          <w:lang w:val="en-GB"/>
        </w:rPr>
        <w:t>Function Interfaces</w:t>
      </w:r>
    </w:p>
    <w:p w14:paraId="5F25F081" w14:textId="77777777" w:rsidR="009F1675" w:rsidRPr="003B799F" w:rsidRDefault="009F1675" w:rsidP="009F1675"/>
    <w:p w14:paraId="4D887495" w14:textId="77777777" w:rsidR="009F1675" w:rsidRDefault="009F1675" w:rsidP="009F1675">
      <w:pPr>
        <w:pStyle w:val="Heading6"/>
        <w:keepNext w:val="0"/>
        <w:tabs>
          <w:tab w:val="clear" w:pos="900"/>
          <w:tab w:val="left" w:pos="709"/>
        </w:tabs>
        <w:spacing w:before="240"/>
        <w:rPr>
          <w:lang w:val="en-GB"/>
        </w:rPr>
      </w:pPr>
      <w:r>
        <w:rPr>
          <w:lang w:val="en-GB"/>
        </w:rPr>
        <w:lastRenderedPageBreak/>
        <w:t>Inputs</w:t>
      </w:r>
    </w:p>
    <w:p w14:paraId="06ED4B4E"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253B3053"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E9446"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3C34D4A9"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9B365"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42253"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5B4EE"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ABBCC" w14:textId="41D2352E" w:rsidR="009F1675" w:rsidRPr="001C5864" w:rsidRDefault="00F067DA" w:rsidP="00783604">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433077"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03A71748"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9F1675" w:rsidRPr="00B3499B" w14:paraId="08807DF6"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FA0F0" w14:textId="787D32F9" w:rsidR="009F1675" w:rsidRPr="00FA0010" w:rsidRDefault="00F067DA" w:rsidP="00783604">
            <w:pPr>
              <w:rPr>
                <w:rFonts w:cs="Arial"/>
                <w:color w:val="000000" w:themeColor="text1"/>
                <w:sz w:val="16"/>
                <w:szCs w:val="14"/>
              </w:rPr>
            </w:pPr>
            <w:r>
              <w:rPr>
                <w:rFonts w:cs="Arial"/>
                <w:sz w:val="16"/>
                <w:szCs w:val="14"/>
              </w:rPr>
              <w:t>URC User select Seat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DE07E2" w14:textId="0814DA2B" w:rsidR="009F1675" w:rsidRPr="003C5D56" w:rsidRDefault="002C739B" w:rsidP="00783604">
            <w:pPr>
              <w:rPr>
                <w:rFonts w:cs="Arial"/>
                <w:color w:val="000000" w:themeColor="text1"/>
                <w:sz w:val="16"/>
                <w:szCs w:val="14"/>
              </w:rPr>
            </w:pPr>
            <w:r w:rsidRPr="002C739B">
              <w:rPr>
                <w:rFonts w:cs="Arial"/>
                <w:color w:val="000000" w:themeColor="text1"/>
                <w:sz w:val="16"/>
                <w:szCs w:val="14"/>
              </w:rPr>
              <w:t>PASSENGER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123C5"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61F06" w14:textId="052888B2" w:rsidR="009F1675" w:rsidRPr="00F067DA" w:rsidRDefault="00F067DA" w:rsidP="00783604">
            <w:pPr>
              <w:rPr>
                <w:rFonts w:cs="Arial"/>
                <w:color w:val="000000"/>
              </w:rPr>
            </w:pPr>
            <w:r w:rsidRPr="00F067DA">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80F694" w14:textId="77777777" w:rsidR="009F1675" w:rsidRDefault="009F1675" w:rsidP="00783604"/>
        </w:tc>
      </w:tr>
      <w:tr w:rsidR="002C739B" w:rsidRPr="00B3499B" w14:paraId="11D95DB1"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4CA18" w14:textId="690BC79E" w:rsidR="002C739B" w:rsidRPr="00FA0010" w:rsidRDefault="002C739B" w:rsidP="002C739B">
            <w:pPr>
              <w:rPr>
                <w:rFonts w:cs="Arial"/>
                <w:color w:val="000000" w:themeColor="text1"/>
                <w:sz w:val="16"/>
                <w:szCs w:val="14"/>
              </w:rPr>
            </w:pPr>
            <w:r>
              <w:rPr>
                <w:rFonts w:cs="Arial"/>
                <w:sz w:val="16"/>
                <w:szCs w:val="14"/>
              </w:rPr>
              <w:t>URC User select Sea</w:t>
            </w:r>
            <w:r>
              <w:rPr>
                <w:rFonts w:cs="Arial"/>
                <w:color w:val="000000" w:themeColor="text1"/>
                <w:sz w:val="16"/>
                <w:szCs w:val="14"/>
              </w:rPr>
              <w: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C9ED95" w14:textId="19E73751" w:rsidR="002C739B" w:rsidRPr="003C5D56" w:rsidRDefault="002C739B" w:rsidP="002C739B">
            <w:pPr>
              <w:rPr>
                <w:rFonts w:cs="Arial"/>
                <w:color w:val="000000" w:themeColor="text1"/>
                <w:sz w:val="16"/>
                <w:szCs w:val="14"/>
              </w:rPr>
            </w:pPr>
            <w:r w:rsidRPr="002C739B">
              <w:rPr>
                <w:rFonts w:cs="Arial"/>
                <w:color w:val="000000" w:themeColor="text1"/>
                <w:sz w:val="16"/>
                <w:szCs w:val="14"/>
              </w:rPr>
              <w:t>SECOND_ROW_LH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AC586E" w14:textId="77777777" w:rsidR="002C739B" w:rsidRDefault="002C739B" w:rsidP="002C739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C92BA2" w14:textId="5FE37DC1" w:rsidR="002C739B" w:rsidRDefault="002C739B" w:rsidP="002C739B">
            <w:pPr>
              <w:rPr>
                <w:rFonts w:cs="Arial"/>
                <w:b/>
                <w:bCs/>
                <w:color w:val="000000"/>
              </w:rPr>
            </w:pPr>
            <w:r w:rsidRPr="00F067DA">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9BBE1F" w14:textId="77777777" w:rsidR="002C739B" w:rsidRDefault="002C739B" w:rsidP="002C739B"/>
        </w:tc>
      </w:tr>
      <w:tr w:rsidR="002C739B" w:rsidRPr="00B3499B" w14:paraId="68B55DB1"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87A900" w14:textId="4FEB6886" w:rsidR="002C739B" w:rsidRDefault="002C739B" w:rsidP="002C739B">
            <w:pPr>
              <w:rPr>
                <w:rFonts w:cs="Arial"/>
                <w:sz w:val="16"/>
                <w:szCs w:val="14"/>
              </w:rPr>
            </w:pPr>
            <w:r>
              <w:rPr>
                <w:rFonts w:cs="Arial"/>
                <w:sz w:val="16"/>
                <w:szCs w:val="14"/>
              </w:rPr>
              <w:t>URC User select Sea</w:t>
            </w:r>
            <w:r>
              <w:rPr>
                <w:rFonts w:cs="Arial"/>
                <w:color w:val="000000" w:themeColor="text1"/>
                <w:sz w:val="16"/>
                <w:szCs w:val="14"/>
              </w:rPr>
              <w: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B3180" w14:textId="0D0C2871" w:rsidR="002C739B" w:rsidRPr="002C739B" w:rsidRDefault="002C739B" w:rsidP="002C739B">
            <w:pPr>
              <w:rPr>
                <w:rFonts w:cs="Arial"/>
                <w:color w:val="000000" w:themeColor="text1"/>
                <w:sz w:val="16"/>
                <w:szCs w:val="14"/>
              </w:rPr>
            </w:pPr>
            <w:r w:rsidRPr="002C739B">
              <w:rPr>
                <w:rFonts w:cs="Arial"/>
                <w:color w:val="000000" w:themeColor="text1"/>
                <w:sz w:val="16"/>
                <w:szCs w:val="14"/>
              </w:rPr>
              <w:t>SECOND_ROW_RH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56E6CC" w14:textId="77777777" w:rsidR="002C739B" w:rsidRDefault="002C739B" w:rsidP="002C739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0FE24" w14:textId="355C4894" w:rsidR="002C739B" w:rsidRDefault="002C739B" w:rsidP="002C739B">
            <w:pPr>
              <w:rPr>
                <w:rFonts w:cs="Arial"/>
                <w:b/>
                <w:bCs/>
                <w:color w:val="000000"/>
              </w:rPr>
            </w:pPr>
            <w:r w:rsidRPr="00F067DA">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82A9B6" w14:textId="77777777" w:rsidR="002C739B" w:rsidRDefault="002C739B" w:rsidP="002C739B"/>
        </w:tc>
      </w:tr>
      <w:tr w:rsidR="002C739B" w:rsidRPr="00B3499B" w14:paraId="4AE88085"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5E99B7" w14:textId="1515CDAD" w:rsidR="002C739B" w:rsidRDefault="002C739B" w:rsidP="002C739B">
            <w:pPr>
              <w:rPr>
                <w:rFonts w:cs="Arial"/>
                <w:sz w:val="16"/>
                <w:szCs w:val="14"/>
              </w:rPr>
            </w:pPr>
            <w:r>
              <w:rPr>
                <w:rFonts w:cs="Arial"/>
                <w:sz w:val="16"/>
                <w:szCs w:val="14"/>
              </w:rPr>
              <w:t>URC User select Sea</w:t>
            </w:r>
            <w:r>
              <w:rPr>
                <w:rFonts w:cs="Arial"/>
                <w:color w:val="000000" w:themeColor="text1"/>
                <w:sz w:val="16"/>
                <w:szCs w:val="14"/>
              </w:rPr>
              <w: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3BF445" w14:textId="7031DD0D" w:rsidR="002C739B" w:rsidRPr="002C739B" w:rsidRDefault="002C739B" w:rsidP="002C739B">
            <w:pPr>
              <w:rPr>
                <w:rFonts w:cs="Arial"/>
                <w:color w:val="000000" w:themeColor="text1"/>
                <w:sz w:val="16"/>
                <w:szCs w:val="14"/>
              </w:rPr>
            </w:pPr>
            <w:r w:rsidRPr="002C739B">
              <w:rPr>
                <w:rFonts w:cs="Arial"/>
                <w:color w:val="000000" w:themeColor="text1"/>
                <w:sz w:val="16"/>
                <w:szCs w:val="14"/>
              </w:rPr>
              <w:t>THIRD_ROW_LH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6DF66" w14:textId="77777777" w:rsidR="002C739B" w:rsidRDefault="002C739B" w:rsidP="002C739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507D9" w14:textId="30592C16" w:rsidR="002C739B" w:rsidRDefault="002C739B" w:rsidP="002C739B">
            <w:pPr>
              <w:rPr>
                <w:rFonts w:cs="Arial"/>
                <w:b/>
                <w:bCs/>
                <w:color w:val="000000"/>
              </w:rPr>
            </w:pPr>
            <w:r w:rsidRPr="00F067DA">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8AE7B8" w14:textId="77777777" w:rsidR="002C739B" w:rsidRDefault="002C739B" w:rsidP="002C739B"/>
        </w:tc>
      </w:tr>
      <w:tr w:rsidR="002C739B" w:rsidRPr="00B3499B" w14:paraId="340296A7"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629F40" w14:textId="00801608" w:rsidR="002C739B" w:rsidRDefault="002C739B" w:rsidP="002C739B">
            <w:pPr>
              <w:rPr>
                <w:rFonts w:cs="Arial"/>
                <w:sz w:val="16"/>
                <w:szCs w:val="14"/>
              </w:rPr>
            </w:pPr>
            <w:r>
              <w:rPr>
                <w:rFonts w:cs="Arial"/>
                <w:sz w:val="16"/>
                <w:szCs w:val="14"/>
              </w:rPr>
              <w:t>URC User select Sea</w:t>
            </w:r>
            <w:r>
              <w:rPr>
                <w:rFonts w:cs="Arial"/>
                <w:color w:val="000000" w:themeColor="text1"/>
                <w:sz w:val="16"/>
                <w:szCs w:val="14"/>
              </w:rPr>
              <w: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45CEC" w14:textId="270A83D9" w:rsidR="002C739B" w:rsidRPr="002C739B" w:rsidRDefault="002C739B" w:rsidP="002C739B">
            <w:pPr>
              <w:rPr>
                <w:rFonts w:cs="Arial"/>
                <w:color w:val="000000" w:themeColor="text1"/>
                <w:sz w:val="16"/>
                <w:szCs w:val="14"/>
              </w:rPr>
            </w:pPr>
            <w:r w:rsidRPr="002C739B">
              <w:rPr>
                <w:rFonts w:cs="Arial"/>
                <w:color w:val="000000" w:themeColor="text1"/>
                <w:sz w:val="16"/>
                <w:szCs w:val="14"/>
              </w:rPr>
              <w:t>THIRD_ROW_LH</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DC18B" w14:textId="77777777" w:rsidR="002C739B" w:rsidRDefault="002C739B" w:rsidP="002C739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26DC57" w14:textId="67FD050E" w:rsidR="002C739B" w:rsidRDefault="002C739B" w:rsidP="002C739B">
            <w:pPr>
              <w:rPr>
                <w:rFonts w:cs="Arial"/>
                <w:b/>
                <w:bCs/>
                <w:color w:val="000000"/>
              </w:rPr>
            </w:pPr>
            <w:r w:rsidRPr="00F067DA">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DFF68F" w14:textId="77777777" w:rsidR="002C739B" w:rsidRDefault="002C739B" w:rsidP="002C739B"/>
        </w:tc>
      </w:tr>
      <w:tr w:rsidR="009F1675" w:rsidRPr="00B3499B" w14:paraId="393CEAD5"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C0C24" w14:textId="77777777" w:rsidR="009F1675" w:rsidRPr="00B3499B" w:rsidRDefault="00D82BF1" w:rsidP="00783604">
            <w:pPr>
              <w:rPr>
                <w:rFonts w:cs="Arial"/>
                <w:bCs/>
                <w:color w:val="808080" w:themeColor="background1" w:themeShade="80"/>
                <w:sz w:val="16"/>
                <w:szCs w:val="14"/>
              </w:rPr>
            </w:pPr>
            <w:hyperlink r:id="rId54"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9AADCD"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A5A74"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09CD49"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Climate Control</w:t>
      </w:r>
    </w:p>
    <w:p w14:paraId="2015568B" w14:textId="77777777" w:rsidR="009F1675" w:rsidRPr="00E23282" w:rsidRDefault="009F1675" w:rsidP="009F1675"/>
    <w:p w14:paraId="6DA5D10F" w14:textId="77777777" w:rsidR="009F1675" w:rsidRDefault="009F1675" w:rsidP="009F1675">
      <w:pPr>
        <w:pStyle w:val="Heading6"/>
        <w:keepNext w:val="0"/>
        <w:tabs>
          <w:tab w:val="clear" w:pos="900"/>
          <w:tab w:val="left" w:pos="709"/>
        </w:tabs>
        <w:spacing w:before="240"/>
        <w:rPr>
          <w:lang w:val="en-GB"/>
        </w:rPr>
      </w:pPr>
      <w:r>
        <w:rPr>
          <w:lang w:val="en-GB"/>
        </w:rPr>
        <w:t>Output</w:t>
      </w:r>
      <w:r w:rsidRPr="002824C9">
        <w:rPr>
          <w:lang w:val="en-GB"/>
        </w:rPr>
        <w:t>s</w:t>
      </w:r>
    </w:p>
    <w:p w14:paraId="0D521FFE"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3D73BF37"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20A59"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15CE1979"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B7461"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C6715"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7B732A"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DC043" w14:textId="77777777" w:rsidR="009F1675" w:rsidRPr="001C5864" w:rsidRDefault="009F1675" w:rsidP="00783604">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5B869"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64406777"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9F1675" w:rsidRPr="00B3499B" w14:paraId="447427CC"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20FFE1" w14:textId="65A8B3BD" w:rsidR="009F1675" w:rsidRDefault="00583FB4" w:rsidP="00783604">
            <w:pPr>
              <w:rPr>
                <w:rFonts w:cs="Arial"/>
                <w:color w:val="000000" w:themeColor="text1"/>
                <w:sz w:val="16"/>
                <w:szCs w:val="14"/>
              </w:rPr>
            </w:pPr>
            <w:r>
              <w:rPr>
                <w:rFonts w:cs="Arial"/>
                <w:color w:val="000000" w:themeColor="text1"/>
                <w:sz w:val="16"/>
                <w:szCs w:val="14"/>
              </w:rPr>
              <w:t>Output of Seat Selection goes to Zone Database – See Zone database section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4E1A72" w14:textId="181BF956"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59386B"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649C5"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D8EFCB" w14:textId="77777777" w:rsidR="009F1675" w:rsidRDefault="009F1675" w:rsidP="00783604"/>
        </w:tc>
      </w:tr>
      <w:tr w:rsidR="009F1675" w:rsidRPr="00B3499B" w14:paraId="6C2131F7"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29075" w14:textId="5F8D0CB7" w:rsidR="009F1675"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B8311" w14:textId="1B1068B1"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F004E2"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F8268C"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EB9788" w14:textId="77777777" w:rsidR="009F1675" w:rsidRDefault="009F1675" w:rsidP="00783604"/>
        </w:tc>
      </w:tr>
      <w:tr w:rsidR="009F1675" w:rsidRPr="00B3499B" w14:paraId="1B2217AA"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86D0B5" w14:textId="77777777" w:rsidR="009F1675" w:rsidRPr="00B3499B" w:rsidRDefault="00D82BF1" w:rsidP="00783604">
            <w:pPr>
              <w:rPr>
                <w:rFonts w:cs="Arial"/>
                <w:bCs/>
                <w:color w:val="808080" w:themeColor="background1" w:themeShade="80"/>
                <w:sz w:val="16"/>
                <w:szCs w:val="14"/>
              </w:rPr>
            </w:pPr>
            <w:hyperlink r:id="rId55"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192E2"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CCDDA"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F284B7"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Climate Control</w:t>
      </w:r>
    </w:p>
    <w:p w14:paraId="43DA1D8C" w14:textId="77777777" w:rsidR="009F1675" w:rsidRPr="00612064" w:rsidRDefault="009F1675" w:rsidP="009F1675">
      <w:pPr>
        <w:spacing w:before="20"/>
        <w:rPr>
          <w:vanish/>
        </w:rPr>
      </w:pPr>
    </w:p>
    <w:p w14:paraId="21AC5F20" w14:textId="77777777" w:rsidR="009F1675" w:rsidRDefault="009F1675" w:rsidP="009F1675">
      <w:pPr>
        <w:pStyle w:val="Heading6"/>
        <w:keepNext w:val="0"/>
        <w:tabs>
          <w:tab w:val="clear" w:pos="900"/>
          <w:tab w:val="left" w:pos="709"/>
        </w:tabs>
        <w:spacing w:before="240"/>
      </w:pPr>
      <w:r>
        <w:t>Parameters</w:t>
      </w:r>
    </w:p>
    <w:p w14:paraId="6CCA0B3D" w14:textId="77777777" w:rsidR="009F1675" w:rsidRPr="00A57D05" w:rsidRDefault="009F1675" w:rsidP="009F1675"/>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F1675" w:rsidRPr="00E54DEA" w14:paraId="64A7EFA0" w14:textId="77777777" w:rsidTr="00783604">
        <w:trPr>
          <w:trHeight w:val="161"/>
        </w:trPr>
        <w:tc>
          <w:tcPr>
            <w:tcW w:w="1838" w:type="dxa"/>
            <w:shd w:val="clear" w:color="auto" w:fill="D9D9D9" w:themeFill="background1" w:themeFillShade="D9"/>
            <w:noWrap/>
            <w:hideMark/>
          </w:tcPr>
          <w:p w14:paraId="1E1E2157"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4F1DBF4" w14:textId="77777777" w:rsidR="009F1675" w:rsidRDefault="009F1675"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D8FCED8" w14:textId="77777777" w:rsidR="009F1675" w:rsidRDefault="009F1675"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0FF1EF2"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652E1A8" w14:textId="77777777" w:rsidR="009F1675" w:rsidRDefault="009F1675" w:rsidP="00783604">
            <w:pPr>
              <w:overflowPunct/>
              <w:autoSpaceDE/>
              <w:autoSpaceDN/>
              <w:adjustRightInd/>
              <w:textAlignment w:val="auto"/>
              <w:rPr>
                <w:rFonts w:cs="Arial"/>
                <w:b/>
                <w:bCs/>
                <w:color w:val="000000"/>
              </w:rPr>
            </w:pPr>
            <w:r>
              <w:rPr>
                <w:rFonts w:cs="Arial"/>
                <w:b/>
                <w:bCs/>
                <w:color w:val="000000"/>
              </w:rPr>
              <w:t>Method Details</w:t>
            </w:r>
          </w:p>
        </w:tc>
      </w:tr>
      <w:tr w:rsidR="009F1675" w:rsidRPr="003F473D" w14:paraId="55F1F622" w14:textId="77777777" w:rsidTr="00783604">
        <w:trPr>
          <w:trHeight w:val="70"/>
        </w:trPr>
        <w:tc>
          <w:tcPr>
            <w:tcW w:w="1838" w:type="dxa"/>
            <w:noWrap/>
          </w:tcPr>
          <w:p w14:paraId="19A0C83C" w14:textId="77777777" w:rsidR="009F1675" w:rsidRPr="00D20BE7" w:rsidRDefault="009F1675"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82E69FB" w14:textId="77777777" w:rsidR="009F1675" w:rsidRPr="00D20BE7" w:rsidRDefault="009F1675"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7A4A743" w14:textId="77777777" w:rsidR="009F1675" w:rsidRPr="00D20BE7" w:rsidRDefault="009F1675"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45151527"/>
            <w:placeholder>
              <w:docPart w:val="D3B7A9703EDA4446A2906ECAB0750C86"/>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2B19074" w14:textId="77777777" w:rsidR="009F1675" w:rsidRPr="00D20BE7" w:rsidRDefault="009F1675" w:rsidP="00783604">
                <w:pPr>
                  <w:rPr>
                    <w:color w:val="000000" w:themeColor="text1"/>
                    <w:sz w:val="18"/>
                  </w:rPr>
                </w:pPr>
                <w:r w:rsidRPr="00D20BE7">
                  <w:rPr>
                    <w:sz w:val="18"/>
                  </w:rPr>
                  <w:t>Choose an item.</w:t>
                </w:r>
              </w:p>
            </w:tc>
          </w:sdtContent>
        </w:sdt>
        <w:tc>
          <w:tcPr>
            <w:tcW w:w="3402" w:type="dxa"/>
          </w:tcPr>
          <w:p w14:paraId="30FF872F" w14:textId="77777777" w:rsidR="009F1675" w:rsidRPr="00D20BE7" w:rsidRDefault="009F1675" w:rsidP="00783604">
            <w:pPr>
              <w:rPr>
                <w:sz w:val="18"/>
              </w:rPr>
            </w:pPr>
            <w:r w:rsidRPr="00D20BE7">
              <w:rPr>
                <w:sz w:val="18"/>
              </w:rPr>
              <w:t>Depends on Method selection. For Method 2 a DID including start bit and length could be given. For Central Car Config a signal could be referenced</w:t>
            </w:r>
          </w:p>
        </w:tc>
      </w:tr>
      <w:tr w:rsidR="009F1675" w:rsidRPr="003F473D" w14:paraId="27ADE2EB" w14:textId="77777777" w:rsidTr="00783604">
        <w:trPr>
          <w:trHeight w:val="71"/>
        </w:trPr>
        <w:tc>
          <w:tcPr>
            <w:tcW w:w="1838" w:type="dxa"/>
            <w:noWrap/>
          </w:tcPr>
          <w:p w14:paraId="3E7C4AF2" w14:textId="77777777" w:rsidR="009F1675" w:rsidRPr="00D14691" w:rsidRDefault="009F1675" w:rsidP="00783604">
            <w:pPr>
              <w:overflowPunct/>
              <w:autoSpaceDE/>
              <w:autoSpaceDN/>
              <w:adjustRightInd/>
              <w:textAlignment w:val="auto"/>
              <w:rPr>
                <w:color w:val="000000" w:themeColor="text1"/>
              </w:rPr>
            </w:pPr>
          </w:p>
        </w:tc>
        <w:tc>
          <w:tcPr>
            <w:tcW w:w="1843" w:type="dxa"/>
          </w:tcPr>
          <w:p w14:paraId="41540287" w14:textId="77777777" w:rsidR="009F1675" w:rsidRPr="00D14691" w:rsidRDefault="009F1675" w:rsidP="00783604">
            <w:pPr>
              <w:rPr>
                <w:color w:val="000000" w:themeColor="text1"/>
              </w:rPr>
            </w:pPr>
          </w:p>
        </w:tc>
        <w:tc>
          <w:tcPr>
            <w:tcW w:w="1701" w:type="dxa"/>
          </w:tcPr>
          <w:p w14:paraId="4EF1BC00" w14:textId="77777777" w:rsidR="009F1675" w:rsidRPr="00D14691" w:rsidRDefault="009F1675" w:rsidP="00783604">
            <w:pPr>
              <w:rPr>
                <w:color w:val="000000" w:themeColor="text1"/>
              </w:rPr>
            </w:pPr>
          </w:p>
        </w:tc>
        <w:tc>
          <w:tcPr>
            <w:tcW w:w="1417" w:type="dxa"/>
            <w:noWrap/>
          </w:tcPr>
          <w:p w14:paraId="2AC6265D" w14:textId="77777777" w:rsidR="009F1675" w:rsidRPr="00D14691" w:rsidRDefault="009F1675" w:rsidP="00783604">
            <w:pPr>
              <w:rPr>
                <w:color w:val="000000" w:themeColor="text1"/>
              </w:rPr>
            </w:pPr>
          </w:p>
        </w:tc>
        <w:tc>
          <w:tcPr>
            <w:tcW w:w="3402" w:type="dxa"/>
          </w:tcPr>
          <w:p w14:paraId="0EBA99E0" w14:textId="77777777" w:rsidR="009F1675" w:rsidRPr="00D14691" w:rsidRDefault="009F1675" w:rsidP="00783604">
            <w:pPr>
              <w:rPr>
                <w:color w:val="000000" w:themeColor="text1"/>
              </w:rPr>
            </w:pPr>
          </w:p>
        </w:tc>
      </w:tr>
    </w:tbl>
    <w:p w14:paraId="54E72238" w14:textId="77777777" w:rsidR="009F1675" w:rsidRDefault="009F1675" w:rsidP="009F1675">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1897CF" w14:textId="77777777" w:rsidR="009F1675" w:rsidRPr="003678EC" w:rsidRDefault="009F1675" w:rsidP="009F1675">
      <w:pPr>
        <w:rPr>
          <w:lang w:val="en-GB"/>
        </w:rPr>
      </w:pPr>
    </w:p>
    <w:p w14:paraId="4484B565" w14:textId="77777777" w:rsidR="009F1675" w:rsidRPr="003E2313" w:rsidRDefault="009F1675" w:rsidP="009F1675">
      <w:pPr>
        <w:pStyle w:val="Heading6"/>
        <w:keepNext w:val="0"/>
        <w:tabs>
          <w:tab w:val="clear" w:pos="900"/>
          <w:tab w:val="left" w:pos="709"/>
        </w:tabs>
        <w:spacing w:before="240"/>
      </w:pPr>
      <w:r>
        <w:t>Interface</w:t>
      </w:r>
      <w:r w:rsidRPr="003E2313">
        <w:t xml:space="preserve"> Requirements</w:t>
      </w:r>
    </w:p>
    <w:p w14:paraId="322FAB53" w14:textId="77777777" w:rsidR="009F1675" w:rsidRPr="003225C9" w:rsidRDefault="009F1675" w:rsidP="009F1675">
      <w:pPr>
        <w:tabs>
          <w:tab w:val="left" w:pos="284"/>
          <w:tab w:val="left" w:pos="851"/>
        </w:tabs>
      </w:pPr>
    </w:p>
    <w:p w14:paraId="69CC5B81" w14:textId="77777777" w:rsidR="009F1675" w:rsidRDefault="009F1675" w:rsidP="009F1675">
      <w:pPr>
        <w:pStyle w:val="Heading5"/>
        <w:keepNext w:val="0"/>
        <w:tabs>
          <w:tab w:val="clear" w:pos="900"/>
          <w:tab w:val="left" w:pos="709"/>
        </w:tabs>
        <w:spacing w:before="240"/>
        <w:rPr>
          <w:lang w:val="en-GB"/>
        </w:rPr>
      </w:pPr>
      <w:r>
        <w:rPr>
          <w:lang w:val="en-GB"/>
        </w:rPr>
        <w:t>Function Requirements</w:t>
      </w:r>
    </w:p>
    <w:p w14:paraId="5FDF4139" w14:textId="77777777" w:rsidR="009F1675" w:rsidRPr="003225C9" w:rsidRDefault="009F1675" w:rsidP="009F1675"/>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F1675" w14:paraId="4E22A321" w14:textId="77777777" w:rsidTr="00783604">
        <w:tc>
          <w:tcPr>
            <w:tcW w:w="1934" w:type="dxa"/>
            <w:shd w:val="clear" w:color="auto" w:fill="D9D9D9" w:themeFill="background1" w:themeFillShade="D9"/>
          </w:tcPr>
          <w:p w14:paraId="12D60DFD" w14:textId="77777777" w:rsidR="009F1675" w:rsidRDefault="009F1675" w:rsidP="00783604">
            <w:pPr>
              <w:rPr>
                <w:b/>
              </w:rPr>
            </w:pPr>
            <w:r w:rsidRPr="00AF169D">
              <w:rPr>
                <w:b/>
              </w:rPr>
              <w:t>Requirement ID</w:t>
            </w:r>
          </w:p>
          <w:p w14:paraId="38E35410" w14:textId="77777777" w:rsidR="009F1675" w:rsidRPr="00AF169D" w:rsidRDefault="009F1675" w:rsidP="00783604">
            <w:pPr>
              <w:rPr>
                <w:b/>
              </w:rPr>
            </w:pPr>
            <w:r w:rsidRPr="00EB7BB6">
              <w:t>(of Logical Function)</w:t>
            </w:r>
          </w:p>
        </w:tc>
        <w:tc>
          <w:tcPr>
            <w:tcW w:w="2177" w:type="dxa"/>
            <w:shd w:val="clear" w:color="auto" w:fill="D9D9D9" w:themeFill="background1" w:themeFillShade="D9"/>
          </w:tcPr>
          <w:p w14:paraId="041CC9A6" w14:textId="77777777" w:rsidR="009F1675" w:rsidRDefault="009F1675" w:rsidP="00783604">
            <w:pPr>
              <w:rPr>
                <w:b/>
              </w:rPr>
            </w:pPr>
            <w:r w:rsidRPr="00AF169D">
              <w:rPr>
                <w:b/>
              </w:rPr>
              <w:t>Requirement Title</w:t>
            </w:r>
          </w:p>
        </w:tc>
        <w:tc>
          <w:tcPr>
            <w:tcW w:w="1425" w:type="dxa"/>
            <w:shd w:val="clear" w:color="auto" w:fill="D9D9D9" w:themeFill="background1" w:themeFillShade="D9"/>
          </w:tcPr>
          <w:p w14:paraId="5F70A4FE" w14:textId="77777777" w:rsidR="009F1675" w:rsidRDefault="009F1675" w:rsidP="00783604">
            <w:pPr>
              <w:rPr>
                <w:b/>
              </w:rPr>
            </w:pPr>
            <w:r>
              <w:rPr>
                <w:b/>
              </w:rPr>
              <w:t>Modification</w:t>
            </w:r>
          </w:p>
        </w:tc>
        <w:tc>
          <w:tcPr>
            <w:tcW w:w="1712" w:type="dxa"/>
            <w:shd w:val="clear" w:color="auto" w:fill="D9D9D9" w:themeFill="background1" w:themeFillShade="D9"/>
          </w:tcPr>
          <w:p w14:paraId="7F768D3F" w14:textId="77777777" w:rsidR="009F1675" w:rsidRDefault="009F1675" w:rsidP="00783604">
            <w:pPr>
              <w:rPr>
                <w:b/>
              </w:rPr>
            </w:pPr>
            <w:r w:rsidRPr="00AF169D">
              <w:rPr>
                <w:b/>
              </w:rPr>
              <w:t xml:space="preserve">Requirement </w:t>
            </w:r>
            <w:r>
              <w:rPr>
                <w:b/>
              </w:rPr>
              <w:t>ID</w:t>
            </w:r>
          </w:p>
          <w:p w14:paraId="02159616" w14:textId="77777777" w:rsidR="009F1675" w:rsidRPr="00AF169D" w:rsidRDefault="009F1675"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12B888F" w14:textId="77777777" w:rsidR="009F1675" w:rsidRPr="00AF169D" w:rsidRDefault="009F1675" w:rsidP="00783604">
            <w:pPr>
              <w:rPr>
                <w:b/>
              </w:rPr>
            </w:pPr>
            <w:r>
              <w:rPr>
                <w:b/>
              </w:rPr>
              <w:t>Comment</w:t>
            </w:r>
          </w:p>
        </w:tc>
      </w:tr>
      <w:tr w:rsidR="009F1675" w14:paraId="59EBB525" w14:textId="77777777" w:rsidTr="00783604">
        <w:tc>
          <w:tcPr>
            <w:tcW w:w="1934" w:type="dxa"/>
          </w:tcPr>
          <w:p w14:paraId="21D8F6EA" w14:textId="5CAC55A3" w:rsidR="009F1675" w:rsidRPr="000F4E8B" w:rsidRDefault="009F1675" w:rsidP="00783604"/>
        </w:tc>
        <w:tc>
          <w:tcPr>
            <w:tcW w:w="2177" w:type="dxa"/>
          </w:tcPr>
          <w:p w14:paraId="1B854541" w14:textId="77777777" w:rsidR="009F1675" w:rsidRPr="000F4E8B" w:rsidRDefault="009F1675" w:rsidP="00783604"/>
        </w:tc>
        <w:tc>
          <w:tcPr>
            <w:tcW w:w="1425" w:type="dxa"/>
          </w:tcPr>
          <w:p w14:paraId="62BE84B6" w14:textId="0449185C" w:rsidR="009F1675" w:rsidRPr="000F4E8B" w:rsidRDefault="009F1675" w:rsidP="00783604"/>
        </w:tc>
        <w:tc>
          <w:tcPr>
            <w:tcW w:w="1712" w:type="dxa"/>
          </w:tcPr>
          <w:p w14:paraId="41F61980" w14:textId="14044EA0" w:rsidR="009F1675" w:rsidRPr="000F4E8B" w:rsidRDefault="009F1675" w:rsidP="00783604"/>
        </w:tc>
        <w:tc>
          <w:tcPr>
            <w:tcW w:w="2958" w:type="dxa"/>
          </w:tcPr>
          <w:p w14:paraId="193D261C" w14:textId="77777777" w:rsidR="009F1675" w:rsidRPr="000F4E8B" w:rsidRDefault="009F1675" w:rsidP="00783604"/>
        </w:tc>
      </w:tr>
      <w:tr w:rsidR="009F1675" w14:paraId="30AB768C" w14:textId="77777777" w:rsidTr="00783604">
        <w:tc>
          <w:tcPr>
            <w:tcW w:w="1934" w:type="dxa"/>
          </w:tcPr>
          <w:p w14:paraId="42913664" w14:textId="5F8448FC" w:rsidR="009F1675" w:rsidRPr="000F4E8B" w:rsidRDefault="009F1675" w:rsidP="00783604"/>
        </w:tc>
        <w:tc>
          <w:tcPr>
            <w:tcW w:w="2177" w:type="dxa"/>
          </w:tcPr>
          <w:p w14:paraId="57E06E06" w14:textId="77777777" w:rsidR="009F1675" w:rsidRPr="000F4E8B" w:rsidRDefault="009F1675" w:rsidP="00783604"/>
        </w:tc>
        <w:tc>
          <w:tcPr>
            <w:tcW w:w="1425" w:type="dxa"/>
          </w:tcPr>
          <w:p w14:paraId="57E9B1E6" w14:textId="6CC86980" w:rsidR="009F1675" w:rsidRPr="000F4E8B" w:rsidRDefault="009F1675" w:rsidP="00783604"/>
        </w:tc>
        <w:tc>
          <w:tcPr>
            <w:tcW w:w="1712" w:type="dxa"/>
          </w:tcPr>
          <w:p w14:paraId="3B5A969A" w14:textId="5A5E3FF4" w:rsidR="009F1675" w:rsidRPr="000F4E8B" w:rsidRDefault="009F1675" w:rsidP="00783604"/>
        </w:tc>
        <w:tc>
          <w:tcPr>
            <w:tcW w:w="2958" w:type="dxa"/>
          </w:tcPr>
          <w:p w14:paraId="1D5067D1" w14:textId="77777777" w:rsidR="009F1675" w:rsidRPr="000F4E8B" w:rsidRDefault="009F1675" w:rsidP="00783604"/>
        </w:tc>
      </w:tr>
      <w:tr w:rsidR="009F1675" w14:paraId="1E0D3EF9" w14:textId="77777777" w:rsidTr="00783604">
        <w:tc>
          <w:tcPr>
            <w:tcW w:w="1934" w:type="dxa"/>
          </w:tcPr>
          <w:p w14:paraId="3CEFA67C" w14:textId="2AE2B146" w:rsidR="009F1675" w:rsidRPr="000F4E8B" w:rsidRDefault="009F1675" w:rsidP="00783604"/>
        </w:tc>
        <w:tc>
          <w:tcPr>
            <w:tcW w:w="2177" w:type="dxa"/>
          </w:tcPr>
          <w:p w14:paraId="50D2C3C7" w14:textId="77777777" w:rsidR="009F1675" w:rsidRPr="000F4E8B" w:rsidRDefault="009F1675" w:rsidP="00783604"/>
        </w:tc>
        <w:tc>
          <w:tcPr>
            <w:tcW w:w="1425" w:type="dxa"/>
          </w:tcPr>
          <w:p w14:paraId="40AD963D" w14:textId="647D02D6" w:rsidR="009F1675" w:rsidRPr="000F4E8B" w:rsidRDefault="009F1675" w:rsidP="00783604"/>
        </w:tc>
        <w:tc>
          <w:tcPr>
            <w:tcW w:w="1712" w:type="dxa"/>
          </w:tcPr>
          <w:p w14:paraId="5E69800B" w14:textId="70F0E48E" w:rsidR="009F1675" w:rsidRPr="000F4E8B" w:rsidRDefault="009F1675" w:rsidP="00783604"/>
        </w:tc>
        <w:tc>
          <w:tcPr>
            <w:tcW w:w="2958" w:type="dxa"/>
          </w:tcPr>
          <w:p w14:paraId="106216B1" w14:textId="77777777" w:rsidR="009F1675" w:rsidRPr="000F4E8B" w:rsidRDefault="009F1675" w:rsidP="00783604"/>
        </w:tc>
      </w:tr>
    </w:tbl>
    <w:p w14:paraId="7D35928C" w14:textId="77777777" w:rsidR="009F1675"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B43F8A1" w14:textId="77777777" w:rsidR="009F1675" w:rsidRDefault="009F1675" w:rsidP="009F1675"/>
    <w:tbl>
      <w:tblPr>
        <w:tblStyle w:val="TableGrid"/>
        <w:tblW w:w="10201" w:type="dxa"/>
        <w:tblLook w:val="04A0" w:firstRow="1" w:lastRow="0" w:firstColumn="1" w:lastColumn="0" w:noHBand="0" w:noVBand="1"/>
      </w:tblPr>
      <w:tblGrid>
        <w:gridCol w:w="1838"/>
        <w:gridCol w:w="4253"/>
        <w:gridCol w:w="4110"/>
      </w:tblGrid>
      <w:tr w:rsidR="009F1675" w14:paraId="5440B996" w14:textId="77777777" w:rsidTr="00783604">
        <w:tc>
          <w:tcPr>
            <w:tcW w:w="1838" w:type="dxa"/>
            <w:shd w:val="clear" w:color="auto" w:fill="D9D9D9" w:themeFill="background1" w:themeFillShade="D9"/>
          </w:tcPr>
          <w:p w14:paraId="49A5DE07" w14:textId="77777777" w:rsidR="009F1675" w:rsidRDefault="009F1675" w:rsidP="00783604">
            <w:pPr>
              <w:rPr>
                <w:b/>
              </w:rPr>
            </w:pPr>
            <w:r w:rsidRPr="00AF169D">
              <w:rPr>
                <w:b/>
              </w:rPr>
              <w:t>Requirement ID</w:t>
            </w:r>
          </w:p>
          <w:p w14:paraId="7B438C74" w14:textId="77777777" w:rsidR="009F1675" w:rsidRPr="00AF169D" w:rsidRDefault="009F1675" w:rsidP="00783604">
            <w:pPr>
              <w:rPr>
                <w:b/>
              </w:rPr>
            </w:pPr>
            <w:r w:rsidRPr="00EB7BB6">
              <w:t>(of Logical Function)</w:t>
            </w:r>
          </w:p>
        </w:tc>
        <w:tc>
          <w:tcPr>
            <w:tcW w:w="4253" w:type="dxa"/>
            <w:shd w:val="clear" w:color="auto" w:fill="D9D9D9" w:themeFill="background1" w:themeFillShade="D9"/>
          </w:tcPr>
          <w:p w14:paraId="69703D24" w14:textId="77777777" w:rsidR="009F1675" w:rsidRPr="00AF169D" w:rsidRDefault="009F1675" w:rsidP="00783604">
            <w:pPr>
              <w:rPr>
                <w:b/>
              </w:rPr>
            </w:pPr>
            <w:r w:rsidRPr="00AF169D">
              <w:rPr>
                <w:b/>
              </w:rPr>
              <w:t>Requirement Title</w:t>
            </w:r>
          </w:p>
        </w:tc>
        <w:tc>
          <w:tcPr>
            <w:tcW w:w="4110" w:type="dxa"/>
            <w:shd w:val="clear" w:color="auto" w:fill="D9D9D9" w:themeFill="background1" w:themeFillShade="D9"/>
          </w:tcPr>
          <w:p w14:paraId="11E689CA" w14:textId="77777777" w:rsidR="009F1675" w:rsidRPr="00AF169D" w:rsidRDefault="009F1675" w:rsidP="00783604">
            <w:pPr>
              <w:rPr>
                <w:b/>
              </w:rPr>
            </w:pPr>
            <w:r>
              <w:rPr>
                <w:b/>
              </w:rPr>
              <w:t>Comment</w:t>
            </w:r>
          </w:p>
        </w:tc>
      </w:tr>
      <w:tr w:rsidR="009F1675" w14:paraId="4542DF46" w14:textId="77777777" w:rsidTr="00783604">
        <w:tc>
          <w:tcPr>
            <w:tcW w:w="1838" w:type="dxa"/>
          </w:tcPr>
          <w:p w14:paraId="521C99F7" w14:textId="77777777" w:rsidR="009F1675" w:rsidRDefault="009F1675" w:rsidP="00783604"/>
        </w:tc>
        <w:tc>
          <w:tcPr>
            <w:tcW w:w="4253" w:type="dxa"/>
          </w:tcPr>
          <w:p w14:paraId="2E4B76D8" w14:textId="77777777" w:rsidR="009F1675" w:rsidRDefault="009F1675" w:rsidP="00783604"/>
        </w:tc>
        <w:tc>
          <w:tcPr>
            <w:tcW w:w="4110" w:type="dxa"/>
          </w:tcPr>
          <w:p w14:paraId="201AF557" w14:textId="77777777" w:rsidR="009F1675" w:rsidRDefault="009F1675" w:rsidP="00783604"/>
        </w:tc>
      </w:tr>
      <w:tr w:rsidR="009F1675" w14:paraId="43C0A14F" w14:textId="77777777" w:rsidTr="00783604">
        <w:tc>
          <w:tcPr>
            <w:tcW w:w="1838" w:type="dxa"/>
          </w:tcPr>
          <w:p w14:paraId="317C6403" w14:textId="77777777" w:rsidR="009F1675" w:rsidRDefault="009F1675" w:rsidP="00783604"/>
        </w:tc>
        <w:tc>
          <w:tcPr>
            <w:tcW w:w="4253" w:type="dxa"/>
          </w:tcPr>
          <w:p w14:paraId="0C1589EE" w14:textId="77777777" w:rsidR="009F1675" w:rsidRDefault="009F1675" w:rsidP="00783604"/>
        </w:tc>
        <w:tc>
          <w:tcPr>
            <w:tcW w:w="4110" w:type="dxa"/>
          </w:tcPr>
          <w:p w14:paraId="315923D6" w14:textId="77777777" w:rsidR="009F1675" w:rsidRDefault="009F1675" w:rsidP="00783604"/>
        </w:tc>
      </w:tr>
      <w:tr w:rsidR="009F1675" w14:paraId="1674B013" w14:textId="77777777" w:rsidTr="00783604">
        <w:tc>
          <w:tcPr>
            <w:tcW w:w="1838" w:type="dxa"/>
          </w:tcPr>
          <w:p w14:paraId="4FF92200" w14:textId="77777777" w:rsidR="009F1675" w:rsidRDefault="009F1675" w:rsidP="00783604">
            <w:r>
              <w:t>…</w:t>
            </w:r>
          </w:p>
        </w:tc>
        <w:tc>
          <w:tcPr>
            <w:tcW w:w="4253" w:type="dxa"/>
          </w:tcPr>
          <w:p w14:paraId="239A2CB9" w14:textId="77777777" w:rsidR="009F1675" w:rsidRDefault="009F1675" w:rsidP="00783604"/>
        </w:tc>
        <w:tc>
          <w:tcPr>
            <w:tcW w:w="4110" w:type="dxa"/>
          </w:tcPr>
          <w:p w14:paraId="6CB27D10" w14:textId="77777777" w:rsidR="009F1675" w:rsidRDefault="009F1675" w:rsidP="00783604"/>
        </w:tc>
      </w:tr>
    </w:tbl>
    <w:p w14:paraId="159373B0" w14:textId="77777777" w:rsidR="009F1675" w:rsidRPr="00702453"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4C9F5E9" w14:textId="77777777" w:rsidR="009F1675" w:rsidRDefault="009F1675" w:rsidP="009F1675"/>
    <w:p w14:paraId="62EBD6B7" w14:textId="77777777" w:rsidR="009F1675" w:rsidRDefault="009F1675" w:rsidP="009F1675">
      <w:pPr>
        <w:pStyle w:val="Heading6"/>
        <w:keepNext w:val="0"/>
        <w:tabs>
          <w:tab w:val="clear" w:pos="900"/>
          <w:tab w:val="left" w:pos="709"/>
        </w:tabs>
        <w:spacing w:before="240"/>
        <w:rPr>
          <w:lang w:val="en-GB"/>
        </w:rPr>
      </w:pPr>
      <w:r>
        <w:rPr>
          <w:lang w:val="en-GB"/>
        </w:rPr>
        <w:t>Component Specific Requirements</w:t>
      </w:r>
    </w:p>
    <w:p w14:paraId="0C9919FA" w14:textId="6DDB9665" w:rsidR="009F1675" w:rsidRPr="003305ED" w:rsidRDefault="009F1675" w:rsidP="009F1675">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0F6B86B" wp14:editId="640DAB6C">
            <wp:extent cx="152400" cy="152400"/>
            <wp:effectExtent l="0" t="0" r="0" b="0"/>
            <wp:docPr id="42" name="Picture 1912288002.jpg" descr="19122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12288002.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2F4370">
        <w:rPr>
          <w:b/>
          <w:lang w:val="en-GB"/>
        </w:rPr>
        <w:t>Manage URC User Connections</w:t>
      </w:r>
    </w:p>
    <w:p w14:paraId="68864A15" w14:textId="77777777" w:rsidR="009F1675" w:rsidRDefault="009F1675" w:rsidP="009F1675">
      <w:pPr>
        <w:pStyle w:val="Heading5"/>
        <w:keepNext w:val="0"/>
        <w:tabs>
          <w:tab w:val="clear" w:pos="900"/>
          <w:tab w:val="left" w:pos="709"/>
        </w:tabs>
        <w:spacing w:before="240"/>
        <w:rPr>
          <w:lang w:val="en-GB"/>
        </w:rPr>
      </w:pPr>
      <w:r>
        <w:rPr>
          <w:lang w:val="en-GB"/>
        </w:rPr>
        <w:t>Function Interfaces</w:t>
      </w:r>
    </w:p>
    <w:p w14:paraId="02D505AA" w14:textId="77777777" w:rsidR="009F1675" w:rsidRPr="003B799F" w:rsidRDefault="009F1675" w:rsidP="009F1675"/>
    <w:p w14:paraId="4146EBCD" w14:textId="77777777" w:rsidR="009F1675" w:rsidRDefault="009F1675" w:rsidP="009F1675">
      <w:pPr>
        <w:pStyle w:val="Heading6"/>
        <w:keepNext w:val="0"/>
        <w:tabs>
          <w:tab w:val="clear" w:pos="900"/>
          <w:tab w:val="left" w:pos="709"/>
        </w:tabs>
        <w:spacing w:before="240"/>
        <w:rPr>
          <w:lang w:val="en-GB"/>
        </w:rPr>
      </w:pPr>
      <w:r>
        <w:rPr>
          <w:lang w:val="en-GB"/>
        </w:rPr>
        <w:t>Inputs</w:t>
      </w:r>
    </w:p>
    <w:p w14:paraId="58D0F549"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885"/>
        <w:gridCol w:w="1569"/>
        <w:gridCol w:w="1984"/>
        <w:gridCol w:w="1843"/>
      </w:tblGrid>
      <w:tr w:rsidR="009F1675" w:rsidRPr="00B3499B" w14:paraId="46C07930"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ECBE2"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69C491DE" w14:textId="77777777" w:rsidTr="008078A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60957"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145D1"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03C64"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99D86" w14:textId="48B2969B" w:rsidR="009F1675" w:rsidRPr="001C5864" w:rsidRDefault="001573FE" w:rsidP="00783604">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CE550"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38E5FA6A"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8078AA" w:rsidRPr="00B3499B" w14:paraId="27A57FA2" w14:textId="77777777" w:rsidTr="008078A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16200" w14:textId="1187D9AD" w:rsidR="008078AA" w:rsidRPr="00FA0010" w:rsidRDefault="008078AA" w:rsidP="008078AA">
            <w:pPr>
              <w:rPr>
                <w:rFonts w:cs="Arial"/>
                <w:color w:val="000000" w:themeColor="text1"/>
                <w:sz w:val="16"/>
                <w:szCs w:val="14"/>
              </w:rPr>
            </w:pPr>
            <w:r>
              <w:rPr>
                <w:rFonts w:cs="Arial"/>
                <w:color w:val="000000" w:themeColor="text1"/>
                <w:sz w:val="16"/>
                <w:szCs w:val="14"/>
              </w:rPr>
              <w:t>URC Feature enable</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B98633" w14:textId="2B5AD055" w:rsidR="008078AA" w:rsidRPr="003C5D56" w:rsidRDefault="008078AA" w:rsidP="008078AA">
            <w:pPr>
              <w:rPr>
                <w:rFonts w:cs="Arial"/>
                <w:color w:val="000000" w:themeColor="text1"/>
                <w:sz w:val="16"/>
                <w:szCs w:val="14"/>
              </w:rPr>
            </w:pPr>
            <w:proofErr w:type="spellStart"/>
            <w:r w:rsidRPr="008078AA">
              <w:rPr>
                <w:rFonts w:cs="Arial"/>
                <w:color w:val="000000" w:themeColor="text1"/>
                <w:sz w:val="16"/>
                <w:szCs w:val="14"/>
              </w:rPr>
              <w:t>HMI_HMIMode_St</w:t>
            </w:r>
            <w:proofErr w:type="spellEnd"/>
            <w:r>
              <w:rPr>
                <w:rFonts w:cs="Arial"/>
                <w:color w:val="000000" w:themeColor="text1"/>
                <w:sz w:val="16"/>
                <w:szCs w:val="14"/>
              </w:rPr>
              <w:t xml:space="preserve"> </w:t>
            </w:r>
            <w:r w:rsidRPr="008078AA">
              <w:rPr>
                <w:rFonts w:cs="Arial"/>
                <w:color w:val="000000" w:themeColor="text1"/>
                <w:sz w:val="16"/>
                <w:szCs w:val="14"/>
              </w:rPr>
              <w:t>= ON</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5E1117" w14:textId="77777777" w:rsidR="008078AA" w:rsidRDefault="008078AA" w:rsidP="008078AA">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C292E6" w14:textId="77777777" w:rsidR="008078AA" w:rsidRDefault="008078AA" w:rsidP="008078AA">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8A387A" w14:textId="77777777" w:rsidR="008078AA" w:rsidRDefault="008078AA" w:rsidP="008078AA"/>
        </w:tc>
      </w:tr>
      <w:tr w:rsidR="009F1675" w:rsidRPr="00B3499B" w14:paraId="3773B21A" w14:textId="77777777" w:rsidTr="008078A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B3D22" w14:textId="4D198A7A" w:rsidR="009F1675" w:rsidRPr="00FA0010" w:rsidRDefault="001573FE" w:rsidP="00783604">
            <w:pPr>
              <w:rPr>
                <w:rFonts w:cs="Arial"/>
                <w:color w:val="000000" w:themeColor="text1"/>
                <w:sz w:val="16"/>
                <w:szCs w:val="14"/>
              </w:rPr>
            </w:pPr>
            <w:r>
              <w:rPr>
                <w:rFonts w:cs="Arial"/>
                <w:color w:val="000000" w:themeColor="text1"/>
                <w:sz w:val="16"/>
                <w:szCs w:val="14"/>
              </w:rPr>
              <w:t>URC User request connection</w:t>
            </w:r>
          </w:p>
        </w:tc>
        <w:tc>
          <w:tcPr>
            <w:tcW w:w="211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751187" w14:textId="5240405E" w:rsidR="009F1675" w:rsidRPr="003C5D56" w:rsidRDefault="006107AE" w:rsidP="00783604">
            <w:pPr>
              <w:rPr>
                <w:rFonts w:cs="Arial"/>
                <w:color w:val="000000" w:themeColor="text1"/>
                <w:sz w:val="16"/>
                <w:szCs w:val="14"/>
              </w:rPr>
            </w:pPr>
            <w:r>
              <w:rPr>
                <w:rFonts w:cs="Arial"/>
                <w:color w:val="000000" w:themeColor="text1"/>
                <w:sz w:val="16"/>
                <w:szCs w:val="14"/>
              </w:rPr>
              <w:t>TBD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2E2928"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EDB773" w14:textId="18C8DF8A" w:rsidR="009F1675" w:rsidRPr="001573FE" w:rsidRDefault="001573FE" w:rsidP="00783604">
            <w:pPr>
              <w:rPr>
                <w:rFonts w:cs="Arial"/>
                <w:color w:val="000000"/>
              </w:rPr>
            </w:pPr>
            <w:r w:rsidRPr="001573FE">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A3A168" w14:textId="77777777" w:rsidR="009F1675" w:rsidRDefault="009F1675" w:rsidP="00783604"/>
        </w:tc>
      </w:tr>
      <w:tr w:rsidR="009F1675" w:rsidRPr="00B3499B" w14:paraId="1CDB6A53"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4666F" w14:textId="77777777" w:rsidR="009F1675" w:rsidRPr="00B3499B" w:rsidRDefault="00D82BF1" w:rsidP="00783604">
            <w:pPr>
              <w:rPr>
                <w:rFonts w:cs="Arial"/>
                <w:bCs/>
                <w:color w:val="808080" w:themeColor="background1" w:themeShade="80"/>
                <w:sz w:val="16"/>
                <w:szCs w:val="14"/>
              </w:rPr>
            </w:pPr>
            <w:hyperlink r:id="rId56"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AAC1B"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896458"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8AAA47"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Seat Massage Control</w:t>
      </w:r>
    </w:p>
    <w:p w14:paraId="6AB31B24" w14:textId="77777777" w:rsidR="009F1675" w:rsidRPr="00E23282" w:rsidRDefault="009F1675" w:rsidP="009F1675"/>
    <w:p w14:paraId="74251A81" w14:textId="77777777" w:rsidR="009F1675" w:rsidRDefault="009F1675" w:rsidP="009F1675">
      <w:pPr>
        <w:pStyle w:val="Heading6"/>
        <w:keepNext w:val="0"/>
        <w:tabs>
          <w:tab w:val="clear" w:pos="900"/>
          <w:tab w:val="left" w:pos="709"/>
        </w:tabs>
        <w:spacing w:before="240"/>
        <w:rPr>
          <w:lang w:val="en-GB"/>
        </w:rPr>
      </w:pPr>
      <w:r>
        <w:rPr>
          <w:lang w:val="en-GB"/>
        </w:rPr>
        <w:t>Output</w:t>
      </w:r>
      <w:r w:rsidRPr="002824C9">
        <w:rPr>
          <w:lang w:val="en-GB"/>
        </w:rPr>
        <w:t>s</w:t>
      </w:r>
    </w:p>
    <w:p w14:paraId="4E76AC51"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34917AFF"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BD772B"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338D19C8"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86253"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0F440"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71CE1"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BD794" w14:textId="68103640" w:rsidR="009F1675" w:rsidRPr="001C5864" w:rsidRDefault="001573FE" w:rsidP="00783604">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A1BB5"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5F35F1E0"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9F1675" w:rsidRPr="00B3499B" w14:paraId="61D54C63"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65A14" w14:textId="5D994181" w:rsidR="009F1675" w:rsidRDefault="006107AE" w:rsidP="00783604">
            <w:pPr>
              <w:rPr>
                <w:rFonts w:cs="Arial"/>
                <w:color w:val="000000" w:themeColor="text1"/>
                <w:sz w:val="16"/>
                <w:szCs w:val="14"/>
              </w:rPr>
            </w:pPr>
            <w:r>
              <w:rPr>
                <w:rFonts w:cs="Arial"/>
                <w:color w:val="000000" w:themeColor="text1"/>
                <w:sz w:val="16"/>
                <w:szCs w:val="14"/>
              </w:rPr>
              <w:t>URC User Connection Successful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21F9E9" w14:textId="6616D202" w:rsidR="009F1675" w:rsidRPr="00B40277" w:rsidRDefault="006107AE" w:rsidP="00783604">
            <w:pPr>
              <w:rPr>
                <w:rFonts w:cs="Arial"/>
                <w:b/>
                <w:bCs/>
                <w:color w:val="000000"/>
                <w:lang w:val="en-GB"/>
              </w:rPr>
            </w:pPr>
            <w:r>
              <w:rPr>
                <w:rFonts w:cs="Arial"/>
                <w:color w:val="000000" w:themeColor="text1"/>
                <w:sz w:val="16"/>
                <w:szCs w:val="14"/>
              </w:rPr>
              <w:t>URC User Connection Successful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7D3A01"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273AD0" w14:textId="7F3A82A9" w:rsidR="009F1675" w:rsidRPr="006107AE" w:rsidRDefault="006107AE" w:rsidP="00783604">
            <w:pPr>
              <w:rPr>
                <w:rFonts w:cs="Arial"/>
                <w:color w:val="000000"/>
              </w:rPr>
            </w:pPr>
            <w:r w:rsidRPr="006107AE">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08208B" w14:textId="77777777" w:rsidR="009F1675" w:rsidRDefault="009F1675" w:rsidP="00783604"/>
        </w:tc>
      </w:tr>
      <w:tr w:rsidR="009F1675" w:rsidRPr="00B3499B" w14:paraId="1BC041C5"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27CB3E" w14:textId="531FADE8" w:rsidR="009F1675"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7FD51" w14:textId="3646BF25"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DD70E"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E00AA1"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049477" w14:textId="77777777" w:rsidR="009F1675" w:rsidRDefault="009F1675" w:rsidP="00783604"/>
        </w:tc>
      </w:tr>
      <w:tr w:rsidR="009F1675" w:rsidRPr="00B3499B" w14:paraId="4894EDBE"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A7E04F" w14:textId="77777777" w:rsidR="009F1675" w:rsidRPr="00B3499B" w:rsidRDefault="00D82BF1" w:rsidP="00783604">
            <w:pPr>
              <w:rPr>
                <w:rFonts w:cs="Arial"/>
                <w:bCs/>
                <w:color w:val="808080" w:themeColor="background1" w:themeShade="80"/>
                <w:sz w:val="16"/>
                <w:szCs w:val="14"/>
              </w:rPr>
            </w:pPr>
            <w:hyperlink r:id="rId57"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5503F2"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56587"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717C0D"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Seat Massage Control</w:t>
      </w:r>
    </w:p>
    <w:p w14:paraId="60B0B305" w14:textId="77777777" w:rsidR="009F1675" w:rsidRPr="00612064" w:rsidRDefault="009F1675" w:rsidP="009F1675">
      <w:pPr>
        <w:spacing w:before="20"/>
        <w:rPr>
          <w:vanish/>
        </w:rPr>
      </w:pPr>
    </w:p>
    <w:p w14:paraId="75D0BEC6" w14:textId="77777777" w:rsidR="009F1675" w:rsidRDefault="009F1675" w:rsidP="009F1675">
      <w:pPr>
        <w:pStyle w:val="Heading6"/>
        <w:keepNext w:val="0"/>
        <w:tabs>
          <w:tab w:val="clear" w:pos="900"/>
          <w:tab w:val="left" w:pos="709"/>
        </w:tabs>
        <w:spacing w:before="240"/>
      </w:pPr>
      <w:r>
        <w:t>Parameters</w:t>
      </w:r>
    </w:p>
    <w:p w14:paraId="6433AAB6" w14:textId="77777777" w:rsidR="009F1675" w:rsidRPr="00A57D05" w:rsidRDefault="009F1675" w:rsidP="009F1675"/>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F1675" w:rsidRPr="00E54DEA" w14:paraId="003EBE47" w14:textId="77777777" w:rsidTr="00783604">
        <w:trPr>
          <w:trHeight w:val="161"/>
        </w:trPr>
        <w:tc>
          <w:tcPr>
            <w:tcW w:w="1838" w:type="dxa"/>
            <w:shd w:val="clear" w:color="auto" w:fill="D9D9D9" w:themeFill="background1" w:themeFillShade="D9"/>
            <w:noWrap/>
            <w:hideMark/>
          </w:tcPr>
          <w:p w14:paraId="2D2900D4"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9119065" w14:textId="77777777" w:rsidR="009F1675" w:rsidRDefault="009F1675"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1DD4231" w14:textId="77777777" w:rsidR="009F1675" w:rsidRDefault="009F1675"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4120ED"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98F6BE" w14:textId="77777777" w:rsidR="009F1675" w:rsidRDefault="009F1675" w:rsidP="00783604">
            <w:pPr>
              <w:overflowPunct/>
              <w:autoSpaceDE/>
              <w:autoSpaceDN/>
              <w:adjustRightInd/>
              <w:textAlignment w:val="auto"/>
              <w:rPr>
                <w:rFonts w:cs="Arial"/>
                <w:b/>
                <w:bCs/>
                <w:color w:val="000000"/>
              </w:rPr>
            </w:pPr>
            <w:r>
              <w:rPr>
                <w:rFonts w:cs="Arial"/>
                <w:b/>
                <w:bCs/>
                <w:color w:val="000000"/>
              </w:rPr>
              <w:t>Method Details</w:t>
            </w:r>
          </w:p>
        </w:tc>
      </w:tr>
      <w:tr w:rsidR="009F1675" w:rsidRPr="003F473D" w14:paraId="28223740" w14:textId="77777777" w:rsidTr="00783604">
        <w:trPr>
          <w:trHeight w:val="70"/>
        </w:trPr>
        <w:tc>
          <w:tcPr>
            <w:tcW w:w="1838" w:type="dxa"/>
            <w:noWrap/>
          </w:tcPr>
          <w:p w14:paraId="021668D0" w14:textId="77777777" w:rsidR="009F1675" w:rsidRPr="00D20BE7" w:rsidRDefault="009F1675"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30BF9DD3" w14:textId="77777777" w:rsidR="009F1675" w:rsidRPr="00D20BE7" w:rsidRDefault="009F1675" w:rsidP="00783604">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42167A96" w14:textId="77777777" w:rsidR="009F1675" w:rsidRPr="00D20BE7" w:rsidRDefault="009F1675" w:rsidP="00783604">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04698943"/>
            <w:placeholder>
              <w:docPart w:val="D3B7A9703EDA4446A2906ECAB0750C86"/>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369A95D" w14:textId="77777777" w:rsidR="009F1675" w:rsidRPr="00D20BE7" w:rsidRDefault="009F1675" w:rsidP="00783604">
                <w:pPr>
                  <w:rPr>
                    <w:color w:val="000000" w:themeColor="text1"/>
                    <w:sz w:val="18"/>
                  </w:rPr>
                </w:pPr>
                <w:r w:rsidRPr="00D20BE7">
                  <w:rPr>
                    <w:sz w:val="18"/>
                  </w:rPr>
                  <w:t>Choose an item.</w:t>
                </w:r>
              </w:p>
            </w:tc>
          </w:sdtContent>
        </w:sdt>
        <w:tc>
          <w:tcPr>
            <w:tcW w:w="3402" w:type="dxa"/>
          </w:tcPr>
          <w:p w14:paraId="37934747" w14:textId="77777777" w:rsidR="009F1675" w:rsidRPr="00D20BE7" w:rsidRDefault="009F1675" w:rsidP="00783604">
            <w:pPr>
              <w:rPr>
                <w:sz w:val="18"/>
              </w:rPr>
            </w:pPr>
            <w:r w:rsidRPr="00D20BE7">
              <w:rPr>
                <w:sz w:val="18"/>
              </w:rPr>
              <w:t>Depends on Method selection. For Method 2 a DID including start bit and length could be given. For Central Car Config a signal could be referenced</w:t>
            </w:r>
          </w:p>
        </w:tc>
      </w:tr>
      <w:tr w:rsidR="009F1675" w:rsidRPr="003F473D" w14:paraId="3B8B9C3C" w14:textId="77777777" w:rsidTr="00783604">
        <w:trPr>
          <w:trHeight w:val="71"/>
        </w:trPr>
        <w:tc>
          <w:tcPr>
            <w:tcW w:w="1838" w:type="dxa"/>
            <w:noWrap/>
          </w:tcPr>
          <w:p w14:paraId="43AE5E87" w14:textId="77777777" w:rsidR="009F1675" w:rsidRPr="00D14691" w:rsidRDefault="009F1675" w:rsidP="00783604">
            <w:pPr>
              <w:overflowPunct/>
              <w:autoSpaceDE/>
              <w:autoSpaceDN/>
              <w:adjustRightInd/>
              <w:textAlignment w:val="auto"/>
              <w:rPr>
                <w:color w:val="000000" w:themeColor="text1"/>
              </w:rPr>
            </w:pPr>
          </w:p>
        </w:tc>
        <w:tc>
          <w:tcPr>
            <w:tcW w:w="1843" w:type="dxa"/>
          </w:tcPr>
          <w:p w14:paraId="136D3770" w14:textId="77777777" w:rsidR="009F1675" w:rsidRPr="00D14691" w:rsidRDefault="009F1675" w:rsidP="00783604">
            <w:pPr>
              <w:rPr>
                <w:color w:val="000000" w:themeColor="text1"/>
              </w:rPr>
            </w:pPr>
          </w:p>
        </w:tc>
        <w:tc>
          <w:tcPr>
            <w:tcW w:w="1701" w:type="dxa"/>
          </w:tcPr>
          <w:p w14:paraId="5FF487B9" w14:textId="77777777" w:rsidR="009F1675" w:rsidRPr="00D14691" w:rsidRDefault="009F1675" w:rsidP="00783604">
            <w:pPr>
              <w:rPr>
                <w:color w:val="000000" w:themeColor="text1"/>
              </w:rPr>
            </w:pPr>
          </w:p>
        </w:tc>
        <w:tc>
          <w:tcPr>
            <w:tcW w:w="1417" w:type="dxa"/>
            <w:noWrap/>
          </w:tcPr>
          <w:p w14:paraId="43079B59" w14:textId="77777777" w:rsidR="009F1675" w:rsidRPr="00D14691" w:rsidRDefault="009F1675" w:rsidP="00783604">
            <w:pPr>
              <w:rPr>
                <w:color w:val="000000" w:themeColor="text1"/>
              </w:rPr>
            </w:pPr>
          </w:p>
        </w:tc>
        <w:tc>
          <w:tcPr>
            <w:tcW w:w="3402" w:type="dxa"/>
          </w:tcPr>
          <w:p w14:paraId="15DF88B1" w14:textId="77777777" w:rsidR="009F1675" w:rsidRPr="00D14691" w:rsidRDefault="009F1675" w:rsidP="00783604">
            <w:pPr>
              <w:rPr>
                <w:color w:val="000000" w:themeColor="text1"/>
              </w:rPr>
            </w:pPr>
          </w:p>
        </w:tc>
      </w:tr>
    </w:tbl>
    <w:p w14:paraId="75F56A88" w14:textId="77777777" w:rsidR="009F1675" w:rsidRDefault="009F1675" w:rsidP="009F1675">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304E136" w14:textId="77777777" w:rsidR="009F1675" w:rsidRPr="003678EC" w:rsidRDefault="009F1675" w:rsidP="009F1675">
      <w:pPr>
        <w:rPr>
          <w:lang w:val="en-GB"/>
        </w:rPr>
      </w:pPr>
    </w:p>
    <w:p w14:paraId="4D40AD8E" w14:textId="77777777" w:rsidR="009F1675" w:rsidRPr="003E2313" w:rsidRDefault="009F1675" w:rsidP="009F1675">
      <w:pPr>
        <w:pStyle w:val="Heading6"/>
        <w:keepNext w:val="0"/>
        <w:tabs>
          <w:tab w:val="clear" w:pos="900"/>
          <w:tab w:val="left" w:pos="709"/>
        </w:tabs>
        <w:spacing w:before="240"/>
      </w:pPr>
      <w:r>
        <w:t>Interface</w:t>
      </w:r>
      <w:r w:rsidRPr="003E2313">
        <w:t xml:space="preserve"> Requirements</w:t>
      </w:r>
    </w:p>
    <w:p w14:paraId="454F11BA" w14:textId="77777777" w:rsidR="009F1675" w:rsidRPr="003225C9" w:rsidRDefault="009F1675" w:rsidP="009F1675">
      <w:pPr>
        <w:tabs>
          <w:tab w:val="left" w:pos="284"/>
          <w:tab w:val="left" w:pos="851"/>
        </w:tabs>
      </w:pPr>
    </w:p>
    <w:p w14:paraId="0567F10E" w14:textId="77777777" w:rsidR="009F1675" w:rsidRDefault="009F1675" w:rsidP="009F1675">
      <w:pPr>
        <w:pStyle w:val="Heading5"/>
        <w:keepNext w:val="0"/>
        <w:tabs>
          <w:tab w:val="clear" w:pos="900"/>
          <w:tab w:val="left" w:pos="709"/>
        </w:tabs>
        <w:spacing w:before="240"/>
        <w:rPr>
          <w:lang w:val="en-GB"/>
        </w:rPr>
      </w:pPr>
      <w:r>
        <w:rPr>
          <w:lang w:val="en-GB"/>
        </w:rPr>
        <w:t>Function Requirements</w:t>
      </w:r>
    </w:p>
    <w:p w14:paraId="7F974973" w14:textId="77777777" w:rsidR="009F1675" w:rsidRPr="003225C9" w:rsidRDefault="009F1675" w:rsidP="009F1675"/>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F1675" w14:paraId="77EB599B" w14:textId="77777777" w:rsidTr="00783604">
        <w:tc>
          <w:tcPr>
            <w:tcW w:w="1934" w:type="dxa"/>
            <w:shd w:val="clear" w:color="auto" w:fill="D9D9D9" w:themeFill="background1" w:themeFillShade="D9"/>
          </w:tcPr>
          <w:p w14:paraId="69E9B6CA" w14:textId="77777777" w:rsidR="009F1675" w:rsidRDefault="009F1675" w:rsidP="00783604">
            <w:pPr>
              <w:rPr>
                <w:b/>
              </w:rPr>
            </w:pPr>
            <w:r w:rsidRPr="00AF169D">
              <w:rPr>
                <w:b/>
              </w:rPr>
              <w:t>Requirement ID</w:t>
            </w:r>
          </w:p>
          <w:p w14:paraId="46164085" w14:textId="77777777" w:rsidR="009F1675" w:rsidRPr="00AF169D" w:rsidRDefault="009F1675" w:rsidP="00783604">
            <w:pPr>
              <w:rPr>
                <w:b/>
              </w:rPr>
            </w:pPr>
            <w:r w:rsidRPr="00EB7BB6">
              <w:t>(of Logical Function)</w:t>
            </w:r>
          </w:p>
        </w:tc>
        <w:tc>
          <w:tcPr>
            <w:tcW w:w="2177" w:type="dxa"/>
            <w:shd w:val="clear" w:color="auto" w:fill="D9D9D9" w:themeFill="background1" w:themeFillShade="D9"/>
          </w:tcPr>
          <w:p w14:paraId="5EB5FFB0" w14:textId="77777777" w:rsidR="009F1675" w:rsidRDefault="009F1675" w:rsidP="00783604">
            <w:pPr>
              <w:rPr>
                <w:b/>
              </w:rPr>
            </w:pPr>
            <w:r w:rsidRPr="00AF169D">
              <w:rPr>
                <w:b/>
              </w:rPr>
              <w:t>Requirement Title</w:t>
            </w:r>
          </w:p>
        </w:tc>
        <w:tc>
          <w:tcPr>
            <w:tcW w:w="1425" w:type="dxa"/>
            <w:shd w:val="clear" w:color="auto" w:fill="D9D9D9" w:themeFill="background1" w:themeFillShade="D9"/>
          </w:tcPr>
          <w:p w14:paraId="071EE6D2" w14:textId="77777777" w:rsidR="009F1675" w:rsidRDefault="009F1675" w:rsidP="00783604">
            <w:pPr>
              <w:rPr>
                <w:b/>
              </w:rPr>
            </w:pPr>
            <w:r>
              <w:rPr>
                <w:b/>
              </w:rPr>
              <w:t>Modification</w:t>
            </w:r>
          </w:p>
        </w:tc>
        <w:tc>
          <w:tcPr>
            <w:tcW w:w="1712" w:type="dxa"/>
            <w:shd w:val="clear" w:color="auto" w:fill="D9D9D9" w:themeFill="background1" w:themeFillShade="D9"/>
          </w:tcPr>
          <w:p w14:paraId="4789BEA3" w14:textId="77777777" w:rsidR="009F1675" w:rsidRDefault="009F1675" w:rsidP="00783604">
            <w:pPr>
              <w:rPr>
                <w:b/>
              </w:rPr>
            </w:pPr>
            <w:r w:rsidRPr="00AF169D">
              <w:rPr>
                <w:b/>
              </w:rPr>
              <w:t xml:space="preserve">Requirement </w:t>
            </w:r>
            <w:r>
              <w:rPr>
                <w:b/>
              </w:rPr>
              <w:t>ID</w:t>
            </w:r>
          </w:p>
          <w:p w14:paraId="0A633D79" w14:textId="77777777" w:rsidR="009F1675" w:rsidRPr="00AF169D" w:rsidRDefault="009F1675"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C39FEA9" w14:textId="77777777" w:rsidR="009F1675" w:rsidRPr="00AF169D" w:rsidRDefault="009F1675" w:rsidP="00783604">
            <w:pPr>
              <w:rPr>
                <w:b/>
              </w:rPr>
            </w:pPr>
            <w:r>
              <w:rPr>
                <w:b/>
              </w:rPr>
              <w:t>Comment</w:t>
            </w:r>
          </w:p>
        </w:tc>
      </w:tr>
      <w:tr w:rsidR="009F1675" w14:paraId="6FE56B48" w14:textId="77777777" w:rsidTr="00783604">
        <w:tc>
          <w:tcPr>
            <w:tcW w:w="1934" w:type="dxa"/>
          </w:tcPr>
          <w:p w14:paraId="1AD982B3" w14:textId="0424EC84" w:rsidR="009F1675" w:rsidRPr="000F4E8B" w:rsidRDefault="009F1675" w:rsidP="00783604"/>
        </w:tc>
        <w:tc>
          <w:tcPr>
            <w:tcW w:w="2177" w:type="dxa"/>
          </w:tcPr>
          <w:p w14:paraId="2577DC61" w14:textId="77777777" w:rsidR="009F1675" w:rsidRPr="000F4E8B" w:rsidRDefault="009F1675" w:rsidP="00783604"/>
        </w:tc>
        <w:tc>
          <w:tcPr>
            <w:tcW w:w="1425" w:type="dxa"/>
          </w:tcPr>
          <w:p w14:paraId="024E366E" w14:textId="3E90C9A4" w:rsidR="009F1675" w:rsidRPr="000F4E8B" w:rsidRDefault="009F1675" w:rsidP="00783604"/>
        </w:tc>
        <w:tc>
          <w:tcPr>
            <w:tcW w:w="1712" w:type="dxa"/>
          </w:tcPr>
          <w:p w14:paraId="0D8ACE7D" w14:textId="02B39611" w:rsidR="009F1675" w:rsidRPr="000F4E8B" w:rsidRDefault="009F1675" w:rsidP="00783604"/>
        </w:tc>
        <w:tc>
          <w:tcPr>
            <w:tcW w:w="2958" w:type="dxa"/>
          </w:tcPr>
          <w:p w14:paraId="2120518E" w14:textId="77777777" w:rsidR="009F1675" w:rsidRPr="000F4E8B" w:rsidRDefault="009F1675" w:rsidP="00783604"/>
        </w:tc>
      </w:tr>
      <w:tr w:rsidR="009F1675" w14:paraId="01344FD3" w14:textId="77777777" w:rsidTr="00783604">
        <w:tc>
          <w:tcPr>
            <w:tcW w:w="1934" w:type="dxa"/>
          </w:tcPr>
          <w:p w14:paraId="4F5199EC" w14:textId="5B53DD2E" w:rsidR="009F1675" w:rsidRPr="000F4E8B" w:rsidRDefault="009F1675" w:rsidP="00783604"/>
        </w:tc>
        <w:tc>
          <w:tcPr>
            <w:tcW w:w="2177" w:type="dxa"/>
          </w:tcPr>
          <w:p w14:paraId="088ADAD0" w14:textId="77777777" w:rsidR="009F1675" w:rsidRPr="000F4E8B" w:rsidRDefault="009F1675" w:rsidP="00783604"/>
        </w:tc>
        <w:tc>
          <w:tcPr>
            <w:tcW w:w="1425" w:type="dxa"/>
          </w:tcPr>
          <w:p w14:paraId="51F91C80" w14:textId="5FB5C503" w:rsidR="009F1675" w:rsidRPr="000F4E8B" w:rsidRDefault="009F1675" w:rsidP="00783604"/>
        </w:tc>
        <w:tc>
          <w:tcPr>
            <w:tcW w:w="1712" w:type="dxa"/>
          </w:tcPr>
          <w:p w14:paraId="5CC74A84" w14:textId="17923988" w:rsidR="009F1675" w:rsidRPr="000F4E8B" w:rsidRDefault="009F1675" w:rsidP="00783604"/>
        </w:tc>
        <w:tc>
          <w:tcPr>
            <w:tcW w:w="2958" w:type="dxa"/>
          </w:tcPr>
          <w:p w14:paraId="648298FF" w14:textId="77777777" w:rsidR="009F1675" w:rsidRPr="000F4E8B" w:rsidRDefault="009F1675" w:rsidP="00783604"/>
        </w:tc>
      </w:tr>
      <w:tr w:rsidR="009F1675" w14:paraId="3AC67A23" w14:textId="77777777" w:rsidTr="00783604">
        <w:tc>
          <w:tcPr>
            <w:tcW w:w="1934" w:type="dxa"/>
          </w:tcPr>
          <w:p w14:paraId="4EE6F551" w14:textId="16615F39" w:rsidR="009F1675" w:rsidRPr="000F4E8B" w:rsidRDefault="009F1675" w:rsidP="00783604"/>
        </w:tc>
        <w:tc>
          <w:tcPr>
            <w:tcW w:w="2177" w:type="dxa"/>
          </w:tcPr>
          <w:p w14:paraId="0D5E0FF4" w14:textId="77777777" w:rsidR="009F1675" w:rsidRPr="000F4E8B" w:rsidRDefault="009F1675" w:rsidP="00783604"/>
        </w:tc>
        <w:tc>
          <w:tcPr>
            <w:tcW w:w="1425" w:type="dxa"/>
          </w:tcPr>
          <w:p w14:paraId="6C96B551" w14:textId="61585FD5" w:rsidR="009F1675" w:rsidRPr="000F4E8B" w:rsidRDefault="009F1675" w:rsidP="00783604"/>
        </w:tc>
        <w:tc>
          <w:tcPr>
            <w:tcW w:w="1712" w:type="dxa"/>
          </w:tcPr>
          <w:p w14:paraId="6CB6CEAC" w14:textId="3B59066D" w:rsidR="009F1675" w:rsidRPr="000F4E8B" w:rsidRDefault="009F1675" w:rsidP="00783604"/>
        </w:tc>
        <w:tc>
          <w:tcPr>
            <w:tcW w:w="2958" w:type="dxa"/>
          </w:tcPr>
          <w:p w14:paraId="3C238C34" w14:textId="77777777" w:rsidR="009F1675" w:rsidRPr="000F4E8B" w:rsidRDefault="009F1675" w:rsidP="00783604"/>
        </w:tc>
      </w:tr>
    </w:tbl>
    <w:p w14:paraId="6B4862FC" w14:textId="77777777" w:rsidR="009F1675"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30A4852" w14:textId="77777777" w:rsidR="009F1675" w:rsidRDefault="009F1675" w:rsidP="009F1675"/>
    <w:tbl>
      <w:tblPr>
        <w:tblStyle w:val="TableGrid"/>
        <w:tblW w:w="10201" w:type="dxa"/>
        <w:tblLook w:val="04A0" w:firstRow="1" w:lastRow="0" w:firstColumn="1" w:lastColumn="0" w:noHBand="0" w:noVBand="1"/>
      </w:tblPr>
      <w:tblGrid>
        <w:gridCol w:w="1838"/>
        <w:gridCol w:w="4253"/>
        <w:gridCol w:w="4110"/>
      </w:tblGrid>
      <w:tr w:rsidR="009F1675" w14:paraId="77AFD7E1" w14:textId="77777777" w:rsidTr="00783604">
        <w:tc>
          <w:tcPr>
            <w:tcW w:w="1838" w:type="dxa"/>
            <w:shd w:val="clear" w:color="auto" w:fill="D9D9D9" w:themeFill="background1" w:themeFillShade="D9"/>
          </w:tcPr>
          <w:p w14:paraId="4C85457C" w14:textId="77777777" w:rsidR="009F1675" w:rsidRDefault="009F1675" w:rsidP="00783604">
            <w:pPr>
              <w:rPr>
                <w:b/>
              </w:rPr>
            </w:pPr>
            <w:r w:rsidRPr="00AF169D">
              <w:rPr>
                <w:b/>
              </w:rPr>
              <w:t>Requirement ID</w:t>
            </w:r>
          </w:p>
          <w:p w14:paraId="2FC77BC4" w14:textId="77777777" w:rsidR="009F1675" w:rsidRPr="00AF169D" w:rsidRDefault="009F1675" w:rsidP="00783604">
            <w:pPr>
              <w:rPr>
                <w:b/>
              </w:rPr>
            </w:pPr>
            <w:r w:rsidRPr="00EB7BB6">
              <w:t>(of Logical Function)</w:t>
            </w:r>
          </w:p>
        </w:tc>
        <w:tc>
          <w:tcPr>
            <w:tcW w:w="4253" w:type="dxa"/>
            <w:shd w:val="clear" w:color="auto" w:fill="D9D9D9" w:themeFill="background1" w:themeFillShade="D9"/>
          </w:tcPr>
          <w:p w14:paraId="12E3E041" w14:textId="77777777" w:rsidR="009F1675" w:rsidRPr="00AF169D" w:rsidRDefault="009F1675" w:rsidP="00783604">
            <w:pPr>
              <w:rPr>
                <w:b/>
              </w:rPr>
            </w:pPr>
            <w:r w:rsidRPr="00AF169D">
              <w:rPr>
                <w:b/>
              </w:rPr>
              <w:t>Requirement Title</w:t>
            </w:r>
          </w:p>
        </w:tc>
        <w:tc>
          <w:tcPr>
            <w:tcW w:w="4110" w:type="dxa"/>
            <w:shd w:val="clear" w:color="auto" w:fill="D9D9D9" w:themeFill="background1" w:themeFillShade="D9"/>
          </w:tcPr>
          <w:p w14:paraId="4B1ECD1E" w14:textId="77777777" w:rsidR="009F1675" w:rsidRPr="00AF169D" w:rsidRDefault="009F1675" w:rsidP="00783604">
            <w:pPr>
              <w:rPr>
                <w:b/>
              </w:rPr>
            </w:pPr>
            <w:r>
              <w:rPr>
                <w:b/>
              </w:rPr>
              <w:t>Comment</w:t>
            </w:r>
          </w:p>
        </w:tc>
      </w:tr>
      <w:tr w:rsidR="009F1675" w14:paraId="01E69143" w14:textId="77777777" w:rsidTr="00783604">
        <w:tc>
          <w:tcPr>
            <w:tcW w:w="1838" w:type="dxa"/>
          </w:tcPr>
          <w:p w14:paraId="2FF9C6BB" w14:textId="77777777" w:rsidR="009F1675" w:rsidRDefault="009F1675" w:rsidP="00783604"/>
        </w:tc>
        <w:tc>
          <w:tcPr>
            <w:tcW w:w="4253" w:type="dxa"/>
          </w:tcPr>
          <w:p w14:paraId="1C49AE4E" w14:textId="77777777" w:rsidR="009F1675" w:rsidRDefault="009F1675" w:rsidP="00783604"/>
        </w:tc>
        <w:tc>
          <w:tcPr>
            <w:tcW w:w="4110" w:type="dxa"/>
          </w:tcPr>
          <w:p w14:paraId="51B0ACEB" w14:textId="77777777" w:rsidR="009F1675" w:rsidRDefault="009F1675" w:rsidP="00783604"/>
        </w:tc>
      </w:tr>
      <w:tr w:rsidR="009F1675" w14:paraId="2B7DDBFF" w14:textId="77777777" w:rsidTr="00783604">
        <w:tc>
          <w:tcPr>
            <w:tcW w:w="1838" w:type="dxa"/>
          </w:tcPr>
          <w:p w14:paraId="055F5B4F" w14:textId="77777777" w:rsidR="009F1675" w:rsidRDefault="009F1675" w:rsidP="00783604"/>
        </w:tc>
        <w:tc>
          <w:tcPr>
            <w:tcW w:w="4253" w:type="dxa"/>
          </w:tcPr>
          <w:p w14:paraId="363EA05F" w14:textId="77777777" w:rsidR="009F1675" w:rsidRDefault="009F1675" w:rsidP="00783604"/>
        </w:tc>
        <w:tc>
          <w:tcPr>
            <w:tcW w:w="4110" w:type="dxa"/>
          </w:tcPr>
          <w:p w14:paraId="1B9B2F9A" w14:textId="77777777" w:rsidR="009F1675" w:rsidRDefault="009F1675" w:rsidP="00783604"/>
        </w:tc>
      </w:tr>
      <w:tr w:rsidR="009F1675" w14:paraId="73A6BF9E" w14:textId="77777777" w:rsidTr="00783604">
        <w:tc>
          <w:tcPr>
            <w:tcW w:w="1838" w:type="dxa"/>
          </w:tcPr>
          <w:p w14:paraId="166D9031" w14:textId="77777777" w:rsidR="009F1675" w:rsidRDefault="009F1675" w:rsidP="00783604">
            <w:r>
              <w:t>…</w:t>
            </w:r>
          </w:p>
        </w:tc>
        <w:tc>
          <w:tcPr>
            <w:tcW w:w="4253" w:type="dxa"/>
          </w:tcPr>
          <w:p w14:paraId="04417761" w14:textId="77777777" w:rsidR="009F1675" w:rsidRDefault="009F1675" w:rsidP="00783604"/>
        </w:tc>
        <w:tc>
          <w:tcPr>
            <w:tcW w:w="4110" w:type="dxa"/>
          </w:tcPr>
          <w:p w14:paraId="5E8D73F7" w14:textId="77777777" w:rsidR="009F1675" w:rsidRDefault="009F1675" w:rsidP="00783604"/>
        </w:tc>
      </w:tr>
    </w:tbl>
    <w:p w14:paraId="5F11F806" w14:textId="77777777" w:rsidR="009F1675" w:rsidRPr="00702453"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F64E01C" w14:textId="77777777" w:rsidR="009F1675" w:rsidRDefault="009F1675" w:rsidP="009F1675"/>
    <w:p w14:paraId="6BF67B85" w14:textId="45A0F2D8" w:rsidR="009F1675" w:rsidRDefault="009F1675" w:rsidP="009F1675">
      <w:pPr>
        <w:pStyle w:val="Heading6"/>
        <w:keepNext w:val="0"/>
        <w:tabs>
          <w:tab w:val="clear" w:pos="900"/>
          <w:tab w:val="left" w:pos="709"/>
        </w:tabs>
        <w:spacing w:before="240"/>
        <w:rPr>
          <w:lang w:val="en-GB"/>
        </w:rPr>
      </w:pPr>
      <w:r>
        <w:rPr>
          <w:lang w:val="en-GB"/>
        </w:rPr>
        <w:t>Component Specific Requirements</w:t>
      </w:r>
    </w:p>
    <w:p w14:paraId="4A9134E4" w14:textId="3FA6E24C" w:rsidR="00EE0654" w:rsidRDefault="00EE0654" w:rsidP="00EE0654">
      <w:pPr>
        <w:rPr>
          <w:lang w:val="en-GB"/>
        </w:rPr>
      </w:pPr>
    </w:p>
    <w:p w14:paraId="1B9F717B" w14:textId="7675717A" w:rsidR="00EE0654" w:rsidRPr="003305ED" w:rsidRDefault="00EE0654" w:rsidP="00EE0654">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458492" wp14:editId="39FBBD57">
            <wp:extent cx="152400" cy="152400"/>
            <wp:effectExtent l="0" t="0" r="0" b="0"/>
            <wp:docPr id="83" name="Picture 1912288002.jpg" descr="19122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12288002.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Manage Zone Database</w:t>
      </w:r>
    </w:p>
    <w:p w14:paraId="4ED1293D" w14:textId="77777777" w:rsidR="00EE0654" w:rsidRDefault="00EE0654" w:rsidP="00EE0654">
      <w:pPr>
        <w:pStyle w:val="Heading5"/>
        <w:keepNext w:val="0"/>
        <w:tabs>
          <w:tab w:val="clear" w:pos="900"/>
          <w:tab w:val="left" w:pos="709"/>
        </w:tabs>
        <w:spacing w:before="240"/>
        <w:rPr>
          <w:lang w:val="en-GB"/>
        </w:rPr>
      </w:pPr>
      <w:r>
        <w:rPr>
          <w:lang w:val="en-GB"/>
        </w:rPr>
        <w:t>Function Interfaces</w:t>
      </w:r>
    </w:p>
    <w:p w14:paraId="4927F3C8" w14:textId="0C67045D" w:rsidR="00EE0654" w:rsidRDefault="00EE0654" w:rsidP="00EE0654"/>
    <w:p w14:paraId="671F25F2" w14:textId="7A18C687" w:rsidR="007734DC" w:rsidRPr="003B799F" w:rsidRDefault="007734DC" w:rsidP="00EE0654">
      <w:r>
        <w:t xml:space="preserve">Zone Database will receive the status via CAN or </w:t>
      </w:r>
      <w:proofErr w:type="spellStart"/>
      <w:r>
        <w:t>SoA</w:t>
      </w:r>
      <w:proofErr w:type="spellEnd"/>
      <w:r>
        <w:t xml:space="preserve"> from the systems available to control for URC Users per seating zone.  This data populates the URC User’s hand held device with the correct HMI Controls </w:t>
      </w:r>
    </w:p>
    <w:p w14:paraId="1CC02BB5" w14:textId="77777777" w:rsidR="00EE0654" w:rsidRDefault="00EE0654" w:rsidP="00EE0654">
      <w:pPr>
        <w:pStyle w:val="Heading6"/>
        <w:keepNext w:val="0"/>
        <w:tabs>
          <w:tab w:val="clear" w:pos="900"/>
          <w:tab w:val="left" w:pos="709"/>
        </w:tabs>
        <w:spacing w:before="240"/>
        <w:rPr>
          <w:lang w:val="en-GB"/>
        </w:rPr>
      </w:pPr>
      <w:r>
        <w:rPr>
          <w:lang w:val="en-GB"/>
        </w:rPr>
        <w:t>Inputs</w:t>
      </w:r>
    </w:p>
    <w:p w14:paraId="13596F63" w14:textId="77777777" w:rsidR="00EE0654" w:rsidRDefault="00EE0654" w:rsidP="00EE0654">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E0654" w:rsidRPr="00B3499B" w14:paraId="12F6145B" w14:textId="77777777" w:rsidTr="000C4F7D">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2D805" w14:textId="77777777" w:rsidR="00EE0654" w:rsidRPr="00B3499B" w:rsidRDefault="00EE0654" w:rsidP="000C4F7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E0654" w:rsidRPr="00B3499B" w14:paraId="21C6C97F"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7A70D" w14:textId="77777777" w:rsidR="00EE0654" w:rsidRPr="00B3499B" w:rsidRDefault="00EE0654" w:rsidP="000C4F7D">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055D8" w14:textId="77777777" w:rsidR="00EE0654" w:rsidRPr="001C5864" w:rsidRDefault="00EE0654" w:rsidP="000C4F7D">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A1B2E" w14:textId="77777777" w:rsidR="00EE0654" w:rsidRPr="001C5864" w:rsidRDefault="00EE0654" w:rsidP="000C4F7D">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19A23" w14:textId="504D1198" w:rsidR="00EE0654" w:rsidRPr="001C5864" w:rsidRDefault="006107AE" w:rsidP="000C4F7D">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3162A" w14:textId="77777777" w:rsidR="00EE0654" w:rsidRDefault="00EE0654" w:rsidP="000C4F7D">
            <w:pPr>
              <w:overflowPunct/>
              <w:autoSpaceDE/>
              <w:autoSpaceDN/>
              <w:adjustRightInd/>
              <w:textAlignment w:val="auto"/>
              <w:rPr>
                <w:rFonts w:cs="Arial"/>
                <w:b/>
                <w:bCs/>
                <w:color w:val="000000"/>
              </w:rPr>
            </w:pPr>
            <w:r>
              <w:rPr>
                <w:rFonts w:cs="Arial"/>
                <w:b/>
                <w:bCs/>
                <w:color w:val="000000"/>
              </w:rPr>
              <w:t>Connection</w:t>
            </w:r>
          </w:p>
          <w:p w14:paraId="4F664736" w14:textId="77777777" w:rsidR="00EE0654" w:rsidRPr="00B3499B" w:rsidRDefault="00EE0654" w:rsidP="000C4F7D">
            <w:pPr>
              <w:ind w:left="141"/>
              <w:rPr>
                <w:rFonts w:cs="Arial"/>
                <w:color w:val="000000" w:themeColor="text1"/>
                <w:sz w:val="16"/>
                <w:szCs w:val="14"/>
              </w:rPr>
            </w:pPr>
            <w:r>
              <w:t>(</w:t>
            </w:r>
            <w:r w:rsidRPr="001321BD">
              <w:rPr>
                <w:i/>
              </w:rPr>
              <w:t>Optional)</w:t>
            </w:r>
          </w:p>
        </w:tc>
      </w:tr>
      <w:tr w:rsidR="006107AE" w:rsidRPr="00B3499B" w14:paraId="0CD633D1"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B92C9" w14:textId="195CDD1E" w:rsidR="006107AE" w:rsidRPr="00FA0010" w:rsidRDefault="006107AE" w:rsidP="006107AE">
            <w:pPr>
              <w:rPr>
                <w:rFonts w:cs="Arial"/>
                <w:color w:val="000000" w:themeColor="text1"/>
                <w:sz w:val="16"/>
                <w:szCs w:val="14"/>
              </w:rPr>
            </w:pPr>
            <w:r>
              <w:rPr>
                <w:rFonts w:cs="Arial"/>
                <w:color w:val="000000" w:themeColor="text1"/>
                <w:sz w:val="16"/>
                <w:szCs w:val="14"/>
              </w:rPr>
              <w:t xml:space="preserve">Receive Zone </w:t>
            </w:r>
            <w:proofErr w:type="spellStart"/>
            <w:r>
              <w:rPr>
                <w:rFonts w:cs="Arial"/>
                <w:color w:val="000000" w:themeColor="text1"/>
                <w:sz w:val="16"/>
                <w:szCs w:val="14"/>
              </w:rPr>
              <w:t>Fucntionality</w:t>
            </w:r>
            <w:proofErr w:type="spellEnd"/>
            <w:r>
              <w:rPr>
                <w:rFonts w:cs="Arial"/>
                <w:color w:val="000000" w:themeColor="text1"/>
                <w:sz w:val="16"/>
                <w:szCs w:val="14"/>
              </w:rPr>
              <w:t xml:space="preserve"> based on seat selection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CAEE7B" w14:textId="4832A700" w:rsidR="006107AE" w:rsidRPr="003C5D56" w:rsidRDefault="006107AE" w:rsidP="006107AE">
            <w:pPr>
              <w:rPr>
                <w:rFonts w:cs="Arial"/>
                <w:color w:val="000000" w:themeColor="text1"/>
                <w:sz w:val="16"/>
                <w:szCs w:val="14"/>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BA6C4"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9B55A" w14:textId="045D6672" w:rsidR="006107AE" w:rsidRPr="006107AE" w:rsidRDefault="006107AE" w:rsidP="006107AE">
            <w:pPr>
              <w:rPr>
                <w:rFonts w:cs="Arial"/>
                <w:color w:val="000000"/>
              </w:rPr>
            </w:pPr>
            <w:r w:rsidRPr="006107AE">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9EF2D2" w14:textId="77777777" w:rsidR="006107AE" w:rsidRDefault="006107AE" w:rsidP="006107AE"/>
        </w:tc>
      </w:tr>
      <w:tr w:rsidR="00EE0654" w:rsidRPr="00B3499B" w14:paraId="4D825018"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F0D8F0" w14:textId="77777777" w:rsidR="00EE0654" w:rsidRPr="00FA0010" w:rsidRDefault="00EE0654" w:rsidP="000C4F7D">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BF6653" w14:textId="72C09546" w:rsidR="00EE0654" w:rsidRPr="003C5D56" w:rsidRDefault="00EE0654" w:rsidP="000C4F7D">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C550CC" w14:textId="77777777" w:rsidR="00EE0654" w:rsidRDefault="00EE0654" w:rsidP="000C4F7D">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B9895D" w14:textId="77777777" w:rsidR="00EE0654" w:rsidRDefault="00EE0654" w:rsidP="000C4F7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D773CC" w14:textId="77777777" w:rsidR="00EE0654" w:rsidRDefault="00EE0654" w:rsidP="000C4F7D"/>
        </w:tc>
      </w:tr>
      <w:tr w:rsidR="00EE0654" w:rsidRPr="00B3499B" w14:paraId="7C66EE9F" w14:textId="77777777" w:rsidTr="000C4F7D">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4793A5" w14:textId="77777777" w:rsidR="00EE0654" w:rsidRPr="00B3499B" w:rsidRDefault="00D82BF1" w:rsidP="000C4F7D">
            <w:pPr>
              <w:rPr>
                <w:rFonts w:cs="Arial"/>
                <w:bCs/>
                <w:color w:val="808080" w:themeColor="background1" w:themeShade="80"/>
                <w:sz w:val="16"/>
                <w:szCs w:val="14"/>
              </w:rPr>
            </w:pPr>
            <w:hyperlink r:id="rId58" w:history="1">
              <w:r w:rsidR="00EE0654" w:rsidRPr="00B3499B">
                <w:rPr>
                  <w:rStyle w:val="Hyperlink"/>
                  <w:rFonts w:cs="Arial"/>
                  <w:bCs/>
                  <w:sz w:val="16"/>
                  <w:szCs w:val="14"/>
                </w:rPr>
                <w:t>Req. Template</w:t>
              </w:r>
            </w:hyperlink>
            <w:r w:rsidR="00EE0654"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7DC23" w14:textId="77777777" w:rsidR="00EE0654" w:rsidRPr="00B3499B" w:rsidRDefault="00EE0654" w:rsidP="000C4F7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C4F138" w14:textId="77777777" w:rsidR="00EE0654" w:rsidRPr="00B3499B" w:rsidRDefault="00EE0654" w:rsidP="000C4F7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DD3E94" w14:textId="77777777" w:rsidR="00EE0654" w:rsidRPr="004A50B8" w:rsidRDefault="00EE0654" w:rsidP="00EE065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Seat Massage Control</w:t>
      </w:r>
    </w:p>
    <w:p w14:paraId="29B66E23" w14:textId="77777777" w:rsidR="00EE0654" w:rsidRPr="00E23282" w:rsidRDefault="00EE0654" w:rsidP="00EE0654"/>
    <w:p w14:paraId="56ABFB4C" w14:textId="77777777" w:rsidR="00EE0654" w:rsidRDefault="00EE0654" w:rsidP="00EE0654">
      <w:pPr>
        <w:pStyle w:val="Heading6"/>
        <w:keepNext w:val="0"/>
        <w:tabs>
          <w:tab w:val="clear" w:pos="900"/>
          <w:tab w:val="left" w:pos="709"/>
        </w:tabs>
        <w:spacing w:before="240"/>
        <w:rPr>
          <w:lang w:val="en-GB"/>
        </w:rPr>
      </w:pPr>
      <w:r>
        <w:rPr>
          <w:lang w:val="en-GB"/>
        </w:rPr>
        <w:t>Output</w:t>
      </w:r>
      <w:r w:rsidRPr="002824C9">
        <w:rPr>
          <w:lang w:val="en-GB"/>
        </w:rPr>
        <w:t>s</w:t>
      </w:r>
    </w:p>
    <w:p w14:paraId="1ED4707F" w14:textId="77777777" w:rsidR="00EE0654" w:rsidRDefault="00EE0654" w:rsidP="00EE0654">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E0654" w:rsidRPr="00B3499B" w14:paraId="4A55F043" w14:textId="77777777" w:rsidTr="000C4F7D">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C8277" w14:textId="77777777" w:rsidR="00EE0654" w:rsidRPr="00B3499B" w:rsidRDefault="00EE0654" w:rsidP="000C4F7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E0654" w:rsidRPr="00B3499B" w14:paraId="06C9B281"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F1CCB" w14:textId="77777777" w:rsidR="00EE0654" w:rsidRPr="00B3499B" w:rsidRDefault="00EE0654" w:rsidP="000C4F7D">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08B83" w14:textId="77777777" w:rsidR="00EE0654" w:rsidRPr="001C5864" w:rsidRDefault="00EE0654" w:rsidP="000C4F7D">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4EC6C" w14:textId="77777777" w:rsidR="00EE0654" w:rsidRPr="001C5864" w:rsidRDefault="00EE0654" w:rsidP="000C4F7D">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E97D1" w14:textId="217D456A" w:rsidR="00EE0654" w:rsidRPr="001C5864" w:rsidRDefault="006107AE" w:rsidP="000C4F7D">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309AF" w14:textId="77777777" w:rsidR="00EE0654" w:rsidRDefault="00EE0654" w:rsidP="000C4F7D">
            <w:pPr>
              <w:overflowPunct/>
              <w:autoSpaceDE/>
              <w:autoSpaceDN/>
              <w:adjustRightInd/>
              <w:textAlignment w:val="auto"/>
              <w:rPr>
                <w:rFonts w:cs="Arial"/>
                <w:b/>
                <w:bCs/>
                <w:color w:val="000000"/>
              </w:rPr>
            </w:pPr>
            <w:r>
              <w:rPr>
                <w:rFonts w:cs="Arial"/>
                <w:b/>
                <w:bCs/>
                <w:color w:val="000000"/>
              </w:rPr>
              <w:t>Connection</w:t>
            </w:r>
          </w:p>
          <w:p w14:paraId="51B779D5" w14:textId="77777777" w:rsidR="00EE0654" w:rsidRPr="00B3499B" w:rsidRDefault="00EE0654" w:rsidP="000C4F7D">
            <w:pPr>
              <w:ind w:left="141"/>
              <w:rPr>
                <w:rFonts w:cs="Arial"/>
                <w:color w:val="000000" w:themeColor="text1"/>
                <w:sz w:val="16"/>
                <w:szCs w:val="14"/>
              </w:rPr>
            </w:pPr>
            <w:r>
              <w:t>(</w:t>
            </w:r>
            <w:r w:rsidRPr="001321BD">
              <w:rPr>
                <w:i/>
              </w:rPr>
              <w:t>Optional)</w:t>
            </w:r>
          </w:p>
        </w:tc>
      </w:tr>
      <w:tr w:rsidR="006107AE" w:rsidRPr="00B3499B" w14:paraId="1304D29F"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6801B" w14:textId="190866F8" w:rsidR="006107AE" w:rsidRDefault="006107AE" w:rsidP="006107AE">
            <w:pPr>
              <w:rPr>
                <w:rFonts w:cs="Arial"/>
                <w:color w:val="000000" w:themeColor="text1"/>
                <w:sz w:val="16"/>
                <w:szCs w:val="14"/>
              </w:rPr>
            </w:pPr>
            <w:r>
              <w:rPr>
                <w:rFonts w:cs="Arial"/>
                <w:color w:val="000000" w:themeColor="text1"/>
                <w:sz w:val="16"/>
                <w:szCs w:val="14"/>
              </w:rPr>
              <w:t>Send zone content to Hand held device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3B4E6A" w14:textId="72630A10" w:rsidR="006107AE" w:rsidRPr="00B40277" w:rsidRDefault="006107AE" w:rsidP="006107AE">
            <w:pPr>
              <w:rPr>
                <w:rFonts w:cs="Arial"/>
                <w:b/>
                <w:bCs/>
                <w:color w:val="000000"/>
                <w:lang w:val="en-GB"/>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3C07C7"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03643D" w14:textId="5C85FD13" w:rsidR="006107AE" w:rsidRDefault="006107AE" w:rsidP="006107AE">
            <w:pPr>
              <w:rPr>
                <w:rFonts w:cs="Arial"/>
                <w:b/>
                <w:bCs/>
                <w:color w:val="000000"/>
              </w:rPr>
            </w:pPr>
            <w:r w:rsidRPr="006107AE">
              <w:rPr>
                <w:rFonts w:cs="Arial"/>
                <w:color w:val="000000"/>
              </w:rPr>
              <w:t>BLE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29573E" w14:textId="77777777" w:rsidR="006107AE" w:rsidRDefault="006107AE" w:rsidP="006107AE"/>
        </w:tc>
      </w:tr>
      <w:tr w:rsidR="006107AE" w:rsidRPr="00B3499B" w14:paraId="25154808"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9C3CC" w14:textId="2C786A62" w:rsidR="006107AE" w:rsidRDefault="006107AE" w:rsidP="006107A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CB2A76" w14:textId="47AF55B9" w:rsidR="006107AE" w:rsidRPr="00B40277" w:rsidRDefault="006107AE" w:rsidP="006107AE">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28950F"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B3005" w14:textId="77777777" w:rsidR="006107AE" w:rsidRDefault="006107AE"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9E2C46" w14:textId="77777777" w:rsidR="006107AE" w:rsidRDefault="006107AE" w:rsidP="006107AE"/>
        </w:tc>
      </w:tr>
      <w:tr w:rsidR="006107AE" w:rsidRPr="00B3499B" w14:paraId="1C1FDBAF" w14:textId="77777777" w:rsidTr="000C4F7D">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792323" w14:textId="77777777" w:rsidR="006107AE" w:rsidRPr="00B3499B" w:rsidRDefault="00D82BF1" w:rsidP="006107AE">
            <w:pPr>
              <w:rPr>
                <w:rFonts w:cs="Arial"/>
                <w:bCs/>
                <w:color w:val="808080" w:themeColor="background1" w:themeShade="80"/>
                <w:sz w:val="16"/>
                <w:szCs w:val="14"/>
              </w:rPr>
            </w:pPr>
            <w:hyperlink r:id="rId59" w:history="1">
              <w:r w:rsidR="006107AE" w:rsidRPr="00B3499B">
                <w:rPr>
                  <w:rStyle w:val="Hyperlink"/>
                  <w:rFonts w:cs="Arial"/>
                  <w:bCs/>
                  <w:sz w:val="16"/>
                  <w:szCs w:val="14"/>
                </w:rPr>
                <w:t>Req. Template</w:t>
              </w:r>
            </w:hyperlink>
            <w:r w:rsidR="006107A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5D374" w14:textId="77777777" w:rsidR="006107AE" w:rsidRPr="00B3499B" w:rsidRDefault="006107AE" w:rsidP="006107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DC589" w14:textId="77777777" w:rsidR="006107AE" w:rsidRPr="00B3499B" w:rsidRDefault="006107AE" w:rsidP="006107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3B83EC" w14:textId="77777777" w:rsidR="00EE0654" w:rsidRPr="004A50B8" w:rsidRDefault="00EE0654" w:rsidP="00EE065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Seat Massage Control</w:t>
      </w:r>
    </w:p>
    <w:p w14:paraId="3F40A2D1" w14:textId="77777777" w:rsidR="00EE0654" w:rsidRPr="00612064" w:rsidRDefault="00EE0654" w:rsidP="00EE0654">
      <w:pPr>
        <w:spacing w:before="20"/>
        <w:rPr>
          <w:vanish/>
        </w:rPr>
      </w:pPr>
    </w:p>
    <w:p w14:paraId="2DB2FA9A" w14:textId="77777777" w:rsidR="00EE0654" w:rsidRDefault="00EE0654" w:rsidP="00EE0654">
      <w:pPr>
        <w:pStyle w:val="Heading6"/>
        <w:keepNext w:val="0"/>
        <w:tabs>
          <w:tab w:val="clear" w:pos="900"/>
          <w:tab w:val="left" w:pos="709"/>
        </w:tabs>
        <w:spacing w:before="240"/>
      </w:pPr>
      <w:r>
        <w:t>Parameters</w:t>
      </w:r>
    </w:p>
    <w:p w14:paraId="4644B525" w14:textId="77777777" w:rsidR="00EE0654" w:rsidRPr="00A57D05" w:rsidRDefault="00EE0654" w:rsidP="00EE065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EE0654" w:rsidRPr="00E54DEA" w14:paraId="6E477CF0" w14:textId="77777777" w:rsidTr="000C4F7D">
        <w:trPr>
          <w:trHeight w:val="161"/>
        </w:trPr>
        <w:tc>
          <w:tcPr>
            <w:tcW w:w="1838" w:type="dxa"/>
            <w:shd w:val="clear" w:color="auto" w:fill="D9D9D9" w:themeFill="background1" w:themeFillShade="D9"/>
            <w:noWrap/>
            <w:hideMark/>
          </w:tcPr>
          <w:p w14:paraId="54E6260E" w14:textId="77777777" w:rsidR="00EE0654" w:rsidRPr="00E54DEA" w:rsidRDefault="00EE0654" w:rsidP="000C4F7D">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4ECA38" w14:textId="77777777" w:rsidR="00EE0654" w:rsidRDefault="00EE0654" w:rsidP="000C4F7D">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B085BC" w14:textId="77777777" w:rsidR="00EE0654" w:rsidRDefault="00EE0654" w:rsidP="000C4F7D">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074A66" w14:textId="77777777" w:rsidR="00EE0654" w:rsidRPr="00E54DEA" w:rsidRDefault="00EE0654" w:rsidP="000C4F7D">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2BE0160" w14:textId="77777777" w:rsidR="00EE0654" w:rsidRDefault="00EE0654" w:rsidP="000C4F7D">
            <w:pPr>
              <w:overflowPunct/>
              <w:autoSpaceDE/>
              <w:autoSpaceDN/>
              <w:adjustRightInd/>
              <w:textAlignment w:val="auto"/>
              <w:rPr>
                <w:rFonts w:cs="Arial"/>
                <w:b/>
                <w:bCs/>
                <w:color w:val="000000"/>
              </w:rPr>
            </w:pPr>
            <w:r>
              <w:rPr>
                <w:rFonts w:cs="Arial"/>
                <w:b/>
                <w:bCs/>
                <w:color w:val="000000"/>
              </w:rPr>
              <w:t>Method Details</w:t>
            </w:r>
          </w:p>
        </w:tc>
      </w:tr>
      <w:tr w:rsidR="00EE0654" w:rsidRPr="003F473D" w14:paraId="3BEA2E8B" w14:textId="77777777" w:rsidTr="000C4F7D">
        <w:trPr>
          <w:trHeight w:val="70"/>
        </w:trPr>
        <w:tc>
          <w:tcPr>
            <w:tcW w:w="1838" w:type="dxa"/>
            <w:noWrap/>
          </w:tcPr>
          <w:p w14:paraId="479104D0" w14:textId="77777777" w:rsidR="00EE0654" w:rsidRPr="00D20BE7" w:rsidRDefault="00EE0654" w:rsidP="000C4F7D">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7282B2" w14:textId="77777777" w:rsidR="00EE0654" w:rsidRPr="00D20BE7" w:rsidRDefault="00EE0654" w:rsidP="000C4F7D">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10CA60E" w14:textId="77777777" w:rsidR="00EE0654" w:rsidRPr="00D20BE7" w:rsidRDefault="00EE0654" w:rsidP="000C4F7D">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6407265"/>
            <w:placeholder>
              <w:docPart w:val="3B9B28203A7A4734AF5B79CECD54F43D"/>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D4B3431" w14:textId="77777777" w:rsidR="00EE0654" w:rsidRPr="00D20BE7" w:rsidRDefault="00EE0654" w:rsidP="000C4F7D">
                <w:pPr>
                  <w:rPr>
                    <w:color w:val="000000" w:themeColor="text1"/>
                    <w:sz w:val="18"/>
                  </w:rPr>
                </w:pPr>
                <w:r w:rsidRPr="00D20BE7">
                  <w:rPr>
                    <w:sz w:val="18"/>
                  </w:rPr>
                  <w:t>Choose an item.</w:t>
                </w:r>
              </w:p>
            </w:tc>
          </w:sdtContent>
        </w:sdt>
        <w:tc>
          <w:tcPr>
            <w:tcW w:w="3402" w:type="dxa"/>
          </w:tcPr>
          <w:p w14:paraId="691DEBC1" w14:textId="77777777" w:rsidR="00EE0654" w:rsidRPr="00D20BE7" w:rsidRDefault="00EE0654" w:rsidP="000C4F7D">
            <w:pPr>
              <w:rPr>
                <w:sz w:val="18"/>
              </w:rPr>
            </w:pPr>
            <w:r w:rsidRPr="00D20BE7">
              <w:rPr>
                <w:sz w:val="18"/>
              </w:rPr>
              <w:t>Depends on Method selection. For Method 2 a DID including start bit and length could be given. For Central Car Config a signal could be referenced</w:t>
            </w:r>
          </w:p>
        </w:tc>
      </w:tr>
      <w:tr w:rsidR="00EE0654" w:rsidRPr="003F473D" w14:paraId="70DDD7B6" w14:textId="77777777" w:rsidTr="000C4F7D">
        <w:trPr>
          <w:trHeight w:val="71"/>
        </w:trPr>
        <w:tc>
          <w:tcPr>
            <w:tcW w:w="1838" w:type="dxa"/>
            <w:noWrap/>
          </w:tcPr>
          <w:p w14:paraId="220865C3" w14:textId="77777777" w:rsidR="00EE0654" w:rsidRPr="00D14691" w:rsidRDefault="00EE0654" w:rsidP="000C4F7D">
            <w:pPr>
              <w:overflowPunct/>
              <w:autoSpaceDE/>
              <w:autoSpaceDN/>
              <w:adjustRightInd/>
              <w:textAlignment w:val="auto"/>
              <w:rPr>
                <w:color w:val="000000" w:themeColor="text1"/>
              </w:rPr>
            </w:pPr>
          </w:p>
        </w:tc>
        <w:tc>
          <w:tcPr>
            <w:tcW w:w="1843" w:type="dxa"/>
          </w:tcPr>
          <w:p w14:paraId="3734A675" w14:textId="77777777" w:rsidR="00EE0654" w:rsidRPr="00D14691" w:rsidRDefault="00EE0654" w:rsidP="000C4F7D">
            <w:pPr>
              <w:rPr>
                <w:color w:val="000000" w:themeColor="text1"/>
              </w:rPr>
            </w:pPr>
          </w:p>
        </w:tc>
        <w:tc>
          <w:tcPr>
            <w:tcW w:w="1701" w:type="dxa"/>
          </w:tcPr>
          <w:p w14:paraId="79E2AE51" w14:textId="77777777" w:rsidR="00EE0654" w:rsidRPr="00D14691" w:rsidRDefault="00EE0654" w:rsidP="000C4F7D">
            <w:pPr>
              <w:rPr>
                <w:color w:val="000000" w:themeColor="text1"/>
              </w:rPr>
            </w:pPr>
          </w:p>
        </w:tc>
        <w:tc>
          <w:tcPr>
            <w:tcW w:w="1417" w:type="dxa"/>
            <w:noWrap/>
          </w:tcPr>
          <w:p w14:paraId="08465523" w14:textId="77777777" w:rsidR="00EE0654" w:rsidRPr="00D14691" w:rsidRDefault="00EE0654" w:rsidP="000C4F7D">
            <w:pPr>
              <w:rPr>
                <w:color w:val="000000" w:themeColor="text1"/>
              </w:rPr>
            </w:pPr>
          </w:p>
        </w:tc>
        <w:tc>
          <w:tcPr>
            <w:tcW w:w="3402" w:type="dxa"/>
          </w:tcPr>
          <w:p w14:paraId="0D3CCEFF" w14:textId="77777777" w:rsidR="00EE0654" w:rsidRPr="00D14691" w:rsidRDefault="00EE0654" w:rsidP="000C4F7D">
            <w:pPr>
              <w:rPr>
                <w:color w:val="000000" w:themeColor="text1"/>
              </w:rPr>
            </w:pPr>
          </w:p>
        </w:tc>
      </w:tr>
    </w:tbl>
    <w:p w14:paraId="09A96179" w14:textId="77777777" w:rsidR="00EE0654" w:rsidRDefault="00EE0654" w:rsidP="00EE0654">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0D1847" w14:textId="77777777" w:rsidR="00EE0654" w:rsidRPr="003678EC" w:rsidRDefault="00EE0654" w:rsidP="00EE0654">
      <w:pPr>
        <w:rPr>
          <w:lang w:val="en-GB"/>
        </w:rPr>
      </w:pPr>
    </w:p>
    <w:p w14:paraId="0B6933EA" w14:textId="77777777" w:rsidR="00EE0654" w:rsidRPr="003E2313" w:rsidRDefault="00EE0654" w:rsidP="00EE0654">
      <w:pPr>
        <w:pStyle w:val="Heading6"/>
        <w:keepNext w:val="0"/>
        <w:tabs>
          <w:tab w:val="clear" w:pos="900"/>
          <w:tab w:val="left" w:pos="709"/>
        </w:tabs>
        <w:spacing w:before="240"/>
      </w:pPr>
      <w:r>
        <w:t>Interface</w:t>
      </w:r>
      <w:r w:rsidRPr="003E2313">
        <w:t xml:space="preserve"> Requirements</w:t>
      </w:r>
    </w:p>
    <w:p w14:paraId="5DF93C7F" w14:textId="77777777" w:rsidR="00EE0654" w:rsidRPr="003225C9" w:rsidRDefault="00EE0654" w:rsidP="00EE0654">
      <w:pPr>
        <w:tabs>
          <w:tab w:val="left" w:pos="284"/>
          <w:tab w:val="left" w:pos="851"/>
        </w:tabs>
      </w:pPr>
    </w:p>
    <w:p w14:paraId="3D92BF96" w14:textId="77777777" w:rsidR="00EE0654" w:rsidRDefault="00EE0654" w:rsidP="00EE0654">
      <w:pPr>
        <w:pStyle w:val="Heading5"/>
        <w:keepNext w:val="0"/>
        <w:tabs>
          <w:tab w:val="clear" w:pos="900"/>
          <w:tab w:val="left" w:pos="709"/>
        </w:tabs>
        <w:spacing w:before="240"/>
        <w:rPr>
          <w:lang w:val="en-GB"/>
        </w:rPr>
      </w:pPr>
      <w:r>
        <w:rPr>
          <w:lang w:val="en-GB"/>
        </w:rPr>
        <w:t>Function Requirements</w:t>
      </w:r>
    </w:p>
    <w:p w14:paraId="41CCA31A" w14:textId="77777777" w:rsidR="00EE0654" w:rsidRPr="003225C9" w:rsidRDefault="00EE0654" w:rsidP="00EE065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E0654" w14:paraId="600F4B56" w14:textId="77777777" w:rsidTr="000C4F7D">
        <w:tc>
          <w:tcPr>
            <w:tcW w:w="1934" w:type="dxa"/>
            <w:shd w:val="clear" w:color="auto" w:fill="D9D9D9" w:themeFill="background1" w:themeFillShade="D9"/>
          </w:tcPr>
          <w:p w14:paraId="6299EC78" w14:textId="77777777" w:rsidR="00EE0654" w:rsidRDefault="00EE0654" w:rsidP="000C4F7D">
            <w:pPr>
              <w:rPr>
                <w:b/>
              </w:rPr>
            </w:pPr>
            <w:r w:rsidRPr="00AF169D">
              <w:rPr>
                <w:b/>
              </w:rPr>
              <w:t>Requirement ID</w:t>
            </w:r>
          </w:p>
          <w:p w14:paraId="46119122" w14:textId="77777777" w:rsidR="00EE0654" w:rsidRPr="00AF169D" w:rsidRDefault="00EE0654" w:rsidP="000C4F7D">
            <w:pPr>
              <w:rPr>
                <w:b/>
              </w:rPr>
            </w:pPr>
            <w:r w:rsidRPr="00EB7BB6">
              <w:t>(of Logical Function)</w:t>
            </w:r>
          </w:p>
        </w:tc>
        <w:tc>
          <w:tcPr>
            <w:tcW w:w="2177" w:type="dxa"/>
            <w:shd w:val="clear" w:color="auto" w:fill="D9D9D9" w:themeFill="background1" w:themeFillShade="D9"/>
          </w:tcPr>
          <w:p w14:paraId="2AF9A184" w14:textId="77777777" w:rsidR="00EE0654" w:rsidRDefault="00EE0654" w:rsidP="000C4F7D">
            <w:pPr>
              <w:rPr>
                <w:b/>
              </w:rPr>
            </w:pPr>
            <w:r w:rsidRPr="00AF169D">
              <w:rPr>
                <w:b/>
              </w:rPr>
              <w:t>Requirement Title</w:t>
            </w:r>
          </w:p>
        </w:tc>
        <w:tc>
          <w:tcPr>
            <w:tcW w:w="1425" w:type="dxa"/>
            <w:shd w:val="clear" w:color="auto" w:fill="D9D9D9" w:themeFill="background1" w:themeFillShade="D9"/>
          </w:tcPr>
          <w:p w14:paraId="45B60877" w14:textId="77777777" w:rsidR="00EE0654" w:rsidRDefault="00EE0654" w:rsidP="000C4F7D">
            <w:pPr>
              <w:rPr>
                <w:b/>
              </w:rPr>
            </w:pPr>
            <w:r>
              <w:rPr>
                <w:b/>
              </w:rPr>
              <w:t>Modification</w:t>
            </w:r>
          </w:p>
        </w:tc>
        <w:tc>
          <w:tcPr>
            <w:tcW w:w="1712" w:type="dxa"/>
            <w:shd w:val="clear" w:color="auto" w:fill="D9D9D9" w:themeFill="background1" w:themeFillShade="D9"/>
          </w:tcPr>
          <w:p w14:paraId="736F89F4" w14:textId="77777777" w:rsidR="00EE0654" w:rsidRDefault="00EE0654" w:rsidP="000C4F7D">
            <w:pPr>
              <w:rPr>
                <w:b/>
              </w:rPr>
            </w:pPr>
            <w:r w:rsidRPr="00AF169D">
              <w:rPr>
                <w:b/>
              </w:rPr>
              <w:t xml:space="preserve">Requirement </w:t>
            </w:r>
            <w:r>
              <w:rPr>
                <w:b/>
              </w:rPr>
              <w:t>ID</w:t>
            </w:r>
          </w:p>
          <w:p w14:paraId="190C55D8" w14:textId="77777777" w:rsidR="00EE0654" w:rsidRPr="00AF169D" w:rsidRDefault="00EE0654" w:rsidP="000C4F7D">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461138" w14:textId="77777777" w:rsidR="00EE0654" w:rsidRPr="00AF169D" w:rsidRDefault="00EE0654" w:rsidP="000C4F7D">
            <w:pPr>
              <w:rPr>
                <w:b/>
              </w:rPr>
            </w:pPr>
            <w:r>
              <w:rPr>
                <w:b/>
              </w:rPr>
              <w:t>Comment</w:t>
            </w:r>
          </w:p>
        </w:tc>
      </w:tr>
      <w:tr w:rsidR="00EE0654" w14:paraId="50A91815" w14:textId="77777777" w:rsidTr="000C4F7D">
        <w:tc>
          <w:tcPr>
            <w:tcW w:w="1934" w:type="dxa"/>
          </w:tcPr>
          <w:p w14:paraId="45CA12B6" w14:textId="38AE00E0" w:rsidR="00EE0654" w:rsidRPr="000F4E8B" w:rsidRDefault="00EE0654" w:rsidP="000C4F7D"/>
        </w:tc>
        <w:tc>
          <w:tcPr>
            <w:tcW w:w="2177" w:type="dxa"/>
          </w:tcPr>
          <w:p w14:paraId="743C9C3E" w14:textId="77777777" w:rsidR="00EE0654" w:rsidRPr="000F4E8B" w:rsidRDefault="00EE0654" w:rsidP="000C4F7D"/>
        </w:tc>
        <w:tc>
          <w:tcPr>
            <w:tcW w:w="1425" w:type="dxa"/>
          </w:tcPr>
          <w:p w14:paraId="5442E557" w14:textId="5B687192" w:rsidR="00EE0654" w:rsidRPr="000F4E8B" w:rsidRDefault="00EE0654" w:rsidP="000C4F7D"/>
        </w:tc>
        <w:tc>
          <w:tcPr>
            <w:tcW w:w="1712" w:type="dxa"/>
          </w:tcPr>
          <w:p w14:paraId="25652D53" w14:textId="1A9B85CB" w:rsidR="00EE0654" w:rsidRPr="000F4E8B" w:rsidRDefault="00EE0654" w:rsidP="000C4F7D"/>
        </w:tc>
        <w:tc>
          <w:tcPr>
            <w:tcW w:w="2958" w:type="dxa"/>
          </w:tcPr>
          <w:p w14:paraId="35888027" w14:textId="77777777" w:rsidR="00EE0654" w:rsidRPr="000F4E8B" w:rsidRDefault="00EE0654" w:rsidP="000C4F7D"/>
        </w:tc>
      </w:tr>
      <w:tr w:rsidR="00EE0654" w14:paraId="7C69D16E" w14:textId="77777777" w:rsidTr="000C4F7D">
        <w:tc>
          <w:tcPr>
            <w:tcW w:w="1934" w:type="dxa"/>
          </w:tcPr>
          <w:p w14:paraId="020DB526" w14:textId="18BD21B3" w:rsidR="00EE0654" w:rsidRPr="000F4E8B" w:rsidRDefault="00EE0654" w:rsidP="000C4F7D"/>
        </w:tc>
        <w:tc>
          <w:tcPr>
            <w:tcW w:w="2177" w:type="dxa"/>
          </w:tcPr>
          <w:p w14:paraId="62EB2C46" w14:textId="77777777" w:rsidR="00EE0654" w:rsidRPr="000F4E8B" w:rsidRDefault="00EE0654" w:rsidP="000C4F7D"/>
        </w:tc>
        <w:tc>
          <w:tcPr>
            <w:tcW w:w="1425" w:type="dxa"/>
          </w:tcPr>
          <w:p w14:paraId="730E5F7B" w14:textId="5546D097" w:rsidR="00EE0654" w:rsidRPr="000F4E8B" w:rsidRDefault="00EE0654" w:rsidP="000C4F7D"/>
        </w:tc>
        <w:tc>
          <w:tcPr>
            <w:tcW w:w="1712" w:type="dxa"/>
          </w:tcPr>
          <w:p w14:paraId="0971F1AA" w14:textId="06646A18" w:rsidR="00EE0654" w:rsidRPr="000F4E8B" w:rsidRDefault="00EE0654" w:rsidP="000C4F7D"/>
        </w:tc>
        <w:tc>
          <w:tcPr>
            <w:tcW w:w="2958" w:type="dxa"/>
          </w:tcPr>
          <w:p w14:paraId="7350C386" w14:textId="77777777" w:rsidR="00EE0654" w:rsidRPr="000F4E8B" w:rsidRDefault="00EE0654" w:rsidP="000C4F7D"/>
        </w:tc>
      </w:tr>
      <w:tr w:rsidR="00EE0654" w14:paraId="247E1469" w14:textId="77777777" w:rsidTr="000C4F7D">
        <w:tc>
          <w:tcPr>
            <w:tcW w:w="1934" w:type="dxa"/>
          </w:tcPr>
          <w:p w14:paraId="02945C94" w14:textId="1F73AF54" w:rsidR="00EE0654" w:rsidRPr="000F4E8B" w:rsidRDefault="00EE0654" w:rsidP="000C4F7D"/>
        </w:tc>
        <w:tc>
          <w:tcPr>
            <w:tcW w:w="2177" w:type="dxa"/>
          </w:tcPr>
          <w:p w14:paraId="10B057BC" w14:textId="77777777" w:rsidR="00EE0654" w:rsidRPr="000F4E8B" w:rsidRDefault="00EE0654" w:rsidP="000C4F7D"/>
        </w:tc>
        <w:tc>
          <w:tcPr>
            <w:tcW w:w="1425" w:type="dxa"/>
          </w:tcPr>
          <w:p w14:paraId="58228317" w14:textId="06665912" w:rsidR="00EE0654" w:rsidRPr="000F4E8B" w:rsidRDefault="00EE0654" w:rsidP="000C4F7D"/>
        </w:tc>
        <w:tc>
          <w:tcPr>
            <w:tcW w:w="1712" w:type="dxa"/>
          </w:tcPr>
          <w:p w14:paraId="3F0BF840" w14:textId="2AC298A2" w:rsidR="00EE0654" w:rsidRPr="000F4E8B" w:rsidRDefault="00EE0654" w:rsidP="000C4F7D"/>
        </w:tc>
        <w:tc>
          <w:tcPr>
            <w:tcW w:w="2958" w:type="dxa"/>
          </w:tcPr>
          <w:p w14:paraId="493F827F" w14:textId="77777777" w:rsidR="00EE0654" w:rsidRPr="000F4E8B" w:rsidRDefault="00EE0654" w:rsidP="000C4F7D"/>
        </w:tc>
      </w:tr>
    </w:tbl>
    <w:p w14:paraId="13E1C48F" w14:textId="77777777" w:rsidR="00EE0654" w:rsidRDefault="00EE0654" w:rsidP="00EE065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3E4F34" w14:textId="77777777" w:rsidR="00EE0654" w:rsidRDefault="00EE0654" w:rsidP="00EE0654"/>
    <w:tbl>
      <w:tblPr>
        <w:tblStyle w:val="TableGrid"/>
        <w:tblW w:w="10201" w:type="dxa"/>
        <w:tblLook w:val="04A0" w:firstRow="1" w:lastRow="0" w:firstColumn="1" w:lastColumn="0" w:noHBand="0" w:noVBand="1"/>
      </w:tblPr>
      <w:tblGrid>
        <w:gridCol w:w="1838"/>
        <w:gridCol w:w="4253"/>
        <w:gridCol w:w="4110"/>
      </w:tblGrid>
      <w:tr w:rsidR="00EE0654" w14:paraId="2CBE458D" w14:textId="77777777" w:rsidTr="000C4F7D">
        <w:tc>
          <w:tcPr>
            <w:tcW w:w="1838" w:type="dxa"/>
            <w:shd w:val="clear" w:color="auto" w:fill="D9D9D9" w:themeFill="background1" w:themeFillShade="D9"/>
          </w:tcPr>
          <w:p w14:paraId="0C717302" w14:textId="77777777" w:rsidR="00EE0654" w:rsidRDefault="00EE0654" w:rsidP="000C4F7D">
            <w:pPr>
              <w:rPr>
                <w:b/>
              </w:rPr>
            </w:pPr>
            <w:r w:rsidRPr="00AF169D">
              <w:rPr>
                <w:b/>
              </w:rPr>
              <w:t>Requirement ID</w:t>
            </w:r>
          </w:p>
          <w:p w14:paraId="7755C387" w14:textId="77777777" w:rsidR="00EE0654" w:rsidRPr="00AF169D" w:rsidRDefault="00EE0654" w:rsidP="000C4F7D">
            <w:pPr>
              <w:rPr>
                <w:b/>
              </w:rPr>
            </w:pPr>
            <w:r w:rsidRPr="00EB7BB6">
              <w:t>(of Logical Function)</w:t>
            </w:r>
          </w:p>
        </w:tc>
        <w:tc>
          <w:tcPr>
            <w:tcW w:w="4253" w:type="dxa"/>
            <w:shd w:val="clear" w:color="auto" w:fill="D9D9D9" w:themeFill="background1" w:themeFillShade="D9"/>
          </w:tcPr>
          <w:p w14:paraId="303B0DE7" w14:textId="77777777" w:rsidR="00EE0654" w:rsidRPr="00AF169D" w:rsidRDefault="00EE0654" w:rsidP="000C4F7D">
            <w:pPr>
              <w:rPr>
                <w:b/>
              </w:rPr>
            </w:pPr>
            <w:r w:rsidRPr="00AF169D">
              <w:rPr>
                <w:b/>
              </w:rPr>
              <w:t>Requirement Title</w:t>
            </w:r>
          </w:p>
        </w:tc>
        <w:tc>
          <w:tcPr>
            <w:tcW w:w="4110" w:type="dxa"/>
            <w:shd w:val="clear" w:color="auto" w:fill="D9D9D9" w:themeFill="background1" w:themeFillShade="D9"/>
          </w:tcPr>
          <w:p w14:paraId="64911422" w14:textId="77777777" w:rsidR="00EE0654" w:rsidRPr="00AF169D" w:rsidRDefault="00EE0654" w:rsidP="000C4F7D">
            <w:pPr>
              <w:rPr>
                <w:b/>
              </w:rPr>
            </w:pPr>
            <w:r>
              <w:rPr>
                <w:b/>
              </w:rPr>
              <w:t>Comment</w:t>
            </w:r>
          </w:p>
        </w:tc>
      </w:tr>
      <w:tr w:rsidR="00EE0654" w14:paraId="74D8BA58" w14:textId="77777777" w:rsidTr="000C4F7D">
        <w:tc>
          <w:tcPr>
            <w:tcW w:w="1838" w:type="dxa"/>
          </w:tcPr>
          <w:p w14:paraId="1A7F0CF7" w14:textId="77777777" w:rsidR="00EE0654" w:rsidRDefault="00EE0654" w:rsidP="000C4F7D"/>
        </w:tc>
        <w:tc>
          <w:tcPr>
            <w:tcW w:w="4253" w:type="dxa"/>
          </w:tcPr>
          <w:p w14:paraId="172111EF" w14:textId="77777777" w:rsidR="00EE0654" w:rsidRDefault="00EE0654" w:rsidP="000C4F7D"/>
        </w:tc>
        <w:tc>
          <w:tcPr>
            <w:tcW w:w="4110" w:type="dxa"/>
          </w:tcPr>
          <w:p w14:paraId="6AB9CC1F" w14:textId="77777777" w:rsidR="00EE0654" w:rsidRDefault="00EE0654" w:rsidP="000C4F7D"/>
        </w:tc>
      </w:tr>
      <w:tr w:rsidR="00EE0654" w14:paraId="46179FB0" w14:textId="77777777" w:rsidTr="000C4F7D">
        <w:tc>
          <w:tcPr>
            <w:tcW w:w="1838" w:type="dxa"/>
          </w:tcPr>
          <w:p w14:paraId="3971B030" w14:textId="77777777" w:rsidR="00EE0654" w:rsidRDefault="00EE0654" w:rsidP="000C4F7D"/>
        </w:tc>
        <w:tc>
          <w:tcPr>
            <w:tcW w:w="4253" w:type="dxa"/>
          </w:tcPr>
          <w:p w14:paraId="598102C5" w14:textId="77777777" w:rsidR="00EE0654" w:rsidRDefault="00EE0654" w:rsidP="000C4F7D"/>
        </w:tc>
        <w:tc>
          <w:tcPr>
            <w:tcW w:w="4110" w:type="dxa"/>
          </w:tcPr>
          <w:p w14:paraId="45541788" w14:textId="77777777" w:rsidR="00EE0654" w:rsidRDefault="00EE0654" w:rsidP="000C4F7D"/>
        </w:tc>
      </w:tr>
      <w:tr w:rsidR="00EE0654" w14:paraId="6993519F" w14:textId="77777777" w:rsidTr="000C4F7D">
        <w:tc>
          <w:tcPr>
            <w:tcW w:w="1838" w:type="dxa"/>
          </w:tcPr>
          <w:p w14:paraId="1355F044" w14:textId="77777777" w:rsidR="00EE0654" w:rsidRDefault="00EE0654" w:rsidP="000C4F7D">
            <w:r>
              <w:t>…</w:t>
            </w:r>
          </w:p>
        </w:tc>
        <w:tc>
          <w:tcPr>
            <w:tcW w:w="4253" w:type="dxa"/>
          </w:tcPr>
          <w:p w14:paraId="62EF258F" w14:textId="77777777" w:rsidR="00EE0654" w:rsidRDefault="00EE0654" w:rsidP="000C4F7D"/>
        </w:tc>
        <w:tc>
          <w:tcPr>
            <w:tcW w:w="4110" w:type="dxa"/>
          </w:tcPr>
          <w:p w14:paraId="0B80DC62" w14:textId="77777777" w:rsidR="00EE0654" w:rsidRDefault="00EE0654" w:rsidP="000C4F7D"/>
        </w:tc>
      </w:tr>
    </w:tbl>
    <w:p w14:paraId="53AF3F8A" w14:textId="77777777" w:rsidR="00EE0654" w:rsidRPr="00702453" w:rsidRDefault="00EE0654" w:rsidP="00EE065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52577DD" w14:textId="77777777" w:rsidR="00EE0654" w:rsidRDefault="00EE0654" w:rsidP="00EE0654"/>
    <w:p w14:paraId="09740DE3" w14:textId="77777777" w:rsidR="00EE0654" w:rsidRDefault="00EE0654" w:rsidP="00EE0654">
      <w:pPr>
        <w:pStyle w:val="Heading6"/>
        <w:keepNext w:val="0"/>
        <w:tabs>
          <w:tab w:val="clear" w:pos="900"/>
          <w:tab w:val="left" w:pos="709"/>
        </w:tabs>
        <w:spacing w:before="240"/>
        <w:rPr>
          <w:lang w:val="en-GB"/>
        </w:rPr>
      </w:pPr>
      <w:r>
        <w:rPr>
          <w:lang w:val="en-GB"/>
        </w:rPr>
        <w:t>Component Specific Requirements</w:t>
      </w:r>
    </w:p>
    <w:p w14:paraId="004464CA" w14:textId="77777777" w:rsidR="00EE0654" w:rsidRPr="00EE0654" w:rsidRDefault="00EE0654" w:rsidP="00EE0654">
      <w:pPr>
        <w:rPr>
          <w:lang w:val="en-GB"/>
        </w:rPr>
      </w:pPr>
    </w:p>
    <w:p w14:paraId="6FBA58CE" w14:textId="66CB35F9" w:rsidR="00E33FEE" w:rsidRPr="00B56F4E" w:rsidRDefault="00E33FEE" w:rsidP="00E33FEE">
      <w:pPr>
        <w:pStyle w:val="Heading3"/>
        <w:keepNext w:val="0"/>
        <w:tabs>
          <w:tab w:val="clear" w:pos="900"/>
          <w:tab w:val="left" w:pos="709"/>
          <w:tab w:val="left" w:pos="851"/>
        </w:tabs>
        <w:spacing w:before="240"/>
        <w:rPr>
          <w:szCs w:val="20"/>
          <w:lang w:val="en-GB"/>
        </w:rPr>
      </w:pPr>
      <w:r>
        <w:rPr>
          <w:szCs w:val="20"/>
          <w:lang w:val="en-GB"/>
        </w:rPr>
        <w:t>AHU</w:t>
      </w:r>
    </w:p>
    <w:p w14:paraId="5AEDC714" w14:textId="77777777" w:rsidR="00E33FEE" w:rsidRDefault="00E33FEE" w:rsidP="00E33FEE">
      <w:r>
        <w:lastRenderedPageBreak/>
        <w:t>Audio Modules AHU</w:t>
      </w:r>
    </w:p>
    <w:p w14:paraId="6EFB2800" w14:textId="77777777" w:rsidR="00E33FEE" w:rsidRDefault="00E33FEE" w:rsidP="00E33FEE"/>
    <w:p w14:paraId="388B3094" w14:textId="71C36406"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D36A7E" wp14:editId="1FA93D9D">
            <wp:extent cx="152400" cy="152400"/>
            <wp:effectExtent l="0" t="0" r="0" b="0"/>
            <wp:docPr id="77" name="Picture 1912288002.jpg" descr="19122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12288002.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Manage Audio Control</w:t>
      </w:r>
    </w:p>
    <w:p w14:paraId="7555D22F" w14:textId="6672FF09" w:rsidR="002F4370" w:rsidRDefault="002F4370" w:rsidP="002F4370">
      <w:pPr>
        <w:pStyle w:val="Heading5"/>
        <w:keepNext w:val="0"/>
        <w:tabs>
          <w:tab w:val="clear" w:pos="900"/>
          <w:tab w:val="left" w:pos="709"/>
        </w:tabs>
        <w:spacing w:before="240"/>
        <w:rPr>
          <w:lang w:val="en-GB"/>
        </w:rPr>
      </w:pPr>
      <w:r>
        <w:rPr>
          <w:lang w:val="en-GB"/>
        </w:rPr>
        <w:t>Function Interfaces</w:t>
      </w:r>
    </w:p>
    <w:p w14:paraId="64AEFCC5" w14:textId="2823FF1D" w:rsidR="006107AE" w:rsidRDefault="006107AE" w:rsidP="006107AE">
      <w:pPr>
        <w:rPr>
          <w:lang w:val="en-GB"/>
        </w:rPr>
      </w:pPr>
    </w:p>
    <w:p w14:paraId="654CE78F" w14:textId="1E431811" w:rsidR="006107AE" w:rsidRPr="006107AE" w:rsidRDefault="006107AE" w:rsidP="006107AE">
      <w:pPr>
        <w:rPr>
          <w:lang w:val="en-GB"/>
        </w:rPr>
      </w:pPr>
      <w:r>
        <w:rPr>
          <w:lang w:val="en-GB"/>
        </w:rPr>
        <w:t>See My Seat Space FIS for detailed Zone Audio Signals</w:t>
      </w:r>
    </w:p>
    <w:p w14:paraId="786D5AE5" w14:textId="44BA08FF" w:rsidR="002F4370" w:rsidRDefault="002F4370" w:rsidP="002F4370"/>
    <w:p w14:paraId="58BBFE34" w14:textId="77777777" w:rsidR="007D6AF9" w:rsidRDefault="007D6AF9" w:rsidP="007D6AF9">
      <w:pPr>
        <w:rPr>
          <w:b/>
          <w:bCs/>
          <w:iCs/>
          <w:color w:val="000000" w:themeColor="text1"/>
        </w:rPr>
      </w:pPr>
      <w:r>
        <w:rPr>
          <w:b/>
          <w:bCs/>
          <w:iCs/>
          <w:color w:val="000000" w:themeColor="text1"/>
        </w:rPr>
        <w:t>Audio Control Behavior:</w:t>
      </w:r>
    </w:p>
    <w:p w14:paraId="3F13FFEF" w14:textId="77777777" w:rsidR="007D6AF9" w:rsidRDefault="007D6AF9" w:rsidP="007D6AF9">
      <w:pPr>
        <w:rPr>
          <w:b/>
          <w:bCs/>
          <w:iCs/>
          <w:color w:val="000000" w:themeColor="text1"/>
        </w:rPr>
      </w:pPr>
    </w:p>
    <w:p w14:paraId="7D4E5501" w14:textId="1B528664" w:rsidR="007D6AF9" w:rsidRDefault="00A42014" w:rsidP="007D6AF9">
      <w:pPr>
        <w:rPr>
          <w:highlight w:val="green"/>
        </w:rPr>
      </w:pPr>
      <w:r>
        <w:rPr>
          <w:noProof/>
        </w:rPr>
        <w:drawing>
          <wp:inline distT="0" distB="0" distL="0" distR="0" wp14:anchorId="47FA78C7" wp14:editId="52F10C23">
            <wp:extent cx="6570980" cy="58635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0980" cy="5863590"/>
                    </a:xfrm>
                    <a:prstGeom prst="rect">
                      <a:avLst/>
                    </a:prstGeom>
                  </pic:spPr>
                </pic:pic>
              </a:graphicData>
            </a:graphic>
          </wp:inline>
        </w:drawing>
      </w:r>
    </w:p>
    <w:p w14:paraId="2FF803F1" w14:textId="6242E652" w:rsidR="007D6AF9" w:rsidRDefault="007D6AF9" w:rsidP="002F4370"/>
    <w:p w14:paraId="3B8AB23A" w14:textId="3D0E1D55" w:rsidR="00B6045C" w:rsidRPr="003B799F" w:rsidRDefault="00B6045C" w:rsidP="002F4370">
      <w:r>
        <w:t>URC User’s shall be able to share an audio source to the vehicle audio system</w:t>
      </w:r>
    </w:p>
    <w:p w14:paraId="1644ECEB" w14:textId="77777777" w:rsidR="002F4370" w:rsidRDefault="002F4370" w:rsidP="002F4370">
      <w:pPr>
        <w:pStyle w:val="Heading6"/>
        <w:keepNext w:val="0"/>
        <w:tabs>
          <w:tab w:val="clear" w:pos="900"/>
          <w:tab w:val="left" w:pos="709"/>
        </w:tabs>
        <w:spacing w:before="240"/>
        <w:rPr>
          <w:lang w:val="en-GB"/>
        </w:rPr>
      </w:pPr>
      <w:r>
        <w:rPr>
          <w:lang w:val="en-GB"/>
        </w:rPr>
        <w:t>Inputs</w:t>
      </w:r>
    </w:p>
    <w:p w14:paraId="6D41B23C" w14:textId="77777777" w:rsidR="002F4370" w:rsidRDefault="002F4370" w:rsidP="002F4370">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F4370" w:rsidRPr="00B3499B" w14:paraId="4944A1C8" w14:textId="77777777" w:rsidTr="000E632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F90DA" w14:textId="77777777" w:rsidR="002F4370" w:rsidRPr="00B3499B" w:rsidRDefault="002F4370" w:rsidP="000E632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F4370" w:rsidRPr="00B3499B" w14:paraId="01F7267D"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F6466" w14:textId="77777777" w:rsidR="002F4370" w:rsidRPr="00B3499B" w:rsidRDefault="002F4370" w:rsidP="000E632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B88BA" w14:textId="77777777" w:rsidR="002F4370" w:rsidRPr="001C5864" w:rsidRDefault="002F4370" w:rsidP="000E632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92216" w14:textId="77777777" w:rsidR="002F4370" w:rsidRPr="001C5864" w:rsidRDefault="002F4370" w:rsidP="000E632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D69A6" w14:textId="4F0749B6" w:rsidR="002F4370" w:rsidRPr="001C5864" w:rsidRDefault="006107AE" w:rsidP="000E6320">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B0654" w14:textId="77777777" w:rsidR="002F4370" w:rsidRDefault="002F4370" w:rsidP="000E6320">
            <w:pPr>
              <w:overflowPunct/>
              <w:autoSpaceDE/>
              <w:autoSpaceDN/>
              <w:adjustRightInd/>
              <w:textAlignment w:val="auto"/>
              <w:rPr>
                <w:rFonts w:cs="Arial"/>
                <w:b/>
                <w:bCs/>
                <w:color w:val="000000"/>
              </w:rPr>
            </w:pPr>
            <w:r>
              <w:rPr>
                <w:rFonts w:cs="Arial"/>
                <w:b/>
                <w:bCs/>
                <w:color w:val="000000"/>
              </w:rPr>
              <w:t>Connection</w:t>
            </w:r>
          </w:p>
          <w:p w14:paraId="3EDEBCA0" w14:textId="77777777" w:rsidR="002F4370" w:rsidRPr="00B3499B" w:rsidRDefault="002F4370" w:rsidP="000E6320">
            <w:pPr>
              <w:ind w:left="141"/>
              <w:rPr>
                <w:rFonts w:cs="Arial"/>
                <w:color w:val="000000" w:themeColor="text1"/>
                <w:sz w:val="16"/>
                <w:szCs w:val="14"/>
              </w:rPr>
            </w:pPr>
            <w:r>
              <w:t>(</w:t>
            </w:r>
            <w:r w:rsidRPr="001321BD">
              <w:rPr>
                <w:i/>
              </w:rPr>
              <w:t>Optional)</w:t>
            </w:r>
          </w:p>
        </w:tc>
      </w:tr>
      <w:tr w:rsidR="006107AE" w:rsidRPr="00B3499B" w14:paraId="27266826"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6F10D" w14:textId="745A1E36" w:rsidR="006107AE" w:rsidRPr="000E6320" w:rsidRDefault="006107AE" w:rsidP="006107AE">
            <w:pPr>
              <w:rPr>
                <w:rFonts w:cs="Arial"/>
                <w:color w:val="000000" w:themeColor="text1"/>
                <w:sz w:val="16"/>
                <w:szCs w:val="14"/>
              </w:rPr>
            </w:pPr>
            <w:r>
              <w:rPr>
                <w:rFonts w:cs="Arial"/>
                <w:sz w:val="16"/>
                <w:szCs w:val="14"/>
              </w:rPr>
              <w:t>Request Global Audio Control</w:t>
            </w:r>
          </w:p>
          <w:p w14:paraId="6C17CD1A" w14:textId="77777777" w:rsidR="006107AE" w:rsidRPr="00FA0010" w:rsidRDefault="006107AE" w:rsidP="006107A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245AAD" w14:textId="49A259B0" w:rsidR="006107AE" w:rsidRPr="003C5D56" w:rsidRDefault="006107AE" w:rsidP="006107AE">
            <w:pPr>
              <w:rPr>
                <w:rFonts w:cs="Arial"/>
                <w:color w:val="000000" w:themeColor="text1"/>
                <w:sz w:val="16"/>
                <w:szCs w:val="14"/>
              </w:rPr>
            </w:pPr>
            <w:proofErr w:type="spellStart"/>
            <w:r>
              <w:rPr>
                <w:rFonts w:cs="Arial"/>
                <w:color w:val="000000" w:themeColor="text1"/>
                <w:sz w:val="16"/>
                <w:szCs w:val="14"/>
              </w:rPr>
              <w:t>Request_Share_Own_Source</w:t>
            </w:r>
            <w:r w:rsidR="002B2FEB">
              <w:rPr>
                <w:rFonts w:cs="Arial"/>
                <w:color w:val="000000" w:themeColor="text1"/>
                <w:sz w:val="16"/>
                <w:szCs w:val="14"/>
              </w:rPr>
              <w:t>_Full_Cabin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B77EFB"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8F3EBE" w14:textId="629B3774" w:rsidR="006107AE" w:rsidRPr="002B2FEB" w:rsidRDefault="002B2FEB" w:rsidP="006107AE">
            <w:pPr>
              <w:rPr>
                <w:rFonts w:cs="Arial"/>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66FDE1" w14:textId="77777777" w:rsidR="006107AE" w:rsidRDefault="006107AE" w:rsidP="006107AE"/>
        </w:tc>
      </w:tr>
      <w:tr w:rsidR="006107AE" w:rsidRPr="00B3499B" w14:paraId="22B4C8F0"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53D51D" w14:textId="77777777" w:rsidR="006107AE" w:rsidRPr="00FA0010" w:rsidRDefault="006107AE" w:rsidP="006107A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237A93" w14:textId="41AFC8CC" w:rsidR="006107AE" w:rsidRPr="003C5D56" w:rsidRDefault="006107AE"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22265B"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263971" w14:textId="77777777" w:rsidR="006107AE" w:rsidRDefault="006107AE"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76695C" w14:textId="77777777" w:rsidR="006107AE" w:rsidRDefault="006107AE" w:rsidP="006107AE"/>
        </w:tc>
      </w:tr>
      <w:tr w:rsidR="006107AE" w:rsidRPr="00B3499B" w14:paraId="67158884"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CE930" w14:textId="77777777" w:rsidR="006107AE" w:rsidRPr="00FA0010" w:rsidRDefault="006107AE" w:rsidP="006107A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BAC82E" w14:textId="67FF215D" w:rsidR="006107AE" w:rsidRPr="003C5D56" w:rsidRDefault="006107AE" w:rsidP="006107AE">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9E5C5B"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4A127B" w14:textId="77777777" w:rsidR="006107AE" w:rsidRDefault="006107AE" w:rsidP="006107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B3E99A" w14:textId="77777777" w:rsidR="006107AE" w:rsidRDefault="006107AE" w:rsidP="006107AE"/>
        </w:tc>
      </w:tr>
      <w:tr w:rsidR="006107AE" w:rsidRPr="00B3499B" w14:paraId="6C13F481"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04A6E8" w14:textId="0D6F5085" w:rsidR="006107AE" w:rsidRPr="00FA0010" w:rsidRDefault="006107AE" w:rsidP="006107AE">
            <w:pPr>
              <w:rPr>
                <w:rFonts w:cs="Arial"/>
                <w:color w:val="000000" w:themeColor="text1"/>
                <w:sz w:val="16"/>
                <w:szCs w:val="14"/>
              </w:rPr>
            </w:pPr>
            <w:r>
              <w:rPr>
                <w:rFonts w:cs="Arial"/>
                <w:sz w:val="16"/>
                <w:szCs w:val="14"/>
              </w:rPr>
              <w:t>Request Zone Audio Control</w:t>
            </w:r>
            <w:r w:rsidRPr="00FA0010">
              <w:rPr>
                <w:rFonts w:cs="Arial"/>
                <w:color w:val="000000" w:themeColor="text1"/>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83D8B7" w14:textId="7D84EEA4" w:rsidR="006107AE" w:rsidRPr="003C5D56" w:rsidRDefault="006107AE" w:rsidP="006107AE">
            <w:pPr>
              <w:rPr>
                <w:rFonts w:cs="Arial"/>
                <w:color w:val="000000" w:themeColor="text1"/>
                <w:sz w:val="16"/>
                <w:szCs w:val="14"/>
              </w:rPr>
            </w:pPr>
            <w:proofErr w:type="spellStart"/>
            <w:r w:rsidRPr="000E6320">
              <w:rPr>
                <w:rFonts w:cs="Arial"/>
                <w:color w:val="000000" w:themeColor="text1"/>
                <w:sz w:val="16"/>
                <w:szCs w:val="14"/>
              </w:rPr>
              <w:t>Request_Audio_Share</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DBFEE"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58EEB8" w14:textId="3AB868D9" w:rsidR="006107AE" w:rsidRDefault="002B2FEB" w:rsidP="006107AE">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CAD9D7" w14:textId="740B095C" w:rsidR="006107AE" w:rsidRDefault="006107AE" w:rsidP="006107AE"/>
        </w:tc>
      </w:tr>
      <w:tr w:rsidR="006107AE" w:rsidRPr="00B3499B" w14:paraId="02626DF4"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81950" w14:textId="44B73A20" w:rsidR="006107AE" w:rsidRPr="00FA0010" w:rsidRDefault="006107AE" w:rsidP="006107AE">
            <w:pPr>
              <w:rPr>
                <w:rFonts w:cs="Arial"/>
                <w:color w:val="000000" w:themeColor="text1"/>
                <w:sz w:val="16"/>
                <w:szCs w:val="14"/>
              </w:rPr>
            </w:pPr>
            <w:r>
              <w:rPr>
                <w:rFonts w:cs="Arial"/>
                <w:sz w:val="16"/>
                <w:szCs w:val="14"/>
              </w:rPr>
              <w:t>Request Zone Audio Control</w:t>
            </w:r>
            <w:r w:rsidRPr="00FA0010">
              <w:rPr>
                <w:rFonts w:cs="Arial"/>
                <w:color w:val="000000" w:themeColor="text1"/>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6FE934" w14:textId="638E0FE1" w:rsidR="006107AE" w:rsidRPr="003C5D56" w:rsidRDefault="006107AE" w:rsidP="006107AE">
            <w:pPr>
              <w:rPr>
                <w:rFonts w:cs="Arial"/>
                <w:color w:val="000000" w:themeColor="text1"/>
                <w:sz w:val="16"/>
                <w:szCs w:val="14"/>
              </w:rPr>
            </w:pPr>
            <w:proofErr w:type="spellStart"/>
            <w:r w:rsidRPr="000E6320">
              <w:rPr>
                <w:rFonts w:cs="Arial"/>
                <w:color w:val="000000" w:themeColor="text1"/>
                <w:sz w:val="16"/>
                <w:szCs w:val="14"/>
              </w:rPr>
              <w:t>Request_ICC</w:t>
            </w:r>
            <w:r w:rsidR="002B2FEB">
              <w:rPr>
                <w:rFonts w:cs="Arial"/>
                <w:color w:val="000000" w:themeColor="text1"/>
                <w:sz w:val="16"/>
                <w:szCs w:val="14"/>
              </w:rPr>
              <w:t>_On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52533E" w14:textId="77777777" w:rsidR="006107AE" w:rsidRDefault="006107AE" w:rsidP="006107A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506C2D" w14:textId="4F9B2313" w:rsidR="006107AE" w:rsidRDefault="002B2FEB" w:rsidP="006107AE">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5307E2" w14:textId="77777777" w:rsidR="006107AE" w:rsidRDefault="006107AE" w:rsidP="006107AE"/>
        </w:tc>
      </w:tr>
      <w:tr w:rsidR="002B2FEB" w:rsidRPr="00B3499B" w14:paraId="7E645A80"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A6C24C" w14:textId="58F6E38D" w:rsidR="002B2FEB" w:rsidRPr="00FA0010" w:rsidRDefault="002B2FEB" w:rsidP="002B2FEB">
            <w:pPr>
              <w:rPr>
                <w:rFonts w:cs="Arial"/>
                <w:color w:val="000000" w:themeColor="text1"/>
                <w:sz w:val="16"/>
                <w:szCs w:val="14"/>
              </w:rPr>
            </w:pPr>
            <w:r>
              <w:rPr>
                <w:rFonts w:cs="Arial"/>
                <w:sz w:val="16"/>
                <w:szCs w:val="14"/>
              </w:rPr>
              <w:t>Request Zone Audio Control</w:t>
            </w:r>
            <w:r w:rsidRPr="00FA0010">
              <w:rPr>
                <w:rFonts w:cs="Arial"/>
                <w:color w:val="000000" w:themeColor="text1"/>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88B8A" w14:textId="06C65F52" w:rsidR="002B2FEB" w:rsidRPr="003C5D56" w:rsidRDefault="002B2FEB" w:rsidP="002B2FEB">
            <w:pPr>
              <w:rPr>
                <w:rFonts w:cs="Arial"/>
                <w:color w:val="000000" w:themeColor="text1"/>
                <w:sz w:val="16"/>
                <w:szCs w:val="14"/>
              </w:rPr>
            </w:pPr>
            <w:proofErr w:type="spellStart"/>
            <w:r w:rsidRPr="000E6320">
              <w:rPr>
                <w:rFonts w:cs="Arial"/>
                <w:color w:val="000000" w:themeColor="text1"/>
                <w:sz w:val="16"/>
                <w:szCs w:val="14"/>
              </w:rPr>
              <w:t>Request_ICC</w:t>
            </w:r>
            <w:r>
              <w:rPr>
                <w:rFonts w:cs="Arial"/>
                <w:color w:val="000000" w:themeColor="text1"/>
                <w:sz w:val="16"/>
                <w:szCs w:val="14"/>
              </w:rPr>
              <w:t>_Off</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8E143D" w14:textId="77777777" w:rsidR="002B2FEB" w:rsidRDefault="002B2FEB" w:rsidP="002B2FE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AB193C" w14:textId="0D9D6C5E"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F41207" w14:textId="77777777" w:rsidR="002B2FEB" w:rsidRDefault="002B2FEB" w:rsidP="002B2FEB"/>
        </w:tc>
      </w:tr>
      <w:tr w:rsidR="002B2FEB" w:rsidRPr="00B3499B" w14:paraId="1E8B3347"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B6B159" w14:textId="2336738E" w:rsidR="002B2FEB" w:rsidRPr="00FA0010" w:rsidRDefault="002B2FEB" w:rsidP="002B2FEB">
            <w:pPr>
              <w:rPr>
                <w:rFonts w:cs="Arial"/>
                <w:color w:val="000000" w:themeColor="text1"/>
                <w:sz w:val="16"/>
                <w:szCs w:val="14"/>
              </w:rPr>
            </w:pPr>
            <w:r>
              <w:rPr>
                <w:rFonts w:cs="Arial"/>
                <w:sz w:val="16"/>
                <w:szCs w:val="14"/>
              </w:rPr>
              <w:t>Request Zone Audio Control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BE73BB" w14:textId="5972798D" w:rsidR="002B2FEB" w:rsidRPr="003C5D56" w:rsidRDefault="002B2FEB" w:rsidP="002B2FEB">
            <w:pPr>
              <w:rPr>
                <w:rFonts w:cs="Arial"/>
                <w:color w:val="000000" w:themeColor="text1"/>
                <w:sz w:val="16"/>
                <w:szCs w:val="14"/>
              </w:rPr>
            </w:pPr>
            <w:proofErr w:type="spellStart"/>
            <w:r w:rsidRPr="000E6320">
              <w:rPr>
                <w:rFonts w:cs="Arial"/>
                <w:color w:val="000000" w:themeColor="text1"/>
                <w:sz w:val="16"/>
                <w:szCs w:val="14"/>
              </w:rPr>
              <w:t>Request_Zone_Volume_</w:t>
            </w:r>
            <w:r>
              <w:rPr>
                <w:rFonts w:cs="Arial"/>
                <w:color w:val="000000" w:themeColor="text1"/>
                <w:sz w:val="16"/>
                <w:szCs w:val="14"/>
              </w:rPr>
              <w:t>Inc</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6AA2F4" w14:textId="77777777" w:rsidR="002B2FEB" w:rsidRDefault="002B2FEB" w:rsidP="002B2FE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A3232" w14:textId="6B530B2B"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6493EA" w14:textId="77777777" w:rsidR="002B2FEB" w:rsidRDefault="002B2FEB" w:rsidP="002B2FEB"/>
        </w:tc>
      </w:tr>
      <w:tr w:rsidR="002B2FEB" w:rsidRPr="00B3499B" w14:paraId="607AFD55"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F57512" w14:textId="18C10A91" w:rsidR="002B2FEB" w:rsidRPr="00FA0010" w:rsidRDefault="002B2FEB" w:rsidP="002B2FEB">
            <w:pPr>
              <w:rPr>
                <w:rFonts w:cs="Arial"/>
                <w:color w:val="000000" w:themeColor="text1"/>
                <w:sz w:val="16"/>
                <w:szCs w:val="14"/>
              </w:rPr>
            </w:pPr>
            <w:r>
              <w:rPr>
                <w:rFonts w:cs="Arial"/>
                <w:sz w:val="16"/>
                <w:szCs w:val="14"/>
              </w:rPr>
              <w:t>Request Zone Audio Control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9176C" w14:textId="4B082046" w:rsidR="002B2FEB" w:rsidRPr="003C5D56" w:rsidRDefault="002B2FEB" w:rsidP="002B2FEB">
            <w:pPr>
              <w:rPr>
                <w:rFonts w:cs="Arial"/>
                <w:color w:val="000000" w:themeColor="text1"/>
                <w:sz w:val="16"/>
                <w:szCs w:val="14"/>
              </w:rPr>
            </w:pPr>
            <w:proofErr w:type="spellStart"/>
            <w:r w:rsidRPr="000E6320">
              <w:rPr>
                <w:rFonts w:cs="Arial"/>
                <w:color w:val="000000" w:themeColor="text1"/>
                <w:sz w:val="16"/>
                <w:szCs w:val="14"/>
              </w:rPr>
              <w:t>Request_Zone_Volume</w:t>
            </w:r>
            <w:r>
              <w:rPr>
                <w:rFonts w:cs="Arial"/>
                <w:color w:val="000000" w:themeColor="text1"/>
                <w:sz w:val="16"/>
                <w:szCs w:val="14"/>
              </w:rPr>
              <w:t>_Dec</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244294" w14:textId="77777777" w:rsidR="002B2FEB" w:rsidRDefault="002B2FEB" w:rsidP="002B2FE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1B1863" w14:textId="6BE05339"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8341AA" w14:textId="77777777" w:rsidR="002B2FEB" w:rsidRDefault="002B2FEB" w:rsidP="002B2FEB"/>
        </w:tc>
      </w:tr>
      <w:tr w:rsidR="002B2FEB" w:rsidRPr="00B3499B" w14:paraId="35B5BA1D"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37CD1" w14:textId="421EEFF4" w:rsidR="002B2FEB" w:rsidRPr="00FA0010" w:rsidRDefault="002B2FEB" w:rsidP="002B2FEB">
            <w:pPr>
              <w:rPr>
                <w:rFonts w:cs="Arial"/>
                <w:color w:val="000000" w:themeColor="text1"/>
                <w:sz w:val="16"/>
                <w:szCs w:val="14"/>
              </w:rPr>
            </w:pPr>
            <w:r>
              <w:rPr>
                <w:rFonts w:cs="Arial"/>
                <w:sz w:val="16"/>
                <w:szCs w:val="14"/>
              </w:rPr>
              <w:t>Request Zone Audio Control</w:t>
            </w:r>
            <w:r w:rsidRPr="00FA0010">
              <w:rPr>
                <w:rFonts w:cs="Arial"/>
                <w:color w:val="000000" w:themeColor="text1"/>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85164" w14:textId="0E520BB8" w:rsidR="002B2FEB" w:rsidRPr="003C5D56" w:rsidRDefault="002B2FEB" w:rsidP="002B2FEB">
            <w:pPr>
              <w:rPr>
                <w:rFonts w:cs="Arial"/>
                <w:color w:val="000000" w:themeColor="text1"/>
                <w:sz w:val="16"/>
                <w:szCs w:val="14"/>
              </w:rPr>
            </w:pPr>
            <w:proofErr w:type="spellStart"/>
            <w:r w:rsidRPr="000E6320">
              <w:rPr>
                <w:rFonts w:cs="Arial"/>
                <w:color w:val="000000" w:themeColor="text1"/>
                <w:sz w:val="16"/>
                <w:szCs w:val="14"/>
              </w:rPr>
              <w:t>Request_DnD_</w:t>
            </w:r>
            <w:r>
              <w:rPr>
                <w:rFonts w:cs="Arial"/>
                <w:color w:val="000000" w:themeColor="text1"/>
                <w:sz w:val="16"/>
                <w:szCs w:val="14"/>
              </w:rPr>
              <w:t>On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73FB8" w14:textId="77777777" w:rsidR="002B2FEB" w:rsidRDefault="002B2FEB" w:rsidP="002B2FE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D4603E" w14:textId="17E5B369"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7D01AA" w14:textId="77777777" w:rsidR="002B2FEB" w:rsidRDefault="002B2FEB" w:rsidP="002B2FEB"/>
        </w:tc>
      </w:tr>
      <w:tr w:rsidR="002B2FEB" w:rsidRPr="00B3499B" w14:paraId="4ED2B552" w14:textId="77777777" w:rsidTr="000E632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BAE81" w14:textId="0AA88213" w:rsidR="002B2FEB" w:rsidRPr="00FA0010" w:rsidRDefault="002B2FEB" w:rsidP="002B2FEB">
            <w:pPr>
              <w:rPr>
                <w:rFonts w:cs="Arial"/>
                <w:color w:val="000000" w:themeColor="text1"/>
                <w:sz w:val="16"/>
                <w:szCs w:val="14"/>
              </w:rPr>
            </w:pPr>
            <w:r>
              <w:rPr>
                <w:rFonts w:cs="Arial"/>
                <w:sz w:val="16"/>
                <w:szCs w:val="14"/>
              </w:rPr>
              <w:t>Request Zone Audio Control</w:t>
            </w:r>
            <w:r w:rsidRPr="00FA0010">
              <w:rPr>
                <w:rFonts w:cs="Arial"/>
                <w:color w:val="000000" w:themeColor="text1"/>
                <w:sz w:val="16"/>
                <w:szCs w:val="14"/>
              </w:rPr>
              <w:t xml:space="preserve">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A2709D" w14:textId="5EC9A876" w:rsidR="002B2FEB" w:rsidRPr="003C5D56" w:rsidRDefault="002B2FEB" w:rsidP="002B2FEB">
            <w:pPr>
              <w:rPr>
                <w:rFonts w:cs="Arial"/>
                <w:color w:val="000000" w:themeColor="text1"/>
                <w:sz w:val="16"/>
                <w:szCs w:val="14"/>
              </w:rPr>
            </w:pPr>
            <w:proofErr w:type="spellStart"/>
            <w:r w:rsidRPr="000E6320">
              <w:rPr>
                <w:rFonts w:cs="Arial"/>
                <w:color w:val="000000" w:themeColor="text1"/>
                <w:sz w:val="16"/>
                <w:szCs w:val="14"/>
              </w:rPr>
              <w:t>Request_DnD_</w:t>
            </w:r>
            <w:r>
              <w:rPr>
                <w:rFonts w:cs="Arial"/>
                <w:color w:val="000000" w:themeColor="text1"/>
                <w:sz w:val="16"/>
                <w:szCs w:val="14"/>
              </w:rPr>
              <w:t>Off</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C72A80" w14:textId="77777777" w:rsidR="002B2FEB" w:rsidRDefault="002B2FEB" w:rsidP="002B2FEB">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646D2" w14:textId="622086CE"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C7A35B" w14:textId="77777777" w:rsidR="002B2FEB" w:rsidRDefault="002B2FEB" w:rsidP="002B2FEB"/>
        </w:tc>
      </w:tr>
      <w:tr w:rsidR="002B2FEB" w:rsidRPr="00B3499B" w14:paraId="19098BC0" w14:textId="77777777" w:rsidTr="000E632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7B5929" w14:textId="77777777" w:rsidR="002B2FEB" w:rsidRPr="00B3499B" w:rsidRDefault="00D82BF1" w:rsidP="002B2FEB">
            <w:pPr>
              <w:rPr>
                <w:rFonts w:cs="Arial"/>
                <w:bCs/>
                <w:color w:val="808080" w:themeColor="background1" w:themeShade="80"/>
                <w:sz w:val="16"/>
                <w:szCs w:val="14"/>
              </w:rPr>
            </w:pPr>
            <w:hyperlink r:id="rId61" w:history="1">
              <w:r w:rsidR="002B2FEB" w:rsidRPr="00B3499B">
                <w:rPr>
                  <w:rStyle w:val="Hyperlink"/>
                  <w:rFonts w:cs="Arial"/>
                  <w:bCs/>
                  <w:sz w:val="16"/>
                  <w:szCs w:val="14"/>
                </w:rPr>
                <w:t>Req. Template</w:t>
              </w:r>
            </w:hyperlink>
            <w:r w:rsidR="002B2FEB"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871B5" w14:textId="77777777" w:rsidR="002B2FEB" w:rsidRPr="00B3499B" w:rsidRDefault="002B2FEB" w:rsidP="002B2FE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EF13D" w14:textId="77777777" w:rsidR="002B2FEB" w:rsidRPr="00B3499B" w:rsidRDefault="002B2FEB" w:rsidP="002B2FE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430F62" w14:textId="77777777" w:rsidR="002F4370" w:rsidRPr="004A50B8"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Control Request</w:t>
      </w:r>
    </w:p>
    <w:p w14:paraId="0DB1D2C9" w14:textId="77777777" w:rsidR="002F4370" w:rsidRPr="00E23282" w:rsidRDefault="002F4370" w:rsidP="002F4370"/>
    <w:p w14:paraId="79F014A0" w14:textId="77777777" w:rsidR="002F4370"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p w14:paraId="0A543364" w14:textId="77777777" w:rsidR="002F4370" w:rsidRDefault="002F4370" w:rsidP="002F4370">
      <w:pPr>
        <w:rPr>
          <w:rFonts w:cs="Arial"/>
        </w:rPr>
      </w:pP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2F4370" w:rsidRPr="00B3499B" w14:paraId="6483FCA9" w14:textId="77777777" w:rsidTr="000E632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44125" w14:textId="77777777" w:rsidR="002F4370" w:rsidRPr="00B3499B" w:rsidRDefault="002F4370" w:rsidP="000E632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F4370" w:rsidRPr="00B3499B" w14:paraId="03E0EC3C"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0BF87" w14:textId="77777777" w:rsidR="002F4370" w:rsidRPr="00B3499B" w:rsidRDefault="002F4370" w:rsidP="000E6320">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0799C" w14:textId="77777777" w:rsidR="002F4370" w:rsidRPr="001C5864" w:rsidRDefault="002F4370" w:rsidP="000E6320">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607CD" w14:textId="77777777" w:rsidR="002F4370" w:rsidRPr="001C5864" w:rsidRDefault="002F4370" w:rsidP="000E6320">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60ACF" w14:textId="192D8C6B" w:rsidR="002F4370" w:rsidRPr="001C5864" w:rsidRDefault="002B2FEB" w:rsidP="000E6320">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957AD" w14:textId="77777777" w:rsidR="002F4370" w:rsidRDefault="002F4370" w:rsidP="000E6320">
            <w:pPr>
              <w:overflowPunct/>
              <w:autoSpaceDE/>
              <w:autoSpaceDN/>
              <w:adjustRightInd/>
              <w:textAlignment w:val="auto"/>
              <w:rPr>
                <w:rFonts w:cs="Arial"/>
                <w:b/>
                <w:bCs/>
                <w:color w:val="000000"/>
              </w:rPr>
            </w:pPr>
            <w:r>
              <w:rPr>
                <w:rFonts w:cs="Arial"/>
                <w:b/>
                <w:bCs/>
                <w:color w:val="000000"/>
              </w:rPr>
              <w:t>Connection</w:t>
            </w:r>
          </w:p>
          <w:p w14:paraId="3EE575B1" w14:textId="77777777" w:rsidR="002F4370" w:rsidRPr="00B3499B" w:rsidRDefault="002F4370" w:rsidP="000E6320">
            <w:pPr>
              <w:ind w:left="141"/>
              <w:rPr>
                <w:rFonts w:cs="Arial"/>
                <w:color w:val="000000" w:themeColor="text1"/>
                <w:sz w:val="16"/>
                <w:szCs w:val="14"/>
              </w:rPr>
            </w:pPr>
            <w:r>
              <w:t>(</w:t>
            </w:r>
            <w:r w:rsidRPr="001321BD">
              <w:rPr>
                <w:i/>
              </w:rPr>
              <w:t>Optional)</w:t>
            </w:r>
          </w:p>
        </w:tc>
      </w:tr>
      <w:tr w:rsidR="002B2FEB" w:rsidRPr="00B3499B" w14:paraId="53A79625"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BF9B98" w14:textId="20CDB872" w:rsidR="002B2FEB" w:rsidRPr="000E6320" w:rsidRDefault="002B2FEB" w:rsidP="002B2FEB">
            <w:pPr>
              <w:rPr>
                <w:rFonts w:cs="Arial"/>
                <w:color w:val="000000" w:themeColor="text1"/>
                <w:sz w:val="16"/>
                <w:szCs w:val="14"/>
              </w:rPr>
            </w:pPr>
            <w:r>
              <w:rPr>
                <w:rFonts w:cs="Arial"/>
                <w:sz w:val="16"/>
                <w:szCs w:val="14"/>
              </w:rPr>
              <w:t>Display Global Audio status</w:t>
            </w:r>
          </w:p>
          <w:p w14:paraId="562E1DF5" w14:textId="76A8B730" w:rsidR="002B2FEB" w:rsidRDefault="002B2FEB" w:rsidP="002B2FEB">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FE1BB3" w14:textId="504DA97A" w:rsidR="002B2FEB" w:rsidRPr="00B40277" w:rsidRDefault="002B2FEB" w:rsidP="002B2FEB">
            <w:pPr>
              <w:rPr>
                <w:rFonts w:cs="Arial"/>
                <w:b/>
                <w:bCs/>
                <w:color w:val="000000"/>
                <w:lang w:val="en-GB"/>
              </w:rPr>
            </w:pPr>
            <w:proofErr w:type="spellStart"/>
            <w:r>
              <w:rPr>
                <w:rFonts w:cs="Arial"/>
                <w:color w:val="000000" w:themeColor="text1"/>
                <w:sz w:val="16"/>
                <w:szCs w:val="14"/>
              </w:rPr>
              <w:t>Play_Share_Own_Source_Full_Cabin</w:t>
            </w:r>
            <w:proofErr w:type="spellEnd"/>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9817D"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695BA0" w14:textId="0D276D57"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ECB9FA" w14:textId="77777777" w:rsidR="002B2FEB" w:rsidRDefault="002B2FEB" w:rsidP="002B2FEB"/>
        </w:tc>
      </w:tr>
      <w:tr w:rsidR="002B2FEB" w:rsidRPr="00B3499B" w14:paraId="41C2E73B"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44382" w14:textId="3217AF8D" w:rsidR="002B2FEB" w:rsidRDefault="002B2FEB" w:rsidP="002B2FEB">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881D9" w14:textId="7950987F" w:rsidR="002B2FEB" w:rsidRPr="00B40277" w:rsidRDefault="002B2FEB" w:rsidP="002B2FEB">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A4DE1"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6A87BB" w14:textId="3C9A4D04" w:rsidR="002B2FEB" w:rsidRDefault="002B2FEB" w:rsidP="002B2FEB">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E5E65A" w14:textId="77777777" w:rsidR="002B2FEB" w:rsidRDefault="002B2FEB" w:rsidP="002B2FEB"/>
        </w:tc>
      </w:tr>
      <w:tr w:rsidR="002B2FEB" w:rsidRPr="00B3499B" w14:paraId="7A87AA36"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B10582" w14:textId="6360AE63" w:rsidR="002B2FEB" w:rsidRDefault="002B2FEB" w:rsidP="002B2FEB">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A52AB3" w14:textId="20BD1EFB" w:rsidR="002B2FEB" w:rsidRPr="00B40277" w:rsidRDefault="002B2FEB" w:rsidP="002B2FEB">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3F65D"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EEFF64" w14:textId="068964F4" w:rsidR="002B2FEB" w:rsidRDefault="002B2FEB" w:rsidP="002B2FEB">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C85C3F" w14:textId="77777777" w:rsidR="002B2FEB" w:rsidRDefault="002B2FEB" w:rsidP="002B2FEB"/>
        </w:tc>
      </w:tr>
      <w:tr w:rsidR="002B2FEB" w:rsidRPr="00B3499B" w14:paraId="29753FD2"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21433F" w14:textId="6E42E92A" w:rsidR="002B2FEB" w:rsidRDefault="002B2FEB" w:rsidP="002B2FEB">
            <w:pPr>
              <w:rPr>
                <w:rFonts w:cs="Arial"/>
                <w:color w:val="000000" w:themeColor="text1"/>
                <w:sz w:val="16"/>
                <w:szCs w:val="14"/>
              </w:rPr>
            </w:pPr>
            <w:r>
              <w:rPr>
                <w:rFonts w:cs="Arial"/>
                <w:sz w:val="16"/>
                <w:szCs w:val="14"/>
              </w:rPr>
              <w:t>Display Zone Audio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F3DD2" w14:textId="5F107F26" w:rsidR="002B2FEB" w:rsidRPr="00B40277" w:rsidRDefault="002B2FEB" w:rsidP="002B2FEB">
            <w:pPr>
              <w:rPr>
                <w:rFonts w:cs="Arial"/>
                <w:b/>
                <w:bCs/>
                <w:color w:val="000000"/>
                <w:lang w:val="en-GB"/>
              </w:rPr>
            </w:pPr>
            <w:proofErr w:type="spellStart"/>
            <w:r w:rsidRPr="000E6320">
              <w:rPr>
                <w:rFonts w:cs="Arial"/>
                <w:color w:val="000000" w:themeColor="text1"/>
                <w:sz w:val="16"/>
                <w:szCs w:val="14"/>
              </w:rPr>
              <w:t>Audio_Share</w:t>
            </w:r>
            <w:r>
              <w:rPr>
                <w:rFonts w:cs="Arial"/>
                <w:color w:val="000000" w:themeColor="text1"/>
                <w:sz w:val="16"/>
                <w:szCs w:val="14"/>
              </w:rPr>
              <w:t>_Status</w:t>
            </w:r>
            <w:proofErr w:type="spellEnd"/>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33621B"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475DDB" w14:textId="385DD41A"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E8864F" w14:textId="77777777" w:rsidR="002B2FEB" w:rsidRDefault="002B2FEB" w:rsidP="002B2FEB"/>
        </w:tc>
      </w:tr>
      <w:tr w:rsidR="002B2FEB" w:rsidRPr="00B3499B" w14:paraId="1B1DF04F"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F8120E" w14:textId="677343BD" w:rsidR="002B2FEB" w:rsidRDefault="002B2FEB" w:rsidP="002B2FEB">
            <w:pPr>
              <w:rPr>
                <w:rFonts w:cs="Arial"/>
                <w:color w:val="000000" w:themeColor="text1"/>
                <w:sz w:val="16"/>
                <w:szCs w:val="14"/>
              </w:rPr>
            </w:pPr>
            <w:r>
              <w:rPr>
                <w:rFonts w:cs="Arial"/>
                <w:sz w:val="16"/>
                <w:szCs w:val="14"/>
              </w:rPr>
              <w:t>Display Zone Audio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71614" w14:textId="3B1D4F05" w:rsidR="002B2FEB" w:rsidRPr="00B40277" w:rsidRDefault="002B2FEB" w:rsidP="002B2FEB">
            <w:pPr>
              <w:rPr>
                <w:rFonts w:cs="Arial"/>
                <w:b/>
                <w:bCs/>
                <w:color w:val="000000"/>
                <w:lang w:val="en-GB"/>
              </w:rPr>
            </w:pPr>
            <w:proofErr w:type="spellStart"/>
            <w:r w:rsidRPr="000E6320">
              <w:rPr>
                <w:rFonts w:cs="Arial"/>
                <w:color w:val="000000" w:themeColor="text1"/>
                <w:sz w:val="16"/>
                <w:szCs w:val="14"/>
              </w:rPr>
              <w:t>Request_ICC</w:t>
            </w:r>
            <w:r>
              <w:rPr>
                <w:rFonts w:cs="Arial"/>
                <w:color w:val="000000" w:themeColor="text1"/>
                <w:sz w:val="16"/>
                <w:szCs w:val="14"/>
              </w:rPr>
              <w:t>_Status</w:t>
            </w:r>
            <w:proofErr w:type="spellEnd"/>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6AB32"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928445" w14:textId="029EAB89"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E8FC26" w14:textId="77777777" w:rsidR="002B2FEB" w:rsidRDefault="002B2FEB" w:rsidP="002B2FEB"/>
        </w:tc>
      </w:tr>
      <w:tr w:rsidR="002B2FEB" w:rsidRPr="00B3499B" w14:paraId="1CC49756"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9DC5D4" w14:textId="65FB4583" w:rsidR="002B2FEB" w:rsidRDefault="002B2FEB" w:rsidP="002B2FEB">
            <w:pPr>
              <w:rPr>
                <w:rFonts w:cs="Arial"/>
                <w:color w:val="000000" w:themeColor="text1"/>
                <w:sz w:val="16"/>
                <w:szCs w:val="14"/>
              </w:rPr>
            </w:pPr>
            <w:r>
              <w:rPr>
                <w:rFonts w:cs="Arial"/>
                <w:sz w:val="16"/>
                <w:szCs w:val="14"/>
              </w:rPr>
              <w:t>Display Zone Audio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AF52B0" w14:textId="73A6944B" w:rsidR="002B2FEB" w:rsidRPr="00B40277" w:rsidRDefault="002B2FEB" w:rsidP="002B2FEB">
            <w:pPr>
              <w:rPr>
                <w:rFonts w:cs="Arial"/>
                <w:b/>
                <w:bCs/>
                <w:color w:val="000000"/>
                <w:lang w:val="en-GB"/>
              </w:rPr>
            </w:pPr>
            <w:proofErr w:type="spellStart"/>
            <w:r w:rsidRPr="000E6320">
              <w:rPr>
                <w:rFonts w:cs="Arial"/>
                <w:color w:val="000000" w:themeColor="text1"/>
                <w:sz w:val="16"/>
                <w:szCs w:val="14"/>
              </w:rPr>
              <w:t>Request_Zone_Volume_</w:t>
            </w:r>
            <w:r>
              <w:rPr>
                <w:rFonts w:cs="Arial"/>
                <w:color w:val="000000" w:themeColor="text1"/>
                <w:sz w:val="16"/>
                <w:szCs w:val="14"/>
              </w:rPr>
              <w:t>status</w:t>
            </w:r>
            <w:proofErr w:type="spellEnd"/>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03CEE1"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245645" w14:textId="1C276231"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0E6850" w14:textId="77777777" w:rsidR="002B2FEB" w:rsidRDefault="002B2FEB" w:rsidP="002B2FEB"/>
        </w:tc>
      </w:tr>
      <w:tr w:rsidR="002B2FEB" w:rsidRPr="00B3499B" w14:paraId="25A7E046"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17144A" w14:textId="5893FC0D" w:rsidR="002B2FEB" w:rsidRDefault="002B2FEB" w:rsidP="002B2FEB">
            <w:pPr>
              <w:rPr>
                <w:rFonts w:cs="Arial"/>
                <w:color w:val="000000" w:themeColor="text1"/>
                <w:sz w:val="16"/>
                <w:szCs w:val="14"/>
              </w:rPr>
            </w:pPr>
            <w:r>
              <w:rPr>
                <w:rFonts w:cs="Arial"/>
                <w:sz w:val="16"/>
                <w:szCs w:val="14"/>
              </w:rPr>
              <w:t>Display Zone Audio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40206" w14:textId="403973D6" w:rsidR="002B2FEB" w:rsidRPr="00B40277" w:rsidRDefault="002B2FEB" w:rsidP="002B2FEB">
            <w:pPr>
              <w:rPr>
                <w:rFonts w:cs="Arial"/>
                <w:b/>
                <w:bCs/>
                <w:color w:val="000000"/>
                <w:lang w:val="en-GB"/>
              </w:rPr>
            </w:pPr>
            <w:proofErr w:type="spellStart"/>
            <w:r w:rsidRPr="000E6320">
              <w:rPr>
                <w:rFonts w:cs="Arial"/>
                <w:color w:val="000000" w:themeColor="text1"/>
                <w:sz w:val="16"/>
                <w:szCs w:val="14"/>
              </w:rPr>
              <w:t>Request_DnD_</w:t>
            </w:r>
            <w:r>
              <w:rPr>
                <w:rFonts w:cs="Arial"/>
                <w:color w:val="000000" w:themeColor="text1"/>
                <w:sz w:val="16"/>
                <w:szCs w:val="14"/>
              </w:rPr>
              <w:t>Status</w:t>
            </w:r>
            <w:proofErr w:type="spellEnd"/>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E4F4F"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578B4" w14:textId="2DEEA6DB" w:rsidR="002B2FEB" w:rsidRDefault="002B2FEB" w:rsidP="002B2FEB">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24824F" w14:textId="77777777" w:rsidR="002B2FEB" w:rsidRDefault="002B2FEB" w:rsidP="002B2FEB"/>
        </w:tc>
      </w:tr>
      <w:tr w:rsidR="002B2FEB" w:rsidRPr="00B3499B" w14:paraId="00CCBAEA" w14:textId="77777777" w:rsidTr="00665D12">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AEA35" w14:textId="74C87447" w:rsidR="002B2FEB" w:rsidRDefault="002B2FEB" w:rsidP="002B2FEB">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50DCF" w14:textId="07FC4AA6" w:rsidR="002B2FEB" w:rsidRPr="00B40277" w:rsidRDefault="002B2FEB" w:rsidP="002B2FEB">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1FA095" w14:textId="77777777" w:rsidR="002B2FEB" w:rsidRDefault="002B2FEB" w:rsidP="002B2FEB">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603A90" w14:textId="771DAEE8" w:rsidR="002B2FEB" w:rsidRDefault="002B2FEB" w:rsidP="002B2FEB">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B37642" w14:textId="77777777" w:rsidR="002B2FEB" w:rsidRDefault="002B2FEB" w:rsidP="002B2FEB"/>
        </w:tc>
      </w:tr>
      <w:tr w:rsidR="002B2FEB" w:rsidRPr="00B3499B" w14:paraId="5231FBEF" w14:textId="77777777" w:rsidTr="000E632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41194B" w14:textId="77777777" w:rsidR="002B2FEB" w:rsidRPr="00B3499B" w:rsidRDefault="00D82BF1" w:rsidP="002B2FEB">
            <w:pPr>
              <w:rPr>
                <w:rFonts w:cs="Arial"/>
                <w:bCs/>
                <w:color w:val="808080" w:themeColor="background1" w:themeShade="80"/>
                <w:sz w:val="16"/>
                <w:szCs w:val="14"/>
              </w:rPr>
            </w:pPr>
            <w:hyperlink r:id="rId62" w:history="1">
              <w:r w:rsidR="002B2FEB" w:rsidRPr="00B3499B">
                <w:rPr>
                  <w:rStyle w:val="Hyperlink"/>
                  <w:rFonts w:cs="Arial"/>
                  <w:bCs/>
                  <w:sz w:val="16"/>
                  <w:szCs w:val="14"/>
                </w:rPr>
                <w:t>Req. Template</w:t>
              </w:r>
            </w:hyperlink>
            <w:r w:rsidR="002B2FEB"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7440D6" w14:textId="77777777" w:rsidR="002B2FEB" w:rsidRPr="00B3499B" w:rsidRDefault="002B2FEB" w:rsidP="002B2FE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855D8" w14:textId="77777777" w:rsidR="002B2FEB" w:rsidRPr="00B3499B" w:rsidRDefault="002B2FEB" w:rsidP="002B2FE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9AF011" w14:textId="77777777" w:rsidR="002F4370" w:rsidRPr="004A50B8"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Control Request</w:t>
      </w:r>
    </w:p>
    <w:p w14:paraId="6CF899C2" w14:textId="77777777" w:rsidR="002F4370" w:rsidRPr="00612064" w:rsidRDefault="002F4370" w:rsidP="002F4370">
      <w:pPr>
        <w:spacing w:before="20"/>
        <w:rPr>
          <w:vanish/>
        </w:rPr>
      </w:pPr>
    </w:p>
    <w:p w14:paraId="182FA2A9" w14:textId="77777777" w:rsidR="002F4370" w:rsidRDefault="002F4370" w:rsidP="002F4370">
      <w:pPr>
        <w:pStyle w:val="Heading6"/>
        <w:keepNext w:val="0"/>
        <w:tabs>
          <w:tab w:val="clear" w:pos="900"/>
          <w:tab w:val="left" w:pos="709"/>
        </w:tabs>
        <w:spacing w:before="240"/>
      </w:pPr>
      <w:r>
        <w:t>Parameters</w:t>
      </w:r>
    </w:p>
    <w:p w14:paraId="767FF88B"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27C1ED71" w14:textId="77777777" w:rsidTr="000E6320">
        <w:trPr>
          <w:trHeight w:val="161"/>
        </w:trPr>
        <w:tc>
          <w:tcPr>
            <w:tcW w:w="1838" w:type="dxa"/>
            <w:shd w:val="clear" w:color="auto" w:fill="D9D9D9" w:themeFill="background1" w:themeFillShade="D9"/>
            <w:noWrap/>
            <w:hideMark/>
          </w:tcPr>
          <w:p w14:paraId="266EF3D2"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8C7491"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6097C5"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AB4A24"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481E5E"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506E6E4C" w14:textId="77777777" w:rsidTr="000E6320">
        <w:trPr>
          <w:trHeight w:val="70"/>
        </w:trPr>
        <w:tc>
          <w:tcPr>
            <w:tcW w:w="1838" w:type="dxa"/>
            <w:noWrap/>
          </w:tcPr>
          <w:p w14:paraId="55BED41A"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14DBD14D" w14:textId="77777777" w:rsidR="002F4370" w:rsidRPr="00D20BE7" w:rsidRDefault="002F4370" w:rsidP="000E6320">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4FF92102" w14:textId="77777777" w:rsidR="002F4370" w:rsidRPr="00D20BE7" w:rsidRDefault="002F4370" w:rsidP="000E6320">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0852461"/>
            <w:placeholder>
              <w:docPart w:val="F66E2FA2713447CCAF31C12BAAA6305A"/>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3741FBF"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38F2A9F2"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49FEB2ED" w14:textId="77777777" w:rsidTr="000E6320">
        <w:trPr>
          <w:trHeight w:val="71"/>
        </w:trPr>
        <w:tc>
          <w:tcPr>
            <w:tcW w:w="1838" w:type="dxa"/>
            <w:noWrap/>
          </w:tcPr>
          <w:p w14:paraId="378A3B18"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4D09C742" w14:textId="77777777" w:rsidR="002F4370" w:rsidRPr="00D14691" w:rsidRDefault="002F4370" w:rsidP="000E6320">
            <w:pPr>
              <w:rPr>
                <w:color w:val="000000" w:themeColor="text1"/>
              </w:rPr>
            </w:pPr>
          </w:p>
        </w:tc>
        <w:tc>
          <w:tcPr>
            <w:tcW w:w="1701" w:type="dxa"/>
          </w:tcPr>
          <w:p w14:paraId="0B2E0A05" w14:textId="77777777" w:rsidR="002F4370" w:rsidRPr="00D14691" w:rsidRDefault="002F4370" w:rsidP="000E6320">
            <w:pPr>
              <w:rPr>
                <w:color w:val="000000" w:themeColor="text1"/>
              </w:rPr>
            </w:pPr>
          </w:p>
        </w:tc>
        <w:tc>
          <w:tcPr>
            <w:tcW w:w="1417" w:type="dxa"/>
            <w:noWrap/>
          </w:tcPr>
          <w:p w14:paraId="00430988" w14:textId="77777777" w:rsidR="002F4370" w:rsidRPr="00D14691" w:rsidRDefault="002F4370" w:rsidP="000E6320">
            <w:pPr>
              <w:rPr>
                <w:color w:val="000000" w:themeColor="text1"/>
              </w:rPr>
            </w:pPr>
          </w:p>
        </w:tc>
        <w:tc>
          <w:tcPr>
            <w:tcW w:w="3402" w:type="dxa"/>
          </w:tcPr>
          <w:p w14:paraId="26D16439" w14:textId="77777777" w:rsidR="002F4370" w:rsidRPr="00D14691" w:rsidRDefault="002F4370" w:rsidP="000E6320">
            <w:pPr>
              <w:rPr>
                <w:color w:val="000000" w:themeColor="text1"/>
              </w:rPr>
            </w:pPr>
          </w:p>
        </w:tc>
      </w:tr>
    </w:tbl>
    <w:p w14:paraId="4B231C9E"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0DB02B" w14:textId="77777777" w:rsidR="002F4370" w:rsidRPr="003678EC" w:rsidRDefault="002F4370" w:rsidP="002F4370">
      <w:pPr>
        <w:rPr>
          <w:lang w:val="en-GB"/>
        </w:rPr>
      </w:pPr>
    </w:p>
    <w:p w14:paraId="312C2223"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05265B41" w14:textId="77777777" w:rsidR="002F4370" w:rsidRPr="003225C9" w:rsidRDefault="002F4370" w:rsidP="002F4370">
      <w:pPr>
        <w:tabs>
          <w:tab w:val="left" w:pos="284"/>
          <w:tab w:val="left" w:pos="851"/>
        </w:tabs>
      </w:pPr>
    </w:p>
    <w:p w14:paraId="2B878B7B"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09FEB060"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5F13F02B" w14:textId="77777777" w:rsidTr="000E6320">
        <w:tc>
          <w:tcPr>
            <w:tcW w:w="1934" w:type="dxa"/>
            <w:shd w:val="clear" w:color="auto" w:fill="D9D9D9" w:themeFill="background1" w:themeFillShade="D9"/>
          </w:tcPr>
          <w:p w14:paraId="0AC0F951" w14:textId="77777777" w:rsidR="002F4370" w:rsidRDefault="002F4370" w:rsidP="000E6320">
            <w:pPr>
              <w:rPr>
                <w:b/>
              </w:rPr>
            </w:pPr>
            <w:r w:rsidRPr="00AF169D">
              <w:rPr>
                <w:b/>
              </w:rPr>
              <w:t>Requirement ID</w:t>
            </w:r>
          </w:p>
          <w:p w14:paraId="282952DF"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545D0290"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0F382814" w14:textId="77777777" w:rsidR="002F4370" w:rsidRDefault="002F4370" w:rsidP="000E6320">
            <w:pPr>
              <w:rPr>
                <w:b/>
              </w:rPr>
            </w:pPr>
            <w:r>
              <w:rPr>
                <w:b/>
              </w:rPr>
              <w:t>Modification</w:t>
            </w:r>
          </w:p>
        </w:tc>
        <w:tc>
          <w:tcPr>
            <w:tcW w:w="1712" w:type="dxa"/>
            <w:shd w:val="clear" w:color="auto" w:fill="D9D9D9" w:themeFill="background1" w:themeFillShade="D9"/>
          </w:tcPr>
          <w:p w14:paraId="786651F7" w14:textId="77777777" w:rsidR="002F4370" w:rsidRDefault="002F4370" w:rsidP="000E6320">
            <w:pPr>
              <w:rPr>
                <w:b/>
              </w:rPr>
            </w:pPr>
            <w:r w:rsidRPr="00AF169D">
              <w:rPr>
                <w:b/>
              </w:rPr>
              <w:t xml:space="preserve">Requirement </w:t>
            </w:r>
            <w:r>
              <w:rPr>
                <w:b/>
              </w:rPr>
              <w:t>ID</w:t>
            </w:r>
          </w:p>
          <w:p w14:paraId="0863749C"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A7D2C28" w14:textId="77777777" w:rsidR="002F4370" w:rsidRPr="00AF169D" w:rsidRDefault="002F4370" w:rsidP="000E6320">
            <w:pPr>
              <w:rPr>
                <w:b/>
              </w:rPr>
            </w:pPr>
            <w:r>
              <w:rPr>
                <w:b/>
              </w:rPr>
              <w:t>Comment</w:t>
            </w:r>
          </w:p>
        </w:tc>
      </w:tr>
      <w:tr w:rsidR="002F4370" w14:paraId="79C32EA4" w14:textId="77777777" w:rsidTr="000E6320">
        <w:tc>
          <w:tcPr>
            <w:tcW w:w="1934" w:type="dxa"/>
          </w:tcPr>
          <w:p w14:paraId="1AF18235" w14:textId="77777777" w:rsidR="002F4370" w:rsidRPr="000F4E8B" w:rsidRDefault="002F4370" w:rsidP="000E6320">
            <w:proofErr w:type="spellStart"/>
            <w:r w:rsidRPr="000F4E8B">
              <w:t>REQ_abc</w:t>
            </w:r>
            <w:proofErr w:type="spellEnd"/>
          </w:p>
        </w:tc>
        <w:tc>
          <w:tcPr>
            <w:tcW w:w="2177" w:type="dxa"/>
          </w:tcPr>
          <w:p w14:paraId="3E1CE3E6" w14:textId="77777777" w:rsidR="002F4370" w:rsidRPr="000F4E8B" w:rsidRDefault="002F4370" w:rsidP="000E6320"/>
        </w:tc>
        <w:sdt>
          <w:sdtPr>
            <w:alias w:val="Modification"/>
            <w:tag w:val="Modification"/>
            <w:id w:val="-1889482826"/>
            <w:placeholder>
              <w:docPart w:val="1B39828FD46C47D981AF0E42A6CFAC2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55FD4AE" w14:textId="77777777" w:rsidR="002F4370" w:rsidRPr="000F4E8B" w:rsidRDefault="002F4370" w:rsidP="000E6320">
                <w:r w:rsidRPr="000F4E8B">
                  <w:t>Removed</w:t>
                </w:r>
              </w:p>
            </w:tc>
          </w:sdtContent>
        </w:sdt>
        <w:tc>
          <w:tcPr>
            <w:tcW w:w="1712" w:type="dxa"/>
          </w:tcPr>
          <w:p w14:paraId="786F0727" w14:textId="77777777" w:rsidR="002F4370" w:rsidRPr="000F4E8B" w:rsidRDefault="002F4370" w:rsidP="000E6320">
            <w:r w:rsidRPr="000F4E8B">
              <w:t>--</w:t>
            </w:r>
          </w:p>
        </w:tc>
        <w:tc>
          <w:tcPr>
            <w:tcW w:w="2958" w:type="dxa"/>
          </w:tcPr>
          <w:p w14:paraId="56724B64" w14:textId="77777777" w:rsidR="002F4370" w:rsidRPr="000F4E8B" w:rsidRDefault="002F4370" w:rsidP="000E6320"/>
        </w:tc>
      </w:tr>
      <w:tr w:rsidR="002F4370" w14:paraId="593DCCA4" w14:textId="77777777" w:rsidTr="000E6320">
        <w:tc>
          <w:tcPr>
            <w:tcW w:w="1934" w:type="dxa"/>
          </w:tcPr>
          <w:p w14:paraId="4FE13852" w14:textId="77777777" w:rsidR="002F4370" w:rsidRPr="000F4E8B" w:rsidRDefault="002F4370" w:rsidP="000E6320">
            <w:proofErr w:type="spellStart"/>
            <w:r w:rsidRPr="000F4E8B">
              <w:t>REQ_def</w:t>
            </w:r>
            <w:proofErr w:type="spellEnd"/>
          </w:p>
        </w:tc>
        <w:tc>
          <w:tcPr>
            <w:tcW w:w="2177" w:type="dxa"/>
          </w:tcPr>
          <w:p w14:paraId="0E3A8D9D" w14:textId="77777777" w:rsidR="002F4370" w:rsidRPr="000F4E8B" w:rsidRDefault="002F4370" w:rsidP="000E6320"/>
        </w:tc>
        <w:sdt>
          <w:sdtPr>
            <w:alias w:val="Modification"/>
            <w:tag w:val="Modification"/>
            <w:id w:val="-66735237"/>
            <w:placeholder>
              <w:docPart w:val="A91C731A77A34D8EB0711347047BC4E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57821E" w14:textId="77777777" w:rsidR="002F4370" w:rsidRPr="000F4E8B" w:rsidRDefault="002F4370" w:rsidP="000E6320">
                <w:r w:rsidRPr="000F4E8B">
                  <w:t>Replaced</w:t>
                </w:r>
              </w:p>
            </w:tc>
          </w:sdtContent>
        </w:sdt>
        <w:tc>
          <w:tcPr>
            <w:tcW w:w="1712" w:type="dxa"/>
          </w:tcPr>
          <w:p w14:paraId="7327C10A" w14:textId="77777777" w:rsidR="002F4370" w:rsidRPr="000F4E8B" w:rsidRDefault="002F4370" w:rsidP="000E6320">
            <w:proofErr w:type="spellStart"/>
            <w:r w:rsidRPr="000F4E8B">
              <w:t>REQ_xyz</w:t>
            </w:r>
            <w:proofErr w:type="spellEnd"/>
          </w:p>
        </w:tc>
        <w:tc>
          <w:tcPr>
            <w:tcW w:w="2958" w:type="dxa"/>
          </w:tcPr>
          <w:p w14:paraId="57259E7C" w14:textId="77777777" w:rsidR="002F4370" w:rsidRPr="000F4E8B" w:rsidRDefault="002F4370" w:rsidP="000E6320"/>
        </w:tc>
      </w:tr>
      <w:tr w:rsidR="002F4370" w14:paraId="17668535" w14:textId="77777777" w:rsidTr="000E6320">
        <w:tc>
          <w:tcPr>
            <w:tcW w:w="1934" w:type="dxa"/>
          </w:tcPr>
          <w:p w14:paraId="32E0A85D" w14:textId="77777777" w:rsidR="002F4370" w:rsidRPr="000F4E8B" w:rsidRDefault="002F4370" w:rsidP="000E6320">
            <w:r w:rsidRPr="000F4E8B">
              <w:t>--</w:t>
            </w:r>
          </w:p>
        </w:tc>
        <w:tc>
          <w:tcPr>
            <w:tcW w:w="2177" w:type="dxa"/>
          </w:tcPr>
          <w:p w14:paraId="6FA7CA21" w14:textId="77777777" w:rsidR="002F4370" w:rsidRPr="000F4E8B" w:rsidRDefault="002F4370" w:rsidP="000E6320"/>
        </w:tc>
        <w:sdt>
          <w:sdtPr>
            <w:alias w:val="Modification"/>
            <w:tag w:val="Modification"/>
            <w:id w:val="-629630160"/>
            <w:placeholder>
              <w:docPart w:val="962D454879014F4DACD73D7AA75A4B0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0245BC" w14:textId="77777777" w:rsidR="002F4370" w:rsidRPr="000F4E8B" w:rsidRDefault="002F4370" w:rsidP="000E6320">
                <w:r w:rsidRPr="000F4E8B">
                  <w:t>Added</w:t>
                </w:r>
              </w:p>
            </w:tc>
          </w:sdtContent>
        </w:sdt>
        <w:tc>
          <w:tcPr>
            <w:tcW w:w="1712" w:type="dxa"/>
          </w:tcPr>
          <w:p w14:paraId="5939E695" w14:textId="77777777" w:rsidR="002F4370" w:rsidRPr="000F4E8B" w:rsidRDefault="002F4370" w:rsidP="000E6320">
            <w:r w:rsidRPr="000F4E8B">
              <w:t>REQ_123</w:t>
            </w:r>
          </w:p>
        </w:tc>
        <w:tc>
          <w:tcPr>
            <w:tcW w:w="2958" w:type="dxa"/>
          </w:tcPr>
          <w:p w14:paraId="1D4FBF31" w14:textId="77777777" w:rsidR="002F4370" w:rsidRPr="000F4E8B" w:rsidRDefault="002F4370" w:rsidP="000E6320"/>
        </w:tc>
      </w:tr>
    </w:tbl>
    <w:p w14:paraId="531103E4"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CF202A"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0AE51E77" w14:textId="77777777" w:rsidTr="000E6320">
        <w:tc>
          <w:tcPr>
            <w:tcW w:w="1838" w:type="dxa"/>
            <w:shd w:val="clear" w:color="auto" w:fill="D9D9D9" w:themeFill="background1" w:themeFillShade="D9"/>
          </w:tcPr>
          <w:p w14:paraId="7B11B908" w14:textId="77777777" w:rsidR="002F4370" w:rsidRDefault="002F4370" w:rsidP="000E6320">
            <w:pPr>
              <w:rPr>
                <w:b/>
              </w:rPr>
            </w:pPr>
            <w:r w:rsidRPr="00AF169D">
              <w:rPr>
                <w:b/>
              </w:rPr>
              <w:t>Requirement ID</w:t>
            </w:r>
          </w:p>
          <w:p w14:paraId="71F45693"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45AA2A2E"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2C210C64" w14:textId="77777777" w:rsidR="002F4370" w:rsidRPr="00AF169D" w:rsidRDefault="002F4370" w:rsidP="000E6320">
            <w:pPr>
              <w:rPr>
                <w:b/>
              </w:rPr>
            </w:pPr>
            <w:r>
              <w:rPr>
                <w:b/>
              </w:rPr>
              <w:t>Comment</w:t>
            </w:r>
          </w:p>
        </w:tc>
      </w:tr>
      <w:tr w:rsidR="002F4370" w14:paraId="50444EC2" w14:textId="77777777" w:rsidTr="000E6320">
        <w:tc>
          <w:tcPr>
            <w:tcW w:w="1838" w:type="dxa"/>
          </w:tcPr>
          <w:p w14:paraId="12CE6F4F" w14:textId="77777777" w:rsidR="002F4370" w:rsidRDefault="002F4370" w:rsidP="000E6320"/>
        </w:tc>
        <w:tc>
          <w:tcPr>
            <w:tcW w:w="4253" w:type="dxa"/>
          </w:tcPr>
          <w:p w14:paraId="1490E665" w14:textId="77777777" w:rsidR="002F4370" w:rsidRDefault="002F4370" w:rsidP="000E6320"/>
        </w:tc>
        <w:tc>
          <w:tcPr>
            <w:tcW w:w="4110" w:type="dxa"/>
          </w:tcPr>
          <w:p w14:paraId="15E3691E" w14:textId="77777777" w:rsidR="002F4370" w:rsidRDefault="002F4370" w:rsidP="000E6320"/>
        </w:tc>
      </w:tr>
      <w:tr w:rsidR="002F4370" w14:paraId="490684A3" w14:textId="77777777" w:rsidTr="000E6320">
        <w:tc>
          <w:tcPr>
            <w:tcW w:w="1838" w:type="dxa"/>
          </w:tcPr>
          <w:p w14:paraId="678E3E6B" w14:textId="77777777" w:rsidR="002F4370" w:rsidRDefault="002F4370" w:rsidP="000E6320"/>
        </w:tc>
        <w:tc>
          <w:tcPr>
            <w:tcW w:w="4253" w:type="dxa"/>
          </w:tcPr>
          <w:p w14:paraId="56FD75D2" w14:textId="77777777" w:rsidR="002F4370" w:rsidRDefault="002F4370" w:rsidP="000E6320"/>
        </w:tc>
        <w:tc>
          <w:tcPr>
            <w:tcW w:w="4110" w:type="dxa"/>
          </w:tcPr>
          <w:p w14:paraId="549DE928" w14:textId="77777777" w:rsidR="002F4370" w:rsidRDefault="002F4370" w:rsidP="000E6320"/>
        </w:tc>
      </w:tr>
      <w:tr w:rsidR="002F4370" w14:paraId="21637D0D" w14:textId="77777777" w:rsidTr="000E6320">
        <w:tc>
          <w:tcPr>
            <w:tcW w:w="1838" w:type="dxa"/>
          </w:tcPr>
          <w:p w14:paraId="1A1B4AA4" w14:textId="77777777" w:rsidR="002F4370" w:rsidRDefault="002F4370" w:rsidP="000E6320">
            <w:r>
              <w:t>…</w:t>
            </w:r>
          </w:p>
        </w:tc>
        <w:tc>
          <w:tcPr>
            <w:tcW w:w="4253" w:type="dxa"/>
          </w:tcPr>
          <w:p w14:paraId="240B3EDC" w14:textId="77777777" w:rsidR="002F4370" w:rsidRDefault="002F4370" w:rsidP="000E6320"/>
        </w:tc>
        <w:tc>
          <w:tcPr>
            <w:tcW w:w="4110" w:type="dxa"/>
          </w:tcPr>
          <w:p w14:paraId="5E774A1F" w14:textId="77777777" w:rsidR="002F4370" w:rsidRDefault="002F4370" w:rsidP="000E6320"/>
        </w:tc>
      </w:tr>
    </w:tbl>
    <w:p w14:paraId="00C123E2"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C8A4582" w14:textId="77777777" w:rsidR="002F4370" w:rsidRDefault="002F4370" w:rsidP="002F4370"/>
    <w:p w14:paraId="2F994CBE"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343A6AC2" w14:textId="77777777" w:rsidR="00E33FEE" w:rsidRPr="00222BAA" w:rsidRDefault="00E33FEE" w:rsidP="00E33FEE">
      <w:pPr>
        <w:rPr>
          <w:lang w:val="en-GB"/>
        </w:rPr>
      </w:pPr>
    </w:p>
    <w:p w14:paraId="6BA7CE9F" w14:textId="77777777" w:rsidR="00E33FEE" w:rsidRPr="00B56F4E" w:rsidRDefault="00E33FEE" w:rsidP="00E33FEE">
      <w:pPr>
        <w:pStyle w:val="Heading3"/>
        <w:keepNext w:val="0"/>
        <w:tabs>
          <w:tab w:val="clear" w:pos="900"/>
          <w:tab w:val="left" w:pos="709"/>
          <w:tab w:val="left" w:pos="851"/>
        </w:tabs>
        <w:spacing w:before="240"/>
        <w:rPr>
          <w:szCs w:val="20"/>
          <w:lang w:val="en-GB"/>
        </w:rPr>
      </w:pPr>
      <w:r>
        <w:rPr>
          <w:szCs w:val="20"/>
          <w:lang w:val="en-GB"/>
        </w:rPr>
        <w:t>RCCM</w:t>
      </w:r>
    </w:p>
    <w:p w14:paraId="0A3F9FF8" w14:textId="77777777" w:rsidR="00E33FEE" w:rsidRDefault="00E33FEE" w:rsidP="00E33FEE"/>
    <w:p w14:paraId="45E89182" w14:textId="128F5FA4" w:rsidR="00E33FEE" w:rsidRDefault="00E33FEE" w:rsidP="00E33FEE">
      <w:pPr>
        <w:pStyle w:val="Heading4"/>
        <w:keepNext w:val="0"/>
        <w:tabs>
          <w:tab w:val="clear" w:pos="900"/>
          <w:tab w:val="left" w:pos="709"/>
        </w:tabs>
        <w:spacing w:before="240"/>
        <w:rPr>
          <w:b/>
          <w:lang w:val="en-GB"/>
        </w:rPr>
      </w:pPr>
      <w:r>
        <w:rPr>
          <w:lang w:val="en-GB"/>
        </w:rPr>
        <w:t xml:space="preserve">Technology </w:t>
      </w:r>
      <w:r w:rsidRPr="003070ED">
        <w:rPr>
          <w:lang w:val="en-GB"/>
        </w:rPr>
        <w:t>Function</w:t>
      </w:r>
      <w:r>
        <w:rPr>
          <w:lang w:val="en-GB"/>
        </w:rPr>
        <w:t xml:space="preserve"> </w:t>
      </w:r>
      <w:r>
        <w:rPr>
          <w:noProof/>
        </w:rPr>
        <w:drawing>
          <wp:inline distT="0" distB="0" distL="0" distR="0" wp14:anchorId="6E418EEB" wp14:editId="6414B213">
            <wp:extent cx="152400" cy="152400"/>
            <wp:effectExtent l="0" t="0" r="0" b="0"/>
            <wp:docPr id="84" name="Picture -340505036.jpg" descr="-34050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050503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Manage </w:t>
      </w:r>
      <w:r w:rsidR="002F4370">
        <w:rPr>
          <w:b/>
          <w:lang w:val="en-GB"/>
        </w:rPr>
        <w:t>Climate Control</w:t>
      </w:r>
    </w:p>
    <w:p w14:paraId="2154D60B" w14:textId="1D139716" w:rsidR="00EE0654" w:rsidRPr="00EE0654" w:rsidRDefault="00EE0654" w:rsidP="00EE0654">
      <w:pPr>
        <w:rPr>
          <w:lang w:val="en-GB"/>
        </w:rPr>
      </w:pPr>
      <w:r>
        <w:rPr>
          <w:noProof/>
        </w:rPr>
        <w:lastRenderedPageBreak/>
        <w:drawing>
          <wp:inline distT="0" distB="0" distL="0" distR="0" wp14:anchorId="1397F0F3" wp14:editId="01AC1828">
            <wp:extent cx="5924588" cy="537667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9038" cy="5380710"/>
                    </a:xfrm>
                    <a:prstGeom prst="rect">
                      <a:avLst/>
                    </a:prstGeom>
                  </pic:spPr>
                </pic:pic>
              </a:graphicData>
            </a:graphic>
          </wp:inline>
        </w:drawing>
      </w:r>
    </w:p>
    <w:p w14:paraId="06230CB6" w14:textId="19AEB9A3" w:rsidR="00E33FEE" w:rsidRDefault="00E33FEE" w:rsidP="00E33FEE">
      <w:pPr>
        <w:pStyle w:val="Heading5"/>
        <w:keepNext w:val="0"/>
        <w:tabs>
          <w:tab w:val="clear" w:pos="900"/>
          <w:tab w:val="left" w:pos="709"/>
        </w:tabs>
        <w:spacing w:before="240"/>
        <w:rPr>
          <w:lang w:val="en-GB"/>
        </w:rPr>
      </w:pPr>
      <w:r>
        <w:rPr>
          <w:lang w:val="en-GB"/>
        </w:rPr>
        <w:t>Function Interfaces</w:t>
      </w:r>
    </w:p>
    <w:p w14:paraId="5F14614E" w14:textId="248B4B76" w:rsidR="007D6AF9" w:rsidRDefault="007D6AF9" w:rsidP="007D6AF9">
      <w:pPr>
        <w:rPr>
          <w:lang w:val="en-GB"/>
        </w:rPr>
      </w:pPr>
    </w:p>
    <w:p w14:paraId="57BE907B" w14:textId="2B3CDCE7" w:rsidR="009E3E40" w:rsidRDefault="009E3E40" w:rsidP="007D6AF9">
      <w:pPr>
        <w:rPr>
          <w:lang w:val="en-GB"/>
        </w:rPr>
      </w:pPr>
      <w:r>
        <w:rPr>
          <w:lang w:val="en-GB"/>
        </w:rPr>
        <w:t xml:space="preserve">URC </w:t>
      </w:r>
      <w:r w:rsidR="008D3BA9">
        <w:rPr>
          <w:lang w:val="en-GB"/>
        </w:rPr>
        <w:t>controls the quad zone climate system from a URC’s Users hand held device</w:t>
      </w:r>
    </w:p>
    <w:p w14:paraId="1FD23635" w14:textId="77777777" w:rsidR="009E3E40" w:rsidRDefault="009E3E40" w:rsidP="007D6AF9">
      <w:pPr>
        <w:rPr>
          <w:lang w:val="en-GB"/>
        </w:rPr>
      </w:pPr>
    </w:p>
    <w:p w14:paraId="65E4CD42" w14:textId="36BD4196" w:rsidR="009E3E40" w:rsidRDefault="009E3E40" w:rsidP="007D6AF9">
      <w:pPr>
        <w:rPr>
          <w:lang w:val="en-GB"/>
        </w:rPr>
      </w:pPr>
      <w:r>
        <w:rPr>
          <w:lang w:val="en-GB"/>
        </w:rPr>
        <w:t>URC User’s shall control only the climate zone they are seated in</w:t>
      </w:r>
      <w:r w:rsidR="008D3BA9">
        <w:rPr>
          <w:lang w:val="en-GB"/>
        </w:rPr>
        <w:t xml:space="preserve"> and when it is in quad zone mode.</w:t>
      </w:r>
    </w:p>
    <w:p w14:paraId="6F4B62A4" w14:textId="77777777" w:rsidR="009E3E40" w:rsidRDefault="009E3E40" w:rsidP="007D6AF9">
      <w:pPr>
        <w:rPr>
          <w:lang w:val="en-GB"/>
        </w:rPr>
      </w:pPr>
    </w:p>
    <w:p w14:paraId="009CBF7D" w14:textId="77777777" w:rsidR="007D6AF9" w:rsidRDefault="007D6AF9" w:rsidP="007D6AF9">
      <w:pPr>
        <w:rPr>
          <w:b/>
          <w:bCs/>
          <w:iCs/>
          <w:color w:val="000000" w:themeColor="text1"/>
        </w:rPr>
      </w:pPr>
      <w:r>
        <w:rPr>
          <w:b/>
          <w:bCs/>
          <w:iCs/>
          <w:color w:val="000000" w:themeColor="text1"/>
        </w:rPr>
        <w:t>Climate Control Behavior:</w:t>
      </w:r>
    </w:p>
    <w:p w14:paraId="186AE166" w14:textId="77777777" w:rsidR="007D6AF9" w:rsidRDefault="007D6AF9" w:rsidP="007D6AF9">
      <w:pPr>
        <w:rPr>
          <w:highlight w:val="green"/>
        </w:rPr>
      </w:pPr>
    </w:p>
    <w:p w14:paraId="5755C85E" w14:textId="77777777" w:rsidR="007D6AF9" w:rsidRDefault="007D6AF9" w:rsidP="007D6AF9">
      <w:pPr>
        <w:rPr>
          <w:highlight w:val="green"/>
        </w:rPr>
      </w:pPr>
      <w:r>
        <w:rPr>
          <w:noProof/>
        </w:rPr>
        <w:lastRenderedPageBreak/>
        <w:drawing>
          <wp:inline distT="0" distB="0" distL="0" distR="0" wp14:anchorId="03FCBE8C" wp14:editId="1226C5B9">
            <wp:extent cx="6570980" cy="480631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0980" cy="4806315"/>
                    </a:xfrm>
                    <a:prstGeom prst="rect">
                      <a:avLst/>
                    </a:prstGeom>
                  </pic:spPr>
                </pic:pic>
              </a:graphicData>
            </a:graphic>
          </wp:inline>
        </w:drawing>
      </w:r>
    </w:p>
    <w:p w14:paraId="10F499FA" w14:textId="77777777" w:rsidR="007D6AF9" w:rsidRDefault="007D6AF9" w:rsidP="007D6AF9">
      <w:pPr>
        <w:rPr>
          <w:highlight w:val="green"/>
        </w:rPr>
      </w:pPr>
    </w:p>
    <w:p w14:paraId="12C3C31F" w14:textId="77777777" w:rsidR="007D6AF9" w:rsidRDefault="007D6AF9" w:rsidP="007D6AF9">
      <w:pPr>
        <w:rPr>
          <w:b/>
          <w:bCs/>
          <w:iCs/>
          <w:color w:val="000000" w:themeColor="text1"/>
        </w:rPr>
      </w:pPr>
    </w:p>
    <w:p w14:paraId="7B2131AF" w14:textId="77777777" w:rsidR="007D6AF9" w:rsidRDefault="007D6AF9" w:rsidP="007D6AF9">
      <w:pPr>
        <w:rPr>
          <w:b/>
          <w:bCs/>
          <w:iCs/>
          <w:color w:val="000000" w:themeColor="text1"/>
        </w:rPr>
      </w:pPr>
    </w:p>
    <w:p w14:paraId="437BF3F8" w14:textId="77777777" w:rsidR="007D6AF9" w:rsidRDefault="007D6AF9" w:rsidP="007D6AF9">
      <w:pPr>
        <w:rPr>
          <w:b/>
          <w:bCs/>
          <w:iCs/>
          <w:color w:val="000000" w:themeColor="text1"/>
        </w:rPr>
      </w:pPr>
    </w:p>
    <w:p w14:paraId="054B526E" w14:textId="77777777" w:rsidR="007D6AF9" w:rsidRDefault="007D6AF9" w:rsidP="007D6AF9">
      <w:pPr>
        <w:rPr>
          <w:b/>
          <w:bCs/>
          <w:iCs/>
          <w:color w:val="000000" w:themeColor="text1"/>
        </w:rPr>
      </w:pPr>
    </w:p>
    <w:p w14:paraId="35A5F790" w14:textId="77777777" w:rsidR="007D6AF9" w:rsidRDefault="007D6AF9" w:rsidP="007D6AF9">
      <w:pPr>
        <w:rPr>
          <w:b/>
          <w:bCs/>
          <w:iCs/>
          <w:color w:val="000000" w:themeColor="text1"/>
        </w:rPr>
      </w:pPr>
    </w:p>
    <w:p w14:paraId="3B173298" w14:textId="77777777" w:rsidR="007D6AF9" w:rsidRDefault="007D6AF9" w:rsidP="007D6AF9">
      <w:pPr>
        <w:rPr>
          <w:b/>
          <w:bCs/>
          <w:iCs/>
          <w:color w:val="000000" w:themeColor="text1"/>
        </w:rPr>
      </w:pPr>
    </w:p>
    <w:p w14:paraId="28C09EE7" w14:textId="77777777" w:rsidR="007D6AF9" w:rsidRPr="007D6AF9" w:rsidRDefault="007D6AF9" w:rsidP="007D6AF9">
      <w:pPr>
        <w:rPr>
          <w:lang w:val="en-GB"/>
        </w:rPr>
      </w:pPr>
    </w:p>
    <w:p w14:paraId="09AB457D" w14:textId="72074780" w:rsidR="00E33FEE" w:rsidRDefault="00E33FEE" w:rsidP="00E33FEE"/>
    <w:p w14:paraId="1C4EECAB" w14:textId="15DD47CD" w:rsidR="00B778E9" w:rsidRPr="003B799F" w:rsidRDefault="00B778E9" w:rsidP="00E33FEE">
      <w:r>
        <w:t>URC shall control climate using the existing climate CAN signals shown below:</w:t>
      </w:r>
    </w:p>
    <w:p w14:paraId="0A9575B3" w14:textId="77777777" w:rsidR="00E33FEE" w:rsidRDefault="00E33FEE" w:rsidP="00E33FEE">
      <w:pPr>
        <w:pStyle w:val="Heading6"/>
        <w:keepNext w:val="0"/>
        <w:tabs>
          <w:tab w:val="clear" w:pos="900"/>
          <w:tab w:val="left" w:pos="709"/>
        </w:tabs>
        <w:spacing w:before="240"/>
        <w:rPr>
          <w:lang w:val="en-GB"/>
        </w:rPr>
      </w:pPr>
      <w:r>
        <w:rPr>
          <w:lang w:val="en-GB"/>
        </w:rPr>
        <w:t>Inputs</w:t>
      </w:r>
    </w:p>
    <w:tbl>
      <w:tblPr>
        <w:tblStyle w:val="TableGrid"/>
        <w:tblW w:w="0" w:type="auto"/>
        <w:tblLook w:val="04A0" w:firstRow="1" w:lastRow="0" w:firstColumn="1" w:lastColumn="0" w:noHBand="0" w:noVBand="1"/>
      </w:tblPr>
      <w:tblGrid>
        <w:gridCol w:w="1245"/>
        <w:gridCol w:w="1585"/>
        <w:gridCol w:w="1804"/>
        <w:gridCol w:w="1272"/>
        <w:gridCol w:w="1452"/>
        <w:gridCol w:w="1623"/>
        <w:gridCol w:w="1357"/>
      </w:tblGrid>
      <w:tr w:rsidR="000E6320" w:rsidRPr="000E6320" w14:paraId="1876E02F" w14:textId="77777777" w:rsidTr="000E6320">
        <w:trPr>
          <w:trHeight w:val="255"/>
        </w:trPr>
        <w:tc>
          <w:tcPr>
            <w:tcW w:w="2380" w:type="dxa"/>
            <w:noWrap/>
            <w:hideMark/>
          </w:tcPr>
          <w:p w14:paraId="0ED03147" w14:textId="77777777" w:rsidR="000E6320" w:rsidRPr="000E6320" w:rsidRDefault="000E6320" w:rsidP="000E6320">
            <w:pPr>
              <w:rPr>
                <w:rFonts w:cs="Arial"/>
                <w:b/>
                <w:bCs/>
              </w:rPr>
            </w:pPr>
            <w:r w:rsidRPr="000E6320">
              <w:rPr>
                <w:rFonts w:cs="Arial"/>
                <w:b/>
                <w:bCs/>
              </w:rPr>
              <w:t>Quad Zone System</w:t>
            </w:r>
          </w:p>
        </w:tc>
        <w:tc>
          <w:tcPr>
            <w:tcW w:w="3100" w:type="dxa"/>
            <w:noWrap/>
            <w:hideMark/>
          </w:tcPr>
          <w:p w14:paraId="63FF2DA2" w14:textId="77777777" w:rsidR="000E6320" w:rsidRPr="000E6320" w:rsidRDefault="000E6320">
            <w:pPr>
              <w:rPr>
                <w:rFonts w:cs="Arial"/>
                <w:b/>
                <w:bCs/>
              </w:rPr>
            </w:pPr>
          </w:p>
        </w:tc>
        <w:tc>
          <w:tcPr>
            <w:tcW w:w="3560" w:type="dxa"/>
            <w:noWrap/>
            <w:hideMark/>
          </w:tcPr>
          <w:p w14:paraId="4F868C92" w14:textId="77777777" w:rsidR="000E6320" w:rsidRPr="000E6320" w:rsidRDefault="000E6320" w:rsidP="000E6320">
            <w:pPr>
              <w:rPr>
                <w:rFonts w:cs="Arial"/>
                <w:b/>
                <w:bCs/>
              </w:rPr>
            </w:pPr>
            <w:r w:rsidRPr="000E6320">
              <w:rPr>
                <w:rFonts w:cs="Arial"/>
                <w:b/>
                <w:bCs/>
              </w:rPr>
              <w:t>Sync to Climate</w:t>
            </w:r>
          </w:p>
        </w:tc>
        <w:tc>
          <w:tcPr>
            <w:tcW w:w="2440" w:type="dxa"/>
            <w:noWrap/>
            <w:hideMark/>
          </w:tcPr>
          <w:p w14:paraId="77CBAC61" w14:textId="77777777" w:rsidR="000E6320" w:rsidRPr="000E6320" w:rsidRDefault="000E6320" w:rsidP="000E6320">
            <w:pPr>
              <w:rPr>
                <w:rFonts w:cs="Arial"/>
                <w:b/>
                <w:bCs/>
              </w:rPr>
            </w:pPr>
          </w:p>
        </w:tc>
        <w:tc>
          <w:tcPr>
            <w:tcW w:w="2820" w:type="dxa"/>
            <w:noWrap/>
            <w:hideMark/>
          </w:tcPr>
          <w:p w14:paraId="5BA1024B" w14:textId="77777777" w:rsidR="000E6320" w:rsidRPr="000E6320" w:rsidRDefault="000E6320" w:rsidP="000E6320">
            <w:pPr>
              <w:rPr>
                <w:rFonts w:cs="Arial"/>
              </w:rPr>
            </w:pPr>
          </w:p>
        </w:tc>
        <w:tc>
          <w:tcPr>
            <w:tcW w:w="3180" w:type="dxa"/>
            <w:noWrap/>
            <w:hideMark/>
          </w:tcPr>
          <w:p w14:paraId="4AE1D73B" w14:textId="77777777" w:rsidR="000E6320" w:rsidRPr="000E6320" w:rsidRDefault="000E6320" w:rsidP="000E6320">
            <w:pPr>
              <w:rPr>
                <w:rFonts w:cs="Arial"/>
              </w:rPr>
            </w:pPr>
          </w:p>
        </w:tc>
        <w:tc>
          <w:tcPr>
            <w:tcW w:w="2620" w:type="dxa"/>
            <w:noWrap/>
            <w:hideMark/>
          </w:tcPr>
          <w:p w14:paraId="550AC00F" w14:textId="77777777" w:rsidR="000E6320" w:rsidRPr="000E6320" w:rsidRDefault="000E6320" w:rsidP="000E6320">
            <w:pPr>
              <w:rPr>
                <w:rFonts w:cs="Arial"/>
              </w:rPr>
            </w:pPr>
          </w:p>
        </w:tc>
      </w:tr>
      <w:tr w:rsidR="000E6320" w:rsidRPr="000E6320" w14:paraId="5A3C715D" w14:textId="77777777" w:rsidTr="000E6320">
        <w:trPr>
          <w:trHeight w:val="270"/>
        </w:trPr>
        <w:tc>
          <w:tcPr>
            <w:tcW w:w="2380" w:type="dxa"/>
            <w:noWrap/>
            <w:hideMark/>
          </w:tcPr>
          <w:p w14:paraId="238331A9" w14:textId="77777777" w:rsidR="000E6320" w:rsidRPr="000E6320" w:rsidRDefault="000E6320">
            <w:pPr>
              <w:rPr>
                <w:rFonts w:cs="Arial"/>
                <w:b/>
                <w:bCs/>
              </w:rPr>
            </w:pPr>
            <w:r w:rsidRPr="000E6320">
              <w:rPr>
                <w:rFonts w:cs="Arial"/>
                <w:b/>
                <w:bCs/>
              </w:rPr>
              <w:t>Seat Location</w:t>
            </w:r>
          </w:p>
        </w:tc>
        <w:tc>
          <w:tcPr>
            <w:tcW w:w="3100" w:type="dxa"/>
            <w:noWrap/>
            <w:hideMark/>
          </w:tcPr>
          <w:p w14:paraId="7B14D7EA" w14:textId="77777777" w:rsidR="000E6320" w:rsidRPr="000E6320" w:rsidRDefault="000E6320">
            <w:pPr>
              <w:rPr>
                <w:rFonts w:cs="Arial"/>
                <w:b/>
                <w:bCs/>
              </w:rPr>
            </w:pPr>
            <w:r w:rsidRPr="000E6320">
              <w:rPr>
                <w:rFonts w:cs="Arial"/>
                <w:b/>
                <w:bCs/>
              </w:rPr>
              <w:t>URC Logical Name</w:t>
            </w:r>
          </w:p>
        </w:tc>
        <w:tc>
          <w:tcPr>
            <w:tcW w:w="3560" w:type="dxa"/>
            <w:noWrap/>
            <w:hideMark/>
          </w:tcPr>
          <w:p w14:paraId="69AC1CB3" w14:textId="77777777" w:rsidR="000E6320" w:rsidRPr="000E6320" w:rsidRDefault="000E6320" w:rsidP="000E6320">
            <w:pPr>
              <w:rPr>
                <w:rFonts w:cs="Arial"/>
                <w:b/>
                <w:bCs/>
              </w:rPr>
            </w:pPr>
            <w:r w:rsidRPr="000E6320">
              <w:rPr>
                <w:rFonts w:cs="Arial"/>
                <w:b/>
                <w:bCs/>
              </w:rPr>
              <w:t>Signal Req (Climate Interface Spec)</w:t>
            </w:r>
          </w:p>
        </w:tc>
        <w:tc>
          <w:tcPr>
            <w:tcW w:w="2440" w:type="dxa"/>
            <w:noWrap/>
            <w:hideMark/>
          </w:tcPr>
          <w:p w14:paraId="0AD5E010" w14:textId="77777777" w:rsidR="000E6320" w:rsidRPr="000E6320" w:rsidRDefault="000E6320" w:rsidP="000E6320">
            <w:pPr>
              <w:rPr>
                <w:rFonts w:cs="Arial"/>
                <w:b/>
                <w:bCs/>
              </w:rPr>
            </w:pPr>
            <w:r w:rsidRPr="000E6320">
              <w:rPr>
                <w:rFonts w:cs="Arial"/>
                <w:b/>
                <w:bCs/>
              </w:rPr>
              <w:t>Message</w:t>
            </w:r>
          </w:p>
        </w:tc>
        <w:tc>
          <w:tcPr>
            <w:tcW w:w="2820" w:type="dxa"/>
            <w:noWrap/>
            <w:hideMark/>
          </w:tcPr>
          <w:p w14:paraId="4A0181E8" w14:textId="77777777" w:rsidR="000E6320" w:rsidRPr="000E6320" w:rsidRDefault="000E6320" w:rsidP="000E6320">
            <w:pPr>
              <w:rPr>
                <w:rFonts w:cs="Arial"/>
                <w:b/>
                <w:bCs/>
              </w:rPr>
            </w:pPr>
            <w:r w:rsidRPr="000E6320">
              <w:rPr>
                <w:rFonts w:cs="Arial"/>
                <w:b/>
                <w:bCs/>
              </w:rPr>
              <w:t>Signal</w:t>
            </w:r>
          </w:p>
        </w:tc>
        <w:tc>
          <w:tcPr>
            <w:tcW w:w="3180" w:type="dxa"/>
            <w:noWrap/>
            <w:hideMark/>
          </w:tcPr>
          <w:p w14:paraId="36E16EAF" w14:textId="77777777" w:rsidR="000E6320" w:rsidRPr="000E6320" w:rsidRDefault="000E6320" w:rsidP="000E6320">
            <w:pPr>
              <w:rPr>
                <w:rFonts w:cs="Arial"/>
                <w:b/>
                <w:bCs/>
              </w:rPr>
            </w:pPr>
            <w:r w:rsidRPr="000E6320">
              <w:rPr>
                <w:rFonts w:cs="Arial"/>
                <w:b/>
                <w:bCs/>
              </w:rPr>
              <w:t>State</w:t>
            </w:r>
          </w:p>
        </w:tc>
        <w:tc>
          <w:tcPr>
            <w:tcW w:w="2620" w:type="dxa"/>
            <w:noWrap/>
            <w:hideMark/>
          </w:tcPr>
          <w:p w14:paraId="015FFB68" w14:textId="77777777" w:rsidR="000E6320" w:rsidRPr="000E6320" w:rsidRDefault="000E6320" w:rsidP="000E6320">
            <w:pPr>
              <w:rPr>
                <w:rFonts w:cs="Arial"/>
                <w:b/>
                <w:bCs/>
              </w:rPr>
            </w:pPr>
            <w:r w:rsidRPr="000E6320">
              <w:rPr>
                <w:rFonts w:cs="Arial"/>
                <w:b/>
                <w:bCs/>
              </w:rPr>
              <w:t>Comment</w:t>
            </w:r>
          </w:p>
        </w:tc>
      </w:tr>
      <w:tr w:rsidR="000E6320" w:rsidRPr="000E6320" w14:paraId="3CC6C20E" w14:textId="77777777" w:rsidTr="000E6320">
        <w:trPr>
          <w:trHeight w:val="255"/>
        </w:trPr>
        <w:tc>
          <w:tcPr>
            <w:tcW w:w="2380" w:type="dxa"/>
            <w:vMerge w:val="restart"/>
            <w:noWrap/>
            <w:hideMark/>
          </w:tcPr>
          <w:p w14:paraId="5BD5D98C" w14:textId="77777777" w:rsidR="000E6320" w:rsidRPr="000E6320" w:rsidRDefault="000E6320">
            <w:pPr>
              <w:rPr>
                <w:rFonts w:cs="Arial"/>
              </w:rPr>
            </w:pPr>
            <w:r w:rsidRPr="000E6320">
              <w:rPr>
                <w:rFonts w:cs="Arial"/>
              </w:rPr>
              <w:t>LHS (Seat A)</w:t>
            </w:r>
          </w:p>
        </w:tc>
        <w:tc>
          <w:tcPr>
            <w:tcW w:w="3100" w:type="dxa"/>
            <w:vMerge w:val="restart"/>
            <w:noWrap/>
            <w:hideMark/>
          </w:tcPr>
          <w:p w14:paraId="3607B038" w14:textId="77777777" w:rsidR="000E6320" w:rsidRPr="000E6320" w:rsidRDefault="000E6320">
            <w:pPr>
              <w:rPr>
                <w:rFonts w:cs="Arial"/>
              </w:rPr>
            </w:pPr>
            <w:r w:rsidRPr="000E6320">
              <w:rPr>
                <w:rFonts w:cs="Arial"/>
              </w:rPr>
              <w:t>Temp selection</w:t>
            </w:r>
          </w:p>
        </w:tc>
        <w:tc>
          <w:tcPr>
            <w:tcW w:w="3560" w:type="dxa"/>
            <w:vMerge w:val="restart"/>
            <w:noWrap/>
            <w:hideMark/>
          </w:tcPr>
          <w:p w14:paraId="60001E72" w14:textId="77777777" w:rsidR="000E6320" w:rsidRPr="000E6320" w:rsidRDefault="000E6320">
            <w:pPr>
              <w:rPr>
                <w:rFonts w:cs="Arial"/>
              </w:rPr>
            </w:pPr>
            <w:r w:rsidRPr="000E6320">
              <w:rPr>
                <w:rFonts w:cs="Arial"/>
              </w:rPr>
              <w:t>REQ-389373  REQ-389384</w:t>
            </w:r>
          </w:p>
        </w:tc>
        <w:tc>
          <w:tcPr>
            <w:tcW w:w="2440" w:type="dxa"/>
            <w:vMerge w:val="restart"/>
            <w:noWrap/>
            <w:hideMark/>
          </w:tcPr>
          <w:p w14:paraId="7F9CEDE7" w14:textId="77777777" w:rsidR="000E6320" w:rsidRPr="000E6320" w:rsidRDefault="000E6320">
            <w:pPr>
              <w:rPr>
                <w:rFonts w:cs="Arial"/>
              </w:rPr>
            </w:pPr>
            <w:r w:rsidRPr="000E6320">
              <w:rPr>
                <w:rFonts w:cs="Arial"/>
              </w:rPr>
              <w:t>Clmt_Button_Stat4</w:t>
            </w:r>
          </w:p>
        </w:tc>
        <w:tc>
          <w:tcPr>
            <w:tcW w:w="2820" w:type="dxa"/>
            <w:vMerge w:val="restart"/>
            <w:hideMark/>
          </w:tcPr>
          <w:p w14:paraId="425FA5BD" w14:textId="77777777" w:rsidR="000E6320" w:rsidRPr="000E6320" w:rsidRDefault="000E6320">
            <w:pPr>
              <w:rPr>
                <w:rFonts w:cs="Arial"/>
              </w:rPr>
            </w:pPr>
            <w:r w:rsidRPr="000E6320">
              <w:rPr>
                <w:rFonts w:cs="Arial"/>
              </w:rPr>
              <w:t>Frt_Btn_Status_1st</w:t>
            </w:r>
            <w:r w:rsidRPr="000E6320">
              <w:rPr>
                <w:rFonts w:cs="Arial"/>
              </w:rPr>
              <w:br/>
            </w:r>
            <w:r w:rsidRPr="000E6320">
              <w:rPr>
                <w:rFonts w:cs="Arial"/>
              </w:rPr>
              <w:lastRenderedPageBreak/>
              <w:t>Frt_Btn_Status_2nd</w:t>
            </w:r>
          </w:p>
        </w:tc>
        <w:tc>
          <w:tcPr>
            <w:tcW w:w="3180" w:type="dxa"/>
            <w:noWrap/>
            <w:hideMark/>
          </w:tcPr>
          <w:p w14:paraId="6A661003" w14:textId="77777777" w:rsidR="000E6320" w:rsidRPr="000E6320" w:rsidRDefault="000E6320">
            <w:pPr>
              <w:rPr>
                <w:rFonts w:cs="Arial"/>
              </w:rPr>
            </w:pPr>
            <w:proofErr w:type="spellStart"/>
            <w:r w:rsidRPr="000E6320">
              <w:rPr>
                <w:rFonts w:cs="Arial"/>
              </w:rPr>
              <w:lastRenderedPageBreak/>
              <w:t>None_Pressed</w:t>
            </w:r>
            <w:proofErr w:type="spellEnd"/>
          </w:p>
        </w:tc>
        <w:tc>
          <w:tcPr>
            <w:tcW w:w="2620" w:type="dxa"/>
            <w:noWrap/>
            <w:hideMark/>
          </w:tcPr>
          <w:p w14:paraId="68812073" w14:textId="77777777" w:rsidR="000E6320" w:rsidRPr="000E6320" w:rsidRDefault="000E6320">
            <w:pPr>
              <w:rPr>
                <w:rFonts w:cs="Arial"/>
              </w:rPr>
            </w:pPr>
          </w:p>
        </w:tc>
      </w:tr>
      <w:tr w:rsidR="000E6320" w:rsidRPr="000E6320" w14:paraId="4A809881" w14:textId="77777777" w:rsidTr="000E6320">
        <w:trPr>
          <w:trHeight w:val="255"/>
        </w:trPr>
        <w:tc>
          <w:tcPr>
            <w:tcW w:w="2380" w:type="dxa"/>
            <w:vMerge/>
            <w:hideMark/>
          </w:tcPr>
          <w:p w14:paraId="300F6A9A" w14:textId="77777777" w:rsidR="000E6320" w:rsidRPr="000E6320" w:rsidRDefault="000E6320">
            <w:pPr>
              <w:rPr>
                <w:rFonts w:cs="Arial"/>
              </w:rPr>
            </w:pPr>
          </w:p>
        </w:tc>
        <w:tc>
          <w:tcPr>
            <w:tcW w:w="3100" w:type="dxa"/>
            <w:vMerge/>
            <w:hideMark/>
          </w:tcPr>
          <w:p w14:paraId="5A7975C7" w14:textId="77777777" w:rsidR="000E6320" w:rsidRPr="000E6320" w:rsidRDefault="000E6320">
            <w:pPr>
              <w:rPr>
                <w:rFonts w:cs="Arial"/>
              </w:rPr>
            </w:pPr>
          </w:p>
        </w:tc>
        <w:tc>
          <w:tcPr>
            <w:tcW w:w="3560" w:type="dxa"/>
            <w:vMerge/>
            <w:hideMark/>
          </w:tcPr>
          <w:p w14:paraId="00A83959" w14:textId="77777777" w:rsidR="000E6320" w:rsidRPr="000E6320" w:rsidRDefault="000E6320">
            <w:pPr>
              <w:rPr>
                <w:rFonts w:cs="Arial"/>
              </w:rPr>
            </w:pPr>
          </w:p>
        </w:tc>
        <w:tc>
          <w:tcPr>
            <w:tcW w:w="2440" w:type="dxa"/>
            <w:vMerge/>
            <w:hideMark/>
          </w:tcPr>
          <w:p w14:paraId="50ACCDF1" w14:textId="77777777" w:rsidR="000E6320" w:rsidRPr="000E6320" w:rsidRDefault="000E6320">
            <w:pPr>
              <w:rPr>
                <w:rFonts w:cs="Arial"/>
              </w:rPr>
            </w:pPr>
          </w:p>
        </w:tc>
        <w:tc>
          <w:tcPr>
            <w:tcW w:w="2820" w:type="dxa"/>
            <w:vMerge/>
            <w:hideMark/>
          </w:tcPr>
          <w:p w14:paraId="106582C0" w14:textId="77777777" w:rsidR="000E6320" w:rsidRPr="000E6320" w:rsidRDefault="000E6320">
            <w:pPr>
              <w:rPr>
                <w:rFonts w:cs="Arial"/>
              </w:rPr>
            </w:pPr>
          </w:p>
        </w:tc>
        <w:tc>
          <w:tcPr>
            <w:tcW w:w="3180" w:type="dxa"/>
            <w:noWrap/>
            <w:hideMark/>
          </w:tcPr>
          <w:p w14:paraId="2155C9C8" w14:textId="77777777" w:rsidR="000E6320" w:rsidRPr="000E6320" w:rsidRDefault="000E6320">
            <w:pPr>
              <w:rPr>
                <w:rFonts w:cs="Arial"/>
              </w:rPr>
            </w:pPr>
            <w:proofErr w:type="spellStart"/>
            <w:r w:rsidRPr="000E6320">
              <w:rPr>
                <w:rFonts w:cs="Arial"/>
              </w:rPr>
              <w:t>LHS_Temp_Inc_Pressed</w:t>
            </w:r>
            <w:proofErr w:type="spellEnd"/>
          </w:p>
        </w:tc>
        <w:tc>
          <w:tcPr>
            <w:tcW w:w="2620" w:type="dxa"/>
            <w:noWrap/>
            <w:hideMark/>
          </w:tcPr>
          <w:p w14:paraId="732AC2D0" w14:textId="77777777" w:rsidR="000E6320" w:rsidRPr="000E6320" w:rsidRDefault="000E6320">
            <w:pPr>
              <w:rPr>
                <w:rFonts w:cs="Arial"/>
              </w:rPr>
            </w:pPr>
          </w:p>
        </w:tc>
      </w:tr>
      <w:tr w:rsidR="000E6320" w:rsidRPr="000E6320" w14:paraId="6FD8DC51" w14:textId="77777777" w:rsidTr="000E6320">
        <w:trPr>
          <w:trHeight w:val="255"/>
        </w:trPr>
        <w:tc>
          <w:tcPr>
            <w:tcW w:w="2380" w:type="dxa"/>
            <w:vMerge/>
            <w:hideMark/>
          </w:tcPr>
          <w:p w14:paraId="426758EA" w14:textId="77777777" w:rsidR="000E6320" w:rsidRPr="000E6320" w:rsidRDefault="000E6320">
            <w:pPr>
              <w:rPr>
                <w:rFonts w:cs="Arial"/>
              </w:rPr>
            </w:pPr>
          </w:p>
        </w:tc>
        <w:tc>
          <w:tcPr>
            <w:tcW w:w="3100" w:type="dxa"/>
            <w:vMerge/>
            <w:hideMark/>
          </w:tcPr>
          <w:p w14:paraId="11CAF0DD" w14:textId="77777777" w:rsidR="000E6320" w:rsidRPr="000E6320" w:rsidRDefault="000E6320">
            <w:pPr>
              <w:rPr>
                <w:rFonts w:cs="Arial"/>
              </w:rPr>
            </w:pPr>
          </w:p>
        </w:tc>
        <w:tc>
          <w:tcPr>
            <w:tcW w:w="3560" w:type="dxa"/>
            <w:vMerge/>
            <w:hideMark/>
          </w:tcPr>
          <w:p w14:paraId="3186F852" w14:textId="77777777" w:rsidR="000E6320" w:rsidRPr="000E6320" w:rsidRDefault="000E6320">
            <w:pPr>
              <w:rPr>
                <w:rFonts w:cs="Arial"/>
              </w:rPr>
            </w:pPr>
          </w:p>
        </w:tc>
        <w:tc>
          <w:tcPr>
            <w:tcW w:w="2440" w:type="dxa"/>
            <w:vMerge/>
            <w:hideMark/>
          </w:tcPr>
          <w:p w14:paraId="21F137CF" w14:textId="77777777" w:rsidR="000E6320" w:rsidRPr="000E6320" w:rsidRDefault="000E6320">
            <w:pPr>
              <w:rPr>
                <w:rFonts w:cs="Arial"/>
              </w:rPr>
            </w:pPr>
          </w:p>
        </w:tc>
        <w:tc>
          <w:tcPr>
            <w:tcW w:w="2820" w:type="dxa"/>
            <w:vMerge/>
            <w:hideMark/>
          </w:tcPr>
          <w:p w14:paraId="3DF6C7C2" w14:textId="77777777" w:rsidR="000E6320" w:rsidRPr="000E6320" w:rsidRDefault="000E6320">
            <w:pPr>
              <w:rPr>
                <w:rFonts w:cs="Arial"/>
              </w:rPr>
            </w:pPr>
          </w:p>
        </w:tc>
        <w:tc>
          <w:tcPr>
            <w:tcW w:w="3180" w:type="dxa"/>
            <w:noWrap/>
            <w:hideMark/>
          </w:tcPr>
          <w:p w14:paraId="3F5A22DC" w14:textId="77777777" w:rsidR="000E6320" w:rsidRPr="000E6320" w:rsidRDefault="000E6320">
            <w:pPr>
              <w:rPr>
                <w:rFonts w:cs="Arial"/>
              </w:rPr>
            </w:pPr>
            <w:proofErr w:type="spellStart"/>
            <w:r w:rsidRPr="000E6320">
              <w:rPr>
                <w:rFonts w:cs="Arial"/>
              </w:rPr>
              <w:t>LHS_Temp_Dec_Pressed</w:t>
            </w:r>
            <w:proofErr w:type="spellEnd"/>
          </w:p>
        </w:tc>
        <w:tc>
          <w:tcPr>
            <w:tcW w:w="2620" w:type="dxa"/>
            <w:noWrap/>
            <w:hideMark/>
          </w:tcPr>
          <w:p w14:paraId="7FF83366" w14:textId="77777777" w:rsidR="000E6320" w:rsidRPr="000E6320" w:rsidRDefault="000E6320">
            <w:pPr>
              <w:rPr>
                <w:rFonts w:cs="Arial"/>
              </w:rPr>
            </w:pPr>
          </w:p>
        </w:tc>
      </w:tr>
      <w:tr w:rsidR="000E6320" w:rsidRPr="000E6320" w14:paraId="2FF6F685" w14:textId="77777777" w:rsidTr="000E6320">
        <w:trPr>
          <w:trHeight w:val="255"/>
        </w:trPr>
        <w:tc>
          <w:tcPr>
            <w:tcW w:w="2380" w:type="dxa"/>
            <w:vMerge w:val="restart"/>
            <w:noWrap/>
            <w:hideMark/>
          </w:tcPr>
          <w:p w14:paraId="6D8910D3" w14:textId="77777777" w:rsidR="000E6320" w:rsidRPr="000E6320" w:rsidRDefault="000E6320">
            <w:pPr>
              <w:rPr>
                <w:rFonts w:cs="Arial"/>
              </w:rPr>
            </w:pPr>
            <w:r w:rsidRPr="000E6320">
              <w:rPr>
                <w:rFonts w:cs="Arial"/>
              </w:rPr>
              <w:t>RHS  (Seat B)</w:t>
            </w:r>
          </w:p>
        </w:tc>
        <w:tc>
          <w:tcPr>
            <w:tcW w:w="3100" w:type="dxa"/>
            <w:vMerge w:val="restart"/>
            <w:noWrap/>
            <w:hideMark/>
          </w:tcPr>
          <w:p w14:paraId="3E57632B" w14:textId="77777777" w:rsidR="000E6320" w:rsidRPr="000E6320" w:rsidRDefault="000E6320">
            <w:pPr>
              <w:rPr>
                <w:rFonts w:cs="Arial"/>
              </w:rPr>
            </w:pPr>
            <w:r w:rsidRPr="000E6320">
              <w:rPr>
                <w:rFonts w:cs="Arial"/>
              </w:rPr>
              <w:t>Temp selection</w:t>
            </w:r>
          </w:p>
        </w:tc>
        <w:tc>
          <w:tcPr>
            <w:tcW w:w="3560" w:type="dxa"/>
            <w:vMerge w:val="restart"/>
            <w:noWrap/>
            <w:hideMark/>
          </w:tcPr>
          <w:p w14:paraId="39842D7B" w14:textId="77777777" w:rsidR="000E6320" w:rsidRPr="000E6320" w:rsidRDefault="000E6320">
            <w:pPr>
              <w:rPr>
                <w:rFonts w:cs="Arial"/>
              </w:rPr>
            </w:pPr>
            <w:r w:rsidRPr="000E6320">
              <w:rPr>
                <w:rFonts w:cs="Arial"/>
              </w:rPr>
              <w:t>REQ-389376    REQ-389385</w:t>
            </w:r>
          </w:p>
        </w:tc>
        <w:tc>
          <w:tcPr>
            <w:tcW w:w="2440" w:type="dxa"/>
            <w:vMerge w:val="restart"/>
            <w:noWrap/>
            <w:hideMark/>
          </w:tcPr>
          <w:p w14:paraId="1ED19EC1" w14:textId="77777777" w:rsidR="000E6320" w:rsidRPr="000E6320" w:rsidRDefault="000E6320">
            <w:pPr>
              <w:rPr>
                <w:rFonts w:cs="Arial"/>
              </w:rPr>
            </w:pPr>
            <w:r w:rsidRPr="000E6320">
              <w:rPr>
                <w:rFonts w:cs="Arial"/>
              </w:rPr>
              <w:t>Clmt_Button_Stat4</w:t>
            </w:r>
          </w:p>
        </w:tc>
        <w:tc>
          <w:tcPr>
            <w:tcW w:w="2820" w:type="dxa"/>
            <w:vMerge w:val="restart"/>
            <w:hideMark/>
          </w:tcPr>
          <w:p w14:paraId="6AC40822" w14:textId="77777777" w:rsidR="000E6320" w:rsidRPr="000E6320" w:rsidRDefault="000E6320">
            <w:pPr>
              <w:rPr>
                <w:rFonts w:cs="Arial"/>
              </w:rPr>
            </w:pPr>
            <w:r w:rsidRPr="000E6320">
              <w:rPr>
                <w:rFonts w:cs="Arial"/>
              </w:rPr>
              <w:t>Frt_Btn_Status_1st</w:t>
            </w:r>
            <w:r w:rsidRPr="000E6320">
              <w:rPr>
                <w:rFonts w:cs="Arial"/>
              </w:rPr>
              <w:br/>
              <w:t>Frt_Btn_Status_2nd</w:t>
            </w:r>
          </w:p>
        </w:tc>
        <w:tc>
          <w:tcPr>
            <w:tcW w:w="3180" w:type="dxa"/>
            <w:noWrap/>
            <w:hideMark/>
          </w:tcPr>
          <w:p w14:paraId="7D78FF20"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25E07BB8" w14:textId="77777777" w:rsidR="000E6320" w:rsidRPr="000E6320" w:rsidRDefault="000E6320">
            <w:pPr>
              <w:rPr>
                <w:rFonts w:cs="Arial"/>
              </w:rPr>
            </w:pPr>
          </w:p>
        </w:tc>
      </w:tr>
      <w:tr w:rsidR="000E6320" w:rsidRPr="000E6320" w14:paraId="37F4EA0A" w14:textId="77777777" w:rsidTr="000E6320">
        <w:trPr>
          <w:trHeight w:val="255"/>
        </w:trPr>
        <w:tc>
          <w:tcPr>
            <w:tcW w:w="2380" w:type="dxa"/>
            <w:vMerge/>
            <w:hideMark/>
          </w:tcPr>
          <w:p w14:paraId="305C1A65" w14:textId="77777777" w:rsidR="000E6320" w:rsidRPr="000E6320" w:rsidRDefault="000E6320">
            <w:pPr>
              <w:rPr>
                <w:rFonts w:cs="Arial"/>
              </w:rPr>
            </w:pPr>
          </w:p>
        </w:tc>
        <w:tc>
          <w:tcPr>
            <w:tcW w:w="3100" w:type="dxa"/>
            <w:vMerge/>
            <w:hideMark/>
          </w:tcPr>
          <w:p w14:paraId="586D5282" w14:textId="77777777" w:rsidR="000E6320" w:rsidRPr="000E6320" w:rsidRDefault="000E6320">
            <w:pPr>
              <w:rPr>
                <w:rFonts w:cs="Arial"/>
              </w:rPr>
            </w:pPr>
          </w:p>
        </w:tc>
        <w:tc>
          <w:tcPr>
            <w:tcW w:w="3560" w:type="dxa"/>
            <w:vMerge/>
            <w:hideMark/>
          </w:tcPr>
          <w:p w14:paraId="75031971" w14:textId="77777777" w:rsidR="000E6320" w:rsidRPr="000E6320" w:rsidRDefault="000E6320">
            <w:pPr>
              <w:rPr>
                <w:rFonts w:cs="Arial"/>
              </w:rPr>
            </w:pPr>
          </w:p>
        </w:tc>
        <w:tc>
          <w:tcPr>
            <w:tcW w:w="2440" w:type="dxa"/>
            <w:vMerge/>
            <w:hideMark/>
          </w:tcPr>
          <w:p w14:paraId="12F40A8D" w14:textId="77777777" w:rsidR="000E6320" w:rsidRPr="000E6320" w:rsidRDefault="000E6320">
            <w:pPr>
              <w:rPr>
                <w:rFonts w:cs="Arial"/>
              </w:rPr>
            </w:pPr>
          </w:p>
        </w:tc>
        <w:tc>
          <w:tcPr>
            <w:tcW w:w="2820" w:type="dxa"/>
            <w:vMerge/>
            <w:hideMark/>
          </w:tcPr>
          <w:p w14:paraId="3745787F" w14:textId="77777777" w:rsidR="000E6320" w:rsidRPr="000E6320" w:rsidRDefault="000E6320">
            <w:pPr>
              <w:rPr>
                <w:rFonts w:cs="Arial"/>
              </w:rPr>
            </w:pPr>
          </w:p>
        </w:tc>
        <w:tc>
          <w:tcPr>
            <w:tcW w:w="3180" w:type="dxa"/>
            <w:noWrap/>
            <w:hideMark/>
          </w:tcPr>
          <w:p w14:paraId="7F2C7F98" w14:textId="77777777" w:rsidR="000E6320" w:rsidRPr="000E6320" w:rsidRDefault="000E6320">
            <w:pPr>
              <w:rPr>
                <w:rFonts w:cs="Arial"/>
              </w:rPr>
            </w:pPr>
            <w:proofErr w:type="spellStart"/>
            <w:r w:rsidRPr="000E6320">
              <w:rPr>
                <w:rFonts w:cs="Arial"/>
              </w:rPr>
              <w:t>RHS_Temp_Inc_Pressed</w:t>
            </w:r>
            <w:proofErr w:type="spellEnd"/>
          </w:p>
        </w:tc>
        <w:tc>
          <w:tcPr>
            <w:tcW w:w="2620" w:type="dxa"/>
            <w:noWrap/>
            <w:hideMark/>
          </w:tcPr>
          <w:p w14:paraId="6927D3CA" w14:textId="77777777" w:rsidR="000E6320" w:rsidRPr="000E6320" w:rsidRDefault="000E6320">
            <w:pPr>
              <w:rPr>
                <w:rFonts w:cs="Arial"/>
              </w:rPr>
            </w:pPr>
          </w:p>
        </w:tc>
      </w:tr>
      <w:tr w:rsidR="000E6320" w:rsidRPr="000E6320" w14:paraId="748199A2" w14:textId="77777777" w:rsidTr="000E6320">
        <w:trPr>
          <w:trHeight w:val="255"/>
        </w:trPr>
        <w:tc>
          <w:tcPr>
            <w:tcW w:w="2380" w:type="dxa"/>
            <w:vMerge/>
            <w:hideMark/>
          </w:tcPr>
          <w:p w14:paraId="49C34C90" w14:textId="77777777" w:rsidR="000E6320" w:rsidRPr="000E6320" w:rsidRDefault="000E6320">
            <w:pPr>
              <w:rPr>
                <w:rFonts w:cs="Arial"/>
              </w:rPr>
            </w:pPr>
          </w:p>
        </w:tc>
        <w:tc>
          <w:tcPr>
            <w:tcW w:w="3100" w:type="dxa"/>
            <w:vMerge/>
            <w:hideMark/>
          </w:tcPr>
          <w:p w14:paraId="645CFC5D" w14:textId="77777777" w:rsidR="000E6320" w:rsidRPr="000E6320" w:rsidRDefault="000E6320">
            <w:pPr>
              <w:rPr>
                <w:rFonts w:cs="Arial"/>
              </w:rPr>
            </w:pPr>
          </w:p>
        </w:tc>
        <w:tc>
          <w:tcPr>
            <w:tcW w:w="3560" w:type="dxa"/>
            <w:vMerge/>
            <w:hideMark/>
          </w:tcPr>
          <w:p w14:paraId="5E4A63A2" w14:textId="77777777" w:rsidR="000E6320" w:rsidRPr="000E6320" w:rsidRDefault="000E6320">
            <w:pPr>
              <w:rPr>
                <w:rFonts w:cs="Arial"/>
              </w:rPr>
            </w:pPr>
          </w:p>
        </w:tc>
        <w:tc>
          <w:tcPr>
            <w:tcW w:w="2440" w:type="dxa"/>
            <w:vMerge/>
            <w:hideMark/>
          </w:tcPr>
          <w:p w14:paraId="66DD349C" w14:textId="77777777" w:rsidR="000E6320" w:rsidRPr="000E6320" w:rsidRDefault="000E6320">
            <w:pPr>
              <w:rPr>
                <w:rFonts w:cs="Arial"/>
              </w:rPr>
            </w:pPr>
          </w:p>
        </w:tc>
        <w:tc>
          <w:tcPr>
            <w:tcW w:w="2820" w:type="dxa"/>
            <w:vMerge/>
            <w:hideMark/>
          </w:tcPr>
          <w:p w14:paraId="4F38410D" w14:textId="77777777" w:rsidR="000E6320" w:rsidRPr="000E6320" w:rsidRDefault="000E6320">
            <w:pPr>
              <w:rPr>
                <w:rFonts w:cs="Arial"/>
              </w:rPr>
            </w:pPr>
          </w:p>
        </w:tc>
        <w:tc>
          <w:tcPr>
            <w:tcW w:w="3180" w:type="dxa"/>
            <w:noWrap/>
            <w:hideMark/>
          </w:tcPr>
          <w:p w14:paraId="3C247DA5" w14:textId="77777777" w:rsidR="000E6320" w:rsidRPr="000E6320" w:rsidRDefault="000E6320">
            <w:pPr>
              <w:rPr>
                <w:rFonts w:cs="Arial"/>
              </w:rPr>
            </w:pPr>
            <w:proofErr w:type="spellStart"/>
            <w:r w:rsidRPr="000E6320">
              <w:rPr>
                <w:rFonts w:cs="Arial"/>
              </w:rPr>
              <w:t>RHS_Temp_Dec_Pressed</w:t>
            </w:r>
            <w:proofErr w:type="spellEnd"/>
          </w:p>
        </w:tc>
        <w:tc>
          <w:tcPr>
            <w:tcW w:w="2620" w:type="dxa"/>
            <w:noWrap/>
            <w:hideMark/>
          </w:tcPr>
          <w:p w14:paraId="5EF4E853" w14:textId="77777777" w:rsidR="000E6320" w:rsidRPr="000E6320" w:rsidRDefault="000E6320">
            <w:pPr>
              <w:rPr>
                <w:rFonts w:cs="Arial"/>
              </w:rPr>
            </w:pPr>
          </w:p>
        </w:tc>
      </w:tr>
      <w:tr w:rsidR="000E6320" w:rsidRPr="000E6320" w14:paraId="3F0A546B" w14:textId="77777777" w:rsidTr="000E6320">
        <w:trPr>
          <w:trHeight w:val="255"/>
        </w:trPr>
        <w:tc>
          <w:tcPr>
            <w:tcW w:w="2380" w:type="dxa"/>
            <w:noWrap/>
            <w:hideMark/>
          </w:tcPr>
          <w:p w14:paraId="2AEFC1C1" w14:textId="77777777" w:rsidR="000E6320" w:rsidRPr="000E6320" w:rsidRDefault="000E6320">
            <w:pPr>
              <w:rPr>
                <w:rFonts w:cs="Arial"/>
              </w:rPr>
            </w:pPr>
            <w:r w:rsidRPr="000E6320">
              <w:rPr>
                <w:rFonts w:cs="Arial"/>
              </w:rPr>
              <w:t> </w:t>
            </w:r>
          </w:p>
        </w:tc>
        <w:tc>
          <w:tcPr>
            <w:tcW w:w="3100" w:type="dxa"/>
            <w:noWrap/>
            <w:hideMark/>
          </w:tcPr>
          <w:p w14:paraId="4AE8E427" w14:textId="77777777" w:rsidR="000E6320" w:rsidRPr="000E6320" w:rsidRDefault="000E6320">
            <w:pPr>
              <w:rPr>
                <w:rFonts w:cs="Arial"/>
              </w:rPr>
            </w:pPr>
            <w:r w:rsidRPr="000E6320">
              <w:rPr>
                <w:rFonts w:cs="Arial"/>
              </w:rPr>
              <w:t> </w:t>
            </w:r>
          </w:p>
        </w:tc>
        <w:tc>
          <w:tcPr>
            <w:tcW w:w="3560" w:type="dxa"/>
            <w:noWrap/>
            <w:hideMark/>
          </w:tcPr>
          <w:p w14:paraId="63857A3E" w14:textId="77777777" w:rsidR="000E6320" w:rsidRPr="000E6320" w:rsidRDefault="000E6320">
            <w:pPr>
              <w:rPr>
                <w:rFonts w:cs="Arial"/>
              </w:rPr>
            </w:pPr>
            <w:r w:rsidRPr="000E6320">
              <w:rPr>
                <w:rFonts w:cs="Arial"/>
              </w:rPr>
              <w:t> </w:t>
            </w:r>
          </w:p>
        </w:tc>
        <w:tc>
          <w:tcPr>
            <w:tcW w:w="2440" w:type="dxa"/>
            <w:noWrap/>
            <w:hideMark/>
          </w:tcPr>
          <w:p w14:paraId="12AF80B5" w14:textId="77777777" w:rsidR="000E6320" w:rsidRPr="000E6320" w:rsidRDefault="000E6320">
            <w:pPr>
              <w:rPr>
                <w:rFonts w:cs="Arial"/>
              </w:rPr>
            </w:pPr>
            <w:r w:rsidRPr="000E6320">
              <w:rPr>
                <w:rFonts w:cs="Arial"/>
              </w:rPr>
              <w:t> </w:t>
            </w:r>
          </w:p>
        </w:tc>
        <w:tc>
          <w:tcPr>
            <w:tcW w:w="2820" w:type="dxa"/>
            <w:noWrap/>
            <w:hideMark/>
          </w:tcPr>
          <w:p w14:paraId="71E94D9B" w14:textId="77777777" w:rsidR="000E6320" w:rsidRPr="000E6320" w:rsidRDefault="000E6320">
            <w:pPr>
              <w:rPr>
                <w:rFonts w:cs="Arial"/>
              </w:rPr>
            </w:pPr>
            <w:r w:rsidRPr="000E6320">
              <w:rPr>
                <w:rFonts w:cs="Arial"/>
              </w:rPr>
              <w:t> </w:t>
            </w:r>
          </w:p>
        </w:tc>
        <w:tc>
          <w:tcPr>
            <w:tcW w:w="3180" w:type="dxa"/>
            <w:noWrap/>
            <w:hideMark/>
          </w:tcPr>
          <w:p w14:paraId="1E5339CF" w14:textId="77777777" w:rsidR="000E6320" w:rsidRPr="000E6320" w:rsidRDefault="000E6320">
            <w:pPr>
              <w:rPr>
                <w:rFonts w:cs="Arial"/>
              </w:rPr>
            </w:pPr>
            <w:r w:rsidRPr="000E6320">
              <w:rPr>
                <w:rFonts w:cs="Arial"/>
              </w:rPr>
              <w:t> </w:t>
            </w:r>
          </w:p>
        </w:tc>
        <w:tc>
          <w:tcPr>
            <w:tcW w:w="2620" w:type="dxa"/>
            <w:noWrap/>
            <w:hideMark/>
          </w:tcPr>
          <w:p w14:paraId="79DD6F78" w14:textId="77777777" w:rsidR="000E6320" w:rsidRPr="000E6320" w:rsidRDefault="000E6320">
            <w:pPr>
              <w:rPr>
                <w:rFonts w:cs="Arial"/>
              </w:rPr>
            </w:pPr>
          </w:p>
        </w:tc>
      </w:tr>
      <w:tr w:rsidR="000E6320" w:rsidRPr="000E6320" w14:paraId="18451F68" w14:textId="77777777" w:rsidTr="000E6320">
        <w:trPr>
          <w:trHeight w:val="255"/>
        </w:trPr>
        <w:tc>
          <w:tcPr>
            <w:tcW w:w="2380" w:type="dxa"/>
            <w:vMerge w:val="restart"/>
            <w:noWrap/>
            <w:hideMark/>
          </w:tcPr>
          <w:p w14:paraId="0A55503C" w14:textId="77777777" w:rsidR="000E6320" w:rsidRPr="000E6320" w:rsidRDefault="000E6320">
            <w:pPr>
              <w:rPr>
                <w:rFonts w:cs="Arial"/>
              </w:rPr>
            </w:pPr>
            <w:r w:rsidRPr="000E6320">
              <w:rPr>
                <w:rFonts w:cs="Arial"/>
              </w:rPr>
              <w:t>Seat C</w:t>
            </w:r>
          </w:p>
        </w:tc>
        <w:tc>
          <w:tcPr>
            <w:tcW w:w="3100" w:type="dxa"/>
            <w:vMerge w:val="restart"/>
            <w:noWrap/>
            <w:hideMark/>
          </w:tcPr>
          <w:p w14:paraId="05F3CC97" w14:textId="77777777" w:rsidR="000E6320" w:rsidRPr="000E6320" w:rsidRDefault="000E6320">
            <w:pPr>
              <w:rPr>
                <w:rFonts w:cs="Arial"/>
              </w:rPr>
            </w:pPr>
            <w:r w:rsidRPr="000E6320">
              <w:rPr>
                <w:rFonts w:cs="Arial"/>
              </w:rPr>
              <w:t>Rear Climate ON/OFF</w:t>
            </w:r>
          </w:p>
        </w:tc>
        <w:tc>
          <w:tcPr>
            <w:tcW w:w="3560" w:type="dxa"/>
            <w:vMerge w:val="restart"/>
            <w:noWrap/>
            <w:hideMark/>
          </w:tcPr>
          <w:p w14:paraId="74FC7892" w14:textId="77777777" w:rsidR="000E6320" w:rsidRPr="000E6320" w:rsidRDefault="000E6320">
            <w:pPr>
              <w:rPr>
                <w:rFonts w:cs="Arial"/>
              </w:rPr>
            </w:pPr>
            <w:r w:rsidRPr="000E6320">
              <w:rPr>
                <w:rFonts w:cs="Arial"/>
              </w:rPr>
              <w:t>REQ-389530</w:t>
            </w:r>
          </w:p>
        </w:tc>
        <w:tc>
          <w:tcPr>
            <w:tcW w:w="2440" w:type="dxa"/>
            <w:vMerge w:val="restart"/>
            <w:noWrap/>
            <w:hideMark/>
          </w:tcPr>
          <w:p w14:paraId="14AA7054" w14:textId="77777777" w:rsidR="000E6320" w:rsidRPr="000E6320" w:rsidRDefault="000E6320">
            <w:pPr>
              <w:rPr>
                <w:rFonts w:cs="Arial"/>
              </w:rPr>
            </w:pPr>
            <w:r w:rsidRPr="000E6320">
              <w:rPr>
                <w:rFonts w:cs="Arial"/>
              </w:rPr>
              <w:t>Clmt_Button_Stat4</w:t>
            </w:r>
          </w:p>
        </w:tc>
        <w:tc>
          <w:tcPr>
            <w:tcW w:w="2820" w:type="dxa"/>
            <w:vMerge w:val="restart"/>
            <w:hideMark/>
          </w:tcPr>
          <w:p w14:paraId="69A40095"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53B74B90"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39DAC1AF" w14:textId="77777777" w:rsidR="000E6320" w:rsidRPr="000E6320" w:rsidRDefault="000E6320">
            <w:pPr>
              <w:rPr>
                <w:rFonts w:cs="Arial"/>
              </w:rPr>
            </w:pPr>
          </w:p>
        </w:tc>
      </w:tr>
      <w:tr w:rsidR="000E6320" w:rsidRPr="000E6320" w14:paraId="22E1E2FC" w14:textId="77777777" w:rsidTr="000E6320">
        <w:trPr>
          <w:trHeight w:val="255"/>
        </w:trPr>
        <w:tc>
          <w:tcPr>
            <w:tcW w:w="2380" w:type="dxa"/>
            <w:vMerge/>
            <w:hideMark/>
          </w:tcPr>
          <w:p w14:paraId="2ED2A18A" w14:textId="77777777" w:rsidR="000E6320" w:rsidRPr="000E6320" w:rsidRDefault="000E6320">
            <w:pPr>
              <w:rPr>
                <w:rFonts w:cs="Arial"/>
              </w:rPr>
            </w:pPr>
          </w:p>
        </w:tc>
        <w:tc>
          <w:tcPr>
            <w:tcW w:w="3100" w:type="dxa"/>
            <w:vMerge/>
            <w:hideMark/>
          </w:tcPr>
          <w:p w14:paraId="618BECEB" w14:textId="77777777" w:rsidR="000E6320" w:rsidRPr="000E6320" w:rsidRDefault="000E6320">
            <w:pPr>
              <w:rPr>
                <w:rFonts w:cs="Arial"/>
              </w:rPr>
            </w:pPr>
          </w:p>
        </w:tc>
        <w:tc>
          <w:tcPr>
            <w:tcW w:w="3560" w:type="dxa"/>
            <w:vMerge/>
            <w:hideMark/>
          </w:tcPr>
          <w:p w14:paraId="500CDFA4" w14:textId="77777777" w:rsidR="000E6320" w:rsidRPr="000E6320" w:rsidRDefault="000E6320">
            <w:pPr>
              <w:rPr>
                <w:rFonts w:cs="Arial"/>
              </w:rPr>
            </w:pPr>
          </w:p>
        </w:tc>
        <w:tc>
          <w:tcPr>
            <w:tcW w:w="2440" w:type="dxa"/>
            <w:vMerge/>
            <w:hideMark/>
          </w:tcPr>
          <w:p w14:paraId="18EC827A" w14:textId="77777777" w:rsidR="000E6320" w:rsidRPr="000E6320" w:rsidRDefault="000E6320">
            <w:pPr>
              <w:rPr>
                <w:rFonts w:cs="Arial"/>
              </w:rPr>
            </w:pPr>
          </w:p>
        </w:tc>
        <w:tc>
          <w:tcPr>
            <w:tcW w:w="2820" w:type="dxa"/>
            <w:vMerge/>
            <w:hideMark/>
          </w:tcPr>
          <w:p w14:paraId="44564B60" w14:textId="77777777" w:rsidR="000E6320" w:rsidRPr="000E6320" w:rsidRDefault="000E6320">
            <w:pPr>
              <w:rPr>
                <w:rFonts w:cs="Arial"/>
              </w:rPr>
            </w:pPr>
          </w:p>
        </w:tc>
        <w:tc>
          <w:tcPr>
            <w:tcW w:w="3180" w:type="dxa"/>
            <w:noWrap/>
            <w:hideMark/>
          </w:tcPr>
          <w:p w14:paraId="3D967F89" w14:textId="77777777" w:rsidR="000E6320" w:rsidRPr="000E6320" w:rsidRDefault="000E6320">
            <w:pPr>
              <w:rPr>
                <w:rFonts w:cs="Arial"/>
              </w:rPr>
            </w:pPr>
            <w:proofErr w:type="spellStart"/>
            <w:r w:rsidRPr="000E6320">
              <w:rPr>
                <w:rFonts w:cs="Arial"/>
              </w:rPr>
              <w:t>Rear_Power_Pressed</w:t>
            </w:r>
            <w:proofErr w:type="spellEnd"/>
          </w:p>
        </w:tc>
        <w:tc>
          <w:tcPr>
            <w:tcW w:w="2620" w:type="dxa"/>
            <w:noWrap/>
            <w:hideMark/>
          </w:tcPr>
          <w:p w14:paraId="51A7868E" w14:textId="77777777" w:rsidR="000E6320" w:rsidRPr="000E6320" w:rsidRDefault="000E6320">
            <w:pPr>
              <w:rPr>
                <w:rFonts w:cs="Arial"/>
              </w:rPr>
            </w:pPr>
          </w:p>
        </w:tc>
      </w:tr>
      <w:tr w:rsidR="000E6320" w:rsidRPr="000E6320" w14:paraId="0BB338F4" w14:textId="77777777" w:rsidTr="000E6320">
        <w:trPr>
          <w:trHeight w:val="255"/>
        </w:trPr>
        <w:tc>
          <w:tcPr>
            <w:tcW w:w="2380" w:type="dxa"/>
            <w:vMerge/>
            <w:hideMark/>
          </w:tcPr>
          <w:p w14:paraId="4ECD9884" w14:textId="77777777" w:rsidR="000E6320" w:rsidRPr="000E6320" w:rsidRDefault="000E6320">
            <w:pPr>
              <w:rPr>
                <w:rFonts w:cs="Arial"/>
              </w:rPr>
            </w:pPr>
          </w:p>
        </w:tc>
        <w:tc>
          <w:tcPr>
            <w:tcW w:w="3100" w:type="dxa"/>
            <w:vMerge w:val="restart"/>
            <w:noWrap/>
            <w:hideMark/>
          </w:tcPr>
          <w:p w14:paraId="4060D7EB" w14:textId="77777777" w:rsidR="000E6320" w:rsidRPr="000E6320" w:rsidRDefault="000E6320">
            <w:pPr>
              <w:rPr>
                <w:rFonts w:cs="Arial"/>
              </w:rPr>
            </w:pPr>
            <w:r w:rsidRPr="000E6320">
              <w:rPr>
                <w:rFonts w:cs="Arial"/>
              </w:rPr>
              <w:t>Auto ON/OFF</w:t>
            </w:r>
          </w:p>
        </w:tc>
        <w:tc>
          <w:tcPr>
            <w:tcW w:w="3560" w:type="dxa"/>
            <w:vMerge w:val="restart"/>
            <w:noWrap/>
            <w:hideMark/>
          </w:tcPr>
          <w:p w14:paraId="5E4835A6" w14:textId="77777777" w:rsidR="000E6320" w:rsidRPr="000E6320" w:rsidRDefault="000E6320">
            <w:pPr>
              <w:rPr>
                <w:rFonts w:cs="Arial"/>
              </w:rPr>
            </w:pPr>
            <w:r w:rsidRPr="000E6320">
              <w:rPr>
                <w:rFonts w:cs="Arial"/>
              </w:rPr>
              <w:t>REQ-389549</w:t>
            </w:r>
          </w:p>
        </w:tc>
        <w:tc>
          <w:tcPr>
            <w:tcW w:w="2440" w:type="dxa"/>
            <w:vMerge w:val="restart"/>
            <w:noWrap/>
            <w:hideMark/>
          </w:tcPr>
          <w:p w14:paraId="133F14FF" w14:textId="77777777" w:rsidR="000E6320" w:rsidRPr="000E6320" w:rsidRDefault="000E6320">
            <w:pPr>
              <w:rPr>
                <w:rFonts w:cs="Arial"/>
              </w:rPr>
            </w:pPr>
            <w:r w:rsidRPr="000E6320">
              <w:rPr>
                <w:rFonts w:cs="Arial"/>
              </w:rPr>
              <w:t>Clmt_Button_Stat4</w:t>
            </w:r>
          </w:p>
        </w:tc>
        <w:tc>
          <w:tcPr>
            <w:tcW w:w="2820" w:type="dxa"/>
            <w:vMerge w:val="restart"/>
            <w:hideMark/>
          </w:tcPr>
          <w:p w14:paraId="76153F7E"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2831C235"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17F4216E" w14:textId="77777777" w:rsidR="000E6320" w:rsidRPr="000E6320" w:rsidRDefault="000E6320">
            <w:pPr>
              <w:rPr>
                <w:rFonts w:cs="Arial"/>
              </w:rPr>
            </w:pPr>
          </w:p>
        </w:tc>
      </w:tr>
      <w:tr w:rsidR="000E6320" w:rsidRPr="000E6320" w14:paraId="5EC21F19" w14:textId="77777777" w:rsidTr="000E6320">
        <w:trPr>
          <w:trHeight w:val="255"/>
        </w:trPr>
        <w:tc>
          <w:tcPr>
            <w:tcW w:w="2380" w:type="dxa"/>
            <w:vMerge/>
            <w:hideMark/>
          </w:tcPr>
          <w:p w14:paraId="759CA0C2" w14:textId="77777777" w:rsidR="000E6320" w:rsidRPr="000E6320" w:rsidRDefault="000E6320">
            <w:pPr>
              <w:rPr>
                <w:rFonts w:cs="Arial"/>
              </w:rPr>
            </w:pPr>
          </w:p>
        </w:tc>
        <w:tc>
          <w:tcPr>
            <w:tcW w:w="3100" w:type="dxa"/>
            <w:vMerge/>
            <w:hideMark/>
          </w:tcPr>
          <w:p w14:paraId="14D0348E" w14:textId="77777777" w:rsidR="000E6320" w:rsidRPr="000E6320" w:rsidRDefault="000E6320">
            <w:pPr>
              <w:rPr>
                <w:rFonts w:cs="Arial"/>
              </w:rPr>
            </w:pPr>
          </w:p>
        </w:tc>
        <w:tc>
          <w:tcPr>
            <w:tcW w:w="3560" w:type="dxa"/>
            <w:vMerge/>
            <w:hideMark/>
          </w:tcPr>
          <w:p w14:paraId="127CEBA7" w14:textId="77777777" w:rsidR="000E6320" w:rsidRPr="000E6320" w:rsidRDefault="000E6320">
            <w:pPr>
              <w:rPr>
                <w:rFonts w:cs="Arial"/>
              </w:rPr>
            </w:pPr>
          </w:p>
        </w:tc>
        <w:tc>
          <w:tcPr>
            <w:tcW w:w="2440" w:type="dxa"/>
            <w:vMerge/>
            <w:hideMark/>
          </w:tcPr>
          <w:p w14:paraId="5D6924C2" w14:textId="77777777" w:rsidR="000E6320" w:rsidRPr="000E6320" w:rsidRDefault="000E6320">
            <w:pPr>
              <w:rPr>
                <w:rFonts w:cs="Arial"/>
              </w:rPr>
            </w:pPr>
          </w:p>
        </w:tc>
        <w:tc>
          <w:tcPr>
            <w:tcW w:w="2820" w:type="dxa"/>
            <w:vMerge/>
            <w:hideMark/>
          </w:tcPr>
          <w:p w14:paraId="25B3FE12" w14:textId="77777777" w:rsidR="000E6320" w:rsidRPr="000E6320" w:rsidRDefault="000E6320">
            <w:pPr>
              <w:rPr>
                <w:rFonts w:cs="Arial"/>
              </w:rPr>
            </w:pPr>
          </w:p>
        </w:tc>
        <w:tc>
          <w:tcPr>
            <w:tcW w:w="3180" w:type="dxa"/>
            <w:noWrap/>
            <w:hideMark/>
          </w:tcPr>
          <w:p w14:paraId="0526B8FB" w14:textId="77777777" w:rsidR="000E6320" w:rsidRPr="000E6320" w:rsidRDefault="000E6320">
            <w:pPr>
              <w:rPr>
                <w:rFonts w:cs="Arial"/>
              </w:rPr>
            </w:pPr>
            <w:proofErr w:type="spellStart"/>
            <w:r w:rsidRPr="000E6320">
              <w:rPr>
                <w:rFonts w:cs="Arial"/>
              </w:rPr>
              <w:t>AUTO_Pressed</w:t>
            </w:r>
            <w:proofErr w:type="spellEnd"/>
          </w:p>
        </w:tc>
        <w:tc>
          <w:tcPr>
            <w:tcW w:w="2620" w:type="dxa"/>
            <w:noWrap/>
            <w:hideMark/>
          </w:tcPr>
          <w:p w14:paraId="399330C1" w14:textId="77777777" w:rsidR="000E6320" w:rsidRPr="000E6320" w:rsidRDefault="000E6320">
            <w:pPr>
              <w:rPr>
                <w:rFonts w:cs="Arial"/>
              </w:rPr>
            </w:pPr>
          </w:p>
        </w:tc>
      </w:tr>
      <w:tr w:rsidR="000E6320" w:rsidRPr="000E6320" w14:paraId="2ADACA8B" w14:textId="77777777" w:rsidTr="000E6320">
        <w:trPr>
          <w:trHeight w:val="255"/>
        </w:trPr>
        <w:tc>
          <w:tcPr>
            <w:tcW w:w="2380" w:type="dxa"/>
            <w:vMerge/>
            <w:hideMark/>
          </w:tcPr>
          <w:p w14:paraId="582FEAC1" w14:textId="77777777" w:rsidR="000E6320" w:rsidRPr="000E6320" w:rsidRDefault="000E6320">
            <w:pPr>
              <w:rPr>
                <w:rFonts w:cs="Arial"/>
              </w:rPr>
            </w:pPr>
          </w:p>
        </w:tc>
        <w:tc>
          <w:tcPr>
            <w:tcW w:w="3100" w:type="dxa"/>
            <w:vMerge w:val="restart"/>
            <w:noWrap/>
            <w:hideMark/>
          </w:tcPr>
          <w:p w14:paraId="414DE4CD" w14:textId="77777777" w:rsidR="000E6320" w:rsidRPr="000E6320" w:rsidRDefault="000E6320">
            <w:pPr>
              <w:rPr>
                <w:rFonts w:cs="Arial"/>
              </w:rPr>
            </w:pPr>
            <w:r w:rsidRPr="000E6320">
              <w:rPr>
                <w:rFonts w:cs="Arial"/>
              </w:rPr>
              <w:t>Temp Selection</w:t>
            </w:r>
          </w:p>
        </w:tc>
        <w:tc>
          <w:tcPr>
            <w:tcW w:w="3560" w:type="dxa"/>
            <w:vMerge w:val="restart"/>
            <w:noWrap/>
            <w:hideMark/>
          </w:tcPr>
          <w:p w14:paraId="644F5B85" w14:textId="77777777" w:rsidR="000E6320" w:rsidRPr="000E6320" w:rsidRDefault="000E6320">
            <w:pPr>
              <w:rPr>
                <w:rFonts w:cs="Arial"/>
              </w:rPr>
            </w:pPr>
            <w:r w:rsidRPr="000E6320">
              <w:rPr>
                <w:rFonts w:cs="Arial"/>
              </w:rPr>
              <w:t>REQ-389502     REQ-389508</w:t>
            </w:r>
          </w:p>
        </w:tc>
        <w:tc>
          <w:tcPr>
            <w:tcW w:w="2440" w:type="dxa"/>
            <w:vMerge w:val="restart"/>
            <w:noWrap/>
            <w:hideMark/>
          </w:tcPr>
          <w:p w14:paraId="5376EF5B" w14:textId="77777777" w:rsidR="000E6320" w:rsidRPr="000E6320" w:rsidRDefault="000E6320">
            <w:pPr>
              <w:rPr>
                <w:rFonts w:cs="Arial"/>
              </w:rPr>
            </w:pPr>
            <w:r w:rsidRPr="000E6320">
              <w:rPr>
                <w:rFonts w:cs="Arial"/>
              </w:rPr>
              <w:t>Clmt_Button_Stat4</w:t>
            </w:r>
          </w:p>
        </w:tc>
        <w:tc>
          <w:tcPr>
            <w:tcW w:w="2820" w:type="dxa"/>
            <w:vMerge w:val="restart"/>
            <w:hideMark/>
          </w:tcPr>
          <w:p w14:paraId="14C9616F"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0CAB9DF8"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2ED7E0E0" w14:textId="77777777" w:rsidR="000E6320" w:rsidRPr="000E6320" w:rsidRDefault="000E6320">
            <w:pPr>
              <w:rPr>
                <w:rFonts w:cs="Arial"/>
              </w:rPr>
            </w:pPr>
          </w:p>
        </w:tc>
      </w:tr>
      <w:tr w:rsidR="000E6320" w:rsidRPr="000E6320" w14:paraId="70F5E5D5" w14:textId="77777777" w:rsidTr="000E6320">
        <w:trPr>
          <w:trHeight w:val="255"/>
        </w:trPr>
        <w:tc>
          <w:tcPr>
            <w:tcW w:w="2380" w:type="dxa"/>
            <w:vMerge/>
            <w:hideMark/>
          </w:tcPr>
          <w:p w14:paraId="2698EFD1" w14:textId="77777777" w:rsidR="000E6320" w:rsidRPr="000E6320" w:rsidRDefault="000E6320">
            <w:pPr>
              <w:rPr>
                <w:rFonts w:cs="Arial"/>
              </w:rPr>
            </w:pPr>
          </w:p>
        </w:tc>
        <w:tc>
          <w:tcPr>
            <w:tcW w:w="3100" w:type="dxa"/>
            <w:vMerge/>
            <w:hideMark/>
          </w:tcPr>
          <w:p w14:paraId="5434FD0A" w14:textId="77777777" w:rsidR="000E6320" w:rsidRPr="000E6320" w:rsidRDefault="000E6320">
            <w:pPr>
              <w:rPr>
                <w:rFonts w:cs="Arial"/>
              </w:rPr>
            </w:pPr>
          </w:p>
        </w:tc>
        <w:tc>
          <w:tcPr>
            <w:tcW w:w="3560" w:type="dxa"/>
            <w:vMerge/>
            <w:hideMark/>
          </w:tcPr>
          <w:p w14:paraId="0FDC59DA" w14:textId="77777777" w:rsidR="000E6320" w:rsidRPr="000E6320" w:rsidRDefault="000E6320">
            <w:pPr>
              <w:rPr>
                <w:rFonts w:cs="Arial"/>
              </w:rPr>
            </w:pPr>
          </w:p>
        </w:tc>
        <w:tc>
          <w:tcPr>
            <w:tcW w:w="2440" w:type="dxa"/>
            <w:vMerge/>
            <w:hideMark/>
          </w:tcPr>
          <w:p w14:paraId="136FC548" w14:textId="77777777" w:rsidR="000E6320" w:rsidRPr="000E6320" w:rsidRDefault="000E6320">
            <w:pPr>
              <w:rPr>
                <w:rFonts w:cs="Arial"/>
              </w:rPr>
            </w:pPr>
          </w:p>
        </w:tc>
        <w:tc>
          <w:tcPr>
            <w:tcW w:w="2820" w:type="dxa"/>
            <w:vMerge/>
            <w:hideMark/>
          </w:tcPr>
          <w:p w14:paraId="41F020C4" w14:textId="77777777" w:rsidR="000E6320" w:rsidRPr="000E6320" w:rsidRDefault="000E6320">
            <w:pPr>
              <w:rPr>
                <w:rFonts w:cs="Arial"/>
              </w:rPr>
            </w:pPr>
          </w:p>
        </w:tc>
        <w:tc>
          <w:tcPr>
            <w:tcW w:w="3180" w:type="dxa"/>
            <w:noWrap/>
            <w:hideMark/>
          </w:tcPr>
          <w:p w14:paraId="3425CF3A" w14:textId="77777777" w:rsidR="000E6320" w:rsidRPr="000E6320" w:rsidRDefault="000E6320">
            <w:pPr>
              <w:rPr>
                <w:rFonts w:cs="Arial"/>
              </w:rPr>
            </w:pPr>
            <w:proofErr w:type="spellStart"/>
            <w:r w:rsidRPr="000E6320">
              <w:rPr>
                <w:rFonts w:cs="Arial"/>
              </w:rPr>
              <w:t>LHS_Temp_Inc_Pressed</w:t>
            </w:r>
            <w:proofErr w:type="spellEnd"/>
          </w:p>
        </w:tc>
        <w:tc>
          <w:tcPr>
            <w:tcW w:w="2620" w:type="dxa"/>
            <w:noWrap/>
            <w:hideMark/>
          </w:tcPr>
          <w:p w14:paraId="298BBD9C" w14:textId="77777777" w:rsidR="000E6320" w:rsidRPr="000E6320" w:rsidRDefault="000E6320">
            <w:pPr>
              <w:rPr>
                <w:rFonts w:cs="Arial"/>
              </w:rPr>
            </w:pPr>
          </w:p>
        </w:tc>
      </w:tr>
      <w:tr w:rsidR="000E6320" w:rsidRPr="000E6320" w14:paraId="3111C97C" w14:textId="77777777" w:rsidTr="000E6320">
        <w:trPr>
          <w:trHeight w:val="255"/>
        </w:trPr>
        <w:tc>
          <w:tcPr>
            <w:tcW w:w="2380" w:type="dxa"/>
            <w:vMerge/>
            <w:hideMark/>
          </w:tcPr>
          <w:p w14:paraId="247F0641" w14:textId="77777777" w:rsidR="000E6320" w:rsidRPr="000E6320" w:rsidRDefault="000E6320">
            <w:pPr>
              <w:rPr>
                <w:rFonts w:cs="Arial"/>
              </w:rPr>
            </w:pPr>
          </w:p>
        </w:tc>
        <w:tc>
          <w:tcPr>
            <w:tcW w:w="3100" w:type="dxa"/>
            <w:vMerge/>
            <w:hideMark/>
          </w:tcPr>
          <w:p w14:paraId="381FB86A" w14:textId="77777777" w:rsidR="000E6320" w:rsidRPr="000E6320" w:rsidRDefault="000E6320">
            <w:pPr>
              <w:rPr>
                <w:rFonts w:cs="Arial"/>
              </w:rPr>
            </w:pPr>
          </w:p>
        </w:tc>
        <w:tc>
          <w:tcPr>
            <w:tcW w:w="3560" w:type="dxa"/>
            <w:vMerge/>
            <w:hideMark/>
          </w:tcPr>
          <w:p w14:paraId="33F29B51" w14:textId="77777777" w:rsidR="000E6320" w:rsidRPr="000E6320" w:rsidRDefault="000E6320">
            <w:pPr>
              <w:rPr>
                <w:rFonts w:cs="Arial"/>
              </w:rPr>
            </w:pPr>
          </w:p>
        </w:tc>
        <w:tc>
          <w:tcPr>
            <w:tcW w:w="2440" w:type="dxa"/>
            <w:vMerge/>
            <w:hideMark/>
          </w:tcPr>
          <w:p w14:paraId="7D3D3FF9" w14:textId="77777777" w:rsidR="000E6320" w:rsidRPr="000E6320" w:rsidRDefault="000E6320">
            <w:pPr>
              <w:rPr>
                <w:rFonts w:cs="Arial"/>
              </w:rPr>
            </w:pPr>
          </w:p>
        </w:tc>
        <w:tc>
          <w:tcPr>
            <w:tcW w:w="2820" w:type="dxa"/>
            <w:vMerge/>
            <w:hideMark/>
          </w:tcPr>
          <w:p w14:paraId="31CC3396" w14:textId="77777777" w:rsidR="000E6320" w:rsidRPr="000E6320" w:rsidRDefault="000E6320">
            <w:pPr>
              <w:rPr>
                <w:rFonts w:cs="Arial"/>
              </w:rPr>
            </w:pPr>
          </w:p>
        </w:tc>
        <w:tc>
          <w:tcPr>
            <w:tcW w:w="3180" w:type="dxa"/>
            <w:noWrap/>
            <w:hideMark/>
          </w:tcPr>
          <w:p w14:paraId="01E3CC5A" w14:textId="77777777" w:rsidR="000E6320" w:rsidRPr="000E6320" w:rsidRDefault="000E6320">
            <w:pPr>
              <w:rPr>
                <w:rFonts w:cs="Arial"/>
              </w:rPr>
            </w:pPr>
            <w:proofErr w:type="spellStart"/>
            <w:r w:rsidRPr="000E6320">
              <w:rPr>
                <w:rFonts w:cs="Arial"/>
              </w:rPr>
              <w:t>LHS_Temp_Dec_Pressed</w:t>
            </w:r>
            <w:proofErr w:type="spellEnd"/>
          </w:p>
        </w:tc>
        <w:tc>
          <w:tcPr>
            <w:tcW w:w="2620" w:type="dxa"/>
            <w:noWrap/>
            <w:hideMark/>
          </w:tcPr>
          <w:p w14:paraId="1B23376B" w14:textId="77777777" w:rsidR="000E6320" w:rsidRPr="000E6320" w:rsidRDefault="000E6320">
            <w:pPr>
              <w:rPr>
                <w:rFonts w:cs="Arial"/>
              </w:rPr>
            </w:pPr>
          </w:p>
        </w:tc>
      </w:tr>
      <w:tr w:rsidR="000E6320" w:rsidRPr="000E6320" w14:paraId="3BB72FC1" w14:textId="77777777" w:rsidTr="000E6320">
        <w:trPr>
          <w:trHeight w:val="255"/>
        </w:trPr>
        <w:tc>
          <w:tcPr>
            <w:tcW w:w="2380" w:type="dxa"/>
            <w:vMerge/>
            <w:hideMark/>
          </w:tcPr>
          <w:p w14:paraId="126B5AB7" w14:textId="77777777" w:rsidR="000E6320" w:rsidRPr="000E6320" w:rsidRDefault="000E6320">
            <w:pPr>
              <w:rPr>
                <w:rFonts w:cs="Arial"/>
              </w:rPr>
            </w:pPr>
          </w:p>
        </w:tc>
        <w:tc>
          <w:tcPr>
            <w:tcW w:w="3100" w:type="dxa"/>
            <w:vMerge w:val="restart"/>
            <w:noWrap/>
            <w:hideMark/>
          </w:tcPr>
          <w:p w14:paraId="3B83C897" w14:textId="77777777" w:rsidR="000E6320" w:rsidRPr="000E6320" w:rsidRDefault="000E6320">
            <w:pPr>
              <w:rPr>
                <w:rFonts w:cs="Arial"/>
              </w:rPr>
            </w:pPr>
            <w:r w:rsidRPr="000E6320">
              <w:rPr>
                <w:rFonts w:cs="Arial"/>
              </w:rPr>
              <w:t>Fan Speed</w:t>
            </w:r>
          </w:p>
        </w:tc>
        <w:tc>
          <w:tcPr>
            <w:tcW w:w="3560" w:type="dxa"/>
            <w:vMerge w:val="restart"/>
            <w:noWrap/>
            <w:hideMark/>
          </w:tcPr>
          <w:p w14:paraId="49B325D7" w14:textId="77777777" w:rsidR="000E6320" w:rsidRPr="000E6320" w:rsidRDefault="000E6320">
            <w:pPr>
              <w:rPr>
                <w:rFonts w:cs="Arial"/>
              </w:rPr>
            </w:pPr>
            <w:r w:rsidRPr="000E6320">
              <w:rPr>
                <w:rFonts w:cs="Arial"/>
              </w:rPr>
              <w:t>REQ-389520     REQ-389525</w:t>
            </w:r>
          </w:p>
        </w:tc>
        <w:tc>
          <w:tcPr>
            <w:tcW w:w="2440" w:type="dxa"/>
            <w:vMerge w:val="restart"/>
            <w:noWrap/>
            <w:hideMark/>
          </w:tcPr>
          <w:p w14:paraId="78BF92E7" w14:textId="77777777" w:rsidR="000E6320" w:rsidRPr="000E6320" w:rsidRDefault="000E6320">
            <w:pPr>
              <w:rPr>
                <w:rFonts w:cs="Arial"/>
              </w:rPr>
            </w:pPr>
            <w:r w:rsidRPr="000E6320">
              <w:rPr>
                <w:rFonts w:cs="Arial"/>
              </w:rPr>
              <w:t>Clmt_Button_Stat4</w:t>
            </w:r>
          </w:p>
        </w:tc>
        <w:tc>
          <w:tcPr>
            <w:tcW w:w="2820" w:type="dxa"/>
            <w:vMerge w:val="restart"/>
            <w:hideMark/>
          </w:tcPr>
          <w:p w14:paraId="6873940A"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350321AB"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542F7563" w14:textId="77777777" w:rsidR="000E6320" w:rsidRPr="000E6320" w:rsidRDefault="000E6320">
            <w:pPr>
              <w:rPr>
                <w:rFonts w:cs="Arial"/>
              </w:rPr>
            </w:pPr>
          </w:p>
        </w:tc>
      </w:tr>
      <w:tr w:rsidR="000E6320" w:rsidRPr="000E6320" w14:paraId="6A5DF7B7" w14:textId="77777777" w:rsidTr="000E6320">
        <w:trPr>
          <w:trHeight w:val="255"/>
        </w:trPr>
        <w:tc>
          <w:tcPr>
            <w:tcW w:w="2380" w:type="dxa"/>
            <w:vMerge/>
            <w:hideMark/>
          </w:tcPr>
          <w:p w14:paraId="7DAFE251" w14:textId="77777777" w:rsidR="000E6320" w:rsidRPr="000E6320" w:rsidRDefault="000E6320">
            <w:pPr>
              <w:rPr>
                <w:rFonts w:cs="Arial"/>
              </w:rPr>
            </w:pPr>
          </w:p>
        </w:tc>
        <w:tc>
          <w:tcPr>
            <w:tcW w:w="3100" w:type="dxa"/>
            <w:vMerge/>
            <w:hideMark/>
          </w:tcPr>
          <w:p w14:paraId="5F8A2A25" w14:textId="77777777" w:rsidR="000E6320" w:rsidRPr="000E6320" w:rsidRDefault="000E6320">
            <w:pPr>
              <w:rPr>
                <w:rFonts w:cs="Arial"/>
              </w:rPr>
            </w:pPr>
          </w:p>
        </w:tc>
        <w:tc>
          <w:tcPr>
            <w:tcW w:w="3560" w:type="dxa"/>
            <w:vMerge/>
            <w:hideMark/>
          </w:tcPr>
          <w:p w14:paraId="527FBCDC" w14:textId="77777777" w:rsidR="000E6320" w:rsidRPr="000E6320" w:rsidRDefault="000E6320">
            <w:pPr>
              <w:rPr>
                <w:rFonts w:cs="Arial"/>
              </w:rPr>
            </w:pPr>
          </w:p>
        </w:tc>
        <w:tc>
          <w:tcPr>
            <w:tcW w:w="2440" w:type="dxa"/>
            <w:vMerge/>
            <w:hideMark/>
          </w:tcPr>
          <w:p w14:paraId="097D2196" w14:textId="77777777" w:rsidR="000E6320" w:rsidRPr="000E6320" w:rsidRDefault="000E6320">
            <w:pPr>
              <w:rPr>
                <w:rFonts w:cs="Arial"/>
              </w:rPr>
            </w:pPr>
          </w:p>
        </w:tc>
        <w:tc>
          <w:tcPr>
            <w:tcW w:w="2820" w:type="dxa"/>
            <w:vMerge/>
            <w:hideMark/>
          </w:tcPr>
          <w:p w14:paraId="207E2CEB" w14:textId="77777777" w:rsidR="000E6320" w:rsidRPr="000E6320" w:rsidRDefault="000E6320">
            <w:pPr>
              <w:rPr>
                <w:rFonts w:cs="Arial"/>
              </w:rPr>
            </w:pPr>
          </w:p>
        </w:tc>
        <w:tc>
          <w:tcPr>
            <w:tcW w:w="3180" w:type="dxa"/>
            <w:noWrap/>
            <w:hideMark/>
          </w:tcPr>
          <w:p w14:paraId="238DFA68" w14:textId="77777777" w:rsidR="000E6320" w:rsidRPr="000E6320" w:rsidRDefault="000E6320">
            <w:pPr>
              <w:rPr>
                <w:rFonts w:cs="Arial"/>
              </w:rPr>
            </w:pPr>
            <w:proofErr w:type="spellStart"/>
            <w:r w:rsidRPr="000E6320">
              <w:rPr>
                <w:rFonts w:cs="Arial"/>
              </w:rPr>
              <w:t>Blwr_Inc_Pressed</w:t>
            </w:r>
            <w:proofErr w:type="spellEnd"/>
          </w:p>
        </w:tc>
        <w:tc>
          <w:tcPr>
            <w:tcW w:w="2620" w:type="dxa"/>
            <w:noWrap/>
            <w:hideMark/>
          </w:tcPr>
          <w:p w14:paraId="18CC22C1" w14:textId="77777777" w:rsidR="000E6320" w:rsidRPr="000E6320" w:rsidRDefault="000E6320">
            <w:pPr>
              <w:rPr>
                <w:rFonts w:cs="Arial"/>
              </w:rPr>
            </w:pPr>
          </w:p>
        </w:tc>
      </w:tr>
      <w:tr w:rsidR="000E6320" w:rsidRPr="000E6320" w14:paraId="4B28B371" w14:textId="77777777" w:rsidTr="000E6320">
        <w:trPr>
          <w:trHeight w:val="255"/>
        </w:trPr>
        <w:tc>
          <w:tcPr>
            <w:tcW w:w="2380" w:type="dxa"/>
            <w:vMerge/>
            <w:hideMark/>
          </w:tcPr>
          <w:p w14:paraId="31F50AC3" w14:textId="77777777" w:rsidR="000E6320" w:rsidRPr="000E6320" w:rsidRDefault="000E6320">
            <w:pPr>
              <w:rPr>
                <w:rFonts w:cs="Arial"/>
              </w:rPr>
            </w:pPr>
          </w:p>
        </w:tc>
        <w:tc>
          <w:tcPr>
            <w:tcW w:w="3100" w:type="dxa"/>
            <w:vMerge/>
            <w:hideMark/>
          </w:tcPr>
          <w:p w14:paraId="20AAA82B" w14:textId="77777777" w:rsidR="000E6320" w:rsidRPr="000E6320" w:rsidRDefault="000E6320">
            <w:pPr>
              <w:rPr>
                <w:rFonts w:cs="Arial"/>
              </w:rPr>
            </w:pPr>
          </w:p>
        </w:tc>
        <w:tc>
          <w:tcPr>
            <w:tcW w:w="3560" w:type="dxa"/>
            <w:vMerge/>
            <w:hideMark/>
          </w:tcPr>
          <w:p w14:paraId="4E023E7B" w14:textId="77777777" w:rsidR="000E6320" w:rsidRPr="000E6320" w:rsidRDefault="000E6320">
            <w:pPr>
              <w:rPr>
                <w:rFonts w:cs="Arial"/>
              </w:rPr>
            </w:pPr>
          </w:p>
        </w:tc>
        <w:tc>
          <w:tcPr>
            <w:tcW w:w="2440" w:type="dxa"/>
            <w:vMerge/>
            <w:hideMark/>
          </w:tcPr>
          <w:p w14:paraId="4723CBC0" w14:textId="77777777" w:rsidR="000E6320" w:rsidRPr="000E6320" w:rsidRDefault="000E6320">
            <w:pPr>
              <w:rPr>
                <w:rFonts w:cs="Arial"/>
              </w:rPr>
            </w:pPr>
          </w:p>
        </w:tc>
        <w:tc>
          <w:tcPr>
            <w:tcW w:w="2820" w:type="dxa"/>
            <w:vMerge/>
            <w:hideMark/>
          </w:tcPr>
          <w:p w14:paraId="434C6123" w14:textId="77777777" w:rsidR="000E6320" w:rsidRPr="000E6320" w:rsidRDefault="000E6320">
            <w:pPr>
              <w:rPr>
                <w:rFonts w:cs="Arial"/>
              </w:rPr>
            </w:pPr>
          </w:p>
        </w:tc>
        <w:tc>
          <w:tcPr>
            <w:tcW w:w="3180" w:type="dxa"/>
            <w:noWrap/>
            <w:hideMark/>
          </w:tcPr>
          <w:p w14:paraId="64375421" w14:textId="77777777" w:rsidR="000E6320" w:rsidRPr="000E6320" w:rsidRDefault="000E6320">
            <w:pPr>
              <w:rPr>
                <w:rFonts w:cs="Arial"/>
              </w:rPr>
            </w:pPr>
            <w:proofErr w:type="spellStart"/>
            <w:r w:rsidRPr="000E6320">
              <w:rPr>
                <w:rFonts w:cs="Arial"/>
              </w:rPr>
              <w:t>Blwr_Dec_Pressed</w:t>
            </w:r>
            <w:proofErr w:type="spellEnd"/>
          </w:p>
        </w:tc>
        <w:tc>
          <w:tcPr>
            <w:tcW w:w="2620" w:type="dxa"/>
            <w:noWrap/>
            <w:hideMark/>
          </w:tcPr>
          <w:p w14:paraId="39A35CB7" w14:textId="77777777" w:rsidR="000E6320" w:rsidRPr="000E6320" w:rsidRDefault="000E6320">
            <w:pPr>
              <w:rPr>
                <w:rFonts w:cs="Arial"/>
              </w:rPr>
            </w:pPr>
          </w:p>
        </w:tc>
      </w:tr>
      <w:tr w:rsidR="000E6320" w:rsidRPr="000E6320" w14:paraId="69AC6854" w14:textId="77777777" w:rsidTr="000E6320">
        <w:trPr>
          <w:trHeight w:val="255"/>
        </w:trPr>
        <w:tc>
          <w:tcPr>
            <w:tcW w:w="2380" w:type="dxa"/>
            <w:vMerge/>
            <w:hideMark/>
          </w:tcPr>
          <w:p w14:paraId="7378E385" w14:textId="77777777" w:rsidR="000E6320" w:rsidRPr="000E6320" w:rsidRDefault="000E6320">
            <w:pPr>
              <w:rPr>
                <w:rFonts w:cs="Arial"/>
              </w:rPr>
            </w:pPr>
          </w:p>
        </w:tc>
        <w:tc>
          <w:tcPr>
            <w:tcW w:w="3100" w:type="dxa"/>
            <w:vMerge w:val="restart"/>
            <w:noWrap/>
            <w:hideMark/>
          </w:tcPr>
          <w:p w14:paraId="7FBD4D9D" w14:textId="77777777" w:rsidR="000E6320" w:rsidRPr="000E6320" w:rsidRDefault="000E6320">
            <w:pPr>
              <w:rPr>
                <w:rFonts w:cs="Arial"/>
              </w:rPr>
            </w:pPr>
            <w:r w:rsidRPr="000E6320">
              <w:rPr>
                <w:rFonts w:cs="Arial"/>
              </w:rPr>
              <w:t>Vent location</w:t>
            </w:r>
          </w:p>
        </w:tc>
        <w:tc>
          <w:tcPr>
            <w:tcW w:w="3560" w:type="dxa"/>
            <w:vMerge w:val="restart"/>
            <w:noWrap/>
            <w:hideMark/>
          </w:tcPr>
          <w:p w14:paraId="1C577A3F" w14:textId="77777777" w:rsidR="000E6320" w:rsidRPr="000E6320" w:rsidRDefault="000E6320">
            <w:pPr>
              <w:rPr>
                <w:rFonts w:cs="Arial"/>
              </w:rPr>
            </w:pPr>
            <w:r w:rsidRPr="000E6320">
              <w:rPr>
                <w:rFonts w:cs="Arial"/>
              </w:rPr>
              <w:t>REQ-389538     REQ-389542</w:t>
            </w:r>
          </w:p>
        </w:tc>
        <w:tc>
          <w:tcPr>
            <w:tcW w:w="2440" w:type="dxa"/>
            <w:vMerge w:val="restart"/>
            <w:noWrap/>
            <w:hideMark/>
          </w:tcPr>
          <w:p w14:paraId="62F98040" w14:textId="77777777" w:rsidR="000E6320" w:rsidRPr="000E6320" w:rsidRDefault="000E6320">
            <w:pPr>
              <w:rPr>
                <w:rFonts w:cs="Arial"/>
              </w:rPr>
            </w:pPr>
            <w:r w:rsidRPr="000E6320">
              <w:rPr>
                <w:rFonts w:cs="Arial"/>
              </w:rPr>
              <w:t>Clmt_Button_Stat4</w:t>
            </w:r>
          </w:p>
        </w:tc>
        <w:tc>
          <w:tcPr>
            <w:tcW w:w="2820" w:type="dxa"/>
            <w:vMerge w:val="restart"/>
            <w:hideMark/>
          </w:tcPr>
          <w:p w14:paraId="18BA0E64"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34C6BE76"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47858E2E" w14:textId="77777777" w:rsidR="000E6320" w:rsidRPr="000E6320" w:rsidRDefault="000E6320">
            <w:pPr>
              <w:rPr>
                <w:rFonts w:cs="Arial"/>
              </w:rPr>
            </w:pPr>
          </w:p>
        </w:tc>
      </w:tr>
      <w:tr w:rsidR="000E6320" w:rsidRPr="000E6320" w14:paraId="6294E3BA" w14:textId="77777777" w:rsidTr="000E6320">
        <w:trPr>
          <w:trHeight w:val="255"/>
        </w:trPr>
        <w:tc>
          <w:tcPr>
            <w:tcW w:w="2380" w:type="dxa"/>
            <w:vMerge/>
            <w:hideMark/>
          </w:tcPr>
          <w:p w14:paraId="162B54C1" w14:textId="77777777" w:rsidR="000E6320" w:rsidRPr="000E6320" w:rsidRDefault="000E6320">
            <w:pPr>
              <w:rPr>
                <w:rFonts w:cs="Arial"/>
              </w:rPr>
            </w:pPr>
          </w:p>
        </w:tc>
        <w:tc>
          <w:tcPr>
            <w:tcW w:w="3100" w:type="dxa"/>
            <w:vMerge/>
            <w:hideMark/>
          </w:tcPr>
          <w:p w14:paraId="175F3BB8" w14:textId="77777777" w:rsidR="000E6320" w:rsidRPr="000E6320" w:rsidRDefault="000E6320">
            <w:pPr>
              <w:rPr>
                <w:rFonts w:cs="Arial"/>
              </w:rPr>
            </w:pPr>
          </w:p>
        </w:tc>
        <w:tc>
          <w:tcPr>
            <w:tcW w:w="3560" w:type="dxa"/>
            <w:vMerge/>
            <w:hideMark/>
          </w:tcPr>
          <w:p w14:paraId="3B82BFE3" w14:textId="77777777" w:rsidR="000E6320" w:rsidRPr="000E6320" w:rsidRDefault="000E6320">
            <w:pPr>
              <w:rPr>
                <w:rFonts w:cs="Arial"/>
              </w:rPr>
            </w:pPr>
          </w:p>
        </w:tc>
        <w:tc>
          <w:tcPr>
            <w:tcW w:w="2440" w:type="dxa"/>
            <w:vMerge/>
            <w:hideMark/>
          </w:tcPr>
          <w:p w14:paraId="22082A3A" w14:textId="77777777" w:rsidR="000E6320" w:rsidRPr="000E6320" w:rsidRDefault="000E6320">
            <w:pPr>
              <w:rPr>
                <w:rFonts w:cs="Arial"/>
              </w:rPr>
            </w:pPr>
          </w:p>
        </w:tc>
        <w:tc>
          <w:tcPr>
            <w:tcW w:w="2820" w:type="dxa"/>
            <w:vMerge/>
            <w:hideMark/>
          </w:tcPr>
          <w:p w14:paraId="2E48C6D7" w14:textId="77777777" w:rsidR="000E6320" w:rsidRPr="000E6320" w:rsidRDefault="000E6320">
            <w:pPr>
              <w:rPr>
                <w:rFonts w:cs="Arial"/>
              </w:rPr>
            </w:pPr>
          </w:p>
        </w:tc>
        <w:tc>
          <w:tcPr>
            <w:tcW w:w="3180" w:type="dxa"/>
            <w:noWrap/>
            <w:hideMark/>
          </w:tcPr>
          <w:p w14:paraId="390102CB" w14:textId="77777777" w:rsidR="000E6320" w:rsidRPr="000E6320" w:rsidRDefault="000E6320">
            <w:pPr>
              <w:rPr>
                <w:rFonts w:cs="Arial"/>
              </w:rPr>
            </w:pPr>
            <w:proofErr w:type="spellStart"/>
            <w:r w:rsidRPr="000E6320">
              <w:rPr>
                <w:rFonts w:cs="Arial"/>
              </w:rPr>
              <w:t>Floor_Pressed</w:t>
            </w:r>
            <w:proofErr w:type="spellEnd"/>
          </w:p>
        </w:tc>
        <w:tc>
          <w:tcPr>
            <w:tcW w:w="2620" w:type="dxa"/>
            <w:noWrap/>
            <w:hideMark/>
          </w:tcPr>
          <w:p w14:paraId="76D4F3AB" w14:textId="77777777" w:rsidR="000E6320" w:rsidRPr="000E6320" w:rsidRDefault="000E6320">
            <w:pPr>
              <w:rPr>
                <w:rFonts w:cs="Arial"/>
              </w:rPr>
            </w:pPr>
          </w:p>
        </w:tc>
      </w:tr>
      <w:tr w:rsidR="000E6320" w:rsidRPr="000E6320" w14:paraId="435DDE40" w14:textId="77777777" w:rsidTr="000E6320">
        <w:trPr>
          <w:trHeight w:val="255"/>
        </w:trPr>
        <w:tc>
          <w:tcPr>
            <w:tcW w:w="2380" w:type="dxa"/>
            <w:noWrap/>
            <w:hideMark/>
          </w:tcPr>
          <w:p w14:paraId="04F1331C" w14:textId="77777777" w:rsidR="000E6320" w:rsidRPr="000E6320" w:rsidRDefault="000E6320">
            <w:pPr>
              <w:rPr>
                <w:rFonts w:cs="Arial"/>
              </w:rPr>
            </w:pPr>
            <w:r w:rsidRPr="000E6320">
              <w:rPr>
                <w:rFonts w:cs="Arial"/>
              </w:rPr>
              <w:t> </w:t>
            </w:r>
          </w:p>
        </w:tc>
        <w:tc>
          <w:tcPr>
            <w:tcW w:w="3100" w:type="dxa"/>
            <w:noWrap/>
            <w:hideMark/>
          </w:tcPr>
          <w:p w14:paraId="34427929" w14:textId="77777777" w:rsidR="000E6320" w:rsidRPr="000E6320" w:rsidRDefault="000E6320">
            <w:pPr>
              <w:rPr>
                <w:rFonts w:cs="Arial"/>
              </w:rPr>
            </w:pPr>
            <w:r w:rsidRPr="000E6320">
              <w:rPr>
                <w:rFonts w:cs="Arial"/>
              </w:rPr>
              <w:t> </w:t>
            </w:r>
          </w:p>
        </w:tc>
        <w:tc>
          <w:tcPr>
            <w:tcW w:w="3560" w:type="dxa"/>
            <w:noWrap/>
            <w:hideMark/>
          </w:tcPr>
          <w:p w14:paraId="752EF860" w14:textId="77777777" w:rsidR="000E6320" w:rsidRPr="000E6320" w:rsidRDefault="000E6320" w:rsidP="000E6320">
            <w:pPr>
              <w:rPr>
                <w:rFonts w:cs="Arial"/>
              </w:rPr>
            </w:pPr>
            <w:r w:rsidRPr="000E6320">
              <w:rPr>
                <w:rFonts w:cs="Arial"/>
              </w:rPr>
              <w:t> </w:t>
            </w:r>
          </w:p>
        </w:tc>
        <w:tc>
          <w:tcPr>
            <w:tcW w:w="2440" w:type="dxa"/>
            <w:noWrap/>
            <w:hideMark/>
          </w:tcPr>
          <w:p w14:paraId="25FB7CF4" w14:textId="77777777" w:rsidR="000E6320" w:rsidRPr="000E6320" w:rsidRDefault="000E6320" w:rsidP="000E6320">
            <w:pPr>
              <w:rPr>
                <w:rFonts w:cs="Arial"/>
              </w:rPr>
            </w:pPr>
            <w:r w:rsidRPr="000E6320">
              <w:rPr>
                <w:rFonts w:cs="Arial"/>
              </w:rPr>
              <w:t> </w:t>
            </w:r>
          </w:p>
        </w:tc>
        <w:tc>
          <w:tcPr>
            <w:tcW w:w="2820" w:type="dxa"/>
            <w:noWrap/>
            <w:hideMark/>
          </w:tcPr>
          <w:p w14:paraId="3BF55CB4" w14:textId="77777777" w:rsidR="000E6320" w:rsidRPr="000E6320" w:rsidRDefault="000E6320" w:rsidP="000E6320">
            <w:pPr>
              <w:rPr>
                <w:rFonts w:cs="Arial"/>
              </w:rPr>
            </w:pPr>
            <w:r w:rsidRPr="000E6320">
              <w:rPr>
                <w:rFonts w:cs="Arial"/>
              </w:rPr>
              <w:t> </w:t>
            </w:r>
          </w:p>
        </w:tc>
        <w:tc>
          <w:tcPr>
            <w:tcW w:w="3180" w:type="dxa"/>
            <w:noWrap/>
            <w:hideMark/>
          </w:tcPr>
          <w:p w14:paraId="4EF24AD8" w14:textId="77777777" w:rsidR="000E6320" w:rsidRPr="000E6320" w:rsidRDefault="000E6320" w:rsidP="000E6320">
            <w:pPr>
              <w:rPr>
                <w:rFonts w:cs="Arial"/>
              </w:rPr>
            </w:pPr>
            <w:r w:rsidRPr="000E6320">
              <w:rPr>
                <w:rFonts w:cs="Arial"/>
              </w:rPr>
              <w:t> </w:t>
            </w:r>
          </w:p>
        </w:tc>
        <w:tc>
          <w:tcPr>
            <w:tcW w:w="2620" w:type="dxa"/>
            <w:noWrap/>
            <w:hideMark/>
          </w:tcPr>
          <w:p w14:paraId="402E180F" w14:textId="77777777" w:rsidR="000E6320" w:rsidRPr="000E6320" w:rsidRDefault="000E6320" w:rsidP="000E6320">
            <w:pPr>
              <w:rPr>
                <w:rFonts w:cs="Arial"/>
              </w:rPr>
            </w:pPr>
          </w:p>
        </w:tc>
      </w:tr>
      <w:tr w:rsidR="000E6320" w:rsidRPr="000E6320" w14:paraId="17056546" w14:textId="77777777" w:rsidTr="000E6320">
        <w:trPr>
          <w:trHeight w:val="255"/>
        </w:trPr>
        <w:tc>
          <w:tcPr>
            <w:tcW w:w="2380" w:type="dxa"/>
            <w:vMerge w:val="restart"/>
            <w:noWrap/>
            <w:hideMark/>
          </w:tcPr>
          <w:p w14:paraId="03241F2F" w14:textId="77777777" w:rsidR="000E6320" w:rsidRPr="000E6320" w:rsidRDefault="000E6320">
            <w:pPr>
              <w:rPr>
                <w:rFonts w:cs="Arial"/>
              </w:rPr>
            </w:pPr>
            <w:r w:rsidRPr="000E6320">
              <w:rPr>
                <w:rFonts w:cs="Arial"/>
              </w:rPr>
              <w:t>Seat D</w:t>
            </w:r>
          </w:p>
        </w:tc>
        <w:tc>
          <w:tcPr>
            <w:tcW w:w="3100" w:type="dxa"/>
            <w:vMerge w:val="restart"/>
            <w:noWrap/>
            <w:hideMark/>
          </w:tcPr>
          <w:p w14:paraId="1BCD1110" w14:textId="77777777" w:rsidR="000E6320" w:rsidRPr="000E6320" w:rsidRDefault="000E6320">
            <w:pPr>
              <w:rPr>
                <w:rFonts w:cs="Arial"/>
              </w:rPr>
            </w:pPr>
            <w:r w:rsidRPr="000E6320">
              <w:rPr>
                <w:rFonts w:cs="Arial"/>
              </w:rPr>
              <w:t>Rear Climate ON/OFF</w:t>
            </w:r>
          </w:p>
        </w:tc>
        <w:tc>
          <w:tcPr>
            <w:tcW w:w="3560" w:type="dxa"/>
            <w:vMerge w:val="restart"/>
            <w:noWrap/>
            <w:hideMark/>
          </w:tcPr>
          <w:p w14:paraId="25145521" w14:textId="77777777" w:rsidR="000E6320" w:rsidRPr="000E6320" w:rsidRDefault="000E6320">
            <w:pPr>
              <w:rPr>
                <w:rFonts w:cs="Arial"/>
              </w:rPr>
            </w:pPr>
            <w:r w:rsidRPr="000E6320">
              <w:rPr>
                <w:rFonts w:cs="Arial"/>
              </w:rPr>
              <w:t>REQ-389532</w:t>
            </w:r>
          </w:p>
        </w:tc>
        <w:tc>
          <w:tcPr>
            <w:tcW w:w="2440" w:type="dxa"/>
            <w:vMerge w:val="restart"/>
            <w:noWrap/>
            <w:hideMark/>
          </w:tcPr>
          <w:p w14:paraId="181293F4" w14:textId="77777777" w:rsidR="000E6320" w:rsidRPr="000E6320" w:rsidRDefault="000E6320">
            <w:pPr>
              <w:rPr>
                <w:rFonts w:cs="Arial"/>
              </w:rPr>
            </w:pPr>
            <w:r w:rsidRPr="000E6320">
              <w:rPr>
                <w:rFonts w:cs="Arial"/>
              </w:rPr>
              <w:t>Clmt_Button_Stat4</w:t>
            </w:r>
          </w:p>
        </w:tc>
        <w:tc>
          <w:tcPr>
            <w:tcW w:w="2820" w:type="dxa"/>
            <w:vMerge w:val="restart"/>
            <w:hideMark/>
          </w:tcPr>
          <w:p w14:paraId="1BC2BDA0"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18F16FA1"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0154386D" w14:textId="77777777" w:rsidR="000E6320" w:rsidRPr="000E6320" w:rsidRDefault="000E6320">
            <w:pPr>
              <w:rPr>
                <w:rFonts w:cs="Arial"/>
              </w:rPr>
            </w:pPr>
          </w:p>
        </w:tc>
      </w:tr>
      <w:tr w:rsidR="000E6320" w:rsidRPr="000E6320" w14:paraId="44667737" w14:textId="77777777" w:rsidTr="000E6320">
        <w:trPr>
          <w:trHeight w:val="255"/>
        </w:trPr>
        <w:tc>
          <w:tcPr>
            <w:tcW w:w="2380" w:type="dxa"/>
            <w:vMerge/>
            <w:hideMark/>
          </w:tcPr>
          <w:p w14:paraId="450AE055" w14:textId="77777777" w:rsidR="000E6320" w:rsidRPr="000E6320" w:rsidRDefault="000E6320">
            <w:pPr>
              <w:rPr>
                <w:rFonts w:cs="Arial"/>
              </w:rPr>
            </w:pPr>
          </w:p>
        </w:tc>
        <w:tc>
          <w:tcPr>
            <w:tcW w:w="3100" w:type="dxa"/>
            <w:vMerge/>
            <w:hideMark/>
          </w:tcPr>
          <w:p w14:paraId="4D4D012C" w14:textId="77777777" w:rsidR="000E6320" w:rsidRPr="000E6320" w:rsidRDefault="000E6320">
            <w:pPr>
              <w:rPr>
                <w:rFonts w:cs="Arial"/>
              </w:rPr>
            </w:pPr>
          </w:p>
        </w:tc>
        <w:tc>
          <w:tcPr>
            <w:tcW w:w="3560" w:type="dxa"/>
            <w:vMerge/>
            <w:hideMark/>
          </w:tcPr>
          <w:p w14:paraId="1E32C084" w14:textId="77777777" w:rsidR="000E6320" w:rsidRPr="000E6320" w:rsidRDefault="000E6320">
            <w:pPr>
              <w:rPr>
                <w:rFonts w:cs="Arial"/>
              </w:rPr>
            </w:pPr>
          </w:p>
        </w:tc>
        <w:tc>
          <w:tcPr>
            <w:tcW w:w="2440" w:type="dxa"/>
            <w:vMerge/>
            <w:hideMark/>
          </w:tcPr>
          <w:p w14:paraId="1C103F07" w14:textId="77777777" w:rsidR="000E6320" w:rsidRPr="000E6320" w:rsidRDefault="000E6320">
            <w:pPr>
              <w:rPr>
                <w:rFonts w:cs="Arial"/>
              </w:rPr>
            </w:pPr>
          </w:p>
        </w:tc>
        <w:tc>
          <w:tcPr>
            <w:tcW w:w="2820" w:type="dxa"/>
            <w:vMerge/>
            <w:hideMark/>
          </w:tcPr>
          <w:p w14:paraId="364EB66D" w14:textId="77777777" w:rsidR="000E6320" w:rsidRPr="000E6320" w:rsidRDefault="000E6320">
            <w:pPr>
              <w:rPr>
                <w:rFonts w:cs="Arial"/>
              </w:rPr>
            </w:pPr>
          </w:p>
        </w:tc>
        <w:tc>
          <w:tcPr>
            <w:tcW w:w="3180" w:type="dxa"/>
            <w:noWrap/>
            <w:hideMark/>
          </w:tcPr>
          <w:p w14:paraId="04B946FF" w14:textId="77777777" w:rsidR="000E6320" w:rsidRPr="000E6320" w:rsidRDefault="000E6320">
            <w:pPr>
              <w:rPr>
                <w:rFonts w:cs="Arial"/>
              </w:rPr>
            </w:pPr>
            <w:proofErr w:type="spellStart"/>
            <w:r w:rsidRPr="000E6320">
              <w:rPr>
                <w:rFonts w:cs="Arial"/>
              </w:rPr>
              <w:t>Third_Rr_Pwr_Pressed</w:t>
            </w:r>
            <w:proofErr w:type="spellEnd"/>
          </w:p>
        </w:tc>
        <w:tc>
          <w:tcPr>
            <w:tcW w:w="2620" w:type="dxa"/>
            <w:noWrap/>
            <w:hideMark/>
          </w:tcPr>
          <w:p w14:paraId="52E55E7B" w14:textId="77777777" w:rsidR="000E6320" w:rsidRPr="000E6320" w:rsidRDefault="000E6320" w:rsidP="000E6320">
            <w:pPr>
              <w:rPr>
                <w:rFonts w:cs="Arial"/>
              </w:rPr>
            </w:pPr>
            <w:r w:rsidRPr="000E6320">
              <w:rPr>
                <w:rFonts w:cs="Arial"/>
              </w:rPr>
              <w:t>Third Rr = RHS</w:t>
            </w:r>
          </w:p>
        </w:tc>
      </w:tr>
      <w:tr w:rsidR="000E6320" w:rsidRPr="000E6320" w14:paraId="10657740" w14:textId="77777777" w:rsidTr="000E6320">
        <w:trPr>
          <w:trHeight w:val="255"/>
        </w:trPr>
        <w:tc>
          <w:tcPr>
            <w:tcW w:w="2380" w:type="dxa"/>
            <w:vMerge/>
            <w:hideMark/>
          </w:tcPr>
          <w:p w14:paraId="29F84D5A" w14:textId="77777777" w:rsidR="000E6320" w:rsidRPr="000E6320" w:rsidRDefault="000E6320">
            <w:pPr>
              <w:rPr>
                <w:rFonts w:cs="Arial"/>
              </w:rPr>
            </w:pPr>
          </w:p>
        </w:tc>
        <w:tc>
          <w:tcPr>
            <w:tcW w:w="3100" w:type="dxa"/>
            <w:vMerge w:val="restart"/>
            <w:noWrap/>
            <w:hideMark/>
          </w:tcPr>
          <w:p w14:paraId="35BC3D67" w14:textId="77777777" w:rsidR="000E6320" w:rsidRPr="000E6320" w:rsidRDefault="000E6320">
            <w:pPr>
              <w:rPr>
                <w:rFonts w:cs="Arial"/>
              </w:rPr>
            </w:pPr>
            <w:r w:rsidRPr="000E6320">
              <w:rPr>
                <w:rFonts w:cs="Arial"/>
              </w:rPr>
              <w:t>Auto ON/OFF</w:t>
            </w:r>
          </w:p>
        </w:tc>
        <w:tc>
          <w:tcPr>
            <w:tcW w:w="3560" w:type="dxa"/>
            <w:vMerge w:val="restart"/>
            <w:noWrap/>
            <w:hideMark/>
          </w:tcPr>
          <w:p w14:paraId="118C6BBE" w14:textId="77777777" w:rsidR="000E6320" w:rsidRPr="000E6320" w:rsidRDefault="000E6320">
            <w:pPr>
              <w:rPr>
                <w:rFonts w:cs="Arial"/>
              </w:rPr>
            </w:pPr>
            <w:r w:rsidRPr="000E6320">
              <w:rPr>
                <w:rFonts w:cs="Arial"/>
              </w:rPr>
              <w:t>REQ-389551</w:t>
            </w:r>
          </w:p>
        </w:tc>
        <w:tc>
          <w:tcPr>
            <w:tcW w:w="2440" w:type="dxa"/>
            <w:vMerge w:val="restart"/>
            <w:noWrap/>
            <w:hideMark/>
          </w:tcPr>
          <w:p w14:paraId="530E0AE6" w14:textId="77777777" w:rsidR="000E6320" w:rsidRPr="000E6320" w:rsidRDefault="000E6320">
            <w:pPr>
              <w:rPr>
                <w:rFonts w:cs="Arial"/>
              </w:rPr>
            </w:pPr>
            <w:r w:rsidRPr="000E6320">
              <w:rPr>
                <w:rFonts w:cs="Arial"/>
              </w:rPr>
              <w:t>Clmt_Button_Stat4</w:t>
            </w:r>
          </w:p>
        </w:tc>
        <w:tc>
          <w:tcPr>
            <w:tcW w:w="2820" w:type="dxa"/>
            <w:vMerge w:val="restart"/>
            <w:hideMark/>
          </w:tcPr>
          <w:p w14:paraId="5CC50034"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0CA5C541"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4E8CF37A" w14:textId="77777777" w:rsidR="000E6320" w:rsidRPr="000E6320" w:rsidRDefault="000E6320">
            <w:pPr>
              <w:rPr>
                <w:rFonts w:cs="Arial"/>
              </w:rPr>
            </w:pPr>
          </w:p>
        </w:tc>
      </w:tr>
      <w:tr w:rsidR="000E6320" w:rsidRPr="000E6320" w14:paraId="39064134" w14:textId="77777777" w:rsidTr="000E6320">
        <w:trPr>
          <w:trHeight w:val="255"/>
        </w:trPr>
        <w:tc>
          <w:tcPr>
            <w:tcW w:w="2380" w:type="dxa"/>
            <w:vMerge/>
            <w:hideMark/>
          </w:tcPr>
          <w:p w14:paraId="1F9C8341" w14:textId="77777777" w:rsidR="000E6320" w:rsidRPr="000E6320" w:rsidRDefault="000E6320">
            <w:pPr>
              <w:rPr>
                <w:rFonts w:cs="Arial"/>
              </w:rPr>
            </w:pPr>
          </w:p>
        </w:tc>
        <w:tc>
          <w:tcPr>
            <w:tcW w:w="3100" w:type="dxa"/>
            <w:vMerge/>
            <w:hideMark/>
          </w:tcPr>
          <w:p w14:paraId="52642682" w14:textId="77777777" w:rsidR="000E6320" w:rsidRPr="000E6320" w:rsidRDefault="000E6320">
            <w:pPr>
              <w:rPr>
                <w:rFonts w:cs="Arial"/>
              </w:rPr>
            </w:pPr>
          </w:p>
        </w:tc>
        <w:tc>
          <w:tcPr>
            <w:tcW w:w="3560" w:type="dxa"/>
            <w:vMerge/>
            <w:hideMark/>
          </w:tcPr>
          <w:p w14:paraId="67263785" w14:textId="77777777" w:rsidR="000E6320" w:rsidRPr="000E6320" w:rsidRDefault="000E6320">
            <w:pPr>
              <w:rPr>
                <w:rFonts w:cs="Arial"/>
              </w:rPr>
            </w:pPr>
          </w:p>
        </w:tc>
        <w:tc>
          <w:tcPr>
            <w:tcW w:w="2440" w:type="dxa"/>
            <w:vMerge/>
            <w:hideMark/>
          </w:tcPr>
          <w:p w14:paraId="402CD18B" w14:textId="77777777" w:rsidR="000E6320" w:rsidRPr="000E6320" w:rsidRDefault="000E6320">
            <w:pPr>
              <w:rPr>
                <w:rFonts w:cs="Arial"/>
              </w:rPr>
            </w:pPr>
          </w:p>
        </w:tc>
        <w:tc>
          <w:tcPr>
            <w:tcW w:w="2820" w:type="dxa"/>
            <w:vMerge/>
            <w:hideMark/>
          </w:tcPr>
          <w:p w14:paraId="126F8E60" w14:textId="77777777" w:rsidR="000E6320" w:rsidRPr="000E6320" w:rsidRDefault="000E6320">
            <w:pPr>
              <w:rPr>
                <w:rFonts w:cs="Arial"/>
              </w:rPr>
            </w:pPr>
          </w:p>
        </w:tc>
        <w:tc>
          <w:tcPr>
            <w:tcW w:w="3180" w:type="dxa"/>
            <w:noWrap/>
            <w:hideMark/>
          </w:tcPr>
          <w:p w14:paraId="5CB5BA49" w14:textId="77777777" w:rsidR="000E6320" w:rsidRPr="000E6320" w:rsidRDefault="000E6320">
            <w:pPr>
              <w:rPr>
                <w:rFonts w:cs="Arial"/>
              </w:rPr>
            </w:pPr>
            <w:proofErr w:type="spellStart"/>
            <w:r w:rsidRPr="000E6320">
              <w:rPr>
                <w:rFonts w:cs="Arial"/>
              </w:rPr>
              <w:t>Third_AUTO_Pressed</w:t>
            </w:r>
            <w:proofErr w:type="spellEnd"/>
          </w:p>
        </w:tc>
        <w:tc>
          <w:tcPr>
            <w:tcW w:w="2620" w:type="dxa"/>
            <w:noWrap/>
            <w:hideMark/>
          </w:tcPr>
          <w:p w14:paraId="42B87250" w14:textId="77777777" w:rsidR="000E6320" w:rsidRPr="000E6320" w:rsidRDefault="000E6320">
            <w:pPr>
              <w:rPr>
                <w:rFonts w:cs="Arial"/>
              </w:rPr>
            </w:pPr>
          </w:p>
        </w:tc>
      </w:tr>
      <w:tr w:rsidR="000E6320" w:rsidRPr="000E6320" w14:paraId="7C7F14E4" w14:textId="77777777" w:rsidTr="000E6320">
        <w:trPr>
          <w:trHeight w:val="255"/>
        </w:trPr>
        <w:tc>
          <w:tcPr>
            <w:tcW w:w="2380" w:type="dxa"/>
            <w:vMerge/>
            <w:hideMark/>
          </w:tcPr>
          <w:p w14:paraId="40002F13" w14:textId="77777777" w:rsidR="000E6320" w:rsidRPr="000E6320" w:rsidRDefault="000E6320">
            <w:pPr>
              <w:rPr>
                <w:rFonts w:cs="Arial"/>
              </w:rPr>
            </w:pPr>
          </w:p>
        </w:tc>
        <w:tc>
          <w:tcPr>
            <w:tcW w:w="3100" w:type="dxa"/>
            <w:vMerge w:val="restart"/>
            <w:noWrap/>
            <w:hideMark/>
          </w:tcPr>
          <w:p w14:paraId="621AB4CE" w14:textId="77777777" w:rsidR="000E6320" w:rsidRPr="000E6320" w:rsidRDefault="000E6320">
            <w:pPr>
              <w:rPr>
                <w:rFonts w:cs="Arial"/>
              </w:rPr>
            </w:pPr>
            <w:r w:rsidRPr="000E6320">
              <w:rPr>
                <w:rFonts w:cs="Arial"/>
              </w:rPr>
              <w:t>Temp Selection</w:t>
            </w:r>
          </w:p>
        </w:tc>
        <w:tc>
          <w:tcPr>
            <w:tcW w:w="3560" w:type="dxa"/>
            <w:vMerge w:val="restart"/>
            <w:noWrap/>
            <w:hideMark/>
          </w:tcPr>
          <w:p w14:paraId="359738ED" w14:textId="77777777" w:rsidR="000E6320" w:rsidRPr="000E6320" w:rsidRDefault="000E6320">
            <w:pPr>
              <w:rPr>
                <w:rFonts w:cs="Arial"/>
              </w:rPr>
            </w:pPr>
            <w:r w:rsidRPr="000E6320">
              <w:rPr>
                <w:rFonts w:cs="Arial"/>
              </w:rPr>
              <w:t>REQ-389503      REQ-389509</w:t>
            </w:r>
          </w:p>
        </w:tc>
        <w:tc>
          <w:tcPr>
            <w:tcW w:w="2440" w:type="dxa"/>
            <w:vMerge w:val="restart"/>
            <w:noWrap/>
            <w:hideMark/>
          </w:tcPr>
          <w:p w14:paraId="056F99C4" w14:textId="77777777" w:rsidR="000E6320" w:rsidRPr="000E6320" w:rsidRDefault="000E6320">
            <w:pPr>
              <w:rPr>
                <w:rFonts w:cs="Arial"/>
              </w:rPr>
            </w:pPr>
            <w:r w:rsidRPr="000E6320">
              <w:rPr>
                <w:rFonts w:cs="Arial"/>
              </w:rPr>
              <w:t>Clmt_Button_Stat4</w:t>
            </w:r>
          </w:p>
        </w:tc>
        <w:tc>
          <w:tcPr>
            <w:tcW w:w="2820" w:type="dxa"/>
            <w:vMerge w:val="restart"/>
            <w:hideMark/>
          </w:tcPr>
          <w:p w14:paraId="256ABA7D"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0A810F6D"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14397D0D" w14:textId="77777777" w:rsidR="000E6320" w:rsidRPr="000E6320" w:rsidRDefault="000E6320">
            <w:pPr>
              <w:rPr>
                <w:rFonts w:cs="Arial"/>
              </w:rPr>
            </w:pPr>
          </w:p>
        </w:tc>
      </w:tr>
      <w:tr w:rsidR="000E6320" w:rsidRPr="000E6320" w14:paraId="15137D47" w14:textId="77777777" w:rsidTr="000E6320">
        <w:trPr>
          <w:trHeight w:val="255"/>
        </w:trPr>
        <w:tc>
          <w:tcPr>
            <w:tcW w:w="2380" w:type="dxa"/>
            <w:vMerge/>
            <w:hideMark/>
          </w:tcPr>
          <w:p w14:paraId="32515F5F" w14:textId="77777777" w:rsidR="000E6320" w:rsidRPr="000E6320" w:rsidRDefault="000E6320">
            <w:pPr>
              <w:rPr>
                <w:rFonts w:cs="Arial"/>
              </w:rPr>
            </w:pPr>
          </w:p>
        </w:tc>
        <w:tc>
          <w:tcPr>
            <w:tcW w:w="3100" w:type="dxa"/>
            <w:vMerge/>
            <w:hideMark/>
          </w:tcPr>
          <w:p w14:paraId="76C492C1" w14:textId="77777777" w:rsidR="000E6320" w:rsidRPr="000E6320" w:rsidRDefault="000E6320">
            <w:pPr>
              <w:rPr>
                <w:rFonts w:cs="Arial"/>
              </w:rPr>
            </w:pPr>
          </w:p>
        </w:tc>
        <w:tc>
          <w:tcPr>
            <w:tcW w:w="3560" w:type="dxa"/>
            <w:vMerge/>
            <w:hideMark/>
          </w:tcPr>
          <w:p w14:paraId="6E3EEEBF" w14:textId="77777777" w:rsidR="000E6320" w:rsidRPr="000E6320" w:rsidRDefault="000E6320">
            <w:pPr>
              <w:rPr>
                <w:rFonts w:cs="Arial"/>
              </w:rPr>
            </w:pPr>
          </w:p>
        </w:tc>
        <w:tc>
          <w:tcPr>
            <w:tcW w:w="2440" w:type="dxa"/>
            <w:vMerge/>
            <w:hideMark/>
          </w:tcPr>
          <w:p w14:paraId="7F5A004E" w14:textId="77777777" w:rsidR="000E6320" w:rsidRPr="000E6320" w:rsidRDefault="000E6320">
            <w:pPr>
              <w:rPr>
                <w:rFonts w:cs="Arial"/>
              </w:rPr>
            </w:pPr>
          </w:p>
        </w:tc>
        <w:tc>
          <w:tcPr>
            <w:tcW w:w="2820" w:type="dxa"/>
            <w:vMerge/>
            <w:hideMark/>
          </w:tcPr>
          <w:p w14:paraId="3ACAB855" w14:textId="77777777" w:rsidR="000E6320" w:rsidRPr="000E6320" w:rsidRDefault="000E6320">
            <w:pPr>
              <w:rPr>
                <w:rFonts w:cs="Arial"/>
              </w:rPr>
            </w:pPr>
          </w:p>
        </w:tc>
        <w:tc>
          <w:tcPr>
            <w:tcW w:w="3180" w:type="dxa"/>
            <w:noWrap/>
            <w:hideMark/>
          </w:tcPr>
          <w:p w14:paraId="0E0E626F" w14:textId="77777777" w:rsidR="000E6320" w:rsidRPr="000E6320" w:rsidRDefault="000E6320">
            <w:pPr>
              <w:rPr>
                <w:rFonts w:cs="Arial"/>
              </w:rPr>
            </w:pPr>
            <w:proofErr w:type="spellStart"/>
            <w:r w:rsidRPr="000E6320">
              <w:rPr>
                <w:rFonts w:cs="Arial"/>
              </w:rPr>
              <w:t>RHS_Temp_Inc_Pressed</w:t>
            </w:r>
            <w:proofErr w:type="spellEnd"/>
          </w:p>
        </w:tc>
        <w:tc>
          <w:tcPr>
            <w:tcW w:w="2620" w:type="dxa"/>
            <w:noWrap/>
            <w:hideMark/>
          </w:tcPr>
          <w:p w14:paraId="58E2EFB9" w14:textId="77777777" w:rsidR="000E6320" w:rsidRPr="000E6320" w:rsidRDefault="000E6320">
            <w:pPr>
              <w:rPr>
                <w:rFonts w:cs="Arial"/>
              </w:rPr>
            </w:pPr>
          </w:p>
        </w:tc>
      </w:tr>
      <w:tr w:rsidR="000E6320" w:rsidRPr="000E6320" w14:paraId="7C02574B" w14:textId="77777777" w:rsidTr="000E6320">
        <w:trPr>
          <w:trHeight w:val="255"/>
        </w:trPr>
        <w:tc>
          <w:tcPr>
            <w:tcW w:w="2380" w:type="dxa"/>
            <w:vMerge/>
            <w:hideMark/>
          </w:tcPr>
          <w:p w14:paraId="27B9C3F1" w14:textId="77777777" w:rsidR="000E6320" w:rsidRPr="000E6320" w:rsidRDefault="000E6320">
            <w:pPr>
              <w:rPr>
                <w:rFonts w:cs="Arial"/>
              </w:rPr>
            </w:pPr>
          </w:p>
        </w:tc>
        <w:tc>
          <w:tcPr>
            <w:tcW w:w="3100" w:type="dxa"/>
            <w:vMerge/>
            <w:hideMark/>
          </w:tcPr>
          <w:p w14:paraId="1C9EC267" w14:textId="77777777" w:rsidR="000E6320" w:rsidRPr="000E6320" w:rsidRDefault="000E6320">
            <w:pPr>
              <w:rPr>
                <w:rFonts w:cs="Arial"/>
              </w:rPr>
            </w:pPr>
          </w:p>
        </w:tc>
        <w:tc>
          <w:tcPr>
            <w:tcW w:w="3560" w:type="dxa"/>
            <w:vMerge/>
            <w:hideMark/>
          </w:tcPr>
          <w:p w14:paraId="1194B8B2" w14:textId="77777777" w:rsidR="000E6320" w:rsidRPr="000E6320" w:rsidRDefault="000E6320">
            <w:pPr>
              <w:rPr>
                <w:rFonts w:cs="Arial"/>
              </w:rPr>
            </w:pPr>
          </w:p>
        </w:tc>
        <w:tc>
          <w:tcPr>
            <w:tcW w:w="2440" w:type="dxa"/>
            <w:vMerge/>
            <w:hideMark/>
          </w:tcPr>
          <w:p w14:paraId="117E3EE3" w14:textId="77777777" w:rsidR="000E6320" w:rsidRPr="000E6320" w:rsidRDefault="000E6320">
            <w:pPr>
              <w:rPr>
                <w:rFonts w:cs="Arial"/>
              </w:rPr>
            </w:pPr>
          </w:p>
        </w:tc>
        <w:tc>
          <w:tcPr>
            <w:tcW w:w="2820" w:type="dxa"/>
            <w:vMerge/>
            <w:hideMark/>
          </w:tcPr>
          <w:p w14:paraId="333F431D" w14:textId="77777777" w:rsidR="000E6320" w:rsidRPr="000E6320" w:rsidRDefault="000E6320">
            <w:pPr>
              <w:rPr>
                <w:rFonts w:cs="Arial"/>
              </w:rPr>
            </w:pPr>
          </w:p>
        </w:tc>
        <w:tc>
          <w:tcPr>
            <w:tcW w:w="3180" w:type="dxa"/>
            <w:noWrap/>
            <w:hideMark/>
          </w:tcPr>
          <w:p w14:paraId="1CFE6F4D" w14:textId="77777777" w:rsidR="000E6320" w:rsidRPr="000E6320" w:rsidRDefault="000E6320">
            <w:pPr>
              <w:rPr>
                <w:rFonts w:cs="Arial"/>
              </w:rPr>
            </w:pPr>
            <w:proofErr w:type="spellStart"/>
            <w:r w:rsidRPr="000E6320">
              <w:rPr>
                <w:rFonts w:cs="Arial"/>
              </w:rPr>
              <w:t>RHS_Temp_Dec_Pressed</w:t>
            </w:r>
            <w:proofErr w:type="spellEnd"/>
          </w:p>
        </w:tc>
        <w:tc>
          <w:tcPr>
            <w:tcW w:w="2620" w:type="dxa"/>
            <w:noWrap/>
            <w:hideMark/>
          </w:tcPr>
          <w:p w14:paraId="6800A68D" w14:textId="77777777" w:rsidR="000E6320" w:rsidRPr="000E6320" w:rsidRDefault="000E6320">
            <w:pPr>
              <w:rPr>
                <w:rFonts w:cs="Arial"/>
              </w:rPr>
            </w:pPr>
          </w:p>
        </w:tc>
      </w:tr>
      <w:tr w:rsidR="000E6320" w:rsidRPr="000E6320" w14:paraId="03066086" w14:textId="77777777" w:rsidTr="000E6320">
        <w:trPr>
          <w:trHeight w:val="255"/>
        </w:trPr>
        <w:tc>
          <w:tcPr>
            <w:tcW w:w="2380" w:type="dxa"/>
            <w:vMerge/>
            <w:hideMark/>
          </w:tcPr>
          <w:p w14:paraId="00DBE3EB" w14:textId="77777777" w:rsidR="000E6320" w:rsidRPr="000E6320" w:rsidRDefault="000E6320">
            <w:pPr>
              <w:rPr>
                <w:rFonts w:cs="Arial"/>
              </w:rPr>
            </w:pPr>
          </w:p>
        </w:tc>
        <w:tc>
          <w:tcPr>
            <w:tcW w:w="3100" w:type="dxa"/>
            <w:vMerge w:val="restart"/>
            <w:noWrap/>
            <w:hideMark/>
          </w:tcPr>
          <w:p w14:paraId="0EC351AA" w14:textId="77777777" w:rsidR="000E6320" w:rsidRPr="000E6320" w:rsidRDefault="000E6320">
            <w:pPr>
              <w:rPr>
                <w:rFonts w:cs="Arial"/>
              </w:rPr>
            </w:pPr>
            <w:r w:rsidRPr="000E6320">
              <w:rPr>
                <w:rFonts w:cs="Arial"/>
              </w:rPr>
              <w:t>Fan Speed</w:t>
            </w:r>
          </w:p>
        </w:tc>
        <w:tc>
          <w:tcPr>
            <w:tcW w:w="3560" w:type="dxa"/>
            <w:vMerge w:val="restart"/>
            <w:noWrap/>
            <w:hideMark/>
          </w:tcPr>
          <w:p w14:paraId="7620AF70" w14:textId="77777777" w:rsidR="000E6320" w:rsidRPr="000E6320" w:rsidRDefault="000E6320">
            <w:pPr>
              <w:rPr>
                <w:rFonts w:cs="Arial"/>
              </w:rPr>
            </w:pPr>
            <w:r w:rsidRPr="000E6320">
              <w:rPr>
                <w:rFonts w:cs="Arial"/>
              </w:rPr>
              <w:t>REQ-389521      REQ-389526</w:t>
            </w:r>
          </w:p>
        </w:tc>
        <w:tc>
          <w:tcPr>
            <w:tcW w:w="2440" w:type="dxa"/>
            <w:vMerge w:val="restart"/>
            <w:noWrap/>
            <w:hideMark/>
          </w:tcPr>
          <w:p w14:paraId="5EF7485F" w14:textId="77777777" w:rsidR="000E6320" w:rsidRPr="000E6320" w:rsidRDefault="000E6320">
            <w:pPr>
              <w:rPr>
                <w:rFonts w:cs="Arial"/>
              </w:rPr>
            </w:pPr>
            <w:r w:rsidRPr="000E6320">
              <w:rPr>
                <w:rFonts w:cs="Arial"/>
              </w:rPr>
              <w:t>Clmt_Button_Stat4</w:t>
            </w:r>
          </w:p>
        </w:tc>
        <w:tc>
          <w:tcPr>
            <w:tcW w:w="2820" w:type="dxa"/>
            <w:vMerge w:val="restart"/>
            <w:hideMark/>
          </w:tcPr>
          <w:p w14:paraId="4FA03D4D"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515C962D"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67FA2911" w14:textId="77777777" w:rsidR="000E6320" w:rsidRPr="000E6320" w:rsidRDefault="000E6320">
            <w:pPr>
              <w:rPr>
                <w:rFonts w:cs="Arial"/>
              </w:rPr>
            </w:pPr>
          </w:p>
        </w:tc>
      </w:tr>
      <w:tr w:rsidR="000E6320" w:rsidRPr="000E6320" w14:paraId="57772E31" w14:textId="77777777" w:rsidTr="000E6320">
        <w:trPr>
          <w:trHeight w:val="255"/>
        </w:trPr>
        <w:tc>
          <w:tcPr>
            <w:tcW w:w="2380" w:type="dxa"/>
            <w:vMerge/>
            <w:hideMark/>
          </w:tcPr>
          <w:p w14:paraId="26B1A503" w14:textId="77777777" w:rsidR="000E6320" w:rsidRPr="000E6320" w:rsidRDefault="000E6320">
            <w:pPr>
              <w:rPr>
                <w:rFonts w:cs="Arial"/>
              </w:rPr>
            </w:pPr>
          </w:p>
        </w:tc>
        <w:tc>
          <w:tcPr>
            <w:tcW w:w="3100" w:type="dxa"/>
            <w:vMerge/>
            <w:hideMark/>
          </w:tcPr>
          <w:p w14:paraId="08141DA4" w14:textId="77777777" w:rsidR="000E6320" w:rsidRPr="000E6320" w:rsidRDefault="000E6320">
            <w:pPr>
              <w:rPr>
                <w:rFonts w:cs="Arial"/>
              </w:rPr>
            </w:pPr>
          </w:p>
        </w:tc>
        <w:tc>
          <w:tcPr>
            <w:tcW w:w="3560" w:type="dxa"/>
            <w:vMerge/>
            <w:hideMark/>
          </w:tcPr>
          <w:p w14:paraId="06C1D3E1" w14:textId="77777777" w:rsidR="000E6320" w:rsidRPr="000E6320" w:rsidRDefault="000E6320">
            <w:pPr>
              <w:rPr>
                <w:rFonts w:cs="Arial"/>
              </w:rPr>
            </w:pPr>
          </w:p>
        </w:tc>
        <w:tc>
          <w:tcPr>
            <w:tcW w:w="2440" w:type="dxa"/>
            <w:vMerge/>
            <w:hideMark/>
          </w:tcPr>
          <w:p w14:paraId="54EA1429" w14:textId="77777777" w:rsidR="000E6320" w:rsidRPr="000E6320" w:rsidRDefault="000E6320">
            <w:pPr>
              <w:rPr>
                <w:rFonts w:cs="Arial"/>
              </w:rPr>
            </w:pPr>
          </w:p>
        </w:tc>
        <w:tc>
          <w:tcPr>
            <w:tcW w:w="2820" w:type="dxa"/>
            <w:vMerge/>
            <w:hideMark/>
          </w:tcPr>
          <w:p w14:paraId="3314564A" w14:textId="77777777" w:rsidR="000E6320" w:rsidRPr="000E6320" w:rsidRDefault="000E6320">
            <w:pPr>
              <w:rPr>
                <w:rFonts w:cs="Arial"/>
              </w:rPr>
            </w:pPr>
          </w:p>
        </w:tc>
        <w:tc>
          <w:tcPr>
            <w:tcW w:w="3180" w:type="dxa"/>
            <w:noWrap/>
            <w:hideMark/>
          </w:tcPr>
          <w:p w14:paraId="2E3F3637" w14:textId="77777777" w:rsidR="000E6320" w:rsidRPr="000E6320" w:rsidRDefault="000E6320">
            <w:pPr>
              <w:rPr>
                <w:rFonts w:cs="Arial"/>
              </w:rPr>
            </w:pPr>
            <w:proofErr w:type="spellStart"/>
            <w:r w:rsidRPr="000E6320">
              <w:rPr>
                <w:rFonts w:cs="Arial"/>
              </w:rPr>
              <w:t>Third_Blwr_Inc_Pressed</w:t>
            </w:r>
            <w:proofErr w:type="spellEnd"/>
          </w:p>
        </w:tc>
        <w:tc>
          <w:tcPr>
            <w:tcW w:w="2620" w:type="dxa"/>
            <w:noWrap/>
            <w:hideMark/>
          </w:tcPr>
          <w:p w14:paraId="4A0FB3F2" w14:textId="77777777" w:rsidR="000E6320" w:rsidRPr="000E6320" w:rsidRDefault="000E6320">
            <w:pPr>
              <w:rPr>
                <w:rFonts w:cs="Arial"/>
              </w:rPr>
            </w:pPr>
          </w:p>
        </w:tc>
      </w:tr>
      <w:tr w:rsidR="000E6320" w:rsidRPr="000E6320" w14:paraId="281262F1" w14:textId="77777777" w:rsidTr="000E6320">
        <w:trPr>
          <w:trHeight w:val="255"/>
        </w:trPr>
        <w:tc>
          <w:tcPr>
            <w:tcW w:w="2380" w:type="dxa"/>
            <w:vMerge/>
            <w:hideMark/>
          </w:tcPr>
          <w:p w14:paraId="1234017E" w14:textId="77777777" w:rsidR="000E6320" w:rsidRPr="000E6320" w:rsidRDefault="000E6320">
            <w:pPr>
              <w:rPr>
                <w:rFonts w:cs="Arial"/>
              </w:rPr>
            </w:pPr>
          </w:p>
        </w:tc>
        <w:tc>
          <w:tcPr>
            <w:tcW w:w="3100" w:type="dxa"/>
            <w:vMerge/>
            <w:hideMark/>
          </w:tcPr>
          <w:p w14:paraId="702A03A1" w14:textId="77777777" w:rsidR="000E6320" w:rsidRPr="000E6320" w:rsidRDefault="000E6320">
            <w:pPr>
              <w:rPr>
                <w:rFonts w:cs="Arial"/>
              </w:rPr>
            </w:pPr>
          </w:p>
        </w:tc>
        <w:tc>
          <w:tcPr>
            <w:tcW w:w="3560" w:type="dxa"/>
            <w:vMerge/>
            <w:hideMark/>
          </w:tcPr>
          <w:p w14:paraId="16DA34EC" w14:textId="77777777" w:rsidR="000E6320" w:rsidRPr="000E6320" w:rsidRDefault="000E6320">
            <w:pPr>
              <w:rPr>
                <w:rFonts w:cs="Arial"/>
              </w:rPr>
            </w:pPr>
          </w:p>
        </w:tc>
        <w:tc>
          <w:tcPr>
            <w:tcW w:w="2440" w:type="dxa"/>
            <w:vMerge/>
            <w:hideMark/>
          </w:tcPr>
          <w:p w14:paraId="4C2CF7E8" w14:textId="77777777" w:rsidR="000E6320" w:rsidRPr="000E6320" w:rsidRDefault="000E6320">
            <w:pPr>
              <w:rPr>
                <w:rFonts w:cs="Arial"/>
              </w:rPr>
            </w:pPr>
          </w:p>
        </w:tc>
        <w:tc>
          <w:tcPr>
            <w:tcW w:w="2820" w:type="dxa"/>
            <w:vMerge/>
            <w:hideMark/>
          </w:tcPr>
          <w:p w14:paraId="742F65A1" w14:textId="77777777" w:rsidR="000E6320" w:rsidRPr="000E6320" w:rsidRDefault="000E6320">
            <w:pPr>
              <w:rPr>
                <w:rFonts w:cs="Arial"/>
              </w:rPr>
            </w:pPr>
          </w:p>
        </w:tc>
        <w:tc>
          <w:tcPr>
            <w:tcW w:w="3180" w:type="dxa"/>
            <w:noWrap/>
            <w:hideMark/>
          </w:tcPr>
          <w:p w14:paraId="595AD656" w14:textId="77777777" w:rsidR="000E6320" w:rsidRPr="000E6320" w:rsidRDefault="000E6320">
            <w:pPr>
              <w:rPr>
                <w:rFonts w:cs="Arial"/>
              </w:rPr>
            </w:pPr>
            <w:proofErr w:type="spellStart"/>
            <w:r w:rsidRPr="000E6320">
              <w:rPr>
                <w:rFonts w:cs="Arial"/>
              </w:rPr>
              <w:t>Third_Blwr_Dec_Pressed</w:t>
            </w:r>
            <w:proofErr w:type="spellEnd"/>
          </w:p>
        </w:tc>
        <w:tc>
          <w:tcPr>
            <w:tcW w:w="2620" w:type="dxa"/>
            <w:noWrap/>
            <w:hideMark/>
          </w:tcPr>
          <w:p w14:paraId="0CDD7D08" w14:textId="77777777" w:rsidR="000E6320" w:rsidRPr="000E6320" w:rsidRDefault="000E6320">
            <w:pPr>
              <w:rPr>
                <w:rFonts w:cs="Arial"/>
              </w:rPr>
            </w:pPr>
          </w:p>
        </w:tc>
      </w:tr>
      <w:tr w:rsidR="000E6320" w:rsidRPr="000E6320" w14:paraId="6251AA4A" w14:textId="77777777" w:rsidTr="000E6320">
        <w:trPr>
          <w:trHeight w:val="255"/>
        </w:trPr>
        <w:tc>
          <w:tcPr>
            <w:tcW w:w="2380" w:type="dxa"/>
            <w:vMerge/>
            <w:hideMark/>
          </w:tcPr>
          <w:p w14:paraId="646A7284" w14:textId="77777777" w:rsidR="000E6320" w:rsidRPr="000E6320" w:rsidRDefault="000E6320">
            <w:pPr>
              <w:rPr>
                <w:rFonts w:cs="Arial"/>
              </w:rPr>
            </w:pPr>
          </w:p>
        </w:tc>
        <w:tc>
          <w:tcPr>
            <w:tcW w:w="3100" w:type="dxa"/>
            <w:vMerge w:val="restart"/>
            <w:noWrap/>
            <w:hideMark/>
          </w:tcPr>
          <w:p w14:paraId="62B83048" w14:textId="77777777" w:rsidR="000E6320" w:rsidRPr="000E6320" w:rsidRDefault="000E6320">
            <w:pPr>
              <w:rPr>
                <w:rFonts w:cs="Arial"/>
              </w:rPr>
            </w:pPr>
            <w:r w:rsidRPr="000E6320">
              <w:rPr>
                <w:rFonts w:cs="Arial"/>
              </w:rPr>
              <w:t>Vent location</w:t>
            </w:r>
          </w:p>
        </w:tc>
        <w:tc>
          <w:tcPr>
            <w:tcW w:w="3560" w:type="dxa"/>
            <w:vMerge w:val="restart"/>
            <w:noWrap/>
            <w:hideMark/>
          </w:tcPr>
          <w:p w14:paraId="4F211D70" w14:textId="77777777" w:rsidR="000E6320" w:rsidRPr="000E6320" w:rsidRDefault="000E6320">
            <w:pPr>
              <w:rPr>
                <w:rFonts w:cs="Arial"/>
              </w:rPr>
            </w:pPr>
            <w:r w:rsidRPr="000E6320">
              <w:rPr>
                <w:rFonts w:cs="Arial"/>
              </w:rPr>
              <w:t>REQ-389540      REQ-389544</w:t>
            </w:r>
          </w:p>
        </w:tc>
        <w:tc>
          <w:tcPr>
            <w:tcW w:w="2440" w:type="dxa"/>
            <w:vMerge w:val="restart"/>
            <w:noWrap/>
            <w:hideMark/>
          </w:tcPr>
          <w:p w14:paraId="44731F03" w14:textId="77777777" w:rsidR="000E6320" w:rsidRPr="000E6320" w:rsidRDefault="000E6320">
            <w:pPr>
              <w:rPr>
                <w:rFonts w:cs="Arial"/>
              </w:rPr>
            </w:pPr>
            <w:r w:rsidRPr="000E6320">
              <w:rPr>
                <w:rFonts w:cs="Arial"/>
              </w:rPr>
              <w:t>Clmt_Button_Stat4</w:t>
            </w:r>
          </w:p>
        </w:tc>
        <w:tc>
          <w:tcPr>
            <w:tcW w:w="2820" w:type="dxa"/>
            <w:vMerge w:val="restart"/>
            <w:hideMark/>
          </w:tcPr>
          <w:p w14:paraId="0F79A151"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482E5121"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33EB3B60" w14:textId="77777777" w:rsidR="000E6320" w:rsidRPr="000E6320" w:rsidRDefault="000E6320">
            <w:pPr>
              <w:rPr>
                <w:rFonts w:cs="Arial"/>
              </w:rPr>
            </w:pPr>
          </w:p>
        </w:tc>
      </w:tr>
      <w:tr w:rsidR="000E6320" w:rsidRPr="000E6320" w14:paraId="50694293" w14:textId="77777777" w:rsidTr="000E6320">
        <w:trPr>
          <w:trHeight w:val="255"/>
        </w:trPr>
        <w:tc>
          <w:tcPr>
            <w:tcW w:w="2380" w:type="dxa"/>
            <w:vMerge/>
            <w:hideMark/>
          </w:tcPr>
          <w:p w14:paraId="71FEBF9B" w14:textId="77777777" w:rsidR="000E6320" w:rsidRPr="000E6320" w:rsidRDefault="000E6320">
            <w:pPr>
              <w:rPr>
                <w:rFonts w:cs="Arial"/>
              </w:rPr>
            </w:pPr>
          </w:p>
        </w:tc>
        <w:tc>
          <w:tcPr>
            <w:tcW w:w="3100" w:type="dxa"/>
            <w:vMerge/>
            <w:hideMark/>
          </w:tcPr>
          <w:p w14:paraId="55099EA2" w14:textId="77777777" w:rsidR="000E6320" w:rsidRPr="000E6320" w:rsidRDefault="000E6320">
            <w:pPr>
              <w:rPr>
                <w:rFonts w:cs="Arial"/>
              </w:rPr>
            </w:pPr>
          </w:p>
        </w:tc>
        <w:tc>
          <w:tcPr>
            <w:tcW w:w="3560" w:type="dxa"/>
            <w:vMerge/>
            <w:hideMark/>
          </w:tcPr>
          <w:p w14:paraId="6D179A78" w14:textId="77777777" w:rsidR="000E6320" w:rsidRPr="000E6320" w:rsidRDefault="000E6320">
            <w:pPr>
              <w:rPr>
                <w:rFonts w:cs="Arial"/>
              </w:rPr>
            </w:pPr>
          </w:p>
        </w:tc>
        <w:tc>
          <w:tcPr>
            <w:tcW w:w="2440" w:type="dxa"/>
            <w:vMerge/>
            <w:hideMark/>
          </w:tcPr>
          <w:p w14:paraId="3D8DE3D5" w14:textId="77777777" w:rsidR="000E6320" w:rsidRPr="000E6320" w:rsidRDefault="000E6320">
            <w:pPr>
              <w:rPr>
                <w:rFonts w:cs="Arial"/>
              </w:rPr>
            </w:pPr>
          </w:p>
        </w:tc>
        <w:tc>
          <w:tcPr>
            <w:tcW w:w="2820" w:type="dxa"/>
            <w:vMerge/>
            <w:hideMark/>
          </w:tcPr>
          <w:p w14:paraId="076A2E23" w14:textId="77777777" w:rsidR="000E6320" w:rsidRPr="000E6320" w:rsidRDefault="000E6320">
            <w:pPr>
              <w:rPr>
                <w:rFonts w:cs="Arial"/>
              </w:rPr>
            </w:pPr>
          </w:p>
        </w:tc>
        <w:tc>
          <w:tcPr>
            <w:tcW w:w="3180" w:type="dxa"/>
            <w:noWrap/>
            <w:hideMark/>
          </w:tcPr>
          <w:p w14:paraId="0F789A55" w14:textId="77777777" w:rsidR="000E6320" w:rsidRPr="000E6320" w:rsidRDefault="000E6320">
            <w:pPr>
              <w:rPr>
                <w:rFonts w:cs="Arial"/>
              </w:rPr>
            </w:pPr>
            <w:proofErr w:type="spellStart"/>
            <w:r w:rsidRPr="000E6320">
              <w:rPr>
                <w:rFonts w:cs="Arial"/>
              </w:rPr>
              <w:t>Third_Floor_Pressed</w:t>
            </w:r>
            <w:proofErr w:type="spellEnd"/>
          </w:p>
        </w:tc>
        <w:tc>
          <w:tcPr>
            <w:tcW w:w="2620" w:type="dxa"/>
            <w:noWrap/>
            <w:hideMark/>
          </w:tcPr>
          <w:p w14:paraId="20C56966" w14:textId="77777777" w:rsidR="000E6320" w:rsidRPr="000E6320" w:rsidRDefault="000E6320">
            <w:pPr>
              <w:rPr>
                <w:rFonts w:cs="Arial"/>
              </w:rPr>
            </w:pPr>
          </w:p>
        </w:tc>
      </w:tr>
      <w:tr w:rsidR="000E6320" w:rsidRPr="000E6320" w14:paraId="5D8FFD9C" w14:textId="77777777" w:rsidTr="000E6320">
        <w:trPr>
          <w:trHeight w:val="255"/>
        </w:trPr>
        <w:tc>
          <w:tcPr>
            <w:tcW w:w="2380" w:type="dxa"/>
            <w:noWrap/>
            <w:hideMark/>
          </w:tcPr>
          <w:p w14:paraId="712BD70B" w14:textId="77777777" w:rsidR="000E6320" w:rsidRPr="000E6320" w:rsidRDefault="000E6320">
            <w:pPr>
              <w:rPr>
                <w:rFonts w:cs="Arial"/>
              </w:rPr>
            </w:pPr>
            <w:r w:rsidRPr="000E6320">
              <w:rPr>
                <w:rFonts w:cs="Arial"/>
              </w:rPr>
              <w:t> </w:t>
            </w:r>
          </w:p>
        </w:tc>
        <w:tc>
          <w:tcPr>
            <w:tcW w:w="3100" w:type="dxa"/>
            <w:noWrap/>
            <w:hideMark/>
          </w:tcPr>
          <w:p w14:paraId="39E5B270" w14:textId="77777777" w:rsidR="000E6320" w:rsidRPr="000E6320" w:rsidRDefault="000E6320">
            <w:pPr>
              <w:rPr>
                <w:rFonts w:cs="Arial"/>
              </w:rPr>
            </w:pPr>
            <w:r w:rsidRPr="000E6320">
              <w:rPr>
                <w:rFonts w:cs="Arial"/>
              </w:rPr>
              <w:t> </w:t>
            </w:r>
          </w:p>
        </w:tc>
        <w:tc>
          <w:tcPr>
            <w:tcW w:w="3560" w:type="dxa"/>
            <w:noWrap/>
            <w:hideMark/>
          </w:tcPr>
          <w:p w14:paraId="3BFB4CD4" w14:textId="77777777" w:rsidR="000E6320" w:rsidRPr="000E6320" w:rsidRDefault="000E6320" w:rsidP="000E6320">
            <w:pPr>
              <w:rPr>
                <w:rFonts w:cs="Arial"/>
              </w:rPr>
            </w:pPr>
            <w:r w:rsidRPr="000E6320">
              <w:rPr>
                <w:rFonts w:cs="Arial"/>
              </w:rPr>
              <w:t> </w:t>
            </w:r>
          </w:p>
        </w:tc>
        <w:tc>
          <w:tcPr>
            <w:tcW w:w="2440" w:type="dxa"/>
            <w:noWrap/>
            <w:hideMark/>
          </w:tcPr>
          <w:p w14:paraId="32BF2833" w14:textId="77777777" w:rsidR="000E6320" w:rsidRPr="000E6320" w:rsidRDefault="000E6320" w:rsidP="000E6320">
            <w:pPr>
              <w:rPr>
                <w:rFonts w:cs="Arial"/>
              </w:rPr>
            </w:pPr>
            <w:r w:rsidRPr="000E6320">
              <w:rPr>
                <w:rFonts w:cs="Arial"/>
              </w:rPr>
              <w:t> </w:t>
            </w:r>
          </w:p>
        </w:tc>
        <w:tc>
          <w:tcPr>
            <w:tcW w:w="2820" w:type="dxa"/>
            <w:noWrap/>
            <w:hideMark/>
          </w:tcPr>
          <w:p w14:paraId="6A75F56E" w14:textId="77777777" w:rsidR="000E6320" w:rsidRPr="000E6320" w:rsidRDefault="000E6320" w:rsidP="000E6320">
            <w:pPr>
              <w:rPr>
                <w:rFonts w:cs="Arial"/>
              </w:rPr>
            </w:pPr>
            <w:r w:rsidRPr="000E6320">
              <w:rPr>
                <w:rFonts w:cs="Arial"/>
              </w:rPr>
              <w:t> </w:t>
            </w:r>
          </w:p>
        </w:tc>
        <w:tc>
          <w:tcPr>
            <w:tcW w:w="3180" w:type="dxa"/>
            <w:noWrap/>
            <w:hideMark/>
          </w:tcPr>
          <w:p w14:paraId="4A55730C" w14:textId="77777777" w:rsidR="000E6320" w:rsidRPr="000E6320" w:rsidRDefault="000E6320" w:rsidP="000E6320">
            <w:pPr>
              <w:rPr>
                <w:rFonts w:cs="Arial"/>
              </w:rPr>
            </w:pPr>
            <w:r w:rsidRPr="000E6320">
              <w:rPr>
                <w:rFonts w:cs="Arial"/>
              </w:rPr>
              <w:t> </w:t>
            </w:r>
          </w:p>
        </w:tc>
        <w:tc>
          <w:tcPr>
            <w:tcW w:w="2620" w:type="dxa"/>
            <w:noWrap/>
            <w:hideMark/>
          </w:tcPr>
          <w:p w14:paraId="4B2B7763" w14:textId="77777777" w:rsidR="000E6320" w:rsidRPr="000E6320" w:rsidRDefault="000E6320" w:rsidP="000E6320">
            <w:pPr>
              <w:rPr>
                <w:rFonts w:cs="Arial"/>
              </w:rPr>
            </w:pPr>
          </w:p>
        </w:tc>
      </w:tr>
      <w:tr w:rsidR="000E6320" w:rsidRPr="000E6320" w14:paraId="18A4F921" w14:textId="77777777" w:rsidTr="000E6320">
        <w:trPr>
          <w:trHeight w:val="255"/>
        </w:trPr>
        <w:tc>
          <w:tcPr>
            <w:tcW w:w="2380" w:type="dxa"/>
            <w:vMerge w:val="restart"/>
            <w:noWrap/>
            <w:hideMark/>
          </w:tcPr>
          <w:p w14:paraId="7801320B" w14:textId="77777777" w:rsidR="000E6320" w:rsidRPr="000E6320" w:rsidRDefault="000E6320">
            <w:pPr>
              <w:rPr>
                <w:rFonts w:cs="Arial"/>
              </w:rPr>
            </w:pPr>
            <w:r w:rsidRPr="000E6320">
              <w:rPr>
                <w:rFonts w:cs="Arial"/>
              </w:rPr>
              <w:lastRenderedPageBreak/>
              <w:t>Seat E</w:t>
            </w:r>
          </w:p>
        </w:tc>
        <w:tc>
          <w:tcPr>
            <w:tcW w:w="3100" w:type="dxa"/>
            <w:vMerge w:val="restart"/>
            <w:noWrap/>
            <w:hideMark/>
          </w:tcPr>
          <w:p w14:paraId="60E9D12C" w14:textId="77777777" w:rsidR="000E6320" w:rsidRPr="000E6320" w:rsidRDefault="000E6320">
            <w:pPr>
              <w:rPr>
                <w:rFonts w:cs="Arial"/>
              </w:rPr>
            </w:pPr>
            <w:r w:rsidRPr="000E6320">
              <w:rPr>
                <w:rFonts w:cs="Arial"/>
              </w:rPr>
              <w:t>Rear Climate ON/OFF</w:t>
            </w:r>
          </w:p>
        </w:tc>
        <w:tc>
          <w:tcPr>
            <w:tcW w:w="3560" w:type="dxa"/>
            <w:vMerge w:val="restart"/>
            <w:noWrap/>
            <w:hideMark/>
          </w:tcPr>
          <w:p w14:paraId="050A6486" w14:textId="77777777" w:rsidR="000E6320" w:rsidRPr="000E6320" w:rsidRDefault="000E6320">
            <w:pPr>
              <w:rPr>
                <w:rFonts w:cs="Arial"/>
              </w:rPr>
            </w:pPr>
            <w:r w:rsidRPr="000E6320">
              <w:rPr>
                <w:rFonts w:cs="Arial"/>
              </w:rPr>
              <w:t>REQ-389530</w:t>
            </w:r>
          </w:p>
        </w:tc>
        <w:tc>
          <w:tcPr>
            <w:tcW w:w="2440" w:type="dxa"/>
            <w:vMerge w:val="restart"/>
            <w:noWrap/>
            <w:hideMark/>
          </w:tcPr>
          <w:p w14:paraId="7ABF0C7E" w14:textId="77777777" w:rsidR="000E6320" w:rsidRPr="000E6320" w:rsidRDefault="000E6320">
            <w:pPr>
              <w:rPr>
                <w:rFonts w:cs="Arial"/>
              </w:rPr>
            </w:pPr>
            <w:r w:rsidRPr="000E6320">
              <w:rPr>
                <w:rFonts w:cs="Arial"/>
              </w:rPr>
              <w:t>Clmt_Button_Stat4</w:t>
            </w:r>
          </w:p>
        </w:tc>
        <w:tc>
          <w:tcPr>
            <w:tcW w:w="2820" w:type="dxa"/>
            <w:vMerge w:val="restart"/>
            <w:hideMark/>
          </w:tcPr>
          <w:p w14:paraId="0E4F373C"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1006BD36"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6D956DDF" w14:textId="77777777" w:rsidR="000E6320" w:rsidRPr="000E6320" w:rsidRDefault="000E6320">
            <w:pPr>
              <w:rPr>
                <w:rFonts w:cs="Arial"/>
              </w:rPr>
            </w:pPr>
          </w:p>
        </w:tc>
      </w:tr>
      <w:tr w:rsidR="000E6320" w:rsidRPr="000E6320" w14:paraId="057B7D3B" w14:textId="77777777" w:rsidTr="000E6320">
        <w:trPr>
          <w:trHeight w:val="255"/>
        </w:trPr>
        <w:tc>
          <w:tcPr>
            <w:tcW w:w="2380" w:type="dxa"/>
            <w:vMerge/>
            <w:hideMark/>
          </w:tcPr>
          <w:p w14:paraId="0BF616DF" w14:textId="77777777" w:rsidR="000E6320" w:rsidRPr="000E6320" w:rsidRDefault="000E6320">
            <w:pPr>
              <w:rPr>
                <w:rFonts w:cs="Arial"/>
              </w:rPr>
            </w:pPr>
          </w:p>
        </w:tc>
        <w:tc>
          <w:tcPr>
            <w:tcW w:w="3100" w:type="dxa"/>
            <w:vMerge/>
            <w:hideMark/>
          </w:tcPr>
          <w:p w14:paraId="7AD81F1B" w14:textId="77777777" w:rsidR="000E6320" w:rsidRPr="000E6320" w:rsidRDefault="000E6320">
            <w:pPr>
              <w:rPr>
                <w:rFonts w:cs="Arial"/>
              </w:rPr>
            </w:pPr>
          </w:p>
        </w:tc>
        <w:tc>
          <w:tcPr>
            <w:tcW w:w="3560" w:type="dxa"/>
            <w:vMerge/>
            <w:hideMark/>
          </w:tcPr>
          <w:p w14:paraId="502E548E" w14:textId="77777777" w:rsidR="000E6320" w:rsidRPr="000E6320" w:rsidRDefault="000E6320">
            <w:pPr>
              <w:rPr>
                <w:rFonts w:cs="Arial"/>
              </w:rPr>
            </w:pPr>
          </w:p>
        </w:tc>
        <w:tc>
          <w:tcPr>
            <w:tcW w:w="2440" w:type="dxa"/>
            <w:vMerge/>
            <w:hideMark/>
          </w:tcPr>
          <w:p w14:paraId="1C6EAE45" w14:textId="77777777" w:rsidR="000E6320" w:rsidRPr="000E6320" w:rsidRDefault="000E6320">
            <w:pPr>
              <w:rPr>
                <w:rFonts w:cs="Arial"/>
              </w:rPr>
            </w:pPr>
          </w:p>
        </w:tc>
        <w:tc>
          <w:tcPr>
            <w:tcW w:w="2820" w:type="dxa"/>
            <w:vMerge/>
            <w:hideMark/>
          </w:tcPr>
          <w:p w14:paraId="5D204902" w14:textId="77777777" w:rsidR="000E6320" w:rsidRPr="000E6320" w:rsidRDefault="000E6320">
            <w:pPr>
              <w:rPr>
                <w:rFonts w:cs="Arial"/>
              </w:rPr>
            </w:pPr>
          </w:p>
        </w:tc>
        <w:tc>
          <w:tcPr>
            <w:tcW w:w="3180" w:type="dxa"/>
            <w:noWrap/>
            <w:hideMark/>
          </w:tcPr>
          <w:p w14:paraId="3A9DB78E" w14:textId="77777777" w:rsidR="000E6320" w:rsidRPr="000E6320" w:rsidRDefault="000E6320">
            <w:pPr>
              <w:rPr>
                <w:rFonts w:cs="Arial"/>
              </w:rPr>
            </w:pPr>
            <w:proofErr w:type="spellStart"/>
            <w:r w:rsidRPr="000E6320">
              <w:rPr>
                <w:rFonts w:cs="Arial"/>
              </w:rPr>
              <w:t>Rear_Power_Pressed</w:t>
            </w:r>
            <w:proofErr w:type="spellEnd"/>
          </w:p>
        </w:tc>
        <w:tc>
          <w:tcPr>
            <w:tcW w:w="2620" w:type="dxa"/>
            <w:noWrap/>
            <w:hideMark/>
          </w:tcPr>
          <w:p w14:paraId="4F9796A8" w14:textId="77777777" w:rsidR="000E6320" w:rsidRPr="000E6320" w:rsidRDefault="000E6320">
            <w:pPr>
              <w:rPr>
                <w:rFonts w:cs="Arial"/>
              </w:rPr>
            </w:pPr>
          </w:p>
        </w:tc>
      </w:tr>
      <w:tr w:rsidR="000E6320" w:rsidRPr="000E6320" w14:paraId="5EBF3032" w14:textId="77777777" w:rsidTr="000E6320">
        <w:trPr>
          <w:trHeight w:val="255"/>
        </w:trPr>
        <w:tc>
          <w:tcPr>
            <w:tcW w:w="2380" w:type="dxa"/>
            <w:vMerge/>
            <w:hideMark/>
          </w:tcPr>
          <w:p w14:paraId="6D7FFDDF" w14:textId="77777777" w:rsidR="000E6320" w:rsidRPr="000E6320" w:rsidRDefault="000E6320">
            <w:pPr>
              <w:rPr>
                <w:rFonts w:cs="Arial"/>
              </w:rPr>
            </w:pPr>
          </w:p>
        </w:tc>
        <w:tc>
          <w:tcPr>
            <w:tcW w:w="3100" w:type="dxa"/>
            <w:vMerge w:val="restart"/>
            <w:noWrap/>
            <w:hideMark/>
          </w:tcPr>
          <w:p w14:paraId="623B521D" w14:textId="77777777" w:rsidR="000E6320" w:rsidRPr="000E6320" w:rsidRDefault="000E6320">
            <w:pPr>
              <w:rPr>
                <w:rFonts w:cs="Arial"/>
              </w:rPr>
            </w:pPr>
            <w:r w:rsidRPr="000E6320">
              <w:rPr>
                <w:rFonts w:cs="Arial"/>
              </w:rPr>
              <w:t>Auto ON/OFF</w:t>
            </w:r>
          </w:p>
        </w:tc>
        <w:tc>
          <w:tcPr>
            <w:tcW w:w="3560" w:type="dxa"/>
            <w:vMerge w:val="restart"/>
            <w:noWrap/>
            <w:hideMark/>
          </w:tcPr>
          <w:p w14:paraId="18CA175A" w14:textId="77777777" w:rsidR="000E6320" w:rsidRPr="000E6320" w:rsidRDefault="000E6320">
            <w:pPr>
              <w:rPr>
                <w:rFonts w:cs="Arial"/>
              </w:rPr>
            </w:pPr>
            <w:r w:rsidRPr="000E6320">
              <w:rPr>
                <w:rFonts w:cs="Arial"/>
              </w:rPr>
              <w:t>REQ-389549</w:t>
            </w:r>
          </w:p>
        </w:tc>
        <w:tc>
          <w:tcPr>
            <w:tcW w:w="2440" w:type="dxa"/>
            <w:vMerge w:val="restart"/>
            <w:noWrap/>
            <w:hideMark/>
          </w:tcPr>
          <w:p w14:paraId="1BEE91FE" w14:textId="77777777" w:rsidR="000E6320" w:rsidRPr="000E6320" w:rsidRDefault="000E6320">
            <w:pPr>
              <w:rPr>
                <w:rFonts w:cs="Arial"/>
              </w:rPr>
            </w:pPr>
            <w:r w:rsidRPr="000E6320">
              <w:rPr>
                <w:rFonts w:cs="Arial"/>
              </w:rPr>
              <w:t>Clmt_Button_Stat4</w:t>
            </w:r>
          </w:p>
        </w:tc>
        <w:tc>
          <w:tcPr>
            <w:tcW w:w="2820" w:type="dxa"/>
            <w:vMerge w:val="restart"/>
            <w:hideMark/>
          </w:tcPr>
          <w:p w14:paraId="2A637CE4"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45BAF279"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2FF4D5EA" w14:textId="77777777" w:rsidR="000E6320" w:rsidRPr="000E6320" w:rsidRDefault="000E6320">
            <w:pPr>
              <w:rPr>
                <w:rFonts w:cs="Arial"/>
              </w:rPr>
            </w:pPr>
          </w:p>
        </w:tc>
      </w:tr>
      <w:tr w:rsidR="000E6320" w:rsidRPr="000E6320" w14:paraId="73E2547F" w14:textId="77777777" w:rsidTr="000E6320">
        <w:trPr>
          <w:trHeight w:val="255"/>
        </w:trPr>
        <w:tc>
          <w:tcPr>
            <w:tcW w:w="2380" w:type="dxa"/>
            <w:vMerge/>
            <w:hideMark/>
          </w:tcPr>
          <w:p w14:paraId="67A8E539" w14:textId="77777777" w:rsidR="000E6320" w:rsidRPr="000E6320" w:rsidRDefault="000E6320">
            <w:pPr>
              <w:rPr>
                <w:rFonts w:cs="Arial"/>
              </w:rPr>
            </w:pPr>
          </w:p>
        </w:tc>
        <w:tc>
          <w:tcPr>
            <w:tcW w:w="3100" w:type="dxa"/>
            <w:vMerge/>
            <w:hideMark/>
          </w:tcPr>
          <w:p w14:paraId="556EAD99" w14:textId="77777777" w:rsidR="000E6320" w:rsidRPr="000E6320" w:rsidRDefault="000E6320">
            <w:pPr>
              <w:rPr>
                <w:rFonts w:cs="Arial"/>
              </w:rPr>
            </w:pPr>
          </w:p>
        </w:tc>
        <w:tc>
          <w:tcPr>
            <w:tcW w:w="3560" w:type="dxa"/>
            <w:vMerge/>
            <w:hideMark/>
          </w:tcPr>
          <w:p w14:paraId="1206A405" w14:textId="77777777" w:rsidR="000E6320" w:rsidRPr="000E6320" w:rsidRDefault="000E6320">
            <w:pPr>
              <w:rPr>
                <w:rFonts w:cs="Arial"/>
              </w:rPr>
            </w:pPr>
          </w:p>
        </w:tc>
        <w:tc>
          <w:tcPr>
            <w:tcW w:w="2440" w:type="dxa"/>
            <w:vMerge/>
            <w:hideMark/>
          </w:tcPr>
          <w:p w14:paraId="23CF1AB3" w14:textId="77777777" w:rsidR="000E6320" w:rsidRPr="000E6320" w:rsidRDefault="000E6320">
            <w:pPr>
              <w:rPr>
                <w:rFonts w:cs="Arial"/>
              </w:rPr>
            </w:pPr>
          </w:p>
        </w:tc>
        <w:tc>
          <w:tcPr>
            <w:tcW w:w="2820" w:type="dxa"/>
            <w:vMerge/>
            <w:hideMark/>
          </w:tcPr>
          <w:p w14:paraId="5B40186C" w14:textId="77777777" w:rsidR="000E6320" w:rsidRPr="000E6320" w:rsidRDefault="000E6320">
            <w:pPr>
              <w:rPr>
                <w:rFonts w:cs="Arial"/>
              </w:rPr>
            </w:pPr>
          </w:p>
        </w:tc>
        <w:tc>
          <w:tcPr>
            <w:tcW w:w="3180" w:type="dxa"/>
            <w:noWrap/>
            <w:hideMark/>
          </w:tcPr>
          <w:p w14:paraId="44F5C771" w14:textId="77777777" w:rsidR="000E6320" w:rsidRPr="000E6320" w:rsidRDefault="000E6320">
            <w:pPr>
              <w:rPr>
                <w:rFonts w:cs="Arial"/>
              </w:rPr>
            </w:pPr>
            <w:proofErr w:type="spellStart"/>
            <w:r w:rsidRPr="000E6320">
              <w:rPr>
                <w:rFonts w:cs="Arial"/>
              </w:rPr>
              <w:t>AUTO_Pressed</w:t>
            </w:r>
            <w:proofErr w:type="spellEnd"/>
          </w:p>
        </w:tc>
        <w:tc>
          <w:tcPr>
            <w:tcW w:w="2620" w:type="dxa"/>
            <w:noWrap/>
            <w:hideMark/>
          </w:tcPr>
          <w:p w14:paraId="23F11C95" w14:textId="77777777" w:rsidR="000E6320" w:rsidRPr="000E6320" w:rsidRDefault="000E6320">
            <w:pPr>
              <w:rPr>
                <w:rFonts w:cs="Arial"/>
              </w:rPr>
            </w:pPr>
          </w:p>
        </w:tc>
      </w:tr>
      <w:tr w:rsidR="000E6320" w:rsidRPr="000E6320" w14:paraId="231DD24F" w14:textId="77777777" w:rsidTr="000E6320">
        <w:trPr>
          <w:trHeight w:val="255"/>
        </w:trPr>
        <w:tc>
          <w:tcPr>
            <w:tcW w:w="2380" w:type="dxa"/>
            <w:vMerge/>
            <w:hideMark/>
          </w:tcPr>
          <w:p w14:paraId="4CD07A35" w14:textId="77777777" w:rsidR="000E6320" w:rsidRPr="000E6320" w:rsidRDefault="000E6320">
            <w:pPr>
              <w:rPr>
                <w:rFonts w:cs="Arial"/>
              </w:rPr>
            </w:pPr>
          </w:p>
        </w:tc>
        <w:tc>
          <w:tcPr>
            <w:tcW w:w="3100" w:type="dxa"/>
            <w:vMerge w:val="restart"/>
            <w:noWrap/>
            <w:hideMark/>
          </w:tcPr>
          <w:p w14:paraId="74ED16A5" w14:textId="77777777" w:rsidR="000E6320" w:rsidRPr="000E6320" w:rsidRDefault="000E6320">
            <w:pPr>
              <w:rPr>
                <w:rFonts w:cs="Arial"/>
              </w:rPr>
            </w:pPr>
            <w:r w:rsidRPr="000E6320">
              <w:rPr>
                <w:rFonts w:cs="Arial"/>
              </w:rPr>
              <w:t>Temp Selection</w:t>
            </w:r>
          </w:p>
        </w:tc>
        <w:tc>
          <w:tcPr>
            <w:tcW w:w="3560" w:type="dxa"/>
            <w:vMerge w:val="restart"/>
            <w:noWrap/>
            <w:hideMark/>
          </w:tcPr>
          <w:p w14:paraId="468ABE83" w14:textId="77777777" w:rsidR="000E6320" w:rsidRPr="000E6320" w:rsidRDefault="000E6320">
            <w:pPr>
              <w:rPr>
                <w:rFonts w:cs="Arial"/>
              </w:rPr>
            </w:pPr>
            <w:r w:rsidRPr="000E6320">
              <w:rPr>
                <w:rFonts w:cs="Arial"/>
              </w:rPr>
              <w:t>REQ-389502     REQ-389508</w:t>
            </w:r>
          </w:p>
        </w:tc>
        <w:tc>
          <w:tcPr>
            <w:tcW w:w="2440" w:type="dxa"/>
            <w:vMerge w:val="restart"/>
            <w:noWrap/>
            <w:hideMark/>
          </w:tcPr>
          <w:p w14:paraId="53BB8A1F" w14:textId="77777777" w:rsidR="000E6320" w:rsidRPr="000E6320" w:rsidRDefault="000E6320">
            <w:pPr>
              <w:rPr>
                <w:rFonts w:cs="Arial"/>
              </w:rPr>
            </w:pPr>
            <w:r w:rsidRPr="000E6320">
              <w:rPr>
                <w:rFonts w:cs="Arial"/>
              </w:rPr>
              <w:t>Clmt_Button_Stat4</w:t>
            </w:r>
          </w:p>
        </w:tc>
        <w:tc>
          <w:tcPr>
            <w:tcW w:w="2820" w:type="dxa"/>
            <w:vMerge w:val="restart"/>
            <w:hideMark/>
          </w:tcPr>
          <w:p w14:paraId="5CAE9BA1"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31955D8F"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4A330A45" w14:textId="77777777" w:rsidR="000E6320" w:rsidRPr="000E6320" w:rsidRDefault="000E6320">
            <w:pPr>
              <w:rPr>
                <w:rFonts w:cs="Arial"/>
              </w:rPr>
            </w:pPr>
          </w:p>
        </w:tc>
      </w:tr>
      <w:tr w:rsidR="000E6320" w:rsidRPr="000E6320" w14:paraId="58CD4A39" w14:textId="77777777" w:rsidTr="000E6320">
        <w:trPr>
          <w:trHeight w:val="255"/>
        </w:trPr>
        <w:tc>
          <w:tcPr>
            <w:tcW w:w="2380" w:type="dxa"/>
            <w:vMerge/>
            <w:hideMark/>
          </w:tcPr>
          <w:p w14:paraId="4A19E0FD" w14:textId="77777777" w:rsidR="000E6320" w:rsidRPr="000E6320" w:rsidRDefault="000E6320">
            <w:pPr>
              <w:rPr>
                <w:rFonts w:cs="Arial"/>
              </w:rPr>
            </w:pPr>
          </w:p>
        </w:tc>
        <w:tc>
          <w:tcPr>
            <w:tcW w:w="3100" w:type="dxa"/>
            <w:vMerge/>
            <w:hideMark/>
          </w:tcPr>
          <w:p w14:paraId="5DD91DE7" w14:textId="77777777" w:rsidR="000E6320" w:rsidRPr="000E6320" w:rsidRDefault="000E6320">
            <w:pPr>
              <w:rPr>
                <w:rFonts w:cs="Arial"/>
              </w:rPr>
            </w:pPr>
          </w:p>
        </w:tc>
        <w:tc>
          <w:tcPr>
            <w:tcW w:w="3560" w:type="dxa"/>
            <w:vMerge/>
            <w:hideMark/>
          </w:tcPr>
          <w:p w14:paraId="6D5D1882" w14:textId="77777777" w:rsidR="000E6320" w:rsidRPr="000E6320" w:rsidRDefault="000E6320">
            <w:pPr>
              <w:rPr>
                <w:rFonts w:cs="Arial"/>
              </w:rPr>
            </w:pPr>
          </w:p>
        </w:tc>
        <w:tc>
          <w:tcPr>
            <w:tcW w:w="2440" w:type="dxa"/>
            <w:vMerge/>
            <w:hideMark/>
          </w:tcPr>
          <w:p w14:paraId="27821B27" w14:textId="77777777" w:rsidR="000E6320" w:rsidRPr="000E6320" w:rsidRDefault="000E6320">
            <w:pPr>
              <w:rPr>
                <w:rFonts w:cs="Arial"/>
              </w:rPr>
            </w:pPr>
          </w:p>
        </w:tc>
        <w:tc>
          <w:tcPr>
            <w:tcW w:w="2820" w:type="dxa"/>
            <w:vMerge/>
            <w:hideMark/>
          </w:tcPr>
          <w:p w14:paraId="45587E9C" w14:textId="77777777" w:rsidR="000E6320" w:rsidRPr="000E6320" w:rsidRDefault="000E6320">
            <w:pPr>
              <w:rPr>
                <w:rFonts w:cs="Arial"/>
              </w:rPr>
            </w:pPr>
          </w:p>
        </w:tc>
        <w:tc>
          <w:tcPr>
            <w:tcW w:w="3180" w:type="dxa"/>
            <w:noWrap/>
            <w:hideMark/>
          </w:tcPr>
          <w:p w14:paraId="6EFDFF89" w14:textId="77777777" w:rsidR="000E6320" w:rsidRPr="000E6320" w:rsidRDefault="000E6320">
            <w:pPr>
              <w:rPr>
                <w:rFonts w:cs="Arial"/>
              </w:rPr>
            </w:pPr>
            <w:proofErr w:type="spellStart"/>
            <w:r w:rsidRPr="000E6320">
              <w:rPr>
                <w:rFonts w:cs="Arial"/>
              </w:rPr>
              <w:t>LHS_Temp_Inc_Pressed</w:t>
            </w:r>
            <w:proofErr w:type="spellEnd"/>
          </w:p>
        </w:tc>
        <w:tc>
          <w:tcPr>
            <w:tcW w:w="2620" w:type="dxa"/>
            <w:noWrap/>
            <w:hideMark/>
          </w:tcPr>
          <w:p w14:paraId="214114F2" w14:textId="77777777" w:rsidR="000E6320" w:rsidRPr="000E6320" w:rsidRDefault="000E6320">
            <w:pPr>
              <w:rPr>
                <w:rFonts w:cs="Arial"/>
              </w:rPr>
            </w:pPr>
          </w:p>
        </w:tc>
      </w:tr>
      <w:tr w:rsidR="000E6320" w:rsidRPr="000E6320" w14:paraId="0AD73A4A" w14:textId="77777777" w:rsidTr="000E6320">
        <w:trPr>
          <w:trHeight w:val="255"/>
        </w:trPr>
        <w:tc>
          <w:tcPr>
            <w:tcW w:w="2380" w:type="dxa"/>
            <w:vMerge/>
            <w:hideMark/>
          </w:tcPr>
          <w:p w14:paraId="56A56364" w14:textId="77777777" w:rsidR="000E6320" w:rsidRPr="000E6320" w:rsidRDefault="000E6320">
            <w:pPr>
              <w:rPr>
                <w:rFonts w:cs="Arial"/>
              </w:rPr>
            </w:pPr>
          </w:p>
        </w:tc>
        <w:tc>
          <w:tcPr>
            <w:tcW w:w="3100" w:type="dxa"/>
            <w:vMerge/>
            <w:hideMark/>
          </w:tcPr>
          <w:p w14:paraId="21E2E8BE" w14:textId="77777777" w:rsidR="000E6320" w:rsidRPr="000E6320" w:rsidRDefault="000E6320">
            <w:pPr>
              <w:rPr>
                <w:rFonts w:cs="Arial"/>
              </w:rPr>
            </w:pPr>
          </w:p>
        </w:tc>
        <w:tc>
          <w:tcPr>
            <w:tcW w:w="3560" w:type="dxa"/>
            <w:vMerge/>
            <w:hideMark/>
          </w:tcPr>
          <w:p w14:paraId="19078CB4" w14:textId="77777777" w:rsidR="000E6320" w:rsidRPr="000E6320" w:rsidRDefault="000E6320">
            <w:pPr>
              <w:rPr>
                <w:rFonts w:cs="Arial"/>
              </w:rPr>
            </w:pPr>
          </w:p>
        </w:tc>
        <w:tc>
          <w:tcPr>
            <w:tcW w:w="2440" w:type="dxa"/>
            <w:vMerge/>
            <w:hideMark/>
          </w:tcPr>
          <w:p w14:paraId="51AD9A66" w14:textId="77777777" w:rsidR="000E6320" w:rsidRPr="000E6320" w:rsidRDefault="000E6320">
            <w:pPr>
              <w:rPr>
                <w:rFonts w:cs="Arial"/>
              </w:rPr>
            </w:pPr>
          </w:p>
        </w:tc>
        <w:tc>
          <w:tcPr>
            <w:tcW w:w="2820" w:type="dxa"/>
            <w:vMerge/>
            <w:hideMark/>
          </w:tcPr>
          <w:p w14:paraId="0C092010" w14:textId="77777777" w:rsidR="000E6320" w:rsidRPr="000E6320" w:rsidRDefault="000E6320">
            <w:pPr>
              <w:rPr>
                <w:rFonts w:cs="Arial"/>
              </w:rPr>
            </w:pPr>
          </w:p>
        </w:tc>
        <w:tc>
          <w:tcPr>
            <w:tcW w:w="3180" w:type="dxa"/>
            <w:noWrap/>
            <w:hideMark/>
          </w:tcPr>
          <w:p w14:paraId="551FB398" w14:textId="77777777" w:rsidR="000E6320" w:rsidRPr="000E6320" w:rsidRDefault="000E6320">
            <w:pPr>
              <w:rPr>
                <w:rFonts w:cs="Arial"/>
              </w:rPr>
            </w:pPr>
            <w:proofErr w:type="spellStart"/>
            <w:r w:rsidRPr="000E6320">
              <w:rPr>
                <w:rFonts w:cs="Arial"/>
              </w:rPr>
              <w:t>LHS_Temp_Dec_Pressed</w:t>
            </w:r>
            <w:proofErr w:type="spellEnd"/>
          </w:p>
        </w:tc>
        <w:tc>
          <w:tcPr>
            <w:tcW w:w="2620" w:type="dxa"/>
            <w:noWrap/>
            <w:hideMark/>
          </w:tcPr>
          <w:p w14:paraId="3C39A762" w14:textId="77777777" w:rsidR="000E6320" w:rsidRPr="000E6320" w:rsidRDefault="000E6320">
            <w:pPr>
              <w:rPr>
                <w:rFonts w:cs="Arial"/>
              </w:rPr>
            </w:pPr>
          </w:p>
        </w:tc>
      </w:tr>
      <w:tr w:rsidR="000E6320" w:rsidRPr="000E6320" w14:paraId="60E5C884" w14:textId="77777777" w:rsidTr="000E6320">
        <w:trPr>
          <w:trHeight w:val="255"/>
        </w:trPr>
        <w:tc>
          <w:tcPr>
            <w:tcW w:w="2380" w:type="dxa"/>
            <w:vMerge/>
            <w:hideMark/>
          </w:tcPr>
          <w:p w14:paraId="7DE3DAA2" w14:textId="77777777" w:rsidR="000E6320" w:rsidRPr="000E6320" w:rsidRDefault="000E6320">
            <w:pPr>
              <w:rPr>
                <w:rFonts w:cs="Arial"/>
              </w:rPr>
            </w:pPr>
          </w:p>
        </w:tc>
        <w:tc>
          <w:tcPr>
            <w:tcW w:w="3100" w:type="dxa"/>
            <w:vMerge w:val="restart"/>
            <w:noWrap/>
            <w:hideMark/>
          </w:tcPr>
          <w:p w14:paraId="29476A12" w14:textId="77777777" w:rsidR="000E6320" w:rsidRPr="000E6320" w:rsidRDefault="000E6320">
            <w:pPr>
              <w:rPr>
                <w:rFonts w:cs="Arial"/>
              </w:rPr>
            </w:pPr>
            <w:r w:rsidRPr="000E6320">
              <w:rPr>
                <w:rFonts w:cs="Arial"/>
              </w:rPr>
              <w:t>Fan Speed</w:t>
            </w:r>
          </w:p>
        </w:tc>
        <w:tc>
          <w:tcPr>
            <w:tcW w:w="3560" w:type="dxa"/>
            <w:vMerge w:val="restart"/>
            <w:noWrap/>
            <w:hideMark/>
          </w:tcPr>
          <w:p w14:paraId="33BCF9B3" w14:textId="77777777" w:rsidR="000E6320" w:rsidRPr="000E6320" w:rsidRDefault="000E6320">
            <w:pPr>
              <w:rPr>
                <w:rFonts w:cs="Arial"/>
              </w:rPr>
            </w:pPr>
            <w:r w:rsidRPr="000E6320">
              <w:rPr>
                <w:rFonts w:cs="Arial"/>
              </w:rPr>
              <w:t>REQ-389520     REQ-389525</w:t>
            </w:r>
          </w:p>
        </w:tc>
        <w:tc>
          <w:tcPr>
            <w:tcW w:w="2440" w:type="dxa"/>
            <w:vMerge w:val="restart"/>
            <w:noWrap/>
            <w:hideMark/>
          </w:tcPr>
          <w:p w14:paraId="73C4149A" w14:textId="77777777" w:rsidR="000E6320" w:rsidRPr="000E6320" w:rsidRDefault="000E6320">
            <w:pPr>
              <w:rPr>
                <w:rFonts w:cs="Arial"/>
              </w:rPr>
            </w:pPr>
            <w:r w:rsidRPr="000E6320">
              <w:rPr>
                <w:rFonts w:cs="Arial"/>
              </w:rPr>
              <w:t>Clmt_Button_Stat4</w:t>
            </w:r>
          </w:p>
        </w:tc>
        <w:tc>
          <w:tcPr>
            <w:tcW w:w="2820" w:type="dxa"/>
            <w:vMerge w:val="restart"/>
            <w:hideMark/>
          </w:tcPr>
          <w:p w14:paraId="44574A36"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63C6D39B"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5DB0C0EA" w14:textId="77777777" w:rsidR="000E6320" w:rsidRPr="000E6320" w:rsidRDefault="000E6320">
            <w:pPr>
              <w:rPr>
                <w:rFonts w:cs="Arial"/>
              </w:rPr>
            </w:pPr>
          </w:p>
        </w:tc>
      </w:tr>
      <w:tr w:rsidR="000E6320" w:rsidRPr="000E6320" w14:paraId="02C9A6B6" w14:textId="77777777" w:rsidTr="000E6320">
        <w:trPr>
          <w:trHeight w:val="255"/>
        </w:trPr>
        <w:tc>
          <w:tcPr>
            <w:tcW w:w="2380" w:type="dxa"/>
            <w:vMerge/>
            <w:hideMark/>
          </w:tcPr>
          <w:p w14:paraId="6A4A654A" w14:textId="77777777" w:rsidR="000E6320" w:rsidRPr="000E6320" w:rsidRDefault="000E6320">
            <w:pPr>
              <w:rPr>
                <w:rFonts w:cs="Arial"/>
              </w:rPr>
            </w:pPr>
          </w:p>
        </w:tc>
        <w:tc>
          <w:tcPr>
            <w:tcW w:w="3100" w:type="dxa"/>
            <w:vMerge/>
            <w:hideMark/>
          </w:tcPr>
          <w:p w14:paraId="431CB2F5" w14:textId="77777777" w:rsidR="000E6320" w:rsidRPr="000E6320" w:rsidRDefault="000E6320">
            <w:pPr>
              <w:rPr>
                <w:rFonts w:cs="Arial"/>
              </w:rPr>
            </w:pPr>
          </w:p>
        </w:tc>
        <w:tc>
          <w:tcPr>
            <w:tcW w:w="3560" w:type="dxa"/>
            <w:vMerge/>
            <w:hideMark/>
          </w:tcPr>
          <w:p w14:paraId="3F0A2A22" w14:textId="77777777" w:rsidR="000E6320" w:rsidRPr="000E6320" w:rsidRDefault="000E6320">
            <w:pPr>
              <w:rPr>
                <w:rFonts w:cs="Arial"/>
              </w:rPr>
            </w:pPr>
          </w:p>
        </w:tc>
        <w:tc>
          <w:tcPr>
            <w:tcW w:w="2440" w:type="dxa"/>
            <w:vMerge/>
            <w:hideMark/>
          </w:tcPr>
          <w:p w14:paraId="03FF3EFC" w14:textId="77777777" w:rsidR="000E6320" w:rsidRPr="000E6320" w:rsidRDefault="000E6320">
            <w:pPr>
              <w:rPr>
                <w:rFonts w:cs="Arial"/>
              </w:rPr>
            </w:pPr>
          </w:p>
        </w:tc>
        <w:tc>
          <w:tcPr>
            <w:tcW w:w="2820" w:type="dxa"/>
            <w:vMerge/>
            <w:hideMark/>
          </w:tcPr>
          <w:p w14:paraId="721FFAD9" w14:textId="77777777" w:rsidR="000E6320" w:rsidRPr="000E6320" w:rsidRDefault="000E6320">
            <w:pPr>
              <w:rPr>
                <w:rFonts w:cs="Arial"/>
              </w:rPr>
            </w:pPr>
          </w:p>
        </w:tc>
        <w:tc>
          <w:tcPr>
            <w:tcW w:w="3180" w:type="dxa"/>
            <w:noWrap/>
            <w:hideMark/>
          </w:tcPr>
          <w:p w14:paraId="4FE7449A" w14:textId="77777777" w:rsidR="000E6320" w:rsidRPr="000E6320" w:rsidRDefault="000E6320">
            <w:pPr>
              <w:rPr>
                <w:rFonts w:cs="Arial"/>
              </w:rPr>
            </w:pPr>
            <w:proofErr w:type="spellStart"/>
            <w:r w:rsidRPr="000E6320">
              <w:rPr>
                <w:rFonts w:cs="Arial"/>
              </w:rPr>
              <w:t>Blwr_Inc_Pressed</w:t>
            </w:r>
            <w:proofErr w:type="spellEnd"/>
          </w:p>
        </w:tc>
        <w:tc>
          <w:tcPr>
            <w:tcW w:w="2620" w:type="dxa"/>
            <w:noWrap/>
            <w:hideMark/>
          </w:tcPr>
          <w:p w14:paraId="763FA5D4" w14:textId="77777777" w:rsidR="000E6320" w:rsidRPr="000E6320" w:rsidRDefault="000E6320">
            <w:pPr>
              <w:rPr>
                <w:rFonts w:cs="Arial"/>
              </w:rPr>
            </w:pPr>
          </w:p>
        </w:tc>
      </w:tr>
      <w:tr w:rsidR="000E6320" w:rsidRPr="000E6320" w14:paraId="5618F0A4" w14:textId="77777777" w:rsidTr="000E6320">
        <w:trPr>
          <w:trHeight w:val="255"/>
        </w:trPr>
        <w:tc>
          <w:tcPr>
            <w:tcW w:w="2380" w:type="dxa"/>
            <w:vMerge/>
            <w:hideMark/>
          </w:tcPr>
          <w:p w14:paraId="0D0D4ECA" w14:textId="77777777" w:rsidR="000E6320" w:rsidRPr="000E6320" w:rsidRDefault="000E6320">
            <w:pPr>
              <w:rPr>
                <w:rFonts w:cs="Arial"/>
              </w:rPr>
            </w:pPr>
          </w:p>
        </w:tc>
        <w:tc>
          <w:tcPr>
            <w:tcW w:w="3100" w:type="dxa"/>
            <w:vMerge/>
            <w:hideMark/>
          </w:tcPr>
          <w:p w14:paraId="5294577A" w14:textId="77777777" w:rsidR="000E6320" w:rsidRPr="000E6320" w:rsidRDefault="000E6320">
            <w:pPr>
              <w:rPr>
                <w:rFonts w:cs="Arial"/>
              </w:rPr>
            </w:pPr>
          </w:p>
        </w:tc>
        <w:tc>
          <w:tcPr>
            <w:tcW w:w="3560" w:type="dxa"/>
            <w:vMerge/>
            <w:hideMark/>
          </w:tcPr>
          <w:p w14:paraId="1FECC7B8" w14:textId="77777777" w:rsidR="000E6320" w:rsidRPr="000E6320" w:rsidRDefault="000E6320">
            <w:pPr>
              <w:rPr>
                <w:rFonts w:cs="Arial"/>
              </w:rPr>
            </w:pPr>
          </w:p>
        </w:tc>
        <w:tc>
          <w:tcPr>
            <w:tcW w:w="2440" w:type="dxa"/>
            <w:vMerge/>
            <w:hideMark/>
          </w:tcPr>
          <w:p w14:paraId="59B69151" w14:textId="77777777" w:rsidR="000E6320" w:rsidRPr="000E6320" w:rsidRDefault="000E6320">
            <w:pPr>
              <w:rPr>
                <w:rFonts w:cs="Arial"/>
              </w:rPr>
            </w:pPr>
          </w:p>
        </w:tc>
        <w:tc>
          <w:tcPr>
            <w:tcW w:w="2820" w:type="dxa"/>
            <w:vMerge/>
            <w:hideMark/>
          </w:tcPr>
          <w:p w14:paraId="4BF1C876" w14:textId="77777777" w:rsidR="000E6320" w:rsidRPr="000E6320" w:rsidRDefault="000E6320">
            <w:pPr>
              <w:rPr>
                <w:rFonts w:cs="Arial"/>
              </w:rPr>
            </w:pPr>
          </w:p>
        </w:tc>
        <w:tc>
          <w:tcPr>
            <w:tcW w:w="3180" w:type="dxa"/>
            <w:noWrap/>
            <w:hideMark/>
          </w:tcPr>
          <w:p w14:paraId="15A43042" w14:textId="77777777" w:rsidR="000E6320" w:rsidRPr="000E6320" w:rsidRDefault="000E6320">
            <w:pPr>
              <w:rPr>
                <w:rFonts w:cs="Arial"/>
              </w:rPr>
            </w:pPr>
            <w:proofErr w:type="spellStart"/>
            <w:r w:rsidRPr="000E6320">
              <w:rPr>
                <w:rFonts w:cs="Arial"/>
              </w:rPr>
              <w:t>Blwr_Dec_Pressed</w:t>
            </w:r>
            <w:proofErr w:type="spellEnd"/>
          </w:p>
        </w:tc>
        <w:tc>
          <w:tcPr>
            <w:tcW w:w="2620" w:type="dxa"/>
            <w:noWrap/>
            <w:hideMark/>
          </w:tcPr>
          <w:p w14:paraId="56DC2233" w14:textId="77777777" w:rsidR="000E6320" w:rsidRPr="000E6320" w:rsidRDefault="000E6320">
            <w:pPr>
              <w:rPr>
                <w:rFonts w:cs="Arial"/>
              </w:rPr>
            </w:pPr>
          </w:p>
        </w:tc>
      </w:tr>
      <w:tr w:rsidR="000E6320" w:rsidRPr="000E6320" w14:paraId="7A7AFE09" w14:textId="77777777" w:rsidTr="000E6320">
        <w:trPr>
          <w:trHeight w:val="255"/>
        </w:trPr>
        <w:tc>
          <w:tcPr>
            <w:tcW w:w="2380" w:type="dxa"/>
            <w:vMerge/>
            <w:hideMark/>
          </w:tcPr>
          <w:p w14:paraId="15D4B5EC" w14:textId="77777777" w:rsidR="000E6320" w:rsidRPr="000E6320" w:rsidRDefault="000E6320">
            <w:pPr>
              <w:rPr>
                <w:rFonts w:cs="Arial"/>
              </w:rPr>
            </w:pPr>
          </w:p>
        </w:tc>
        <w:tc>
          <w:tcPr>
            <w:tcW w:w="3100" w:type="dxa"/>
            <w:vMerge w:val="restart"/>
            <w:noWrap/>
            <w:hideMark/>
          </w:tcPr>
          <w:p w14:paraId="1C53D942" w14:textId="77777777" w:rsidR="000E6320" w:rsidRPr="000E6320" w:rsidRDefault="000E6320">
            <w:pPr>
              <w:rPr>
                <w:rFonts w:cs="Arial"/>
              </w:rPr>
            </w:pPr>
            <w:r w:rsidRPr="000E6320">
              <w:rPr>
                <w:rFonts w:cs="Arial"/>
              </w:rPr>
              <w:t>Vent location</w:t>
            </w:r>
          </w:p>
        </w:tc>
        <w:tc>
          <w:tcPr>
            <w:tcW w:w="3560" w:type="dxa"/>
            <w:vMerge w:val="restart"/>
            <w:noWrap/>
            <w:hideMark/>
          </w:tcPr>
          <w:p w14:paraId="57C26722" w14:textId="77777777" w:rsidR="000E6320" w:rsidRPr="000E6320" w:rsidRDefault="000E6320">
            <w:pPr>
              <w:rPr>
                <w:rFonts w:cs="Arial"/>
              </w:rPr>
            </w:pPr>
            <w:r w:rsidRPr="000E6320">
              <w:rPr>
                <w:rFonts w:cs="Arial"/>
              </w:rPr>
              <w:t>REQ-389538     REQ-389542</w:t>
            </w:r>
          </w:p>
        </w:tc>
        <w:tc>
          <w:tcPr>
            <w:tcW w:w="2440" w:type="dxa"/>
            <w:vMerge w:val="restart"/>
            <w:noWrap/>
            <w:hideMark/>
          </w:tcPr>
          <w:p w14:paraId="57FB58FE" w14:textId="77777777" w:rsidR="000E6320" w:rsidRPr="000E6320" w:rsidRDefault="000E6320">
            <w:pPr>
              <w:rPr>
                <w:rFonts w:cs="Arial"/>
              </w:rPr>
            </w:pPr>
            <w:r w:rsidRPr="000E6320">
              <w:rPr>
                <w:rFonts w:cs="Arial"/>
              </w:rPr>
              <w:t>Clmt_Button_Stat4</w:t>
            </w:r>
          </w:p>
        </w:tc>
        <w:tc>
          <w:tcPr>
            <w:tcW w:w="2820" w:type="dxa"/>
            <w:vMerge w:val="restart"/>
            <w:hideMark/>
          </w:tcPr>
          <w:p w14:paraId="6091F9B7"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5B25BB78"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5195CA34" w14:textId="77777777" w:rsidR="000E6320" w:rsidRPr="000E6320" w:rsidRDefault="000E6320">
            <w:pPr>
              <w:rPr>
                <w:rFonts w:cs="Arial"/>
              </w:rPr>
            </w:pPr>
          </w:p>
        </w:tc>
      </w:tr>
      <w:tr w:rsidR="000E6320" w:rsidRPr="000E6320" w14:paraId="2B2C27CB" w14:textId="77777777" w:rsidTr="000E6320">
        <w:trPr>
          <w:trHeight w:val="255"/>
        </w:trPr>
        <w:tc>
          <w:tcPr>
            <w:tcW w:w="2380" w:type="dxa"/>
            <w:vMerge/>
            <w:hideMark/>
          </w:tcPr>
          <w:p w14:paraId="5B70949B" w14:textId="77777777" w:rsidR="000E6320" w:rsidRPr="000E6320" w:rsidRDefault="000E6320">
            <w:pPr>
              <w:rPr>
                <w:rFonts w:cs="Arial"/>
              </w:rPr>
            </w:pPr>
          </w:p>
        </w:tc>
        <w:tc>
          <w:tcPr>
            <w:tcW w:w="3100" w:type="dxa"/>
            <w:vMerge/>
            <w:hideMark/>
          </w:tcPr>
          <w:p w14:paraId="0901E989" w14:textId="77777777" w:rsidR="000E6320" w:rsidRPr="000E6320" w:rsidRDefault="000E6320">
            <w:pPr>
              <w:rPr>
                <w:rFonts w:cs="Arial"/>
              </w:rPr>
            </w:pPr>
          </w:p>
        </w:tc>
        <w:tc>
          <w:tcPr>
            <w:tcW w:w="3560" w:type="dxa"/>
            <w:vMerge/>
            <w:hideMark/>
          </w:tcPr>
          <w:p w14:paraId="2968DD7A" w14:textId="77777777" w:rsidR="000E6320" w:rsidRPr="000E6320" w:rsidRDefault="000E6320">
            <w:pPr>
              <w:rPr>
                <w:rFonts w:cs="Arial"/>
              </w:rPr>
            </w:pPr>
          </w:p>
        </w:tc>
        <w:tc>
          <w:tcPr>
            <w:tcW w:w="2440" w:type="dxa"/>
            <w:vMerge/>
            <w:hideMark/>
          </w:tcPr>
          <w:p w14:paraId="37054758" w14:textId="77777777" w:rsidR="000E6320" w:rsidRPr="000E6320" w:rsidRDefault="000E6320">
            <w:pPr>
              <w:rPr>
                <w:rFonts w:cs="Arial"/>
              </w:rPr>
            </w:pPr>
          </w:p>
        </w:tc>
        <w:tc>
          <w:tcPr>
            <w:tcW w:w="2820" w:type="dxa"/>
            <w:vMerge/>
            <w:hideMark/>
          </w:tcPr>
          <w:p w14:paraId="608ED362" w14:textId="77777777" w:rsidR="000E6320" w:rsidRPr="000E6320" w:rsidRDefault="000E6320">
            <w:pPr>
              <w:rPr>
                <w:rFonts w:cs="Arial"/>
              </w:rPr>
            </w:pPr>
          </w:p>
        </w:tc>
        <w:tc>
          <w:tcPr>
            <w:tcW w:w="3180" w:type="dxa"/>
            <w:noWrap/>
            <w:hideMark/>
          </w:tcPr>
          <w:p w14:paraId="62503D54" w14:textId="77777777" w:rsidR="000E6320" w:rsidRPr="000E6320" w:rsidRDefault="000E6320">
            <w:pPr>
              <w:rPr>
                <w:rFonts w:cs="Arial"/>
              </w:rPr>
            </w:pPr>
            <w:proofErr w:type="spellStart"/>
            <w:r w:rsidRPr="000E6320">
              <w:rPr>
                <w:rFonts w:cs="Arial"/>
              </w:rPr>
              <w:t>Floor_Pressed</w:t>
            </w:r>
            <w:proofErr w:type="spellEnd"/>
          </w:p>
        </w:tc>
        <w:tc>
          <w:tcPr>
            <w:tcW w:w="2620" w:type="dxa"/>
            <w:noWrap/>
            <w:hideMark/>
          </w:tcPr>
          <w:p w14:paraId="3B4D9A7B" w14:textId="77777777" w:rsidR="000E6320" w:rsidRPr="000E6320" w:rsidRDefault="000E6320">
            <w:pPr>
              <w:rPr>
                <w:rFonts w:cs="Arial"/>
              </w:rPr>
            </w:pPr>
          </w:p>
        </w:tc>
      </w:tr>
      <w:tr w:rsidR="000E6320" w:rsidRPr="000E6320" w14:paraId="3B5BE7FB" w14:textId="77777777" w:rsidTr="000E6320">
        <w:trPr>
          <w:trHeight w:val="255"/>
        </w:trPr>
        <w:tc>
          <w:tcPr>
            <w:tcW w:w="2380" w:type="dxa"/>
            <w:noWrap/>
            <w:hideMark/>
          </w:tcPr>
          <w:p w14:paraId="57FF58AF" w14:textId="77777777" w:rsidR="000E6320" w:rsidRPr="000E6320" w:rsidRDefault="000E6320">
            <w:pPr>
              <w:rPr>
                <w:rFonts w:cs="Arial"/>
              </w:rPr>
            </w:pPr>
            <w:r w:rsidRPr="000E6320">
              <w:rPr>
                <w:rFonts w:cs="Arial"/>
              </w:rPr>
              <w:t> </w:t>
            </w:r>
          </w:p>
        </w:tc>
        <w:tc>
          <w:tcPr>
            <w:tcW w:w="3100" w:type="dxa"/>
            <w:noWrap/>
            <w:hideMark/>
          </w:tcPr>
          <w:p w14:paraId="79FA056A" w14:textId="77777777" w:rsidR="000E6320" w:rsidRPr="000E6320" w:rsidRDefault="000E6320">
            <w:pPr>
              <w:rPr>
                <w:rFonts w:cs="Arial"/>
              </w:rPr>
            </w:pPr>
            <w:r w:rsidRPr="000E6320">
              <w:rPr>
                <w:rFonts w:cs="Arial"/>
              </w:rPr>
              <w:t> </w:t>
            </w:r>
          </w:p>
        </w:tc>
        <w:tc>
          <w:tcPr>
            <w:tcW w:w="3560" w:type="dxa"/>
            <w:noWrap/>
            <w:hideMark/>
          </w:tcPr>
          <w:p w14:paraId="07AEBD88" w14:textId="77777777" w:rsidR="000E6320" w:rsidRPr="000E6320" w:rsidRDefault="000E6320" w:rsidP="000E6320">
            <w:pPr>
              <w:rPr>
                <w:rFonts w:cs="Arial"/>
              </w:rPr>
            </w:pPr>
            <w:r w:rsidRPr="000E6320">
              <w:rPr>
                <w:rFonts w:cs="Arial"/>
              </w:rPr>
              <w:t> </w:t>
            </w:r>
          </w:p>
        </w:tc>
        <w:tc>
          <w:tcPr>
            <w:tcW w:w="2440" w:type="dxa"/>
            <w:noWrap/>
            <w:hideMark/>
          </w:tcPr>
          <w:p w14:paraId="55A9ADFF" w14:textId="77777777" w:rsidR="000E6320" w:rsidRPr="000E6320" w:rsidRDefault="000E6320" w:rsidP="000E6320">
            <w:pPr>
              <w:rPr>
                <w:rFonts w:cs="Arial"/>
              </w:rPr>
            </w:pPr>
            <w:r w:rsidRPr="000E6320">
              <w:rPr>
                <w:rFonts w:cs="Arial"/>
              </w:rPr>
              <w:t> </w:t>
            </w:r>
          </w:p>
        </w:tc>
        <w:tc>
          <w:tcPr>
            <w:tcW w:w="2820" w:type="dxa"/>
            <w:noWrap/>
            <w:hideMark/>
          </w:tcPr>
          <w:p w14:paraId="6984F430" w14:textId="77777777" w:rsidR="000E6320" w:rsidRPr="000E6320" w:rsidRDefault="000E6320" w:rsidP="000E6320">
            <w:pPr>
              <w:rPr>
                <w:rFonts w:cs="Arial"/>
              </w:rPr>
            </w:pPr>
            <w:r w:rsidRPr="000E6320">
              <w:rPr>
                <w:rFonts w:cs="Arial"/>
              </w:rPr>
              <w:t> </w:t>
            </w:r>
          </w:p>
        </w:tc>
        <w:tc>
          <w:tcPr>
            <w:tcW w:w="3180" w:type="dxa"/>
            <w:noWrap/>
            <w:hideMark/>
          </w:tcPr>
          <w:p w14:paraId="2C98CC80" w14:textId="77777777" w:rsidR="000E6320" w:rsidRPr="000E6320" w:rsidRDefault="000E6320" w:rsidP="000E6320">
            <w:pPr>
              <w:rPr>
                <w:rFonts w:cs="Arial"/>
              </w:rPr>
            </w:pPr>
            <w:r w:rsidRPr="000E6320">
              <w:rPr>
                <w:rFonts w:cs="Arial"/>
              </w:rPr>
              <w:t> </w:t>
            </w:r>
          </w:p>
        </w:tc>
        <w:tc>
          <w:tcPr>
            <w:tcW w:w="2620" w:type="dxa"/>
            <w:noWrap/>
            <w:hideMark/>
          </w:tcPr>
          <w:p w14:paraId="7CEA1606" w14:textId="77777777" w:rsidR="000E6320" w:rsidRPr="000E6320" w:rsidRDefault="000E6320" w:rsidP="000E6320">
            <w:pPr>
              <w:rPr>
                <w:rFonts w:cs="Arial"/>
              </w:rPr>
            </w:pPr>
          </w:p>
        </w:tc>
      </w:tr>
      <w:tr w:rsidR="000E6320" w:rsidRPr="000E6320" w14:paraId="6C14D946" w14:textId="77777777" w:rsidTr="000E6320">
        <w:trPr>
          <w:trHeight w:val="255"/>
        </w:trPr>
        <w:tc>
          <w:tcPr>
            <w:tcW w:w="2380" w:type="dxa"/>
            <w:vMerge w:val="restart"/>
            <w:noWrap/>
            <w:hideMark/>
          </w:tcPr>
          <w:p w14:paraId="4FDF4F24" w14:textId="77777777" w:rsidR="000E6320" w:rsidRPr="000E6320" w:rsidRDefault="000E6320">
            <w:pPr>
              <w:rPr>
                <w:rFonts w:cs="Arial"/>
              </w:rPr>
            </w:pPr>
            <w:r w:rsidRPr="000E6320">
              <w:rPr>
                <w:rFonts w:cs="Arial"/>
              </w:rPr>
              <w:t>Seat F</w:t>
            </w:r>
          </w:p>
        </w:tc>
        <w:tc>
          <w:tcPr>
            <w:tcW w:w="3100" w:type="dxa"/>
            <w:vMerge w:val="restart"/>
            <w:noWrap/>
            <w:hideMark/>
          </w:tcPr>
          <w:p w14:paraId="44EBF271" w14:textId="77777777" w:rsidR="000E6320" w:rsidRPr="000E6320" w:rsidRDefault="000E6320">
            <w:pPr>
              <w:rPr>
                <w:rFonts w:cs="Arial"/>
              </w:rPr>
            </w:pPr>
            <w:r w:rsidRPr="000E6320">
              <w:rPr>
                <w:rFonts w:cs="Arial"/>
              </w:rPr>
              <w:t>Rear Climate ON/OFF</w:t>
            </w:r>
          </w:p>
        </w:tc>
        <w:tc>
          <w:tcPr>
            <w:tcW w:w="3560" w:type="dxa"/>
            <w:vMerge w:val="restart"/>
            <w:noWrap/>
            <w:hideMark/>
          </w:tcPr>
          <w:p w14:paraId="2AC0B524" w14:textId="77777777" w:rsidR="000E6320" w:rsidRPr="000E6320" w:rsidRDefault="000E6320">
            <w:pPr>
              <w:rPr>
                <w:rFonts w:cs="Arial"/>
              </w:rPr>
            </w:pPr>
            <w:r w:rsidRPr="000E6320">
              <w:rPr>
                <w:rFonts w:cs="Arial"/>
              </w:rPr>
              <w:t>REQ-389532</w:t>
            </w:r>
          </w:p>
        </w:tc>
        <w:tc>
          <w:tcPr>
            <w:tcW w:w="2440" w:type="dxa"/>
            <w:vMerge w:val="restart"/>
            <w:noWrap/>
            <w:hideMark/>
          </w:tcPr>
          <w:p w14:paraId="3DF1E29F" w14:textId="77777777" w:rsidR="000E6320" w:rsidRPr="000E6320" w:rsidRDefault="000E6320">
            <w:pPr>
              <w:rPr>
                <w:rFonts w:cs="Arial"/>
              </w:rPr>
            </w:pPr>
            <w:r w:rsidRPr="000E6320">
              <w:rPr>
                <w:rFonts w:cs="Arial"/>
              </w:rPr>
              <w:t>Clmt_Button_Stat4</w:t>
            </w:r>
          </w:p>
        </w:tc>
        <w:tc>
          <w:tcPr>
            <w:tcW w:w="2820" w:type="dxa"/>
            <w:vMerge w:val="restart"/>
            <w:hideMark/>
          </w:tcPr>
          <w:p w14:paraId="038FBE9D"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3C904023"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04F953EA" w14:textId="77777777" w:rsidR="000E6320" w:rsidRPr="000E6320" w:rsidRDefault="000E6320">
            <w:pPr>
              <w:rPr>
                <w:rFonts w:cs="Arial"/>
              </w:rPr>
            </w:pPr>
          </w:p>
        </w:tc>
      </w:tr>
      <w:tr w:rsidR="000E6320" w:rsidRPr="000E6320" w14:paraId="134C5F9A" w14:textId="77777777" w:rsidTr="000E6320">
        <w:trPr>
          <w:trHeight w:val="255"/>
        </w:trPr>
        <w:tc>
          <w:tcPr>
            <w:tcW w:w="2380" w:type="dxa"/>
            <w:vMerge/>
            <w:hideMark/>
          </w:tcPr>
          <w:p w14:paraId="76E04524" w14:textId="77777777" w:rsidR="000E6320" w:rsidRPr="000E6320" w:rsidRDefault="000E6320">
            <w:pPr>
              <w:rPr>
                <w:rFonts w:cs="Arial"/>
              </w:rPr>
            </w:pPr>
          </w:p>
        </w:tc>
        <w:tc>
          <w:tcPr>
            <w:tcW w:w="3100" w:type="dxa"/>
            <w:vMerge/>
            <w:hideMark/>
          </w:tcPr>
          <w:p w14:paraId="14C979E1" w14:textId="77777777" w:rsidR="000E6320" w:rsidRPr="000E6320" w:rsidRDefault="000E6320">
            <w:pPr>
              <w:rPr>
                <w:rFonts w:cs="Arial"/>
              </w:rPr>
            </w:pPr>
          </w:p>
        </w:tc>
        <w:tc>
          <w:tcPr>
            <w:tcW w:w="3560" w:type="dxa"/>
            <w:vMerge/>
            <w:hideMark/>
          </w:tcPr>
          <w:p w14:paraId="105573B3" w14:textId="77777777" w:rsidR="000E6320" w:rsidRPr="000E6320" w:rsidRDefault="000E6320">
            <w:pPr>
              <w:rPr>
                <w:rFonts w:cs="Arial"/>
              </w:rPr>
            </w:pPr>
          </w:p>
        </w:tc>
        <w:tc>
          <w:tcPr>
            <w:tcW w:w="2440" w:type="dxa"/>
            <w:vMerge/>
            <w:hideMark/>
          </w:tcPr>
          <w:p w14:paraId="39444E07" w14:textId="77777777" w:rsidR="000E6320" w:rsidRPr="000E6320" w:rsidRDefault="000E6320">
            <w:pPr>
              <w:rPr>
                <w:rFonts w:cs="Arial"/>
              </w:rPr>
            </w:pPr>
          </w:p>
        </w:tc>
        <w:tc>
          <w:tcPr>
            <w:tcW w:w="2820" w:type="dxa"/>
            <w:vMerge/>
            <w:hideMark/>
          </w:tcPr>
          <w:p w14:paraId="0C723EA2" w14:textId="77777777" w:rsidR="000E6320" w:rsidRPr="000E6320" w:rsidRDefault="000E6320">
            <w:pPr>
              <w:rPr>
                <w:rFonts w:cs="Arial"/>
              </w:rPr>
            </w:pPr>
          </w:p>
        </w:tc>
        <w:tc>
          <w:tcPr>
            <w:tcW w:w="3180" w:type="dxa"/>
            <w:noWrap/>
            <w:hideMark/>
          </w:tcPr>
          <w:p w14:paraId="15D98966" w14:textId="77777777" w:rsidR="000E6320" w:rsidRPr="000E6320" w:rsidRDefault="000E6320">
            <w:pPr>
              <w:rPr>
                <w:rFonts w:cs="Arial"/>
              </w:rPr>
            </w:pPr>
            <w:proofErr w:type="spellStart"/>
            <w:r w:rsidRPr="000E6320">
              <w:rPr>
                <w:rFonts w:cs="Arial"/>
              </w:rPr>
              <w:t>Third_Rr_Pwr_Pressed</w:t>
            </w:r>
            <w:proofErr w:type="spellEnd"/>
          </w:p>
        </w:tc>
        <w:tc>
          <w:tcPr>
            <w:tcW w:w="2620" w:type="dxa"/>
            <w:noWrap/>
            <w:hideMark/>
          </w:tcPr>
          <w:p w14:paraId="5578B88A" w14:textId="77777777" w:rsidR="000E6320" w:rsidRPr="000E6320" w:rsidRDefault="000E6320">
            <w:pPr>
              <w:rPr>
                <w:rFonts w:cs="Arial"/>
              </w:rPr>
            </w:pPr>
          </w:p>
        </w:tc>
      </w:tr>
      <w:tr w:rsidR="000E6320" w:rsidRPr="000E6320" w14:paraId="0CCDBB1C" w14:textId="77777777" w:rsidTr="000E6320">
        <w:trPr>
          <w:trHeight w:val="255"/>
        </w:trPr>
        <w:tc>
          <w:tcPr>
            <w:tcW w:w="2380" w:type="dxa"/>
            <w:vMerge/>
            <w:hideMark/>
          </w:tcPr>
          <w:p w14:paraId="73FC45C6" w14:textId="77777777" w:rsidR="000E6320" w:rsidRPr="000E6320" w:rsidRDefault="000E6320">
            <w:pPr>
              <w:rPr>
                <w:rFonts w:cs="Arial"/>
              </w:rPr>
            </w:pPr>
          </w:p>
        </w:tc>
        <w:tc>
          <w:tcPr>
            <w:tcW w:w="3100" w:type="dxa"/>
            <w:vMerge w:val="restart"/>
            <w:noWrap/>
            <w:hideMark/>
          </w:tcPr>
          <w:p w14:paraId="300DAAED" w14:textId="77777777" w:rsidR="000E6320" w:rsidRPr="000E6320" w:rsidRDefault="000E6320">
            <w:pPr>
              <w:rPr>
                <w:rFonts w:cs="Arial"/>
              </w:rPr>
            </w:pPr>
            <w:r w:rsidRPr="000E6320">
              <w:rPr>
                <w:rFonts w:cs="Arial"/>
              </w:rPr>
              <w:t>Auto ON/OFF</w:t>
            </w:r>
          </w:p>
        </w:tc>
        <w:tc>
          <w:tcPr>
            <w:tcW w:w="3560" w:type="dxa"/>
            <w:vMerge w:val="restart"/>
            <w:noWrap/>
            <w:hideMark/>
          </w:tcPr>
          <w:p w14:paraId="17631274" w14:textId="77777777" w:rsidR="000E6320" w:rsidRPr="000E6320" w:rsidRDefault="000E6320">
            <w:pPr>
              <w:rPr>
                <w:rFonts w:cs="Arial"/>
              </w:rPr>
            </w:pPr>
            <w:r w:rsidRPr="000E6320">
              <w:rPr>
                <w:rFonts w:cs="Arial"/>
              </w:rPr>
              <w:t>REQ-389551</w:t>
            </w:r>
          </w:p>
        </w:tc>
        <w:tc>
          <w:tcPr>
            <w:tcW w:w="2440" w:type="dxa"/>
            <w:vMerge w:val="restart"/>
            <w:noWrap/>
            <w:hideMark/>
          </w:tcPr>
          <w:p w14:paraId="4EC7A323" w14:textId="77777777" w:rsidR="000E6320" w:rsidRPr="000E6320" w:rsidRDefault="000E6320">
            <w:pPr>
              <w:rPr>
                <w:rFonts w:cs="Arial"/>
              </w:rPr>
            </w:pPr>
            <w:r w:rsidRPr="000E6320">
              <w:rPr>
                <w:rFonts w:cs="Arial"/>
              </w:rPr>
              <w:t>Clmt_Button_Stat4</w:t>
            </w:r>
          </w:p>
        </w:tc>
        <w:tc>
          <w:tcPr>
            <w:tcW w:w="2820" w:type="dxa"/>
            <w:vMerge w:val="restart"/>
            <w:hideMark/>
          </w:tcPr>
          <w:p w14:paraId="5BCA5BFE"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7D37F6C9"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67038337" w14:textId="77777777" w:rsidR="000E6320" w:rsidRPr="000E6320" w:rsidRDefault="000E6320">
            <w:pPr>
              <w:rPr>
                <w:rFonts w:cs="Arial"/>
              </w:rPr>
            </w:pPr>
          </w:p>
        </w:tc>
      </w:tr>
      <w:tr w:rsidR="000E6320" w:rsidRPr="000E6320" w14:paraId="576C1D56" w14:textId="77777777" w:rsidTr="000E6320">
        <w:trPr>
          <w:trHeight w:val="255"/>
        </w:trPr>
        <w:tc>
          <w:tcPr>
            <w:tcW w:w="2380" w:type="dxa"/>
            <w:vMerge/>
            <w:hideMark/>
          </w:tcPr>
          <w:p w14:paraId="4B8FEAC0" w14:textId="77777777" w:rsidR="000E6320" w:rsidRPr="000E6320" w:rsidRDefault="000E6320">
            <w:pPr>
              <w:rPr>
                <w:rFonts w:cs="Arial"/>
              </w:rPr>
            </w:pPr>
          </w:p>
        </w:tc>
        <w:tc>
          <w:tcPr>
            <w:tcW w:w="3100" w:type="dxa"/>
            <w:vMerge/>
            <w:hideMark/>
          </w:tcPr>
          <w:p w14:paraId="6B2DAFD3" w14:textId="77777777" w:rsidR="000E6320" w:rsidRPr="000E6320" w:rsidRDefault="000E6320">
            <w:pPr>
              <w:rPr>
                <w:rFonts w:cs="Arial"/>
              </w:rPr>
            </w:pPr>
          </w:p>
        </w:tc>
        <w:tc>
          <w:tcPr>
            <w:tcW w:w="3560" w:type="dxa"/>
            <w:vMerge/>
            <w:hideMark/>
          </w:tcPr>
          <w:p w14:paraId="52BF16F4" w14:textId="77777777" w:rsidR="000E6320" w:rsidRPr="000E6320" w:rsidRDefault="000E6320">
            <w:pPr>
              <w:rPr>
                <w:rFonts w:cs="Arial"/>
              </w:rPr>
            </w:pPr>
          </w:p>
        </w:tc>
        <w:tc>
          <w:tcPr>
            <w:tcW w:w="2440" w:type="dxa"/>
            <w:vMerge/>
            <w:hideMark/>
          </w:tcPr>
          <w:p w14:paraId="07E07EAA" w14:textId="77777777" w:rsidR="000E6320" w:rsidRPr="000E6320" w:rsidRDefault="000E6320">
            <w:pPr>
              <w:rPr>
                <w:rFonts w:cs="Arial"/>
              </w:rPr>
            </w:pPr>
          </w:p>
        </w:tc>
        <w:tc>
          <w:tcPr>
            <w:tcW w:w="2820" w:type="dxa"/>
            <w:vMerge/>
            <w:hideMark/>
          </w:tcPr>
          <w:p w14:paraId="4A67E213" w14:textId="77777777" w:rsidR="000E6320" w:rsidRPr="000E6320" w:rsidRDefault="000E6320">
            <w:pPr>
              <w:rPr>
                <w:rFonts w:cs="Arial"/>
              </w:rPr>
            </w:pPr>
          </w:p>
        </w:tc>
        <w:tc>
          <w:tcPr>
            <w:tcW w:w="3180" w:type="dxa"/>
            <w:noWrap/>
            <w:hideMark/>
          </w:tcPr>
          <w:p w14:paraId="0E58D416" w14:textId="77777777" w:rsidR="000E6320" w:rsidRPr="000E6320" w:rsidRDefault="000E6320">
            <w:pPr>
              <w:rPr>
                <w:rFonts w:cs="Arial"/>
              </w:rPr>
            </w:pPr>
            <w:proofErr w:type="spellStart"/>
            <w:r w:rsidRPr="000E6320">
              <w:rPr>
                <w:rFonts w:cs="Arial"/>
              </w:rPr>
              <w:t>Third_AUTO_Pressed</w:t>
            </w:r>
            <w:proofErr w:type="spellEnd"/>
          </w:p>
        </w:tc>
        <w:tc>
          <w:tcPr>
            <w:tcW w:w="2620" w:type="dxa"/>
            <w:noWrap/>
            <w:hideMark/>
          </w:tcPr>
          <w:p w14:paraId="00CD1A07" w14:textId="77777777" w:rsidR="000E6320" w:rsidRPr="000E6320" w:rsidRDefault="000E6320">
            <w:pPr>
              <w:rPr>
                <w:rFonts w:cs="Arial"/>
              </w:rPr>
            </w:pPr>
          </w:p>
        </w:tc>
      </w:tr>
      <w:tr w:rsidR="000E6320" w:rsidRPr="000E6320" w14:paraId="7D4C48BD" w14:textId="77777777" w:rsidTr="000E6320">
        <w:trPr>
          <w:trHeight w:val="255"/>
        </w:trPr>
        <w:tc>
          <w:tcPr>
            <w:tcW w:w="2380" w:type="dxa"/>
            <w:vMerge/>
            <w:hideMark/>
          </w:tcPr>
          <w:p w14:paraId="69AE5F2E" w14:textId="77777777" w:rsidR="000E6320" w:rsidRPr="000E6320" w:rsidRDefault="000E6320">
            <w:pPr>
              <w:rPr>
                <w:rFonts w:cs="Arial"/>
              </w:rPr>
            </w:pPr>
          </w:p>
        </w:tc>
        <w:tc>
          <w:tcPr>
            <w:tcW w:w="3100" w:type="dxa"/>
            <w:vMerge w:val="restart"/>
            <w:noWrap/>
            <w:hideMark/>
          </w:tcPr>
          <w:p w14:paraId="61866570" w14:textId="77777777" w:rsidR="000E6320" w:rsidRPr="000E6320" w:rsidRDefault="000E6320">
            <w:pPr>
              <w:rPr>
                <w:rFonts w:cs="Arial"/>
              </w:rPr>
            </w:pPr>
            <w:r w:rsidRPr="000E6320">
              <w:rPr>
                <w:rFonts w:cs="Arial"/>
              </w:rPr>
              <w:t>Temp Selection</w:t>
            </w:r>
          </w:p>
        </w:tc>
        <w:tc>
          <w:tcPr>
            <w:tcW w:w="3560" w:type="dxa"/>
            <w:vMerge w:val="restart"/>
            <w:noWrap/>
            <w:hideMark/>
          </w:tcPr>
          <w:p w14:paraId="7BEE71F2" w14:textId="77777777" w:rsidR="000E6320" w:rsidRPr="000E6320" w:rsidRDefault="000E6320">
            <w:pPr>
              <w:rPr>
                <w:rFonts w:cs="Arial"/>
              </w:rPr>
            </w:pPr>
            <w:r w:rsidRPr="000E6320">
              <w:rPr>
                <w:rFonts w:cs="Arial"/>
              </w:rPr>
              <w:t>REQ-389503      REQ-389509</w:t>
            </w:r>
          </w:p>
        </w:tc>
        <w:tc>
          <w:tcPr>
            <w:tcW w:w="2440" w:type="dxa"/>
            <w:vMerge w:val="restart"/>
            <w:noWrap/>
            <w:hideMark/>
          </w:tcPr>
          <w:p w14:paraId="05963F36" w14:textId="77777777" w:rsidR="000E6320" w:rsidRPr="000E6320" w:rsidRDefault="000E6320">
            <w:pPr>
              <w:rPr>
                <w:rFonts w:cs="Arial"/>
              </w:rPr>
            </w:pPr>
            <w:r w:rsidRPr="000E6320">
              <w:rPr>
                <w:rFonts w:cs="Arial"/>
              </w:rPr>
              <w:t>Clmt_Button_Stat4</w:t>
            </w:r>
          </w:p>
        </w:tc>
        <w:tc>
          <w:tcPr>
            <w:tcW w:w="2820" w:type="dxa"/>
            <w:vMerge w:val="restart"/>
            <w:hideMark/>
          </w:tcPr>
          <w:p w14:paraId="7003BC7A"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5A62878F"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10F760E1" w14:textId="77777777" w:rsidR="000E6320" w:rsidRPr="000E6320" w:rsidRDefault="000E6320">
            <w:pPr>
              <w:rPr>
                <w:rFonts w:cs="Arial"/>
              </w:rPr>
            </w:pPr>
          </w:p>
        </w:tc>
      </w:tr>
      <w:tr w:rsidR="000E6320" w:rsidRPr="000E6320" w14:paraId="091CDDD3" w14:textId="77777777" w:rsidTr="000E6320">
        <w:trPr>
          <w:trHeight w:val="255"/>
        </w:trPr>
        <w:tc>
          <w:tcPr>
            <w:tcW w:w="2380" w:type="dxa"/>
            <w:vMerge/>
            <w:hideMark/>
          </w:tcPr>
          <w:p w14:paraId="728F72EB" w14:textId="77777777" w:rsidR="000E6320" w:rsidRPr="000E6320" w:rsidRDefault="000E6320">
            <w:pPr>
              <w:rPr>
                <w:rFonts w:cs="Arial"/>
              </w:rPr>
            </w:pPr>
          </w:p>
        </w:tc>
        <w:tc>
          <w:tcPr>
            <w:tcW w:w="3100" w:type="dxa"/>
            <w:vMerge/>
            <w:hideMark/>
          </w:tcPr>
          <w:p w14:paraId="04388FBF" w14:textId="77777777" w:rsidR="000E6320" w:rsidRPr="000E6320" w:rsidRDefault="000E6320">
            <w:pPr>
              <w:rPr>
                <w:rFonts w:cs="Arial"/>
              </w:rPr>
            </w:pPr>
          </w:p>
        </w:tc>
        <w:tc>
          <w:tcPr>
            <w:tcW w:w="3560" w:type="dxa"/>
            <w:vMerge/>
            <w:hideMark/>
          </w:tcPr>
          <w:p w14:paraId="08EF34EF" w14:textId="77777777" w:rsidR="000E6320" w:rsidRPr="000E6320" w:rsidRDefault="000E6320">
            <w:pPr>
              <w:rPr>
                <w:rFonts w:cs="Arial"/>
              </w:rPr>
            </w:pPr>
          </w:p>
        </w:tc>
        <w:tc>
          <w:tcPr>
            <w:tcW w:w="2440" w:type="dxa"/>
            <w:vMerge/>
            <w:hideMark/>
          </w:tcPr>
          <w:p w14:paraId="5BCE5E2F" w14:textId="77777777" w:rsidR="000E6320" w:rsidRPr="000E6320" w:rsidRDefault="000E6320">
            <w:pPr>
              <w:rPr>
                <w:rFonts w:cs="Arial"/>
              </w:rPr>
            </w:pPr>
          </w:p>
        </w:tc>
        <w:tc>
          <w:tcPr>
            <w:tcW w:w="2820" w:type="dxa"/>
            <w:vMerge/>
            <w:hideMark/>
          </w:tcPr>
          <w:p w14:paraId="1700151B" w14:textId="77777777" w:rsidR="000E6320" w:rsidRPr="000E6320" w:rsidRDefault="000E6320">
            <w:pPr>
              <w:rPr>
                <w:rFonts w:cs="Arial"/>
              </w:rPr>
            </w:pPr>
          </w:p>
        </w:tc>
        <w:tc>
          <w:tcPr>
            <w:tcW w:w="3180" w:type="dxa"/>
            <w:noWrap/>
            <w:hideMark/>
          </w:tcPr>
          <w:p w14:paraId="79367317" w14:textId="77777777" w:rsidR="000E6320" w:rsidRPr="000E6320" w:rsidRDefault="000E6320">
            <w:pPr>
              <w:rPr>
                <w:rFonts w:cs="Arial"/>
              </w:rPr>
            </w:pPr>
            <w:proofErr w:type="spellStart"/>
            <w:r w:rsidRPr="000E6320">
              <w:rPr>
                <w:rFonts w:cs="Arial"/>
              </w:rPr>
              <w:t>RHS_Temp_Inc_Pressed</w:t>
            </w:r>
            <w:proofErr w:type="spellEnd"/>
          </w:p>
        </w:tc>
        <w:tc>
          <w:tcPr>
            <w:tcW w:w="2620" w:type="dxa"/>
            <w:noWrap/>
            <w:hideMark/>
          </w:tcPr>
          <w:p w14:paraId="38EA21BB" w14:textId="77777777" w:rsidR="000E6320" w:rsidRPr="000E6320" w:rsidRDefault="000E6320">
            <w:pPr>
              <w:rPr>
                <w:rFonts w:cs="Arial"/>
              </w:rPr>
            </w:pPr>
          </w:p>
        </w:tc>
      </w:tr>
      <w:tr w:rsidR="000E6320" w:rsidRPr="000E6320" w14:paraId="16AF8E53" w14:textId="77777777" w:rsidTr="000E6320">
        <w:trPr>
          <w:trHeight w:val="255"/>
        </w:trPr>
        <w:tc>
          <w:tcPr>
            <w:tcW w:w="2380" w:type="dxa"/>
            <w:vMerge/>
            <w:hideMark/>
          </w:tcPr>
          <w:p w14:paraId="3376A7CB" w14:textId="77777777" w:rsidR="000E6320" w:rsidRPr="000E6320" w:rsidRDefault="000E6320">
            <w:pPr>
              <w:rPr>
                <w:rFonts w:cs="Arial"/>
              </w:rPr>
            </w:pPr>
          </w:p>
        </w:tc>
        <w:tc>
          <w:tcPr>
            <w:tcW w:w="3100" w:type="dxa"/>
            <w:vMerge/>
            <w:hideMark/>
          </w:tcPr>
          <w:p w14:paraId="6A0FDCCD" w14:textId="77777777" w:rsidR="000E6320" w:rsidRPr="000E6320" w:rsidRDefault="000E6320">
            <w:pPr>
              <w:rPr>
                <w:rFonts w:cs="Arial"/>
              </w:rPr>
            </w:pPr>
          </w:p>
        </w:tc>
        <w:tc>
          <w:tcPr>
            <w:tcW w:w="3560" w:type="dxa"/>
            <w:vMerge/>
            <w:hideMark/>
          </w:tcPr>
          <w:p w14:paraId="7D969E4D" w14:textId="77777777" w:rsidR="000E6320" w:rsidRPr="000E6320" w:rsidRDefault="000E6320">
            <w:pPr>
              <w:rPr>
                <w:rFonts w:cs="Arial"/>
              </w:rPr>
            </w:pPr>
          </w:p>
        </w:tc>
        <w:tc>
          <w:tcPr>
            <w:tcW w:w="2440" w:type="dxa"/>
            <w:vMerge/>
            <w:hideMark/>
          </w:tcPr>
          <w:p w14:paraId="1643FD84" w14:textId="77777777" w:rsidR="000E6320" w:rsidRPr="000E6320" w:rsidRDefault="000E6320">
            <w:pPr>
              <w:rPr>
                <w:rFonts w:cs="Arial"/>
              </w:rPr>
            </w:pPr>
          </w:p>
        </w:tc>
        <w:tc>
          <w:tcPr>
            <w:tcW w:w="2820" w:type="dxa"/>
            <w:vMerge/>
            <w:hideMark/>
          </w:tcPr>
          <w:p w14:paraId="49616913" w14:textId="77777777" w:rsidR="000E6320" w:rsidRPr="000E6320" w:rsidRDefault="000E6320">
            <w:pPr>
              <w:rPr>
                <w:rFonts w:cs="Arial"/>
              </w:rPr>
            </w:pPr>
          </w:p>
        </w:tc>
        <w:tc>
          <w:tcPr>
            <w:tcW w:w="3180" w:type="dxa"/>
            <w:noWrap/>
            <w:hideMark/>
          </w:tcPr>
          <w:p w14:paraId="3908D99E" w14:textId="77777777" w:rsidR="000E6320" w:rsidRPr="000E6320" w:rsidRDefault="000E6320">
            <w:pPr>
              <w:rPr>
                <w:rFonts w:cs="Arial"/>
              </w:rPr>
            </w:pPr>
            <w:proofErr w:type="spellStart"/>
            <w:r w:rsidRPr="000E6320">
              <w:rPr>
                <w:rFonts w:cs="Arial"/>
              </w:rPr>
              <w:t>RHS_Temp_Dec_Pressed</w:t>
            </w:r>
            <w:proofErr w:type="spellEnd"/>
          </w:p>
        </w:tc>
        <w:tc>
          <w:tcPr>
            <w:tcW w:w="2620" w:type="dxa"/>
            <w:noWrap/>
            <w:hideMark/>
          </w:tcPr>
          <w:p w14:paraId="23914277" w14:textId="77777777" w:rsidR="000E6320" w:rsidRPr="000E6320" w:rsidRDefault="000E6320">
            <w:pPr>
              <w:rPr>
                <w:rFonts w:cs="Arial"/>
              </w:rPr>
            </w:pPr>
          </w:p>
        </w:tc>
      </w:tr>
      <w:tr w:rsidR="000E6320" w:rsidRPr="000E6320" w14:paraId="53273CCF" w14:textId="77777777" w:rsidTr="000E6320">
        <w:trPr>
          <w:trHeight w:val="255"/>
        </w:trPr>
        <w:tc>
          <w:tcPr>
            <w:tcW w:w="2380" w:type="dxa"/>
            <w:vMerge/>
            <w:hideMark/>
          </w:tcPr>
          <w:p w14:paraId="67F3B761" w14:textId="77777777" w:rsidR="000E6320" w:rsidRPr="000E6320" w:rsidRDefault="000E6320">
            <w:pPr>
              <w:rPr>
                <w:rFonts w:cs="Arial"/>
              </w:rPr>
            </w:pPr>
          </w:p>
        </w:tc>
        <w:tc>
          <w:tcPr>
            <w:tcW w:w="3100" w:type="dxa"/>
            <w:vMerge w:val="restart"/>
            <w:noWrap/>
            <w:hideMark/>
          </w:tcPr>
          <w:p w14:paraId="0BCEEB0B" w14:textId="77777777" w:rsidR="000E6320" w:rsidRPr="000E6320" w:rsidRDefault="000E6320">
            <w:pPr>
              <w:rPr>
                <w:rFonts w:cs="Arial"/>
              </w:rPr>
            </w:pPr>
            <w:r w:rsidRPr="000E6320">
              <w:rPr>
                <w:rFonts w:cs="Arial"/>
              </w:rPr>
              <w:t>Fan Speed</w:t>
            </w:r>
          </w:p>
        </w:tc>
        <w:tc>
          <w:tcPr>
            <w:tcW w:w="3560" w:type="dxa"/>
            <w:vMerge w:val="restart"/>
            <w:noWrap/>
            <w:hideMark/>
          </w:tcPr>
          <w:p w14:paraId="1C1BC091" w14:textId="77777777" w:rsidR="000E6320" w:rsidRPr="000E6320" w:rsidRDefault="000E6320">
            <w:pPr>
              <w:rPr>
                <w:rFonts w:cs="Arial"/>
              </w:rPr>
            </w:pPr>
            <w:r w:rsidRPr="000E6320">
              <w:rPr>
                <w:rFonts w:cs="Arial"/>
              </w:rPr>
              <w:t>REQ-389521      REQ-389526</w:t>
            </w:r>
          </w:p>
        </w:tc>
        <w:tc>
          <w:tcPr>
            <w:tcW w:w="2440" w:type="dxa"/>
            <w:vMerge w:val="restart"/>
            <w:noWrap/>
            <w:hideMark/>
          </w:tcPr>
          <w:p w14:paraId="6FB73DA9" w14:textId="77777777" w:rsidR="000E6320" w:rsidRPr="000E6320" w:rsidRDefault="000E6320">
            <w:pPr>
              <w:rPr>
                <w:rFonts w:cs="Arial"/>
              </w:rPr>
            </w:pPr>
            <w:r w:rsidRPr="000E6320">
              <w:rPr>
                <w:rFonts w:cs="Arial"/>
              </w:rPr>
              <w:t>Clmt_Button_Stat4</w:t>
            </w:r>
          </w:p>
        </w:tc>
        <w:tc>
          <w:tcPr>
            <w:tcW w:w="2820" w:type="dxa"/>
            <w:vMerge w:val="restart"/>
            <w:hideMark/>
          </w:tcPr>
          <w:p w14:paraId="63C56511"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26C333F0"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29AC5435" w14:textId="77777777" w:rsidR="000E6320" w:rsidRPr="000E6320" w:rsidRDefault="000E6320">
            <w:pPr>
              <w:rPr>
                <w:rFonts w:cs="Arial"/>
              </w:rPr>
            </w:pPr>
          </w:p>
        </w:tc>
      </w:tr>
      <w:tr w:rsidR="000E6320" w:rsidRPr="000E6320" w14:paraId="134CBBDA" w14:textId="77777777" w:rsidTr="000E6320">
        <w:trPr>
          <w:trHeight w:val="255"/>
        </w:trPr>
        <w:tc>
          <w:tcPr>
            <w:tcW w:w="2380" w:type="dxa"/>
            <w:vMerge/>
            <w:hideMark/>
          </w:tcPr>
          <w:p w14:paraId="2354BCF3" w14:textId="77777777" w:rsidR="000E6320" w:rsidRPr="000E6320" w:rsidRDefault="000E6320">
            <w:pPr>
              <w:rPr>
                <w:rFonts w:cs="Arial"/>
              </w:rPr>
            </w:pPr>
          </w:p>
        </w:tc>
        <w:tc>
          <w:tcPr>
            <w:tcW w:w="3100" w:type="dxa"/>
            <w:vMerge/>
            <w:hideMark/>
          </w:tcPr>
          <w:p w14:paraId="04E17166" w14:textId="77777777" w:rsidR="000E6320" w:rsidRPr="000E6320" w:rsidRDefault="000E6320">
            <w:pPr>
              <w:rPr>
                <w:rFonts w:cs="Arial"/>
              </w:rPr>
            </w:pPr>
          </w:p>
        </w:tc>
        <w:tc>
          <w:tcPr>
            <w:tcW w:w="3560" w:type="dxa"/>
            <w:vMerge/>
            <w:hideMark/>
          </w:tcPr>
          <w:p w14:paraId="57C81598" w14:textId="77777777" w:rsidR="000E6320" w:rsidRPr="000E6320" w:rsidRDefault="000E6320">
            <w:pPr>
              <w:rPr>
                <w:rFonts w:cs="Arial"/>
              </w:rPr>
            </w:pPr>
          </w:p>
        </w:tc>
        <w:tc>
          <w:tcPr>
            <w:tcW w:w="2440" w:type="dxa"/>
            <w:vMerge/>
            <w:hideMark/>
          </w:tcPr>
          <w:p w14:paraId="31F14342" w14:textId="77777777" w:rsidR="000E6320" w:rsidRPr="000E6320" w:rsidRDefault="000E6320">
            <w:pPr>
              <w:rPr>
                <w:rFonts w:cs="Arial"/>
              </w:rPr>
            </w:pPr>
          </w:p>
        </w:tc>
        <w:tc>
          <w:tcPr>
            <w:tcW w:w="2820" w:type="dxa"/>
            <w:vMerge/>
            <w:hideMark/>
          </w:tcPr>
          <w:p w14:paraId="0FAE090E" w14:textId="77777777" w:rsidR="000E6320" w:rsidRPr="000E6320" w:rsidRDefault="000E6320">
            <w:pPr>
              <w:rPr>
                <w:rFonts w:cs="Arial"/>
              </w:rPr>
            </w:pPr>
          </w:p>
        </w:tc>
        <w:tc>
          <w:tcPr>
            <w:tcW w:w="3180" w:type="dxa"/>
            <w:noWrap/>
            <w:hideMark/>
          </w:tcPr>
          <w:p w14:paraId="229E1BE7" w14:textId="77777777" w:rsidR="000E6320" w:rsidRPr="000E6320" w:rsidRDefault="000E6320">
            <w:pPr>
              <w:rPr>
                <w:rFonts w:cs="Arial"/>
              </w:rPr>
            </w:pPr>
            <w:proofErr w:type="spellStart"/>
            <w:r w:rsidRPr="000E6320">
              <w:rPr>
                <w:rFonts w:cs="Arial"/>
              </w:rPr>
              <w:t>Third_Blwr_Inc_Pressed</w:t>
            </w:r>
            <w:proofErr w:type="spellEnd"/>
          </w:p>
        </w:tc>
        <w:tc>
          <w:tcPr>
            <w:tcW w:w="2620" w:type="dxa"/>
            <w:noWrap/>
            <w:hideMark/>
          </w:tcPr>
          <w:p w14:paraId="26A14124" w14:textId="77777777" w:rsidR="000E6320" w:rsidRPr="000E6320" w:rsidRDefault="000E6320">
            <w:pPr>
              <w:rPr>
                <w:rFonts w:cs="Arial"/>
              </w:rPr>
            </w:pPr>
          </w:p>
        </w:tc>
      </w:tr>
      <w:tr w:rsidR="000E6320" w:rsidRPr="000E6320" w14:paraId="3929227E" w14:textId="77777777" w:rsidTr="000E6320">
        <w:trPr>
          <w:trHeight w:val="255"/>
        </w:trPr>
        <w:tc>
          <w:tcPr>
            <w:tcW w:w="2380" w:type="dxa"/>
            <w:vMerge/>
            <w:hideMark/>
          </w:tcPr>
          <w:p w14:paraId="01CF4F66" w14:textId="77777777" w:rsidR="000E6320" w:rsidRPr="000E6320" w:rsidRDefault="000E6320">
            <w:pPr>
              <w:rPr>
                <w:rFonts w:cs="Arial"/>
              </w:rPr>
            </w:pPr>
          </w:p>
        </w:tc>
        <w:tc>
          <w:tcPr>
            <w:tcW w:w="3100" w:type="dxa"/>
            <w:vMerge/>
            <w:hideMark/>
          </w:tcPr>
          <w:p w14:paraId="0925AE2F" w14:textId="77777777" w:rsidR="000E6320" w:rsidRPr="000E6320" w:rsidRDefault="000E6320">
            <w:pPr>
              <w:rPr>
                <w:rFonts w:cs="Arial"/>
              </w:rPr>
            </w:pPr>
          </w:p>
        </w:tc>
        <w:tc>
          <w:tcPr>
            <w:tcW w:w="3560" w:type="dxa"/>
            <w:vMerge/>
            <w:hideMark/>
          </w:tcPr>
          <w:p w14:paraId="0598086A" w14:textId="77777777" w:rsidR="000E6320" w:rsidRPr="000E6320" w:rsidRDefault="000E6320">
            <w:pPr>
              <w:rPr>
                <w:rFonts w:cs="Arial"/>
              </w:rPr>
            </w:pPr>
          </w:p>
        </w:tc>
        <w:tc>
          <w:tcPr>
            <w:tcW w:w="2440" w:type="dxa"/>
            <w:vMerge/>
            <w:hideMark/>
          </w:tcPr>
          <w:p w14:paraId="34876B9E" w14:textId="77777777" w:rsidR="000E6320" w:rsidRPr="000E6320" w:rsidRDefault="000E6320">
            <w:pPr>
              <w:rPr>
                <w:rFonts w:cs="Arial"/>
              </w:rPr>
            </w:pPr>
          </w:p>
        </w:tc>
        <w:tc>
          <w:tcPr>
            <w:tcW w:w="2820" w:type="dxa"/>
            <w:vMerge/>
            <w:hideMark/>
          </w:tcPr>
          <w:p w14:paraId="4A3861EB" w14:textId="77777777" w:rsidR="000E6320" w:rsidRPr="000E6320" w:rsidRDefault="000E6320">
            <w:pPr>
              <w:rPr>
                <w:rFonts w:cs="Arial"/>
              </w:rPr>
            </w:pPr>
          </w:p>
        </w:tc>
        <w:tc>
          <w:tcPr>
            <w:tcW w:w="3180" w:type="dxa"/>
            <w:noWrap/>
            <w:hideMark/>
          </w:tcPr>
          <w:p w14:paraId="70115F4B" w14:textId="77777777" w:rsidR="000E6320" w:rsidRPr="000E6320" w:rsidRDefault="000E6320">
            <w:pPr>
              <w:rPr>
                <w:rFonts w:cs="Arial"/>
              </w:rPr>
            </w:pPr>
            <w:proofErr w:type="spellStart"/>
            <w:r w:rsidRPr="000E6320">
              <w:rPr>
                <w:rFonts w:cs="Arial"/>
              </w:rPr>
              <w:t>Third_Blwr_Dec_Pressed</w:t>
            </w:r>
            <w:proofErr w:type="spellEnd"/>
          </w:p>
        </w:tc>
        <w:tc>
          <w:tcPr>
            <w:tcW w:w="2620" w:type="dxa"/>
            <w:noWrap/>
            <w:hideMark/>
          </w:tcPr>
          <w:p w14:paraId="6581A1CD" w14:textId="77777777" w:rsidR="000E6320" w:rsidRPr="000E6320" w:rsidRDefault="000E6320">
            <w:pPr>
              <w:rPr>
                <w:rFonts w:cs="Arial"/>
              </w:rPr>
            </w:pPr>
          </w:p>
        </w:tc>
      </w:tr>
      <w:tr w:rsidR="000E6320" w:rsidRPr="000E6320" w14:paraId="315A4D0E" w14:textId="77777777" w:rsidTr="000E6320">
        <w:trPr>
          <w:trHeight w:val="255"/>
        </w:trPr>
        <w:tc>
          <w:tcPr>
            <w:tcW w:w="2380" w:type="dxa"/>
            <w:vMerge/>
            <w:hideMark/>
          </w:tcPr>
          <w:p w14:paraId="7A1D20A0" w14:textId="77777777" w:rsidR="000E6320" w:rsidRPr="000E6320" w:rsidRDefault="000E6320">
            <w:pPr>
              <w:rPr>
                <w:rFonts w:cs="Arial"/>
              </w:rPr>
            </w:pPr>
          </w:p>
        </w:tc>
        <w:tc>
          <w:tcPr>
            <w:tcW w:w="3100" w:type="dxa"/>
            <w:vMerge w:val="restart"/>
            <w:noWrap/>
            <w:hideMark/>
          </w:tcPr>
          <w:p w14:paraId="4A7986B2" w14:textId="77777777" w:rsidR="000E6320" w:rsidRPr="000E6320" w:rsidRDefault="000E6320">
            <w:pPr>
              <w:rPr>
                <w:rFonts w:cs="Arial"/>
              </w:rPr>
            </w:pPr>
            <w:r w:rsidRPr="000E6320">
              <w:rPr>
                <w:rFonts w:cs="Arial"/>
              </w:rPr>
              <w:t>Vent location</w:t>
            </w:r>
          </w:p>
        </w:tc>
        <w:tc>
          <w:tcPr>
            <w:tcW w:w="3560" w:type="dxa"/>
            <w:vMerge w:val="restart"/>
            <w:noWrap/>
            <w:hideMark/>
          </w:tcPr>
          <w:p w14:paraId="33313C26" w14:textId="77777777" w:rsidR="000E6320" w:rsidRPr="000E6320" w:rsidRDefault="000E6320">
            <w:pPr>
              <w:rPr>
                <w:rFonts w:cs="Arial"/>
              </w:rPr>
            </w:pPr>
            <w:r w:rsidRPr="000E6320">
              <w:rPr>
                <w:rFonts w:cs="Arial"/>
              </w:rPr>
              <w:t>REQ-389540      REQ-389544</w:t>
            </w:r>
          </w:p>
        </w:tc>
        <w:tc>
          <w:tcPr>
            <w:tcW w:w="2440" w:type="dxa"/>
            <w:vMerge w:val="restart"/>
            <w:noWrap/>
            <w:hideMark/>
          </w:tcPr>
          <w:p w14:paraId="02DD3D59" w14:textId="77777777" w:rsidR="000E6320" w:rsidRPr="000E6320" w:rsidRDefault="000E6320">
            <w:pPr>
              <w:rPr>
                <w:rFonts w:cs="Arial"/>
              </w:rPr>
            </w:pPr>
            <w:r w:rsidRPr="000E6320">
              <w:rPr>
                <w:rFonts w:cs="Arial"/>
              </w:rPr>
              <w:t>Clmt_Button_Stat4</w:t>
            </w:r>
          </w:p>
        </w:tc>
        <w:tc>
          <w:tcPr>
            <w:tcW w:w="2820" w:type="dxa"/>
            <w:vMerge w:val="restart"/>
            <w:hideMark/>
          </w:tcPr>
          <w:p w14:paraId="7C873401" w14:textId="77777777" w:rsidR="000E6320" w:rsidRPr="000E6320" w:rsidRDefault="000E6320">
            <w:pPr>
              <w:rPr>
                <w:rFonts w:cs="Arial"/>
              </w:rPr>
            </w:pPr>
            <w:r w:rsidRPr="000E6320">
              <w:rPr>
                <w:rFonts w:cs="Arial"/>
              </w:rPr>
              <w:t>Rr_Btn_Status_1st</w:t>
            </w:r>
            <w:r w:rsidRPr="000E6320">
              <w:rPr>
                <w:rFonts w:cs="Arial"/>
              </w:rPr>
              <w:br/>
              <w:t>Rr_Btn_Status_2nd</w:t>
            </w:r>
          </w:p>
        </w:tc>
        <w:tc>
          <w:tcPr>
            <w:tcW w:w="3180" w:type="dxa"/>
            <w:noWrap/>
            <w:hideMark/>
          </w:tcPr>
          <w:p w14:paraId="69E2FECD" w14:textId="77777777" w:rsidR="000E6320" w:rsidRPr="000E6320" w:rsidRDefault="000E6320">
            <w:pPr>
              <w:rPr>
                <w:rFonts w:cs="Arial"/>
              </w:rPr>
            </w:pPr>
            <w:proofErr w:type="spellStart"/>
            <w:r w:rsidRPr="000E6320">
              <w:rPr>
                <w:rFonts w:cs="Arial"/>
              </w:rPr>
              <w:t>None_Pressed</w:t>
            </w:r>
            <w:proofErr w:type="spellEnd"/>
          </w:p>
        </w:tc>
        <w:tc>
          <w:tcPr>
            <w:tcW w:w="2620" w:type="dxa"/>
            <w:noWrap/>
            <w:hideMark/>
          </w:tcPr>
          <w:p w14:paraId="4455F9BB" w14:textId="77777777" w:rsidR="000E6320" w:rsidRPr="000E6320" w:rsidRDefault="000E6320">
            <w:pPr>
              <w:rPr>
                <w:rFonts w:cs="Arial"/>
              </w:rPr>
            </w:pPr>
          </w:p>
        </w:tc>
      </w:tr>
      <w:tr w:rsidR="000E6320" w:rsidRPr="000E6320" w14:paraId="65A33595" w14:textId="77777777" w:rsidTr="000E6320">
        <w:trPr>
          <w:trHeight w:val="255"/>
        </w:trPr>
        <w:tc>
          <w:tcPr>
            <w:tcW w:w="2380" w:type="dxa"/>
            <w:vMerge/>
            <w:hideMark/>
          </w:tcPr>
          <w:p w14:paraId="704AEEEB" w14:textId="77777777" w:rsidR="000E6320" w:rsidRPr="000E6320" w:rsidRDefault="000E6320">
            <w:pPr>
              <w:rPr>
                <w:rFonts w:cs="Arial"/>
              </w:rPr>
            </w:pPr>
          </w:p>
        </w:tc>
        <w:tc>
          <w:tcPr>
            <w:tcW w:w="3100" w:type="dxa"/>
            <w:vMerge/>
            <w:hideMark/>
          </w:tcPr>
          <w:p w14:paraId="05BCAF9A" w14:textId="77777777" w:rsidR="000E6320" w:rsidRPr="000E6320" w:rsidRDefault="000E6320">
            <w:pPr>
              <w:rPr>
                <w:rFonts w:cs="Arial"/>
              </w:rPr>
            </w:pPr>
          </w:p>
        </w:tc>
        <w:tc>
          <w:tcPr>
            <w:tcW w:w="3560" w:type="dxa"/>
            <w:vMerge/>
            <w:hideMark/>
          </w:tcPr>
          <w:p w14:paraId="32A94EBC" w14:textId="77777777" w:rsidR="000E6320" w:rsidRPr="000E6320" w:rsidRDefault="000E6320">
            <w:pPr>
              <w:rPr>
                <w:rFonts w:cs="Arial"/>
              </w:rPr>
            </w:pPr>
          </w:p>
        </w:tc>
        <w:tc>
          <w:tcPr>
            <w:tcW w:w="2440" w:type="dxa"/>
            <w:vMerge/>
            <w:hideMark/>
          </w:tcPr>
          <w:p w14:paraId="243E4715" w14:textId="77777777" w:rsidR="000E6320" w:rsidRPr="000E6320" w:rsidRDefault="000E6320">
            <w:pPr>
              <w:rPr>
                <w:rFonts w:cs="Arial"/>
              </w:rPr>
            </w:pPr>
          </w:p>
        </w:tc>
        <w:tc>
          <w:tcPr>
            <w:tcW w:w="2820" w:type="dxa"/>
            <w:vMerge/>
            <w:hideMark/>
          </w:tcPr>
          <w:p w14:paraId="0439C0BB" w14:textId="77777777" w:rsidR="000E6320" w:rsidRPr="000E6320" w:rsidRDefault="000E6320">
            <w:pPr>
              <w:rPr>
                <w:rFonts w:cs="Arial"/>
              </w:rPr>
            </w:pPr>
          </w:p>
        </w:tc>
        <w:tc>
          <w:tcPr>
            <w:tcW w:w="3180" w:type="dxa"/>
            <w:noWrap/>
            <w:hideMark/>
          </w:tcPr>
          <w:p w14:paraId="36A38014" w14:textId="77777777" w:rsidR="000E6320" w:rsidRPr="000E6320" w:rsidRDefault="000E6320">
            <w:pPr>
              <w:rPr>
                <w:rFonts w:cs="Arial"/>
              </w:rPr>
            </w:pPr>
            <w:proofErr w:type="spellStart"/>
            <w:r w:rsidRPr="000E6320">
              <w:rPr>
                <w:rFonts w:cs="Arial"/>
              </w:rPr>
              <w:t>Third_Floor_Pressed</w:t>
            </w:r>
            <w:proofErr w:type="spellEnd"/>
          </w:p>
        </w:tc>
        <w:tc>
          <w:tcPr>
            <w:tcW w:w="2620" w:type="dxa"/>
            <w:noWrap/>
            <w:hideMark/>
          </w:tcPr>
          <w:p w14:paraId="3975574F" w14:textId="77777777" w:rsidR="000E6320" w:rsidRPr="000E6320" w:rsidRDefault="000E6320">
            <w:pPr>
              <w:rPr>
                <w:rFonts w:cs="Arial"/>
              </w:rPr>
            </w:pPr>
          </w:p>
        </w:tc>
      </w:tr>
    </w:tbl>
    <w:p w14:paraId="22D10ABA" w14:textId="77777777" w:rsidR="00E33FEE" w:rsidRDefault="00E33FEE" w:rsidP="00E33FEE">
      <w:pPr>
        <w:rPr>
          <w:rFonts w:cs="Arial"/>
        </w:rPr>
      </w:pPr>
    </w:p>
    <w:p w14:paraId="29A396DA" w14:textId="77777777" w:rsidR="00E33FEE" w:rsidRPr="004A50B8"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Seat Climate Request</w:t>
      </w:r>
    </w:p>
    <w:p w14:paraId="03DF019D" w14:textId="77777777" w:rsidR="00E33FEE" w:rsidRPr="00E23282" w:rsidRDefault="00E33FEE" w:rsidP="00E33FEE"/>
    <w:p w14:paraId="1D4DA467" w14:textId="77777777" w:rsidR="00E33FEE" w:rsidRDefault="00E33FEE" w:rsidP="00E33FEE">
      <w:pPr>
        <w:pStyle w:val="Heading6"/>
        <w:keepNext w:val="0"/>
        <w:tabs>
          <w:tab w:val="clear" w:pos="900"/>
          <w:tab w:val="left" w:pos="709"/>
        </w:tabs>
        <w:spacing w:before="240"/>
        <w:rPr>
          <w:lang w:val="en-GB"/>
        </w:rPr>
      </w:pPr>
      <w:r>
        <w:rPr>
          <w:lang w:val="en-GB"/>
        </w:rPr>
        <w:t>Output</w:t>
      </w:r>
      <w:r w:rsidRPr="002824C9">
        <w:rPr>
          <w:lang w:val="en-GB"/>
        </w:rPr>
        <w:t>s</w:t>
      </w:r>
    </w:p>
    <w:tbl>
      <w:tblPr>
        <w:tblStyle w:val="TableGrid"/>
        <w:tblW w:w="0" w:type="auto"/>
        <w:tblLook w:val="04A0" w:firstRow="1" w:lastRow="0" w:firstColumn="1" w:lastColumn="0" w:noHBand="0" w:noVBand="1"/>
      </w:tblPr>
      <w:tblGrid>
        <w:gridCol w:w="1247"/>
        <w:gridCol w:w="1245"/>
        <w:gridCol w:w="1526"/>
        <w:gridCol w:w="1889"/>
        <w:gridCol w:w="2642"/>
        <w:gridCol w:w="1789"/>
      </w:tblGrid>
      <w:tr w:rsidR="00EE0654" w:rsidRPr="00EE0654" w14:paraId="3C17BC41" w14:textId="77777777" w:rsidTr="00C22F66">
        <w:trPr>
          <w:trHeight w:val="255"/>
        </w:trPr>
        <w:tc>
          <w:tcPr>
            <w:tcW w:w="1250" w:type="dxa"/>
            <w:noWrap/>
            <w:hideMark/>
          </w:tcPr>
          <w:p w14:paraId="0C1FE75B" w14:textId="64B44C98" w:rsidR="00EE0654" w:rsidRPr="00EE0654" w:rsidRDefault="00C22F66">
            <w:pPr>
              <w:rPr>
                <w:rFonts w:cs="Arial"/>
              </w:rPr>
            </w:pPr>
            <w:r w:rsidRPr="00EE0654">
              <w:rPr>
                <w:rFonts w:cs="Arial"/>
                <w:b/>
                <w:bCs/>
              </w:rPr>
              <w:t>Quad Zone System</w:t>
            </w:r>
          </w:p>
        </w:tc>
        <w:tc>
          <w:tcPr>
            <w:tcW w:w="1249" w:type="dxa"/>
            <w:noWrap/>
            <w:hideMark/>
          </w:tcPr>
          <w:p w14:paraId="3EFB5205" w14:textId="77777777" w:rsidR="00EE0654" w:rsidRPr="00EE0654" w:rsidRDefault="00EE0654">
            <w:pPr>
              <w:rPr>
                <w:rFonts w:cs="Arial"/>
              </w:rPr>
            </w:pPr>
          </w:p>
        </w:tc>
        <w:tc>
          <w:tcPr>
            <w:tcW w:w="1531" w:type="dxa"/>
            <w:noWrap/>
            <w:hideMark/>
          </w:tcPr>
          <w:p w14:paraId="4A8659FD" w14:textId="77777777" w:rsidR="00EE0654" w:rsidRPr="00EE0654" w:rsidRDefault="00EE0654" w:rsidP="00EE0654">
            <w:pPr>
              <w:rPr>
                <w:rFonts w:cs="Arial"/>
                <w:b/>
                <w:bCs/>
              </w:rPr>
            </w:pPr>
            <w:r w:rsidRPr="00EE0654">
              <w:rPr>
                <w:rFonts w:cs="Arial"/>
                <w:b/>
                <w:bCs/>
              </w:rPr>
              <w:t>Climate to Sync</w:t>
            </w:r>
          </w:p>
        </w:tc>
        <w:tc>
          <w:tcPr>
            <w:tcW w:w="1885" w:type="dxa"/>
            <w:noWrap/>
            <w:hideMark/>
          </w:tcPr>
          <w:p w14:paraId="1F372663" w14:textId="77777777" w:rsidR="00EE0654" w:rsidRPr="00EE0654" w:rsidRDefault="00EE0654" w:rsidP="00EE0654">
            <w:pPr>
              <w:rPr>
                <w:rFonts w:cs="Arial"/>
                <w:b/>
                <w:bCs/>
              </w:rPr>
            </w:pPr>
          </w:p>
        </w:tc>
        <w:tc>
          <w:tcPr>
            <w:tcW w:w="2637" w:type="dxa"/>
            <w:noWrap/>
            <w:hideMark/>
          </w:tcPr>
          <w:p w14:paraId="21C877E3" w14:textId="77777777" w:rsidR="00EE0654" w:rsidRPr="00EE0654" w:rsidRDefault="00EE0654" w:rsidP="00EE0654">
            <w:pPr>
              <w:rPr>
                <w:rFonts w:cs="Arial"/>
              </w:rPr>
            </w:pPr>
          </w:p>
        </w:tc>
        <w:tc>
          <w:tcPr>
            <w:tcW w:w="1786" w:type="dxa"/>
            <w:noWrap/>
            <w:hideMark/>
          </w:tcPr>
          <w:p w14:paraId="22AC03BA" w14:textId="77777777" w:rsidR="00EE0654" w:rsidRPr="00EE0654" w:rsidRDefault="00EE0654">
            <w:pPr>
              <w:rPr>
                <w:rFonts w:cs="Arial"/>
              </w:rPr>
            </w:pPr>
          </w:p>
        </w:tc>
      </w:tr>
      <w:tr w:rsidR="00EE0654" w:rsidRPr="00EE0654" w14:paraId="473BF8B4" w14:textId="77777777" w:rsidTr="00C22F66">
        <w:trPr>
          <w:trHeight w:val="255"/>
        </w:trPr>
        <w:tc>
          <w:tcPr>
            <w:tcW w:w="1250" w:type="dxa"/>
            <w:noWrap/>
            <w:hideMark/>
          </w:tcPr>
          <w:p w14:paraId="759DE09A" w14:textId="77777777" w:rsidR="00EE0654" w:rsidRPr="00EE0654" w:rsidRDefault="00EE0654">
            <w:pPr>
              <w:rPr>
                <w:rFonts w:cs="Arial"/>
                <w:b/>
                <w:bCs/>
              </w:rPr>
            </w:pPr>
            <w:r w:rsidRPr="00EE0654">
              <w:rPr>
                <w:rFonts w:cs="Arial"/>
                <w:b/>
                <w:bCs/>
              </w:rPr>
              <w:lastRenderedPageBreak/>
              <w:t>Seat Location</w:t>
            </w:r>
          </w:p>
        </w:tc>
        <w:tc>
          <w:tcPr>
            <w:tcW w:w="1249" w:type="dxa"/>
            <w:noWrap/>
            <w:hideMark/>
          </w:tcPr>
          <w:p w14:paraId="44BE6FBA" w14:textId="77777777" w:rsidR="00EE0654" w:rsidRPr="00EE0654" w:rsidRDefault="00EE0654">
            <w:pPr>
              <w:rPr>
                <w:rFonts w:cs="Arial"/>
                <w:b/>
                <w:bCs/>
              </w:rPr>
            </w:pPr>
            <w:r w:rsidRPr="00EE0654">
              <w:rPr>
                <w:rFonts w:cs="Arial"/>
                <w:b/>
                <w:bCs/>
              </w:rPr>
              <w:t>URC Logical Name</w:t>
            </w:r>
          </w:p>
        </w:tc>
        <w:tc>
          <w:tcPr>
            <w:tcW w:w="1531" w:type="dxa"/>
            <w:noWrap/>
            <w:hideMark/>
          </w:tcPr>
          <w:p w14:paraId="58D10F1B" w14:textId="77777777" w:rsidR="00EE0654" w:rsidRPr="00EE0654" w:rsidRDefault="00EE0654" w:rsidP="00EE0654">
            <w:pPr>
              <w:rPr>
                <w:rFonts w:cs="Arial"/>
                <w:b/>
                <w:bCs/>
              </w:rPr>
            </w:pPr>
            <w:r w:rsidRPr="00EE0654">
              <w:rPr>
                <w:rFonts w:cs="Arial"/>
                <w:b/>
                <w:bCs/>
              </w:rPr>
              <w:t>Signal Req</w:t>
            </w:r>
          </w:p>
        </w:tc>
        <w:tc>
          <w:tcPr>
            <w:tcW w:w="1885" w:type="dxa"/>
            <w:hideMark/>
          </w:tcPr>
          <w:p w14:paraId="673D6529" w14:textId="77777777" w:rsidR="00EE0654" w:rsidRPr="00EE0654" w:rsidRDefault="00EE0654" w:rsidP="00EE0654">
            <w:pPr>
              <w:rPr>
                <w:rFonts w:cs="Arial"/>
                <w:b/>
                <w:bCs/>
              </w:rPr>
            </w:pPr>
            <w:r w:rsidRPr="00EE0654">
              <w:rPr>
                <w:rFonts w:cs="Arial"/>
                <w:b/>
                <w:bCs/>
              </w:rPr>
              <w:t>Message</w:t>
            </w:r>
          </w:p>
        </w:tc>
        <w:tc>
          <w:tcPr>
            <w:tcW w:w="2637" w:type="dxa"/>
            <w:noWrap/>
            <w:hideMark/>
          </w:tcPr>
          <w:p w14:paraId="395EB461" w14:textId="77777777" w:rsidR="00EE0654" w:rsidRPr="00EE0654" w:rsidRDefault="00EE0654" w:rsidP="00EE0654">
            <w:pPr>
              <w:rPr>
                <w:rFonts w:cs="Arial"/>
                <w:b/>
                <w:bCs/>
              </w:rPr>
            </w:pPr>
            <w:r w:rsidRPr="00EE0654">
              <w:rPr>
                <w:rFonts w:cs="Arial"/>
                <w:b/>
                <w:bCs/>
              </w:rPr>
              <w:t>Signal</w:t>
            </w:r>
          </w:p>
        </w:tc>
        <w:tc>
          <w:tcPr>
            <w:tcW w:w="1786" w:type="dxa"/>
            <w:noWrap/>
            <w:hideMark/>
          </w:tcPr>
          <w:p w14:paraId="013AC8F4" w14:textId="77777777" w:rsidR="00EE0654" w:rsidRPr="00EE0654" w:rsidRDefault="00EE0654" w:rsidP="00EE0654">
            <w:pPr>
              <w:rPr>
                <w:rFonts w:cs="Arial"/>
                <w:b/>
                <w:bCs/>
              </w:rPr>
            </w:pPr>
            <w:r w:rsidRPr="00EE0654">
              <w:rPr>
                <w:rFonts w:cs="Arial"/>
                <w:b/>
                <w:bCs/>
              </w:rPr>
              <w:t>State</w:t>
            </w:r>
          </w:p>
        </w:tc>
      </w:tr>
      <w:tr w:rsidR="00EE0654" w:rsidRPr="00EE0654" w14:paraId="141F45A3" w14:textId="77777777" w:rsidTr="00C22F66">
        <w:trPr>
          <w:trHeight w:val="255"/>
        </w:trPr>
        <w:tc>
          <w:tcPr>
            <w:tcW w:w="1250" w:type="dxa"/>
            <w:vMerge w:val="restart"/>
            <w:noWrap/>
            <w:hideMark/>
          </w:tcPr>
          <w:p w14:paraId="62C0F6D8" w14:textId="77777777" w:rsidR="00EE0654" w:rsidRPr="00EE0654" w:rsidRDefault="00EE0654">
            <w:pPr>
              <w:rPr>
                <w:rFonts w:cs="Arial"/>
              </w:rPr>
            </w:pPr>
            <w:r w:rsidRPr="00EE0654">
              <w:rPr>
                <w:rFonts w:cs="Arial"/>
              </w:rPr>
              <w:t>LHS (Seat A)</w:t>
            </w:r>
          </w:p>
        </w:tc>
        <w:tc>
          <w:tcPr>
            <w:tcW w:w="1249" w:type="dxa"/>
            <w:vMerge w:val="restart"/>
            <w:noWrap/>
            <w:hideMark/>
          </w:tcPr>
          <w:p w14:paraId="1FCA9F87" w14:textId="77777777" w:rsidR="00EE0654" w:rsidRPr="00EE0654" w:rsidRDefault="00EE0654">
            <w:pPr>
              <w:rPr>
                <w:rFonts w:cs="Arial"/>
              </w:rPr>
            </w:pPr>
            <w:r w:rsidRPr="00EE0654">
              <w:rPr>
                <w:rFonts w:cs="Arial"/>
              </w:rPr>
              <w:t>Temp Selection</w:t>
            </w:r>
          </w:p>
        </w:tc>
        <w:tc>
          <w:tcPr>
            <w:tcW w:w="1531" w:type="dxa"/>
            <w:vMerge w:val="restart"/>
            <w:noWrap/>
            <w:hideMark/>
          </w:tcPr>
          <w:p w14:paraId="3B56B677" w14:textId="77777777" w:rsidR="00EE0654" w:rsidRPr="00EE0654" w:rsidRDefault="00EE0654">
            <w:pPr>
              <w:rPr>
                <w:rFonts w:cs="Arial"/>
              </w:rPr>
            </w:pPr>
            <w:r w:rsidRPr="00EE0654">
              <w:rPr>
                <w:rFonts w:cs="Arial"/>
              </w:rPr>
              <w:t>REQ-389366</w:t>
            </w:r>
          </w:p>
        </w:tc>
        <w:tc>
          <w:tcPr>
            <w:tcW w:w="1885" w:type="dxa"/>
            <w:vMerge w:val="restart"/>
            <w:noWrap/>
            <w:hideMark/>
          </w:tcPr>
          <w:p w14:paraId="08A2C475" w14:textId="77777777" w:rsidR="00EE0654" w:rsidRPr="00EE0654" w:rsidRDefault="00EE0654">
            <w:pPr>
              <w:rPr>
                <w:rFonts w:cs="Arial"/>
              </w:rPr>
            </w:pPr>
            <w:r w:rsidRPr="00EE0654">
              <w:rPr>
                <w:rFonts w:cs="Arial"/>
              </w:rPr>
              <w:t>Clmt_Button_Stat2</w:t>
            </w:r>
          </w:p>
        </w:tc>
        <w:tc>
          <w:tcPr>
            <w:tcW w:w="2637" w:type="dxa"/>
            <w:noWrap/>
            <w:hideMark/>
          </w:tcPr>
          <w:p w14:paraId="67576C15" w14:textId="77777777" w:rsidR="00EE0654" w:rsidRPr="00EE0654" w:rsidRDefault="00EE0654">
            <w:pPr>
              <w:rPr>
                <w:rFonts w:cs="Arial"/>
              </w:rPr>
            </w:pPr>
            <w:r w:rsidRPr="00EE0654">
              <w:rPr>
                <w:rFonts w:cs="Arial"/>
              </w:rPr>
              <w:t>LHS_Temp_Display_Digit1</w:t>
            </w:r>
          </w:p>
        </w:tc>
        <w:tc>
          <w:tcPr>
            <w:tcW w:w="1786" w:type="dxa"/>
            <w:noWrap/>
            <w:hideMark/>
          </w:tcPr>
          <w:p w14:paraId="1FDA4895" w14:textId="77777777" w:rsidR="00EE0654" w:rsidRPr="00EE0654" w:rsidRDefault="00EE0654">
            <w:pPr>
              <w:rPr>
                <w:rFonts w:cs="Arial"/>
              </w:rPr>
            </w:pPr>
            <w:r w:rsidRPr="00EE0654">
              <w:rPr>
                <w:rFonts w:cs="Arial"/>
              </w:rPr>
              <w:t xml:space="preserve">"ASCII" encoding </w:t>
            </w:r>
          </w:p>
        </w:tc>
      </w:tr>
      <w:tr w:rsidR="00EE0654" w:rsidRPr="00EE0654" w14:paraId="74B08183" w14:textId="77777777" w:rsidTr="00C22F66">
        <w:trPr>
          <w:trHeight w:val="255"/>
        </w:trPr>
        <w:tc>
          <w:tcPr>
            <w:tcW w:w="1250" w:type="dxa"/>
            <w:vMerge/>
            <w:hideMark/>
          </w:tcPr>
          <w:p w14:paraId="0EBF38F6" w14:textId="77777777" w:rsidR="00EE0654" w:rsidRPr="00EE0654" w:rsidRDefault="00EE0654">
            <w:pPr>
              <w:rPr>
                <w:rFonts w:cs="Arial"/>
              </w:rPr>
            </w:pPr>
          </w:p>
        </w:tc>
        <w:tc>
          <w:tcPr>
            <w:tcW w:w="1249" w:type="dxa"/>
            <w:vMerge/>
            <w:hideMark/>
          </w:tcPr>
          <w:p w14:paraId="58F8F86D" w14:textId="77777777" w:rsidR="00EE0654" w:rsidRPr="00EE0654" w:rsidRDefault="00EE0654">
            <w:pPr>
              <w:rPr>
                <w:rFonts w:cs="Arial"/>
              </w:rPr>
            </w:pPr>
          </w:p>
        </w:tc>
        <w:tc>
          <w:tcPr>
            <w:tcW w:w="1531" w:type="dxa"/>
            <w:vMerge/>
            <w:hideMark/>
          </w:tcPr>
          <w:p w14:paraId="625F5D3D" w14:textId="77777777" w:rsidR="00EE0654" w:rsidRPr="00EE0654" w:rsidRDefault="00EE0654">
            <w:pPr>
              <w:rPr>
                <w:rFonts w:cs="Arial"/>
              </w:rPr>
            </w:pPr>
          </w:p>
        </w:tc>
        <w:tc>
          <w:tcPr>
            <w:tcW w:w="1885" w:type="dxa"/>
            <w:vMerge/>
            <w:hideMark/>
          </w:tcPr>
          <w:p w14:paraId="7F88DFB9" w14:textId="77777777" w:rsidR="00EE0654" w:rsidRPr="00EE0654" w:rsidRDefault="00EE0654">
            <w:pPr>
              <w:rPr>
                <w:rFonts w:cs="Arial"/>
              </w:rPr>
            </w:pPr>
          </w:p>
        </w:tc>
        <w:tc>
          <w:tcPr>
            <w:tcW w:w="2637" w:type="dxa"/>
            <w:noWrap/>
            <w:hideMark/>
          </w:tcPr>
          <w:p w14:paraId="40FBB1FF" w14:textId="77777777" w:rsidR="00EE0654" w:rsidRPr="00EE0654" w:rsidRDefault="00EE0654">
            <w:pPr>
              <w:rPr>
                <w:rFonts w:cs="Arial"/>
              </w:rPr>
            </w:pPr>
            <w:r w:rsidRPr="00EE0654">
              <w:rPr>
                <w:rFonts w:cs="Arial"/>
              </w:rPr>
              <w:t>LHS_Temp_Display_Digit2</w:t>
            </w:r>
          </w:p>
        </w:tc>
        <w:tc>
          <w:tcPr>
            <w:tcW w:w="1786" w:type="dxa"/>
            <w:noWrap/>
            <w:hideMark/>
          </w:tcPr>
          <w:p w14:paraId="12E84BCC" w14:textId="77777777" w:rsidR="00EE0654" w:rsidRPr="00EE0654" w:rsidRDefault="00EE0654">
            <w:pPr>
              <w:rPr>
                <w:rFonts w:cs="Arial"/>
              </w:rPr>
            </w:pPr>
            <w:r w:rsidRPr="00EE0654">
              <w:rPr>
                <w:rFonts w:cs="Arial"/>
              </w:rPr>
              <w:t>"ASCII" encoding</w:t>
            </w:r>
          </w:p>
        </w:tc>
      </w:tr>
      <w:tr w:rsidR="00EE0654" w:rsidRPr="00EE0654" w14:paraId="7938E8C4" w14:textId="77777777" w:rsidTr="00C22F66">
        <w:trPr>
          <w:trHeight w:val="255"/>
        </w:trPr>
        <w:tc>
          <w:tcPr>
            <w:tcW w:w="1250" w:type="dxa"/>
            <w:vMerge/>
            <w:hideMark/>
          </w:tcPr>
          <w:p w14:paraId="32656578" w14:textId="77777777" w:rsidR="00EE0654" w:rsidRPr="00EE0654" w:rsidRDefault="00EE0654">
            <w:pPr>
              <w:rPr>
                <w:rFonts w:cs="Arial"/>
              </w:rPr>
            </w:pPr>
          </w:p>
        </w:tc>
        <w:tc>
          <w:tcPr>
            <w:tcW w:w="1249" w:type="dxa"/>
            <w:vMerge/>
            <w:hideMark/>
          </w:tcPr>
          <w:p w14:paraId="76F26F34" w14:textId="77777777" w:rsidR="00EE0654" w:rsidRPr="00EE0654" w:rsidRDefault="00EE0654">
            <w:pPr>
              <w:rPr>
                <w:rFonts w:cs="Arial"/>
              </w:rPr>
            </w:pPr>
          </w:p>
        </w:tc>
        <w:tc>
          <w:tcPr>
            <w:tcW w:w="1531" w:type="dxa"/>
            <w:vMerge/>
            <w:hideMark/>
          </w:tcPr>
          <w:p w14:paraId="4DA10A16" w14:textId="77777777" w:rsidR="00EE0654" w:rsidRPr="00EE0654" w:rsidRDefault="00EE0654">
            <w:pPr>
              <w:rPr>
                <w:rFonts w:cs="Arial"/>
              </w:rPr>
            </w:pPr>
          </w:p>
        </w:tc>
        <w:tc>
          <w:tcPr>
            <w:tcW w:w="1885" w:type="dxa"/>
            <w:vMerge/>
            <w:hideMark/>
          </w:tcPr>
          <w:p w14:paraId="360CD2EC" w14:textId="77777777" w:rsidR="00EE0654" w:rsidRPr="00EE0654" w:rsidRDefault="00EE0654">
            <w:pPr>
              <w:rPr>
                <w:rFonts w:cs="Arial"/>
              </w:rPr>
            </w:pPr>
          </w:p>
        </w:tc>
        <w:tc>
          <w:tcPr>
            <w:tcW w:w="2637" w:type="dxa"/>
            <w:vMerge w:val="restart"/>
            <w:noWrap/>
            <w:hideMark/>
          </w:tcPr>
          <w:p w14:paraId="250474EA" w14:textId="77777777" w:rsidR="00EE0654" w:rsidRPr="00EE0654" w:rsidRDefault="00EE0654">
            <w:pPr>
              <w:rPr>
                <w:rFonts w:cs="Arial"/>
              </w:rPr>
            </w:pPr>
            <w:r w:rsidRPr="00EE0654">
              <w:rPr>
                <w:rFonts w:cs="Arial"/>
              </w:rPr>
              <w:t>LHS_Temp_Display_Digit3</w:t>
            </w:r>
          </w:p>
        </w:tc>
        <w:tc>
          <w:tcPr>
            <w:tcW w:w="1786" w:type="dxa"/>
            <w:noWrap/>
            <w:hideMark/>
          </w:tcPr>
          <w:p w14:paraId="3705EBEE" w14:textId="77777777" w:rsidR="00EE0654" w:rsidRPr="00EE0654" w:rsidRDefault="00EE0654">
            <w:pPr>
              <w:rPr>
                <w:rFonts w:cs="Arial"/>
              </w:rPr>
            </w:pPr>
            <w:r w:rsidRPr="00EE0654">
              <w:rPr>
                <w:rFonts w:cs="Arial"/>
              </w:rPr>
              <w:t>Off</w:t>
            </w:r>
          </w:p>
        </w:tc>
      </w:tr>
      <w:tr w:rsidR="00EE0654" w:rsidRPr="00EE0654" w14:paraId="051E2805" w14:textId="77777777" w:rsidTr="00C22F66">
        <w:trPr>
          <w:trHeight w:val="255"/>
        </w:trPr>
        <w:tc>
          <w:tcPr>
            <w:tcW w:w="1250" w:type="dxa"/>
            <w:vMerge/>
            <w:hideMark/>
          </w:tcPr>
          <w:p w14:paraId="1746A935" w14:textId="77777777" w:rsidR="00EE0654" w:rsidRPr="00EE0654" w:rsidRDefault="00EE0654">
            <w:pPr>
              <w:rPr>
                <w:rFonts w:cs="Arial"/>
              </w:rPr>
            </w:pPr>
          </w:p>
        </w:tc>
        <w:tc>
          <w:tcPr>
            <w:tcW w:w="1249" w:type="dxa"/>
            <w:vMerge/>
            <w:hideMark/>
          </w:tcPr>
          <w:p w14:paraId="0CD60F6D" w14:textId="77777777" w:rsidR="00EE0654" w:rsidRPr="00EE0654" w:rsidRDefault="00EE0654">
            <w:pPr>
              <w:rPr>
                <w:rFonts w:cs="Arial"/>
              </w:rPr>
            </w:pPr>
          </w:p>
        </w:tc>
        <w:tc>
          <w:tcPr>
            <w:tcW w:w="1531" w:type="dxa"/>
            <w:vMerge/>
            <w:hideMark/>
          </w:tcPr>
          <w:p w14:paraId="0B1A92C8" w14:textId="77777777" w:rsidR="00EE0654" w:rsidRPr="00EE0654" w:rsidRDefault="00EE0654">
            <w:pPr>
              <w:rPr>
                <w:rFonts w:cs="Arial"/>
              </w:rPr>
            </w:pPr>
          </w:p>
        </w:tc>
        <w:tc>
          <w:tcPr>
            <w:tcW w:w="1885" w:type="dxa"/>
            <w:vMerge/>
            <w:hideMark/>
          </w:tcPr>
          <w:p w14:paraId="157DAF64" w14:textId="77777777" w:rsidR="00EE0654" w:rsidRPr="00EE0654" w:rsidRDefault="00EE0654">
            <w:pPr>
              <w:rPr>
                <w:rFonts w:cs="Arial"/>
              </w:rPr>
            </w:pPr>
          </w:p>
        </w:tc>
        <w:tc>
          <w:tcPr>
            <w:tcW w:w="2637" w:type="dxa"/>
            <w:vMerge/>
            <w:hideMark/>
          </w:tcPr>
          <w:p w14:paraId="11BE53AA" w14:textId="77777777" w:rsidR="00EE0654" w:rsidRPr="00EE0654" w:rsidRDefault="00EE0654">
            <w:pPr>
              <w:rPr>
                <w:rFonts w:cs="Arial"/>
              </w:rPr>
            </w:pPr>
          </w:p>
        </w:tc>
        <w:tc>
          <w:tcPr>
            <w:tcW w:w="1786" w:type="dxa"/>
            <w:noWrap/>
            <w:hideMark/>
          </w:tcPr>
          <w:p w14:paraId="4D9C6D69" w14:textId="77777777" w:rsidR="00EE0654" w:rsidRPr="00EE0654" w:rsidRDefault="00EE0654">
            <w:pPr>
              <w:rPr>
                <w:rFonts w:cs="Arial"/>
              </w:rPr>
            </w:pPr>
            <w:r w:rsidRPr="00EE0654">
              <w:rPr>
                <w:rFonts w:cs="Arial"/>
              </w:rPr>
              <w:t>_0</w:t>
            </w:r>
          </w:p>
        </w:tc>
      </w:tr>
      <w:tr w:rsidR="00EE0654" w:rsidRPr="00EE0654" w14:paraId="2B37FA3B" w14:textId="77777777" w:rsidTr="00C22F66">
        <w:trPr>
          <w:trHeight w:val="255"/>
        </w:trPr>
        <w:tc>
          <w:tcPr>
            <w:tcW w:w="1250" w:type="dxa"/>
            <w:vMerge/>
            <w:hideMark/>
          </w:tcPr>
          <w:p w14:paraId="70F1F73E" w14:textId="77777777" w:rsidR="00EE0654" w:rsidRPr="00EE0654" w:rsidRDefault="00EE0654">
            <w:pPr>
              <w:rPr>
                <w:rFonts w:cs="Arial"/>
              </w:rPr>
            </w:pPr>
          </w:p>
        </w:tc>
        <w:tc>
          <w:tcPr>
            <w:tcW w:w="1249" w:type="dxa"/>
            <w:vMerge/>
            <w:hideMark/>
          </w:tcPr>
          <w:p w14:paraId="0DA704E8" w14:textId="77777777" w:rsidR="00EE0654" w:rsidRPr="00EE0654" w:rsidRDefault="00EE0654">
            <w:pPr>
              <w:rPr>
                <w:rFonts w:cs="Arial"/>
              </w:rPr>
            </w:pPr>
          </w:p>
        </w:tc>
        <w:tc>
          <w:tcPr>
            <w:tcW w:w="1531" w:type="dxa"/>
            <w:vMerge/>
            <w:hideMark/>
          </w:tcPr>
          <w:p w14:paraId="5B73E3AA" w14:textId="77777777" w:rsidR="00EE0654" w:rsidRPr="00EE0654" w:rsidRDefault="00EE0654">
            <w:pPr>
              <w:rPr>
                <w:rFonts w:cs="Arial"/>
              </w:rPr>
            </w:pPr>
          </w:p>
        </w:tc>
        <w:tc>
          <w:tcPr>
            <w:tcW w:w="1885" w:type="dxa"/>
            <w:vMerge/>
            <w:hideMark/>
          </w:tcPr>
          <w:p w14:paraId="07F1D11F" w14:textId="77777777" w:rsidR="00EE0654" w:rsidRPr="00EE0654" w:rsidRDefault="00EE0654">
            <w:pPr>
              <w:rPr>
                <w:rFonts w:cs="Arial"/>
              </w:rPr>
            </w:pPr>
          </w:p>
        </w:tc>
        <w:tc>
          <w:tcPr>
            <w:tcW w:w="2637" w:type="dxa"/>
            <w:vMerge/>
            <w:hideMark/>
          </w:tcPr>
          <w:p w14:paraId="62F03600" w14:textId="77777777" w:rsidR="00EE0654" w:rsidRPr="00EE0654" w:rsidRDefault="00EE0654">
            <w:pPr>
              <w:rPr>
                <w:rFonts w:cs="Arial"/>
              </w:rPr>
            </w:pPr>
          </w:p>
        </w:tc>
        <w:tc>
          <w:tcPr>
            <w:tcW w:w="1786" w:type="dxa"/>
            <w:noWrap/>
            <w:hideMark/>
          </w:tcPr>
          <w:p w14:paraId="3454907E" w14:textId="77777777" w:rsidR="00EE0654" w:rsidRPr="00EE0654" w:rsidRDefault="00EE0654">
            <w:pPr>
              <w:rPr>
                <w:rFonts w:cs="Arial"/>
              </w:rPr>
            </w:pPr>
            <w:r w:rsidRPr="00EE0654">
              <w:rPr>
                <w:rFonts w:cs="Arial"/>
              </w:rPr>
              <w:t>_5</w:t>
            </w:r>
          </w:p>
        </w:tc>
      </w:tr>
      <w:tr w:rsidR="00EE0654" w:rsidRPr="00EE0654" w14:paraId="1E6F9DDE" w14:textId="77777777" w:rsidTr="00C22F66">
        <w:trPr>
          <w:trHeight w:val="255"/>
        </w:trPr>
        <w:tc>
          <w:tcPr>
            <w:tcW w:w="1250" w:type="dxa"/>
            <w:vMerge/>
            <w:hideMark/>
          </w:tcPr>
          <w:p w14:paraId="1D8775B7" w14:textId="77777777" w:rsidR="00EE0654" w:rsidRPr="00EE0654" w:rsidRDefault="00EE0654">
            <w:pPr>
              <w:rPr>
                <w:rFonts w:cs="Arial"/>
              </w:rPr>
            </w:pPr>
          </w:p>
        </w:tc>
        <w:tc>
          <w:tcPr>
            <w:tcW w:w="1249" w:type="dxa"/>
            <w:vMerge/>
            <w:hideMark/>
          </w:tcPr>
          <w:p w14:paraId="70BB9D82" w14:textId="77777777" w:rsidR="00EE0654" w:rsidRPr="00EE0654" w:rsidRDefault="00EE0654">
            <w:pPr>
              <w:rPr>
                <w:rFonts w:cs="Arial"/>
              </w:rPr>
            </w:pPr>
          </w:p>
        </w:tc>
        <w:tc>
          <w:tcPr>
            <w:tcW w:w="1531" w:type="dxa"/>
            <w:vMerge/>
            <w:hideMark/>
          </w:tcPr>
          <w:p w14:paraId="68966E9F" w14:textId="77777777" w:rsidR="00EE0654" w:rsidRPr="00EE0654" w:rsidRDefault="00EE0654">
            <w:pPr>
              <w:rPr>
                <w:rFonts w:cs="Arial"/>
              </w:rPr>
            </w:pPr>
          </w:p>
        </w:tc>
        <w:tc>
          <w:tcPr>
            <w:tcW w:w="1885" w:type="dxa"/>
            <w:vMerge/>
            <w:hideMark/>
          </w:tcPr>
          <w:p w14:paraId="6E1EC744" w14:textId="77777777" w:rsidR="00EE0654" w:rsidRPr="00EE0654" w:rsidRDefault="00EE0654">
            <w:pPr>
              <w:rPr>
                <w:rFonts w:cs="Arial"/>
              </w:rPr>
            </w:pPr>
          </w:p>
        </w:tc>
        <w:tc>
          <w:tcPr>
            <w:tcW w:w="2637" w:type="dxa"/>
            <w:vMerge/>
            <w:hideMark/>
          </w:tcPr>
          <w:p w14:paraId="2DCF5F0F" w14:textId="77777777" w:rsidR="00EE0654" w:rsidRPr="00EE0654" w:rsidRDefault="00EE0654">
            <w:pPr>
              <w:rPr>
                <w:rFonts w:cs="Arial"/>
              </w:rPr>
            </w:pPr>
          </w:p>
        </w:tc>
        <w:tc>
          <w:tcPr>
            <w:tcW w:w="1786" w:type="dxa"/>
            <w:noWrap/>
            <w:hideMark/>
          </w:tcPr>
          <w:p w14:paraId="077E96E6" w14:textId="77777777" w:rsidR="00EE0654" w:rsidRPr="00EE0654" w:rsidRDefault="00EE0654">
            <w:pPr>
              <w:rPr>
                <w:rFonts w:cs="Arial"/>
              </w:rPr>
            </w:pPr>
            <w:r w:rsidRPr="00EE0654">
              <w:rPr>
                <w:rFonts w:cs="Arial"/>
              </w:rPr>
              <w:t>Unused</w:t>
            </w:r>
          </w:p>
        </w:tc>
      </w:tr>
      <w:tr w:rsidR="00EE0654" w:rsidRPr="00EE0654" w14:paraId="46B2912C" w14:textId="77777777" w:rsidTr="00C22F66">
        <w:trPr>
          <w:trHeight w:val="255"/>
        </w:trPr>
        <w:tc>
          <w:tcPr>
            <w:tcW w:w="1250" w:type="dxa"/>
            <w:vMerge/>
            <w:hideMark/>
          </w:tcPr>
          <w:p w14:paraId="3B081CD9" w14:textId="77777777" w:rsidR="00EE0654" w:rsidRPr="00EE0654" w:rsidRDefault="00EE0654">
            <w:pPr>
              <w:rPr>
                <w:rFonts w:cs="Arial"/>
              </w:rPr>
            </w:pPr>
          </w:p>
        </w:tc>
        <w:tc>
          <w:tcPr>
            <w:tcW w:w="1249" w:type="dxa"/>
            <w:vMerge/>
            <w:hideMark/>
          </w:tcPr>
          <w:p w14:paraId="41478A72" w14:textId="77777777" w:rsidR="00EE0654" w:rsidRPr="00EE0654" w:rsidRDefault="00EE0654">
            <w:pPr>
              <w:rPr>
                <w:rFonts w:cs="Arial"/>
              </w:rPr>
            </w:pPr>
          </w:p>
        </w:tc>
        <w:tc>
          <w:tcPr>
            <w:tcW w:w="1531" w:type="dxa"/>
            <w:vMerge/>
            <w:hideMark/>
          </w:tcPr>
          <w:p w14:paraId="70971A8B" w14:textId="77777777" w:rsidR="00EE0654" w:rsidRPr="00EE0654" w:rsidRDefault="00EE0654">
            <w:pPr>
              <w:rPr>
                <w:rFonts w:cs="Arial"/>
              </w:rPr>
            </w:pPr>
          </w:p>
        </w:tc>
        <w:tc>
          <w:tcPr>
            <w:tcW w:w="1885" w:type="dxa"/>
            <w:vMerge/>
            <w:hideMark/>
          </w:tcPr>
          <w:p w14:paraId="6FE22C3F" w14:textId="77777777" w:rsidR="00EE0654" w:rsidRPr="00EE0654" w:rsidRDefault="00EE0654">
            <w:pPr>
              <w:rPr>
                <w:rFonts w:cs="Arial"/>
              </w:rPr>
            </w:pPr>
          </w:p>
        </w:tc>
        <w:tc>
          <w:tcPr>
            <w:tcW w:w="2637" w:type="dxa"/>
            <w:vMerge w:val="restart"/>
            <w:noWrap/>
            <w:hideMark/>
          </w:tcPr>
          <w:p w14:paraId="52C86080" w14:textId="77777777" w:rsidR="00EE0654" w:rsidRPr="00EE0654" w:rsidRDefault="00EE0654">
            <w:pPr>
              <w:rPr>
                <w:rFonts w:cs="Arial"/>
              </w:rPr>
            </w:pPr>
            <w:proofErr w:type="spellStart"/>
            <w:r w:rsidRPr="00EE0654">
              <w:rPr>
                <w:rFonts w:cs="Arial"/>
              </w:rPr>
              <w:t>EATC_LHS_Units</w:t>
            </w:r>
            <w:proofErr w:type="spellEnd"/>
          </w:p>
        </w:tc>
        <w:tc>
          <w:tcPr>
            <w:tcW w:w="1786" w:type="dxa"/>
            <w:noWrap/>
            <w:hideMark/>
          </w:tcPr>
          <w:p w14:paraId="6C2AF2D4" w14:textId="77777777" w:rsidR="00EE0654" w:rsidRPr="00EE0654" w:rsidRDefault="00EE0654">
            <w:pPr>
              <w:rPr>
                <w:rFonts w:cs="Arial"/>
              </w:rPr>
            </w:pPr>
            <w:r w:rsidRPr="00EE0654">
              <w:rPr>
                <w:rFonts w:cs="Arial"/>
              </w:rPr>
              <w:t>Off</w:t>
            </w:r>
          </w:p>
        </w:tc>
      </w:tr>
      <w:tr w:rsidR="00EE0654" w:rsidRPr="00EE0654" w14:paraId="4146774B" w14:textId="77777777" w:rsidTr="00C22F66">
        <w:trPr>
          <w:trHeight w:val="255"/>
        </w:trPr>
        <w:tc>
          <w:tcPr>
            <w:tcW w:w="1250" w:type="dxa"/>
            <w:vMerge/>
            <w:hideMark/>
          </w:tcPr>
          <w:p w14:paraId="4B781D06" w14:textId="77777777" w:rsidR="00EE0654" w:rsidRPr="00EE0654" w:rsidRDefault="00EE0654">
            <w:pPr>
              <w:rPr>
                <w:rFonts w:cs="Arial"/>
              </w:rPr>
            </w:pPr>
          </w:p>
        </w:tc>
        <w:tc>
          <w:tcPr>
            <w:tcW w:w="1249" w:type="dxa"/>
            <w:vMerge/>
            <w:hideMark/>
          </w:tcPr>
          <w:p w14:paraId="59FE596D" w14:textId="77777777" w:rsidR="00EE0654" w:rsidRPr="00EE0654" w:rsidRDefault="00EE0654">
            <w:pPr>
              <w:rPr>
                <w:rFonts w:cs="Arial"/>
              </w:rPr>
            </w:pPr>
          </w:p>
        </w:tc>
        <w:tc>
          <w:tcPr>
            <w:tcW w:w="1531" w:type="dxa"/>
            <w:vMerge/>
            <w:hideMark/>
          </w:tcPr>
          <w:p w14:paraId="0DB99A2B" w14:textId="77777777" w:rsidR="00EE0654" w:rsidRPr="00EE0654" w:rsidRDefault="00EE0654">
            <w:pPr>
              <w:rPr>
                <w:rFonts w:cs="Arial"/>
              </w:rPr>
            </w:pPr>
          </w:p>
        </w:tc>
        <w:tc>
          <w:tcPr>
            <w:tcW w:w="1885" w:type="dxa"/>
            <w:vMerge/>
            <w:hideMark/>
          </w:tcPr>
          <w:p w14:paraId="245C28DB" w14:textId="77777777" w:rsidR="00EE0654" w:rsidRPr="00EE0654" w:rsidRDefault="00EE0654">
            <w:pPr>
              <w:rPr>
                <w:rFonts w:cs="Arial"/>
              </w:rPr>
            </w:pPr>
          </w:p>
        </w:tc>
        <w:tc>
          <w:tcPr>
            <w:tcW w:w="2637" w:type="dxa"/>
            <w:vMerge/>
            <w:hideMark/>
          </w:tcPr>
          <w:p w14:paraId="7E982D1A" w14:textId="77777777" w:rsidR="00EE0654" w:rsidRPr="00EE0654" w:rsidRDefault="00EE0654">
            <w:pPr>
              <w:rPr>
                <w:rFonts w:cs="Arial"/>
              </w:rPr>
            </w:pPr>
          </w:p>
        </w:tc>
        <w:tc>
          <w:tcPr>
            <w:tcW w:w="1786" w:type="dxa"/>
            <w:noWrap/>
            <w:hideMark/>
          </w:tcPr>
          <w:p w14:paraId="2F072C97" w14:textId="77777777" w:rsidR="00EE0654" w:rsidRPr="00EE0654" w:rsidRDefault="00EE0654">
            <w:pPr>
              <w:rPr>
                <w:rFonts w:cs="Arial"/>
              </w:rPr>
            </w:pPr>
            <w:r w:rsidRPr="00EE0654">
              <w:rPr>
                <w:rFonts w:cs="Arial"/>
              </w:rPr>
              <w:t>Celsius</w:t>
            </w:r>
          </w:p>
        </w:tc>
      </w:tr>
      <w:tr w:rsidR="00EE0654" w:rsidRPr="00EE0654" w14:paraId="151CA949" w14:textId="77777777" w:rsidTr="00C22F66">
        <w:trPr>
          <w:trHeight w:val="255"/>
        </w:trPr>
        <w:tc>
          <w:tcPr>
            <w:tcW w:w="1250" w:type="dxa"/>
            <w:vMerge/>
            <w:hideMark/>
          </w:tcPr>
          <w:p w14:paraId="475B5B4D" w14:textId="77777777" w:rsidR="00EE0654" w:rsidRPr="00EE0654" w:rsidRDefault="00EE0654">
            <w:pPr>
              <w:rPr>
                <w:rFonts w:cs="Arial"/>
              </w:rPr>
            </w:pPr>
          </w:p>
        </w:tc>
        <w:tc>
          <w:tcPr>
            <w:tcW w:w="1249" w:type="dxa"/>
            <w:vMerge/>
            <w:hideMark/>
          </w:tcPr>
          <w:p w14:paraId="16CA77C3" w14:textId="77777777" w:rsidR="00EE0654" w:rsidRPr="00EE0654" w:rsidRDefault="00EE0654">
            <w:pPr>
              <w:rPr>
                <w:rFonts w:cs="Arial"/>
              </w:rPr>
            </w:pPr>
          </w:p>
        </w:tc>
        <w:tc>
          <w:tcPr>
            <w:tcW w:w="1531" w:type="dxa"/>
            <w:vMerge/>
            <w:hideMark/>
          </w:tcPr>
          <w:p w14:paraId="70611EB2" w14:textId="77777777" w:rsidR="00EE0654" w:rsidRPr="00EE0654" w:rsidRDefault="00EE0654">
            <w:pPr>
              <w:rPr>
                <w:rFonts w:cs="Arial"/>
              </w:rPr>
            </w:pPr>
          </w:p>
        </w:tc>
        <w:tc>
          <w:tcPr>
            <w:tcW w:w="1885" w:type="dxa"/>
            <w:vMerge/>
            <w:hideMark/>
          </w:tcPr>
          <w:p w14:paraId="58E38EF8" w14:textId="77777777" w:rsidR="00EE0654" w:rsidRPr="00EE0654" w:rsidRDefault="00EE0654">
            <w:pPr>
              <w:rPr>
                <w:rFonts w:cs="Arial"/>
              </w:rPr>
            </w:pPr>
          </w:p>
        </w:tc>
        <w:tc>
          <w:tcPr>
            <w:tcW w:w="2637" w:type="dxa"/>
            <w:vMerge/>
            <w:hideMark/>
          </w:tcPr>
          <w:p w14:paraId="2CF0A71F" w14:textId="77777777" w:rsidR="00EE0654" w:rsidRPr="00EE0654" w:rsidRDefault="00EE0654">
            <w:pPr>
              <w:rPr>
                <w:rFonts w:cs="Arial"/>
              </w:rPr>
            </w:pPr>
          </w:p>
        </w:tc>
        <w:tc>
          <w:tcPr>
            <w:tcW w:w="1786" w:type="dxa"/>
            <w:noWrap/>
            <w:hideMark/>
          </w:tcPr>
          <w:p w14:paraId="274820BD" w14:textId="77777777" w:rsidR="00EE0654" w:rsidRPr="00EE0654" w:rsidRDefault="00EE0654">
            <w:pPr>
              <w:rPr>
                <w:rFonts w:cs="Arial"/>
              </w:rPr>
            </w:pPr>
            <w:proofErr w:type="spellStart"/>
            <w:r w:rsidRPr="00EE0654">
              <w:rPr>
                <w:rFonts w:cs="Arial"/>
              </w:rPr>
              <w:t>Farenheit</w:t>
            </w:r>
            <w:proofErr w:type="spellEnd"/>
          </w:p>
        </w:tc>
      </w:tr>
      <w:tr w:rsidR="00EE0654" w:rsidRPr="00EE0654" w14:paraId="69A0FA0C" w14:textId="77777777" w:rsidTr="00C22F66">
        <w:trPr>
          <w:trHeight w:val="255"/>
        </w:trPr>
        <w:tc>
          <w:tcPr>
            <w:tcW w:w="1250" w:type="dxa"/>
            <w:vMerge/>
            <w:hideMark/>
          </w:tcPr>
          <w:p w14:paraId="079718F5" w14:textId="77777777" w:rsidR="00EE0654" w:rsidRPr="00EE0654" w:rsidRDefault="00EE0654">
            <w:pPr>
              <w:rPr>
                <w:rFonts w:cs="Arial"/>
              </w:rPr>
            </w:pPr>
          </w:p>
        </w:tc>
        <w:tc>
          <w:tcPr>
            <w:tcW w:w="1249" w:type="dxa"/>
            <w:vMerge/>
            <w:hideMark/>
          </w:tcPr>
          <w:p w14:paraId="4AA534C3" w14:textId="77777777" w:rsidR="00EE0654" w:rsidRPr="00EE0654" w:rsidRDefault="00EE0654">
            <w:pPr>
              <w:rPr>
                <w:rFonts w:cs="Arial"/>
              </w:rPr>
            </w:pPr>
          </w:p>
        </w:tc>
        <w:tc>
          <w:tcPr>
            <w:tcW w:w="1531" w:type="dxa"/>
            <w:vMerge/>
            <w:hideMark/>
          </w:tcPr>
          <w:p w14:paraId="3EE5FACD" w14:textId="77777777" w:rsidR="00EE0654" w:rsidRPr="00EE0654" w:rsidRDefault="00EE0654">
            <w:pPr>
              <w:rPr>
                <w:rFonts w:cs="Arial"/>
              </w:rPr>
            </w:pPr>
          </w:p>
        </w:tc>
        <w:tc>
          <w:tcPr>
            <w:tcW w:w="1885" w:type="dxa"/>
            <w:vMerge/>
            <w:hideMark/>
          </w:tcPr>
          <w:p w14:paraId="17D35BC6" w14:textId="77777777" w:rsidR="00EE0654" w:rsidRPr="00EE0654" w:rsidRDefault="00EE0654">
            <w:pPr>
              <w:rPr>
                <w:rFonts w:cs="Arial"/>
              </w:rPr>
            </w:pPr>
          </w:p>
        </w:tc>
        <w:tc>
          <w:tcPr>
            <w:tcW w:w="2637" w:type="dxa"/>
            <w:vMerge/>
            <w:hideMark/>
          </w:tcPr>
          <w:p w14:paraId="2274717B" w14:textId="77777777" w:rsidR="00EE0654" w:rsidRPr="00EE0654" w:rsidRDefault="00EE0654">
            <w:pPr>
              <w:rPr>
                <w:rFonts w:cs="Arial"/>
              </w:rPr>
            </w:pPr>
          </w:p>
        </w:tc>
        <w:tc>
          <w:tcPr>
            <w:tcW w:w="1786" w:type="dxa"/>
            <w:noWrap/>
            <w:hideMark/>
          </w:tcPr>
          <w:p w14:paraId="68323826" w14:textId="77777777" w:rsidR="00EE0654" w:rsidRPr="00EE0654" w:rsidRDefault="00EE0654">
            <w:pPr>
              <w:rPr>
                <w:rFonts w:cs="Arial"/>
              </w:rPr>
            </w:pPr>
            <w:r w:rsidRPr="00EE0654">
              <w:rPr>
                <w:rFonts w:cs="Arial"/>
              </w:rPr>
              <w:t>Unused</w:t>
            </w:r>
          </w:p>
        </w:tc>
      </w:tr>
      <w:tr w:rsidR="00EE0654" w:rsidRPr="00EE0654" w14:paraId="1531BCF4" w14:textId="77777777" w:rsidTr="00C22F66">
        <w:trPr>
          <w:trHeight w:val="255"/>
        </w:trPr>
        <w:tc>
          <w:tcPr>
            <w:tcW w:w="1250" w:type="dxa"/>
            <w:vMerge w:val="restart"/>
            <w:noWrap/>
            <w:hideMark/>
          </w:tcPr>
          <w:p w14:paraId="5FA57BF1" w14:textId="77777777" w:rsidR="00EE0654" w:rsidRPr="00EE0654" w:rsidRDefault="00EE0654">
            <w:pPr>
              <w:rPr>
                <w:rFonts w:cs="Arial"/>
              </w:rPr>
            </w:pPr>
            <w:r w:rsidRPr="00EE0654">
              <w:rPr>
                <w:rFonts w:cs="Arial"/>
              </w:rPr>
              <w:t>RHS  (B)</w:t>
            </w:r>
          </w:p>
        </w:tc>
        <w:tc>
          <w:tcPr>
            <w:tcW w:w="1249" w:type="dxa"/>
            <w:vMerge w:val="restart"/>
            <w:noWrap/>
            <w:hideMark/>
          </w:tcPr>
          <w:p w14:paraId="6A90C7BB" w14:textId="77777777" w:rsidR="00EE0654" w:rsidRPr="00EE0654" w:rsidRDefault="00EE0654">
            <w:pPr>
              <w:rPr>
                <w:rFonts w:cs="Arial"/>
              </w:rPr>
            </w:pPr>
            <w:r w:rsidRPr="00EE0654">
              <w:rPr>
                <w:rFonts w:cs="Arial"/>
              </w:rPr>
              <w:t>Temp Selection</w:t>
            </w:r>
          </w:p>
        </w:tc>
        <w:tc>
          <w:tcPr>
            <w:tcW w:w="1531" w:type="dxa"/>
            <w:vMerge w:val="restart"/>
            <w:noWrap/>
            <w:hideMark/>
          </w:tcPr>
          <w:p w14:paraId="4F4B4273" w14:textId="77777777" w:rsidR="00EE0654" w:rsidRPr="00EE0654" w:rsidRDefault="00EE0654">
            <w:pPr>
              <w:rPr>
                <w:rFonts w:cs="Arial"/>
              </w:rPr>
            </w:pPr>
            <w:r w:rsidRPr="00EE0654">
              <w:rPr>
                <w:rFonts w:cs="Arial"/>
              </w:rPr>
              <w:t>REQ-389367</w:t>
            </w:r>
          </w:p>
        </w:tc>
        <w:tc>
          <w:tcPr>
            <w:tcW w:w="1885" w:type="dxa"/>
            <w:vMerge w:val="restart"/>
            <w:noWrap/>
            <w:hideMark/>
          </w:tcPr>
          <w:p w14:paraId="154116BD" w14:textId="77777777" w:rsidR="00EE0654" w:rsidRPr="00EE0654" w:rsidRDefault="00EE0654">
            <w:pPr>
              <w:rPr>
                <w:rFonts w:cs="Arial"/>
              </w:rPr>
            </w:pPr>
            <w:r w:rsidRPr="00EE0654">
              <w:rPr>
                <w:rFonts w:cs="Arial"/>
              </w:rPr>
              <w:t>Clmt_Button_Stat2</w:t>
            </w:r>
          </w:p>
        </w:tc>
        <w:tc>
          <w:tcPr>
            <w:tcW w:w="2637" w:type="dxa"/>
            <w:noWrap/>
            <w:hideMark/>
          </w:tcPr>
          <w:p w14:paraId="7D1205C8" w14:textId="77777777" w:rsidR="00EE0654" w:rsidRPr="00EE0654" w:rsidRDefault="00EE0654">
            <w:pPr>
              <w:rPr>
                <w:rFonts w:cs="Arial"/>
              </w:rPr>
            </w:pPr>
            <w:r w:rsidRPr="00EE0654">
              <w:rPr>
                <w:rFonts w:cs="Arial"/>
              </w:rPr>
              <w:t>RHS_Temp_Display_Digit1</w:t>
            </w:r>
          </w:p>
        </w:tc>
        <w:tc>
          <w:tcPr>
            <w:tcW w:w="1786" w:type="dxa"/>
            <w:noWrap/>
            <w:hideMark/>
          </w:tcPr>
          <w:p w14:paraId="3774C18B" w14:textId="77777777" w:rsidR="00EE0654" w:rsidRPr="00EE0654" w:rsidRDefault="00EE0654">
            <w:pPr>
              <w:rPr>
                <w:rFonts w:cs="Arial"/>
              </w:rPr>
            </w:pPr>
            <w:r w:rsidRPr="00EE0654">
              <w:rPr>
                <w:rFonts w:cs="Arial"/>
              </w:rPr>
              <w:t xml:space="preserve">"ASCII" encoding </w:t>
            </w:r>
          </w:p>
        </w:tc>
      </w:tr>
      <w:tr w:rsidR="00EE0654" w:rsidRPr="00EE0654" w14:paraId="1A03B43A" w14:textId="77777777" w:rsidTr="00C22F66">
        <w:trPr>
          <w:trHeight w:val="255"/>
        </w:trPr>
        <w:tc>
          <w:tcPr>
            <w:tcW w:w="1250" w:type="dxa"/>
            <w:vMerge/>
            <w:hideMark/>
          </w:tcPr>
          <w:p w14:paraId="302A8CBF" w14:textId="77777777" w:rsidR="00EE0654" w:rsidRPr="00EE0654" w:rsidRDefault="00EE0654">
            <w:pPr>
              <w:rPr>
                <w:rFonts w:cs="Arial"/>
              </w:rPr>
            </w:pPr>
          </w:p>
        </w:tc>
        <w:tc>
          <w:tcPr>
            <w:tcW w:w="1249" w:type="dxa"/>
            <w:vMerge/>
            <w:hideMark/>
          </w:tcPr>
          <w:p w14:paraId="6B664663" w14:textId="77777777" w:rsidR="00EE0654" w:rsidRPr="00EE0654" w:rsidRDefault="00EE0654">
            <w:pPr>
              <w:rPr>
                <w:rFonts w:cs="Arial"/>
              </w:rPr>
            </w:pPr>
          </w:p>
        </w:tc>
        <w:tc>
          <w:tcPr>
            <w:tcW w:w="1531" w:type="dxa"/>
            <w:vMerge/>
            <w:hideMark/>
          </w:tcPr>
          <w:p w14:paraId="4DA73D59" w14:textId="77777777" w:rsidR="00EE0654" w:rsidRPr="00EE0654" w:rsidRDefault="00EE0654">
            <w:pPr>
              <w:rPr>
                <w:rFonts w:cs="Arial"/>
              </w:rPr>
            </w:pPr>
          </w:p>
        </w:tc>
        <w:tc>
          <w:tcPr>
            <w:tcW w:w="1885" w:type="dxa"/>
            <w:vMerge/>
            <w:hideMark/>
          </w:tcPr>
          <w:p w14:paraId="23E96310" w14:textId="77777777" w:rsidR="00EE0654" w:rsidRPr="00EE0654" w:rsidRDefault="00EE0654">
            <w:pPr>
              <w:rPr>
                <w:rFonts w:cs="Arial"/>
              </w:rPr>
            </w:pPr>
          </w:p>
        </w:tc>
        <w:tc>
          <w:tcPr>
            <w:tcW w:w="2637" w:type="dxa"/>
            <w:noWrap/>
            <w:hideMark/>
          </w:tcPr>
          <w:p w14:paraId="4B8A2D96" w14:textId="77777777" w:rsidR="00EE0654" w:rsidRPr="00EE0654" w:rsidRDefault="00EE0654">
            <w:pPr>
              <w:rPr>
                <w:rFonts w:cs="Arial"/>
              </w:rPr>
            </w:pPr>
            <w:r w:rsidRPr="00EE0654">
              <w:rPr>
                <w:rFonts w:cs="Arial"/>
              </w:rPr>
              <w:t>RHS_Temp_Display_Digit2</w:t>
            </w:r>
          </w:p>
        </w:tc>
        <w:tc>
          <w:tcPr>
            <w:tcW w:w="1786" w:type="dxa"/>
            <w:noWrap/>
            <w:hideMark/>
          </w:tcPr>
          <w:p w14:paraId="0F03A5FE" w14:textId="77777777" w:rsidR="00EE0654" w:rsidRPr="00EE0654" w:rsidRDefault="00EE0654">
            <w:pPr>
              <w:rPr>
                <w:rFonts w:cs="Arial"/>
              </w:rPr>
            </w:pPr>
            <w:r w:rsidRPr="00EE0654">
              <w:rPr>
                <w:rFonts w:cs="Arial"/>
              </w:rPr>
              <w:t>"ASCII" encoding</w:t>
            </w:r>
          </w:p>
        </w:tc>
      </w:tr>
      <w:tr w:rsidR="00EE0654" w:rsidRPr="00EE0654" w14:paraId="339786B2" w14:textId="77777777" w:rsidTr="00C22F66">
        <w:trPr>
          <w:trHeight w:val="255"/>
        </w:trPr>
        <w:tc>
          <w:tcPr>
            <w:tcW w:w="1250" w:type="dxa"/>
            <w:vMerge/>
            <w:hideMark/>
          </w:tcPr>
          <w:p w14:paraId="1B25DC54" w14:textId="77777777" w:rsidR="00EE0654" w:rsidRPr="00EE0654" w:rsidRDefault="00EE0654">
            <w:pPr>
              <w:rPr>
                <w:rFonts w:cs="Arial"/>
              </w:rPr>
            </w:pPr>
          </w:p>
        </w:tc>
        <w:tc>
          <w:tcPr>
            <w:tcW w:w="1249" w:type="dxa"/>
            <w:vMerge/>
            <w:hideMark/>
          </w:tcPr>
          <w:p w14:paraId="16825264" w14:textId="77777777" w:rsidR="00EE0654" w:rsidRPr="00EE0654" w:rsidRDefault="00EE0654">
            <w:pPr>
              <w:rPr>
                <w:rFonts w:cs="Arial"/>
              </w:rPr>
            </w:pPr>
          </w:p>
        </w:tc>
        <w:tc>
          <w:tcPr>
            <w:tcW w:w="1531" w:type="dxa"/>
            <w:vMerge/>
            <w:hideMark/>
          </w:tcPr>
          <w:p w14:paraId="209F91EF" w14:textId="77777777" w:rsidR="00EE0654" w:rsidRPr="00EE0654" w:rsidRDefault="00EE0654">
            <w:pPr>
              <w:rPr>
                <w:rFonts w:cs="Arial"/>
              </w:rPr>
            </w:pPr>
          </w:p>
        </w:tc>
        <w:tc>
          <w:tcPr>
            <w:tcW w:w="1885" w:type="dxa"/>
            <w:vMerge/>
            <w:hideMark/>
          </w:tcPr>
          <w:p w14:paraId="24AE3BDE" w14:textId="77777777" w:rsidR="00EE0654" w:rsidRPr="00EE0654" w:rsidRDefault="00EE0654">
            <w:pPr>
              <w:rPr>
                <w:rFonts w:cs="Arial"/>
              </w:rPr>
            </w:pPr>
          </w:p>
        </w:tc>
        <w:tc>
          <w:tcPr>
            <w:tcW w:w="2637" w:type="dxa"/>
            <w:vMerge w:val="restart"/>
            <w:noWrap/>
            <w:hideMark/>
          </w:tcPr>
          <w:p w14:paraId="4B3B7669" w14:textId="77777777" w:rsidR="00EE0654" w:rsidRPr="00EE0654" w:rsidRDefault="00EE0654">
            <w:pPr>
              <w:rPr>
                <w:rFonts w:cs="Arial"/>
              </w:rPr>
            </w:pPr>
            <w:r w:rsidRPr="00EE0654">
              <w:rPr>
                <w:rFonts w:cs="Arial"/>
              </w:rPr>
              <w:t>RHS_Temp_Display_Digit3</w:t>
            </w:r>
          </w:p>
        </w:tc>
        <w:tc>
          <w:tcPr>
            <w:tcW w:w="1786" w:type="dxa"/>
            <w:noWrap/>
            <w:hideMark/>
          </w:tcPr>
          <w:p w14:paraId="433A6DEA" w14:textId="77777777" w:rsidR="00EE0654" w:rsidRPr="00EE0654" w:rsidRDefault="00EE0654">
            <w:pPr>
              <w:rPr>
                <w:rFonts w:cs="Arial"/>
              </w:rPr>
            </w:pPr>
            <w:r w:rsidRPr="00EE0654">
              <w:rPr>
                <w:rFonts w:cs="Arial"/>
              </w:rPr>
              <w:t>Off</w:t>
            </w:r>
          </w:p>
        </w:tc>
      </w:tr>
      <w:tr w:rsidR="00EE0654" w:rsidRPr="00EE0654" w14:paraId="28E1A049" w14:textId="77777777" w:rsidTr="00C22F66">
        <w:trPr>
          <w:trHeight w:val="255"/>
        </w:trPr>
        <w:tc>
          <w:tcPr>
            <w:tcW w:w="1250" w:type="dxa"/>
            <w:vMerge/>
            <w:hideMark/>
          </w:tcPr>
          <w:p w14:paraId="57172897" w14:textId="77777777" w:rsidR="00EE0654" w:rsidRPr="00EE0654" w:rsidRDefault="00EE0654">
            <w:pPr>
              <w:rPr>
                <w:rFonts w:cs="Arial"/>
              </w:rPr>
            </w:pPr>
          </w:p>
        </w:tc>
        <w:tc>
          <w:tcPr>
            <w:tcW w:w="1249" w:type="dxa"/>
            <w:vMerge/>
            <w:hideMark/>
          </w:tcPr>
          <w:p w14:paraId="2E7CFF19" w14:textId="77777777" w:rsidR="00EE0654" w:rsidRPr="00EE0654" w:rsidRDefault="00EE0654">
            <w:pPr>
              <w:rPr>
                <w:rFonts w:cs="Arial"/>
              </w:rPr>
            </w:pPr>
          </w:p>
        </w:tc>
        <w:tc>
          <w:tcPr>
            <w:tcW w:w="1531" w:type="dxa"/>
            <w:vMerge/>
            <w:hideMark/>
          </w:tcPr>
          <w:p w14:paraId="0C533E8C" w14:textId="77777777" w:rsidR="00EE0654" w:rsidRPr="00EE0654" w:rsidRDefault="00EE0654">
            <w:pPr>
              <w:rPr>
                <w:rFonts w:cs="Arial"/>
              </w:rPr>
            </w:pPr>
          </w:p>
        </w:tc>
        <w:tc>
          <w:tcPr>
            <w:tcW w:w="1885" w:type="dxa"/>
            <w:vMerge/>
            <w:hideMark/>
          </w:tcPr>
          <w:p w14:paraId="709339E1" w14:textId="77777777" w:rsidR="00EE0654" w:rsidRPr="00EE0654" w:rsidRDefault="00EE0654">
            <w:pPr>
              <w:rPr>
                <w:rFonts w:cs="Arial"/>
              </w:rPr>
            </w:pPr>
          </w:p>
        </w:tc>
        <w:tc>
          <w:tcPr>
            <w:tcW w:w="2637" w:type="dxa"/>
            <w:vMerge/>
            <w:hideMark/>
          </w:tcPr>
          <w:p w14:paraId="5B204F58" w14:textId="77777777" w:rsidR="00EE0654" w:rsidRPr="00EE0654" w:rsidRDefault="00EE0654">
            <w:pPr>
              <w:rPr>
                <w:rFonts w:cs="Arial"/>
              </w:rPr>
            </w:pPr>
          </w:p>
        </w:tc>
        <w:tc>
          <w:tcPr>
            <w:tcW w:w="1786" w:type="dxa"/>
            <w:noWrap/>
            <w:hideMark/>
          </w:tcPr>
          <w:p w14:paraId="0190BE4F" w14:textId="77777777" w:rsidR="00EE0654" w:rsidRPr="00EE0654" w:rsidRDefault="00EE0654">
            <w:pPr>
              <w:rPr>
                <w:rFonts w:cs="Arial"/>
              </w:rPr>
            </w:pPr>
            <w:r w:rsidRPr="00EE0654">
              <w:rPr>
                <w:rFonts w:cs="Arial"/>
              </w:rPr>
              <w:t>_0</w:t>
            </w:r>
          </w:p>
        </w:tc>
      </w:tr>
      <w:tr w:rsidR="00EE0654" w:rsidRPr="00EE0654" w14:paraId="123AA864" w14:textId="77777777" w:rsidTr="00C22F66">
        <w:trPr>
          <w:trHeight w:val="255"/>
        </w:trPr>
        <w:tc>
          <w:tcPr>
            <w:tcW w:w="1250" w:type="dxa"/>
            <w:vMerge/>
            <w:hideMark/>
          </w:tcPr>
          <w:p w14:paraId="72CEE436" w14:textId="77777777" w:rsidR="00EE0654" w:rsidRPr="00EE0654" w:rsidRDefault="00EE0654">
            <w:pPr>
              <w:rPr>
                <w:rFonts w:cs="Arial"/>
              </w:rPr>
            </w:pPr>
          </w:p>
        </w:tc>
        <w:tc>
          <w:tcPr>
            <w:tcW w:w="1249" w:type="dxa"/>
            <w:vMerge/>
            <w:hideMark/>
          </w:tcPr>
          <w:p w14:paraId="0615F334" w14:textId="77777777" w:rsidR="00EE0654" w:rsidRPr="00EE0654" w:rsidRDefault="00EE0654">
            <w:pPr>
              <w:rPr>
                <w:rFonts w:cs="Arial"/>
              </w:rPr>
            </w:pPr>
          </w:p>
        </w:tc>
        <w:tc>
          <w:tcPr>
            <w:tcW w:w="1531" w:type="dxa"/>
            <w:vMerge/>
            <w:hideMark/>
          </w:tcPr>
          <w:p w14:paraId="131FCC43" w14:textId="77777777" w:rsidR="00EE0654" w:rsidRPr="00EE0654" w:rsidRDefault="00EE0654">
            <w:pPr>
              <w:rPr>
                <w:rFonts w:cs="Arial"/>
              </w:rPr>
            </w:pPr>
          </w:p>
        </w:tc>
        <w:tc>
          <w:tcPr>
            <w:tcW w:w="1885" w:type="dxa"/>
            <w:vMerge/>
            <w:hideMark/>
          </w:tcPr>
          <w:p w14:paraId="45EBECEC" w14:textId="77777777" w:rsidR="00EE0654" w:rsidRPr="00EE0654" w:rsidRDefault="00EE0654">
            <w:pPr>
              <w:rPr>
                <w:rFonts w:cs="Arial"/>
              </w:rPr>
            </w:pPr>
          </w:p>
        </w:tc>
        <w:tc>
          <w:tcPr>
            <w:tcW w:w="2637" w:type="dxa"/>
            <w:vMerge/>
            <w:hideMark/>
          </w:tcPr>
          <w:p w14:paraId="06ECF7A0" w14:textId="77777777" w:rsidR="00EE0654" w:rsidRPr="00EE0654" w:rsidRDefault="00EE0654">
            <w:pPr>
              <w:rPr>
                <w:rFonts w:cs="Arial"/>
              </w:rPr>
            </w:pPr>
          </w:p>
        </w:tc>
        <w:tc>
          <w:tcPr>
            <w:tcW w:w="1786" w:type="dxa"/>
            <w:noWrap/>
            <w:hideMark/>
          </w:tcPr>
          <w:p w14:paraId="4BE45917" w14:textId="77777777" w:rsidR="00EE0654" w:rsidRPr="00EE0654" w:rsidRDefault="00EE0654">
            <w:pPr>
              <w:rPr>
                <w:rFonts w:cs="Arial"/>
              </w:rPr>
            </w:pPr>
            <w:r w:rsidRPr="00EE0654">
              <w:rPr>
                <w:rFonts w:cs="Arial"/>
              </w:rPr>
              <w:t>_5</w:t>
            </w:r>
          </w:p>
        </w:tc>
      </w:tr>
      <w:tr w:rsidR="00EE0654" w:rsidRPr="00EE0654" w14:paraId="37FF847F" w14:textId="77777777" w:rsidTr="00C22F66">
        <w:trPr>
          <w:trHeight w:val="255"/>
        </w:trPr>
        <w:tc>
          <w:tcPr>
            <w:tcW w:w="1250" w:type="dxa"/>
            <w:vMerge/>
            <w:hideMark/>
          </w:tcPr>
          <w:p w14:paraId="6F5AC06B" w14:textId="77777777" w:rsidR="00EE0654" w:rsidRPr="00EE0654" w:rsidRDefault="00EE0654">
            <w:pPr>
              <w:rPr>
                <w:rFonts w:cs="Arial"/>
              </w:rPr>
            </w:pPr>
          </w:p>
        </w:tc>
        <w:tc>
          <w:tcPr>
            <w:tcW w:w="1249" w:type="dxa"/>
            <w:vMerge/>
            <w:hideMark/>
          </w:tcPr>
          <w:p w14:paraId="0794BCA4" w14:textId="77777777" w:rsidR="00EE0654" w:rsidRPr="00EE0654" w:rsidRDefault="00EE0654">
            <w:pPr>
              <w:rPr>
                <w:rFonts w:cs="Arial"/>
              </w:rPr>
            </w:pPr>
          </w:p>
        </w:tc>
        <w:tc>
          <w:tcPr>
            <w:tcW w:w="1531" w:type="dxa"/>
            <w:vMerge/>
            <w:hideMark/>
          </w:tcPr>
          <w:p w14:paraId="7015851D" w14:textId="77777777" w:rsidR="00EE0654" w:rsidRPr="00EE0654" w:rsidRDefault="00EE0654">
            <w:pPr>
              <w:rPr>
                <w:rFonts w:cs="Arial"/>
              </w:rPr>
            </w:pPr>
          </w:p>
        </w:tc>
        <w:tc>
          <w:tcPr>
            <w:tcW w:w="1885" w:type="dxa"/>
            <w:vMerge/>
            <w:hideMark/>
          </w:tcPr>
          <w:p w14:paraId="04A0A9D1" w14:textId="77777777" w:rsidR="00EE0654" w:rsidRPr="00EE0654" w:rsidRDefault="00EE0654">
            <w:pPr>
              <w:rPr>
                <w:rFonts w:cs="Arial"/>
              </w:rPr>
            </w:pPr>
          </w:p>
        </w:tc>
        <w:tc>
          <w:tcPr>
            <w:tcW w:w="2637" w:type="dxa"/>
            <w:vMerge/>
            <w:hideMark/>
          </w:tcPr>
          <w:p w14:paraId="229F6934" w14:textId="77777777" w:rsidR="00EE0654" w:rsidRPr="00EE0654" w:rsidRDefault="00EE0654">
            <w:pPr>
              <w:rPr>
                <w:rFonts w:cs="Arial"/>
              </w:rPr>
            </w:pPr>
          </w:p>
        </w:tc>
        <w:tc>
          <w:tcPr>
            <w:tcW w:w="1786" w:type="dxa"/>
            <w:noWrap/>
            <w:hideMark/>
          </w:tcPr>
          <w:p w14:paraId="5893C528" w14:textId="77777777" w:rsidR="00EE0654" w:rsidRPr="00EE0654" w:rsidRDefault="00EE0654">
            <w:pPr>
              <w:rPr>
                <w:rFonts w:cs="Arial"/>
              </w:rPr>
            </w:pPr>
            <w:r w:rsidRPr="00EE0654">
              <w:rPr>
                <w:rFonts w:cs="Arial"/>
              </w:rPr>
              <w:t>Unused</w:t>
            </w:r>
          </w:p>
        </w:tc>
      </w:tr>
      <w:tr w:rsidR="00EE0654" w:rsidRPr="00EE0654" w14:paraId="3C591341" w14:textId="77777777" w:rsidTr="00C22F66">
        <w:trPr>
          <w:trHeight w:val="255"/>
        </w:trPr>
        <w:tc>
          <w:tcPr>
            <w:tcW w:w="1250" w:type="dxa"/>
            <w:vMerge/>
            <w:hideMark/>
          </w:tcPr>
          <w:p w14:paraId="608AC45E" w14:textId="77777777" w:rsidR="00EE0654" w:rsidRPr="00EE0654" w:rsidRDefault="00EE0654">
            <w:pPr>
              <w:rPr>
                <w:rFonts w:cs="Arial"/>
              </w:rPr>
            </w:pPr>
          </w:p>
        </w:tc>
        <w:tc>
          <w:tcPr>
            <w:tcW w:w="1249" w:type="dxa"/>
            <w:vMerge/>
            <w:hideMark/>
          </w:tcPr>
          <w:p w14:paraId="469C27E2" w14:textId="77777777" w:rsidR="00EE0654" w:rsidRPr="00EE0654" w:rsidRDefault="00EE0654">
            <w:pPr>
              <w:rPr>
                <w:rFonts w:cs="Arial"/>
              </w:rPr>
            </w:pPr>
          </w:p>
        </w:tc>
        <w:tc>
          <w:tcPr>
            <w:tcW w:w="1531" w:type="dxa"/>
            <w:vMerge/>
            <w:hideMark/>
          </w:tcPr>
          <w:p w14:paraId="6FB2EBDB" w14:textId="77777777" w:rsidR="00EE0654" w:rsidRPr="00EE0654" w:rsidRDefault="00EE0654">
            <w:pPr>
              <w:rPr>
                <w:rFonts w:cs="Arial"/>
              </w:rPr>
            </w:pPr>
          </w:p>
        </w:tc>
        <w:tc>
          <w:tcPr>
            <w:tcW w:w="1885" w:type="dxa"/>
            <w:vMerge/>
            <w:hideMark/>
          </w:tcPr>
          <w:p w14:paraId="3E0F19D5" w14:textId="77777777" w:rsidR="00EE0654" w:rsidRPr="00EE0654" w:rsidRDefault="00EE0654">
            <w:pPr>
              <w:rPr>
                <w:rFonts w:cs="Arial"/>
              </w:rPr>
            </w:pPr>
          </w:p>
        </w:tc>
        <w:tc>
          <w:tcPr>
            <w:tcW w:w="2637" w:type="dxa"/>
            <w:vMerge w:val="restart"/>
            <w:noWrap/>
            <w:hideMark/>
          </w:tcPr>
          <w:p w14:paraId="645EE229" w14:textId="77777777" w:rsidR="00EE0654" w:rsidRPr="00EE0654" w:rsidRDefault="00EE0654">
            <w:pPr>
              <w:rPr>
                <w:rFonts w:cs="Arial"/>
              </w:rPr>
            </w:pPr>
            <w:proofErr w:type="spellStart"/>
            <w:r w:rsidRPr="00EE0654">
              <w:rPr>
                <w:rFonts w:cs="Arial"/>
              </w:rPr>
              <w:t>EATC_RHS_Units</w:t>
            </w:r>
            <w:proofErr w:type="spellEnd"/>
          </w:p>
        </w:tc>
        <w:tc>
          <w:tcPr>
            <w:tcW w:w="1786" w:type="dxa"/>
            <w:noWrap/>
            <w:hideMark/>
          </w:tcPr>
          <w:p w14:paraId="27171A4F" w14:textId="77777777" w:rsidR="00EE0654" w:rsidRPr="00EE0654" w:rsidRDefault="00EE0654">
            <w:pPr>
              <w:rPr>
                <w:rFonts w:cs="Arial"/>
              </w:rPr>
            </w:pPr>
            <w:r w:rsidRPr="00EE0654">
              <w:rPr>
                <w:rFonts w:cs="Arial"/>
              </w:rPr>
              <w:t>Off</w:t>
            </w:r>
          </w:p>
        </w:tc>
      </w:tr>
      <w:tr w:rsidR="00EE0654" w:rsidRPr="00EE0654" w14:paraId="4BB143F6" w14:textId="77777777" w:rsidTr="00C22F66">
        <w:trPr>
          <w:trHeight w:val="255"/>
        </w:trPr>
        <w:tc>
          <w:tcPr>
            <w:tcW w:w="1250" w:type="dxa"/>
            <w:vMerge/>
            <w:hideMark/>
          </w:tcPr>
          <w:p w14:paraId="40447430" w14:textId="77777777" w:rsidR="00EE0654" w:rsidRPr="00EE0654" w:rsidRDefault="00EE0654">
            <w:pPr>
              <w:rPr>
                <w:rFonts w:cs="Arial"/>
              </w:rPr>
            </w:pPr>
          </w:p>
        </w:tc>
        <w:tc>
          <w:tcPr>
            <w:tcW w:w="1249" w:type="dxa"/>
            <w:vMerge/>
            <w:hideMark/>
          </w:tcPr>
          <w:p w14:paraId="1D2A2B88" w14:textId="77777777" w:rsidR="00EE0654" w:rsidRPr="00EE0654" w:rsidRDefault="00EE0654">
            <w:pPr>
              <w:rPr>
                <w:rFonts w:cs="Arial"/>
              </w:rPr>
            </w:pPr>
          </w:p>
        </w:tc>
        <w:tc>
          <w:tcPr>
            <w:tcW w:w="1531" w:type="dxa"/>
            <w:vMerge/>
            <w:hideMark/>
          </w:tcPr>
          <w:p w14:paraId="75D4CEEE" w14:textId="77777777" w:rsidR="00EE0654" w:rsidRPr="00EE0654" w:rsidRDefault="00EE0654">
            <w:pPr>
              <w:rPr>
                <w:rFonts w:cs="Arial"/>
              </w:rPr>
            </w:pPr>
          </w:p>
        </w:tc>
        <w:tc>
          <w:tcPr>
            <w:tcW w:w="1885" w:type="dxa"/>
            <w:vMerge/>
            <w:hideMark/>
          </w:tcPr>
          <w:p w14:paraId="00136817" w14:textId="77777777" w:rsidR="00EE0654" w:rsidRPr="00EE0654" w:rsidRDefault="00EE0654">
            <w:pPr>
              <w:rPr>
                <w:rFonts w:cs="Arial"/>
              </w:rPr>
            </w:pPr>
          </w:p>
        </w:tc>
        <w:tc>
          <w:tcPr>
            <w:tcW w:w="2637" w:type="dxa"/>
            <w:vMerge/>
            <w:hideMark/>
          </w:tcPr>
          <w:p w14:paraId="038CF5ED" w14:textId="77777777" w:rsidR="00EE0654" w:rsidRPr="00EE0654" w:rsidRDefault="00EE0654">
            <w:pPr>
              <w:rPr>
                <w:rFonts w:cs="Arial"/>
              </w:rPr>
            </w:pPr>
          </w:p>
        </w:tc>
        <w:tc>
          <w:tcPr>
            <w:tcW w:w="1786" w:type="dxa"/>
            <w:noWrap/>
            <w:hideMark/>
          </w:tcPr>
          <w:p w14:paraId="51C34816" w14:textId="77777777" w:rsidR="00EE0654" w:rsidRPr="00EE0654" w:rsidRDefault="00EE0654">
            <w:pPr>
              <w:rPr>
                <w:rFonts w:cs="Arial"/>
              </w:rPr>
            </w:pPr>
            <w:r w:rsidRPr="00EE0654">
              <w:rPr>
                <w:rFonts w:cs="Arial"/>
              </w:rPr>
              <w:t>Celsius</w:t>
            </w:r>
          </w:p>
        </w:tc>
      </w:tr>
      <w:tr w:rsidR="00EE0654" w:rsidRPr="00EE0654" w14:paraId="6DE9DC38" w14:textId="77777777" w:rsidTr="00C22F66">
        <w:trPr>
          <w:trHeight w:val="255"/>
        </w:trPr>
        <w:tc>
          <w:tcPr>
            <w:tcW w:w="1250" w:type="dxa"/>
            <w:vMerge/>
            <w:hideMark/>
          </w:tcPr>
          <w:p w14:paraId="6A88FF12" w14:textId="77777777" w:rsidR="00EE0654" w:rsidRPr="00EE0654" w:rsidRDefault="00EE0654">
            <w:pPr>
              <w:rPr>
                <w:rFonts w:cs="Arial"/>
              </w:rPr>
            </w:pPr>
          </w:p>
        </w:tc>
        <w:tc>
          <w:tcPr>
            <w:tcW w:w="1249" w:type="dxa"/>
            <w:vMerge/>
            <w:hideMark/>
          </w:tcPr>
          <w:p w14:paraId="24AE330D" w14:textId="77777777" w:rsidR="00EE0654" w:rsidRPr="00EE0654" w:rsidRDefault="00EE0654">
            <w:pPr>
              <w:rPr>
                <w:rFonts w:cs="Arial"/>
              </w:rPr>
            </w:pPr>
          </w:p>
        </w:tc>
        <w:tc>
          <w:tcPr>
            <w:tcW w:w="1531" w:type="dxa"/>
            <w:vMerge/>
            <w:hideMark/>
          </w:tcPr>
          <w:p w14:paraId="49E94793" w14:textId="77777777" w:rsidR="00EE0654" w:rsidRPr="00EE0654" w:rsidRDefault="00EE0654">
            <w:pPr>
              <w:rPr>
                <w:rFonts w:cs="Arial"/>
              </w:rPr>
            </w:pPr>
          </w:p>
        </w:tc>
        <w:tc>
          <w:tcPr>
            <w:tcW w:w="1885" w:type="dxa"/>
            <w:vMerge/>
            <w:hideMark/>
          </w:tcPr>
          <w:p w14:paraId="156BA1AE" w14:textId="77777777" w:rsidR="00EE0654" w:rsidRPr="00EE0654" w:rsidRDefault="00EE0654">
            <w:pPr>
              <w:rPr>
                <w:rFonts w:cs="Arial"/>
              </w:rPr>
            </w:pPr>
          </w:p>
        </w:tc>
        <w:tc>
          <w:tcPr>
            <w:tcW w:w="2637" w:type="dxa"/>
            <w:vMerge/>
            <w:hideMark/>
          </w:tcPr>
          <w:p w14:paraId="5D264A6E" w14:textId="77777777" w:rsidR="00EE0654" w:rsidRPr="00EE0654" w:rsidRDefault="00EE0654">
            <w:pPr>
              <w:rPr>
                <w:rFonts w:cs="Arial"/>
              </w:rPr>
            </w:pPr>
          </w:p>
        </w:tc>
        <w:tc>
          <w:tcPr>
            <w:tcW w:w="1786" w:type="dxa"/>
            <w:noWrap/>
            <w:hideMark/>
          </w:tcPr>
          <w:p w14:paraId="21023CF9" w14:textId="77777777" w:rsidR="00EE0654" w:rsidRPr="00EE0654" w:rsidRDefault="00EE0654">
            <w:pPr>
              <w:rPr>
                <w:rFonts w:cs="Arial"/>
              </w:rPr>
            </w:pPr>
            <w:proofErr w:type="spellStart"/>
            <w:r w:rsidRPr="00EE0654">
              <w:rPr>
                <w:rFonts w:cs="Arial"/>
              </w:rPr>
              <w:t>Farenheit</w:t>
            </w:r>
            <w:proofErr w:type="spellEnd"/>
          </w:p>
        </w:tc>
      </w:tr>
      <w:tr w:rsidR="00EE0654" w:rsidRPr="00EE0654" w14:paraId="6AA04A36" w14:textId="77777777" w:rsidTr="00C22F66">
        <w:trPr>
          <w:trHeight w:val="255"/>
        </w:trPr>
        <w:tc>
          <w:tcPr>
            <w:tcW w:w="1250" w:type="dxa"/>
            <w:vMerge/>
            <w:hideMark/>
          </w:tcPr>
          <w:p w14:paraId="3FB24049" w14:textId="77777777" w:rsidR="00EE0654" w:rsidRPr="00EE0654" w:rsidRDefault="00EE0654">
            <w:pPr>
              <w:rPr>
                <w:rFonts w:cs="Arial"/>
              </w:rPr>
            </w:pPr>
          </w:p>
        </w:tc>
        <w:tc>
          <w:tcPr>
            <w:tcW w:w="1249" w:type="dxa"/>
            <w:vMerge/>
            <w:hideMark/>
          </w:tcPr>
          <w:p w14:paraId="345918BF" w14:textId="77777777" w:rsidR="00EE0654" w:rsidRPr="00EE0654" w:rsidRDefault="00EE0654">
            <w:pPr>
              <w:rPr>
                <w:rFonts w:cs="Arial"/>
              </w:rPr>
            </w:pPr>
          </w:p>
        </w:tc>
        <w:tc>
          <w:tcPr>
            <w:tcW w:w="1531" w:type="dxa"/>
            <w:vMerge/>
            <w:hideMark/>
          </w:tcPr>
          <w:p w14:paraId="59172443" w14:textId="77777777" w:rsidR="00EE0654" w:rsidRPr="00EE0654" w:rsidRDefault="00EE0654">
            <w:pPr>
              <w:rPr>
                <w:rFonts w:cs="Arial"/>
              </w:rPr>
            </w:pPr>
          </w:p>
        </w:tc>
        <w:tc>
          <w:tcPr>
            <w:tcW w:w="1885" w:type="dxa"/>
            <w:vMerge/>
            <w:hideMark/>
          </w:tcPr>
          <w:p w14:paraId="67D7061D" w14:textId="77777777" w:rsidR="00EE0654" w:rsidRPr="00EE0654" w:rsidRDefault="00EE0654">
            <w:pPr>
              <w:rPr>
                <w:rFonts w:cs="Arial"/>
              </w:rPr>
            </w:pPr>
          </w:p>
        </w:tc>
        <w:tc>
          <w:tcPr>
            <w:tcW w:w="2637" w:type="dxa"/>
            <w:vMerge/>
            <w:hideMark/>
          </w:tcPr>
          <w:p w14:paraId="3F127654" w14:textId="77777777" w:rsidR="00EE0654" w:rsidRPr="00EE0654" w:rsidRDefault="00EE0654">
            <w:pPr>
              <w:rPr>
                <w:rFonts w:cs="Arial"/>
              </w:rPr>
            </w:pPr>
          </w:p>
        </w:tc>
        <w:tc>
          <w:tcPr>
            <w:tcW w:w="1786" w:type="dxa"/>
            <w:noWrap/>
            <w:hideMark/>
          </w:tcPr>
          <w:p w14:paraId="42524EA8" w14:textId="77777777" w:rsidR="00EE0654" w:rsidRPr="00EE0654" w:rsidRDefault="00EE0654">
            <w:pPr>
              <w:rPr>
                <w:rFonts w:cs="Arial"/>
              </w:rPr>
            </w:pPr>
            <w:r w:rsidRPr="00EE0654">
              <w:rPr>
                <w:rFonts w:cs="Arial"/>
              </w:rPr>
              <w:t>Unused</w:t>
            </w:r>
          </w:p>
        </w:tc>
      </w:tr>
      <w:tr w:rsidR="00EE0654" w:rsidRPr="00EE0654" w14:paraId="168E3EA1" w14:textId="77777777" w:rsidTr="00C22F66">
        <w:trPr>
          <w:trHeight w:val="255"/>
        </w:trPr>
        <w:tc>
          <w:tcPr>
            <w:tcW w:w="1250" w:type="dxa"/>
            <w:noWrap/>
            <w:hideMark/>
          </w:tcPr>
          <w:p w14:paraId="224BE8E3" w14:textId="77777777" w:rsidR="00EE0654" w:rsidRPr="00EE0654" w:rsidRDefault="00EE0654">
            <w:pPr>
              <w:rPr>
                <w:rFonts w:cs="Arial"/>
              </w:rPr>
            </w:pPr>
            <w:r w:rsidRPr="00EE0654">
              <w:rPr>
                <w:rFonts w:cs="Arial"/>
              </w:rPr>
              <w:t> </w:t>
            </w:r>
          </w:p>
        </w:tc>
        <w:tc>
          <w:tcPr>
            <w:tcW w:w="1249" w:type="dxa"/>
            <w:noWrap/>
            <w:hideMark/>
          </w:tcPr>
          <w:p w14:paraId="55321C30" w14:textId="77777777" w:rsidR="00EE0654" w:rsidRPr="00EE0654" w:rsidRDefault="00EE0654">
            <w:pPr>
              <w:rPr>
                <w:rFonts w:cs="Arial"/>
              </w:rPr>
            </w:pPr>
            <w:r w:rsidRPr="00EE0654">
              <w:rPr>
                <w:rFonts w:cs="Arial"/>
              </w:rPr>
              <w:t> </w:t>
            </w:r>
          </w:p>
        </w:tc>
        <w:tc>
          <w:tcPr>
            <w:tcW w:w="1531" w:type="dxa"/>
            <w:noWrap/>
            <w:hideMark/>
          </w:tcPr>
          <w:p w14:paraId="7E704177" w14:textId="77777777" w:rsidR="00EE0654" w:rsidRPr="00EE0654" w:rsidRDefault="00EE0654" w:rsidP="00EE0654">
            <w:pPr>
              <w:rPr>
                <w:rFonts w:cs="Arial"/>
              </w:rPr>
            </w:pPr>
            <w:r w:rsidRPr="00EE0654">
              <w:rPr>
                <w:rFonts w:cs="Arial"/>
              </w:rPr>
              <w:t> </w:t>
            </w:r>
          </w:p>
        </w:tc>
        <w:tc>
          <w:tcPr>
            <w:tcW w:w="1885" w:type="dxa"/>
            <w:noWrap/>
            <w:hideMark/>
          </w:tcPr>
          <w:p w14:paraId="338C5EE1" w14:textId="77777777" w:rsidR="00EE0654" w:rsidRPr="00EE0654" w:rsidRDefault="00EE0654" w:rsidP="00EE0654">
            <w:pPr>
              <w:rPr>
                <w:rFonts w:cs="Arial"/>
              </w:rPr>
            </w:pPr>
            <w:r w:rsidRPr="00EE0654">
              <w:rPr>
                <w:rFonts w:cs="Arial"/>
              </w:rPr>
              <w:t> </w:t>
            </w:r>
          </w:p>
        </w:tc>
        <w:tc>
          <w:tcPr>
            <w:tcW w:w="2637" w:type="dxa"/>
            <w:noWrap/>
            <w:hideMark/>
          </w:tcPr>
          <w:p w14:paraId="2B209FE7" w14:textId="77777777" w:rsidR="00EE0654" w:rsidRPr="00EE0654" w:rsidRDefault="00EE0654">
            <w:pPr>
              <w:rPr>
                <w:rFonts w:cs="Arial"/>
              </w:rPr>
            </w:pPr>
            <w:r w:rsidRPr="00EE0654">
              <w:rPr>
                <w:rFonts w:cs="Arial"/>
              </w:rPr>
              <w:t> </w:t>
            </w:r>
          </w:p>
        </w:tc>
        <w:tc>
          <w:tcPr>
            <w:tcW w:w="1786" w:type="dxa"/>
            <w:noWrap/>
            <w:hideMark/>
          </w:tcPr>
          <w:p w14:paraId="1DA3234F" w14:textId="77777777" w:rsidR="00EE0654" w:rsidRPr="00EE0654" w:rsidRDefault="00EE0654">
            <w:pPr>
              <w:rPr>
                <w:rFonts w:cs="Arial"/>
              </w:rPr>
            </w:pPr>
            <w:r w:rsidRPr="00EE0654">
              <w:rPr>
                <w:rFonts w:cs="Arial"/>
              </w:rPr>
              <w:t> </w:t>
            </w:r>
          </w:p>
        </w:tc>
      </w:tr>
      <w:tr w:rsidR="00EE0654" w:rsidRPr="00EE0654" w14:paraId="73BC121D" w14:textId="77777777" w:rsidTr="00C22F66">
        <w:trPr>
          <w:trHeight w:val="255"/>
        </w:trPr>
        <w:tc>
          <w:tcPr>
            <w:tcW w:w="1250" w:type="dxa"/>
            <w:vMerge w:val="restart"/>
            <w:noWrap/>
            <w:hideMark/>
          </w:tcPr>
          <w:p w14:paraId="279E2658" w14:textId="77777777" w:rsidR="00EE0654" w:rsidRPr="00EE0654" w:rsidRDefault="00EE0654">
            <w:pPr>
              <w:rPr>
                <w:rFonts w:cs="Arial"/>
              </w:rPr>
            </w:pPr>
            <w:r w:rsidRPr="00EE0654">
              <w:rPr>
                <w:rFonts w:cs="Arial"/>
              </w:rPr>
              <w:t>Seat C</w:t>
            </w:r>
          </w:p>
          <w:p w14:paraId="7931B6E9" w14:textId="77777777" w:rsidR="00EE0654" w:rsidRPr="00EE0654" w:rsidRDefault="00EE0654">
            <w:pPr>
              <w:rPr>
                <w:rFonts w:cs="Arial"/>
              </w:rPr>
            </w:pPr>
            <w:r w:rsidRPr="00EE0654">
              <w:rPr>
                <w:rFonts w:cs="Arial"/>
              </w:rPr>
              <w:t> </w:t>
            </w:r>
          </w:p>
          <w:p w14:paraId="03430AA6" w14:textId="77777777" w:rsidR="00EE0654" w:rsidRPr="00EE0654" w:rsidRDefault="00EE0654">
            <w:pPr>
              <w:rPr>
                <w:rFonts w:cs="Arial"/>
              </w:rPr>
            </w:pPr>
            <w:r w:rsidRPr="00EE0654">
              <w:rPr>
                <w:rFonts w:cs="Arial"/>
              </w:rPr>
              <w:t> </w:t>
            </w:r>
          </w:p>
          <w:p w14:paraId="3DFC3B7A" w14:textId="77777777" w:rsidR="00EE0654" w:rsidRPr="00EE0654" w:rsidRDefault="00EE0654">
            <w:pPr>
              <w:rPr>
                <w:rFonts w:cs="Arial"/>
              </w:rPr>
            </w:pPr>
            <w:r w:rsidRPr="00EE0654">
              <w:rPr>
                <w:rFonts w:cs="Arial"/>
              </w:rPr>
              <w:t> </w:t>
            </w:r>
          </w:p>
          <w:p w14:paraId="10828181" w14:textId="77777777" w:rsidR="00EE0654" w:rsidRPr="00EE0654" w:rsidRDefault="00EE0654">
            <w:pPr>
              <w:rPr>
                <w:rFonts w:cs="Arial"/>
              </w:rPr>
            </w:pPr>
            <w:r w:rsidRPr="00EE0654">
              <w:rPr>
                <w:rFonts w:cs="Arial"/>
              </w:rPr>
              <w:t> </w:t>
            </w:r>
          </w:p>
          <w:p w14:paraId="79AEF598" w14:textId="77777777" w:rsidR="00EE0654" w:rsidRPr="00EE0654" w:rsidRDefault="00EE0654">
            <w:pPr>
              <w:rPr>
                <w:rFonts w:cs="Arial"/>
              </w:rPr>
            </w:pPr>
            <w:r w:rsidRPr="00EE0654">
              <w:rPr>
                <w:rFonts w:cs="Arial"/>
              </w:rPr>
              <w:t> </w:t>
            </w:r>
          </w:p>
          <w:p w14:paraId="4810D037" w14:textId="77777777" w:rsidR="00EE0654" w:rsidRPr="00EE0654" w:rsidRDefault="00EE0654">
            <w:pPr>
              <w:rPr>
                <w:rFonts w:cs="Arial"/>
              </w:rPr>
            </w:pPr>
            <w:r w:rsidRPr="00EE0654">
              <w:rPr>
                <w:rFonts w:cs="Arial"/>
              </w:rPr>
              <w:t> </w:t>
            </w:r>
          </w:p>
          <w:p w14:paraId="48109B88" w14:textId="77777777" w:rsidR="00EE0654" w:rsidRPr="00EE0654" w:rsidRDefault="00EE0654">
            <w:pPr>
              <w:rPr>
                <w:rFonts w:cs="Arial"/>
              </w:rPr>
            </w:pPr>
            <w:r w:rsidRPr="00EE0654">
              <w:rPr>
                <w:rFonts w:cs="Arial"/>
              </w:rPr>
              <w:t> </w:t>
            </w:r>
          </w:p>
          <w:p w14:paraId="402B8A2C" w14:textId="77777777" w:rsidR="00EE0654" w:rsidRPr="00EE0654" w:rsidRDefault="00EE0654">
            <w:pPr>
              <w:rPr>
                <w:rFonts w:cs="Arial"/>
              </w:rPr>
            </w:pPr>
            <w:r w:rsidRPr="00EE0654">
              <w:rPr>
                <w:rFonts w:cs="Arial"/>
              </w:rPr>
              <w:t> </w:t>
            </w:r>
          </w:p>
          <w:p w14:paraId="616084B0" w14:textId="77777777" w:rsidR="00EE0654" w:rsidRPr="00EE0654" w:rsidRDefault="00EE0654">
            <w:pPr>
              <w:rPr>
                <w:rFonts w:cs="Arial"/>
              </w:rPr>
            </w:pPr>
            <w:r w:rsidRPr="00EE0654">
              <w:rPr>
                <w:rFonts w:cs="Arial"/>
              </w:rPr>
              <w:t> </w:t>
            </w:r>
          </w:p>
          <w:p w14:paraId="6A05716A" w14:textId="4ECF3173" w:rsidR="00EE0654" w:rsidRPr="00EE0654" w:rsidRDefault="00EE0654" w:rsidP="000C4F7D">
            <w:pPr>
              <w:rPr>
                <w:rFonts w:cs="Arial"/>
              </w:rPr>
            </w:pPr>
            <w:r w:rsidRPr="00EE0654">
              <w:rPr>
                <w:rFonts w:cs="Arial"/>
              </w:rPr>
              <w:t> </w:t>
            </w:r>
          </w:p>
        </w:tc>
        <w:tc>
          <w:tcPr>
            <w:tcW w:w="1249" w:type="dxa"/>
            <w:vMerge w:val="restart"/>
            <w:noWrap/>
            <w:hideMark/>
          </w:tcPr>
          <w:p w14:paraId="6DDCE1EC" w14:textId="77777777" w:rsidR="00EE0654" w:rsidRPr="00EE0654" w:rsidRDefault="00EE0654">
            <w:pPr>
              <w:rPr>
                <w:rFonts w:cs="Arial"/>
              </w:rPr>
            </w:pPr>
            <w:r w:rsidRPr="00EE0654">
              <w:rPr>
                <w:rFonts w:cs="Arial"/>
              </w:rPr>
              <w:t>Rear Climate On/Off</w:t>
            </w:r>
          </w:p>
        </w:tc>
        <w:tc>
          <w:tcPr>
            <w:tcW w:w="1531" w:type="dxa"/>
            <w:vMerge w:val="restart"/>
            <w:noWrap/>
            <w:hideMark/>
          </w:tcPr>
          <w:p w14:paraId="4DD40296" w14:textId="77777777" w:rsidR="00EE0654" w:rsidRPr="00EE0654" w:rsidRDefault="00EE0654">
            <w:pPr>
              <w:rPr>
                <w:rFonts w:cs="Arial"/>
              </w:rPr>
            </w:pPr>
            <w:r w:rsidRPr="00EE0654">
              <w:rPr>
                <w:rFonts w:cs="Arial"/>
              </w:rPr>
              <w:t>REQ-389531</w:t>
            </w:r>
          </w:p>
        </w:tc>
        <w:tc>
          <w:tcPr>
            <w:tcW w:w="1885" w:type="dxa"/>
            <w:vMerge w:val="restart"/>
            <w:noWrap/>
            <w:hideMark/>
          </w:tcPr>
          <w:p w14:paraId="5974050A" w14:textId="77777777" w:rsidR="00EE0654" w:rsidRPr="00EE0654" w:rsidRDefault="00EE0654">
            <w:pPr>
              <w:rPr>
                <w:rFonts w:cs="Arial"/>
              </w:rPr>
            </w:pPr>
            <w:r w:rsidRPr="00EE0654">
              <w:rPr>
                <w:rFonts w:cs="Arial"/>
              </w:rPr>
              <w:t>Clmt_Button_Stat3</w:t>
            </w:r>
          </w:p>
        </w:tc>
        <w:tc>
          <w:tcPr>
            <w:tcW w:w="2637" w:type="dxa"/>
            <w:vMerge w:val="restart"/>
            <w:noWrap/>
            <w:hideMark/>
          </w:tcPr>
          <w:p w14:paraId="52F23496" w14:textId="77777777" w:rsidR="00EE0654" w:rsidRPr="00EE0654" w:rsidRDefault="00EE0654">
            <w:pPr>
              <w:rPr>
                <w:rFonts w:cs="Arial"/>
              </w:rPr>
            </w:pPr>
            <w:proofErr w:type="spellStart"/>
            <w:r w:rsidRPr="00EE0654">
              <w:rPr>
                <w:rFonts w:cs="Arial"/>
              </w:rPr>
              <w:t>Rr_Power_Btn_Stt</w:t>
            </w:r>
            <w:proofErr w:type="spellEnd"/>
          </w:p>
        </w:tc>
        <w:tc>
          <w:tcPr>
            <w:tcW w:w="1786" w:type="dxa"/>
            <w:noWrap/>
            <w:hideMark/>
          </w:tcPr>
          <w:p w14:paraId="30D8442C" w14:textId="77777777" w:rsidR="00EE0654" w:rsidRPr="00EE0654" w:rsidRDefault="00EE0654">
            <w:pPr>
              <w:rPr>
                <w:rFonts w:cs="Arial"/>
              </w:rPr>
            </w:pPr>
            <w:proofErr w:type="spellStart"/>
            <w:r w:rsidRPr="00EE0654">
              <w:rPr>
                <w:rFonts w:cs="Arial"/>
              </w:rPr>
              <w:t>Enabled_Inactive</w:t>
            </w:r>
            <w:proofErr w:type="spellEnd"/>
          </w:p>
        </w:tc>
      </w:tr>
      <w:tr w:rsidR="00EE0654" w:rsidRPr="00EE0654" w14:paraId="47D700D8" w14:textId="77777777" w:rsidTr="00C22F66">
        <w:trPr>
          <w:trHeight w:val="255"/>
        </w:trPr>
        <w:tc>
          <w:tcPr>
            <w:tcW w:w="1250" w:type="dxa"/>
            <w:vMerge/>
            <w:noWrap/>
            <w:hideMark/>
          </w:tcPr>
          <w:p w14:paraId="110FE357" w14:textId="326A0066" w:rsidR="00EE0654" w:rsidRPr="00EE0654" w:rsidRDefault="00EE0654" w:rsidP="000C4F7D">
            <w:pPr>
              <w:rPr>
                <w:rFonts w:cs="Arial"/>
              </w:rPr>
            </w:pPr>
          </w:p>
        </w:tc>
        <w:tc>
          <w:tcPr>
            <w:tcW w:w="1249" w:type="dxa"/>
            <w:vMerge/>
            <w:hideMark/>
          </w:tcPr>
          <w:p w14:paraId="29913D60" w14:textId="77777777" w:rsidR="00EE0654" w:rsidRPr="00EE0654" w:rsidRDefault="00EE0654">
            <w:pPr>
              <w:rPr>
                <w:rFonts w:cs="Arial"/>
              </w:rPr>
            </w:pPr>
          </w:p>
        </w:tc>
        <w:tc>
          <w:tcPr>
            <w:tcW w:w="1531" w:type="dxa"/>
            <w:vMerge/>
            <w:hideMark/>
          </w:tcPr>
          <w:p w14:paraId="43EC4B44" w14:textId="77777777" w:rsidR="00EE0654" w:rsidRPr="00EE0654" w:rsidRDefault="00EE0654">
            <w:pPr>
              <w:rPr>
                <w:rFonts w:cs="Arial"/>
              </w:rPr>
            </w:pPr>
          </w:p>
        </w:tc>
        <w:tc>
          <w:tcPr>
            <w:tcW w:w="1885" w:type="dxa"/>
            <w:vMerge/>
            <w:hideMark/>
          </w:tcPr>
          <w:p w14:paraId="5B103CCE" w14:textId="77777777" w:rsidR="00EE0654" w:rsidRPr="00EE0654" w:rsidRDefault="00EE0654">
            <w:pPr>
              <w:rPr>
                <w:rFonts w:cs="Arial"/>
              </w:rPr>
            </w:pPr>
          </w:p>
        </w:tc>
        <w:tc>
          <w:tcPr>
            <w:tcW w:w="2637" w:type="dxa"/>
            <w:vMerge/>
            <w:hideMark/>
          </w:tcPr>
          <w:p w14:paraId="18F98128" w14:textId="77777777" w:rsidR="00EE0654" w:rsidRPr="00EE0654" w:rsidRDefault="00EE0654">
            <w:pPr>
              <w:rPr>
                <w:rFonts w:cs="Arial"/>
              </w:rPr>
            </w:pPr>
          </w:p>
        </w:tc>
        <w:tc>
          <w:tcPr>
            <w:tcW w:w="1786" w:type="dxa"/>
            <w:noWrap/>
            <w:hideMark/>
          </w:tcPr>
          <w:p w14:paraId="36DC9899" w14:textId="77777777" w:rsidR="00EE0654" w:rsidRPr="00EE0654" w:rsidRDefault="00EE0654">
            <w:pPr>
              <w:rPr>
                <w:rFonts w:cs="Arial"/>
              </w:rPr>
            </w:pPr>
            <w:proofErr w:type="spellStart"/>
            <w:r w:rsidRPr="00EE0654">
              <w:rPr>
                <w:rFonts w:cs="Arial"/>
              </w:rPr>
              <w:t>Enabled_Active</w:t>
            </w:r>
            <w:proofErr w:type="spellEnd"/>
          </w:p>
        </w:tc>
      </w:tr>
      <w:tr w:rsidR="00EE0654" w:rsidRPr="00EE0654" w14:paraId="2B8F4ACE" w14:textId="77777777" w:rsidTr="00C22F66">
        <w:trPr>
          <w:trHeight w:val="255"/>
        </w:trPr>
        <w:tc>
          <w:tcPr>
            <w:tcW w:w="1250" w:type="dxa"/>
            <w:vMerge/>
            <w:noWrap/>
            <w:hideMark/>
          </w:tcPr>
          <w:p w14:paraId="1E484174" w14:textId="6AABAD29" w:rsidR="00EE0654" w:rsidRPr="00EE0654" w:rsidRDefault="00EE0654" w:rsidP="000C4F7D">
            <w:pPr>
              <w:rPr>
                <w:rFonts w:cs="Arial"/>
              </w:rPr>
            </w:pPr>
          </w:p>
        </w:tc>
        <w:tc>
          <w:tcPr>
            <w:tcW w:w="1249" w:type="dxa"/>
            <w:vMerge/>
            <w:hideMark/>
          </w:tcPr>
          <w:p w14:paraId="5503B098" w14:textId="77777777" w:rsidR="00EE0654" w:rsidRPr="00EE0654" w:rsidRDefault="00EE0654">
            <w:pPr>
              <w:rPr>
                <w:rFonts w:cs="Arial"/>
              </w:rPr>
            </w:pPr>
          </w:p>
        </w:tc>
        <w:tc>
          <w:tcPr>
            <w:tcW w:w="1531" w:type="dxa"/>
            <w:vMerge/>
            <w:hideMark/>
          </w:tcPr>
          <w:p w14:paraId="099A8C91" w14:textId="77777777" w:rsidR="00EE0654" w:rsidRPr="00EE0654" w:rsidRDefault="00EE0654">
            <w:pPr>
              <w:rPr>
                <w:rFonts w:cs="Arial"/>
              </w:rPr>
            </w:pPr>
          </w:p>
        </w:tc>
        <w:tc>
          <w:tcPr>
            <w:tcW w:w="1885" w:type="dxa"/>
            <w:vMerge/>
            <w:hideMark/>
          </w:tcPr>
          <w:p w14:paraId="090F45E2" w14:textId="77777777" w:rsidR="00EE0654" w:rsidRPr="00EE0654" w:rsidRDefault="00EE0654">
            <w:pPr>
              <w:rPr>
                <w:rFonts w:cs="Arial"/>
              </w:rPr>
            </w:pPr>
          </w:p>
        </w:tc>
        <w:tc>
          <w:tcPr>
            <w:tcW w:w="2637" w:type="dxa"/>
            <w:vMerge/>
            <w:hideMark/>
          </w:tcPr>
          <w:p w14:paraId="29F8B337" w14:textId="77777777" w:rsidR="00EE0654" w:rsidRPr="00EE0654" w:rsidRDefault="00EE0654">
            <w:pPr>
              <w:rPr>
                <w:rFonts w:cs="Arial"/>
              </w:rPr>
            </w:pPr>
          </w:p>
        </w:tc>
        <w:tc>
          <w:tcPr>
            <w:tcW w:w="1786" w:type="dxa"/>
            <w:noWrap/>
            <w:hideMark/>
          </w:tcPr>
          <w:p w14:paraId="44FFFCBA" w14:textId="77777777" w:rsidR="00EE0654" w:rsidRPr="00EE0654" w:rsidRDefault="00EE0654">
            <w:pPr>
              <w:rPr>
                <w:rFonts w:cs="Arial"/>
              </w:rPr>
            </w:pPr>
            <w:proofErr w:type="spellStart"/>
            <w:r w:rsidRPr="00EE0654">
              <w:rPr>
                <w:rFonts w:cs="Arial"/>
              </w:rPr>
              <w:t>Disabled_Inactive</w:t>
            </w:r>
            <w:proofErr w:type="spellEnd"/>
          </w:p>
        </w:tc>
      </w:tr>
      <w:tr w:rsidR="00EE0654" w:rsidRPr="00EE0654" w14:paraId="450AA839" w14:textId="77777777" w:rsidTr="00C22F66">
        <w:trPr>
          <w:trHeight w:val="255"/>
        </w:trPr>
        <w:tc>
          <w:tcPr>
            <w:tcW w:w="1250" w:type="dxa"/>
            <w:vMerge/>
            <w:noWrap/>
            <w:hideMark/>
          </w:tcPr>
          <w:p w14:paraId="33359582" w14:textId="7D5C6E6C" w:rsidR="00EE0654" w:rsidRPr="00EE0654" w:rsidRDefault="00EE0654" w:rsidP="000C4F7D">
            <w:pPr>
              <w:rPr>
                <w:rFonts w:cs="Arial"/>
              </w:rPr>
            </w:pPr>
          </w:p>
        </w:tc>
        <w:tc>
          <w:tcPr>
            <w:tcW w:w="1249" w:type="dxa"/>
            <w:vMerge/>
            <w:hideMark/>
          </w:tcPr>
          <w:p w14:paraId="29B55972" w14:textId="77777777" w:rsidR="00EE0654" w:rsidRPr="00EE0654" w:rsidRDefault="00EE0654">
            <w:pPr>
              <w:rPr>
                <w:rFonts w:cs="Arial"/>
              </w:rPr>
            </w:pPr>
          </w:p>
        </w:tc>
        <w:tc>
          <w:tcPr>
            <w:tcW w:w="1531" w:type="dxa"/>
            <w:vMerge/>
            <w:hideMark/>
          </w:tcPr>
          <w:p w14:paraId="2D352D40" w14:textId="77777777" w:rsidR="00EE0654" w:rsidRPr="00EE0654" w:rsidRDefault="00EE0654">
            <w:pPr>
              <w:rPr>
                <w:rFonts w:cs="Arial"/>
              </w:rPr>
            </w:pPr>
          </w:p>
        </w:tc>
        <w:tc>
          <w:tcPr>
            <w:tcW w:w="1885" w:type="dxa"/>
            <w:vMerge/>
            <w:hideMark/>
          </w:tcPr>
          <w:p w14:paraId="6C15CAFC" w14:textId="77777777" w:rsidR="00EE0654" w:rsidRPr="00EE0654" w:rsidRDefault="00EE0654">
            <w:pPr>
              <w:rPr>
                <w:rFonts w:cs="Arial"/>
              </w:rPr>
            </w:pPr>
          </w:p>
        </w:tc>
        <w:tc>
          <w:tcPr>
            <w:tcW w:w="2637" w:type="dxa"/>
            <w:vMerge/>
            <w:hideMark/>
          </w:tcPr>
          <w:p w14:paraId="1B19247A" w14:textId="77777777" w:rsidR="00EE0654" w:rsidRPr="00EE0654" w:rsidRDefault="00EE0654">
            <w:pPr>
              <w:rPr>
                <w:rFonts w:cs="Arial"/>
              </w:rPr>
            </w:pPr>
          </w:p>
        </w:tc>
        <w:tc>
          <w:tcPr>
            <w:tcW w:w="1786" w:type="dxa"/>
            <w:noWrap/>
            <w:hideMark/>
          </w:tcPr>
          <w:p w14:paraId="2E992AC6" w14:textId="77777777" w:rsidR="00EE0654" w:rsidRPr="00EE0654" w:rsidRDefault="00EE0654">
            <w:pPr>
              <w:rPr>
                <w:rFonts w:cs="Arial"/>
              </w:rPr>
            </w:pPr>
            <w:proofErr w:type="spellStart"/>
            <w:r w:rsidRPr="00EE0654">
              <w:rPr>
                <w:rFonts w:cs="Arial"/>
              </w:rPr>
              <w:t>Disabled_Active</w:t>
            </w:r>
            <w:proofErr w:type="spellEnd"/>
          </w:p>
        </w:tc>
      </w:tr>
      <w:tr w:rsidR="00EE0654" w:rsidRPr="00EE0654" w14:paraId="5630FAF0" w14:textId="77777777" w:rsidTr="00C22F66">
        <w:trPr>
          <w:trHeight w:val="255"/>
        </w:trPr>
        <w:tc>
          <w:tcPr>
            <w:tcW w:w="1250" w:type="dxa"/>
            <w:vMerge/>
            <w:noWrap/>
            <w:hideMark/>
          </w:tcPr>
          <w:p w14:paraId="44E478AF" w14:textId="28D379F9" w:rsidR="00EE0654" w:rsidRPr="00EE0654" w:rsidRDefault="00EE0654" w:rsidP="000C4F7D">
            <w:pPr>
              <w:rPr>
                <w:rFonts w:cs="Arial"/>
              </w:rPr>
            </w:pPr>
          </w:p>
        </w:tc>
        <w:tc>
          <w:tcPr>
            <w:tcW w:w="1249" w:type="dxa"/>
            <w:vMerge w:val="restart"/>
            <w:noWrap/>
            <w:hideMark/>
          </w:tcPr>
          <w:p w14:paraId="0BF6B395" w14:textId="77777777" w:rsidR="00EE0654" w:rsidRPr="00EE0654" w:rsidRDefault="00EE0654">
            <w:pPr>
              <w:rPr>
                <w:rFonts w:cs="Arial"/>
              </w:rPr>
            </w:pPr>
            <w:r w:rsidRPr="00EE0654">
              <w:rPr>
                <w:rFonts w:cs="Arial"/>
              </w:rPr>
              <w:t>Auto On/Off</w:t>
            </w:r>
          </w:p>
        </w:tc>
        <w:tc>
          <w:tcPr>
            <w:tcW w:w="1531" w:type="dxa"/>
            <w:vMerge w:val="restart"/>
            <w:noWrap/>
            <w:hideMark/>
          </w:tcPr>
          <w:p w14:paraId="12542516" w14:textId="77777777" w:rsidR="00EE0654" w:rsidRPr="00EE0654" w:rsidRDefault="00EE0654">
            <w:pPr>
              <w:rPr>
                <w:rFonts w:cs="Arial"/>
              </w:rPr>
            </w:pPr>
            <w:r w:rsidRPr="00EE0654">
              <w:rPr>
                <w:rFonts w:cs="Arial"/>
              </w:rPr>
              <w:t>REQ-389550</w:t>
            </w:r>
          </w:p>
        </w:tc>
        <w:tc>
          <w:tcPr>
            <w:tcW w:w="1885" w:type="dxa"/>
            <w:vMerge w:val="restart"/>
            <w:noWrap/>
            <w:hideMark/>
          </w:tcPr>
          <w:p w14:paraId="411F7B2F" w14:textId="77777777" w:rsidR="00EE0654" w:rsidRPr="00EE0654" w:rsidRDefault="00EE0654">
            <w:pPr>
              <w:rPr>
                <w:rFonts w:cs="Arial"/>
              </w:rPr>
            </w:pPr>
            <w:r w:rsidRPr="00EE0654">
              <w:rPr>
                <w:rFonts w:cs="Arial"/>
              </w:rPr>
              <w:t>Clmt_Button_Stat3</w:t>
            </w:r>
          </w:p>
        </w:tc>
        <w:tc>
          <w:tcPr>
            <w:tcW w:w="2637" w:type="dxa"/>
            <w:vMerge w:val="restart"/>
            <w:noWrap/>
            <w:hideMark/>
          </w:tcPr>
          <w:p w14:paraId="6FC58AC5" w14:textId="77777777" w:rsidR="00EE0654" w:rsidRPr="00EE0654" w:rsidRDefault="00EE0654">
            <w:pPr>
              <w:rPr>
                <w:rFonts w:cs="Arial"/>
              </w:rPr>
            </w:pPr>
            <w:proofErr w:type="spellStart"/>
            <w:r w:rsidRPr="00EE0654">
              <w:rPr>
                <w:rFonts w:cs="Arial"/>
              </w:rPr>
              <w:t>Rr_AUTO_Btn_Stt</w:t>
            </w:r>
            <w:proofErr w:type="spellEnd"/>
          </w:p>
        </w:tc>
        <w:tc>
          <w:tcPr>
            <w:tcW w:w="1786" w:type="dxa"/>
            <w:noWrap/>
            <w:hideMark/>
          </w:tcPr>
          <w:p w14:paraId="08699976" w14:textId="77777777" w:rsidR="00EE0654" w:rsidRPr="00EE0654" w:rsidRDefault="00EE0654">
            <w:pPr>
              <w:rPr>
                <w:rFonts w:cs="Arial"/>
              </w:rPr>
            </w:pPr>
            <w:proofErr w:type="spellStart"/>
            <w:r w:rsidRPr="00EE0654">
              <w:rPr>
                <w:rFonts w:cs="Arial"/>
              </w:rPr>
              <w:t>Enabled_Inactive</w:t>
            </w:r>
            <w:proofErr w:type="spellEnd"/>
          </w:p>
        </w:tc>
      </w:tr>
      <w:tr w:rsidR="00EE0654" w:rsidRPr="00EE0654" w14:paraId="5F390BEF" w14:textId="77777777" w:rsidTr="00C22F66">
        <w:trPr>
          <w:trHeight w:val="255"/>
        </w:trPr>
        <w:tc>
          <w:tcPr>
            <w:tcW w:w="1250" w:type="dxa"/>
            <w:vMerge/>
            <w:noWrap/>
            <w:hideMark/>
          </w:tcPr>
          <w:p w14:paraId="3017B66F" w14:textId="74780750" w:rsidR="00EE0654" w:rsidRPr="00EE0654" w:rsidRDefault="00EE0654" w:rsidP="000C4F7D">
            <w:pPr>
              <w:rPr>
                <w:rFonts w:cs="Arial"/>
              </w:rPr>
            </w:pPr>
          </w:p>
        </w:tc>
        <w:tc>
          <w:tcPr>
            <w:tcW w:w="1249" w:type="dxa"/>
            <w:vMerge/>
            <w:hideMark/>
          </w:tcPr>
          <w:p w14:paraId="18BE93B9" w14:textId="77777777" w:rsidR="00EE0654" w:rsidRPr="00EE0654" w:rsidRDefault="00EE0654">
            <w:pPr>
              <w:rPr>
                <w:rFonts w:cs="Arial"/>
              </w:rPr>
            </w:pPr>
          </w:p>
        </w:tc>
        <w:tc>
          <w:tcPr>
            <w:tcW w:w="1531" w:type="dxa"/>
            <w:vMerge/>
            <w:hideMark/>
          </w:tcPr>
          <w:p w14:paraId="6235DA0D" w14:textId="77777777" w:rsidR="00EE0654" w:rsidRPr="00EE0654" w:rsidRDefault="00EE0654">
            <w:pPr>
              <w:rPr>
                <w:rFonts w:cs="Arial"/>
              </w:rPr>
            </w:pPr>
          </w:p>
        </w:tc>
        <w:tc>
          <w:tcPr>
            <w:tcW w:w="1885" w:type="dxa"/>
            <w:vMerge/>
            <w:hideMark/>
          </w:tcPr>
          <w:p w14:paraId="46FB0741" w14:textId="77777777" w:rsidR="00EE0654" w:rsidRPr="00EE0654" w:rsidRDefault="00EE0654">
            <w:pPr>
              <w:rPr>
                <w:rFonts w:cs="Arial"/>
              </w:rPr>
            </w:pPr>
          </w:p>
        </w:tc>
        <w:tc>
          <w:tcPr>
            <w:tcW w:w="2637" w:type="dxa"/>
            <w:vMerge/>
            <w:hideMark/>
          </w:tcPr>
          <w:p w14:paraId="27521CFC" w14:textId="77777777" w:rsidR="00EE0654" w:rsidRPr="00EE0654" w:rsidRDefault="00EE0654">
            <w:pPr>
              <w:rPr>
                <w:rFonts w:cs="Arial"/>
              </w:rPr>
            </w:pPr>
          </w:p>
        </w:tc>
        <w:tc>
          <w:tcPr>
            <w:tcW w:w="1786" w:type="dxa"/>
            <w:noWrap/>
            <w:hideMark/>
          </w:tcPr>
          <w:p w14:paraId="142EB742" w14:textId="77777777" w:rsidR="00EE0654" w:rsidRPr="00EE0654" w:rsidRDefault="00EE0654">
            <w:pPr>
              <w:rPr>
                <w:rFonts w:cs="Arial"/>
              </w:rPr>
            </w:pPr>
            <w:proofErr w:type="spellStart"/>
            <w:r w:rsidRPr="00EE0654">
              <w:rPr>
                <w:rFonts w:cs="Arial"/>
              </w:rPr>
              <w:t>Enabled_Active</w:t>
            </w:r>
            <w:proofErr w:type="spellEnd"/>
          </w:p>
        </w:tc>
      </w:tr>
      <w:tr w:rsidR="00EE0654" w:rsidRPr="00EE0654" w14:paraId="11FF987C" w14:textId="77777777" w:rsidTr="00C22F66">
        <w:trPr>
          <w:trHeight w:val="255"/>
        </w:trPr>
        <w:tc>
          <w:tcPr>
            <w:tcW w:w="1250" w:type="dxa"/>
            <w:vMerge/>
            <w:noWrap/>
            <w:hideMark/>
          </w:tcPr>
          <w:p w14:paraId="2A8BA911" w14:textId="7480C37A" w:rsidR="00EE0654" w:rsidRPr="00EE0654" w:rsidRDefault="00EE0654" w:rsidP="000C4F7D">
            <w:pPr>
              <w:rPr>
                <w:rFonts w:cs="Arial"/>
              </w:rPr>
            </w:pPr>
          </w:p>
        </w:tc>
        <w:tc>
          <w:tcPr>
            <w:tcW w:w="1249" w:type="dxa"/>
            <w:vMerge/>
            <w:hideMark/>
          </w:tcPr>
          <w:p w14:paraId="4AE1B177" w14:textId="77777777" w:rsidR="00EE0654" w:rsidRPr="00EE0654" w:rsidRDefault="00EE0654">
            <w:pPr>
              <w:rPr>
                <w:rFonts w:cs="Arial"/>
              </w:rPr>
            </w:pPr>
          </w:p>
        </w:tc>
        <w:tc>
          <w:tcPr>
            <w:tcW w:w="1531" w:type="dxa"/>
            <w:vMerge/>
            <w:hideMark/>
          </w:tcPr>
          <w:p w14:paraId="4F61F639" w14:textId="77777777" w:rsidR="00EE0654" w:rsidRPr="00EE0654" w:rsidRDefault="00EE0654">
            <w:pPr>
              <w:rPr>
                <w:rFonts w:cs="Arial"/>
              </w:rPr>
            </w:pPr>
          </w:p>
        </w:tc>
        <w:tc>
          <w:tcPr>
            <w:tcW w:w="1885" w:type="dxa"/>
            <w:vMerge/>
            <w:hideMark/>
          </w:tcPr>
          <w:p w14:paraId="7C2FDA4C" w14:textId="77777777" w:rsidR="00EE0654" w:rsidRPr="00EE0654" w:rsidRDefault="00EE0654">
            <w:pPr>
              <w:rPr>
                <w:rFonts w:cs="Arial"/>
              </w:rPr>
            </w:pPr>
          </w:p>
        </w:tc>
        <w:tc>
          <w:tcPr>
            <w:tcW w:w="2637" w:type="dxa"/>
            <w:vMerge/>
            <w:hideMark/>
          </w:tcPr>
          <w:p w14:paraId="52D67D89" w14:textId="77777777" w:rsidR="00EE0654" w:rsidRPr="00EE0654" w:rsidRDefault="00EE0654">
            <w:pPr>
              <w:rPr>
                <w:rFonts w:cs="Arial"/>
              </w:rPr>
            </w:pPr>
          </w:p>
        </w:tc>
        <w:tc>
          <w:tcPr>
            <w:tcW w:w="1786" w:type="dxa"/>
            <w:noWrap/>
            <w:hideMark/>
          </w:tcPr>
          <w:p w14:paraId="099AC837" w14:textId="77777777" w:rsidR="00EE0654" w:rsidRPr="00EE0654" w:rsidRDefault="00EE0654">
            <w:pPr>
              <w:rPr>
                <w:rFonts w:cs="Arial"/>
              </w:rPr>
            </w:pPr>
            <w:proofErr w:type="spellStart"/>
            <w:r w:rsidRPr="00EE0654">
              <w:rPr>
                <w:rFonts w:cs="Arial"/>
              </w:rPr>
              <w:t>Disabled_Inactive</w:t>
            </w:r>
            <w:proofErr w:type="spellEnd"/>
          </w:p>
        </w:tc>
      </w:tr>
      <w:tr w:rsidR="00EE0654" w:rsidRPr="00EE0654" w14:paraId="5BF71700" w14:textId="77777777" w:rsidTr="00C22F66">
        <w:trPr>
          <w:trHeight w:val="255"/>
        </w:trPr>
        <w:tc>
          <w:tcPr>
            <w:tcW w:w="1250" w:type="dxa"/>
            <w:vMerge/>
            <w:noWrap/>
            <w:hideMark/>
          </w:tcPr>
          <w:p w14:paraId="158990DC" w14:textId="5C22EC51" w:rsidR="00EE0654" w:rsidRPr="00EE0654" w:rsidRDefault="00EE0654" w:rsidP="000C4F7D">
            <w:pPr>
              <w:rPr>
                <w:rFonts w:cs="Arial"/>
              </w:rPr>
            </w:pPr>
          </w:p>
        </w:tc>
        <w:tc>
          <w:tcPr>
            <w:tcW w:w="1249" w:type="dxa"/>
            <w:vMerge/>
            <w:hideMark/>
          </w:tcPr>
          <w:p w14:paraId="59870A28" w14:textId="77777777" w:rsidR="00EE0654" w:rsidRPr="00EE0654" w:rsidRDefault="00EE0654">
            <w:pPr>
              <w:rPr>
                <w:rFonts w:cs="Arial"/>
              </w:rPr>
            </w:pPr>
          </w:p>
        </w:tc>
        <w:tc>
          <w:tcPr>
            <w:tcW w:w="1531" w:type="dxa"/>
            <w:vMerge/>
            <w:hideMark/>
          </w:tcPr>
          <w:p w14:paraId="2C9D9040" w14:textId="77777777" w:rsidR="00EE0654" w:rsidRPr="00EE0654" w:rsidRDefault="00EE0654">
            <w:pPr>
              <w:rPr>
                <w:rFonts w:cs="Arial"/>
              </w:rPr>
            </w:pPr>
          </w:p>
        </w:tc>
        <w:tc>
          <w:tcPr>
            <w:tcW w:w="1885" w:type="dxa"/>
            <w:vMerge/>
            <w:hideMark/>
          </w:tcPr>
          <w:p w14:paraId="33B3BA6C" w14:textId="77777777" w:rsidR="00EE0654" w:rsidRPr="00EE0654" w:rsidRDefault="00EE0654">
            <w:pPr>
              <w:rPr>
                <w:rFonts w:cs="Arial"/>
              </w:rPr>
            </w:pPr>
          </w:p>
        </w:tc>
        <w:tc>
          <w:tcPr>
            <w:tcW w:w="2637" w:type="dxa"/>
            <w:vMerge/>
            <w:hideMark/>
          </w:tcPr>
          <w:p w14:paraId="11038C8A" w14:textId="77777777" w:rsidR="00EE0654" w:rsidRPr="00EE0654" w:rsidRDefault="00EE0654">
            <w:pPr>
              <w:rPr>
                <w:rFonts w:cs="Arial"/>
              </w:rPr>
            </w:pPr>
          </w:p>
        </w:tc>
        <w:tc>
          <w:tcPr>
            <w:tcW w:w="1786" w:type="dxa"/>
            <w:noWrap/>
            <w:hideMark/>
          </w:tcPr>
          <w:p w14:paraId="503352AA" w14:textId="77777777" w:rsidR="00EE0654" w:rsidRPr="00EE0654" w:rsidRDefault="00EE0654">
            <w:pPr>
              <w:rPr>
                <w:rFonts w:cs="Arial"/>
              </w:rPr>
            </w:pPr>
            <w:proofErr w:type="spellStart"/>
            <w:r w:rsidRPr="00EE0654">
              <w:rPr>
                <w:rFonts w:cs="Arial"/>
              </w:rPr>
              <w:t>Disabled_Active</w:t>
            </w:r>
            <w:proofErr w:type="spellEnd"/>
          </w:p>
        </w:tc>
      </w:tr>
      <w:tr w:rsidR="00EE0654" w:rsidRPr="00EE0654" w14:paraId="277460BA" w14:textId="77777777" w:rsidTr="00C22F66">
        <w:trPr>
          <w:trHeight w:val="510"/>
        </w:trPr>
        <w:tc>
          <w:tcPr>
            <w:tcW w:w="1250" w:type="dxa"/>
            <w:vMerge/>
            <w:noWrap/>
            <w:hideMark/>
          </w:tcPr>
          <w:p w14:paraId="313A53A3" w14:textId="6C11E7C7" w:rsidR="00EE0654" w:rsidRPr="00EE0654" w:rsidRDefault="00EE0654" w:rsidP="000C4F7D">
            <w:pPr>
              <w:rPr>
                <w:rFonts w:cs="Arial"/>
              </w:rPr>
            </w:pPr>
          </w:p>
        </w:tc>
        <w:tc>
          <w:tcPr>
            <w:tcW w:w="1249" w:type="dxa"/>
            <w:noWrap/>
            <w:hideMark/>
          </w:tcPr>
          <w:p w14:paraId="25A758A0" w14:textId="77777777" w:rsidR="00EE0654" w:rsidRPr="00EE0654" w:rsidRDefault="00EE0654">
            <w:pPr>
              <w:rPr>
                <w:rFonts w:cs="Arial"/>
              </w:rPr>
            </w:pPr>
            <w:r w:rsidRPr="00EE0654">
              <w:rPr>
                <w:rFonts w:cs="Arial"/>
              </w:rPr>
              <w:t>Temp Selection</w:t>
            </w:r>
          </w:p>
        </w:tc>
        <w:tc>
          <w:tcPr>
            <w:tcW w:w="1531" w:type="dxa"/>
            <w:noWrap/>
            <w:hideMark/>
          </w:tcPr>
          <w:p w14:paraId="1FFFC5BF" w14:textId="77777777" w:rsidR="00EE0654" w:rsidRPr="00EE0654" w:rsidRDefault="00EE0654">
            <w:pPr>
              <w:rPr>
                <w:rFonts w:cs="Arial"/>
              </w:rPr>
            </w:pPr>
            <w:r w:rsidRPr="00EE0654">
              <w:rPr>
                <w:rFonts w:cs="Arial"/>
              </w:rPr>
              <w:t>REQ-389495</w:t>
            </w:r>
          </w:p>
        </w:tc>
        <w:tc>
          <w:tcPr>
            <w:tcW w:w="1885" w:type="dxa"/>
            <w:noWrap/>
            <w:hideMark/>
          </w:tcPr>
          <w:p w14:paraId="3251FF23" w14:textId="77777777" w:rsidR="00EE0654" w:rsidRPr="00EE0654" w:rsidRDefault="00EE0654" w:rsidP="00EE0654">
            <w:pPr>
              <w:rPr>
                <w:rFonts w:cs="Arial"/>
              </w:rPr>
            </w:pPr>
            <w:r w:rsidRPr="00EE0654">
              <w:rPr>
                <w:rFonts w:cs="Arial"/>
              </w:rPr>
              <w:t> </w:t>
            </w:r>
          </w:p>
        </w:tc>
        <w:tc>
          <w:tcPr>
            <w:tcW w:w="2637" w:type="dxa"/>
            <w:hideMark/>
          </w:tcPr>
          <w:p w14:paraId="0EB5B7E3" w14:textId="77777777" w:rsidR="00EE0654" w:rsidRPr="00EE0654" w:rsidRDefault="00EE0654">
            <w:pPr>
              <w:rPr>
                <w:rFonts w:cs="Arial"/>
              </w:rPr>
            </w:pPr>
            <w:r w:rsidRPr="00EE0654">
              <w:rPr>
                <w:rFonts w:cs="Arial"/>
              </w:rPr>
              <w:t>Rr_LHS_Set_Temp_Dig1</w:t>
            </w:r>
            <w:r w:rsidRPr="00EE0654">
              <w:rPr>
                <w:rFonts w:cs="Arial"/>
              </w:rPr>
              <w:br/>
              <w:t>Rr_LHS_Set_Temp_Dig2</w:t>
            </w:r>
          </w:p>
        </w:tc>
        <w:tc>
          <w:tcPr>
            <w:tcW w:w="1786" w:type="dxa"/>
            <w:noWrap/>
            <w:hideMark/>
          </w:tcPr>
          <w:p w14:paraId="6C5C2E98" w14:textId="77777777" w:rsidR="00EE0654" w:rsidRPr="00EE0654" w:rsidRDefault="00EE0654">
            <w:pPr>
              <w:rPr>
                <w:rFonts w:cs="Arial"/>
              </w:rPr>
            </w:pPr>
            <w:r w:rsidRPr="00EE0654">
              <w:rPr>
                <w:rFonts w:cs="Arial"/>
              </w:rPr>
              <w:t> </w:t>
            </w:r>
          </w:p>
        </w:tc>
      </w:tr>
      <w:tr w:rsidR="00EE0654" w:rsidRPr="00EE0654" w14:paraId="3EBF15B8" w14:textId="77777777" w:rsidTr="00C22F66">
        <w:trPr>
          <w:trHeight w:val="255"/>
        </w:trPr>
        <w:tc>
          <w:tcPr>
            <w:tcW w:w="1250" w:type="dxa"/>
            <w:vMerge/>
            <w:noWrap/>
            <w:hideMark/>
          </w:tcPr>
          <w:p w14:paraId="36AF7B70" w14:textId="22100BBF" w:rsidR="00EE0654" w:rsidRPr="00EE0654" w:rsidRDefault="00EE0654" w:rsidP="000C4F7D">
            <w:pPr>
              <w:rPr>
                <w:rFonts w:cs="Arial"/>
              </w:rPr>
            </w:pPr>
          </w:p>
        </w:tc>
        <w:tc>
          <w:tcPr>
            <w:tcW w:w="1249" w:type="dxa"/>
            <w:noWrap/>
            <w:hideMark/>
          </w:tcPr>
          <w:p w14:paraId="051F568D" w14:textId="77777777" w:rsidR="00EE0654" w:rsidRPr="00EE0654" w:rsidRDefault="00EE0654">
            <w:pPr>
              <w:rPr>
                <w:rFonts w:cs="Arial"/>
              </w:rPr>
            </w:pPr>
            <w:r w:rsidRPr="00EE0654">
              <w:rPr>
                <w:rFonts w:cs="Arial"/>
              </w:rPr>
              <w:t>Fan Speed</w:t>
            </w:r>
          </w:p>
        </w:tc>
        <w:tc>
          <w:tcPr>
            <w:tcW w:w="1531" w:type="dxa"/>
            <w:noWrap/>
            <w:hideMark/>
          </w:tcPr>
          <w:p w14:paraId="1E48110D" w14:textId="77777777" w:rsidR="00EE0654" w:rsidRPr="00EE0654" w:rsidRDefault="00EE0654">
            <w:pPr>
              <w:rPr>
                <w:rFonts w:cs="Arial"/>
              </w:rPr>
            </w:pPr>
            <w:r w:rsidRPr="00EE0654">
              <w:rPr>
                <w:rFonts w:cs="Arial"/>
              </w:rPr>
              <w:t>REQ-389513</w:t>
            </w:r>
          </w:p>
        </w:tc>
        <w:tc>
          <w:tcPr>
            <w:tcW w:w="1885" w:type="dxa"/>
            <w:noWrap/>
            <w:hideMark/>
          </w:tcPr>
          <w:p w14:paraId="4DC2F18B" w14:textId="77777777" w:rsidR="00EE0654" w:rsidRPr="00EE0654" w:rsidRDefault="00EE0654" w:rsidP="00EE0654">
            <w:pPr>
              <w:rPr>
                <w:rFonts w:cs="Arial"/>
              </w:rPr>
            </w:pPr>
            <w:r w:rsidRPr="00EE0654">
              <w:rPr>
                <w:rFonts w:cs="Arial"/>
              </w:rPr>
              <w:t> </w:t>
            </w:r>
          </w:p>
        </w:tc>
        <w:tc>
          <w:tcPr>
            <w:tcW w:w="2637" w:type="dxa"/>
            <w:noWrap/>
            <w:hideMark/>
          </w:tcPr>
          <w:p w14:paraId="4AB948D2" w14:textId="77777777" w:rsidR="00EE0654" w:rsidRPr="00EE0654" w:rsidRDefault="00EE0654">
            <w:pPr>
              <w:rPr>
                <w:rFonts w:cs="Arial"/>
              </w:rPr>
            </w:pPr>
            <w:proofErr w:type="spellStart"/>
            <w:r w:rsidRPr="00EE0654">
              <w:rPr>
                <w:rFonts w:cs="Arial"/>
              </w:rPr>
              <w:t>Rr_Blower_Indicate_Stat</w:t>
            </w:r>
            <w:proofErr w:type="spellEnd"/>
          </w:p>
        </w:tc>
        <w:tc>
          <w:tcPr>
            <w:tcW w:w="1786" w:type="dxa"/>
            <w:noWrap/>
            <w:hideMark/>
          </w:tcPr>
          <w:p w14:paraId="412B8CA3" w14:textId="77777777" w:rsidR="00EE0654" w:rsidRPr="00EE0654" w:rsidRDefault="00EE0654">
            <w:pPr>
              <w:rPr>
                <w:rFonts w:cs="Arial"/>
              </w:rPr>
            </w:pPr>
            <w:r w:rsidRPr="00EE0654">
              <w:rPr>
                <w:rFonts w:cs="Arial"/>
              </w:rPr>
              <w:t> </w:t>
            </w:r>
          </w:p>
        </w:tc>
      </w:tr>
      <w:tr w:rsidR="00EE0654" w:rsidRPr="00EE0654" w14:paraId="1621C3A6" w14:textId="77777777" w:rsidTr="00C22F66">
        <w:trPr>
          <w:trHeight w:val="255"/>
        </w:trPr>
        <w:tc>
          <w:tcPr>
            <w:tcW w:w="1250" w:type="dxa"/>
            <w:vMerge/>
            <w:noWrap/>
            <w:hideMark/>
          </w:tcPr>
          <w:p w14:paraId="43B0F8C7" w14:textId="2ADEBDD0" w:rsidR="00EE0654" w:rsidRPr="00EE0654" w:rsidRDefault="00EE0654">
            <w:pPr>
              <w:rPr>
                <w:rFonts w:cs="Arial"/>
              </w:rPr>
            </w:pPr>
          </w:p>
        </w:tc>
        <w:tc>
          <w:tcPr>
            <w:tcW w:w="1249" w:type="dxa"/>
            <w:noWrap/>
            <w:hideMark/>
          </w:tcPr>
          <w:p w14:paraId="7744C853" w14:textId="77777777" w:rsidR="00EE0654" w:rsidRPr="00EE0654" w:rsidRDefault="00EE0654">
            <w:pPr>
              <w:rPr>
                <w:rFonts w:cs="Arial"/>
              </w:rPr>
            </w:pPr>
            <w:r w:rsidRPr="00EE0654">
              <w:rPr>
                <w:rFonts w:cs="Arial"/>
              </w:rPr>
              <w:t>Vent Location</w:t>
            </w:r>
          </w:p>
        </w:tc>
        <w:tc>
          <w:tcPr>
            <w:tcW w:w="1531" w:type="dxa"/>
            <w:noWrap/>
            <w:hideMark/>
          </w:tcPr>
          <w:p w14:paraId="24C616C8" w14:textId="77777777" w:rsidR="00EE0654" w:rsidRPr="00EE0654" w:rsidRDefault="00EE0654">
            <w:pPr>
              <w:rPr>
                <w:rFonts w:cs="Arial"/>
              </w:rPr>
            </w:pPr>
            <w:r w:rsidRPr="00EE0654">
              <w:rPr>
                <w:rFonts w:cs="Arial"/>
              </w:rPr>
              <w:t>REQ-389539    REQ-389543</w:t>
            </w:r>
          </w:p>
        </w:tc>
        <w:tc>
          <w:tcPr>
            <w:tcW w:w="1885" w:type="dxa"/>
            <w:noWrap/>
            <w:hideMark/>
          </w:tcPr>
          <w:p w14:paraId="5E64CF98" w14:textId="77777777" w:rsidR="00EE0654" w:rsidRPr="00EE0654" w:rsidRDefault="00EE0654" w:rsidP="00EE0654">
            <w:pPr>
              <w:rPr>
                <w:rFonts w:cs="Arial"/>
              </w:rPr>
            </w:pPr>
            <w:r w:rsidRPr="00EE0654">
              <w:rPr>
                <w:rFonts w:cs="Arial"/>
              </w:rPr>
              <w:t> </w:t>
            </w:r>
          </w:p>
        </w:tc>
        <w:tc>
          <w:tcPr>
            <w:tcW w:w="2637" w:type="dxa"/>
            <w:noWrap/>
            <w:hideMark/>
          </w:tcPr>
          <w:p w14:paraId="5C7CEB5C" w14:textId="77777777" w:rsidR="00EE0654" w:rsidRPr="00EE0654" w:rsidRDefault="00EE0654">
            <w:pPr>
              <w:rPr>
                <w:rFonts w:cs="Arial"/>
              </w:rPr>
            </w:pPr>
            <w:proofErr w:type="spellStart"/>
            <w:r w:rsidRPr="00EE0654">
              <w:rPr>
                <w:rFonts w:cs="Arial"/>
              </w:rPr>
              <w:t>ClimtRearPnl_B_Stat</w:t>
            </w:r>
            <w:proofErr w:type="spellEnd"/>
          </w:p>
        </w:tc>
        <w:tc>
          <w:tcPr>
            <w:tcW w:w="1786" w:type="dxa"/>
            <w:noWrap/>
            <w:hideMark/>
          </w:tcPr>
          <w:p w14:paraId="3F5E0CE7" w14:textId="77777777" w:rsidR="00EE0654" w:rsidRPr="00EE0654" w:rsidRDefault="00EE0654">
            <w:pPr>
              <w:rPr>
                <w:rFonts w:cs="Arial"/>
              </w:rPr>
            </w:pPr>
            <w:r w:rsidRPr="00EE0654">
              <w:rPr>
                <w:rFonts w:cs="Arial"/>
              </w:rPr>
              <w:t> </w:t>
            </w:r>
          </w:p>
        </w:tc>
      </w:tr>
      <w:tr w:rsidR="00EE0654" w:rsidRPr="00EE0654" w14:paraId="03E52FDB" w14:textId="77777777" w:rsidTr="00C22F66">
        <w:trPr>
          <w:trHeight w:val="255"/>
        </w:trPr>
        <w:tc>
          <w:tcPr>
            <w:tcW w:w="1250" w:type="dxa"/>
            <w:noWrap/>
            <w:hideMark/>
          </w:tcPr>
          <w:p w14:paraId="285B86F5" w14:textId="77777777" w:rsidR="00EE0654" w:rsidRPr="00EE0654" w:rsidRDefault="00EE0654">
            <w:pPr>
              <w:rPr>
                <w:rFonts w:cs="Arial"/>
              </w:rPr>
            </w:pPr>
            <w:r w:rsidRPr="00EE0654">
              <w:rPr>
                <w:rFonts w:cs="Arial"/>
              </w:rPr>
              <w:t> </w:t>
            </w:r>
          </w:p>
        </w:tc>
        <w:tc>
          <w:tcPr>
            <w:tcW w:w="1249" w:type="dxa"/>
            <w:noWrap/>
            <w:hideMark/>
          </w:tcPr>
          <w:p w14:paraId="5A551BB3" w14:textId="77777777" w:rsidR="00EE0654" w:rsidRPr="00EE0654" w:rsidRDefault="00EE0654">
            <w:pPr>
              <w:rPr>
                <w:rFonts w:cs="Arial"/>
              </w:rPr>
            </w:pPr>
            <w:r w:rsidRPr="00EE0654">
              <w:rPr>
                <w:rFonts w:cs="Arial"/>
              </w:rPr>
              <w:t> </w:t>
            </w:r>
          </w:p>
        </w:tc>
        <w:tc>
          <w:tcPr>
            <w:tcW w:w="1531" w:type="dxa"/>
            <w:noWrap/>
            <w:hideMark/>
          </w:tcPr>
          <w:p w14:paraId="0E1492CC" w14:textId="77777777" w:rsidR="00EE0654" w:rsidRPr="00EE0654" w:rsidRDefault="00EE0654">
            <w:pPr>
              <w:rPr>
                <w:rFonts w:cs="Arial"/>
              </w:rPr>
            </w:pPr>
            <w:r w:rsidRPr="00EE0654">
              <w:rPr>
                <w:rFonts w:cs="Arial"/>
              </w:rPr>
              <w:t> </w:t>
            </w:r>
          </w:p>
        </w:tc>
        <w:tc>
          <w:tcPr>
            <w:tcW w:w="1885" w:type="dxa"/>
            <w:noWrap/>
            <w:hideMark/>
          </w:tcPr>
          <w:p w14:paraId="46505DBF" w14:textId="77777777" w:rsidR="00EE0654" w:rsidRPr="00EE0654" w:rsidRDefault="00EE0654" w:rsidP="00EE0654">
            <w:pPr>
              <w:rPr>
                <w:rFonts w:cs="Arial"/>
              </w:rPr>
            </w:pPr>
            <w:r w:rsidRPr="00EE0654">
              <w:rPr>
                <w:rFonts w:cs="Arial"/>
              </w:rPr>
              <w:t> </w:t>
            </w:r>
          </w:p>
        </w:tc>
        <w:tc>
          <w:tcPr>
            <w:tcW w:w="2637" w:type="dxa"/>
            <w:noWrap/>
            <w:hideMark/>
          </w:tcPr>
          <w:p w14:paraId="142946B9" w14:textId="77777777" w:rsidR="00EE0654" w:rsidRPr="00EE0654" w:rsidRDefault="00EE0654">
            <w:pPr>
              <w:rPr>
                <w:rFonts w:cs="Arial"/>
              </w:rPr>
            </w:pPr>
            <w:r w:rsidRPr="00EE0654">
              <w:rPr>
                <w:rFonts w:cs="Arial"/>
              </w:rPr>
              <w:t> </w:t>
            </w:r>
          </w:p>
        </w:tc>
        <w:tc>
          <w:tcPr>
            <w:tcW w:w="1786" w:type="dxa"/>
            <w:noWrap/>
            <w:hideMark/>
          </w:tcPr>
          <w:p w14:paraId="0E8AF4FC" w14:textId="77777777" w:rsidR="00EE0654" w:rsidRPr="00EE0654" w:rsidRDefault="00EE0654">
            <w:pPr>
              <w:rPr>
                <w:rFonts w:cs="Arial"/>
              </w:rPr>
            </w:pPr>
            <w:r w:rsidRPr="00EE0654">
              <w:rPr>
                <w:rFonts w:cs="Arial"/>
              </w:rPr>
              <w:t> </w:t>
            </w:r>
          </w:p>
        </w:tc>
      </w:tr>
      <w:tr w:rsidR="00EE0654" w:rsidRPr="00EE0654" w14:paraId="5B180785" w14:textId="77777777" w:rsidTr="00C22F66">
        <w:trPr>
          <w:trHeight w:val="255"/>
        </w:trPr>
        <w:tc>
          <w:tcPr>
            <w:tcW w:w="1250" w:type="dxa"/>
            <w:noWrap/>
            <w:hideMark/>
          </w:tcPr>
          <w:p w14:paraId="0A69A2E7" w14:textId="77777777" w:rsidR="00EE0654" w:rsidRPr="00EE0654" w:rsidRDefault="00EE0654">
            <w:pPr>
              <w:rPr>
                <w:rFonts w:cs="Arial"/>
              </w:rPr>
            </w:pPr>
            <w:r w:rsidRPr="00EE0654">
              <w:rPr>
                <w:rFonts w:cs="Arial"/>
              </w:rPr>
              <w:t> </w:t>
            </w:r>
          </w:p>
        </w:tc>
        <w:tc>
          <w:tcPr>
            <w:tcW w:w="1249" w:type="dxa"/>
            <w:noWrap/>
            <w:hideMark/>
          </w:tcPr>
          <w:p w14:paraId="119B3031" w14:textId="77777777" w:rsidR="00EE0654" w:rsidRPr="00EE0654" w:rsidRDefault="00EE0654">
            <w:pPr>
              <w:rPr>
                <w:rFonts w:cs="Arial"/>
              </w:rPr>
            </w:pPr>
            <w:r w:rsidRPr="00EE0654">
              <w:rPr>
                <w:rFonts w:cs="Arial"/>
              </w:rPr>
              <w:t> </w:t>
            </w:r>
          </w:p>
        </w:tc>
        <w:tc>
          <w:tcPr>
            <w:tcW w:w="1531" w:type="dxa"/>
            <w:noWrap/>
            <w:hideMark/>
          </w:tcPr>
          <w:p w14:paraId="09948B17" w14:textId="77777777" w:rsidR="00EE0654" w:rsidRPr="00EE0654" w:rsidRDefault="00EE0654" w:rsidP="00EE0654">
            <w:pPr>
              <w:rPr>
                <w:rFonts w:cs="Arial"/>
              </w:rPr>
            </w:pPr>
            <w:r w:rsidRPr="00EE0654">
              <w:rPr>
                <w:rFonts w:cs="Arial"/>
              </w:rPr>
              <w:t> </w:t>
            </w:r>
          </w:p>
        </w:tc>
        <w:tc>
          <w:tcPr>
            <w:tcW w:w="1885" w:type="dxa"/>
            <w:noWrap/>
            <w:hideMark/>
          </w:tcPr>
          <w:p w14:paraId="22A8A92E" w14:textId="77777777" w:rsidR="00EE0654" w:rsidRPr="00EE0654" w:rsidRDefault="00EE0654" w:rsidP="00EE0654">
            <w:pPr>
              <w:rPr>
                <w:rFonts w:cs="Arial"/>
              </w:rPr>
            </w:pPr>
            <w:r w:rsidRPr="00EE0654">
              <w:rPr>
                <w:rFonts w:cs="Arial"/>
              </w:rPr>
              <w:t> </w:t>
            </w:r>
          </w:p>
        </w:tc>
        <w:tc>
          <w:tcPr>
            <w:tcW w:w="2637" w:type="dxa"/>
            <w:noWrap/>
            <w:hideMark/>
          </w:tcPr>
          <w:p w14:paraId="3B6F098D" w14:textId="77777777" w:rsidR="00EE0654" w:rsidRPr="00EE0654" w:rsidRDefault="00EE0654">
            <w:pPr>
              <w:rPr>
                <w:rFonts w:cs="Arial"/>
              </w:rPr>
            </w:pPr>
            <w:r w:rsidRPr="00EE0654">
              <w:rPr>
                <w:rFonts w:cs="Arial"/>
              </w:rPr>
              <w:t> </w:t>
            </w:r>
          </w:p>
        </w:tc>
        <w:tc>
          <w:tcPr>
            <w:tcW w:w="1786" w:type="dxa"/>
            <w:noWrap/>
            <w:hideMark/>
          </w:tcPr>
          <w:p w14:paraId="2DCE36C6" w14:textId="77777777" w:rsidR="00EE0654" w:rsidRPr="00EE0654" w:rsidRDefault="00EE0654">
            <w:pPr>
              <w:rPr>
                <w:rFonts w:cs="Arial"/>
              </w:rPr>
            </w:pPr>
            <w:r w:rsidRPr="00EE0654">
              <w:rPr>
                <w:rFonts w:cs="Arial"/>
              </w:rPr>
              <w:t> </w:t>
            </w:r>
          </w:p>
        </w:tc>
      </w:tr>
      <w:tr w:rsidR="00EE0654" w:rsidRPr="00EE0654" w14:paraId="2B5F3F8F" w14:textId="77777777" w:rsidTr="00C22F66">
        <w:trPr>
          <w:trHeight w:val="255"/>
        </w:trPr>
        <w:tc>
          <w:tcPr>
            <w:tcW w:w="1250" w:type="dxa"/>
            <w:vMerge w:val="restart"/>
            <w:noWrap/>
            <w:hideMark/>
          </w:tcPr>
          <w:p w14:paraId="231672EB" w14:textId="77777777" w:rsidR="00EE0654" w:rsidRPr="00EE0654" w:rsidRDefault="00EE0654">
            <w:pPr>
              <w:rPr>
                <w:rFonts w:cs="Arial"/>
              </w:rPr>
            </w:pPr>
            <w:r w:rsidRPr="00EE0654">
              <w:rPr>
                <w:rFonts w:cs="Arial"/>
              </w:rPr>
              <w:t>Seat D</w:t>
            </w:r>
          </w:p>
          <w:p w14:paraId="2F4378F7" w14:textId="77777777" w:rsidR="00EE0654" w:rsidRPr="00EE0654" w:rsidRDefault="00EE0654">
            <w:pPr>
              <w:rPr>
                <w:rFonts w:cs="Arial"/>
              </w:rPr>
            </w:pPr>
            <w:r w:rsidRPr="00EE0654">
              <w:rPr>
                <w:rFonts w:cs="Arial"/>
              </w:rPr>
              <w:t> </w:t>
            </w:r>
          </w:p>
          <w:p w14:paraId="4A845C2B" w14:textId="77777777" w:rsidR="00EE0654" w:rsidRPr="00EE0654" w:rsidRDefault="00EE0654">
            <w:pPr>
              <w:rPr>
                <w:rFonts w:cs="Arial"/>
              </w:rPr>
            </w:pPr>
            <w:r w:rsidRPr="00EE0654">
              <w:rPr>
                <w:rFonts w:cs="Arial"/>
              </w:rPr>
              <w:t> </w:t>
            </w:r>
          </w:p>
          <w:p w14:paraId="52D0BF8D" w14:textId="77777777" w:rsidR="00EE0654" w:rsidRPr="00EE0654" w:rsidRDefault="00EE0654">
            <w:pPr>
              <w:rPr>
                <w:rFonts w:cs="Arial"/>
              </w:rPr>
            </w:pPr>
            <w:r w:rsidRPr="00EE0654">
              <w:rPr>
                <w:rFonts w:cs="Arial"/>
              </w:rPr>
              <w:t> </w:t>
            </w:r>
          </w:p>
          <w:p w14:paraId="2D516D93" w14:textId="77777777" w:rsidR="00EE0654" w:rsidRPr="00EE0654" w:rsidRDefault="00EE0654">
            <w:pPr>
              <w:rPr>
                <w:rFonts w:cs="Arial"/>
              </w:rPr>
            </w:pPr>
            <w:r w:rsidRPr="00EE0654">
              <w:rPr>
                <w:rFonts w:cs="Arial"/>
              </w:rPr>
              <w:t> </w:t>
            </w:r>
          </w:p>
          <w:p w14:paraId="27E562B7" w14:textId="77777777" w:rsidR="00EE0654" w:rsidRPr="00EE0654" w:rsidRDefault="00EE0654">
            <w:pPr>
              <w:rPr>
                <w:rFonts w:cs="Arial"/>
              </w:rPr>
            </w:pPr>
            <w:r w:rsidRPr="00EE0654">
              <w:rPr>
                <w:rFonts w:cs="Arial"/>
              </w:rPr>
              <w:t> </w:t>
            </w:r>
          </w:p>
          <w:p w14:paraId="2608D6CE" w14:textId="77777777" w:rsidR="00EE0654" w:rsidRPr="00EE0654" w:rsidRDefault="00EE0654">
            <w:pPr>
              <w:rPr>
                <w:rFonts w:cs="Arial"/>
              </w:rPr>
            </w:pPr>
            <w:r w:rsidRPr="00EE0654">
              <w:rPr>
                <w:rFonts w:cs="Arial"/>
              </w:rPr>
              <w:t> </w:t>
            </w:r>
          </w:p>
          <w:p w14:paraId="3C256BE3" w14:textId="77777777" w:rsidR="00EE0654" w:rsidRPr="00EE0654" w:rsidRDefault="00EE0654">
            <w:pPr>
              <w:rPr>
                <w:rFonts w:cs="Arial"/>
              </w:rPr>
            </w:pPr>
            <w:r w:rsidRPr="00EE0654">
              <w:rPr>
                <w:rFonts w:cs="Arial"/>
              </w:rPr>
              <w:lastRenderedPageBreak/>
              <w:t> </w:t>
            </w:r>
          </w:p>
          <w:p w14:paraId="02A8AF26" w14:textId="77777777" w:rsidR="00EE0654" w:rsidRPr="00EE0654" w:rsidRDefault="00EE0654">
            <w:pPr>
              <w:rPr>
                <w:rFonts w:cs="Arial"/>
              </w:rPr>
            </w:pPr>
            <w:r w:rsidRPr="00EE0654">
              <w:rPr>
                <w:rFonts w:cs="Arial"/>
              </w:rPr>
              <w:t> </w:t>
            </w:r>
          </w:p>
          <w:p w14:paraId="1C53E374" w14:textId="77777777" w:rsidR="00EE0654" w:rsidRPr="00EE0654" w:rsidRDefault="00EE0654">
            <w:pPr>
              <w:rPr>
                <w:rFonts w:cs="Arial"/>
              </w:rPr>
            </w:pPr>
            <w:r w:rsidRPr="00EE0654">
              <w:rPr>
                <w:rFonts w:cs="Arial"/>
              </w:rPr>
              <w:t> </w:t>
            </w:r>
          </w:p>
          <w:p w14:paraId="43E55EFF" w14:textId="594997C8" w:rsidR="00EE0654" w:rsidRPr="00EE0654" w:rsidRDefault="00EE0654" w:rsidP="000C4F7D">
            <w:pPr>
              <w:rPr>
                <w:rFonts w:cs="Arial"/>
              </w:rPr>
            </w:pPr>
            <w:r w:rsidRPr="00EE0654">
              <w:rPr>
                <w:rFonts w:cs="Arial"/>
              </w:rPr>
              <w:t> </w:t>
            </w:r>
          </w:p>
        </w:tc>
        <w:tc>
          <w:tcPr>
            <w:tcW w:w="1249" w:type="dxa"/>
            <w:vMerge w:val="restart"/>
            <w:noWrap/>
            <w:hideMark/>
          </w:tcPr>
          <w:p w14:paraId="517A22C5" w14:textId="77777777" w:rsidR="00EE0654" w:rsidRPr="00EE0654" w:rsidRDefault="00EE0654">
            <w:pPr>
              <w:rPr>
                <w:rFonts w:cs="Arial"/>
              </w:rPr>
            </w:pPr>
            <w:r w:rsidRPr="00EE0654">
              <w:rPr>
                <w:rFonts w:cs="Arial"/>
              </w:rPr>
              <w:lastRenderedPageBreak/>
              <w:t>Rear Climate On/Off</w:t>
            </w:r>
          </w:p>
        </w:tc>
        <w:tc>
          <w:tcPr>
            <w:tcW w:w="1531" w:type="dxa"/>
            <w:vMerge w:val="restart"/>
            <w:noWrap/>
            <w:hideMark/>
          </w:tcPr>
          <w:p w14:paraId="5594BA01" w14:textId="77777777" w:rsidR="00EE0654" w:rsidRPr="00EE0654" w:rsidRDefault="00EE0654">
            <w:pPr>
              <w:rPr>
                <w:rFonts w:cs="Arial"/>
              </w:rPr>
            </w:pPr>
            <w:r w:rsidRPr="00EE0654">
              <w:rPr>
                <w:rFonts w:cs="Arial"/>
              </w:rPr>
              <w:t>REQ-389533</w:t>
            </w:r>
          </w:p>
        </w:tc>
        <w:tc>
          <w:tcPr>
            <w:tcW w:w="1885" w:type="dxa"/>
            <w:vMerge w:val="restart"/>
            <w:noWrap/>
            <w:hideMark/>
          </w:tcPr>
          <w:p w14:paraId="45B09B6B" w14:textId="77777777" w:rsidR="00EE0654" w:rsidRPr="00EE0654" w:rsidRDefault="00EE0654">
            <w:pPr>
              <w:rPr>
                <w:rFonts w:cs="Arial"/>
              </w:rPr>
            </w:pPr>
            <w:r w:rsidRPr="00EE0654">
              <w:rPr>
                <w:rFonts w:cs="Arial"/>
              </w:rPr>
              <w:t>Clmt_Button_Stat7</w:t>
            </w:r>
          </w:p>
        </w:tc>
        <w:tc>
          <w:tcPr>
            <w:tcW w:w="2637" w:type="dxa"/>
            <w:vMerge w:val="restart"/>
            <w:noWrap/>
            <w:hideMark/>
          </w:tcPr>
          <w:p w14:paraId="234736A8" w14:textId="77777777" w:rsidR="00EE0654" w:rsidRPr="00EE0654" w:rsidRDefault="00EE0654">
            <w:pPr>
              <w:rPr>
                <w:rFonts w:cs="Arial"/>
              </w:rPr>
            </w:pPr>
            <w:proofErr w:type="spellStart"/>
            <w:r w:rsidRPr="00EE0654">
              <w:rPr>
                <w:rFonts w:cs="Arial"/>
              </w:rPr>
              <w:t>Rr_Third_Power_Btn_Stt</w:t>
            </w:r>
            <w:proofErr w:type="spellEnd"/>
          </w:p>
        </w:tc>
        <w:tc>
          <w:tcPr>
            <w:tcW w:w="1786" w:type="dxa"/>
            <w:noWrap/>
            <w:hideMark/>
          </w:tcPr>
          <w:p w14:paraId="7E089C40" w14:textId="77777777" w:rsidR="00EE0654" w:rsidRPr="00EE0654" w:rsidRDefault="00EE0654">
            <w:pPr>
              <w:rPr>
                <w:rFonts w:cs="Arial"/>
              </w:rPr>
            </w:pPr>
            <w:proofErr w:type="spellStart"/>
            <w:r w:rsidRPr="00EE0654">
              <w:rPr>
                <w:rFonts w:cs="Arial"/>
              </w:rPr>
              <w:t>Enabled_Inactive</w:t>
            </w:r>
            <w:proofErr w:type="spellEnd"/>
          </w:p>
        </w:tc>
      </w:tr>
      <w:tr w:rsidR="00EE0654" w:rsidRPr="00EE0654" w14:paraId="30B826FB" w14:textId="77777777" w:rsidTr="00C22F66">
        <w:trPr>
          <w:trHeight w:val="255"/>
        </w:trPr>
        <w:tc>
          <w:tcPr>
            <w:tcW w:w="1250" w:type="dxa"/>
            <w:vMerge/>
            <w:noWrap/>
            <w:hideMark/>
          </w:tcPr>
          <w:p w14:paraId="0016119E" w14:textId="5ADB1DE3" w:rsidR="00EE0654" w:rsidRPr="00EE0654" w:rsidRDefault="00EE0654" w:rsidP="000C4F7D">
            <w:pPr>
              <w:rPr>
                <w:rFonts w:cs="Arial"/>
              </w:rPr>
            </w:pPr>
          </w:p>
        </w:tc>
        <w:tc>
          <w:tcPr>
            <w:tcW w:w="1249" w:type="dxa"/>
            <w:vMerge/>
            <w:hideMark/>
          </w:tcPr>
          <w:p w14:paraId="69AE8482" w14:textId="77777777" w:rsidR="00EE0654" w:rsidRPr="00EE0654" w:rsidRDefault="00EE0654">
            <w:pPr>
              <w:rPr>
                <w:rFonts w:cs="Arial"/>
              </w:rPr>
            </w:pPr>
          </w:p>
        </w:tc>
        <w:tc>
          <w:tcPr>
            <w:tcW w:w="1531" w:type="dxa"/>
            <w:vMerge/>
            <w:hideMark/>
          </w:tcPr>
          <w:p w14:paraId="671E4C36" w14:textId="77777777" w:rsidR="00EE0654" w:rsidRPr="00EE0654" w:rsidRDefault="00EE0654">
            <w:pPr>
              <w:rPr>
                <w:rFonts w:cs="Arial"/>
              </w:rPr>
            </w:pPr>
          </w:p>
        </w:tc>
        <w:tc>
          <w:tcPr>
            <w:tcW w:w="1885" w:type="dxa"/>
            <w:vMerge/>
            <w:hideMark/>
          </w:tcPr>
          <w:p w14:paraId="105EAB0E" w14:textId="77777777" w:rsidR="00EE0654" w:rsidRPr="00EE0654" w:rsidRDefault="00EE0654">
            <w:pPr>
              <w:rPr>
                <w:rFonts w:cs="Arial"/>
              </w:rPr>
            </w:pPr>
          </w:p>
        </w:tc>
        <w:tc>
          <w:tcPr>
            <w:tcW w:w="2637" w:type="dxa"/>
            <w:vMerge/>
            <w:hideMark/>
          </w:tcPr>
          <w:p w14:paraId="1AD50018" w14:textId="77777777" w:rsidR="00EE0654" w:rsidRPr="00EE0654" w:rsidRDefault="00EE0654">
            <w:pPr>
              <w:rPr>
                <w:rFonts w:cs="Arial"/>
              </w:rPr>
            </w:pPr>
          </w:p>
        </w:tc>
        <w:tc>
          <w:tcPr>
            <w:tcW w:w="1786" w:type="dxa"/>
            <w:noWrap/>
            <w:hideMark/>
          </w:tcPr>
          <w:p w14:paraId="7871618C" w14:textId="77777777" w:rsidR="00EE0654" w:rsidRPr="00EE0654" w:rsidRDefault="00EE0654">
            <w:pPr>
              <w:rPr>
                <w:rFonts w:cs="Arial"/>
              </w:rPr>
            </w:pPr>
            <w:proofErr w:type="spellStart"/>
            <w:r w:rsidRPr="00EE0654">
              <w:rPr>
                <w:rFonts w:cs="Arial"/>
              </w:rPr>
              <w:t>Enabled_Active</w:t>
            </w:r>
            <w:proofErr w:type="spellEnd"/>
          </w:p>
        </w:tc>
      </w:tr>
      <w:tr w:rsidR="00EE0654" w:rsidRPr="00EE0654" w14:paraId="6B78748E" w14:textId="77777777" w:rsidTr="00C22F66">
        <w:trPr>
          <w:trHeight w:val="255"/>
        </w:trPr>
        <w:tc>
          <w:tcPr>
            <w:tcW w:w="1250" w:type="dxa"/>
            <w:vMerge/>
            <w:noWrap/>
            <w:hideMark/>
          </w:tcPr>
          <w:p w14:paraId="23BC2D0C" w14:textId="43A4588B" w:rsidR="00EE0654" w:rsidRPr="00EE0654" w:rsidRDefault="00EE0654" w:rsidP="000C4F7D">
            <w:pPr>
              <w:rPr>
                <w:rFonts w:cs="Arial"/>
              </w:rPr>
            </w:pPr>
          </w:p>
        </w:tc>
        <w:tc>
          <w:tcPr>
            <w:tcW w:w="1249" w:type="dxa"/>
            <w:vMerge/>
            <w:hideMark/>
          </w:tcPr>
          <w:p w14:paraId="0518F23D" w14:textId="77777777" w:rsidR="00EE0654" w:rsidRPr="00EE0654" w:rsidRDefault="00EE0654">
            <w:pPr>
              <w:rPr>
                <w:rFonts w:cs="Arial"/>
              </w:rPr>
            </w:pPr>
          </w:p>
        </w:tc>
        <w:tc>
          <w:tcPr>
            <w:tcW w:w="1531" w:type="dxa"/>
            <w:vMerge/>
            <w:hideMark/>
          </w:tcPr>
          <w:p w14:paraId="2911CF93" w14:textId="77777777" w:rsidR="00EE0654" w:rsidRPr="00EE0654" w:rsidRDefault="00EE0654">
            <w:pPr>
              <w:rPr>
                <w:rFonts w:cs="Arial"/>
              </w:rPr>
            </w:pPr>
          </w:p>
        </w:tc>
        <w:tc>
          <w:tcPr>
            <w:tcW w:w="1885" w:type="dxa"/>
            <w:vMerge/>
            <w:hideMark/>
          </w:tcPr>
          <w:p w14:paraId="2B5503D5" w14:textId="77777777" w:rsidR="00EE0654" w:rsidRPr="00EE0654" w:rsidRDefault="00EE0654">
            <w:pPr>
              <w:rPr>
                <w:rFonts w:cs="Arial"/>
              </w:rPr>
            </w:pPr>
          </w:p>
        </w:tc>
        <w:tc>
          <w:tcPr>
            <w:tcW w:w="2637" w:type="dxa"/>
            <w:vMerge/>
            <w:hideMark/>
          </w:tcPr>
          <w:p w14:paraId="7780DC84" w14:textId="77777777" w:rsidR="00EE0654" w:rsidRPr="00EE0654" w:rsidRDefault="00EE0654">
            <w:pPr>
              <w:rPr>
                <w:rFonts w:cs="Arial"/>
              </w:rPr>
            </w:pPr>
          </w:p>
        </w:tc>
        <w:tc>
          <w:tcPr>
            <w:tcW w:w="1786" w:type="dxa"/>
            <w:noWrap/>
            <w:hideMark/>
          </w:tcPr>
          <w:p w14:paraId="2598A180" w14:textId="77777777" w:rsidR="00EE0654" w:rsidRPr="00EE0654" w:rsidRDefault="00EE0654">
            <w:pPr>
              <w:rPr>
                <w:rFonts w:cs="Arial"/>
              </w:rPr>
            </w:pPr>
            <w:proofErr w:type="spellStart"/>
            <w:r w:rsidRPr="00EE0654">
              <w:rPr>
                <w:rFonts w:cs="Arial"/>
              </w:rPr>
              <w:t>Disabled_Inactive</w:t>
            </w:r>
            <w:proofErr w:type="spellEnd"/>
          </w:p>
        </w:tc>
      </w:tr>
      <w:tr w:rsidR="00EE0654" w:rsidRPr="00EE0654" w14:paraId="598E2D94" w14:textId="77777777" w:rsidTr="00C22F66">
        <w:trPr>
          <w:trHeight w:val="255"/>
        </w:trPr>
        <w:tc>
          <w:tcPr>
            <w:tcW w:w="1250" w:type="dxa"/>
            <w:vMerge/>
            <w:noWrap/>
            <w:hideMark/>
          </w:tcPr>
          <w:p w14:paraId="071C4940" w14:textId="6374DFA0" w:rsidR="00EE0654" w:rsidRPr="00EE0654" w:rsidRDefault="00EE0654" w:rsidP="000C4F7D">
            <w:pPr>
              <w:rPr>
                <w:rFonts w:cs="Arial"/>
              </w:rPr>
            </w:pPr>
          </w:p>
        </w:tc>
        <w:tc>
          <w:tcPr>
            <w:tcW w:w="1249" w:type="dxa"/>
            <w:vMerge/>
            <w:hideMark/>
          </w:tcPr>
          <w:p w14:paraId="6332D1D2" w14:textId="77777777" w:rsidR="00EE0654" w:rsidRPr="00EE0654" w:rsidRDefault="00EE0654">
            <w:pPr>
              <w:rPr>
                <w:rFonts w:cs="Arial"/>
              </w:rPr>
            </w:pPr>
          </w:p>
        </w:tc>
        <w:tc>
          <w:tcPr>
            <w:tcW w:w="1531" w:type="dxa"/>
            <w:vMerge/>
            <w:hideMark/>
          </w:tcPr>
          <w:p w14:paraId="2FA8609F" w14:textId="77777777" w:rsidR="00EE0654" w:rsidRPr="00EE0654" w:rsidRDefault="00EE0654">
            <w:pPr>
              <w:rPr>
                <w:rFonts w:cs="Arial"/>
              </w:rPr>
            </w:pPr>
          </w:p>
        </w:tc>
        <w:tc>
          <w:tcPr>
            <w:tcW w:w="1885" w:type="dxa"/>
            <w:vMerge/>
            <w:hideMark/>
          </w:tcPr>
          <w:p w14:paraId="698F8CD9" w14:textId="77777777" w:rsidR="00EE0654" w:rsidRPr="00EE0654" w:rsidRDefault="00EE0654">
            <w:pPr>
              <w:rPr>
                <w:rFonts w:cs="Arial"/>
              </w:rPr>
            </w:pPr>
          </w:p>
        </w:tc>
        <w:tc>
          <w:tcPr>
            <w:tcW w:w="2637" w:type="dxa"/>
            <w:vMerge/>
            <w:hideMark/>
          </w:tcPr>
          <w:p w14:paraId="431B5FE9" w14:textId="77777777" w:rsidR="00EE0654" w:rsidRPr="00EE0654" w:rsidRDefault="00EE0654">
            <w:pPr>
              <w:rPr>
                <w:rFonts w:cs="Arial"/>
              </w:rPr>
            </w:pPr>
          </w:p>
        </w:tc>
        <w:tc>
          <w:tcPr>
            <w:tcW w:w="1786" w:type="dxa"/>
            <w:noWrap/>
            <w:hideMark/>
          </w:tcPr>
          <w:p w14:paraId="0C3B49E2" w14:textId="77777777" w:rsidR="00EE0654" w:rsidRPr="00EE0654" w:rsidRDefault="00EE0654">
            <w:pPr>
              <w:rPr>
                <w:rFonts w:cs="Arial"/>
              </w:rPr>
            </w:pPr>
            <w:proofErr w:type="spellStart"/>
            <w:r w:rsidRPr="00EE0654">
              <w:rPr>
                <w:rFonts w:cs="Arial"/>
              </w:rPr>
              <w:t>Disabled_Active</w:t>
            </w:r>
            <w:proofErr w:type="spellEnd"/>
          </w:p>
        </w:tc>
      </w:tr>
      <w:tr w:rsidR="00EE0654" w:rsidRPr="00EE0654" w14:paraId="0D5C12F1" w14:textId="77777777" w:rsidTr="00C22F66">
        <w:trPr>
          <w:trHeight w:val="255"/>
        </w:trPr>
        <w:tc>
          <w:tcPr>
            <w:tcW w:w="1250" w:type="dxa"/>
            <w:vMerge/>
            <w:noWrap/>
            <w:hideMark/>
          </w:tcPr>
          <w:p w14:paraId="3E7775BC" w14:textId="16FB5C7F" w:rsidR="00EE0654" w:rsidRPr="00EE0654" w:rsidRDefault="00EE0654" w:rsidP="000C4F7D">
            <w:pPr>
              <w:rPr>
                <w:rFonts w:cs="Arial"/>
              </w:rPr>
            </w:pPr>
          </w:p>
        </w:tc>
        <w:tc>
          <w:tcPr>
            <w:tcW w:w="1249" w:type="dxa"/>
            <w:vMerge w:val="restart"/>
            <w:noWrap/>
            <w:hideMark/>
          </w:tcPr>
          <w:p w14:paraId="07EC8784" w14:textId="77777777" w:rsidR="00EE0654" w:rsidRPr="00EE0654" w:rsidRDefault="00EE0654">
            <w:pPr>
              <w:rPr>
                <w:rFonts w:cs="Arial"/>
              </w:rPr>
            </w:pPr>
            <w:r w:rsidRPr="00EE0654">
              <w:rPr>
                <w:rFonts w:cs="Arial"/>
              </w:rPr>
              <w:t>Auto On/Off</w:t>
            </w:r>
          </w:p>
        </w:tc>
        <w:tc>
          <w:tcPr>
            <w:tcW w:w="1531" w:type="dxa"/>
            <w:vMerge w:val="restart"/>
            <w:noWrap/>
            <w:hideMark/>
          </w:tcPr>
          <w:p w14:paraId="18177ABE" w14:textId="77777777" w:rsidR="00EE0654" w:rsidRPr="00EE0654" w:rsidRDefault="00EE0654">
            <w:pPr>
              <w:rPr>
                <w:rFonts w:cs="Arial"/>
              </w:rPr>
            </w:pPr>
            <w:r w:rsidRPr="00EE0654">
              <w:rPr>
                <w:rFonts w:cs="Arial"/>
              </w:rPr>
              <w:t>REQ-389552</w:t>
            </w:r>
          </w:p>
        </w:tc>
        <w:tc>
          <w:tcPr>
            <w:tcW w:w="1885" w:type="dxa"/>
            <w:vMerge w:val="restart"/>
            <w:noWrap/>
            <w:hideMark/>
          </w:tcPr>
          <w:p w14:paraId="57CC8FCE" w14:textId="77777777" w:rsidR="00EE0654" w:rsidRPr="00EE0654" w:rsidRDefault="00EE0654">
            <w:pPr>
              <w:rPr>
                <w:rFonts w:cs="Arial"/>
              </w:rPr>
            </w:pPr>
            <w:r w:rsidRPr="00EE0654">
              <w:rPr>
                <w:rFonts w:cs="Arial"/>
              </w:rPr>
              <w:t>Clmt_Button_Stat7</w:t>
            </w:r>
          </w:p>
        </w:tc>
        <w:tc>
          <w:tcPr>
            <w:tcW w:w="2637" w:type="dxa"/>
            <w:vMerge w:val="restart"/>
            <w:noWrap/>
            <w:hideMark/>
          </w:tcPr>
          <w:p w14:paraId="5DB5C84C" w14:textId="77777777" w:rsidR="00EE0654" w:rsidRPr="00EE0654" w:rsidRDefault="00EE0654">
            <w:pPr>
              <w:rPr>
                <w:rFonts w:cs="Arial"/>
              </w:rPr>
            </w:pPr>
            <w:proofErr w:type="spellStart"/>
            <w:r w:rsidRPr="00EE0654">
              <w:rPr>
                <w:rFonts w:cs="Arial"/>
              </w:rPr>
              <w:t>Rr_Third_AUTO_Btn_Stt</w:t>
            </w:r>
            <w:proofErr w:type="spellEnd"/>
          </w:p>
        </w:tc>
        <w:tc>
          <w:tcPr>
            <w:tcW w:w="1786" w:type="dxa"/>
            <w:noWrap/>
            <w:hideMark/>
          </w:tcPr>
          <w:p w14:paraId="21D1EC1F" w14:textId="77777777" w:rsidR="00EE0654" w:rsidRPr="00EE0654" w:rsidRDefault="00EE0654">
            <w:pPr>
              <w:rPr>
                <w:rFonts w:cs="Arial"/>
              </w:rPr>
            </w:pPr>
            <w:proofErr w:type="spellStart"/>
            <w:r w:rsidRPr="00EE0654">
              <w:rPr>
                <w:rFonts w:cs="Arial"/>
              </w:rPr>
              <w:t>Enabled_Inactive</w:t>
            </w:r>
            <w:proofErr w:type="spellEnd"/>
          </w:p>
        </w:tc>
      </w:tr>
      <w:tr w:rsidR="00EE0654" w:rsidRPr="00EE0654" w14:paraId="76EBFDC1" w14:textId="77777777" w:rsidTr="00C22F66">
        <w:trPr>
          <w:trHeight w:val="255"/>
        </w:trPr>
        <w:tc>
          <w:tcPr>
            <w:tcW w:w="1250" w:type="dxa"/>
            <w:vMerge/>
            <w:noWrap/>
            <w:hideMark/>
          </w:tcPr>
          <w:p w14:paraId="204F6B70" w14:textId="13C95DBD" w:rsidR="00EE0654" w:rsidRPr="00EE0654" w:rsidRDefault="00EE0654" w:rsidP="000C4F7D">
            <w:pPr>
              <w:rPr>
                <w:rFonts w:cs="Arial"/>
              </w:rPr>
            </w:pPr>
          </w:p>
        </w:tc>
        <w:tc>
          <w:tcPr>
            <w:tcW w:w="1249" w:type="dxa"/>
            <w:vMerge/>
            <w:hideMark/>
          </w:tcPr>
          <w:p w14:paraId="21D970E5" w14:textId="77777777" w:rsidR="00EE0654" w:rsidRPr="00EE0654" w:rsidRDefault="00EE0654">
            <w:pPr>
              <w:rPr>
                <w:rFonts w:cs="Arial"/>
              </w:rPr>
            </w:pPr>
          </w:p>
        </w:tc>
        <w:tc>
          <w:tcPr>
            <w:tcW w:w="1531" w:type="dxa"/>
            <w:vMerge/>
            <w:hideMark/>
          </w:tcPr>
          <w:p w14:paraId="2DCCC66D" w14:textId="77777777" w:rsidR="00EE0654" w:rsidRPr="00EE0654" w:rsidRDefault="00EE0654">
            <w:pPr>
              <w:rPr>
                <w:rFonts w:cs="Arial"/>
              </w:rPr>
            </w:pPr>
          </w:p>
        </w:tc>
        <w:tc>
          <w:tcPr>
            <w:tcW w:w="1885" w:type="dxa"/>
            <w:vMerge/>
            <w:hideMark/>
          </w:tcPr>
          <w:p w14:paraId="23E51725" w14:textId="77777777" w:rsidR="00EE0654" w:rsidRPr="00EE0654" w:rsidRDefault="00EE0654">
            <w:pPr>
              <w:rPr>
                <w:rFonts w:cs="Arial"/>
              </w:rPr>
            </w:pPr>
          </w:p>
        </w:tc>
        <w:tc>
          <w:tcPr>
            <w:tcW w:w="2637" w:type="dxa"/>
            <w:vMerge/>
            <w:hideMark/>
          </w:tcPr>
          <w:p w14:paraId="26B5AE39" w14:textId="77777777" w:rsidR="00EE0654" w:rsidRPr="00EE0654" w:rsidRDefault="00EE0654">
            <w:pPr>
              <w:rPr>
                <w:rFonts w:cs="Arial"/>
              </w:rPr>
            </w:pPr>
          </w:p>
        </w:tc>
        <w:tc>
          <w:tcPr>
            <w:tcW w:w="1786" w:type="dxa"/>
            <w:noWrap/>
            <w:hideMark/>
          </w:tcPr>
          <w:p w14:paraId="22E99AFF" w14:textId="77777777" w:rsidR="00EE0654" w:rsidRPr="00EE0654" w:rsidRDefault="00EE0654">
            <w:pPr>
              <w:rPr>
                <w:rFonts w:cs="Arial"/>
              </w:rPr>
            </w:pPr>
            <w:proofErr w:type="spellStart"/>
            <w:r w:rsidRPr="00EE0654">
              <w:rPr>
                <w:rFonts w:cs="Arial"/>
              </w:rPr>
              <w:t>Enabled_Active</w:t>
            </w:r>
            <w:proofErr w:type="spellEnd"/>
          </w:p>
        </w:tc>
      </w:tr>
      <w:tr w:rsidR="00EE0654" w:rsidRPr="00EE0654" w14:paraId="74E405EC" w14:textId="77777777" w:rsidTr="00C22F66">
        <w:trPr>
          <w:trHeight w:val="255"/>
        </w:trPr>
        <w:tc>
          <w:tcPr>
            <w:tcW w:w="1250" w:type="dxa"/>
            <w:vMerge/>
            <w:noWrap/>
            <w:hideMark/>
          </w:tcPr>
          <w:p w14:paraId="5672BC23" w14:textId="16A452A0" w:rsidR="00EE0654" w:rsidRPr="00EE0654" w:rsidRDefault="00EE0654" w:rsidP="000C4F7D">
            <w:pPr>
              <w:rPr>
                <w:rFonts w:cs="Arial"/>
              </w:rPr>
            </w:pPr>
          </w:p>
        </w:tc>
        <w:tc>
          <w:tcPr>
            <w:tcW w:w="1249" w:type="dxa"/>
            <w:vMerge/>
            <w:hideMark/>
          </w:tcPr>
          <w:p w14:paraId="0AA881A1" w14:textId="77777777" w:rsidR="00EE0654" w:rsidRPr="00EE0654" w:rsidRDefault="00EE0654">
            <w:pPr>
              <w:rPr>
                <w:rFonts w:cs="Arial"/>
              </w:rPr>
            </w:pPr>
          </w:p>
        </w:tc>
        <w:tc>
          <w:tcPr>
            <w:tcW w:w="1531" w:type="dxa"/>
            <w:vMerge/>
            <w:hideMark/>
          </w:tcPr>
          <w:p w14:paraId="7D81BB13" w14:textId="77777777" w:rsidR="00EE0654" w:rsidRPr="00EE0654" w:rsidRDefault="00EE0654">
            <w:pPr>
              <w:rPr>
                <w:rFonts w:cs="Arial"/>
              </w:rPr>
            </w:pPr>
          </w:p>
        </w:tc>
        <w:tc>
          <w:tcPr>
            <w:tcW w:w="1885" w:type="dxa"/>
            <w:vMerge/>
            <w:hideMark/>
          </w:tcPr>
          <w:p w14:paraId="74F2D3F1" w14:textId="77777777" w:rsidR="00EE0654" w:rsidRPr="00EE0654" w:rsidRDefault="00EE0654">
            <w:pPr>
              <w:rPr>
                <w:rFonts w:cs="Arial"/>
              </w:rPr>
            </w:pPr>
          </w:p>
        </w:tc>
        <w:tc>
          <w:tcPr>
            <w:tcW w:w="2637" w:type="dxa"/>
            <w:vMerge/>
            <w:hideMark/>
          </w:tcPr>
          <w:p w14:paraId="22B9B120" w14:textId="77777777" w:rsidR="00EE0654" w:rsidRPr="00EE0654" w:rsidRDefault="00EE0654">
            <w:pPr>
              <w:rPr>
                <w:rFonts w:cs="Arial"/>
              </w:rPr>
            </w:pPr>
          </w:p>
        </w:tc>
        <w:tc>
          <w:tcPr>
            <w:tcW w:w="1786" w:type="dxa"/>
            <w:noWrap/>
            <w:hideMark/>
          </w:tcPr>
          <w:p w14:paraId="48CCD3BE" w14:textId="77777777" w:rsidR="00EE0654" w:rsidRPr="00EE0654" w:rsidRDefault="00EE0654">
            <w:pPr>
              <w:rPr>
                <w:rFonts w:cs="Arial"/>
              </w:rPr>
            </w:pPr>
            <w:proofErr w:type="spellStart"/>
            <w:r w:rsidRPr="00EE0654">
              <w:rPr>
                <w:rFonts w:cs="Arial"/>
              </w:rPr>
              <w:t>Disabled_Inactive</w:t>
            </w:r>
            <w:proofErr w:type="spellEnd"/>
          </w:p>
        </w:tc>
      </w:tr>
      <w:tr w:rsidR="00EE0654" w:rsidRPr="00EE0654" w14:paraId="2221BA6F" w14:textId="77777777" w:rsidTr="00C22F66">
        <w:trPr>
          <w:trHeight w:val="255"/>
        </w:trPr>
        <w:tc>
          <w:tcPr>
            <w:tcW w:w="1250" w:type="dxa"/>
            <w:vMerge/>
            <w:noWrap/>
            <w:hideMark/>
          </w:tcPr>
          <w:p w14:paraId="6AC43022" w14:textId="13829691" w:rsidR="00EE0654" w:rsidRPr="00EE0654" w:rsidRDefault="00EE0654" w:rsidP="000C4F7D">
            <w:pPr>
              <w:rPr>
                <w:rFonts w:cs="Arial"/>
              </w:rPr>
            </w:pPr>
          </w:p>
        </w:tc>
        <w:tc>
          <w:tcPr>
            <w:tcW w:w="1249" w:type="dxa"/>
            <w:vMerge/>
            <w:hideMark/>
          </w:tcPr>
          <w:p w14:paraId="03777CDE" w14:textId="77777777" w:rsidR="00EE0654" w:rsidRPr="00EE0654" w:rsidRDefault="00EE0654">
            <w:pPr>
              <w:rPr>
                <w:rFonts w:cs="Arial"/>
              </w:rPr>
            </w:pPr>
          </w:p>
        </w:tc>
        <w:tc>
          <w:tcPr>
            <w:tcW w:w="1531" w:type="dxa"/>
            <w:vMerge/>
            <w:hideMark/>
          </w:tcPr>
          <w:p w14:paraId="19FE1583" w14:textId="77777777" w:rsidR="00EE0654" w:rsidRPr="00EE0654" w:rsidRDefault="00EE0654">
            <w:pPr>
              <w:rPr>
                <w:rFonts w:cs="Arial"/>
              </w:rPr>
            </w:pPr>
          </w:p>
        </w:tc>
        <w:tc>
          <w:tcPr>
            <w:tcW w:w="1885" w:type="dxa"/>
            <w:vMerge/>
            <w:hideMark/>
          </w:tcPr>
          <w:p w14:paraId="438BF34B" w14:textId="77777777" w:rsidR="00EE0654" w:rsidRPr="00EE0654" w:rsidRDefault="00EE0654">
            <w:pPr>
              <w:rPr>
                <w:rFonts w:cs="Arial"/>
              </w:rPr>
            </w:pPr>
          </w:p>
        </w:tc>
        <w:tc>
          <w:tcPr>
            <w:tcW w:w="2637" w:type="dxa"/>
            <w:vMerge/>
            <w:hideMark/>
          </w:tcPr>
          <w:p w14:paraId="6B0160A1" w14:textId="77777777" w:rsidR="00EE0654" w:rsidRPr="00EE0654" w:rsidRDefault="00EE0654">
            <w:pPr>
              <w:rPr>
                <w:rFonts w:cs="Arial"/>
              </w:rPr>
            </w:pPr>
          </w:p>
        </w:tc>
        <w:tc>
          <w:tcPr>
            <w:tcW w:w="1786" w:type="dxa"/>
            <w:noWrap/>
            <w:hideMark/>
          </w:tcPr>
          <w:p w14:paraId="2EE4FF45" w14:textId="77777777" w:rsidR="00EE0654" w:rsidRPr="00EE0654" w:rsidRDefault="00EE0654">
            <w:pPr>
              <w:rPr>
                <w:rFonts w:cs="Arial"/>
              </w:rPr>
            </w:pPr>
            <w:proofErr w:type="spellStart"/>
            <w:r w:rsidRPr="00EE0654">
              <w:rPr>
                <w:rFonts w:cs="Arial"/>
              </w:rPr>
              <w:t>Disabled_Active</w:t>
            </w:r>
            <w:proofErr w:type="spellEnd"/>
          </w:p>
        </w:tc>
      </w:tr>
      <w:tr w:rsidR="00EE0654" w:rsidRPr="00EE0654" w14:paraId="76D08BB3" w14:textId="77777777" w:rsidTr="00C22F66">
        <w:trPr>
          <w:trHeight w:val="510"/>
        </w:trPr>
        <w:tc>
          <w:tcPr>
            <w:tcW w:w="1250" w:type="dxa"/>
            <w:vMerge/>
            <w:noWrap/>
            <w:hideMark/>
          </w:tcPr>
          <w:p w14:paraId="02F9E8EE" w14:textId="4FDB16BA" w:rsidR="00EE0654" w:rsidRPr="00EE0654" w:rsidRDefault="00EE0654" w:rsidP="000C4F7D">
            <w:pPr>
              <w:rPr>
                <w:rFonts w:cs="Arial"/>
              </w:rPr>
            </w:pPr>
          </w:p>
        </w:tc>
        <w:tc>
          <w:tcPr>
            <w:tcW w:w="1249" w:type="dxa"/>
            <w:noWrap/>
            <w:hideMark/>
          </w:tcPr>
          <w:p w14:paraId="48699334" w14:textId="77777777" w:rsidR="00EE0654" w:rsidRPr="00EE0654" w:rsidRDefault="00EE0654">
            <w:pPr>
              <w:rPr>
                <w:rFonts w:cs="Arial"/>
              </w:rPr>
            </w:pPr>
            <w:r w:rsidRPr="00EE0654">
              <w:rPr>
                <w:rFonts w:cs="Arial"/>
              </w:rPr>
              <w:t>Temp Selection</w:t>
            </w:r>
          </w:p>
        </w:tc>
        <w:tc>
          <w:tcPr>
            <w:tcW w:w="1531" w:type="dxa"/>
            <w:noWrap/>
            <w:hideMark/>
          </w:tcPr>
          <w:p w14:paraId="15411A32" w14:textId="77777777" w:rsidR="00EE0654" w:rsidRPr="00EE0654" w:rsidRDefault="00EE0654">
            <w:pPr>
              <w:rPr>
                <w:rFonts w:cs="Arial"/>
              </w:rPr>
            </w:pPr>
            <w:r w:rsidRPr="00EE0654">
              <w:rPr>
                <w:rFonts w:cs="Arial"/>
              </w:rPr>
              <w:t>REQ-389496</w:t>
            </w:r>
          </w:p>
        </w:tc>
        <w:tc>
          <w:tcPr>
            <w:tcW w:w="1885" w:type="dxa"/>
            <w:noWrap/>
            <w:hideMark/>
          </w:tcPr>
          <w:p w14:paraId="7D96B4A5" w14:textId="77777777" w:rsidR="00EE0654" w:rsidRPr="00EE0654" w:rsidRDefault="00EE0654" w:rsidP="00EE0654">
            <w:pPr>
              <w:rPr>
                <w:rFonts w:cs="Arial"/>
              </w:rPr>
            </w:pPr>
            <w:r w:rsidRPr="00EE0654">
              <w:rPr>
                <w:rFonts w:cs="Arial"/>
              </w:rPr>
              <w:t> </w:t>
            </w:r>
          </w:p>
        </w:tc>
        <w:tc>
          <w:tcPr>
            <w:tcW w:w="2637" w:type="dxa"/>
            <w:hideMark/>
          </w:tcPr>
          <w:p w14:paraId="199D1EE5" w14:textId="77777777" w:rsidR="00EE0654" w:rsidRPr="00EE0654" w:rsidRDefault="00EE0654">
            <w:pPr>
              <w:rPr>
                <w:rFonts w:cs="Arial"/>
              </w:rPr>
            </w:pPr>
            <w:r w:rsidRPr="00EE0654">
              <w:rPr>
                <w:rFonts w:cs="Arial"/>
              </w:rPr>
              <w:t>Rr_RHS_Set_Temp_Dig1</w:t>
            </w:r>
            <w:r w:rsidRPr="00EE0654">
              <w:rPr>
                <w:rFonts w:cs="Arial"/>
              </w:rPr>
              <w:br/>
              <w:t>Rr_RHS_Set_Temp_Dig2</w:t>
            </w:r>
          </w:p>
        </w:tc>
        <w:tc>
          <w:tcPr>
            <w:tcW w:w="1786" w:type="dxa"/>
            <w:noWrap/>
            <w:hideMark/>
          </w:tcPr>
          <w:p w14:paraId="3BB701E5" w14:textId="77777777" w:rsidR="00EE0654" w:rsidRPr="00EE0654" w:rsidRDefault="00EE0654">
            <w:pPr>
              <w:rPr>
                <w:rFonts w:cs="Arial"/>
              </w:rPr>
            </w:pPr>
            <w:r w:rsidRPr="00EE0654">
              <w:rPr>
                <w:rFonts w:cs="Arial"/>
              </w:rPr>
              <w:t> </w:t>
            </w:r>
          </w:p>
        </w:tc>
      </w:tr>
      <w:tr w:rsidR="00EE0654" w:rsidRPr="00EE0654" w14:paraId="656C2A33" w14:textId="77777777" w:rsidTr="00C22F66">
        <w:trPr>
          <w:trHeight w:val="255"/>
        </w:trPr>
        <w:tc>
          <w:tcPr>
            <w:tcW w:w="1250" w:type="dxa"/>
            <w:vMerge/>
            <w:noWrap/>
            <w:hideMark/>
          </w:tcPr>
          <w:p w14:paraId="398C463E" w14:textId="7536C73B" w:rsidR="00EE0654" w:rsidRPr="00EE0654" w:rsidRDefault="00EE0654" w:rsidP="000C4F7D">
            <w:pPr>
              <w:rPr>
                <w:rFonts w:cs="Arial"/>
              </w:rPr>
            </w:pPr>
          </w:p>
        </w:tc>
        <w:tc>
          <w:tcPr>
            <w:tcW w:w="1249" w:type="dxa"/>
            <w:noWrap/>
            <w:hideMark/>
          </w:tcPr>
          <w:p w14:paraId="556F87DF" w14:textId="77777777" w:rsidR="00EE0654" w:rsidRPr="00EE0654" w:rsidRDefault="00EE0654">
            <w:pPr>
              <w:rPr>
                <w:rFonts w:cs="Arial"/>
              </w:rPr>
            </w:pPr>
            <w:r w:rsidRPr="00EE0654">
              <w:rPr>
                <w:rFonts w:cs="Arial"/>
              </w:rPr>
              <w:t>Fan Speed</w:t>
            </w:r>
          </w:p>
        </w:tc>
        <w:tc>
          <w:tcPr>
            <w:tcW w:w="1531" w:type="dxa"/>
            <w:noWrap/>
            <w:hideMark/>
          </w:tcPr>
          <w:p w14:paraId="32BC5D90" w14:textId="77777777" w:rsidR="00EE0654" w:rsidRPr="00EE0654" w:rsidRDefault="00EE0654">
            <w:pPr>
              <w:rPr>
                <w:rFonts w:cs="Arial"/>
              </w:rPr>
            </w:pPr>
            <w:r w:rsidRPr="00EE0654">
              <w:rPr>
                <w:rFonts w:cs="Arial"/>
              </w:rPr>
              <w:t>REQ-389515</w:t>
            </w:r>
          </w:p>
        </w:tc>
        <w:tc>
          <w:tcPr>
            <w:tcW w:w="1885" w:type="dxa"/>
            <w:noWrap/>
            <w:hideMark/>
          </w:tcPr>
          <w:p w14:paraId="7F5E3832" w14:textId="77777777" w:rsidR="00EE0654" w:rsidRPr="00EE0654" w:rsidRDefault="00EE0654" w:rsidP="00EE0654">
            <w:pPr>
              <w:rPr>
                <w:rFonts w:cs="Arial"/>
              </w:rPr>
            </w:pPr>
            <w:r w:rsidRPr="00EE0654">
              <w:rPr>
                <w:rFonts w:cs="Arial"/>
              </w:rPr>
              <w:t> </w:t>
            </w:r>
          </w:p>
        </w:tc>
        <w:tc>
          <w:tcPr>
            <w:tcW w:w="2637" w:type="dxa"/>
            <w:noWrap/>
            <w:hideMark/>
          </w:tcPr>
          <w:p w14:paraId="5C9EE307" w14:textId="77777777" w:rsidR="00EE0654" w:rsidRPr="00EE0654" w:rsidRDefault="00EE0654">
            <w:pPr>
              <w:rPr>
                <w:rFonts w:cs="Arial"/>
              </w:rPr>
            </w:pPr>
            <w:proofErr w:type="spellStart"/>
            <w:r w:rsidRPr="00EE0654">
              <w:rPr>
                <w:rFonts w:cs="Arial"/>
              </w:rPr>
              <w:t>Rr_RHS_Blower_Indicate</w:t>
            </w:r>
            <w:proofErr w:type="spellEnd"/>
          </w:p>
        </w:tc>
        <w:tc>
          <w:tcPr>
            <w:tcW w:w="1786" w:type="dxa"/>
            <w:noWrap/>
            <w:hideMark/>
          </w:tcPr>
          <w:p w14:paraId="56786FF7" w14:textId="77777777" w:rsidR="00EE0654" w:rsidRPr="00EE0654" w:rsidRDefault="00EE0654">
            <w:pPr>
              <w:rPr>
                <w:rFonts w:cs="Arial"/>
              </w:rPr>
            </w:pPr>
            <w:r w:rsidRPr="00EE0654">
              <w:rPr>
                <w:rFonts w:cs="Arial"/>
              </w:rPr>
              <w:t> </w:t>
            </w:r>
          </w:p>
        </w:tc>
      </w:tr>
      <w:tr w:rsidR="00EE0654" w:rsidRPr="00EE0654" w14:paraId="4634BBF1" w14:textId="77777777" w:rsidTr="00C22F66">
        <w:trPr>
          <w:trHeight w:val="255"/>
        </w:trPr>
        <w:tc>
          <w:tcPr>
            <w:tcW w:w="1250" w:type="dxa"/>
            <w:vMerge/>
            <w:noWrap/>
            <w:hideMark/>
          </w:tcPr>
          <w:p w14:paraId="019BCDB5" w14:textId="4A5DF37B" w:rsidR="00EE0654" w:rsidRPr="00EE0654" w:rsidRDefault="00EE0654">
            <w:pPr>
              <w:rPr>
                <w:rFonts w:cs="Arial"/>
              </w:rPr>
            </w:pPr>
          </w:p>
        </w:tc>
        <w:tc>
          <w:tcPr>
            <w:tcW w:w="1249" w:type="dxa"/>
            <w:noWrap/>
            <w:hideMark/>
          </w:tcPr>
          <w:p w14:paraId="512F50CD" w14:textId="77777777" w:rsidR="00EE0654" w:rsidRPr="00EE0654" w:rsidRDefault="00EE0654">
            <w:pPr>
              <w:rPr>
                <w:rFonts w:cs="Arial"/>
              </w:rPr>
            </w:pPr>
            <w:r w:rsidRPr="00EE0654">
              <w:rPr>
                <w:rFonts w:cs="Arial"/>
              </w:rPr>
              <w:t>Vent Location</w:t>
            </w:r>
          </w:p>
        </w:tc>
        <w:tc>
          <w:tcPr>
            <w:tcW w:w="1531" w:type="dxa"/>
            <w:noWrap/>
            <w:hideMark/>
          </w:tcPr>
          <w:p w14:paraId="1F3B9D38" w14:textId="77777777" w:rsidR="00EE0654" w:rsidRPr="00EE0654" w:rsidRDefault="00EE0654">
            <w:pPr>
              <w:rPr>
                <w:rFonts w:cs="Arial"/>
              </w:rPr>
            </w:pPr>
            <w:r w:rsidRPr="00EE0654">
              <w:rPr>
                <w:rFonts w:cs="Arial"/>
              </w:rPr>
              <w:t>REQ-389541     REQ-389545</w:t>
            </w:r>
          </w:p>
        </w:tc>
        <w:tc>
          <w:tcPr>
            <w:tcW w:w="1885" w:type="dxa"/>
            <w:noWrap/>
            <w:hideMark/>
          </w:tcPr>
          <w:p w14:paraId="4D0B3CFE" w14:textId="77777777" w:rsidR="00EE0654" w:rsidRPr="00EE0654" w:rsidRDefault="00EE0654" w:rsidP="00EE0654">
            <w:pPr>
              <w:rPr>
                <w:rFonts w:cs="Arial"/>
              </w:rPr>
            </w:pPr>
            <w:r w:rsidRPr="00EE0654">
              <w:rPr>
                <w:rFonts w:cs="Arial"/>
              </w:rPr>
              <w:t> </w:t>
            </w:r>
          </w:p>
        </w:tc>
        <w:tc>
          <w:tcPr>
            <w:tcW w:w="2637" w:type="dxa"/>
            <w:noWrap/>
            <w:hideMark/>
          </w:tcPr>
          <w:p w14:paraId="432FB956" w14:textId="77777777" w:rsidR="00EE0654" w:rsidRPr="00EE0654" w:rsidRDefault="00EE0654">
            <w:pPr>
              <w:rPr>
                <w:rFonts w:cs="Arial"/>
              </w:rPr>
            </w:pPr>
            <w:r w:rsidRPr="00EE0654">
              <w:rPr>
                <w:rFonts w:cs="Arial"/>
              </w:rPr>
              <w:t>ClimtRearPnl3rd_B_Stat</w:t>
            </w:r>
          </w:p>
        </w:tc>
        <w:tc>
          <w:tcPr>
            <w:tcW w:w="1786" w:type="dxa"/>
            <w:noWrap/>
            <w:hideMark/>
          </w:tcPr>
          <w:p w14:paraId="18E5E2A6" w14:textId="77777777" w:rsidR="00EE0654" w:rsidRPr="00EE0654" w:rsidRDefault="00EE0654">
            <w:pPr>
              <w:rPr>
                <w:rFonts w:cs="Arial"/>
              </w:rPr>
            </w:pPr>
            <w:r w:rsidRPr="00EE0654">
              <w:rPr>
                <w:rFonts w:cs="Arial"/>
              </w:rPr>
              <w:t> </w:t>
            </w:r>
          </w:p>
        </w:tc>
      </w:tr>
      <w:tr w:rsidR="00EE0654" w:rsidRPr="00EE0654" w14:paraId="41B78004" w14:textId="77777777" w:rsidTr="00C22F66">
        <w:trPr>
          <w:trHeight w:val="255"/>
        </w:trPr>
        <w:tc>
          <w:tcPr>
            <w:tcW w:w="1250" w:type="dxa"/>
            <w:noWrap/>
            <w:hideMark/>
          </w:tcPr>
          <w:p w14:paraId="701AEAE2" w14:textId="77777777" w:rsidR="00EE0654" w:rsidRPr="00EE0654" w:rsidRDefault="00EE0654">
            <w:pPr>
              <w:rPr>
                <w:rFonts w:cs="Arial"/>
              </w:rPr>
            </w:pPr>
            <w:r w:rsidRPr="00EE0654">
              <w:rPr>
                <w:rFonts w:cs="Arial"/>
              </w:rPr>
              <w:t> </w:t>
            </w:r>
          </w:p>
        </w:tc>
        <w:tc>
          <w:tcPr>
            <w:tcW w:w="1249" w:type="dxa"/>
            <w:noWrap/>
            <w:hideMark/>
          </w:tcPr>
          <w:p w14:paraId="53B1D43D" w14:textId="77777777" w:rsidR="00EE0654" w:rsidRPr="00EE0654" w:rsidRDefault="00EE0654">
            <w:pPr>
              <w:rPr>
                <w:rFonts w:cs="Arial"/>
              </w:rPr>
            </w:pPr>
            <w:r w:rsidRPr="00EE0654">
              <w:rPr>
                <w:rFonts w:cs="Arial"/>
              </w:rPr>
              <w:t> </w:t>
            </w:r>
          </w:p>
        </w:tc>
        <w:tc>
          <w:tcPr>
            <w:tcW w:w="1531" w:type="dxa"/>
            <w:noWrap/>
            <w:hideMark/>
          </w:tcPr>
          <w:p w14:paraId="682816FA" w14:textId="77777777" w:rsidR="00EE0654" w:rsidRPr="00EE0654" w:rsidRDefault="00EE0654" w:rsidP="00EE0654">
            <w:pPr>
              <w:rPr>
                <w:rFonts w:cs="Arial"/>
              </w:rPr>
            </w:pPr>
            <w:r w:rsidRPr="00EE0654">
              <w:rPr>
                <w:rFonts w:cs="Arial"/>
              </w:rPr>
              <w:t> </w:t>
            </w:r>
          </w:p>
        </w:tc>
        <w:tc>
          <w:tcPr>
            <w:tcW w:w="1885" w:type="dxa"/>
            <w:noWrap/>
            <w:hideMark/>
          </w:tcPr>
          <w:p w14:paraId="65066775" w14:textId="77777777" w:rsidR="00EE0654" w:rsidRPr="00EE0654" w:rsidRDefault="00EE0654" w:rsidP="00EE0654">
            <w:pPr>
              <w:rPr>
                <w:rFonts w:cs="Arial"/>
              </w:rPr>
            </w:pPr>
            <w:r w:rsidRPr="00EE0654">
              <w:rPr>
                <w:rFonts w:cs="Arial"/>
              </w:rPr>
              <w:t> </w:t>
            </w:r>
          </w:p>
        </w:tc>
        <w:tc>
          <w:tcPr>
            <w:tcW w:w="2637" w:type="dxa"/>
            <w:noWrap/>
            <w:hideMark/>
          </w:tcPr>
          <w:p w14:paraId="41BBF042" w14:textId="77777777" w:rsidR="00EE0654" w:rsidRPr="00EE0654" w:rsidRDefault="00EE0654">
            <w:pPr>
              <w:rPr>
                <w:rFonts w:cs="Arial"/>
              </w:rPr>
            </w:pPr>
            <w:r w:rsidRPr="00EE0654">
              <w:rPr>
                <w:rFonts w:cs="Arial"/>
              </w:rPr>
              <w:t> </w:t>
            </w:r>
          </w:p>
        </w:tc>
        <w:tc>
          <w:tcPr>
            <w:tcW w:w="1786" w:type="dxa"/>
            <w:noWrap/>
            <w:hideMark/>
          </w:tcPr>
          <w:p w14:paraId="61FCFE5F" w14:textId="77777777" w:rsidR="00EE0654" w:rsidRPr="00EE0654" w:rsidRDefault="00EE0654">
            <w:pPr>
              <w:rPr>
                <w:rFonts w:cs="Arial"/>
              </w:rPr>
            </w:pPr>
            <w:r w:rsidRPr="00EE0654">
              <w:rPr>
                <w:rFonts w:cs="Arial"/>
              </w:rPr>
              <w:t> </w:t>
            </w:r>
          </w:p>
        </w:tc>
      </w:tr>
      <w:tr w:rsidR="00EE0654" w:rsidRPr="00EE0654" w14:paraId="3A110A9F" w14:textId="77777777" w:rsidTr="00C22F66">
        <w:trPr>
          <w:trHeight w:val="255"/>
        </w:trPr>
        <w:tc>
          <w:tcPr>
            <w:tcW w:w="1250" w:type="dxa"/>
            <w:vMerge w:val="restart"/>
            <w:noWrap/>
            <w:hideMark/>
          </w:tcPr>
          <w:p w14:paraId="3CB1D4EF" w14:textId="77777777" w:rsidR="00EE0654" w:rsidRPr="00EE0654" w:rsidRDefault="00EE0654">
            <w:pPr>
              <w:rPr>
                <w:rFonts w:cs="Arial"/>
              </w:rPr>
            </w:pPr>
            <w:r w:rsidRPr="00EE0654">
              <w:rPr>
                <w:rFonts w:cs="Arial"/>
              </w:rPr>
              <w:t>Seat E</w:t>
            </w:r>
          </w:p>
          <w:p w14:paraId="0D42AE84" w14:textId="77777777" w:rsidR="00EE0654" w:rsidRPr="00EE0654" w:rsidRDefault="00EE0654">
            <w:pPr>
              <w:rPr>
                <w:rFonts w:cs="Arial"/>
              </w:rPr>
            </w:pPr>
            <w:r w:rsidRPr="00EE0654">
              <w:rPr>
                <w:rFonts w:cs="Arial"/>
              </w:rPr>
              <w:t> </w:t>
            </w:r>
          </w:p>
          <w:p w14:paraId="522DC1B0" w14:textId="77777777" w:rsidR="00EE0654" w:rsidRPr="00EE0654" w:rsidRDefault="00EE0654">
            <w:pPr>
              <w:rPr>
                <w:rFonts w:cs="Arial"/>
              </w:rPr>
            </w:pPr>
            <w:r w:rsidRPr="00EE0654">
              <w:rPr>
                <w:rFonts w:cs="Arial"/>
              </w:rPr>
              <w:t> </w:t>
            </w:r>
          </w:p>
          <w:p w14:paraId="406C5E92" w14:textId="77777777" w:rsidR="00EE0654" w:rsidRPr="00EE0654" w:rsidRDefault="00EE0654">
            <w:pPr>
              <w:rPr>
                <w:rFonts w:cs="Arial"/>
              </w:rPr>
            </w:pPr>
            <w:r w:rsidRPr="00EE0654">
              <w:rPr>
                <w:rFonts w:cs="Arial"/>
              </w:rPr>
              <w:t> </w:t>
            </w:r>
          </w:p>
          <w:p w14:paraId="37B6FCCF" w14:textId="1874D485" w:rsidR="00EE0654" w:rsidRPr="00EE0654" w:rsidRDefault="00EE0654" w:rsidP="000C4F7D">
            <w:pPr>
              <w:rPr>
                <w:rFonts w:cs="Arial"/>
              </w:rPr>
            </w:pPr>
            <w:r w:rsidRPr="00EE0654">
              <w:rPr>
                <w:rFonts w:cs="Arial"/>
              </w:rPr>
              <w:t> </w:t>
            </w:r>
          </w:p>
        </w:tc>
        <w:tc>
          <w:tcPr>
            <w:tcW w:w="1249" w:type="dxa"/>
            <w:noWrap/>
            <w:hideMark/>
          </w:tcPr>
          <w:p w14:paraId="020D657F" w14:textId="77777777" w:rsidR="00EE0654" w:rsidRPr="00EE0654" w:rsidRDefault="00EE0654">
            <w:pPr>
              <w:rPr>
                <w:rFonts w:cs="Arial"/>
              </w:rPr>
            </w:pPr>
            <w:r w:rsidRPr="00EE0654">
              <w:rPr>
                <w:rFonts w:cs="Arial"/>
              </w:rPr>
              <w:t>Rear Climate On/Off</w:t>
            </w:r>
          </w:p>
        </w:tc>
        <w:tc>
          <w:tcPr>
            <w:tcW w:w="1531" w:type="dxa"/>
            <w:noWrap/>
            <w:hideMark/>
          </w:tcPr>
          <w:p w14:paraId="56FB79E0" w14:textId="77777777" w:rsidR="00EE0654" w:rsidRPr="00EE0654" w:rsidRDefault="00EE0654">
            <w:pPr>
              <w:rPr>
                <w:rFonts w:cs="Arial"/>
              </w:rPr>
            </w:pPr>
            <w:r w:rsidRPr="00EE0654">
              <w:rPr>
                <w:rFonts w:cs="Arial"/>
              </w:rPr>
              <w:t>REQ-389531</w:t>
            </w:r>
          </w:p>
        </w:tc>
        <w:tc>
          <w:tcPr>
            <w:tcW w:w="1885" w:type="dxa"/>
            <w:noWrap/>
            <w:hideMark/>
          </w:tcPr>
          <w:p w14:paraId="087F5DD3" w14:textId="77777777" w:rsidR="00EE0654" w:rsidRPr="00EE0654" w:rsidRDefault="00EE0654" w:rsidP="00EE0654">
            <w:pPr>
              <w:rPr>
                <w:rFonts w:cs="Arial"/>
              </w:rPr>
            </w:pPr>
            <w:r w:rsidRPr="00EE0654">
              <w:rPr>
                <w:rFonts w:cs="Arial"/>
              </w:rPr>
              <w:t> </w:t>
            </w:r>
          </w:p>
        </w:tc>
        <w:tc>
          <w:tcPr>
            <w:tcW w:w="2637" w:type="dxa"/>
            <w:noWrap/>
            <w:hideMark/>
          </w:tcPr>
          <w:p w14:paraId="193F0ACC" w14:textId="77777777" w:rsidR="00EE0654" w:rsidRPr="00EE0654" w:rsidRDefault="00EE0654">
            <w:pPr>
              <w:rPr>
                <w:rFonts w:cs="Arial"/>
              </w:rPr>
            </w:pPr>
            <w:r w:rsidRPr="00EE0654">
              <w:rPr>
                <w:rFonts w:cs="Arial"/>
              </w:rPr>
              <w:t> </w:t>
            </w:r>
          </w:p>
        </w:tc>
        <w:tc>
          <w:tcPr>
            <w:tcW w:w="1786" w:type="dxa"/>
            <w:noWrap/>
            <w:hideMark/>
          </w:tcPr>
          <w:p w14:paraId="228DEEDB" w14:textId="77777777" w:rsidR="00EE0654" w:rsidRPr="00EE0654" w:rsidRDefault="00EE0654">
            <w:pPr>
              <w:rPr>
                <w:rFonts w:cs="Arial"/>
              </w:rPr>
            </w:pPr>
            <w:r w:rsidRPr="00EE0654">
              <w:rPr>
                <w:rFonts w:cs="Arial"/>
              </w:rPr>
              <w:t> </w:t>
            </w:r>
          </w:p>
        </w:tc>
      </w:tr>
      <w:tr w:rsidR="00EE0654" w:rsidRPr="00EE0654" w14:paraId="4D0ECBE4" w14:textId="77777777" w:rsidTr="00C22F66">
        <w:trPr>
          <w:trHeight w:val="255"/>
        </w:trPr>
        <w:tc>
          <w:tcPr>
            <w:tcW w:w="1250" w:type="dxa"/>
            <w:vMerge/>
            <w:noWrap/>
            <w:hideMark/>
          </w:tcPr>
          <w:p w14:paraId="3AD13F0B" w14:textId="4A47B9DB" w:rsidR="00EE0654" w:rsidRPr="00EE0654" w:rsidRDefault="00EE0654" w:rsidP="000C4F7D">
            <w:pPr>
              <w:rPr>
                <w:rFonts w:cs="Arial"/>
              </w:rPr>
            </w:pPr>
          </w:p>
        </w:tc>
        <w:tc>
          <w:tcPr>
            <w:tcW w:w="1249" w:type="dxa"/>
            <w:noWrap/>
            <w:hideMark/>
          </w:tcPr>
          <w:p w14:paraId="086C5534" w14:textId="77777777" w:rsidR="00EE0654" w:rsidRPr="00EE0654" w:rsidRDefault="00EE0654">
            <w:pPr>
              <w:rPr>
                <w:rFonts w:cs="Arial"/>
              </w:rPr>
            </w:pPr>
            <w:r w:rsidRPr="00EE0654">
              <w:rPr>
                <w:rFonts w:cs="Arial"/>
              </w:rPr>
              <w:t>Auto On/Off</w:t>
            </w:r>
          </w:p>
        </w:tc>
        <w:tc>
          <w:tcPr>
            <w:tcW w:w="1531" w:type="dxa"/>
            <w:noWrap/>
            <w:hideMark/>
          </w:tcPr>
          <w:p w14:paraId="3F0D54F4" w14:textId="77777777" w:rsidR="00EE0654" w:rsidRPr="00EE0654" w:rsidRDefault="00EE0654">
            <w:pPr>
              <w:rPr>
                <w:rFonts w:cs="Arial"/>
              </w:rPr>
            </w:pPr>
            <w:r w:rsidRPr="00EE0654">
              <w:rPr>
                <w:rFonts w:cs="Arial"/>
              </w:rPr>
              <w:t>REQ-389550</w:t>
            </w:r>
          </w:p>
        </w:tc>
        <w:tc>
          <w:tcPr>
            <w:tcW w:w="1885" w:type="dxa"/>
            <w:noWrap/>
            <w:hideMark/>
          </w:tcPr>
          <w:p w14:paraId="7D80DCCB" w14:textId="77777777" w:rsidR="00EE0654" w:rsidRPr="00EE0654" w:rsidRDefault="00EE0654" w:rsidP="00EE0654">
            <w:pPr>
              <w:rPr>
                <w:rFonts w:cs="Arial"/>
              </w:rPr>
            </w:pPr>
            <w:r w:rsidRPr="00EE0654">
              <w:rPr>
                <w:rFonts w:cs="Arial"/>
              </w:rPr>
              <w:t> </w:t>
            </w:r>
          </w:p>
        </w:tc>
        <w:tc>
          <w:tcPr>
            <w:tcW w:w="2637" w:type="dxa"/>
            <w:noWrap/>
            <w:hideMark/>
          </w:tcPr>
          <w:p w14:paraId="53A354E0" w14:textId="77777777" w:rsidR="00EE0654" w:rsidRPr="00EE0654" w:rsidRDefault="00EE0654">
            <w:pPr>
              <w:rPr>
                <w:rFonts w:cs="Arial"/>
              </w:rPr>
            </w:pPr>
            <w:r w:rsidRPr="00EE0654">
              <w:rPr>
                <w:rFonts w:cs="Arial"/>
              </w:rPr>
              <w:t> </w:t>
            </w:r>
          </w:p>
        </w:tc>
        <w:tc>
          <w:tcPr>
            <w:tcW w:w="1786" w:type="dxa"/>
            <w:noWrap/>
            <w:hideMark/>
          </w:tcPr>
          <w:p w14:paraId="3BFBFC67" w14:textId="77777777" w:rsidR="00EE0654" w:rsidRPr="00EE0654" w:rsidRDefault="00EE0654">
            <w:pPr>
              <w:rPr>
                <w:rFonts w:cs="Arial"/>
              </w:rPr>
            </w:pPr>
            <w:r w:rsidRPr="00EE0654">
              <w:rPr>
                <w:rFonts w:cs="Arial"/>
              </w:rPr>
              <w:t> </w:t>
            </w:r>
          </w:p>
        </w:tc>
      </w:tr>
      <w:tr w:rsidR="00EE0654" w:rsidRPr="00EE0654" w14:paraId="4C4F9A6E" w14:textId="77777777" w:rsidTr="00C22F66">
        <w:trPr>
          <w:trHeight w:val="255"/>
        </w:trPr>
        <w:tc>
          <w:tcPr>
            <w:tcW w:w="1250" w:type="dxa"/>
            <w:vMerge/>
            <w:noWrap/>
            <w:hideMark/>
          </w:tcPr>
          <w:p w14:paraId="4BB0C6D0" w14:textId="464F7971" w:rsidR="00EE0654" w:rsidRPr="00EE0654" w:rsidRDefault="00EE0654" w:rsidP="000C4F7D">
            <w:pPr>
              <w:rPr>
                <w:rFonts w:cs="Arial"/>
              </w:rPr>
            </w:pPr>
          </w:p>
        </w:tc>
        <w:tc>
          <w:tcPr>
            <w:tcW w:w="1249" w:type="dxa"/>
            <w:noWrap/>
            <w:hideMark/>
          </w:tcPr>
          <w:p w14:paraId="57C8035C" w14:textId="77777777" w:rsidR="00EE0654" w:rsidRPr="00EE0654" w:rsidRDefault="00EE0654">
            <w:pPr>
              <w:rPr>
                <w:rFonts w:cs="Arial"/>
              </w:rPr>
            </w:pPr>
            <w:r w:rsidRPr="00EE0654">
              <w:rPr>
                <w:rFonts w:cs="Arial"/>
              </w:rPr>
              <w:t>Temp Selection</w:t>
            </w:r>
          </w:p>
        </w:tc>
        <w:tc>
          <w:tcPr>
            <w:tcW w:w="1531" w:type="dxa"/>
            <w:noWrap/>
            <w:hideMark/>
          </w:tcPr>
          <w:p w14:paraId="2F35CC8B" w14:textId="77777777" w:rsidR="00EE0654" w:rsidRPr="00EE0654" w:rsidRDefault="00EE0654">
            <w:pPr>
              <w:rPr>
                <w:rFonts w:cs="Arial"/>
              </w:rPr>
            </w:pPr>
            <w:r w:rsidRPr="00EE0654">
              <w:rPr>
                <w:rFonts w:cs="Arial"/>
              </w:rPr>
              <w:t xml:space="preserve">REQ-389495 </w:t>
            </w:r>
          </w:p>
        </w:tc>
        <w:tc>
          <w:tcPr>
            <w:tcW w:w="1885" w:type="dxa"/>
            <w:noWrap/>
            <w:hideMark/>
          </w:tcPr>
          <w:p w14:paraId="3DF4CE75" w14:textId="77777777" w:rsidR="00EE0654" w:rsidRPr="00EE0654" w:rsidRDefault="00EE0654" w:rsidP="00EE0654">
            <w:pPr>
              <w:rPr>
                <w:rFonts w:cs="Arial"/>
              </w:rPr>
            </w:pPr>
            <w:r w:rsidRPr="00EE0654">
              <w:rPr>
                <w:rFonts w:cs="Arial"/>
              </w:rPr>
              <w:t> </w:t>
            </w:r>
          </w:p>
        </w:tc>
        <w:tc>
          <w:tcPr>
            <w:tcW w:w="2637" w:type="dxa"/>
            <w:noWrap/>
            <w:hideMark/>
          </w:tcPr>
          <w:p w14:paraId="73A12FCC" w14:textId="77777777" w:rsidR="00EE0654" w:rsidRPr="00EE0654" w:rsidRDefault="00EE0654">
            <w:pPr>
              <w:rPr>
                <w:rFonts w:cs="Arial"/>
              </w:rPr>
            </w:pPr>
            <w:r w:rsidRPr="00EE0654">
              <w:rPr>
                <w:rFonts w:cs="Arial"/>
              </w:rPr>
              <w:t> </w:t>
            </w:r>
          </w:p>
        </w:tc>
        <w:tc>
          <w:tcPr>
            <w:tcW w:w="1786" w:type="dxa"/>
            <w:noWrap/>
            <w:hideMark/>
          </w:tcPr>
          <w:p w14:paraId="09B3A863" w14:textId="77777777" w:rsidR="00EE0654" w:rsidRPr="00EE0654" w:rsidRDefault="00EE0654">
            <w:pPr>
              <w:rPr>
                <w:rFonts w:cs="Arial"/>
              </w:rPr>
            </w:pPr>
            <w:r w:rsidRPr="00EE0654">
              <w:rPr>
                <w:rFonts w:cs="Arial"/>
              </w:rPr>
              <w:t> </w:t>
            </w:r>
          </w:p>
        </w:tc>
      </w:tr>
      <w:tr w:rsidR="00EE0654" w:rsidRPr="00EE0654" w14:paraId="2B320986" w14:textId="77777777" w:rsidTr="00C22F66">
        <w:trPr>
          <w:trHeight w:val="255"/>
        </w:trPr>
        <w:tc>
          <w:tcPr>
            <w:tcW w:w="1250" w:type="dxa"/>
            <w:vMerge/>
            <w:noWrap/>
            <w:hideMark/>
          </w:tcPr>
          <w:p w14:paraId="24E45E35" w14:textId="4804F6C4" w:rsidR="00EE0654" w:rsidRPr="00EE0654" w:rsidRDefault="00EE0654" w:rsidP="000C4F7D">
            <w:pPr>
              <w:rPr>
                <w:rFonts w:cs="Arial"/>
              </w:rPr>
            </w:pPr>
          </w:p>
        </w:tc>
        <w:tc>
          <w:tcPr>
            <w:tcW w:w="1249" w:type="dxa"/>
            <w:noWrap/>
            <w:hideMark/>
          </w:tcPr>
          <w:p w14:paraId="67FECE79" w14:textId="77777777" w:rsidR="00EE0654" w:rsidRPr="00EE0654" w:rsidRDefault="00EE0654">
            <w:pPr>
              <w:rPr>
                <w:rFonts w:cs="Arial"/>
              </w:rPr>
            </w:pPr>
            <w:r w:rsidRPr="00EE0654">
              <w:rPr>
                <w:rFonts w:cs="Arial"/>
              </w:rPr>
              <w:t>Fan Speed</w:t>
            </w:r>
          </w:p>
        </w:tc>
        <w:tc>
          <w:tcPr>
            <w:tcW w:w="1531" w:type="dxa"/>
            <w:noWrap/>
            <w:hideMark/>
          </w:tcPr>
          <w:p w14:paraId="3543F324" w14:textId="77777777" w:rsidR="00EE0654" w:rsidRPr="00EE0654" w:rsidRDefault="00EE0654">
            <w:pPr>
              <w:rPr>
                <w:rFonts w:cs="Arial"/>
              </w:rPr>
            </w:pPr>
            <w:r w:rsidRPr="00EE0654">
              <w:rPr>
                <w:rFonts w:cs="Arial"/>
              </w:rPr>
              <w:t>REQ-389514</w:t>
            </w:r>
          </w:p>
        </w:tc>
        <w:tc>
          <w:tcPr>
            <w:tcW w:w="1885" w:type="dxa"/>
            <w:noWrap/>
            <w:hideMark/>
          </w:tcPr>
          <w:p w14:paraId="0AD3773C" w14:textId="77777777" w:rsidR="00EE0654" w:rsidRPr="00EE0654" w:rsidRDefault="00EE0654" w:rsidP="00EE0654">
            <w:pPr>
              <w:rPr>
                <w:rFonts w:cs="Arial"/>
              </w:rPr>
            </w:pPr>
            <w:r w:rsidRPr="00EE0654">
              <w:rPr>
                <w:rFonts w:cs="Arial"/>
              </w:rPr>
              <w:t> </w:t>
            </w:r>
          </w:p>
        </w:tc>
        <w:tc>
          <w:tcPr>
            <w:tcW w:w="2637" w:type="dxa"/>
            <w:noWrap/>
            <w:hideMark/>
          </w:tcPr>
          <w:p w14:paraId="6D91F363" w14:textId="77777777" w:rsidR="00EE0654" w:rsidRPr="00EE0654" w:rsidRDefault="00EE0654">
            <w:pPr>
              <w:rPr>
                <w:rFonts w:cs="Arial"/>
              </w:rPr>
            </w:pPr>
            <w:r w:rsidRPr="00EE0654">
              <w:rPr>
                <w:rFonts w:cs="Arial"/>
              </w:rPr>
              <w:t> </w:t>
            </w:r>
          </w:p>
        </w:tc>
        <w:tc>
          <w:tcPr>
            <w:tcW w:w="1786" w:type="dxa"/>
            <w:noWrap/>
            <w:hideMark/>
          </w:tcPr>
          <w:p w14:paraId="13331ED2" w14:textId="77777777" w:rsidR="00EE0654" w:rsidRPr="00EE0654" w:rsidRDefault="00EE0654">
            <w:pPr>
              <w:rPr>
                <w:rFonts w:cs="Arial"/>
              </w:rPr>
            </w:pPr>
            <w:r w:rsidRPr="00EE0654">
              <w:rPr>
                <w:rFonts w:cs="Arial"/>
              </w:rPr>
              <w:t> </w:t>
            </w:r>
          </w:p>
        </w:tc>
      </w:tr>
      <w:tr w:rsidR="00EE0654" w:rsidRPr="00EE0654" w14:paraId="5DCAD0F1" w14:textId="77777777" w:rsidTr="00C22F66">
        <w:trPr>
          <w:trHeight w:val="255"/>
        </w:trPr>
        <w:tc>
          <w:tcPr>
            <w:tcW w:w="1250" w:type="dxa"/>
            <w:vMerge/>
            <w:noWrap/>
            <w:hideMark/>
          </w:tcPr>
          <w:p w14:paraId="39A42C1A" w14:textId="53BF2D32" w:rsidR="00EE0654" w:rsidRPr="00EE0654" w:rsidRDefault="00EE0654">
            <w:pPr>
              <w:rPr>
                <w:rFonts w:cs="Arial"/>
              </w:rPr>
            </w:pPr>
          </w:p>
        </w:tc>
        <w:tc>
          <w:tcPr>
            <w:tcW w:w="1249" w:type="dxa"/>
            <w:noWrap/>
            <w:hideMark/>
          </w:tcPr>
          <w:p w14:paraId="6A3CB3CA" w14:textId="77777777" w:rsidR="00EE0654" w:rsidRPr="00EE0654" w:rsidRDefault="00EE0654">
            <w:pPr>
              <w:rPr>
                <w:rFonts w:cs="Arial"/>
              </w:rPr>
            </w:pPr>
            <w:r w:rsidRPr="00EE0654">
              <w:rPr>
                <w:rFonts w:cs="Arial"/>
              </w:rPr>
              <w:t>Vent Location</w:t>
            </w:r>
          </w:p>
        </w:tc>
        <w:tc>
          <w:tcPr>
            <w:tcW w:w="1531" w:type="dxa"/>
            <w:noWrap/>
            <w:hideMark/>
          </w:tcPr>
          <w:p w14:paraId="35CA3E20" w14:textId="77777777" w:rsidR="00EE0654" w:rsidRPr="00EE0654" w:rsidRDefault="00EE0654">
            <w:pPr>
              <w:rPr>
                <w:rFonts w:cs="Arial"/>
              </w:rPr>
            </w:pPr>
            <w:r w:rsidRPr="00EE0654">
              <w:rPr>
                <w:rFonts w:cs="Arial"/>
              </w:rPr>
              <w:t>REQ-389539    REQ-389543</w:t>
            </w:r>
          </w:p>
        </w:tc>
        <w:tc>
          <w:tcPr>
            <w:tcW w:w="1885" w:type="dxa"/>
            <w:noWrap/>
            <w:hideMark/>
          </w:tcPr>
          <w:p w14:paraId="2ABE2120" w14:textId="77777777" w:rsidR="00EE0654" w:rsidRPr="00EE0654" w:rsidRDefault="00EE0654" w:rsidP="00EE0654">
            <w:pPr>
              <w:rPr>
                <w:rFonts w:cs="Arial"/>
              </w:rPr>
            </w:pPr>
            <w:r w:rsidRPr="00EE0654">
              <w:rPr>
                <w:rFonts w:cs="Arial"/>
              </w:rPr>
              <w:t> </w:t>
            </w:r>
          </w:p>
        </w:tc>
        <w:tc>
          <w:tcPr>
            <w:tcW w:w="2637" w:type="dxa"/>
            <w:noWrap/>
            <w:hideMark/>
          </w:tcPr>
          <w:p w14:paraId="5B0997BF" w14:textId="77777777" w:rsidR="00EE0654" w:rsidRPr="00EE0654" w:rsidRDefault="00EE0654">
            <w:pPr>
              <w:rPr>
                <w:rFonts w:cs="Arial"/>
              </w:rPr>
            </w:pPr>
            <w:r w:rsidRPr="00EE0654">
              <w:rPr>
                <w:rFonts w:cs="Arial"/>
              </w:rPr>
              <w:t> </w:t>
            </w:r>
          </w:p>
        </w:tc>
        <w:tc>
          <w:tcPr>
            <w:tcW w:w="1786" w:type="dxa"/>
            <w:noWrap/>
            <w:hideMark/>
          </w:tcPr>
          <w:p w14:paraId="1A0F7366" w14:textId="77777777" w:rsidR="00EE0654" w:rsidRPr="00EE0654" w:rsidRDefault="00EE0654">
            <w:pPr>
              <w:rPr>
                <w:rFonts w:cs="Arial"/>
              </w:rPr>
            </w:pPr>
            <w:r w:rsidRPr="00EE0654">
              <w:rPr>
                <w:rFonts w:cs="Arial"/>
              </w:rPr>
              <w:t> </w:t>
            </w:r>
          </w:p>
        </w:tc>
      </w:tr>
      <w:tr w:rsidR="00EE0654" w:rsidRPr="00EE0654" w14:paraId="026BEC95" w14:textId="77777777" w:rsidTr="00C22F66">
        <w:trPr>
          <w:trHeight w:val="255"/>
        </w:trPr>
        <w:tc>
          <w:tcPr>
            <w:tcW w:w="1250" w:type="dxa"/>
            <w:noWrap/>
            <w:hideMark/>
          </w:tcPr>
          <w:p w14:paraId="48BE92EE" w14:textId="77777777" w:rsidR="00EE0654" w:rsidRPr="00EE0654" w:rsidRDefault="00EE0654">
            <w:pPr>
              <w:rPr>
                <w:rFonts w:cs="Arial"/>
              </w:rPr>
            </w:pPr>
            <w:r w:rsidRPr="00EE0654">
              <w:rPr>
                <w:rFonts w:cs="Arial"/>
              </w:rPr>
              <w:t> </w:t>
            </w:r>
          </w:p>
        </w:tc>
        <w:tc>
          <w:tcPr>
            <w:tcW w:w="1249" w:type="dxa"/>
            <w:noWrap/>
            <w:hideMark/>
          </w:tcPr>
          <w:p w14:paraId="52178515" w14:textId="77777777" w:rsidR="00EE0654" w:rsidRPr="00EE0654" w:rsidRDefault="00EE0654">
            <w:pPr>
              <w:rPr>
                <w:rFonts w:cs="Arial"/>
              </w:rPr>
            </w:pPr>
            <w:r w:rsidRPr="00EE0654">
              <w:rPr>
                <w:rFonts w:cs="Arial"/>
              </w:rPr>
              <w:t> </w:t>
            </w:r>
          </w:p>
        </w:tc>
        <w:tc>
          <w:tcPr>
            <w:tcW w:w="1531" w:type="dxa"/>
            <w:noWrap/>
            <w:hideMark/>
          </w:tcPr>
          <w:p w14:paraId="6B59618D" w14:textId="77777777" w:rsidR="00EE0654" w:rsidRPr="00EE0654" w:rsidRDefault="00EE0654" w:rsidP="00EE0654">
            <w:pPr>
              <w:rPr>
                <w:rFonts w:cs="Arial"/>
              </w:rPr>
            </w:pPr>
            <w:r w:rsidRPr="00EE0654">
              <w:rPr>
                <w:rFonts w:cs="Arial"/>
              </w:rPr>
              <w:t> </w:t>
            </w:r>
          </w:p>
        </w:tc>
        <w:tc>
          <w:tcPr>
            <w:tcW w:w="1885" w:type="dxa"/>
            <w:noWrap/>
            <w:hideMark/>
          </w:tcPr>
          <w:p w14:paraId="5F003FC7" w14:textId="77777777" w:rsidR="00EE0654" w:rsidRPr="00EE0654" w:rsidRDefault="00EE0654" w:rsidP="00EE0654">
            <w:pPr>
              <w:rPr>
                <w:rFonts w:cs="Arial"/>
              </w:rPr>
            </w:pPr>
            <w:r w:rsidRPr="00EE0654">
              <w:rPr>
                <w:rFonts w:cs="Arial"/>
              </w:rPr>
              <w:t> </w:t>
            </w:r>
          </w:p>
        </w:tc>
        <w:tc>
          <w:tcPr>
            <w:tcW w:w="2637" w:type="dxa"/>
            <w:noWrap/>
            <w:hideMark/>
          </w:tcPr>
          <w:p w14:paraId="279BA251" w14:textId="77777777" w:rsidR="00EE0654" w:rsidRPr="00EE0654" w:rsidRDefault="00EE0654">
            <w:pPr>
              <w:rPr>
                <w:rFonts w:cs="Arial"/>
              </w:rPr>
            </w:pPr>
            <w:r w:rsidRPr="00EE0654">
              <w:rPr>
                <w:rFonts w:cs="Arial"/>
              </w:rPr>
              <w:t> </w:t>
            </w:r>
          </w:p>
        </w:tc>
        <w:tc>
          <w:tcPr>
            <w:tcW w:w="1786" w:type="dxa"/>
            <w:noWrap/>
            <w:hideMark/>
          </w:tcPr>
          <w:p w14:paraId="18AEBBEB" w14:textId="77777777" w:rsidR="00EE0654" w:rsidRPr="00EE0654" w:rsidRDefault="00EE0654">
            <w:pPr>
              <w:rPr>
                <w:rFonts w:cs="Arial"/>
              </w:rPr>
            </w:pPr>
            <w:r w:rsidRPr="00EE0654">
              <w:rPr>
                <w:rFonts w:cs="Arial"/>
              </w:rPr>
              <w:t> </w:t>
            </w:r>
          </w:p>
        </w:tc>
      </w:tr>
      <w:tr w:rsidR="00EE0654" w:rsidRPr="00EE0654" w14:paraId="610FDCBE" w14:textId="77777777" w:rsidTr="00C22F66">
        <w:trPr>
          <w:trHeight w:val="255"/>
        </w:trPr>
        <w:tc>
          <w:tcPr>
            <w:tcW w:w="1250" w:type="dxa"/>
            <w:vMerge w:val="restart"/>
            <w:noWrap/>
            <w:hideMark/>
          </w:tcPr>
          <w:p w14:paraId="5ED7AE34" w14:textId="77777777" w:rsidR="00EE0654" w:rsidRPr="00EE0654" w:rsidRDefault="00EE0654">
            <w:pPr>
              <w:rPr>
                <w:rFonts w:cs="Arial"/>
              </w:rPr>
            </w:pPr>
            <w:r w:rsidRPr="00EE0654">
              <w:rPr>
                <w:rFonts w:cs="Arial"/>
              </w:rPr>
              <w:t>Seat F</w:t>
            </w:r>
          </w:p>
          <w:p w14:paraId="1342D736" w14:textId="77777777" w:rsidR="00EE0654" w:rsidRPr="00EE0654" w:rsidRDefault="00EE0654">
            <w:pPr>
              <w:rPr>
                <w:rFonts w:cs="Arial"/>
              </w:rPr>
            </w:pPr>
            <w:r w:rsidRPr="00EE0654">
              <w:rPr>
                <w:rFonts w:cs="Arial"/>
              </w:rPr>
              <w:t> </w:t>
            </w:r>
          </w:p>
          <w:p w14:paraId="0646EFB0" w14:textId="77777777" w:rsidR="00EE0654" w:rsidRPr="00EE0654" w:rsidRDefault="00EE0654">
            <w:pPr>
              <w:rPr>
                <w:rFonts w:cs="Arial"/>
              </w:rPr>
            </w:pPr>
            <w:r w:rsidRPr="00EE0654">
              <w:rPr>
                <w:rFonts w:cs="Arial"/>
              </w:rPr>
              <w:t> </w:t>
            </w:r>
          </w:p>
          <w:p w14:paraId="6A65E7D6" w14:textId="77777777" w:rsidR="00EE0654" w:rsidRPr="00EE0654" w:rsidRDefault="00EE0654">
            <w:pPr>
              <w:rPr>
                <w:rFonts w:cs="Arial"/>
              </w:rPr>
            </w:pPr>
            <w:r w:rsidRPr="00EE0654">
              <w:rPr>
                <w:rFonts w:cs="Arial"/>
              </w:rPr>
              <w:t> </w:t>
            </w:r>
          </w:p>
          <w:p w14:paraId="015FCB2D" w14:textId="627BDFB8" w:rsidR="00EE0654" w:rsidRPr="00EE0654" w:rsidRDefault="00EE0654" w:rsidP="000C4F7D">
            <w:pPr>
              <w:rPr>
                <w:rFonts w:cs="Arial"/>
              </w:rPr>
            </w:pPr>
            <w:r w:rsidRPr="00EE0654">
              <w:rPr>
                <w:rFonts w:cs="Arial"/>
              </w:rPr>
              <w:t> </w:t>
            </w:r>
          </w:p>
        </w:tc>
        <w:tc>
          <w:tcPr>
            <w:tcW w:w="1249" w:type="dxa"/>
            <w:noWrap/>
            <w:hideMark/>
          </w:tcPr>
          <w:p w14:paraId="530235EC" w14:textId="77777777" w:rsidR="00EE0654" w:rsidRPr="00EE0654" w:rsidRDefault="00EE0654">
            <w:pPr>
              <w:rPr>
                <w:rFonts w:cs="Arial"/>
              </w:rPr>
            </w:pPr>
            <w:r w:rsidRPr="00EE0654">
              <w:rPr>
                <w:rFonts w:cs="Arial"/>
              </w:rPr>
              <w:t>Rear Climate On/Off</w:t>
            </w:r>
          </w:p>
        </w:tc>
        <w:tc>
          <w:tcPr>
            <w:tcW w:w="1531" w:type="dxa"/>
            <w:noWrap/>
            <w:hideMark/>
          </w:tcPr>
          <w:p w14:paraId="16DB6E88" w14:textId="77777777" w:rsidR="00EE0654" w:rsidRPr="00EE0654" w:rsidRDefault="00EE0654">
            <w:pPr>
              <w:rPr>
                <w:rFonts w:cs="Arial"/>
              </w:rPr>
            </w:pPr>
            <w:r w:rsidRPr="00EE0654">
              <w:rPr>
                <w:rFonts w:cs="Arial"/>
              </w:rPr>
              <w:t>REQ-389533</w:t>
            </w:r>
          </w:p>
        </w:tc>
        <w:tc>
          <w:tcPr>
            <w:tcW w:w="1885" w:type="dxa"/>
            <w:noWrap/>
            <w:hideMark/>
          </w:tcPr>
          <w:p w14:paraId="7B2C08EE" w14:textId="77777777" w:rsidR="00EE0654" w:rsidRPr="00EE0654" w:rsidRDefault="00EE0654" w:rsidP="00EE0654">
            <w:pPr>
              <w:rPr>
                <w:rFonts w:cs="Arial"/>
              </w:rPr>
            </w:pPr>
            <w:r w:rsidRPr="00EE0654">
              <w:rPr>
                <w:rFonts w:cs="Arial"/>
              </w:rPr>
              <w:t> </w:t>
            </w:r>
          </w:p>
        </w:tc>
        <w:tc>
          <w:tcPr>
            <w:tcW w:w="2637" w:type="dxa"/>
            <w:noWrap/>
            <w:hideMark/>
          </w:tcPr>
          <w:p w14:paraId="635F9522" w14:textId="77777777" w:rsidR="00EE0654" w:rsidRPr="00EE0654" w:rsidRDefault="00EE0654">
            <w:pPr>
              <w:rPr>
                <w:rFonts w:cs="Arial"/>
              </w:rPr>
            </w:pPr>
            <w:r w:rsidRPr="00EE0654">
              <w:rPr>
                <w:rFonts w:cs="Arial"/>
              </w:rPr>
              <w:t> </w:t>
            </w:r>
          </w:p>
        </w:tc>
        <w:tc>
          <w:tcPr>
            <w:tcW w:w="1786" w:type="dxa"/>
            <w:noWrap/>
            <w:hideMark/>
          </w:tcPr>
          <w:p w14:paraId="64E93129" w14:textId="77777777" w:rsidR="00EE0654" w:rsidRPr="00EE0654" w:rsidRDefault="00EE0654">
            <w:pPr>
              <w:rPr>
                <w:rFonts w:cs="Arial"/>
              </w:rPr>
            </w:pPr>
            <w:r w:rsidRPr="00EE0654">
              <w:rPr>
                <w:rFonts w:cs="Arial"/>
              </w:rPr>
              <w:t> </w:t>
            </w:r>
          </w:p>
        </w:tc>
      </w:tr>
      <w:tr w:rsidR="00EE0654" w:rsidRPr="00EE0654" w14:paraId="39013D5F" w14:textId="77777777" w:rsidTr="00C22F66">
        <w:trPr>
          <w:trHeight w:val="255"/>
        </w:trPr>
        <w:tc>
          <w:tcPr>
            <w:tcW w:w="1250" w:type="dxa"/>
            <w:vMerge/>
            <w:noWrap/>
            <w:hideMark/>
          </w:tcPr>
          <w:p w14:paraId="38943F9D" w14:textId="4B56DFE2" w:rsidR="00EE0654" w:rsidRPr="00EE0654" w:rsidRDefault="00EE0654" w:rsidP="000C4F7D">
            <w:pPr>
              <w:rPr>
                <w:rFonts w:cs="Arial"/>
              </w:rPr>
            </w:pPr>
          </w:p>
        </w:tc>
        <w:tc>
          <w:tcPr>
            <w:tcW w:w="1249" w:type="dxa"/>
            <w:noWrap/>
            <w:hideMark/>
          </w:tcPr>
          <w:p w14:paraId="2A5934AA" w14:textId="77777777" w:rsidR="00EE0654" w:rsidRPr="00EE0654" w:rsidRDefault="00EE0654">
            <w:pPr>
              <w:rPr>
                <w:rFonts w:cs="Arial"/>
              </w:rPr>
            </w:pPr>
            <w:r w:rsidRPr="00EE0654">
              <w:rPr>
                <w:rFonts w:cs="Arial"/>
              </w:rPr>
              <w:t>Auto On/Off</w:t>
            </w:r>
          </w:p>
        </w:tc>
        <w:tc>
          <w:tcPr>
            <w:tcW w:w="1531" w:type="dxa"/>
            <w:noWrap/>
            <w:hideMark/>
          </w:tcPr>
          <w:p w14:paraId="3B46344D" w14:textId="77777777" w:rsidR="00EE0654" w:rsidRPr="00EE0654" w:rsidRDefault="00EE0654">
            <w:pPr>
              <w:rPr>
                <w:rFonts w:cs="Arial"/>
              </w:rPr>
            </w:pPr>
            <w:r w:rsidRPr="00EE0654">
              <w:rPr>
                <w:rFonts w:cs="Arial"/>
              </w:rPr>
              <w:t>REQ-389552</w:t>
            </w:r>
          </w:p>
        </w:tc>
        <w:tc>
          <w:tcPr>
            <w:tcW w:w="1885" w:type="dxa"/>
            <w:noWrap/>
            <w:hideMark/>
          </w:tcPr>
          <w:p w14:paraId="0F513FF3" w14:textId="77777777" w:rsidR="00EE0654" w:rsidRPr="00EE0654" w:rsidRDefault="00EE0654" w:rsidP="00EE0654">
            <w:pPr>
              <w:rPr>
                <w:rFonts w:cs="Arial"/>
              </w:rPr>
            </w:pPr>
            <w:r w:rsidRPr="00EE0654">
              <w:rPr>
                <w:rFonts w:cs="Arial"/>
              </w:rPr>
              <w:t> </w:t>
            </w:r>
          </w:p>
        </w:tc>
        <w:tc>
          <w:tcPr>
            <w:tcW w:w="2637" w:type="dxa"/>
            <w:noWrap/>
            <w:hideMark/>
          </w:tcPr>
          <w:p w14:paraId="3B0EF5D0" w14:textId="77777777" w:rsidR="00EE0654" w:rsidRPr="00EE0654" w:rsidRDefault="00EE0654">
            <w:pPr>
              <w:rPr>
                <w:rFonts w:cs="Arial"/>
              </w:rPr>
            </w:pPr>
            <w:r w:rsidRPr="00EE0654">
              <w:rPr>
                <w:rFonts w:cs="Arial"/>
              </w:rPr>
              <w:t> </w:t>
            </w:r>
          </w:p>
        </w:tc>
        <w:tc>
          <w:tcPr>
            <w:tcW w:w="1786" w:type="dxa"/>
            <w:noWrap/>
            <w:hideMark/>
          </w:tcPr>
          <w:p w14:paraId="47F910AB" w14:textId="77777777" w:rsidR="00EE0654" w:rsidRPr="00EE0654" w:rsidRDefault="00EE0654">
            <w:pPr>
              <w:rPr>
                <w:rFonts w:cs="Arial"/>
              </w:rPr>
            </w:pPr>
            <w:r w:rsidRPr="00EE0654">
              <w:rPr>
                <w:rFonts w:cs="Arial"/>
              </w:rPr>
              <w:t> </w:t>
            </w:r>
          </w:p>
        </w:tc>
      </w:tr>
      <w:tr w:rsidR="00EE0654" w:rsidRPr="00EE0654" w14:paraId="123584E0" w14:textId="77777777" w:rsidTr="00C22F66">
        <w:trPr>
          <w:trHeight w:val="255"/>
        </w:trPr>
        <w:tc>
          <w:tcPr>
            <w:tcW w:w="1250" w:type="dxa"/>
            <w:vMerge/>
            <w:noWrap/>
            <w:hideMark/>
          </w:tcPr>
          <w:p w14:paraId="7F9C49C3" w14:textId="594DCBF2" w:rsidR="00EE0654" w:rsidRPr="00EE0654" w:rsidRDefault="00EE0654" w:rsidP="000C4F7D">
            <w:pPr>
              <w:rPr>
                <w:rFonts w:cs="Arial"/>
              </w:rPr>
            </w:pPr>
          </w:p>
        </w:tc>
        <w:tc>
          <w:tcPr>
            <w:tcW w:w="1249" w:type="dxa"/>
            <w:noWrap/>
            <w:hideMark/>
          </w:tcPr>
          <w:p w14:paraId="29C6BF64" w14:textId="77777777" w:rsidR="00EE0654" w:rsidRPr="00EE0654" w:rsidRDefault="00EE0654">
            <w:pPr>
              <w:rPr>
                <w:rFonts w:cs="Arial"/>
              </w:rPr>
            </w:pPr>
            <w:r w:rsidRPr="00EE0654">
              <w:rPr>
                <w:rFonts w:cs="Arial"/>
              </w:rPr>
              <w:t>Temp Selection</w:t>
            </w:r>
          </w:p>
        </w:tc>
        <w:tc>
          <w:tcPr>
            <w:tcW w:w="1531" w:type="dxa"/>
            <w:noWrap/>
            <w:hideMark/>
          </w:tcPr>
          <w:p w14:paraId="48A93B6A" w14:textId="77777777" w:rsidR="00EE0654" w:rsidRPr="00EE0654" w:rsidRDefault="00EE0654">
            <w:pPr>
              <w:rPr>
                <w:rFonts w:cs="Arial"/>
              </w:rPr>
            </w:pPr>
            <w:r w:rsidRPr="00EE0654">
              <w:rPr>
                <w:rFonts w:cs="Arial"/>
              </w:rPr>
              <w:t>REQ-389496</w:t>
            </w:r>
          </w:p>
        </w:tc>
        <w:tc>
          <w:tcPr>
            <w:tcW w:w="1885" w:type="dxa"/>
            <w:noWrap/>
            <w:hideMark/>
          </w:tcPr>
          <w:p w14:paraId="1F59346A" w14:textId="77777777" w:rsidR="00EE0654" w:rsidRPr="00EE0654" w:rsidRDefault="00EE0654" w:rsidP="00EE0654">
            <w:pPr>
              <w:rPr>
                <w:rFonts w:cs="Arial"/>
              </w:rPr>
            </w:pPr>
            <w:r w:rsidRPr="00EE0654">
              <w:rPr>
                <w:rFonts w:cs="Arial"/>
              </w:rPr>
              <w:t> </w:t>
            </w:r>
          </w:p>
        </w:tc>
        <w:tc>
          <w:tcPr>
            <w:tcW w:w="2637" w:type="dxa"/>
            <w:noWrap/>
            <w:hideMark/>
          </w:tcPr>
          <w:p w14:paraId="3C3C975B" w14:textId="77777777" w:rsidR="00EE0654" w:rsidRPr="00EE0654" w:rsidRDefault="00EE0654">
            <w:pPr>
              <w:rPr>
                <w:rFonts w:cs="Arial"/>
              </w:rPr>
            </w:pPr>
            <w:r w:rsidRPr="00EE0654">
              <w:rPr>
                <w:rFonts w:cs="Arial"/>
              </w:rPr>
              <w:t> </w:t>
            </w:r>
          </w:p>
        </w:tc>
        <w:tc>
          <w:tcPr>
            <w:tcW w:w="1786" w:type="dxa"/>
            <w:noWrap/>
            <w:hideMark/>
          </w:tcPr>
          <w:p w14:paraId="7B875785" w14:textId="77777777" w:rsidR="00EE0654" w:rsidRPr="00EE0654" w:rsidRDefault="00EE0654">
            <w:pPr>
              <w:rPr>
                <w:rFonts w:cs="Arial"/>
              </w:rPr>
            </w:pPr>
            <w:r w:rsidRPr="00EE0654">
              <w:rPr>
                <w:rFonts w:cs="Arial"/>
              </w:rPr>
              <w:t> </w:t>
            </w:r>
          </w:p>
        </w:tc>
      </w:tr>
      <w:tr w:rsidR="00EE0654" w:rsidRPr="00EE0654" w14:paraId="3A8D5F3D" w14:textId="77777777" w:rsidTr="00C22F66">
        <w:trPr>
          <w:trHeight w:val="255"/>
        </w:trPr>
        <w:tc>
          <w:tcPr>
            <w:tcW w:w="1250" w:type="dxa"/>
            <w:vMerge/>
            <w:noWrap/>
            <w:hideMark/>
          </w:tcPr>
          <w:p w14:paraId="2A374D15" w14:textId="0C5CDB9A" w:rsidR="00EE0654" w:rsidRPr="00EE0654" w:rsidRDefault="00EE0654" w:rsidP="000C4F7D">
            <w:pPr>
              <w:rPr>
                <w:rFonts w:cs="Arial"/>
              </w:rPr>
            </w:pPr>
          </w:p>
        </w:tc>
        <w:tc>
          <w:tcPr>
            <w:tcW w:w="1249" w:type="dxa"/>
            <w:noWrap/>
            <w:hideMark/>
          </w:tcPr>
          <w:p w14:paraId="2694F1F3" w14:textId="77777777" w:rsidR="00EE0654" w:rsidRPr="00EE0654" w:rsidRDefault="00EE0654">
            <w:pPr>
              <w:rPr>
                <w:rFonts w:cs="Arial"/>
              </w:rPr>
            </w:pPr>
            <w:r w:rsidRPr="00EE0654">
              <w:rPr>
                <w:rFonts w:cs="Arial"/>
              </w:rPr>
              <w:t>Fan Speed</w:t>
            </w:r>
          </w:p>
        </w:tc>
        <w:tc>
          <w:tcPr>
            <w:tcW w:w="1531" w:type="dxa"/>
            <w:noWrap/>
            <w:hideMark/>
          </w:tcPr>
          <w:p w14:paraId="3B12D084" w14:textId="77777777" w:rsidR="00EE0654" w:rsidRPr="00EE0654" w:rsidRDefault="00EE0654">
            <w:pPr>
              <w:rPr>
                <w:rFonts w:cs="Arial"/>
              </w:rPr>
            </w:pPr>
            <w:r w:rsidRPr="00EE0654">
              <w:rPr>
                <w:rFonts w:cs="Arial"/>
              </w:rPr>
              <w:t>REQ-389515</w:t>
            </w:r>
          </w:p>
        </w:tc>
        <w:tc>
          <w:tcPr>
            <w:tcW w:w="1885" w:type="dxa"/>
            <w:noWrap/>
            <w:hideMark/>
          </w:tcPr>
          <w:p w14:paraId="5BD63E9A" w14:textId="77777777" w:rsidR="00EE0654" w:rsidRPr="00EE0654" w:rsidRDefault="00EE0654" w:rsidP="00EE0654">
            <w:pPr>
              <w:rPr>
                <w:rFonts w:cs="Arial"/>
              </w:rPr>
            </w:pPr>
            <w:r w:rsidRPr="00EE0654">
              <w:rPr>
                <w:rFonts w:cs="Arial"/>
              </w:rPr>
              <w:t> </w:t>
            </w:r>
          </w:p>
        </w:tc>
        <w:tc>
          <w:tcPr>
            <w:tcW w:w="2637" w:type="dxa"/>
            <w:noWrap/>
            <w:hideMark/>
          </w:tcPr>
          <w:p w14:paraId="452C944E" w14:textId="77777777" w:rsidR="00EE0654" w:rsidRPr="00EE0654" w:rsidRDefault="00EE0654">
            <w:pPr>
              <w:rPr>
                <w:rFonts w:cs="Arial"/>
              </w:rPr>
            </w:pPr>
            <w:r w:rsidRPr="00EE0654">
              <w:rPr>
                <w:rFonts w:cs="Arial"/>
              </w:rPr>
              <w:t> </w:t>
            </w:r>
          </w:p>
        </w:tc>
        <w:tc>
          <w:tcPr>
            <w:tcW w:w="1786" w:type="dxa"/>
            <w:noWrap/>
            <w:hideMark/>
          </w:tcPr>
          <w:p w14:paraId="5A423F90" w14:textId="77777777" w:rsidR="00EE0654" w:rsidRPr="00EE0654" w:rsidRDefault="00EE0654">
            <w:pPr>
              <w:rPr>
                <w:rFonts w:cs="Arial"/>
              </w:rPr>
            </w:pPr>
            <w:r w:rsidRPr="00EE0654">
              <w:rPr>
                <w:rFonts w:cs="Arial"/>
              </w:rPr>
              <w:t> </w:t>
            </w:r>
          </w:p>
        </w:tc>
      </w:tr>
      <w:tr w:rsidR="00EE0654" w:rsidRPr="00EE0654" w14:paraId="3595DC26" w14:textId="77777777" w:rsidTr="00C22F66">
        <w:trPr>
          <w:trHeight w:val="255"/>
        </w:trPr>
        <w:tc>
          <w:tcPr>
            <w:tcW w:w="1250" w:type="dxa"/>
            <w:vMerge/>
            <w:noWrap/>
            <w:hideMark/>
          </w:tcPr>
          <w:p w14:paraId="5C8B7E86" w14:textId="08A3AA80" w:rsidR="00EE0654" w:rsidRPr="00EE0654" w:rsidRDefault="00EE0654">
            <w:pPr>
              <w:rPr>
                <w:rFonts w:cs="Arial"/>
              </w:rPr>
            </w:pPr>
          </w:p>
        </w:tc>
        <w:tc>
          <w:tcPr>
            <w:tcW w:w="1249" w:type="dxa"/>
            <w:noWrap/>
            <w:hideMark/>
          </w:tcPr>
          <w:p w14:paraId="6E81D2F0" w14:textId="77777777" w:rsidR="00EE0654" w:rsidRPr="00EE0654" w:rsidRDefault="00EE0654">
            <w:pPr>
              <w:rPr>
                <w:rFonts w:cs="Arial"/>
              </w:rPr>
            </w:pPr>
            <w:r w:rsidRPr="00EE0654">
              <w:rPr>
                <w:rFonts w:cs="Arial"/>
              </w:rPr>
              <w:t>Vent Location</w:t>
            </w:r>
          </w:p>
        </w:tc>
        <w:tc>
          <w:tcPr>
            <w:tcW w:w="1531" w:type="dxa"/>
            <w:noWrap/>
            <w:hideMark/>
          </w:tcPr>
          <w:p w14:paraId="05862F7C" w14:textId="77777777" w:rsidR="00EE0654" w:rsidRPr="00EE0654" w:rsidRDefault="00EE0654">
            <w:pPr>
              <w:rPr>
                <w:rFonts w:cs="Arial"/>
              </w:rPr>
            </w:pPr>
            <w:r w:rsidRPr="00EE0654">
              <w:rPr>
                <w:rFonts w:cs="Arial"/>
              </w:rPr>
              <w:t>REQ-389541     REQ-389545</w:t>
            </w:r>
          </w:p>
        </w:tc>
        <w:tc>
          <w:tcPr>
            <w:tcW w:w="1885" w:type="dxa"/>
            <w:noWrap/>
            <w:hideMark/>
          </w:tcPr>
          <w:p w14:paraId="07D869EA" w14:textId="77777777" w:rsidR="00EE0654" w:rsidRPr="00EE0654" w:rsidRDefault="00EE0654" w:rsidP="00EE0654">
            <w:pPr>
              <w:rPr>
                <w:rFonts w:cs="Arial"/>
              </w:rPr>
            </w:pPr>
            <w:r w:rsidRPr="00EE0654">
              <w:rPr>
                <w:rFonts w:cs="Arial"/>
              </w:rPr>
              <w:t> </w:t>
            </w:r>
          </w:p>
        </w:tc>
        <w:tc>
          <w:tcPr>
            <w:tcW w:w="2637" w:type="dxa"/>
            <w:noWrap/>
            <w:hideMark/>
          </w:tcPr>
          <w:p w14:paraId="1463DC86" w14:textId="77777777" w:rsidR="00EE0654" w:rsidRPr="00EE0654" w:rsidRDefault="00EE0654">
            <w:pPr>
              <w:rPr>
                <w:rFonts w:cs="Arial"/>
              </w:rPr>
            </w:pPr>
            <w:r w:rsidRPr="00EE0654">
              <w:rPr>
                <w:rFonts w:cs="Arial"/>
              </w:rPr>
              <w:t> </w:t>
            </w:r>
          </w:p>
        </w:tc>
        <w:tc>
          <w:tcPr>
            <w:tcW w:w="1786" w:type="dxa"/>
            <w:noWrap/>
            <w:hideMark/>
          </w:tcPr>
          <w:p w14:paraId="560FC217" w14:textId="77777777" w:rsidR="00EE0654" w:rsidRPr="00EE0654" w:rsidRDefault="00EE0654">
            <w:pPr>
              <w:rPr>
                <w:rFonts w:cs="Arial"/>
              </w:rPr>
            </w:pPr>
            <w:r w:rsidRPr="00EE0654">
              <w:rPr>
                <w:rFonts w:cs="Arial"/>
              </w:rPr>
              <w:t> </w:t>
            </w:r>
          </w:p>
        </w:tc>
      </w:tr>
    </w:tbl>
    <w:p w14:paraId="46A8B804" w14:textId="77777777" w:rsidR="00E33FEE" w:rsidRDefault="00E33FEE" w:rsidP="00E33FEE">
      <w:pPr>
        <w:rPr>
          <w:rFonts w:cs="Arial"/>
        </w:rPr>
      </w:pPr>
    </w:p>
    <w:p w14:paraId="48C2E350" w14:textId="77777777" w:rsidR="00E33FEE" w:rsidRPr="004A50B8"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Seat Climate Request</w:t>
      </w:r>
    </w:p>
    <w:p w14:paraId="77973DCA" w14:textId="77777777" w:rsidR="00E33FEE" w:rsidRPr="00612064" w:rsidRDefault="00E33FEE" w:rsidP="00E33FEE">
      <w:pPr>
        <w:spacing w:before="20"/>
        <w:rPr>
          <w:vanish/>
        </w:rPr>
      </w:pPr>
    </w:p>
    <w:p w14:paraId="002A6466" w14:textId="77777777" w:rsidR="00E33FEE" w:rsidRDefault="00E33FEE" w:rsidP="00E33FEE">
      <w:pPr>
        <w:pStyle w:val="Heading6"/>
        <w:keepNext w:val="0"/>
        <w:tabs>
          <w:tab w:val="clear" w:pos="900"/>
          <w:tab w:val="left" w:pos="709"/>
        </w:tabs>
        <w:spacing w:before="240"/>
      </w:pPr>
      <w:r>
        <w:t>Parameters</w:t>
      </w:r>
    </w:p>
    <w:p w14:paraId="755A53D3" w14:textId="77777777" w:rsidR="00E33FEE" w:rsidRPr="00A57D05" w:rsidRDefault="00E33FEE" w:rsidP="00E33FEE"/>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E33FEE" w:rsidRPr="00E54DEA" w14:paraId="59EE0A2C" w14:textId="77777777" w:rsidTr="00783604">
        <w:trPr>
          <w:trHeight w:val="161"/>
        </w:trPr>
        <w:tc>
          <w:tcPr>
            <w:tcW w:w="1838" w:type="dxa"/>
            <w:shd w:val="clear" w:color="auto" w:fill="D9D9D9" w:themeFill="background1" w:themeFillShade="D9"/>
            <w:noWrap/>
            <w:hideMark/>
          </w:tcPr>
          <w:p w14:paraId="254EBD64"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8C4713B" w14:textId="77777777" w:rsidR="00E33FEE" w:rsidRDefault="00E33FEE"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338BE5A" w14:textId="77777777" w:rsidR="00E33FEE" w:rsidRDefault="00E33FEE"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2EB34F9" w14:textId="77777777" w:rsidR="00E33FEE" w:rsidRPr="00E54DEA" w:rsidRDefault="00E33FEE"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5C09BB" w14:textId="77777777" w:rsidR="00E33FEE" w:rsidRDefault="00E33FEE" w:rsidP="00783604">
            <w:pPr>
              <w:overflowPunct/>
              <w:autoSpaceDE/>
              <w:autoSpaceDN/>
              <w:adjustRightInd/>
              <w:textAlignment w:val="auto"/>
              <w:rPr>
                <w:rFonts w:cs="Arial"/>
                <w:b/>
                <w:bCs/>
                <w:color w:val="000000"/>
              </w:rPr>
            </w:pPr>
            <w:r>
              <w:rPr>
                <w:rFonts w:cs="Arial"/>
                <w:b/>
                <w:bCs/>
                <w:color w:val="000000"/>
              </w:rPr>
              <w:t>Method Details</w:t>
            </w:r>
          </w:p>
        </w:tc>
      </w:tr>
      <w:tr w:rsidR="00E33FEE" w:rsidRPr="003F473D" w14:paraId="270D08C0" w14:textId="77777777" w:rsidTr="00783604">
        <w:trPr>
          <w:trHeight w:val="70"/>
        </w:trPr>
        <w:tc>
          <w:tcPr>
            <w:tcW w:w="1838" w:type="dxa"/>
            <w:noWrap/>
          </w:tcPr>
          <w:p w14:paraId="1C091F84" w14:textId="77777777" w:rsidR="00E33FEE" w:rsidRPr="00D20BE7" w:rsidRDefault="00E33FEE"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50AC327" w14:textId="77777777" w:rsidR="00E33FEE" w:rsidRPr="00D20BE7" w:rsidRDefault="00E33FEE"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8ED6B7D" w14:textId="77777777" w:rsidR="00E33FEE" w:rsidRPr="00D20BE7" w:rsidRDefault="00E33FEE"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66966242"/>
            <w:placeholder>
              <w:docPart w:val="6F39C18C7F1A411E866215F2C3C2F82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741565B" w14:textId="77777777" w:rsidR="00E33FEE" w:rsidRPr="00D20BE7" w:rsidRDefault="00E33FEE" w:rsidP="00783604">
                <w:pPr>
                  <w:rPr>
                    <w:color w:val="000000" w:themeColor="text1"/>
                    <w:sz w:val="18"/>
                  </w:rPr>
                </w:pPr>
                <w:r w:rsidRPr="00D20BE7">
                  <w:rPr>
                    <w:sz w:val="18"/>
                  </w:rPr>
                  <w:t>Choose an item.</w:t>
                </w:r>
              </w:p>
            </w:tc>
          </w:sdtContent>
        </w:sdt>
        <w:tc>
          <w:tcPr>
            <w:tcW w:w="3402" w:type="dxa"/>
          </w:tcPr>
          <w:p w14:paraId="609AA085" w14:textId="77777777" w:rsidR="00E33FEE" w:rsidRPr="00D20BE7" w:rsidRDefault="00E33FEE" w:rsidP="00783604">
            <w:pPr>
              <w:rPr>
                <w:sz w:val="18"/>
              </w:rPr>
            </w:pPr>
            <w:r w:rsidRPr="00D20BE7">
              <w:rPr>
                <w:sz w:val="18"/>
              </w:rPr>
              <w:t>Depends on Method selection. For Method 2 a DID including start bit and length could be given. For Central Car Config a signal could be referenced</w:t>
            </w:r>
          </w:p>
        </w:tc>
      </w:tr>
      <w:tr w:rsidR="00E33FEE" w:rsidRPr="003F473D" w14:paraId="19C0CE59" w14:textId="77777777" w:rsidTr="00783604">
        <w:trPr>
          <w:trHeight w:val="71"/>
        </w:trPr>
        <w:tc>
          <w:tcPr>
            <w:tcW w:w="1838" w:type="dxa"/>
            <w:noWrap/>
          </w:tcPr>
          <w:p w14:paraId="3A157FF2" w14:textId="77777777" w:rsidR="00E33FEE" w:rsidRPr="00D14691" w:rsidRDefault="00E33FEE" w:rsidP="00783604">
            <w:pPr>
              <w:overflowPunct/>
              <w:autoSpaceDE/>
              <w:autoSpaceDN/>
              <w:adjustRightInd/>
              <w:textAlignment w:val="auto"/>
              <w:rPr>
                <w:color w:val="000000" w:themeColor="text1"/>
              </w:rPr>
            </w:pPr>
          </w:p>
        </w:tc>
        <w:tc>
          <w:tcPr>
            <w:tcW w:w="1843" w:type="dxa"/>
          </w:tcPr>
          <w:p w14:paraId="65DA4AB7" w14:textId="77777777" w:rsidR="00E33FEE" w:rsidRPr="00D14691" w:rsidRDefault="00E33FEE" w:rsidP="00783604">
            <w:pPr>
              <w:rPr>
                <w:color w:val="000000" w:themeColor="text1"/>
              </w:rPr>
            </w:pPr>
          </w:p>
        </w:tc>
        <w:tc>
          <w:tcPr>
            <w:tcW w:w="1701" w:type="dxa"/>
          </w:tcPr>
          <w:p w14:paraId="02714C97" w14:textId="77777777" w:rsidR="00E33FEE" w:rsidRPr="00D14691" w:rsidRDefault="00E33FEE" w:rsidP="00783604">
            <w:pPr>
              <w:rPr>
                <w:color w:val="000000" w:themeColor="text1"/>
              </w:rPr>
            </w:pPr>
          </w:p>
        </w:tc>
        <w:tc>
          <w:tcPr>
            <w:tcW w:w="1417" w:type="dxa"/>
            <w:noWrap/>
          </w:tcPr>
          <w:p w14:paraId="4F93E4DE" w14:textId="77777777" w:rsidR="00E33FEE" w:rsidRPr="00D14691" w:rsidRDefault="00E33FEE" w:rsidP="00783604">
            <w:pPr>
              <w:rPr>
                <w:color w:val="000000" w:themeColor="text1"/>
              </w:rPr>
            </w:pPr>
          </w:p>
        </w:tc>
        <w:tc>
          <w:tcPr>
            <w:tcW w:w="3402" w:type="dxa"/>
          </w:tcPr>
          <w:p w14:paraId="77BFF256" w14:textId="77777777" w:rsidR="00E33FEE" w:rsidRPr="00D14691" w:rsidRDefault="00E33FEE" w:rsidP="00783604">
            <w:pPr>
              <w:rPr>
                <w:color w:val="000000" w:themeColor="text1"/>
              </w:rPr>
            </w:pPr>
          </w:p>
        </w:tc>
      </w:tr>
    </w:tbl>
    <w:p w14:paraId="14B8DE9D" w14:textId="77777777" w:rsidR="00E33FEE" w:rsidRDefault="00E33FEE" w:rsidP="00E33FEE">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340DBF1" w14:textId="77777777" w:rsidR="00E33FEE" w:rsidRPr="003678EC" w:rsidRDefault="00E33FEE" w:rsidP="00E33FEE">
      <w:pPr>
        <w:rPr>
          <w:lang w:val="en-GB"/>
        </w:rPr>
      </w:pPr>
    </w:p>
    <w:p w14:paraId="3A427B27" w14:textId="77777777" w:rsidR="00E33FEE" w:rsidRPr="003E2313" w:rsidRDefault="00E33FEE" w:rsidP="00E33FEE">
      <w:pPr>
        <w:pStyle w:val="Heading6"/>
        <w:keepNext w:val="0"/>
        <w:tabs>
          <w:tab w:val="clear" w:pos="900"/>
          <w:tab w:val="left" w:pos="709"/>
        </w:tabs>
        <w:spacing w:before="240"/>
      </w:pPr>
      <w:r>
        <w:t>Interface</w:t>
      </w:r>
      <w:r w:rsidRPr="003E2313">
        <w:t xml:space="preserve"> Requirements</w:t>
      </w:r>
    </w:p>
    <w:p w14:paraId="237B4F67" w14:textId="77777777" w:rsidR="00E33FEE" w:rsidRPr="003225C9" w:rsidRDefault="00E33FEE" w:rsidP="00E33FEE">
      <w:pPr>
        <w:tabs>
          <w:tab w:val="left" w:pos="284"/>
          <w:tab w:val="left" w:pos="851"/>
        </w:tabs>
      </w:pPr>
    </w:p>
    <w:p w14:paraId="4CA1D9CA" w14:textId="77777777" w:rsidR="00E33FEE" w:rsidRDefault="00E33FEE" w:rsidP="00E33FEE">
      <w:pPr>
        <w:pStyle w:val="Heading5"/>
        <w:keepNext w:val="0"/>
        <w:tabs>
          <w:tab w:val="clear" w:pos="900"/>
          <w:tab w:val="left" w:pos="709"/>
        </w:tabs>
        <w:spacing w:before="240"/>
        <w:rPr>
          <w:lang w:val="en-GB"/>
        </w:rPr>
      </w:pPr>
      <w:r>
        <w:rPr>
          <w:lang w:val="en-GB"/>
        </w:rPr>
        <w:lastRenderedPageBreak/>
        <w:t>Function Requirements</w:t>
      </w:r>
    </w:p>
    <w:p w14:paraId="782CFD23" w14:textId="77777777" w:rsidR="00E33FEE" w:rsidRPr="003225C9" w:rsidRDefault="00E33FEE" w:rsidP="00E33FEE"/>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E33FEE" w14:paraId="5C7C20CB" w14:textId="77777777" w:rsidTr="00783604">
        <w:tc>
          <w:tcPr>
            <w:tcW w:w="1934" w:type="dxa"/>
            <w:shd w:val="clear" w:color="auto" w:fill="D9D9D9" w:themeFill="background1" w:themeFillShade="D9"/>
          </w:tcPr>
          <w:p w14:paraId="70F810FD" w14:textId="77777777" w:rsidR="00E33FEE" w:rsidRDefault="00E33FEE" w:rsidP="00783604">
            <w:pPr>
              <w:rPr>
                <w:b/>
              </w:rPr>
            </w:pPr>
            <w:r w:rsidRPr="00AF169D">
              <w:rPr>
                <w:b/>
              </w:rPr>
              <w:t>Requirement ID</w:t>
            </w:r>
          </w:p>
          <w:p w14:paraId="77B09BB0" w14:textId="77777777" w:rsidR="00E33FEE" w:rsidRPr="00AF169D" w:rsidRDefault="00E33FEE" w:rsidP="00783604">
            <w:pPr>
              <w:rPr>
                <w:b/>
              </w:rPr>
            </w:pPr>
            <w:r w:rsidRPr="00EB7BB6">
              <w:t>(of Logical Function)</w:t>
            </w:r>
          </w:p>
        </w:tc>
        <w:tc>
          <w:tcPr>
            <w:tcW w:w="2177" w:type="dxa"/>
            <w:shd w:val="clear" w:color="auto" w:fill="D9D9D9" w:themeFill="background1" w:themeFillShade="D9"/>
          </w:tcPr>
          <w:p w14:paraId="4D51B0CA" w14:textId="77777777" w:rsidR="00E33FEE" w:rsidRDefault="00E33FEE" w:rsidP="00783604">
            <w:pPr>
              <w:rPr>
                <w:b/>
              </w:rPr>
            </w:pPr>
            <w:r w:rsidRPr="00AF169D">
              <w:rPr>
                <w:b/>
              </w:rPr>
              <w:t>Requirement Title</w:t>
            </w:r>
          </w:p>
        </w:tc>
        <w:tc>
          <w:tcPr>
            <w:tcW w:w="1425" w:type="dxa"/>
            <w:shd w:val="clear" w:color="auto" w:fill="D9D9D9" w:themeFill="background1" w:themeFillShade="D9"/>
          </w:tcPr>
          <w:p w14:paraId="51F806FB" w14:textId="77777777" w:rsidR="00E33FEE" w:rsidRDefault="00E33FEE" w:rsidP="00783604">
            <w:pPr>
              <w:rPr>
                <w:b/>
              </w:rPr>
            </w:pPr>
            <w:r>
              <w:rPr>
                <w:b/>
              </w:rPr>
              <w:t>Modification</w:t>
            </w:r>
          </w:p>
        </w:tc>
        <w:tc>
          <w:tcPr>
            <w:tcW w:w="1712" w:type="dxa"/>
            <w:shd w:val="clear" w:color="auto" w:fill="D9D9D9" w:themeFill="background1" w:themeFillShade="D9"/>
          </w:tcPr>
          <w:p w14:paraId="33309D9B" w14:textId="77777777" w:rsidR="00E33FEE" w:rsidRDefault="00E33FEE" w:rsidP="00783604">
            <w:pPr>
              <w:rPr>
                <w:b/>
              </w:rPr>
            </w:pPr>
            <w:r w:rsidRPr="00AF169D">
              <w:rPr>
                <w:b/>
              </w:rPr>
              <w:t xml:space="preserve">Requirement </w:t>
            </w:r>
            <w:r>
              <w:rPr>
                <w:b/>
              </w:rPr>
              <w:t>ID</w:t>
            </w:r>
          </w:p>
          <w:p w14:paraId="6B1B15A7" w14:textId="77777777" w:rsidR="00E33FEE" w:rsidRPr="00AF169D" w:rsidRDefault="00E33FEE"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1A996A" w14:textId="77777777" w:rsidR="00E33FEE" w:rsidRPr="00AF169D" w:rsidRDefault="00E33FEE" w:rsidP="00783604">
            <w:pPr>
              <w:rPr>
                <w:b/>
              </w:rPr>
            </w:pPr>
            <w:r>
              <w:rPr>
                <w:b/>
              </w:rPr>
              <w:t>Comment</w:t>
            </w:r>
          </w:p>
        </w:tc>
      </w:tr>
      <w:tr w:rsidR="00E33FEE" w14:paraId="58C5E5D9" w14:textId="77777777" w:rsidTr="00783604">
        <w:tc>
          <w:tcPr>
            <w:tcW w:w="1934" w:type="dxa"/>
          </w:tcPr>
          <w:p w14:paraId="2102E8CF" w14:textId="38EF9DFC" w:rsidR="00E33FEE" w:rsidRPr="000F4E8B" w:rsidRDefault="00E33FEE" w:rsidP="00783604"/>
        </w:tc>
        <w:tc>
          <w:tcPr>
            <w:tcW w:w="2177" w:type="dxa"/>
          </w:tcPr>
          <w:p w14:paraId="07AA179B" w14:textId="77777777" w:rsidR="00E33FEE" w:rsidRPr="000F4E8B" w:rsidRDefault="00E33FEE" w:rsidP="00783604"/>
        </w:tc>
        <w:tc>
          <w:tcPr>
            <w:tcW w:w="1425" w:type="dxa"/>
          </w:tcPr>
          <w:p w14:paraId="235856F3" w14:textId="7023D0B6" w:rsidR="00E33FEE" w:rsidRPr="000F4E8B" w:rsidRDefault="00E33FEE" w:rsidP="00783604"/>
        </w:tc>
        <w:tc>
          <w:tcPr>
            <w:tcW w:w="1712" w:type="dxa"/>
          </w:tcPr>
          <w:p w14:paraId="0F0C6041" w14:textId="344C59F5" w:rsidR="00E33FEE" w:rsidRPr="000F4E8B" w:rsidRDefault="00E33FEE" w:rsidP="00783604"/>
        </w:tc>
        <w:tc>
          <w:tcPr>
            <w:tcW w:w="2958" w:type="dxa"/>
          </w:tcPr>
          <w:p w14:paraId="68D54506" w14:textId="77777777" w:rsidR="00E33FEE" w:rsidRPr="000F4E8B" w:rsidRDefault="00E33FEE" w:rsidP="00783604"/>
        </w:tc>
      </w:tr>
      <w:tr w:rsidR="00E33FEE" w14:paraId="4D1A2CAC" w14:textId="77777777" w:rsidTr="00783604">
        <w:tc>
          <w:tcPr>
            <w:tcW w:w="1934" w:type="dxa"/>
          </w:tcPr>
          <w:p w14:paraId="3B0F9A89" w14:textId="77430005" w:rsidR="00E33FEE" w:rsidRPr="000F4E8B" w:rsidRDefault="00E33FEE" w:rsidP="00783604"/>
        </w:tc>
        <w:tc>
          <w:tcPr>
            <w:tcW w:w="2177" w:type="dxa"/>
          </w:tcPr>
          <w:p w14:paraId="60A85867" w14:textId="77777777" w:rsidR="00E33FEE" w:rsidRPr="000F4E8B" w:rsidRDefault="00E33FEE" w:rsidP="00783604"/>
        </w:tc>
        <w:tc>
          <w:tcPr>
            <w:tcW w:w="1425" w:type="dxa"/>
          </w:tcPr>
          <w:p w14:paraId="35545111" w14:textId="3E705A3F" w:rsidR="00E33FEE" w:rsidRPr="000F4E8B" w:rsidRDefault="00E33FEE" w:rsidP="00783604"/>
        </w:tc>
        <w:tc>
          <w:tcPr>
            <w:tcW w:w="1712" w:type="dxa"/>
          </w:tcPr>
          <w:p w14:paraId="7EB6D75B" w14:textId="5B8CAA5B" w:rsidR="00E33FEE" w:rsidRPr="000F4E8B" w:rsidRDefault="00E33FEE" w:rsidP="00783604"/>
        </w:tc>
        <w:tc>
          <w:tcPr>
            <w:tcW w:w="2958" w:type="dxa"/>
          </w:tcPr>
          <w:p w14:paraId="4770CAA0" w14:textId="77777777" w:rsidR="00E33FEE" w:rsidRPr="000F4E8B" w:rsidRDefault="00E33FEE" w:rsidP="00783604"/>
        </w:tc>
      </w:tr>
      <w:tr w:rsidR="00E33FEE" w14:paraId="73505538" w14:textId="77777777" w:rsidTr="00783604">
        <w:tc>
          <w:tcPr>
            <w:tcW w:w="1934" w:type="dxa"/>
          </w:tcPr>
          <w:p w14:paraId="0030A671" w14:textId="165F03E6" w:rsidR="00E33FEE" w:rsidRPr="000F4E8B" w:rsidRDefault="00E33FEE" w:rsidP="00783604"/>
        </w:tc>
        <w:tc>
          <w:tcPr>
            <w:tcW w:w="2177" w:type="dxa"/>
          </w:tcPr>
          <w:p w14:paraId="656DFC5D" w14:textId="77777777" w:rsidR="00E33FEE" w:rsidRPr="000F4E8B" w:rsidRDefault="00E33FEE" w:rsidP="00783604"/>
        </w:tc>
        <w:tc>
          <w:tcPr>
            <w:tcW w:w="1425" w:type="dxa"/>
          </w:tcPr>
          <w:p w14:paraId="47776848" w14:textId="12E28041" w:rsidR="00E33FEE" w:rsidRPr="000F4E8B" w:rsidRDefault="00E33FEE" w:rsidP="00783604"/>
        </w:tc>
        <w:tc>
          <w:tcPr>
            <w:tcW w:w="1712" w:type="dxa"/>
          </w:tcPr>
          <w:p w14:paraId="4AE87AFB" w14:textId="6064B78D" w:rsidR="00E33FEE" w:rsidRPr="000F4E8B" w:rsidRDefault="00E33FEE" w:rsidP="00783604"/>
        </w:tc>
        <w:tc>
          <w:tcPr>
            <w:tcW w:w="2958" w:type="dxa"/>
          </w:tcPr>
          <w:p w14:paraId="53C2CD71" w14:textId="77777777" w:rsidR="00E33FEE" w:rsidRPr="000F4E8B" w:rsidRDefault="00E33FEE" w:rsidP="00783604"/>
        </w:tc>
      </w:tr>
    </w:tbl>
    <w:p w14:paraId="6BE23822" w14:textId="77777777" w:rsidR="00E33FEE"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09054AE" w14:textId="77777777" w:rsidR="00E33FEE" w:rsidRDefault="00E33FEE" w:rsidP="00E33FEE"/>
    <w:tbl>
      <w:tblPr>
        <w:tblStyle w:val="TableGrid"/>
        <w:tblW w:w="10201" w:type="dxa"/>
        <w:tblLook w:val="04A0" w:firstRow="1" w:lastRow="0" w:firstColumn="1" w:lastColumn="0" w:noHBand="0" w:noVBand="1"/>
      </w:tblPr>
      <w:tblGrid>
        <w:gridCol w:w="1838"/>
        <w:gridCol w:w="4253"/>
        <w:gridCol w:w="4110"/>
      </w:tblGrid>
      <w:tr w:rsidR="00E33FEE" w14:paraId="36480EA4" w14:textId="77777777" w:rsidTr="00783604">
        <w:tc>
          <w:tcPr>
            <w:tcW w:w="1838" w:type="dxa"/>
            <w:shd w:val="clear" w:color="auto" w:fill="D9D9D9" w:themeFill="background1" w:themeFillShade="D9"/>
          </w:tcPr>
          <w:p w14:paraId="1C0D7972" w14:textId="77777777" w:rsidR="00E33FEE" w:rsidRDefault="00E33FEE" w:rsidP="00783604">
            <w:pPr>
              <w:rPr>
                <w:b/>
              </w:rPr>
            </w:pPr>
            <w:r w:rsidRPr="00AF169D">
              <w:rPr>
                <w:b/>
              </w:rPr>
              <w:t>Requirement ID</w:t>
            </w:r>
          </w:p>
          <w:p w14:paraId="4BF8C2E9" w14:textId="77777777" w:rsidR="00E33FEE" w:rsidRPr="00AF169D" w:rsidRDefault="00E33FEE" w:rsidP="00783604">
            <w:pPr>
              <w:rPr>
                <w:b/>
              </w:rPr>
            </w:pPr>
            <w:r w:rsidRPr="00EB7BB6">
              <w:t>(of Logical Function)</w:t>
            </w:r>
          </w:p>
        </w:tc>
        <w:tc>
          <w:tcPr>
            <w:tcW w:w="4253" w:type="dxa"/>
            <w:shd w:val="clear" w:color="auto" w:fill="D9D9D9" w:themeFill="background1" w:themeFillShade="D9"/>
          </w:tcPr>
          <w:p w14:paraId="215A3CD6" w14:textId="77777777" w:rsidR="00E33FEE" w:rsidRPr="00AF169D" w:rsidRDefault="00E33FEE" w:rsidP="00783604">
            <w:pPr>
              <w:rPr>
                <w:b/>
              </w:rPr>
            </w:pPr>
            <w:r w:rsidRPr="00AF169D">
              <w:rPr>
                <w:b/>
              </w:rPr>
              <w:t>Requirement Title</w:t>
            </w:r>
          </w:p>
        </w:tc>
        <w:tc>
          <w:tcPr>
            <w:tcW w:w="4110" w:type="dxa"/>
            <w:shd w:val="clear" w:color="auto" w:fill="D9D9D9" w:themeFill="background1" w:themeFillShade="D9"/>
          </w:tcPr>
          <w:p w14:paraId="1DDCAF91" w14:textId="77777777" w:rsidR="00E33FEE" w:rsidRPr="00AF169D" w:rsidRDefault="00E33FEE" w:rsidP="00783604">
            <w:pPr>
              <w:rPr>
                <w:b/>
              </w:rPr>
            </w:pPr>
            <w:r>
              <w:rPr>
                <w:b/>
              </w:rPr>
              <w:t>Comment</w:t>
            </w:r>
          </w:p>
        </w:tc>
      </w:tr>
      <w:tr w:rsidR="00E33FEE" w14:paraId="730B5EF4" w14:textId="77777777" w:rsidTr="00783604">
        <w:tc>
          <w:tcPr>
            <w:tcW w:w="1838" w:type="dxa"/>
          </w:tcPr>
          <w:p w14:paraId="05666F91" w14:textId="77777777" w:rsidR="00E33FEE" w:rsidRDefault="00E33FEE" w:rsidP="00783604"/>
        </w:tc>
        <w:tc>
          <w:tcPr>
            <w:tcW w:w="4253" w:type="dxa"/>
          </w:tcPr>
          <w:p w14:paraId="45D2B3D0" w14:textId="77777777" w:rsidR="00E33FEE" w:rsidRDefault="00E33FEE" w:rsidP="00783604"/>
        </w:tc>
        <w:tc>
          <w:tcPr>
            <w:tcW w:w="4110" w:type="dxa"/>
          </w:tcPr>
          <w:p w14:paraId="3F491DDC" w14:textId="77777777" w:rsidR="00E33FEE" w:rsidRDefault="00E33FEE" w:rsidP="00783604"/>
        </w:tc>
      </w:tr>
      <w:tr w:rsidR="00E33FEE" w14:paraId="6FB9CD57" w14:textId="77777777" w:rsidTr="00783604">
        <w:tc>
          <w:tcPr>
            <w:tcW w:w="1838" w:type="dxa"/>
          </w:tcPr>
          <w:p w14:paraId="1646B546" w14:textId="77777777" w:rsidR="00E33FEE" w:rsidRDefault="00E33FEE" w:rsidP="00783604"/>
        </w:tc>
        <w:tc>
          <w:tcPr>
            <w:tcW w:w="4253" w:type="dxa"/>
          </w:tcPr>
          <w:p w14:paraId="31A4F102" w14:textId="77777777" w:rsidR="00E33FEE" w:rsidRDefault="00E33FEE" w:rsidP="00783604"/>
        </w:tc>
        <w:tc>
          <w:tcPr>
            <w:tcW w:w="4110" w:type="dxa"/>
          </w:tcPr>
          <w:p w14:paraId="1FBEA482" w14:textId="77777777" w:rsidR="00E33FEE" w:rsidRDefault="00E33FEE" w:rsidP="00783604"/>
        </w:tc>
      </w:tr>
      <w:tr w:rsidR="00E33FEE" w14:paraId="520A260C" w14:textId="77777777" w:rsidTr="00783604">
        <w:tc>
          <w:tcPr>
            <w:tcW w:w="1838" w:type="dxa"/>
          </w:tcPr>
          <w:p w14:paraId="460772B3" w14:textId="77777777" w:rsidR="00E33FEE" w:rsidRDefault="00E33FEE" w:rsidP="00783604">
            <w:r>
              <w:t>…</w:t>
            </w:r>
          </w:p>
        </w:tc>
        <w:tc>
          <w:tcPr>
            <w:tcW w:w="4253" w:type="dxa"/>
          </w:tcPr>
          <w:p w14:paraId="26C80CAE" w14:textId="77777777" w:rsidR="00E33FEE" w:rsidRDefault="00E33FEE" w:rsidP="00783604"/>
        </w:tc>
        <w:tc>
          <w:tcPr>
            <w:tcW w:w="4110" w:type="dxa"/>
          </w:tcPr>
          <w:p w14:paraId="639B25E8" w14:textId="77777777" w:rsidR="00E33FEE" w:rsidRDefault="00E33FEE" w:rsidP="00783604"/>
        </w:tc>
      </w:tr>
    </w:tbl>
    <w:p w14:paraId="6A62825C" w14:textId="77777777" w:rsidR="00E33FEE" w:rsidRPr="00702453" w:rsidRDefault="00E33FEE" w:rsidP="00E33FE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02FE1C1" w14:textId="77777777" w:rsidR="00E33FEE" w:rsidRDefault="00E33FEE" w:rsidP="00E33FEE"/>
    <w:p w14:paraId="27F49D41" w14:textId="046C0161" w:rsidR="00E33FEE" w:rsidRDefault="00E33FEE" w:rsidP="00E33FEE">
      <w:pPr>
        <w:pStyle w:val="Heading6"/>
        <w:keepNext w:val="0"/>
        <w:tabs>
          <w:tab w:val="clear" w:pos="900"/>
          <w:tab w:val="left" w:pos="709"/>
        </w:tabs>
        <w:spacing w:before="240"/>
        <w:rPr>
          <w:lang w:val="en-GB"/>
        </w:rPr>
      </w:pPr>
      <w:r>
        <w:rPr>
          <w:lang w:val="en-GB"/>
        </w:rPr>
        <w:t>Component Specific Requirements</w:t>
      </w:r>
    </w:p>
    <w:p w14:paraId="3E7D88EE" w14:textId="70FAF01E" w:rsidR="002F4370" w:rsidRDefault="002F4370" w:rsidP="002F4370">
      <w:pPr>
        <w:rPr>
          <w:lang w:val="en-GB"/>
        </w:rPr>
      </w:pPr>
    </w:p>
    <w:p w14:paraId="2F6C9D45" w14:textId="072D887E" w:rsidR="002F4370" w:rsidRPr="003305ED" w:rsidRDefault="002F4370" w:rsidP="002F4370">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98FA42E" wp14:editId="569A59AB">
            <wp:extent cx="152400" cy="152400"/>
            <wp:effectExtent l="0" t="0" r="0" b="0"/>
            <wp:docPr id="79" name="Picture -340505036.jpg" descr="-34050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050503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Manage Seat Climate </w:t>
      </w:r>
      <w:r>
        <w:rPr>
          <w:b/>
          <w:lang w:val="en-GB"/>
        </w:rPr>
        <w:t>Control</w:t>
      </w:r>
    </w:p>
    <w:p w14:paraId="74DA26F2" w14:textId="377CA88B" w:rsidR="002F4370" w:rsidRDefault="002F4370" w:rsidP="002F4370">
      <w:pPr>
        <w:pStyle w:val="Heading5"/>
        <w:keepNext w:val="0"/>
        <w:tabs>
          <w:tab w:val="clear" w:pos="900"/>
          <w:tab w:val="left" w:pos="709"/>
        </w:tabs>
        <w:spacing w:before="240"/>
        <w:rPr>
          <w:lang w:val="en-GB"/>
        </w:rPr>
      </w:pPr>
      <w:r>
        <w:rPr>
          <w:lang w:val="en-GB"/>
        </w:rPr>
        <w:t>Function Interfaces</w:t>
      </w:r>
    </w:p>
    <w:p w14:paraId="445AA9AC" w14:textId="652C08C5" w:rsidR="007D6AF9" w:rsidRDefault="007D6AF9" w:rsidP="007D6AF9">
      <w:pPr>
        <w:rPr>
          <w:lang w:val="en-GB"/>
        </w:rPr>
      </w:pPr>
    </w:p>
    <w:p w14:paraId="2DE70904" w14:textId="77777777" w:rsidR="007D6AF9" w:rsidRDefault="007D6AF9" w:rsidP="007D6AF9">
      <w:pPr>
        <w:rPr>
          <w:b/>
          <w:bCs/>
          <w:iCs/>
          <w:color w:val="000000" w:themeColor="text1"/>
        </w:rPr>
      </w:pPr>
      <w:r>
        <w:rPr>
          <w:b/>
          <w:bCs/>
          <w:iCs/>
          <w:color w:val="000000" w:themeColor="text1"/>
        </w:rPr>
        <w:t>Seat Climate Control Behavior:</w:t>
      </w:r>
    </w:p>
    <w:p w14:paraId="1351978D" w14:textId="77777777" w:rsidR="007D6AF9" w:rsidRDefault="007D6AF9" w:rsidP="007D6AF9">
      <w:pPr>
        <w:rPr>
          <w:highlight w:val="green"/>
        </w:rPr>
      </w:pPr>
    </w:p>
    <w:p w14:paraId="3C2FBF6F" w14:textId="77777777" w:rsidR="007D6AF9" w:rsidRDefault="007D6AF9" w:rsidP="007D6AF9">
      <w:pPr>
        <w:rPr>
          <w:highlight w:val="green"/>
        </w:rPr>
      </w:pPr>
      <w:r>
        <w:rPr>
          <w:noProof/>
        </w:rPr>
        <w:drawing>
          <wp:inline distT="0" distB="0" distL="0" distR="0" wp14:anchorId="0ECFDC8B" wp14:editId="574C8474">
            <wp:extent cx="6570980" cy="33134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70980" cy="3313430"/>
                    </a:xfrm>
                    <a:prstGeom prst="rect">
                      <a:avLst/>
                    </a:prstGeom>
                  </pic:spPr>
                </pic:pic>
              </a:graphicData>
            </a:graphic>
          </wp:inline>
        </w:drawing>
      </w:r>
    </w:p>
    <w:p w14:paraId="65594CE0" w14:textId="77777777" w:rsidR="007D6AF9" w:rsidRPr="007D6AF9" w:rsidRDefault="007D6AF9" w:rsidP="007D6AF9">
      <w:pPr>
        <w:rPr>
          <w:lang w:val="en-GB"/>
        </w:rPr>
      </w:pPr>
    </w:p>
    <w:p w14:paraId="4535EC19" w14:textId="77777777" w:rsidR="00B778E9" w:rsidRPr="00B778E9" w:rsidRDefault="00B778E9" w:rsidP="00B778E9">
      <w:pPr>
        <w:rPr>
          <w:lang w:val="en-GB"/>
        </w:rPr>
      </w:pPr>
    </w:p>
    <w:p w14:paraId="6D515653" w14:textId="0B5E8FF7" w:rsidR="00B778E9" w:rsidRPr="003B799F" w:rsidRDefault="00B778E9" w:rsidP="00B778E9">
      <w:r>
        <w:lastRenderedPageBreak/>
        <w:t>URC shall control climate using the existing seat climate CAN signals shown below:</w:t>
      </w:r>
    </w:p>
    <w:p w14:paraId="70150BAC" w14:textId="77777777" w:rsidR="002F4370" w:rsidRPr="003B799F" w:rsidRDefault="002F4370" w:rsidP="002F4370"/>
    <w:p w14:paraId="726DA5C4" w14:textId="77777777" w:rsidR="002F4370" w:rsidRDefault="002F4370" w:rsidP="002F4370">
      <w:pPr>
        <w:pStyle w:val="Heading6"/>
        <w:keepNext w:val="0"/>
        <w:tabs>
          <w:tab w:val="clear" w:pos="900"/>
          <w:tab w:val="left" w:pos="709"/>
        </w:tabs>
        <w:spacing w:before="240"/>
        <w:rPr>
          <w:lang w:val="en-GB"/>
        </w:rPr>
      </w:pPr>
      <w:r>
        <w:rPr>
          <w:lang w:val="en-GB"/>
        </w:rPr>
        <w:t>Inputs</w:t>
      </w:r>
    </w:p>
    <w:tbl>
      <w:tblPr>
        <w:tblW w:w="10800" w:type="dxa"/>
        <w:tblLook w:val="04A0" w:firstRow="1" w:lastRow="0" w:firstColumn="1" w:lastColumn="0" w:noHBand="0" w:noVBand="1"/>
      </w:tblPr>
      <w:tblGrid>
        <w:gridCol w:w="1440"/>
        <w:gridCol w:w="1620"/>
        <w:gridCol w:w="2084"/>
        <w:gridCol w:w="2540"/>
        <w:gridCol w:w="3116"/>
      </w:tblGrid>
      <w:tr w:rsidR="00B778E9" w:rsidRPr="00B778E9" w14:paraId="30E6F6EB" w14:textId="77777777" w:rsidTr="00B778E9">
        <w:trPr>
          <w:trHeight w:val="255"/>
        </w:trPr>
        <w:tc>
          <w:tcPr>
            <w:tcW w:w="1440" w:type="dxa"/>
            <w:tcBorders>
              <w:top w:val="nil"/>
              <w:left w:val="nil"/>
              <w:bottom w:val="nil"/>
              <w:right w:val="nil"/>
            </w:tcBorders>
            <w:shd w:val="clear" w:color="auto" w:fill="auto"/>
            <w:noWrap/>
            <w:vAlign w:val="bottom"/>
            <w:hideMark/>
          </w:tcPr>
          <w:p w14:paraId="61FF2E00"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Seat Climate (Heat/Vent)</w:t>
            </w:r>
          </w:p>
        </w:tc>
        <w:tc>
          <w:tcPr>
            <w:tcW w:w="1620" w:type="dxa"/>
            <w:tcBorders>
              <w:top w:val="nil"/>
              <w:left w:val="nil"/>
              <w:bottom w:val="nil"/>
              <w:right w:val="nil"/>
            </w:tcBorders>
            <w:shd w:val="clear" w:color="auto" w:fill="auto"/>
            <w:noWrap/>
            <w:vAlign w:val="bottom"/>
            <w:hideMark/>
          </w:tcPr>
          <w:p w14:paraId="1594B2E9" w14:textId="77777777" w:rsidR="00B778E9" w:rsidRPr="00B778E9" w:rsidRDefault="00B778E9" w:rsidP="00B778E9">
            <w:pPr>
              <w:overflowPunct/>
              <w:autoSpaceDE/>
              <w:autoSpaceDN/>
              <w:adjustRightInd/>
              <w:textAlignment w:val="auto"/>
              <w:rPr>
                <w:rFonts w:cs="Arial"/>
                <w:color w:val="000000"/>
              </w:rPr>
            </w:pPr>
          </w:p>
        </w:tc>
        <w:tc>
          <w:tcPr>
            <w:tcW w:w="2084" w:type="dxa"/>
            <w:tcBorders>
              <w:top w:val="nil"/>
              <w:left w:val="nil"/>
              <w:bottom w:val="nil"/>
              <w:right w:val="nil"/>
            </w:tcBorders>
            <w:shd w:val="clear" w:color="auto" w:fill="auto"/>
            <w:noWrap/>
            <w:vAlign w:val="bottom"/>
            <w:hideMark/>
          </w:tcPr>
          <w:p w14:paraId="04A04042" w14:textId="77777777" w:rsidR="00B778E9" w:rsidRPr="00B778E9" w:rsidRDefault="00B778E9" w:rsidP="00B778E9">
            <w:pPr>
              <w:overflowPunct/>
              <w:autoSpaceDE/>
              <w:autoSpaceDN/>
              <w:adjustRightInd/>
              <w:jc w:val="center"/>
              <w:textAlignment w:val="auto"/>
              <w:rPr>
                <w:rFonts w:ascii="Times New Roman" w:hAnsi="Times New Roman"/>
              </w:rPr>
            </w:pPr>
          </w:p>
        </w:tc>
        <w:tc>
          <w:tcPr>
            <w:tcW w:w="2540" w:type="dxa"/>
            <w:tcBorders>
              <w:top w:val="nil"/>
              <w:left w:val="nil"/>
              <w:bottom w:val="nil"/>
              <w:right w:val="nil"/>
            </w:tcBorders>
            <w:shd w:val="clear" w:color="auto" w:fill="auto"/>
            <w:noWrap/>
            <w:vAlign w:val="bottom"/>
            <w:hideMark/>
          </w:tcPr>
          <w:p w14:paraId="12CDCC84" w14:textId="77777777" w:rsidR="00B778E9" w:rsidRPr="00B778E9" w:rsidRDefault="00B778E9" w:rsidP="00B778E9">
            <w:pPr>
              <w:overflowPunct/>
              <w:autoSpaceDE/>
              <w:autoSpaceDN/>
              <w:adjustRightInd/>
              <w:jc w:val="center"/>
              <w:textAlignment w:val="auto"/>
              <w:rPr>
                <w:rFonts w:ascii="Times New Roman" w:hAnsi="Times New Roman"/>
              </w:rPr>
            </w:pPr>
          </w:p>
        </w:tc>
        <w:tc>
          <w:tcPr>
            <w:tcW w:w="3116" w:type="dxa"/>
            <w:tcBorders>
              <w:top w:val="nil"/>
              <w:left w:val="nil"/>
              <w:bottom w:val="nil"/>
              <w:right w:val="nil"/>
            </w:tcBorders>
            <w:shd w:val="clear" w:color="auto" w:fill="auto"/>
            <w:noWrap/>
            <w:vAlign w:val="bottom"/>
            <w:hideMark/>
          </w:tcPr>
          <w:p w14:paraId="7C2BA1B1" w14:textId="77777777" w:rsidR="00B778E9" w:rsidRPr="00B778E9" w:rsidRDefault="00B778E9" w:rsidP="00B778E9">
            <w:pPr>
              <w:overflowPunct/>
              <w:autoSpaceDE/>
              <w:autoSpaceDN/>
              <w:adjustRightInd/>
              <w:jc w:val="center"/>
              <w:textAlignment w:val="auto"/>
              <w:rPr>
                <w:rFonts w:ascii="Times New Roman" w:hAnsi="Times New Roman"/>
              </w:rPr>
            </w:pPr>
          </w:p>
        </w:tc>
      </w:tr>
      <w:tr w:rsidR="00B778E9" w:rsidRPr="00B778E9" w14:paraId="460858E0" w14:textId="77777777" w:rsidTr="00B778E9">
        <w:trPr>
          <w:trHeight w:val="255"/>
        </w:trPr>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B5357"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Driver (Seat A)</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8EC67"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REQ-389477</w:t>
            </w:r>
          </w:p>
        </w:tc>
        <w:tc>
          <w:tcPr>
            <w:tcW w:w="2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1DCF1"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Clmt_Button_Stat4</w:t>
            </w:r>
          </w:p>
        </w:tc>
        <w:tc>
          <w:tcPr>
            <w:tcW w:w="2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B60C39"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Frt_Btn_Status_1st</w:t>
            </w:r>
            <w:r w:rsidRPr="00B778E9">
              <w:rPr>
                <w:rFonts w:cs="Arial"/>
                <w:color w:val="000000"/>
              </w:rPr>
              <w:br/>
              <w:t>Frt_Btn_Status_2nd</w:t>
            </w:r>
          </w:p>
        </w:tc>
        <w:tc>
          <w:tcPr>
            <w:tcW w:w="3116" w:type="dxa"/>
            <w:tcBorders>
              <w:top w:val="single" w:sz="4" w:space="0" w:color="auto"/>
              <w:left w:val="nil"/>
              <w:bottom w:val="single" w:sz="4" w:space="0" w:color="auto"/>
              <w:right w:val="single" w:sz="4" w:space="0" w:color="auto"/>
            </w:tcBorders>
            <w:shd w:val="clear" w:color="auto" w:fill="auto"/>
            <w:noWrap/>
            <w:vAlign w:val="bottom"/>
            <w:hideMark/>
          </w:tcPr>
          <w:p w14:paraId="6FFFDE84"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344F6145"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49466B02"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2D83F934"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3AFC12B0"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7365B8C2"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06DEDFA"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LHS_Htd_Seat_Pressed</w:t>
            </w:r>
            <w:proofErr w:type="spellEnd"/>
          </w:p>
        </w:tc>
      </w:tr>
      <w:tr w:rsidR="00B778E9" w:rsidRPr="00B778E9" w14:paraId="05297853"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6453588D"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6C78F3CF"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772E3D30"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43EE5758"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9999D0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LHS_Htd_Seat1_Pressed</w:t>
            </w:r>
          </w:p>
        </w:tc>
      </w:tr>
      <w:tr w:rsidR="00B778E9" w:rsidRPr="00B778E9" w14:paraId="3D885362"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22F9C1C6"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628B968E"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201BA652"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5FC85E5F"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4D94066"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LHS_Htd_Seat2_Pressed</w:t>
            </w:r>
          </w:p>
        </w:tc>
      </w:tr>
      <w:tr w:rsidR="00B778E9" w:rsidRPr="00B778E9" w14:paraId="43F6CA87"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31F3B7A3"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6DD8A44E"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2B24381A"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27890959"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4F38753F"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LHS_Htd_Seat3_Pressed</w:t>
            </w:r>
          </w:p>
        </w:tc>
      </w:tr>
      <w:tr w:rsidR="00B778E9" w:rsidRPr="00B778E9" w14:paraId="36165B24"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6DC4724F"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246235AA"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66B18310"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42FDE184"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0C16397"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LHS_Cld_Seat_Pressed</w:t>
            </w:r>
            <w:proofErr w:type="spellEnd"/>
          </w:p>
        </w:tc>
      </w:tr>
      <w:tr w:rsidR="00B778E9" w:rsidRPr="00B778E9" w14:paraId="6278D423"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12B35244"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0467BA8C"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1A6C370C"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448884F3"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446143F5"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LHS_Cld_Seat1_Pressed</w:t>
            </w:r>
          </w:p>
        </w:tc>
      </w:tr>
      <w:tr w:rsidR="00B778E9" w:rsidRPr="00B778E9" w14:paraId="26E7C3B9"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506F1D27"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51BE4439"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0B4C1D7F"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02143C00"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5D4E7B9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LHS_Cld_Seat2_Pressed</w:t>
            </w:r>
          </w:p>
        </w:tc>
      </w:tr>
      <w:tr w:rsidR="00B778E9" w:rsidRPr="00B778E9" w14:paraId="152A64B1"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244C4A5A"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1DCD36BD"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64B9B48B"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43502810"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751DD968"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LHS_Cld_Seat3_Pressed</w:t>
            </w:r>
          </w:p>
        </w:tc>
      </w:tr>
      <w:tr w:rsidR="00B778E9" w:rsidRPr="00B778E9" w14:paraId="7E6770C9" w14:textId="77777777" w:rsidTr="00B778E9">
        <w:trPr>
          <w:trHeight w:val="255"/>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1665A229"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540AB9CA"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single" w:sz="4" w:space="0" w:color="auto"/>
              <w:left w:val="single" w:sz="4" w:space="0" w:color="auto"/>
              <w:bottom w:val="single" w:sz="4" w:space="0" w:color="auto"/>
              <w:right w:val="single" w:sz="4" w:space="0" w:color="auto"/>
            </w:tcBorders>
            <w:vAlign w:val="center"/>
            <w:hideMark/>
          </w:tcPr>
          <w:p w14:paraId="3A864B62"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single" w:sz="4" w:space="0" w:color="auto"/>
              <w:left w:val="single" w:sz="4" w:space="0" w:color="auto"/>
              <w:bottom w:val="single" w:sz="4" w:space="0" w:color="auto"/>
              <w:right w:val="single" w:sz="4" w:space="0" w:color="auto"/>
            </w:tcBorders>
            <w:vAlign w:val="center"/>
            <w:hideMark/>
          </w:tcPr>
          <w:p w14:paraId="4D06AFA4"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148CF388"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LHS_Seat_Off_Pressed</w:t>
            </w:r>
            <w:proofErr w:type="spellEnd"/>
          </w:p>
        </w:tc>
      </w:tr>
      <w:tr w:rsidR="00B778E9" w:rsidRPr="00B778E9" w14:paraId="7D3DC3A5" w14:textId="77777777" w:rsidTr="00B778E9">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15EBAB1"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0A2CF2E5"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084" w:type="dxa"/>
            <w:tcBorders>
              <w:top w:val="nil"/>
              <w:left w:val="nil"/>
              <w:bottom w:val="single" w:sz="4" w:space="0" w:color="auto"/>
              <w:right w:val="single" w:sz="4" w:space="0" w:color="auto"/>
            </w:tcBorders>
            <w:shd w:val="clear" w:color="auto" w:fill="auto"/>
            <w:noWrap/>
            <w:vAlign w:val="bottom"/>
            <w:hideMark/>
          </w:tcPr>
          <w:p w14:paraId="796EDF74"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540" w:type="dxa"/>
            <w:tcBorders>
              <w:top w:val="nil"/>
              <w:left w:val="nil"/>
              <w:bottom w:val="single" w:sz="4" w:space="0" w:color="auto"/>
              <w:right w:val="single" w:sz="4" w:space="0" w:color="auto"/>
            </w:tcBorders>
            <w:shd w:val="clear" w:color="auto" w:fill="auto"/>
            <w:noWrap/>
            <w:vAlign w:val="bottom"/>
            <w:hideMark/>
          </w:tcPr>
          <w:p w14:paraId="2D7F620C"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3116" w:type="dxa"/>
            <w:tcBorders>
              <w:top w:val="nil"/>
              <w:left w:val="nil"/>
              <w:bottom w:val="single" w:sz="4" w:space="0" w:color="auto"/>
              <w:right w:val="single" w:sz="4" w:space="0" w:color="auto"/>
            </w:tcBorders>
            <w:shd w:val="clear" w:color="auto" w:fill="auto"/>
            <w:noWrap/>
            <w:vAlign w:val="bottom"/>
            <w:hideMark/>
          </w:tcPr>
          <w:p w14:paraId="0AE13869"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 </w:t>
            </w:r>
          </w:p>
        </w:tc>
      </w:tr>
      <w:tr w:rsidR="00B778E9" w:rsidRPr="00B778E9" w14:paraId="0DFCC61C" w14:textId="77777777" w:rsidTr="00B778E9">
        <w:trPr>
          <w:trHeight w:val="255"/>
        </w:trPr>
        <w:tc>
          <w:tcPr>
            <w:tcW w:w="14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87974A"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Front Passenger (B)</w:t>
            </w:r>
          </w:p>
        </w:tc>
        <w:tc>
          <w:tcPr>
            <w:tcW w:w="16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C3BF9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REQ-389480</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999ED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Clmt_Button_Stat4</w:t>
            </w:r>
          </w:p>
        </w:tc>
        <w:tc>
          <w:tcPr>
            <w:tcW w:w="2540" w:type="dxa"/>
            <w:vMerge w:val="restart"/>
            <w:tcBorders>
              <w:top w:val="nil"/>
              <w:left w:val="single" w:sz="4" w:space="0" w:color="auto"/>
              <w:bottom w:val="single" w:sz="4" w:space="0" w:color="auto"/>
              <w:right w:val="single" w:sz="4" w:space="0" w:color="auto"/>
            </w:tcBorders>
            <w:shd w:val="clear" w:color="auto" w:fill="auto"/>
            <w:vAlign w:val="center"/>
            <w:hideMark/>
          </w:tcPr>
          <w:p w14:paraId="756F13D6"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Frt_Btn_Status_1st</w:t>
            </w:r>
            <w:r w:rsidRPr="00B778E9">
              <w:rPr>
                <w:rFonts w:cs="Arial"/>
                <w:color w:val="000000"/>
              </w:rPr>
              <w:br/>
              <w:t>Frt_Btn_Status_2nd</w:t>
            </w:r>
          </w:p>
        </w:tc>
        <w:tc>
          <w:tcPr>
            <w:tcW w:w="3116" w:type="dxa"/>
            <w:tcBorders>
              <w:top w:val="nil"/>
              <w:left w:val="nil"/>
              <w:bottom w:val="single" w:sz="4" w:space="0" w:color="auto"/>
              <w:right w:val="single" w:sz="4" w:space="0" w:color="auto"/>
            </w:tcBorders>
            <w:shd w:val="clear" w:color="auto" w:fill="auto"/>
            <w:noWrap/>
            <w:vAlign w:val="bottom"/>
            <w:hideMark/>
          </w:tcPr>
          <w:p w14:paraId="4158FD5E"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28D5A208"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3548D42C"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46007812"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1B0B2D72"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16DB3F44"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7416C6CD"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RHS_Htd_Seat_Pressed</w:t>
            </w:r>
            <w:proofErr w:type="spellEnd"/>
          </w:p>
        </w:tc>
      </w:tr>
      <w:tr w:rsidR="00B778E9" w:rsidRPr="00B778E9" w14:paraId="2D5D9879"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26B5D49D"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28AA5E5B"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2AF2A24D"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39492443"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4600F256"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RHS_Htd_Seat1_Pressed</w:t>
            </w:r>
          </w:p>
        </w:tc>
      </w:tr>
      <w:tr w:rsidR="00B778E9" w:rsidRPr="00B778E9" w14:paraId="016CAB96"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7AAF1B84"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2ABF94AF"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12B7CFA0"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30A4DCA1"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3FB0EC79"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RHS_Htd_Seat2_Pressed</w:t>
            </w:r>
          </w:p>
        </w:tc>
      </w:tr>
      <w:tr w:rsidR="00B778E9" w:rsidRPr="00B778E9" w14:paraId="4C285104"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40FF53DD"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1E410BDF"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40712CFF"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50D81B50"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0D9C9C6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RHS_Htd_Seat3_Pressed</w:t>
            </w:r>
          </w:p>
        </w:tc>
      </w:tr>
      <w:tr w:rsidR="00B778E9" w:rsidRPr="00B778E9" w14:paraId="04B54920"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41B8D222"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6A62275C"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528CD96D"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007DFEBF"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7CA2982F"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RHS_Cld_Seat_Pressed</w:t>
            </w:r>
            <w:proofErr w:type="spellEnd"/>
          </w:p>
        </w:tc>
      </w:tr>
      <w:tr w:rsidR="00B778E9" w:rsidRPr="00B778E9" w14:paraId="465058BA"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39C30DFE"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0AFC9A0D"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17AE90DC"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1EF7FAE0"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A602AA2"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RHS_Cld_Seat1_Pressed</w:t>
            </w:r>
          </w:p>
        </w:tc>
      </w:tr>
      <w:tr w:rsidR="00B778E9" w:rsidRPr="00B778E9" w14:paraId="3A0F66BB"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1368A32D"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3048B364"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7016C616"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34BA3420"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666E8C76"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RHS_Cld_Seat2_Pressed</w:t>
            </w:r>
          </w:p>
        </w:tc>
      </w:tr>
      <w:tr w:rsidR="00B778E9" w:rsidRPr="00B778E9" w14:paraId="62603217"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7BE4E1EE"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16BC6B0A"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5563109C"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5481106E"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76602B0B"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RHS_Cld_Seat3_Pressed</w:t>
            </w:r>
          </w:p>
        </w:tc>
      </w:tr>
      <w:tr w:rsidR="00B778E9" w:rsidRPr="00B778E9" w14:paraId="6B8D3CBA"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1F6E882E"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6E6B0ECC"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1C2389E5"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1A6DCB51"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011DB3F4"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RHS_Seat_Off_Pressed</w:t>
            </w:r>
            <w:proofErr w:type="spellEnd"/>
          </w:p>
        </w:tc>
      </w:tr>
      <w:tr w:rsidR="00B778E9" w:rsidRPr="00B778E9" w14:paraId="156F2F59" w14:textId="77777777" w:rsidTr="00B778E9">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45FA867"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04CC4DF7"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084" w:type="dxa"/>
            <w:tcBorders>
              <w:top w:val="nil"/>
              <w:left w:val="nil"/>
              <w:bottom w:val="single" w:sz="4" w:space="0" w:color="auto"/>
              <w:right w:val="single" w:sz="4" w:space="0" w:color="auto"/>
            </w:tcBorders>
            <w:shd w:val="clear" w:color="auto" w:fill="auto"/>
            <w:noWrap/>
            <w:vAlign w:val="bottom"/>
            <w:hideMark/>
          </w:tcPr>
          <w:p w14:paraId="2CD7A857"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540" w:type="dxa"/>
            <w:tcBorders>
              <w:top w:val="nil"/>
              <w:left w:val="nil"/>
              <w:bottom w:val="single" w:sz="4" w:space="0" w:color="auto"/>
              <w:right w:val="single" w:sz="4" w:space="0" w:color="auto"/>
            </w:tcBorders>
            <w:shd w:val="clear" w:color="auto" w:fill="auto"/>
            <w:noWrap/>
            <w:vAlign w:val="bottom"/>
            <w:hideMark/>
          </w:tcPr>
          <w:p w14:paraId="6861E081"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3116" w:type="dxa"/>
            <w:tcBorders>
              <w:top w:val="nil"/>
              <w:left w:val="nil"/>
              <w:bottom w:val="single" w:sz="4" w:space="0" w:color="auto"/>
              <w:right w:val="single" w:sz="4" w:space="0" w:color="auto"/>
            </w:tcBorders>
            <w:shd w:val="clear" w:color="auto" w:fill="auto"/>
            <w:noWrap/>
            <w:vAlign w:val="bottom"/>
            <w:hideMark/>
          </w:tcPr>
          <w:p w14:paraId="0DEE98F9"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r>
      <w:tr w:rsidR="00B778E9" w:rsidRPr="00B778E9" w14:paraId="75EEF8A2" w14:textId="77777777" w:rsidTr="00B778E9">
        <w:trPr>
          <w:trHeight w:val="255"/>
        </w:trPr>
        <w:tc>
          <w:tcPr>
            <w:tcW w:w="14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782739"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Seat C</w:t>
            </w:r>
          </w:p>
        </w:tc>
        <w:tc>
          <w:tcPr>
            <w:tcW w:w="16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8590E5"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REQ-401696</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147D35"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Rear_Climate_Data2</w:t>
            </w:r>
          </w:p>
        </w:tc>
        <w:tc>
          <w:tcPr>
            <w:tcW w:w="2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140FD3"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ClimtSeatHeatRl2_B_Stat</w:t>
            </w:r>
          </w:p>
        </w:tc>
        <w:tc>
          <w:tcPr>
            <w:tcW w:w="3116" w:type="dxa"/>
            <w:tcBorders>
              <w:top w:val="nil"/>
              <w:left w:val="nil"/>
              <w:bottom w:val="single" w:sz="4" w:space="0" w:color="auto"/>
              <w:right w:val="single" w:sz="4" w:space="0" w:color="auto"/>
            </w:tcBorders>
            <w:shd w:val="clear" w:color="auto" w:fill="auto"/>
            <w:noWrap/>
            <w:vAlign w:val="bottom"/>
            <w:hideMark/>
          </w:tcPr>
          <w:p w14:paraId="4DB00CFC"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03B5A1A7"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6BC55DED"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0DB14FB3"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664B5094"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725F33B3"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494F567C"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Pressed</w:t>
            </w:r>
          </w:p>
        </w:tc>
      </w:tr>
      <w:tr w:rsidR="00B778E9" w:rsidRPr="00B778E9" w14:paraId="3CCFC33F"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6A072589"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2F37D682"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0C2CF59F" w14:textId="77777777" w:rsidR="00B778E9" w:rsidRPr="00B778E9" w:rsidRDefault="00B778E9" w:rsidP="00B778E9">
            <w:pPr>
              <w:overflowPunct/>
              <w:autoSpaceDE/>
              <w:autoSpaceDN/>
              <w:adjustRightInd/>
              <w:textAlignment w:val="auto"/>
              <w:rPr>
                <w:rFonts w:cs="Arial"/>
                <w:color w:val="000000"/>
              </w:rPr>
            </w:pPr>
          </w:p>
        </w:tc>
        <w:tc>
          <w:tcPr>
            <w:tcW w:w="2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D797AC"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ClimtSeatCoolRl2_B_Stat</w:t>
            </w:r>
          </w:p>
        </w:tc>
        <w:tc>
          <w:tcPr>
            <w:tcW w:w="3116" w:type="dxa"/>
            <w:tcBorders>
              <w:top w:val="nil"/>
              <w:left w:val="nil"/>
              <w:bottom w:val="single" w:sz="4" w:space="0" w:color="auto"/>
              <w:right w:val="single" w:sz="4" w:space="0" w:color="auto"/>
            </w:tcBorders>
            <w:shd w:val="clear" w:color="auto" w:fill="auto"/>
            <w:noWrap/>
            <w:vAlign w:val="bottom"/>
            <w:hideMark/>
          </w:tcPr>
          <w:p w14:paraId="70E28330"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06E7180D"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098216A4"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5EAB4161"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6AF82218"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4C40D639"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6E672AEF"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Pressed</w:t>
            </w:r>
          </w:p>
        </w:tc>
      </w:tr>
      <w:tr w:rsidR="00B778E9" w:rsidRPr="00B778E9" w14:paraId="55B76417" w14:textId="77777777" w:rsidTr="00B778E9">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A925CB3"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0BFB1ECA"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084" w:type="dxa"/>
            <w:tcBorders>
              <w:top w:val="nil"/>
              <w:left w:val="nil"/>
              <w:bottom w:val="single" w:sz="4" w:space="0" w:color="auto"/>
              <w:right w:val="single" w:sz="4" w:space="0" w:color="auto"/>
            </w:tcBorders>
            <w:shd w:val="clear" w:color="auto" w:fill="auto"/>
            <w:noWrap/>
            <w:vAlign w:val="bottom"/>
            <w:hideMark/>
          </w:tcPr>
          <w:p w14:paraId="3BD8E41B"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2540" w:type="dxa"/>
            <w:tcBorders>
              <w:top w:val="nil"/>
              <w:left w:val="nil"/>
              <w:bottom w:val="single" w:sz="4" w:space="0" w:color="auto"/>
              <w:right w:val="single" w:sz="4" w:space="0" w:color="auto"/>
            </w:tcBorders>
            <w:shd w:val="clear" w:color="auto" w:fill="auto"/>
            <w:noWrap/>
            <w:vAlign w:val="bottom"/>
            <w:hideMark/>
          </w:tcPr>
          <w:p w14:paraId="0AB3A68B"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c>
          <w:tcPr>
            <w:tcW w:w="3116" w:type="dxa"/>
            <w:tcBorders>
              <w:top w:val="nil"/>
              <w:left w:val="nil"/>
              <w:bottom w:val="single" w:sz="4" w:space="0" w:color="auto"/>
              <w:right w:val="single" w:sz="4" w:space="0" w:color="auto"/>
            </w:tcBorders>
            <w:shd w:val="clear" w:color="auto" w:fill="auto"/>
            <w:noWrap/>
            <w:vAlign w:val="bottom"/>
            <w:hideMark/>
          </w:tcPr>
          <w:p w14:paraId="2908E7F5" w14:textId="77777777" w:rsidR="00B778E9" w:rsidRPr="00B778E9" w:rsidRDefault="00B778E9" w:rsidP="00B778E9">
            <w:pPr>
              <w:overflowPunct/>
              <w:autoSpaceDE/>
              <w:autoSpaceDN/>
              <w:adjustRightInd/>
              <w:jc w:val="center"/>
              <w:textAlignment w:val="auto"/>
              <w:rPr>
                <w:rFonts w:cs="Arial"/>
                <w:color w:val="000000"/>
              </w:rPr>
            </w:pPr>
            <w:r w:rsidRPr="00B778E9">
              <w:rPr>
                <w:rFonts w:cs="Arial"/>
                <w:color w:val="000000"/>
              </w:rPr>
              <w:t> </w:t>
            </w:r>
          </w:p>
        </w:tc>
      </w:tr>
      <w:tr w:rsidR="00B778E9" w:rsidRPr="00B778E9" w14:paraId="2DE96F1F" w14:textId="77777777" w:rsidTr="00B778E9">
        <w:trPr>
          <w:trHeight w:val="255"/>
        </w:trPr>
        <w:tc>
          <w:tcPr>
            <w:tcW w:w="14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7A822"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Seat D</w:t>
            </w:r>
          </w:p>
        </w:tc>
        <w:tc>
          <w:tcPr>
            <w:tcW w:w="16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4A2221"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REQ-401698</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C168A"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Rear_Climate_Data2</w:t>
            </w:r>
          </w:p>
        </w:tc>
        <w:tc>
          <w:tcPr>
            <w:tcW w:w="2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9A211"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ClimtSeatHeatRr2_B_Stat</w:t>
            </w:r>
          </w:p>
        </w:tc>
        <w:tc>
          <w:tcPr>
            <w:tcW w:w="3116" w:type="dxa"/>
            <w:tcBorders>
              <w:top w:val="nil"/>
              <w:left w:val="nil"/>
              <w:bottom w:val="single" w:sz="4" w:space="0" w:color="auto"/>
              <w:right w:val="single" w:sz="4" w:space="0" w:color="auto"/>
            </w:tcBorders>
            <w:shd w:val="clear" w:color="auto" w:fill="auto"/>
            <w:noWrap/>
            <w:vAlign w:val="bottom"/>
            <w:hideMark/>
          </w:tcPr>
          <w:p w14:paraId="555B62C8"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359CD5CC"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6F58B148"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3895F9C3"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6C9B892D"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25EA6D4C"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2D6FD075"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Pressed</w:t>
            </w:r>
          </w:p>
        </w:tc>
      </w:tr>
      <w:tr w:rsidR="00B778E9" w:rsidRPr="00B778E9" w14:paraId="46E9F7BB"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5CC2BCEA"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35D633A0"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75875A10" w14:textId="77777777" w:rsidR="00B778E9" w:rsidRPr="00B778E9" w:rsidRDefault="00B778E9" w:rsidP="00B778E9">
            <w:pPr>
              <w:overflowPunct/>
              <w:autoSpaceDE/>
              <w:autoSpaceDN/>
              <w:adjustRightInd/>
              <w:textAlignment w:val="auto"/>
              <w:rPr>
                <w:rFonts w:cs="Arial"/>
                <w:color w:val="000000"/>
              </w:rPr>
            </w:pPr>
          </w:p>
        </w:tc>
        <w:tc>
          <w:tcPr>
            <w:tcW w:w="2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9708F4"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ClimtSeatCoolRr2_B_Stat</w:t>
            </w:r>
          </w:p>
        </w:tc>
        <w:tc>
          <w:tcPr>
            <w:tcW w:w="3116" w:type="dxa"/>
            <w:tcBorders>
              <w:top w:val="nil"/>
              <w:left w:val="nil"/>
              <w:bottom w:val="single" w:sz="4" w:space="0" w:color="auto"/>
              <w:right w:val="single" w:sz="4" w:space="0" w:color="auto"/>
            </w:tcBorders>
            <w:shd w:val="clear" w:color="auto" w:fill="auto"/>
            <w:noWrap/>
            <w:vAlign w:val="bottom"/>
            <w:hideMark/>
          </w:tcPr>
          <w:p w14:paraId="113F5D46" w14:textId="77777777" w:rsidR="00B778E9" w:rsidRPr="00B778E9" w:rsidRDefault="00B778E9" w:rsidP="00B778E9">
            <w:pPr>
              <w:overflowPunct/>
              <w:autoSpaceDE/>
              <w:autoSpaceDN/>
              <w:adjustRightInd/>
              <w:textAlignment w:val="auto"/>
              <w:rPr>
                <w:rFonts w:cs="Arial"/>
                <w:color w:val="000000"/>
              </w:rPr>
            </w:pPr>
            <w:proofErr w:type="spellStart"/>
            <w:r w:rsidRPr="00B778E9">
              <w:rPr>
                <w:rFonts w:cs="Arial"/>
                <w:color w:val="000000"/>
              </w:rPr>
              <w:t>None_Pressed</w:t>
            </w:r>
            <w:proofErr w:type="spellEnd"/>
          </w:p>
        </w:tc>
      </w:tr>
      <w:tr w:rsidR="00B778E9" w:rsidRPr="00B778E9" w14:paraId="77ECEB29" w14:textId="77777777" w:rsidTr="00B778E9">
        <w:trPr>
          <w:trHeight w:val="255"/>
        </w:trPr>
        <w:tc>
          <w:tcPr>
            <w:tcW w:w="1440" w:type="dxa"/>
            <w:vMerge/>
            <w:tcBorders>
              <w:top w:val="nil"/>
              <w:left w:val="single" w:sz="4" w:space="0" w:color="auto"/>
              <w:bottom w:val="single" w:sz="4" w:space="0" w:color="auto"/>
              <w:right w:val="single" w:sz="4" w:space="0" w:color="auto"/>
            </w:tcBorders>
            <w:vAlign w:val="center"/>
            <w:hideMark/>
          </w:tcPr>
          <w:p w14:paraId="18D1AEB5" w14:textId="77777777" w:rsidR="00B778E9" w:rsidRPr="00B778E9" w:rsidRDefault="00B778E9" w:rsidP="00B778E9">
            <w:pPr>
              <w:overflowPunct/>
              <w:autoSpaceDE/>
              <w:autoSpaceDN/>
              <w:adjustRightInd/>
              <w:textAlignment w:val="auto"/>
              <w:rPr>
                <w:rFonts w:cs="Arial"/>
                <w:color w:val="000000"/>
              </w:rPr>
            </w:pPr>
          </w:p>
        </w:tc>
        <w:tc>
          <w:tcPr>
            <w:tcW w:w="1620" w:type="dxa"/>
            <w:vMerge/>
            <w:tcBorders>
              <w:top w:val="nil"/>
              <w:left w:val="single" w:sz="4" w:space="0" w:color="auto"/>
              <w:bottom w:val="single" w:sz="4" w:space="0" w:color="auto"/>
              <w:right w:val="single" w:sz="4" w:space="0" w:color="auto"/>
            </w:tcBorders>
            <w:vAlign w:val="center"/>
            <w:hideMark/>
          </w:tcPr>
          <w:p w14:paraId="3F280D34" w14:textId="77777777" w:rsidR="00B778E9" w:rsidRPr="00B778E9" w:rsidRDefault="00B778E9" w:rsidP="00B778E9">
            <w:pPr>
              <w:overflowPunct/>
              <w:autoSpaceDE/>
              <w:autoSpaceDN/>
              <w:adjustRightInd/>
              <w:textAlignment w:val="auto"/>
              <w:rPr>
                <w:rFonts w:cs="Arial"/>
                <w:color w:val="000000"/>
              </w:rPr>
            </w:pPr>
          </w:p>
        </w:tc>
        <w:tc>
          <w:tcPr>
            <w:tcW w:w="2084" w:type="dxa"/>
            <w:vMerge/>
            <w:tcBorders>
              <w:top w:val="nil"/>
              <w:left w:val="single" w:sz="4" w:space="0" w:color="auto"/>
              <w:bottom w:val="single" w:sz="4" w:space="0" w:color="auto"/>
              <w:right w:val="single" w:sz="4" w:space="0" w:color="auto"/>
            </w:tcBorders>
            <w:vAlign w:val="center"/>
            <w:hideMark/>
          </w:tcPr>
          <w:p w14:paraId="7E8F473F" w14:textId="77777777" w:rsidR="00B778E9" w:rsidRPr="00B778E9" w:rsidRDefault="00B778E9" w:rsidP="00B778E9">
            <w:pPr>
              <w:overflowPunct/>
              <w:autoSpaceDE/>
              <w:autoSpaceDN/>
              <w:adjustRightInd/>
              <w:textAlignment w:val="auto"/>
              <w:rPr>
                <w:rFonts w:cs="Arial"/>
                <w:color w:val="000000"/>
              </w:rPr>
            </w:pPr>
          </w:p>
        </w:tc>
        <w:tc>
          <w:tcPr>
            <w:tcW w:w="2540" w:type="dxa"/>
            <w:vMerge/>
            <w:tcBorders>
              <w:top w:val="nil"/>
              <w:left w:val="single" w:sz="4" w:space="0" w:color="auto"/>
              <w:bottom w:val="single" w:sz="4" w:space="0" w:color="auto"/>
              <w:right w:val="single" w:sz="4" w:space="0" w:color="auto"/>
            </w:tcBorders>
            <w:vAlign w:val="center"/>
            <w:hideMark/>
          </w:tcPr>
          <w:p w14:paraId="59AD4767" w14:textId="77777777" w:rsidR="00B778E9" w:rsidRPr="00B778E9" w:rsidRDefault="00B778E9" w:rsidP="00B778E9">
            <w:pPr>
              <w:overflowPunct/>
              <w:autoSpaceDE/>
              <w:autoSpaceDN/>
              <w:adjustRightInd/>
              <w:textAlignment w:val="auto"/>
              <w:rPr>
                <w:rFonts w:cs="Arial"/>
                <w:color w:val="000000"/>
              </w:rPr>
            </w:pPr>
          </w:p>
        </w:tc>
        <w:tc>
          <w:tcPr>
            <w:tcW w:w="3116" w:type="dxa"/>
            <w:tcBorders>
              <w:top w:val="nil"/>
              <w:left w:val="nil"/>
              <w:bottom w:val="single" w:sz="4" w:space="0" w:color="auto"/>
              <w:right w:val="single" w:sz="4" w:space="0" w:color="auto"/>
            </w:tcBorders>
            <w:shd w:val="clear" w:color="auto" w:fill="auto"/>
            <w:noWrap/>
            <w:vAlign w:val="bottom"/>
            <w:hideMark/>
          </w:tcPr>
          <w:p w14:paraId="67991CA6" w14:textId="77777777" w:rsidR="00B778E9" w:rsidRPr="00B778E9" w:rsidRDefault="00B778E9" w:rsidP="00B778E9">
            <w:pPr>
              <w:overflowPunct/>
              <w:autoSpaceDE/>
              <w:autoSpaceDN/>
              <w:adjustRightInd/>
              <w:textAlignment w:val="auto"/>
              <w:rPr>
                <w:rFonts w:cs="Arial"/>
                <w:color w:val="000000"/>
              </w:rPr>
            </w:pPr>
            <w:r w:rsidRPr="00B778E9">
              <w:rPr>
                <w:rFonts w:cs="Arial"/>
                <w:color w:val="000000"/>
              </w:rPr>
              <w:t>Pressed</w:t>
            </w:r>
          </w:p>
        </w:tc>
      </w:tr>
    </w:tbl>
    <w:p w14:paraId="737D39C6" w14:textId="77777777" w:rsidR="002F4370" w:rsidRDefault="002F4370" w:rsidP="002F4370">
      <w:pPr>
        <w:rPr>
          <w:rFonts w:cs="Arial"/>
        </w:rPr>
      </w:pPr>
    </w:p>
    <w:p w14:paraId="33134F48" w14:textId="77777777" w:rsidR="002F4370" w:rsidRPr="004A50B8"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Seat Climate Request</w:t>
      </w:r>
    </w:p>
    <w:p w14:paraId="06D5568D" w14:textId="77777777" w:rsidR="002F4370" w:rsidRPr="00E23282" w:rsidRDefault="002F4370" w:rsidP="002F4370"/>
    <w:p w14:paraId="41660716" w14:textId="77777777" w:rsidR="002F4370" w:rsidRDefault="002F4370" w:rsidP="002F4370">
      <w:pPr>
        <w:pStyle w:val="Heading6"/>
        <w:keepNext w:val="0"/>
        <w:tabs>
          <w:tab w:val="clear" w:pos="900"/>
          <w:tab w:val="left" w:pos="709"/>
        </w:tabs>
        <w:spacing w:before="240"/>
        <w:rPr>
          <w:lang w:val="en-GB"/>
        </w:rPr>
      </w:pPr>
      <w:r>
        <w:rPr>
          <w:lang w:val="en-GB"/>
        </w:rPr>
        <w:t>Output</w:t>
      </w:r>
      <w:r w:rsidRPr="002824C9">
        <w:rPr>
          <w:lang w:val="en-GB"/>
        </w:rPr>
        <w:t>s</w:t>
      </w:r>
    </w:p>
    <w:p w14:paraId="022AA2C0" w14:textId="77777777" w:rsidR="002F4370" w:rsidRDefault="002F4370" w:rsidP="002F4370">
      <w:pPr>
        <w:rPr>
          <w:rFonts w:cs="Arial"/>
        </w:rPr>
      </w:pPr>
    </w:p>
    <w:p w14:paraId="2FCC9C49" w14:textId="77777777" w:rsidR="002F4370" w:rsidRPr="004A50B8"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Seat Climate Request</w:t>
      </w:r>
    </w:p>
    <w:p w14:paraId="5794607A" w14:textId="77777777" w:rsidR="002F4370" w:rsidRPr="00612064" w:rsidRDefault="002F4370" w:rsidP="002F4370">
      <w:pPr>
        <w:spacing w:before="20"/>
        <w:rPr>
          <w:vanish/>
        </w:rPr>
      </w:pPr>
    </w:p>
    <w:p w14:paraId="72461EDB" w14:textId="77777777" w:rsidR="002F4370" w:rsidRDefault="002F4370" w:rsidP="002F4370">
      <w:pPr>
        <w:pStyle w:val="Heading6"/>
        <w:keepNext w:val="0"/>
        <w:tabs>
          <w:tab w:val="clear" w:pos="900"/>
          <w:tab w:val="left" w:pos="709"/>
        </w:tabs>
        <w:spacing w:before="240"/>
      </w:pPr>
      <w:r>
        <w:t>Parameters</w:t>
      </w:r>
    </w:p>
    <w:p w14:paraId="071A9F0A" w14:textId="77777777" w:rsidR="002F4370" w:rsidRPr="00A57D05" w:rsidRDefault="002F4370" w:rsidP="002F4370"/>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F4370" w:rsidRPr="00E54DEA" w14:paraId="0EB2FA3A" w14:textId="77777777" w:rsidTr="000E6320">
        <w:trPr>
          <w:trHeight w:val="161"/>
        </w:trPr>
        <w:tc>
          <w:tcPr>
            <w:tcW w:w="1838" w:type="dxa"/>
            <w:shd w:val="clear" w:color="auto" w:fill="D9D9D9" w:themeFill="background1" w:themeFillShade="D9"/>
            <w:noWrap/>
            <w:hideMark/>
          </w:tcPr>
          <w:p w14:paraId="2353F044"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66352BEE" w14:textId="77777777" w:rsidR="002F4370" w:rsidRDefault="002F4370" w:rsidP="000E6320">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E33164" w14:textId="77777777" w:rsidR="002F4370" w:rsidRDefault="002F4370" w:rsidP="000E6320">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EA7A55" w14:textId="77777777" w:rsidR="002F4370" w:rsidRPr="00E54DEA" w:rsidRDefault="002F4370" w:rsidP="000E6320">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C63E0C7" w14:textId="77777777" w:rsidR="002F4370" w:rsidRDefault="002F4370" w:rsidP="000E6320">
            <w:pPr>
              <w:overflowPunct/>
              <w:autoSpaceDE/>
              <w:autoSpaceDN/>
              <w:adjustRightInd/>
              <w:textAlignment w:val="auto"/>
              <w:rPr>
                <w:rFonts w:cs="Arial"/>
                <w:b/>
                <w:bCs/>
                <w:color w:val="000000"/>
              </w:rPr>
            </w:pPr>
            <w:r>
              <w:rPr>
                <w:rFonts w:cs="Arial"/>
                <w:b/>
                <w:bCs/>
                <w:color w:val="000000"/>
              </w:rPr>
              <w:t>Method Details</w:t>
            </w:r>
          </w:p>
        </w:tc>
      </w:tr>
      <w:tr w:rsidR="002F4370" w:rsidRPr="003F473D" w14:paraId="50E66F15" w14:textId="77777777" w:rsidTr="000E6320">
        <w:trPr>
          <w:trHeight w:val="70"/>
        </w:trPr>
        <w:tc>
          <w:tcPr>
            <w:tcW w:w="1838" w:type="dxa"/>
            <w:noWrap/>
          </w:tcPr>
          <w:p w14:paraId="033644F0" w14:textId="77777777" w:rsidR="002F4370" w:rsidRPr="00D20BE7" w:rsidRDefault="002F4370" w:rsidP="000E6320">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FF51B3" w14:textId="77777777" w:rsidR="002F4370" w:rsidRPr="00D20BE7" w:rsidRDefault="002F4370" w:rsidP="000E6320">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4EE27CF" w14:textId="77777777" w:rsidR="002F4370" w:rsidRPr="00D20BE7" w:rsidRDefault="002F4370" w:rsidP="000E6320">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96457147"/>
            <w:placeholder>
              <w:docPart w:val="BFB25BDF76BB4204AB505E88AF38C79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79EA45" w14:textId="77777777" w:rsidR="002F4370" w:rsidRPr="00D20BE7" w:rsidRDefault="002F4370" w:rsidP="000E6320">
                <w:pPr>
                  <w:rPr>
                    <w:color w:val="000000" w:themeColor="text1"/>
                    <w:sz w:val="18"/>
                  </w:rPr>
                </w:pPr>
                <w:r w:rsidRPr="00D20BE7">
                  <w:rPr>
                    <w:sz w:val="18"/>
                  </w:rPr>
                  <w:t>Choose an item.</w:t>
                </w:r>
              </w:p>
            </w:tc>
          </w:sdtContent>
        </w:sdt>
        <w:tc>
          <w:tcPr>
            <w:tcW w:w="3402" w:type="dxa"/>
          </w:tcPr>
          <w:p w14:paraId="431D2A24" w14:textId="77777777" w:rsidR="002F4370" w:rsidRPr="00D20BE7" w:rsidRDefault="002F4370" w:rsidP="000E6320">
            <w:pPr>
              <w:rPr>
                <w:sz w:val="18"/>
              </w:rPr>
            </w:pPr>
            <w:r w:rsidRPr="00D20BE7">
              <w:rPr>
                <w:sz w:val="18"/>
              </w:rPr>
              <w:t>Depends on Method selection. For Method 2 a DID including start bit and length could be given. For Central Car Config a signal could be referenced</w:t>
            </w:r>
          </w:p>
        </w:tc>
      </w:tr>
      <w:tr w:rsidR="002F4370" w:rsidRPr="003F473D" w14:paraId="2BE0EA6F" w14:textId="77777777" w:rsidTr="000E6320">
        <w:trPr>
          <w:trHeight w:val="71"/>
        </w:trPr>
        <w:tc>
          <w:tcPr>
            <w:tcW w:w="1838" w:type="dxa"/>
            <w:noWrap/>
          </w:tcPr>
          <w:p w14:paraId="334067D3" w14:textId="77777777" w:rsidR="002F4370" w:rsidRPr="00D14691" w:rsidRDefault="002F4370" w:rsidP="000E6320">
            <w:pPr>
              <w:overflowPunct/>
              <w:autoSpaceDE/>
              <w:autoSpaceDN/>
              <w:adjustRightInd/>
              <w:textAlignment w:val="auto"/>
              <w:rPr>
                <w:color w:val="000000" w:themeColor="text1"/>
              </w:rPr>
            </w:pPr>
          </w:p>
        </w:tc>
        <w:tc>
          <w:tcPr>
            <w:tcW w:w="1843" w:type="dxa"/>
          </w:tcPr>
          <w:p w14:paraId="48DBD268" w14:textId="77777777" w:rsidR="002F4370" w:rsidRPr="00D14691" w:rsidRDefault="002F4370" w:rsidP="000E6320">
            <w:pPr>
              <w:rPr>
                <w:color w:val="000000" w:themeColor="text1"/>
              </w:rPr>
            </w:pPr>
          </w:p>
        </w:tc>
        <w:tc>
          <w:tcPr>
            <w:tcW w:w="1701" w:type="dxa"/>
          </w:tcPr>
          <w:p w14:paraId="3423C7EF" w14:textId="77777777" w:rsidR="002F4370" w:rsidRPr="00D14691" w:rsidRDefault="002F4370" w:rsidP="000E6320">
            <w:pPr>
              <w:rPr>
                <w:color w:val="000000" w:themeColor="text1"/>
              </w:rPr>
            </w:pPr>
          </w:p>
        </w:tc>
        <w:tc>
          <w:tcPr>
            <w:tcW w:w="1417" w:type="dxa"/>
            <w:noWrap/>
          </w:tcPr>
          <w:p w14:paraId="5BB9E1BB" w14:textId="77777777" w:rsidR="002F4370" w:rsidRPr="00D14691" w:rsidRDefault="002F4370" w:rsidP="000E6320">
            <w:pPr>
              <w:rPr>
                <w:color w:val="000000" w:themeColor="text1"/>
              </w:rPr>
            </w:pPr>
          </w:p>
        </w:tc>
        <w:tc>
          <w:tcPr>
            <w:tcW w:w="3402" w:type="dxa"/>
          </w:tcPr>
          <w:p w14:paraId="0515AED6" w14:textId="77777777" w:rsidR="002F4370" w:rsidRPr="00D14691" w:rsidRDefault="002F4370" w:rsidP="000E6320">
            <w:pPr>
              <w:rPr>
                <w:color w:val="000000" w:themeColor="text1"/>
              </w:rPr>
            </w:pPr>
          </w:p>
        </w:tc>
      </w:tr>
    </w:tbl>
    <w:p w14:paraId="6E8E81FB" w14:textId="77777777" w:rsidR="002F4370" w:rsidRDefault="002F4370" w:rsidP="002F4370">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C1D7C55" w14:textId="77777777" w:rsidR="002F4370" w:rsidRPr="003678EC" w:rsidRDefault="002F4370" w:rsidP="002F4370">
      <w:pPr>
        <w:rPr>
          <w:lang w:val="en-GB"/>
        </w:rPr>
      </w:pPr>
    </w:p>
    <w:p w14:paraId="4237B659" w14:textId="77777777" w:rsidR="002F4370" w:rsidRPr="003E2313" w:rsidRDefault="002F4370" w:rsidP="002F4370">
      <w:pPr>
        <w:pStyle w:val="Heading6"/>
        <w:keepNext w:val="0"/>
        <w:tabs>
          <w:tab w:val="clear" w:pos="900"/>
          <w:tab w:val="left" w:pos="709"/>
        </w:tabs>
        <w:spacing w:before="240"/>
      </w:pPr>
      <w:r>
        <w:t>Interface</w:t>
      </w:r>
      <w:r w:rsidRPr="003E2313">
        <w:t xml:space="preserve"> Requirements</w:t>
      </w:r>
    </w:p>
    <w:p w14:paraId="6E5B5CB4" w14:textId="77777777" w:rsidR="002F4370" w:rsidRPr="003225C9" w:rsidRDefault="002F4370" w:rsidP="002F4370">
      <w:pPr>
        <w:tabs>
          <w:tab w:val="left" w:pos="284"/>
          <w:tab w:val="left" w:pos="851"/>
        </w:tabs>
      </w:pPr>
    </w:p>
    <w:p w14:paraId="42006691" w14:textId="77777777" w:rsidR="002F4370" w:rsidRDefault="002F4370" w:rsidP="002F4370">
      <w:pPr>
        <w:pStyle w:val="Heading5"/>
        <w:keepNext w:val="0"/>
        <w:tabs>
          <w:tab w:val="clear" w:pos="900"/>
          <w:tab w:val="left" w:pos="709"/>
        </w:tabs>
        <w:spacing w:before="240"/>
        <w:rPr>
          <w:lang w:val="en-GB"/>
        </w:rPr>
      </w:pPr>
      <w:r>
        <w:rPr>
          <w:lang w:val="en-GB"/>
        </w:rPr>
        <w:t>Function Requirements</w:t>
      </w:r>
    </w:p>
    <w:p w14:paraId="246BA836" w14:textId="77777777" w:rsidR="002F4370" w:rsidRPr="003225C9" w:rsidRDefault="002F4370" w:rsidP="002F4370"/>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F4370" w14:paraId="5E539213" w14:textId="77777777" w:rsidTr="000E6320">
        <w:tc>
          <w:tcPr>
            <w:tcW w:w="1934" w:type="dxa"/>
            <w:shd w:val="clear" w:color="auto" w:fill="D9D9D9" w:themeFill="background1" w:themeFillShade="D9"/>
          </w:tcPr>
          <w:p w14:paraId="5120E9CC" w14:textId="77777777" w:rsidR="002F4370" w:rsidRDefault="002F4370" w:rsidP="000E6320">
            <w:pPr>
              <w:rPr>
                <w:b/>
              </w:rPr>
            </w:pPr>
            <w:r w:rsidRPr="00AF169D">
              <w:rPr>
                <w:b/>
              </w:rPr>
              <w:t>Requirement ID</w:t>
            </w:r>
          </w:p>
          <w:p w14:paraId="76B60A34" w14:textId="77777777" w:rsidR="002F4370" w:rsidRPr="00AF169D" w:rsidRDefault="002F4370" w:rsidP="000E6320">
            <w:pPr>
              <w:rPr>
                <w:b/>
              </w:rPr>
            </w:pPr>
            <w:r w:rsidRPr="00EB7BB6">
              <w:t>(of Logical Function)</w:t>
            </w:r>
          </w:p>
        </w:tc>
        <w:tc>
          <w:tcPr>
            <w:tcW w:w="2177" w:type="dxa"/>
            <w:shd w:val="clear" w:color="auto" w:fill="D9D9D9" w:themeFill="background1" w:themeFillShade="D9"/>
          </w:tcPr>
          <w:p w14:paraId="40B25797" w14:textId="77777777" w:rsidR="002F4370" w:rsidRDefault="002F4370" w:rsidP="000E6320">
            <w:pPr>
              <w:rPr>
                <w:b/>
              </w:rPr>
            </w:pPr>
            <w:r w:rsidRPr="00AF169D">
              <w:rPr>
                <w:b/>
              </w:rPr>
              <w:t>Requirement Title</w:t>
            </w:r>
          </w:p>
        </w:tc>
        <w:tc>
          <w:tcPr>
            <w:tcW w:w="1425" w:type="dxa"/>
            <w:shd w:val="clear" w:color="auto" w:fill="D9D9D9" w:themeFill="background1" w:themeFillShade="D9"/>
          </w:tcPr>
          <w:p w14:paraId="14D70883" w14:textId="77777777" w:rsidR="002F4370" w:rsidRDefault="002F4370" w:rsidP="000E6320">
            <w:pPr>
              <w:rPr>
                <w:b/>
              </w:rPr>
            </w:pPr>
            <w:r>
              <w:rPr>
                <w:b/>
              </w:rPr>
              <w:t>Modification</w:t>
            </w:r>
          </w:p>
        </w:tc>
        <w:tc>
          <w:tcPr>
            <w:tcW w:w="1712" w:type="dxa"/>
            <w:shd w:val="clear" w:color="auto" w:fill="D9D9D9" w:themeFill="background1" w:themeFillShade="D9"/>
          </w:tcPr>
          <w:p w14:paraId="186E361A" w14:textId="77777777" w:rsidR="002F4370" w:rsidRDefault="002F4370" w:rsidP="000E6320">
            <w:pPr>
              <w:rPr>
                <w:b/>
              </w:rPr>
            </w:pPr>
            <w:r w:rsidRPr="00AF169D">
              <w:rPr>
                <w:b/>
              </w:rPr>
              <w:t xml:space="preserve">Requirement </w:t>
            </w:r>
            <w:r>
              <w:rPr>
                <w:b/>
              </w:rPr>
              <w:t>ID</w:t>
            </w:r>
          </w:p>
          <w:p w14:paraId="571E32E0" w14:textId="77777777" w:rsidR="002F4370" w:rsidRPr="00AF169D" w:rsidRDefault="002F4370" w:rsidP="000E6320">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929464" w14:textId="77777777" w:rsidR="002F4370" w:rsidRPr="00AF169D" w:rsidRDefault="002F4370" w:rsidP="000E6320">
            <w:pPr>
              <w:rPr>
                <w:b/>
              </w:rPr>
            </w:pPr>
            <w:r>
              <w:rPr>
                <w:b/>
              </w:rPr>
              <w:t>Comment</w:t>
            </w:r>
          </w:p>
        </w:tc>
      </w:tr>
      <w:tr w:rsidR="002F4370" w14:paraId="3ED5F5C4" w14:textId="77777777" w:rsidTr="000E6320">
        <w:tc>
          <w:tcPr>
            <w:tcW w:w="1934" w:type="dxa"/>
          </w:tcPr>
          <w:p w14:paraId="4717C343" w14:textId="64F87FC5" w:rsidR="002F4370" w:rsidRPr="000F4E8B" w:rsidRDefault="002F4370" w:rsidP="000E6320"/>
        </w:tc>
        <w:tc>
          <w:tcPr>
            <w:tcW w:w="2177" w:type="dxa"/>
          </w:tcPr>
          <w:p w14:paraId="75AAAB71" w14:textId="77777777" w:rsidR="002F4370" w:rsidRPr="000F4E8B" w:rsidRDefault="002F4370" w:rsidP="000E6320"/>
        </w:tc>
        <w:tc>
          <w:tcPr>
            <w:tcW w:w="1425" w:type="dxa"/>
          </w:tcPr>
          <w:p w14:paraId="2F80008B" w14:textId="4B2B0468" w:rsidR="002F4370" w:rsidRPr="000F4E8B" w:rsidRDefault="002F4370" w:rsidP="000E6320"/>
        </w:tc>
        <w:tc>
          <w:tcPr>
            <w:tcW w:w="1712" w:type="dxa"/>
          </w:tcPr>
          <w:p w14:paraId="5CA19CF3" w14:textId="45C5AA82" w:rsidR="002F4370" w:rsidRPr="000F4E8B" w:rsidRDefault="002F4370" w:rsidP="000E6320"/>
        </w:tc>
        <w:tc>
          <w:tcPr>
            <w:tcW w:w="2958" w:type="dxa"/>
          </w:tcPr>
          <w:p w14:paraId="3F0F08EB" w14:textId="77777777" w:rsidR="002F4370" w:rsidRPr="000F4E8B" w:rsidRDefault="002F4370" w:rsidP="000E6320"/>
        </w:tc>
      </w:tr>
      <w:tr w:rsidR="002F4370" w14:paraId="0C87B76B" w14:textId="77777777" w:rsidTr="000E6320">
        <w:tc>
          <w:tcPr>
            <w:tcW w:w="1934" w:type="dxa"/>
          </w:tcPr>
          <w:p w14:paraId="3142243D" w14:textId="13246F27" w:rsidR="002F4370" w:rsidRPr="000F4E8B" w:rsidRDefault="002F4370" w:rsidP="000E6320"/>
        </w:tc>
        <w:tc>
          <w:tcPr>
            <w:tcW w:w="2177" w:type="dxa"/>
          </w:tcPr>
          <w:p w14:paraId="51750F4D" w14:textId="77777777" w:rsidR="002F4370" w:rsidRPr="000F4E8B" w:rsidRDefault="002F4370" w:rsidP="000E6320"/>
        </w:tc>
        <w:tc>
          <w:tcPr>
            <w:tcW w:w="1425" w:type="dxa"/>
          </w:tcPr>
          <w:p w14:paraId="12D8E055" w14:textId="44B29C56" w:rsidR="002F4370" w:rsidRPr="000F4E8B" w:rsidRDefault="002F4370" w:rsidP="000E6320"/>
        </w:tc>
        <w:tc>
          <w:tcPr>
            <w:tcW w:w="1712" w:type="dxa"/>
          </w:tcPr>
          <w:p w14:paraId="2522CAD0" w14:textId="2C4A97E9" w:rsidR="002F4370" w:rsidRPr="000F4E8B" w:rsidRDefault="002F4370" w:rsidP="000E6320"/>
        </w:tc>
        <w:tc>
          <w:tcPr>
            <w:tcW w:w="2958" w:type="dxa"/>
          </w:tcPr>
          <w:p w14:paraId="42CB4E4D" w14:textId="77777777" w:rsidR="002F4370" w:rsidRPr="000F4E8B" w:rsidRDefault="002F4370" w:rsidP="000E6320"/>
        </w:tc>
      </w:tr>
      <w:tr w:rsidR="002F4370" w14:paraId="1285289E" w14:textId="77777777" w:rsidTr="000E6320">
        <w:tc>
          <w:tcPr>
            <w:tcW w:w="1934" w:type="dxa"/>
          </w:tcPr>
          <w:p w14:paraId="4D94365F" w14:textId="4B701195" w:rsidR="002F4370" w:rsidRPr="000F4E8B" w:rsidRDefault="002F4370" w:rsidP="000E6320"/>
        </w:tc>
        <w:tc>
          <w:tcPr>
            <w:tcW w:w="2177" w:type="dxa"/>
          </w:tcPr>
          <w:p w14:paraId="49F6C4AF" w14:textId="77777777" w:rsidR="002F4370" w:rsidRPr="000F4E8B" w:rsidRDefault="002F4370" w:rsidP="000E6320"/>
        </w:tc>
        <w:tc>
          <w:tcPr>
            <w:tcW w:w="1425" w:type="dxa"/>
          </w:tcPr>
          <w:p w14:paraId="1AE4562D" w14:textId="72F21081" w:rsidR="002F4370" w:rsidRPr="000F4E8B" w:rsidRDefault="002F4370" w:rsidP="000E6320"/>
        </w:tc>
        <w:tc>
          <w:tcPr>
            <w:tcW w:w="1712" w:type="dxa"/>
          </w:tcPr>
          <w:p w14:paraId="44CAC5B4" w14:textId="77C8F1D3" w:rsidR="002F4370" w:rsidRPr="000F4E8B" w:rsidRDefault="002F4370" w:rsidP="000E6320"/>
        </w:tc>
        <w:tc>
          <w:tcPr>
            <w:tcW w:w="2958" w:type="dxa"/>
          </w:tcPr>
          <w:p w14:paraId="320F5D90" w14:textId="77777777" w:rsidR="002F4370" w:rsidRPr="000F4E8B" w:rsidRDefault="002F4370" w:rsidP="000E6320"/>
        </w:tc>
      </w:tr>
    </w:tbl>
    <w:p w14:paraId="1973FDEF" w14:textId="77777777" w:rsidR="002F4370"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1E166B6" w14:textId="77777777" w:rsidR="002F4370" w:rsidRDefault="002F4370" w:rsidP="002F4370"/>
    <w:tbl>
      <w:tblPr>
        <w:tblStyle w:val="TableGrid"/>
        <w:tblW w:w="10201" w:type="dxa"/>
        <w:tblLook w:val="04A0" w:firstRow="1" w:lastRow="0" w:firstColumn="1" w:lastColumn="0" w:noHBand="0" w:noVBand="1"/>
      </w:tblPr>
      <w:tblGrid>
        <w:gridCol w:w="1838"/>
        <w:gridCol w:w="4253"/>
        <w:gridCol w:w="4110"/>
      </w:tblGrid>
      <w:tr w:rsidR="002F4370" w14:paraId="6B81B185" w14:textId="77777777" w:rsidTr="000E6320">
        <w:tc>
          <w:tcPr>
            <w:tcW w:w="1838" w:type="dxa"/>
            <w:shd w:val="clear" w:color="auto" w:fill="D9D9D9" w:themeFill="background1" w:themeFillShade="D9"/>
          </w:tcPr>
          <w:p w14:paraId="0F2E0007" w14:textId="77777777" w:rsidR="002F4370" w:rsidRDefault="002F4370" w:rsidP="000E6320">
            <w:pPr>
              <w:rPr>
                <w:b/>
              </w:rPr>
            </w:pPr>
            <w:r w:rsidRPr="00AF169D">
              <w:rPr>
                <w:b/>
              </w:rPr>
              <w:t>Requirement ID</w:t>
            </w:r>
          </w:p>
          <w:p w14:paraId="72C3D0F3" w14:textId="77777777" w:rsidR="002F4370" w:rsidRPr="00AF169D" w:rsidRDefault="002F4370" w:rsidP="000E6320">
            <w:pPr>
              <w:rPr>
                <w:b/>
              </w:rPr>
            </w:pPr>
            <w:r w:rsidRPr="00EB7BB6">
              <w:t>(of Logical Function)</w:t>
            </w:r>
          </w:p>
        </w:tc>
        <w:tc>
          <w:tcPr>
            <w:tcW w:w="4253" w:type="dxa"/>
            <w:shd w:val="clear" w:color="auto" w:fill="D9D9D9" w:themeFill="background1" w:themeFillShade="D9"/>
          </w:tcPr>
          <w:p w14:paraId="5D33F442" w14:textId="77777777" w:rsidR="002F4370" w:rsidRPr="00AF169D" w:rsidRDefault="002F4370" w:rsidP="000E6320">
            <w:pPr>
              <w:rPr>
                <w:b/>
              </w:rPr>
            </w:pPr>
            <w:r w:rsidRPr="00AF169D">
              <w:rPr>
                <w:b/>
              </w:rPr>
              <w:t>Requirement Title</w:t>
            </w:r>
          </w:p>
        </w:tc>
        <w:tc>
          <w:tcPr>
            <w:tcW w:w="4110" w:type="dxa"/>
            <w:shd w:val="clear" w:color="auto" w:fill="D9D9D9" w:themeFill="background1" w:themeFillShade="D9"/>
          </w:tcPr>
          <w:p w14:paraId="2D2E7D17" w14:textId="77777777" w:rsidR="002F4370" w:rsidRPr="00AF169D" w:rsidRDefault="002F4370" w:rsidP="000E6320">
            <w:pPr>
              <w:rPr>
                <w:b/>
              </w:rPr>
            </w:pPr>
            <w:r>
              <w:rPr>
                <w:b/>
              </w:rPr>
              <w:t>Comment</w:t>
            </w:r>
          </w:p>
        </w:tc>
      </w:tr>
      <w:tr w:rsidR="002F4370" w14:paraId="2DDD8B54" w14:textId="77777777" w:rsidTr="000E6320">
        <w:tc>
          <w:tcPr>
            <w:tcW w:w="1838" w:type="dxa"/>
          </w:tcPr>
          <w:p w14:paraId="6984372C" w14:textId="77777777" w:rsidR="002F4370" w:rsidRDefault="002F4370" w:rsidP="000E6320"/>
        </w:tc>
        <w:tc>
          <w:tcPr>
            <w:tcW w:w="4253" w:type="dxa"/>
          </w:tcPr>
          <w:p w14:paraId="10457691" w14:textId="77777777" w:rsidR="002F4370" w:rsidRDefault="002F4370" w:rsidP="000E6320"/>
        </w:tc>
        <w:tc>
          <w:tcPr>
            <w:tcW w:w="4110" w:type="dxa"/>
          </w:tcPr>
          <w:p w14:paraId="53E25B83" w14:textId="77777777" w:rsidR="002F4370" w:rsidRDefault="002F4370" w:rsidP="000E6320"/>
        </w:tc>
      </w:tr>
      <w:tr w:rsidR="002F4370" w14:paraId="592EACEE" w14:textId="77777777" w:rsidTr="000E6320">
        <w:tc>
          <w:tcPr>
            <w:tcW w:w="1838" w:type="dxa"/>
          </w:tcPr>
          <w:p w14:paraId="2736EE15" w14:textId="77777777" w:rsidR="002F4370" w:rsidRDefault="002F4370" w:rsidP="000E6320"/>
        </w:tc>
        <w:tc>
          <w:tcPr>
            <w:tcW w:w="4253" w:type="dxa"/>
          </w:tcPr>
          <w:p w14:paraId="015869EF" w14:textId="77777777" w:rsidR="002F4370" w:rsidRDefault="002F4370" w:rsidP="000E6320"/>
        </w:tc>
        <w:tc>
          <w:tcPr>
            <w:tcW w:w="4110" w:type="dxa"/>
          </w:tcPr>
          <w:p w14:paraId="37E4A22F" w14:textId="77777777" w:rsidR="002F4370" w:rsidRDefault="002F4370" w:rsidP="000E6320"/>
        </w:tc>
      </w:tr>
      <w:tr w:rsidR="002F4370" w14:paraId="426617F2" w14:textId="77777777" w:rsidTr="000E6320">
        <w:tc>
          <w:tcPr>
            <w:tcW w:w="1838" w:type="dxa"/>
          </w:tcPr>
          <w:p w14:paraId="6EAD132E" w14:textId="77777777" w:rsidR="002F4370" w:rsidRDefault="002F4370" w:rsidP="000E6320">
            <w:r>
              <w:t>…</w:t>
            </w:r>
          </w:p>
        </w:tc>
        <w:tc>
          <w:tcPr>
            <w:tcW w:w="4253" w:type="dxa"/>
          </w:tcPr>
          <w:p w14:paraId="00C5BB0F" w14:textId="77777777" w:rsidR="002F4370" w:rsidRDefault="002F4370" w:rsidP="000E6320"/>
        </w:tc>
        <w:tc>
          <w:tcPr>
            <w:tcW w:w="4110" w:type="dxa"/>
          </w:tcPr>
          <w:p w14:paraId="3CA5DEEE" w14:textId="77777777" w:rsidR="002F4370" w:rsidRDefault="002F4370" w:rsidP="000E6320"/>
        </w:tc>
      </w:tr>
    </w:tbl>
    <w:p w14:paraId="61B168CB" w14:textId="77777777" w:rsidR="002F4370" w:rsidRPr="00702453" w:rsidRDefault="002F4370" w:rsidP="002F4370">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E0E1154" w14:textId="77777777" w:rsidR="002F4370" w:rsidRDefault="002F4370" w:rsidP="002F4370"/>
    <w:p w14:paraId="2CBBBEB3" w14:textId="77777777" w:rsidR="002F4370" w:rsidRDefault="002F4370" w:rsidP="002F4370">
      <w:pPr>
        <w:pStyle w:val="Heading6"/>
        <w:keepNext w:val="0"/>
        <w:tabs>
          <w:tab w:val="clear" w:pos="900"/>
          <w:tab w:val="left" w:pos="709"/>
        </w:tabs>
        <w:spacing w:before="240"/>
        <w:rPr>
          <w:lang w:val="en-GB"/>
        </w:rPr>
      </w:pPr>
      <w:r>
        <w:rPr>
          <w:lang w:val="en-GB"/>
        </w:rPr>
        <w:t>Component Specific Requirements</w:t>
      </w:r>
    </w:p>
    <w:p w14:paraId="65DAB10C" w14:textId="77777777" w:rsidR="002F4370" w:rsidRPr="002F4370" w:rsidRDefault="002F4370" w:rsidP="002F4370">
      <w:pPr>
        <w:rPr>
          <w:lang w:val="en-GB"/>
        </w:rPr>
      </w:pPr>
    </w:p>
    <w:p w14:paraId="137EA201" w14:textId="3AC63DF0" w:rsidR="00941EE9" w:rsidRPr="00B6045C" w:rsidRDefault="00941EE9" w:rsidP="00941EE9">
      <w:pPr>
        <w:pStyle w:val="Heading3"/>
        <w:keepNext w:val="0"/>
        <w:tabs>
          <w:tab w:val="clear" w:pos="900"/>
          <w:tab w:val="left" w:pos="709"/>
          <w:tab w:val="left" w:pos="851"/>
        </w:tabs>
        <w:spacing w:before="240"/>
        <w:rPr>
          <w:szCs w:val="20"/>
          <w:lang w:val="en-GB"/>
        </w:rPr>
      </w:pPr>
      <w:r>
        <w:rPr>
          <w:szCs w:val="20"/>
          <w:lang w:val="en-GB"/>
        </w:rPr>
        <w:t>OZM</w:t>
      </w:r>
    </w:p>
    <w:p w14:paraId="7C19B1BD" w14:textId="124B732D" w:rsidR="00941EE9" w:rsidRPr="003305ED" w:rsidRDefault="00941EE9" w:rsidP="00941EE9">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9847792" wp14:editId="49EC004B">
            <wp:extent cx="152400" cy="152400"/>
            <wp:effectExtent l="0" t="0" r="0" b="0"/>
            <wp:docPr id="104" name="Picture 905376090.jpg" descr="905376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05376090.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Mange </w:t>
      </w:r>
      <w:r w:rsidR="002F4370">
        <w:rPr>
          <w:b/>
          <w:lang w:val="en-GB"/>
        </w:rPr>
        <w:t>Digital Shade Control</w:t>
      </w:r>
    </w:p>
    <w:p w14:paraId="00C49467" w14:textId="2AE8F8AF" w:rsidR="00941EE9" w:rsidRDefault="00941EE9" w:rsidP="00941EE9">
      <w:pPr>
        <w:pStyle w:val="Heading5"/>
        <w:keepNext w:val="0"/>
        <w:tabs>
          <w:tab w:val="clear" w:pos="900"/>
          <w:tab w:val="left" w:pos="709"/>
        </w:tabs>
        <w:spacing w:before="240"/>
        <w:rPr>
          <w:lang w:val="en-GB"/>
        </w:rPr>
      </w:pPr>
      <w:r>
        <w:rPr>
          <w:lang w:val="en-GB"/>
        </w:rPr>
        <w:t>Function Interfaces</w:t>
      </w:r>
    </w:p>
    <w:p w14:paraId="46990FFD" w14:textId="5669B1FD" w:rsidR="007D6AF9" w:rsidRDefault="007D6AF9" w:rsidP="007D6AF9">
      <w:pPr>
        <w:rPr>
          <w:lang w:val="en-GB"/>
        </w:rPr>
      </w:pPr>
    </w:p>
    <w:p w14:paraId="60E90676" w14:textId="1283EE7F" w:rsidR="00D7503C" w:rsidRDefault="008D3BA9" w:rsidP="007D6AF9">
      <w:pPr>
        <w:rPr>
          <w:lang w:val="en-GB"/>
        </w:rPr>
      </w:pPr>
      <w:r>
        <w:rPr>
          <w:lang w:val="en-GB"/>
        </w:rPr>
        <w:t xml:space="preserve">See Digital Shade FIS document for </w:t>
      </w:r>
      <w:r w:rsidR="00D7503C">
        <w:rPr>
          <w:lang w:val="en-GB"/>
        </w:rPr>
        <w:t>more details</w:t>
      </w:r>
    </w:p>
    <w:p w14:paraId="6A614BC3" w14:textId="31A45893" w:rsidR="00D7503C" w:rsidRDefault="00D7503C" w:rsidP="007D6AF9">
      <w:pPr>
        <w:rPr>
          <w:lang w:val="en-GB"/>
        </w:rPr>
      </w:pPr>
    </w:p>
    <w:p w14:paraId="08E6C5FD" w14:textId="55B06924" w:rsidR="00D7503C" w:rsidRDefault="00D7503C" w:rsidP="007D6AF9">
      <w:pPr>
        <w:rPr>
          <w:lang w:val="en-GB"/>
        </w:rPr>
      </w:pPr>
      <w:r>
        <w:rPr>
          <w:lang w:val="en-GB"/>
        </w:rPr>
        <w:t>URC User’s shall control the area of digital shade above their seat only</w:t>
      </w:r>
    </w:p>
    <w:p w14:paraId="46D3C159" w14:textId="77777777" w:rsidR="00D7503C" w:rsidRDefault="00D7503C" w:rsidP="007D6AF9">
      <w:pPr>
        <w:rPr>
          <w:lang w:val="en-GB"/>
        </w:rPr>
      </w:pPr>
    </w:p>
    <w:p w14:paraId="0F00C2C1" w14:textId="77777777" w:rsidR="008D3BA9" w:rsidRPr="007D6AF9" w:rsidRDefault="008D3BA9" w:rsidP="007D6AF9">
      <w:pPr>
        <w:rPr>
          <w:lang w:val="en-GB"/>
        </w:rPr>
      </w:pPr>
    </w:p>
    <w:p w14:paraId="79074282" w14:textId="77777777" w:rsidR="007D6AF9" w:rsidRDefault="007D6AF9" w:rsidP="007D6AF9">
      <w:pPr>
        <w:rPr>
          <w:b/>
          <w:bCs/>
          <w:iCs/>
          <w:color w:val="000000" w:themeColor="text1"/>
        </w:rPr>
      </w:pPr>
      <w:r>
        <w:rPr>
          <w:b/>
          <w:bCs/>
          <w:iCs/>
          <w:color w:val="000000" w:themeColor="text1"/>
        </w:rPr>
        <w:t>Digital Shade Control Behavior:</w:t>
      </w:r>
    </w:p>
    <w:p w14:paraId="268F811F" w14:textId="75849F53" w:rsidR="007D6AF9" w:rsidRDefault="007D6AF9" w:rsidP="007D6AF9">
      <w:pPr>
        <w:rPr>
          <w:highlight w:val="green"/>
        </w:rPr>
      </w:pPr>
    </w:p>
    <w:p w14:paraId="7BE123D7" w14:textId="77777777" w:rsidR="00F231D0" w:rsidRDefault="00F231D0" w:rsidP="007D6AF9">
      <w:pPr>
        <w:rPr>
          <w:highlight w:val="green"/>
        </w:rPr>
      </w:pPr>
    </w:p>
    <w:p w14:paraId="6A593A88" w14:textId="77777777" w:rsidR="007D6AF9" w:rsidRDefault="007D6AF9" w:rsidP="007D6AF9">
      <w:pPr>
        <w:rPr>
          <w:highlight w:val="green"/>
        </w:rPr>
      </w:pPr>
      <w:r>
        <w:rPr>
          <w:noProof/>
        </w:rPr>
        <w:lastRenderedPageBreak/>
        <w:drawing>
          <wp:inline distT="0" distB="0" distL="0" distR="0" wp14:anchorId="7C275D0D" wp14:editId="0D29C046">
            <wp:extent cx="6570980" cy="41725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70980" cy="4172585"/>
                    </a:xfrm>
                    <a:prstGeom prst="rect">
                      <a:avLst/>
                    </a:prstGeom>
                  </pic:spPr>
                </pic:pic>
              </a:graphicData>
            </a:graphic>
          </wp:inline>
        </w:drawing>
      </w:r>
    </w:p>
    <w:p w14:paraId="107DE6E6" w14:textId="77777777" w:rsidR="00941EE9" w:rsidRPr="003B799F" w:rsidRDefault="00941EE9" w:rsidP="00941EE9"/>
    <w:p w14:paraId="490FB0DD" w14:textId="77777777" w:rsidR="00941EE9" w:rsidRDefault="00941EE9" w:rsidP="00941EE9">
      <w:pPr>
        <w:pStyle w:val="Heading6"/>
        <w:keepNext w:val="0"/>
        <w:tabs>
          <w:tab w:val="clear" w:pos="900"/>
          <w:tab w:val="left" w:pos="709"/>
        </w:tabs>
        <w:spacing w:before="240"/>
        <w:rPr>
          <w:lang w:val="en-GB"/>
        </w:rPr>
      </w:pPr>
      <w:r>
        <w:rPr>
          <w:lang w:val="en-GB"/>
        </w:rPr>
        <w:t>Inputs</w:t>
      </w:r>
    </w:p>
    <w:p w14:paraId="7A00F32C" w14:textId="77777777" w:rsidR="00941EE9" w:rsidRDefault="00941EE9" w:rsidP="00941EE9">
      <w:pPr>
        <w:pStyle w:val="BodyText"/>
        <w:rPr>
          <w:color w:val="BFBFBF" w:themeColor="background1" w:themeShade="BF"/>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D7503C" w:rsidRPr="00B3499B" w14:paraId="52C54509"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E2A30" w14:textId="77777777" w:rsidR="00D7503C" w:rsidRPr="00B3499B" w:rsidRDefault="00D7503C"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D7503C" w:rsidRPr="00B3499B" w14:paraId="4F5CF70F"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63CB0" w14:textId="77777777" w:rsidR="00D7503C" w:rsidRPr="00B3499B" w:rsidRDefault="00D7503C"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324A6" w14:textId="77777777" w:rsidR="00D7503C" w:rsidRPr="001C5864" w:rsidRDefault="00D7503C"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1BFC2" w14:textId="77777777" w:rsidR="00D7503C" w:rsidRPr="001C5864" w:rsidRDefault="00D7503C" w:rsidP="00AF006C">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64BF2" w14:textId="77777777" w:rsidR="00D7503C" w:rsidRPr="001C5864" w:rsidRDefault="00D7503C"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C4DEB" w14:textId="77777777" w:rsidR="00D7503C" w:rsidRDefault="00D7503C" w:rsidP="00AF006C">
            <w:pPr>
              <w:overflowPunct/>
              <w:autoSpaceDE/>
              <w:autoSpaceDN/>
              <w:adjustRightInd/>
              <w:textAlignment w:val="auto"/>
              <w:rPr>
                <w:rFonts w:cs="Arial"/>
                <w:b/>
                <w:bCs/>
                <w:color w:val="000000"/>
              </w:rPr>
            </w:pPr>
            <w:r>
              <w:rPr>
                <w:rFonts w:cs="Arial"/>
                <w:b/>
                <w:bCs/>
                <w:color w:val="000000"/>
              </w:rPr>
              <w:t>Connection</w:t>
            </w:r>
          </w:p>
          <w:p w14:paraId="6A260364" w14:textId="77777777" w:rsidR="00D7503C" w:rsidRPr="00B3499B" w:rsidRDefault="00D7503C" w:rsidP="00AF006C">
            <w:pPr>
              <w:ind w:left="141"/>
              <w:rPr>
                <w:rFonts w:cs="Arial"/>
                <w:color w:val="000000" w:themeColor="text1"/>
                <w:sz w:val="16"/>
                <w:szCs w:val="14"/>
              </w:rPr>
            </w:pPr>
            <w:r>
              <w:t>(</w:t>
            </w:r>
            <w:r w:rsidRPr="001321BD">
              <w:rPr>
                <w:i/>
              </w:rPr>
              <w:t>Optional)</w:t>
            </w:r>
          </w:p>
        </w:tc>
      </w:tr>
      <w:tr w:rsidR="00D7503C" w:rsidRPr="00B3499B" w14:paraId="04BDD58A"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7ECB39" w14:textId="77777777" w:rsidR="00D7503C" w:rsidRPr="00FA0010" w:rsidRDefault="00D7503C" w:rsidP="00AF006C">
            <w:pPr>
              <w:rPr>
                <w:rFonts w:cs="Arial"/>
                <w:color w:val="000000" w:themeColor="text1"/>
                <w:sz w:val="16"/>
                <w:szCs w:val="14"/>
              </w:rPr>
            </w:pPr>
            <w:proofErr w:type="spellStart"/>
            <w:r w:rsidRPr="00F231D0">
              <w:rPr>
                <w:rFonts w:cs="Arial"/>
                <w:color w:val="000000" w:themeColor="text1"/>
                <w:sz w:val="16"/>
                <w:szCs w:val="14"/>
              </w:rPr>
              <w:t>PSDS_Mode_Zone_Rqs</w:t>
            </w:r>
            <w:r>
              <w:rPr>
                <w:rFonts w:cs="Arial"/>
                <w:color w:val="000000" w:themeColor="text1"/>
                <w:sz w:val="16"/>
                <w:szCs w:val="14"/>
              </w:rPr>
              <w:t>t</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471C33"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0x0 - Auto (default)</w:t>
            </w:r>
          </w:p>
          <w:p w14:paraId="2E11D035"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0x1 - Manual</w:t>
            </w:r>
          </w:p>
          <w:p w14:paraId="7C6D4882"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0x2 - Zone_1 (ON)</w:t>
            </w:r>
          </w:p>
          <w:p w14:paraId="07839978"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0x3 - Zone_2</w:t>
            </w:r>
          </w:p>
          <w:p w14:paraId="5EA335FB"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0x4 - Zone_3</w:t>
            </w:r>
          </w:p>
          <w:p w14:paraId="365AD086"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0x5 - Zone_4</w:t>
            </w:r>
          </w:p>
          <w:p w14:paraId="54FE8590"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0x6 - Zone_5</w:t>
            </w:r>
          </w:p>
          <w:p w14:paraId="4356B9D5" w14:textId="77777777" w:rsidR="00D7503C" w:rsidRPr="008D3BA9" w:rsidRDefault="00D7503C" w:rsidP="00AF006C">
            <w:pPr>
              <w:rPr>
                <w:rFonts w:cs="Arial"/>
                <w:color w:val="000000" w:themeColor="text1"/>
                <w:sz w:val="16"/>
                <w:szCs w:val="14"/>
              </w:rPr>
            </w:pPr>
            <w:r w:rsidRPr="008D3BA9">
              <w:rPr>
                <w:rFonts w:cs="Arial"/>
                <w:color w:val="000000" w:themeColor="text1"/>
                <w:sz w:val="16"/>
                <w:szCs w:val="14"/>
              </w:rPr>
              <w:t>0x7 - Zone_6</w:t>
            </w:r>
          </w:p>
          <w:p w14:paraId="7123F605" w14:textId="77777777" w:rsidR="00D7503C" w:rsidRPr="003C5D56" w:rsidRDefault="00D7503C" w:rsidP="00AF006C">
            <w:pPr>
              <w:rPr>
                <w:rFonts w:cs="Arial"/>
                <w:color w:val="000000" w:themeColor="text1"/>
                <w:sz w:val="16"/>
                <w:szCs w:val="14"/>
              </w:rPr>
            </w:pPr>
            <w:r w:rsidRPr="008D3BA9">
              <w:rPr>
                <w:rFonts w:cs="Arial"/>
                <w:color w:val="000000" w:themeColor="text1"/>
                <w:sz w:val="16"/>
                <w:szCs w:val="14"/>
              </w:rPr>
              <w:t xml:space="preserve">0x8 - </w:t>
            </w:r>
            <w:proofErr w:type="spellStart"/>
            <w:r w:rsidRPr="008D3BA9">
              <w:rPr>
                <w:rFonts w:cs="Arial"/>
                <w:color w:val="000000" w:themeColor="text1"/>
                <w:sz w:val="16"/>
                <w:szCs w:val="14"/>
              </w:rPr>
              <w:t>Not_Used</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20F43" w14:textId="77777777" w:rsidR="00D7503C" w:rsidRDefault="00D7503C"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30311D" w14:textId="77777777" w:rsidR="00D7503C" w:rsidRPr="002B2FEB" w:rsidRDefault="00D7503C" w:rsidP="00AF006C">
            <w:pPr>
              <w:rPr>
                <w:rFonts w:cs="Arial"/>
                <w:color w:val="000000"/>
              </w:rPr>
            </w:pPr>
            <w:r>
              <w:rPr>
                <w:rFonts w:cs="Arial"/>
                <w:color w:val="000000"/>
              </w:rPr>
              <w:t>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D91314" w14:textId="77777777" w:rsidR="00D7503C" w:rsidRDefault="00D7503C" w:rsidP="00AF006C"/>
        </w:tc>
      </w:tr>
      <w:tr w:rsidR="00D7503C" w:rsidRPr="00B3499B" w14:paraId="6017637D"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B5B87F" w14:textId="77777777" w:rsidR="00D7503C" w:rsidRPr="00FA0010" w:rsidRDefault="00D7503C" w:rsidP="00AF006C">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739DCE" w14:textId="77777777" w:rsidR="00D7503C" w:rsidRPr="003C5D56" w:rsidRDefault="00D7503C" w:rsidP="00AF006C">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9AE1E" w14:textId="77777777" w:rsidR="00D7503C" w:rsidRDefault="00D7503C"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19B446" w14:textId="77777777" w:rsidR="00D7503C" w:rsidRDefault="00D7503C"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25D98A" w14:textId="77777777" w:rsidR="00D7503C" w:rsidRDefault="00D7503C" w:rsidP="00AF006C"/>
        </w:tc>
      </w:tr>
      <w:tr w:rsidR="00D7503C" w:rsidRPr="00B3499B" w14:paraId="2E74E038"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50A306" w14:textId="77777777" w:rsidR="00D7503C" w:rsidRPr="00FA0010" w:rsidRDefault="00D7503C" w:rsidP="00AF006C">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8B1D9B" w14:textId="77777777" w:rsidR="00D7503C" w:rsidRPr="003C5D56" w:rsidRDefault="00D7503C" w:rsidP="00AF006C">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BAA09" w14:textId="77777777" w:rsidR="00D7503C" w:rsidRDefault="00D7503C"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B6F63C" w14:textId="77777777" w:rsidR="00D7503C" w:rsidRDefault="00D7503C"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1122E7" w14:textId="77777777" w:rsidR="00D7503C" w:rsidRDefault="00D7503C" w:rsidP="00AF006C"/>
        </w:tc>
      </w:tr>
      <w:tr w:rsidR="00D7503C" w:rsidRPr="00B3499B" w14:paraId="569AFA5F"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CA9830" w14:textId="77777777" w:rsidR="00D7503C" w:rsidRPr="00B3499B" w:rsidRDefault="00D82BF1" w:rsidP="00AF006C">
            <w:pPr>
              <w:rPr>
                <w:rFonts w:cs="Arial"/>
                <w:bCs/>
                <w:color w:val="808080" w:themeColor="background1" w:themeShade="80"/>
                <w:sz w:val="16"/>
                <w:szCs w:val="14"/>
              </w:rPr>
            </w:pPr>
            <w:hyperlink r:id="rId67" w:history="1">
              <w:r w:rsidR="00D7503C" w:rsidRPr="00B3499B">
                <w:rPr>
                  <w:rStyle w:val="Hyperlink"/>
                  <w:rFonts w:cs="Arial"/>
                  <w:bCs/>
                  <w:sz w:val="16"/>
                  <w:szCs w:val="14"/>
                </w:rPr>
                <w:t>Req. Template</w:t>
              </w:r>
            </w:hyperlink>
            <w:r w:rsidR="00D7503C"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3D4D17" w14:textId="77777777" w:rsidR="00D7503C" w:rsidRPr="00B3499B" w:rsidRDefault="00D7503C"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C35B85" w14:textId="77777777" w:rsidR="00D7503C" w:rsidRPr="00B3499B" w:rsidRDefault="00D7503C"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5DE0CF" w14:textId="77777777" w:rsidR="00941EE9" w:rsidRPr="008C50D1" w:rsidRDefault="00941EE9" w:rsidP="00941EE9">
      <w:pPr>
        <w:pStyle w:val="BodyText"/>
        <w:rPr>
          <w:color w:val="BFBFBF" w:themeColor="background1" w:themeShade="BF"/>
        </w:rPr>
      </w:pPr>
    </w:p>
    <w:p w14:paraId="1D862F15" w14:textId="77777777" w:rsidR="00941EE9" w:rsidRPr="00E23282" w:rsidRDefault="00941EE9" w:rsidP="00941EE9"/>
    <w:p w14:paraId="3FC8EFDA" w14:textId="77777777" w:rsidR="00941EE9" w:rsidRDefault="00941EE9" w:rsidP="00941EE9">
      <w:pPr>
        <w:pStyle w:val="Heading6"/>
        <w:keepNext w:val="0"/>
        <w:tabs>
          <w:tab w:val="clear" w:pos="900"/>
          <w:tab w:val="left" w:pos="709"/>
        </w:tabs>
        <w:spacing w:before="240"/>
        <w:rPr>
          <w:lang w:val="en-GB"/>
        </w:rPr>
      </w:pPr>
      <w:r>
        <w:rPr>
          <w:lang w:val="en-GB"/>
        </w:rPr>
        <w:t>Output</w:t>
      </w:r>
      <w:r w:rsidRPr="002824C9">
        <w:rPr>
          <w:lang w:val="en-GB"/>
        </w:rPr>
        <w:t>s</w:t>
      </w:r>
    </w:p>
    <w:p w14:paraId="1AA65304" w14:textId="77777777" w:rsidR="00941EE9" w:rsidRDefault="00941EE9" w:rsidP="00941EE9">
      <w:pPr>
        <w:pStyle w:val="BodyText"/>
        <w:rPr>
          <w:color w:val="BFBFBF" w:themeColor="background1" w:themeShade="BF"/>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711919" w:rsidRPr="00B3499B" w14:paraId="7611D8D6"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884F7" w14:textId="77777777" w:rsidR="00711919" w:rsidRPr="00B3499B" w:rsidRDefault="00711919"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11919" w:rsidRPr="00B3499B" w14:paraId="6D6934D4"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8732B" w14:textId="77777777" w:rsidR="00711919" w:rsidRPr="00B3499B" w:rsidRDefault="00711919"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701FA" w14:textId="77777777" w:rsidR="00711919" w:rsidRPr="001C5864" w:rsidRDefault="00711919"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3A6FD" w14:textId="77777777" w:rsidR="00711919" w:rsidRPr="001C5864" w:rsidRDefault="00711919" w:rsidP="00AF006C">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A2993" w14:textId="77777777" w:rsidR="00711919" w:rsidRPr="001C5864" w:rsidRDefault="00711919"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9DB4C" w14:textId="77777777" w:rsidR="00711919" w:rsidRDefault="00711919" w:rsidP="00AF006C">
            <w:pPr>
              <w:overflowPunct/>
              <w:autoSpaceDE/>
              <w:autoSpaceDN/>
              <w:adjustRightInd/>
              <w:textAlignment w:val="auto"/>
              <w:rPr>
                <w:rFonts w:cs="Arial"/>
                <w:b/>
                <w:bCs/>
                <w:color w:val="000000"/>
              </w:rPr>
            </w:pPr>
            <w:r>
              <w:rPr>
                <w:rFonts w:cs="Arial"/>
                <w:b/>
                <w:bCs/>
                <w:color w:val="000000"/>
              </w:rPr>
              <w:t>Connection</w:t>
            </w:r>
          </w:p>
          <w:p w14:paraId="102EC5DC" w14:textId="77777777" w:rsidR="00711919" w:rsidRPr="00B3499B" w:rsidRDefault="00711919" w:rsidP="00AF006C">
            <w:pPr>
              <w:ind w:left="141"/>
              <w:rPr>
                <w:rFonts w:cs="Arial"/>
                <w:color w:val="000000" w:themeColor="text1"/>
                <w:sz w:val="16"/>
                <w:szCs w:val="14"/>
              </w:rPr>
            </w:pPr>
            <w:r>
              <w:t>(</w:t>
            </w:r>
            <w:r w:rsidRPr="001321BD">
              <w:rPr>
                <w:i/>
              </w:rPr>
              <w:t>Optional)</w:t>
            </w:r>
          </w:p>
        </w:tc>
      </w:tr>
      <w:tr w:rsidR="00711919" w:rsidRPr="00B3499B" w14:paraId="6023537E"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1C93C9" w14:textId="73234F16" w:rsidR="00711919" w:rsidRPr="00FA0010" w:rsidRDefault="00711919" w:rsidP="00AF006C">
            <w:pPr>
              <w:rPr>
                <w:rFonts w:cs="Arial"/>
                <w:color w:val="000000" w:themeColor="text1"/>
                <w:sz w:val="16"/>
                <w:szCs w:val="14"/>
              </w:rPr>
            </w:pPr>
            <w:proofErr w:type="spellStart"/>
            <w:r w:rsidRPr="00F231D0">
              <w:rPr>
                <w:rFonts w:cs="Arial"/>
                <w:color w:val="000000" w:themeColor="text1"/>
                <w:sz w:val="16"/>
                <w:szCs w:val="14"/>
              </w:rPr>
              <w:lastRenderedPageBreak/>
              <w:t>PSDS_Mode_Zone_</w:t>
            </w:r>
            <w:r>
              <w:rPr>
                <w:rFonts w:cs="Arial"/>
                <w:color w:val="000000" w:themeColor="text1"/>
                <w:sz w:val="16"/>
                <w:szCs w:val="14"/>
              </w:rPr>
              <w:t>Status</w:t>
            </w:r>
            <w:proofErr w:type="spellEnd"/>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FB1214" w14:textId="1D30D0FF" w:rsidR="00711919" w:rsidRPr="003C5D56" w:rsidRDefault="00711919" w:rsidP="00AF006C">
            <w:pPr>
              <w:rPr>
                <w:rFonts w:cs="Arial"/>
                <w:color w:val="000000" w:themeColor="text1"/>
                <w:sz w:val="16"/>
                <w:szCs w:val="14"/>
              </w:rPr>
            </w:pPr>
            <w:r>
              <w:rPr>
                <w:rFonts w:cs="Arial"/>
                <w:color w:val="000000" w:themeColor="text1"/>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142B3" w14:textId="77777777" w:rsidR="00711919" w:rsidRDefault="00711919"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89C6B" w14:textId="77777777" w:rsidR="00711919" w:rsidRPr="002B2FEB" w:rsidRDefault="00711919" w:rsidP="00AF006C">
            <w:pPr>
              <w:rPr>
                <w:rFonts w:cs="Arial"/>
                <w:color w:val="000000"/>
              </w:rPr>
            </w:pPr>
            <w:r>
              <w:rPr>
                <w:rFonts w:cs="Arial"/>
                <w:color w:val="000000"/>
              </w:rPr>
              <w:t>CAN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B56654" w14:textId="77777777" w:rsidR="00711919" w:rsidRDefault="00711919" w:rsidP="00AF006C"/>
        </w:tc>
      </w:tr>
      <w:tr w:rsidR="00711919" w:rsidRPr="00B3499B" w14:paraId="0CE0D6A8"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704B4" w14:textId="77777777" w:rsidR="00711919" w:rsidRPr="00FA0010" w:rsidRDefault="00711919" w:rsidP="00AF006C">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8C57DD" w14:textId="77777777" w:rsidR="00711919" w:rsidRPr="003C5D56" w:rsidRDefault="00711919" w:rsidP="00AF006C">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139764" w14:textId="77777777" w:rsidR="00711919" w:rsidRDefault="00711919"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3DCEE" w14:textId="77777777" w:rsidR="00711919" w:rsidRDefault="00711919"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5F44D8" w14:textId="77777777" w:rsidR="00711919" w:rsidRDefault="00711919" w:rsidP="00AF006C"/>
        </w:tc>
      </w:tr>
      <w:tr w:rsidR="00711919" w:rsidRPr="00B3499B" w14:paraId="74685F52"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97A9BF" w14:textId="77777777" w:rsidR="00711919" w:rsidRPr="00FA0010" w:rsidRDefault="00711919" w:rsidP="00AF006C">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7DF80" w14:textId="77777777" w:rsidR="00711919" w:rsidRPr="003C5D56" w:rsidRDefault="00711919" w:rsidP="00AF006C">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26068C" w14:textId="77777777" w:rsidR="00711919" w:rsidRDefault="00711919" w:rsidP="00AF006C">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5E28E" w14:textId="77777777" w:rsidR="00711919" w:rsidRDefault="00711919"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61362E" w14:textId="77777777" w:rsidR="00711919" w:rsidRDefault="00711919" w:rsidP="00AF006C"/>
        </w:tc>
      </w:tr>
      <w:tr w:rsidR="00711919" w:rsidRPr="00B3499B" w14:paraId="1A6A235B"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1DBA1C" w14:textId="77777777" w:rsidR="00711919" w:rsidRPr="00B3499B" w:rsidRDefault="00D82BF1" w:rsidP="00AF006C">
            <w:pPr>
              <w:rPr>
                <w:rFonts w:cs="Arial"/>
                <w:bCs/>
                <w:color w:val="808080" w:themeColor="background1" w:themeShade="80"/>
                <w:sz w:val="16"/>
                <w:szCs w:val="14"/>
              </w:rPr>
            </w:pPr>
            <w:hyperlink r:id="rId68" w:history="1">
              <w:r w:rsidR="00711919" w:rsidRPr="00B3499B">
                <w:rPr>
                  <w:rStyle w:val="Hyperlink"/>
                  <w:rFonts w:cs="Arial"/>
                  <w:bCs/>
                  <w:sz w:val="16"/>
                  <w:szCs w:val="14"/>
                </w:rPr>
                <w:t>Req. Template</w:t>
              </w:r>
            </w:hyperlink>
            <w:r w:rsidR="00711919"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99E9D" w14:textId="77777777" w:rsidR="00711919" w:rsidRPr="00B3499B" w:rsidRDefault="00711919"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6A9BB" w14:textId="77777777" w:rsidR="00711919" w:rsidRPr="00B3499B" w:rsidRDefault="00711919"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B79A45" w14:textId="77777777" w:rsidR="00941EE9" w:rsidRDefault="00941EE9" w:rsidP="00941EE9">
      <w:pPr>
        <w:pStyle w:val="BodyText"/>
      </w:pPr>
    </w:p>
    <w:p w14:paraId="6EA5FE57" w14:textId="77777777" w:rsidR="00941EE9" w:rsidRPr="00612064" w:rsidRDefault="00941EE9" w:rsidP="00941EE9">
      <w:pPr>
        <w:spacing w:before="20"/>
        <w:rPr>
          <w:vanish/>
        </w:rPr>
      </w:pPr>
    </w:p>
    <w:p w14:paraId="711B2F10" w14:textId="77777777" w:rsidR="00941EE9" w:rsidRDefault="00941EE9" w:rsidP="00941EE9">
      <w:pPr>
        <w:pStyle w:val="Heading6"/>
        <w:keepNext w:val="0"/>
        <w:tabs>
          <w:tab w:val="clear" w:pos="900"/>
          <w:tab w:val="left" w:pos="709"/>
        </w:tabs>
        <w:spacing w:before="240"/>
      </w:pPr>
      <w:r>
        <w:t>Parameters</w:t>
      </w:r>
    </w:p>
    <w:p w14:paraId="3AE96289" w14:textId="77777777" w:rsidR="00941EE9" w:rsidRPr="00A57D05" w:rsidRDefault="00941EE9" w:rsidP="00941EE9"/>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41EE9" w:rsidRPr="00E54DEA" w14:paraId="3A1C2E35" w14:textId="77777777" w:rsidTr="00783604">
        <w:trPr>
          <w:trHeight w:val="161"/>
        </w:trPr>
        <w:tc>
          <w:tcPr>
            <w:tcW w:w="1838" w:type="dxa"/>
            <w:shd w:val="clear" w:color="auto" w:fill="D9D9D9" w:themeFill="background1" w:themeFillShade="D9"/>
            <w:noWrap/>
            <w:hideMark/>
          </w:tcPr>
          <w:p w14:paraId="26760700"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8F74DB0" w14:textId="77777777" w:rsidR="00941EE9" w:rsidRDefault="00941EE9"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6C25BD" w14:textId="77777777" w:rsidR="00941EE9" w:rsidRDefault="00941EE9"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9F0A477"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FE25D25" w14:textId="77777777" w:rsidR="00941EE9" w:rsidRDefault="00941EE9" w:rsidP="00783604">
            <w:pPr>
              <w:overflowPunct/>
              <w:autoSpaceDE/>
              <w:autoSpaceDN/>
              <w:adjustRightInd/>
              <w:textAlignment w:val="auto"/>
              <w:rPr>
                <w:rFonts w:cs="Arial"/>
                <w:b/>
                <w:bCs/>
                <w:color w:val="000000"/>
              </w:rPr>
            </w:pPr>
            <w:r>
              <w:rPr>
                <w:rFonts w:cs="Arial"/>
                <w:b/>
                <w:bCs/>
                <w:color w:val="000000"/>
              </w:rPr>
              <w:t>Method Details</w:t>
            </w:r>
          </w:p>
        </w:tc>
      </w:tr>
      <w:tr w:rsidR="00941EE9" w:rsidRPr="003F473D" w14:paraId="2E870CDD" w14:textId="77777777" w:rsidTr="00783604">
        <w:trPr>
          <w:trHeight w:val="70"/>
        </w:trPr>
        <w:tc>
          <w:tcPr>
            <w:tcW w:w="1838" w:type="dxa"/>
            <w:noWrap/>
          </w:tcPr>
          <w:p w14:paraId="662571F5" w14:textId="77777777" w:rsidR="00941EE9" w:rsidRPr="00D20BE7" w:rsidRDefault="00941EE9"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591A184" w14:textId="77777777" w:rsidR="00941EE9" w:rsidRPr="00D20BE7" w:rsidRDefault="00941EE9"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EEE12CD" w14:textId="77777777" w:rsidR="00941EE9" w:rsidRPr="00D20BE7" w:rsidRDefault="00941EE9"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5699855"/>
            <w:placeholder>
              <w:docPart w:val="E84BD0A0F8DC4070AFE166CE5CDA1B2F"/>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54381D" w14:textId="77777777" w:rsidR="00941EE9" w:rsidRPr="00D20BE7" w:rsidRDefault="00941EE9" w:rsidP="00783604">
                <w:pPr>
                  <w:rPr>
                    <w:color w:val="000000" w:themeColor="text1"/>
                    <w:sz w:val="18"/>
                  </w:rPr>
                </w:pPr>
                <w:r w:rsidRPr="00D20BE7">
                  <w:rPr>
                    <w:sz w:val="18"/>
                  </w:rPr>
                  <w:t>Choose an item.</w:t>
                </w:r>
              </w:p>
            </w:tc>
          </w:sdtContent>
        </w:sdt>
        <w:tc>
          <w:tcPr>
            <w:tcW w:w="3402" w:type="dxa"/>
          </w:tcPr>
          <w:p w14:paraId="4FF96AE7" w14:textId="77777777" w:rsidR="00941EE9" w:rsidRPr="00D20BE7" w:rsidRDefault="00941EE9" w:rsidP="00783604">
            <w:pPr>
              <w:rPr>
                <w:sz w:val="18"/>
              </w:rPr>
            </w:pPr>
            <w:r w:rsidRPr="00D20BE7">
              <w:rPr>
                <w:sz w:val="18"/>
              </w:rPr>
              <w:t>Depends on Method selection. For Method 2 a DID including start bit and length could be given. For Central Car Config a signal could be referenced</w:t>
            </w:r>
          </w:p>
        </w:tc>
      </w:tr>
      <w:tr w:rsidR="00941EE9" w:rsidRPr="003F473D" w14:paraId="43ADBD57" w14:textId="77777777" w:rsidTr="00783604">
        <w:trPr>
          <w:trHeight w:val="71"/>
        </w:trPr>
        <w:tc>
          <w:tcPr>
            <w:tcW w:w="1838" w:type="dxa"/>
            <w:noWrap/>
          </w:tcPr>
          <w:p w14:paraId="0E05582C" w14:textId="77777777" w:rsidR="00941EE9" w:rsidRPr="00D14691" w:rsidRDefault="00941EE9" w:rsidP="00783604">
            <w:pPr>
              <w:overflowPunct/>
              <w:autoSpaceDE/>
              <w:autoSpaceDN/>
              <w:adjustRightInd/>
              <w:textAlignment w:val="auto"/>
              <w:rPr>
                <w:color w:val="000000" w:themeColor="text1"/>
              </w:rPr>
            </w:pPr>
          </w:p>
        </w:tc>
        <w:tc>
          <w:tcPr>
            <w:tcW w:w="1843" w:type="dxa"/>
          </w:tcPr>
          <w:p w14:paraId="7E145A4F" w14:textId="77777777" w:rsidR="00941EE9" w:rsidRPr="00D14691" w:rsidRDefault="00941EE9" w:rsidP="00783604">
            <w:pPr>
              <w:rPr>
                <w:color w:val="000000" w:themeColor="text1"/>
              </w:rPr>
            </w:pPr>
          </w:p>
        </w:tc>
        <w:tc>
          <w:tcPr>
            <w:tcW w:w="1701" w:type="dxa"/>
          </w:tcPr>
          <w:p w14:paraId="6DD99018" w14:textId="77777777" w:rsidR="00941EE9" w:rsidRPr="00D14691" w:rsidRDefault="00941EE9" w:rsidP="00783604">
            <w:pPr>
              <w:rPr>
                <w:color w:val="000000" w:themeColor="text1"/>
              </w:rPr>
            </w:pPr>
          </w:p>
        </w:tc>
        <w:tc>
          <w:tcPr>
            <w:tcW w:w="1417" w:type="dxa"/>
            <w:noWrap/>
          </w:tcPr>
          <w:p w14:paraId="4E79CB40" w14:textId="77777777" w:rsidR="00941EE9" w:rsidRPr="00D14691" w:rsidRDefault="00941EE9" w:rsidP="00783604">
            <w:pPr>
              <w:rPr>
                <w:color w:val="000000" w:themeColor="text1"/>
              </w:rPr>
            </w:pPr>
          </w:p>
        </w:tc>
        <w:tc>
          <w:tcPr>
            <w:tcW w:w="3402" w:type="dxa"/>
          </w:tcPr>
          <w:p w14:paraId="31772AB2" w14:textId="77777777" w:rsidR="00941EE9" w:rsidRPr="00D14691" w:rsidRDefault="00941EE9" w:rsidP="00783604">
            <w:pPr>
              <w:rPr>
                <w:color w:val="000000" w:themeColor="text1"/>
              </w:rPr>
            </w:pPr>
          </w:p>
        </w:tc>
      </w:tr>
    </w:tbl>
    <w:p w14:paraId="7B4581CD" w14:textId="77777777" w:rsidR="00941EE9" w:rsidRDefault="00941EE9" w:rsidP="00941EE9">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4919574" w14:textId="77777777" w:rsidR="00941EE9" w:rsidRPr="003678EC" w:rsidRDefault="00941EE9" w:rsidP="00941EE9">
      <w:pPr>
        <w:rPr>
          <w:lang w:val="en-GB"/>
        </w:rPr>
      </w:pPr>
    </w:p>
    <w:p w14:paraId="501F3FE8" w14:textId="77777777" w:rsidR="00941EE9" w:rsidRPr="003E2313" w:rsidRDefault="00941EE9" w:rsidP="00941EE9">
      <w:pPr>
        <w:pStyle w:val="Heading6"/>
        <w:keepNext w:val="0"/>
        <w:tabs>
          <w:tab w:val="clear" w:pos="900"/>
          <w:tab w:val="left" w:pos="709"/>
        </w:tabs>
        <w:spacing w:before="240"/>
      </w:pPr>
      <w:r>
        <w:t>Interface</w:t>
      </w:r>
      <w:r w:rsidRPr="003E2313">
        <w:t xml:space="preserve"> Requirements</w:t>
      </w:r>
    </w:p>
    <w:p w14:paraId="59E38D08" w14:textId="77777777" w:rsidR="00941EE9" w:rsidRPr="003225C9" w:rsidRDefault="00941EE9" w:rsidP="00941EE9">
      <w:pPr>
        <w:tabs>
          <w:tab w:val="left" w:pos="284"/>
          <w:tab w:val="left" w:pos="851"/>
        </w:tabs>
      </w:pPr>
    </w:p>
    <w:p w14:paraId="09A65F60" w14:textId="77777777" w:rsidR="00941EE9" w:rsidRDefault="00941EE9" w:rsidP="00941EE9">
      <w:pPr>
        <w:pStyle w:val="Heading5"/>
        <w:keepNext w:val="0"/>
        <w:tabs>
          <w:tab w:val="clear" w:pos="900"/>
          <w:tab w:val="left" w:pos="709"/>
        </w:tabs>
        <w:spacing w:before="240"/>
        <w:rPr>
          <w:lang w:val="en-GB"/>
        </w:rPr>
      </w:pPr>
      <w:r>
        <w:rPr>
          <w:lang w:val="en-GB"/>
        </w:rPr>
        <w:t>Function Requirements</w:t>
      </w:r>
    </w:p>
    <w:p w14:paraId="4EA595D4" w14:textId="77777777" w:rsidR="00941EE9" w:rsidRPr="003225C9" w:rsidRDefault="00941EE9" w:rsidP="00941EE9"/>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41EE9" w14:paraId="5ACFF587" w14:textId="77777777" w:rsidTr="00783604">
        <w:tc>
          <w:tcPr>
            <w:tcW w:w="1934" w:type="dxa"/>
            <w:shd w:val="clear" w:color="auto" w:fill="D9D9D9" w:themeFill="background1" w:themeFillShade="D9"/>
          </w:tcPr>
          <w:p w14:paraId="4171C972" w14:textId="77777777" w:rsidR="00941EE9" w:rsidRDefault="00941EE9" w:rsidP="00783604">
            <w:pPr>
              <w:rPr>
                <w:b/>
              </w:rPr>
            </w:pPr>
            <w:r w:rsidRPr="00AF169D">
              <w:rPr>
                <w:b/>
              </w:rPr>
              <w:t>Requirement ID</w:t>
            </w:r>
          </w:p>
          <w:p w14:paraId="4549F5AD" w14:textId="77777777" w:rsidR="00941EE9" w:rsidRPr="00AF169D" w:rsidRDefault="00941EE9" w:rsidP="00783604">
            <w:pPr>
              <w:rPr>
                <w:b/>
              </w:rPr>
            </w:pPr>
            <w:r w:rsidRPr="00EB7BB6">
              <w:t>(of Logical Function)</w:t>
            </w:r>
          </w:p>
        </w:tc>
        <w:tc>
          <w:tcPr>
            <w:tcW w:w="2177" w:type="dxa"/>
            <w:shd w:val="clear" w:color="auto" w:fill="D9D9D9" w:themeFill="background1" w:themeFillShade="D9"/>
          </w:tcPr>
          <w:p w14:paraId="4162D0D4" w14:textId="77777777" w:rsidR="00941EE9" w:rsidRDefault="00941EE9" w:rsidP="00783604">
            <w:pPr>
              <w:rPr>
                <w:b/>
              </w:rPr>
            </w:pPr>
            <w:r w:rsidRPr="00AF169D">
              <w:rPr>
                <w:b/>
              </w:rPr>
              <w:t>Requirement Title</w:t>
            </w:r>
          </w:p>
        </w:tc>
        <w:tc>
          <w:tcPr>
            <w:tcW w:w="1425" w:type="dxa"/>
            <w:shd w:val="clear" w:color="auto" w:fill="D9D9D9" w:themeFill="background1" w:themeFillShade="D9"/>
          </w:tcPr>
          <w:p w14:paraId="06F22CD6" w14:textId="77777777" w:rsidR="00941EE9" w:rsidRDefault="00941EE9" w:rsidP="00783604">
            <w:pPr>
              <w:rPr>
                <w:b/>
              </w:rPr>
            </w:pPr>
            <w:r>
              <w:rPr>
                <w:b/>
              </w:rPr>
              <w:t>Modification</w:t>
            </w:r>
          </w:p>
        </w:tc>
        <w:tc>
          <w:tcPr>
            <w:tcW w:w="1712" w:type="dxa"/>
            <w:shd w:val="clear" w:color="auto" w:fill="D9D9D9" w:themeFill="background1" w:themeFillShade="D9"/>
          </w:tcPr>
          <w:p w14:paraId="13AEBCBA" w14:textId="77777777" w:rsidR="00941EE9" w:rsidRDefault="00941EE9" w:rsidP="00783604">
            <w:pPr>
              <w:rPr>
                <w:b/>
              </w:rPr>
            </w:pPr>
            <w:r w:rsidRPr="00AF169D">
              <w:rPr>
                <w:b/>
              </w:rPr>
              <w:t xml:space="preserve">Requirement </w:t>
            </w:r>
            <w:r>
              <w:rPr>
                <w:b/>
              </w:rPr>
              <w:t>ID</w:t>
            </w:r>
          </w:p>
          <w:p w14:paraId="318ADAC7" w14:textId="77777777" w:rsidR="00941EE9" w:rsidRPr="00AF169D" w:rsidRDefault="00941EE9"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F7C867" w14:textId="77777777" w:rsidR="00941EE9" w:rsidRPr="00AF169D" w:rsidRDefault="00941EE9" w:rsidP="00783604">
            <w:pPr>
              <w:rPr>
                <w:b/>
              </w:rPr>
            </w:pPr>
            <w:r>
              <w:rPr>
                <w:b/>
              </w:rPr>
              <w:t>Comment</w:t>
            </w:r>
          </w:p>
        </w:tc>
      </w:tr>
      <w:tr w:rsidR="00941EE9" w14:paraId="5DD08812" w14:textId="77777777" w:rsidTr="00783604">
        <w:tc>
          <w:tcPr>
            <w:tcW w:w="1934" w:type="dxa"/>
          </w:tcPr>
          <w:p w14:paraId="770B1B46" w14:textId="2877FA92" w:rsidR="00941EE9" w:rsidRPr="000F4E8B" w:rsidRDefault="00941EE9" w:rsidP="00783604"/>
        </w:tc>
        <w:tc>
          <w:tcPr>
            <w:tcW w:w="2177" w:type="dxa"/>
          </w:tcPr>
          <w:p w14:paraId="00224777" w14:textId="77777777" w:rsidR="00941EE9" w:rsidRPr="000F4E8B" w:rsidRDefault="00941EE9" w:rsidP="00783604"/>
        </w:tc>
        <w:tc>
          <w:tcPr>
            <w:tcW w:w="1425" w:type="dxa"/>
          </w:tcPr>
          <w:p w14:paraId="3E1C5D99" w14:textId="744C55E3" w:rsidR="00941EE9" w:rsidRPr="000F4E8B" w:rsidRDefault="00941EE9" w:rsidP="00783604"/>
        </w:tc>
        <w:tc>
          <w:tcPr>
            <w:tcW w:w="1712" w:type="dxa"/>
          </w:tcPr>
          <w:p w14:paraId="613F875B" w14:textId="70D9F301" w:rsidR="00941EE9" w:rsidRPr="000F4E8B" w:rsidRDefault="00941EE9" w:rsidP="00783604"/>
        </w:tc>
        <w:tc>
          <w:tcPr>
            <w:tcW w:w="2958" w:type="dxa"/>
          </w:tcPr>
          <w:p w14:paraId="5D388EF0" w14:textId="77777777" w:rsidR="00941EE9" w:rsidRPr="000F4E8B" w:rsidRDefault="00941EE9" w:rsidP="00783604"/>
        </w:tc>
      </w:tr>
      <w:tr w:rsidR="00941EE9" w14:paraId="4A44CC0B" w14:textId="77777777" w:rsidTr="00783604">
        <w:tc>
          <w:tcPr>
            <w:tcW w:w="1934" w:type="dxa"/>
          </w:tcPr>
          <w:p w14:paraId="2400F02F" w14:textId="17A678AA" w:rsidR="00941EE9" w:rsidRPr="000F4E8B" w:rsidRDefault="00941EE9" w:rsidP="00783604"/>
        </w:tc>
        <w:tc>
          <w:tcPr>
            <w:tcW w:w="2177" w:type="dxa"/>
          </w:tcPr>
          <w:p w14:paraId="530B0627" w14:textId="77777777" w:rsidR="00941EE9" w:rsidRPr="000F4E8B" w:rsidRDefault="00941EE9" w:rsidP="00783604"/>
        </w:tc>
        <w:tc>
          <w:tcPr>
            <w:tcW w:w="1425" w:type="dxa"/>
          </w:tcPr>
          <w:p w14:paraId="68F7E028" w14:textId="7A0E74DF" w:rsidR="00941EE9" w:rsidRPr="000F4E8B" w:rsidRDefault="00941EE9" w:rsidP="00783604"/>
        </w:tc>
        <w:tc>
          <w:tcPr>
            <w:tcW w:w="1712" w:type="dxa"/>
          </w:tcPr>
          <w:p w14:paraId="085F3E25" w14:textId="1DD47162" w:rsidR="00941EE9" w:rsidRPr="000F4E8B" w:rsidRDefault="00941EE9" w:rsidP="00783604"/>
        </w:tc>
        <w:tc>
          <w:tcPr>
            <w:tcW w:w="2958" w:type="dxa"/>
          </w:tcPr>
          <w:p w14:paraId="48DFBC3A" w14:textId="77777777" w:rsidR="00941EE9" w:rsidRPr="000F4E8B" w:rsidRDefault="00941EE9" w:rsidP="00783604"/>
        </w:tc>
      </w:tr>
      <w:tr w:rsidR="00941EE9" w14:paraId="77757E9A" w14:textId="77777777" w:rsidTr="00783604">
        <w:tc>
          <w:tcPr>
            <w:tcW w:w="1934" w:type="dxa"/>
          </w:tcPr>
          <w:p w14:paraId="4C54AD11" w14:textId="0678866D" w:rsidR="00941EE9" w:rsidRPr="000F4E8B" w:rsidRDefault="00941EE9" w:rsidP="00783604"/>
        </w:tc>
        <w:tc>
          <w:tcPr>
            <w:tcW w:w="2177" w:type="dxa"/>
          </w:tcPr>
          <w:p w14:paraId="678054AB" w14:textId="77777777" w:rsidR="00941EE9" w:rsidRPr="000F4E8B" w:rsidRDefault="00941EE9" w:rsidP="00783604"/>
        </w:tc>
        <w:tc>
          <w:tcPr>
            <w:tcW w:w="1425" w:type="dxa"/>
          </w:tcPr>
          <w:p w14:paraId="413D08C0" w14:textId="239AD8B6" w:rsidR="00941EE9" w:rsidRPr="000F4E8B" w:rsidRDefault="00941EE9" w:rsidP="00783604"/>
        </w:tc>
        <w:tc>
          <w:tcPr>
            <w:tcW w:w="1712" w:type="dxa"/>
          </w:tcPr>
          <w:p w14:paraId="5D85856A" w14:textId="686FC9BA" w:rsidR="00941EE9" w:rsidRPr="000F4E8B" w:rsidRDefault="00941EE9" w:rsidP="00783604"/>
        </w:tc>
        <w:tc>
          <w:tcPr>
            <w:tcW w:w="2958" w:type="dxa"/>
          </w:tcPr>
          <w:p w14:paraId="665C2147" w14:textId="77777777" w:rsidR="00941EE9" w:rsidRPr="000F4E8B" w:rsidRDefault="00941EE9" w:rsidP="00783604"/>
        </w:tc>
      </w:tr>
    </w:tbl>
    <w:p w14:paraId="7186C3AB" w14:textId="77777777" w:rsidR="00941EE9"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A0D5C59" w14:textId="77777777" w:rsidR="00941EE9" w:rsidRDefault="00941EE9" w:rsidP="00941EE9"/>
    <w:tbl>
      <w:tblPr>
        <w:tblStyle w:val="TableGrid"/>
        <w:tblW w:w="10201" w:type="dxa"/>
        <w:tblLook w:val="04A0" w:firstRow="1" w:lastRow="0" w:firstColumn="1" w:lastColumn="0" w:noHBand="0" w:noVBand="1"/>
      </w:tblPr>
      <w:tblGrid>
        <w:gridCol w:w="1838"/>
        <w:gridCol w:w="4253"/>
        <w:gridCol w:w="4110"/>
      </w:tblGrid>
      <w:tr w:rsidR="00941EE9" w14:paraId="03B121E6" w14:textId="77777777" w:rsidTr="00783604">
        <w:tc>
          <w:tcPr>
            <w:tcW w:w="1838" w:type="dxa"/>
            <w:shd w:val="clear" w:color="auto" w:fill="D9D9D9" w:themeFill="background1" w:themeFillShade="D9"/>
          </w:tcPr>
          <w:p w14:paraId="4D9CAB75" w14:textId="77777777" w:rsidR="00941EE9" w:rsidRDefault="00941EE9" w:rsidP="00783604">
            <w:pPr>
              <w:rPr>
                <w:b/>
              </w:rPr>
            </w:pPr>
            <w:r w:rsidRPr="00AF169D">
              <w:rPr>
                <w:b/>
              </w:rPr>
              <w:t>Requirement ID</w:t>
            </w:r>
          </w:p>
          <w:p w14:paraId="0E6A7B47" w14:textId="77777777" w:rsidR="00941EE9" w:rsidRPr="00AF169D" w:rsidRDefault="00941EE9" w:rsidP="00783604">
            <w:pPr>
              <w:rPr>
                <w:b/>
              </w:rPr>
            </w:pPr>
            <w:r w:rsidRPr="00EB7BB6">
              <w:t>(of Logical Function)</w:t>
            </w:r>
          </w:p>
        </w:tc>
        <w:tc>
          <w:tcPr>
            <w:tcW w:w="4253" w:type="dxa"/>
            <w:shd w:val="clear" w:color="auto" w:fill="D9D9D9" w:themeFill="background1" w:themeFillShade="D9"/>
          </w:tcPr>
          <w:p w14:paraId="2608091E" w14:textId="77777777" w:rsidR="00941EE9" w:rsidRPr="00AF169D" w:rsidRDefault="00941EE9" w:rsidP="00783604">
            <w:pPr>
              <w:rPr>
                <w:b/>
              </w:rPr>
            </w:pPr>
            <w:r w:rsidRPr="00AF169D">
              <w:rPr>
                <w:b/>
              </w:rPr>
              <w:t>Requirement Title</w:t>
            </w:r>
          </w:p>
        </w:tc>
        <w:tc>
          <w:tcPr>
            <w:tcW w:w="4110" w:type="dxa"/>
            <w:shd w:val="clear" w:color="auto" w:fill="D9D9D9" w:themeFill="background1" w:themeFillShade="D9"/>
          </w:tcPr>
          <w:p w14:paraId="1D5291D4" w14:textId="77777777" w:rsidR="00941EE9" w:rsidRPr="00AF169D" w:rsidRDefault="00941EE9" w:rsidP="00783604">
            <w:pPr>
              <w:rPr>
                <w:b/>
              </w:rPr>
            </w:pPr>
            <w:r>
              <w:rPr>
                <w:b/>
              </w:rPr>
              <w:t>Comment</w:t>
            </w:r>
          </w:p>
        </w:tc>
      </w:tr>
      <w:tr w:rsidR="00941EE9" w14:paraId="6AA13ADA" w14:textId="77777777" w:rsidTr="00783604">
        <w:tc>
          <w:tcPr>
            <w:tcW w:w="1838" w:type="dxa"/>
          </w:tcPr>
          <w:p w14:paraId="3D6E2AA7" w14:textId="77777777" w:rsidR="00941EE9" w:rsidRDefault="00941EE9" w:rsidP="00783604"/>
        </w:tc>
        <w:tc>
          <w:tcPr>
            <w:tcW w:w="4253" w:type="dxa"/>
          </w:tcPr>
          <w:p w14:paraId="4667280D" w14:textId="77777777" w:rsidR="00941EE9" w:rsidRDefault="00941EE9" w:rsidP="00783604"/>
        </w:tc>
        <w:tc>
          <w:tcPr>
            <w:tcW w:w="4110" w:type="dxa"/>
          </w:tcPr>
          <w:p w14:paraId="7E785D53" w14:textId="77777777" w:rsidR="00941EE9" w:rsidRDefault="00941EE9" w:rsidP="00783604"/>
        </w:tc>
      </w:tr>
      <w:tr w:rsidR="00941EE9" w14:paraId="74C4E292" w14:textId="77777777" w:rsidTr="00783604">
        <w:tc>
          <w:tcPr>
            <w:tcW w:w="1838" w:type="dxa"/>
          </w:tcPr>
          <w:p w14:paraId="465BA738" w14:textId="77777777" w:rsidR="00941EE9" w:rsidRDefault="00941EE9" w:rsidP="00783604"/>
        </w:tc>
        <w:tc>
          <w:tcPr>
            <w:tcW w:w="4253" w:type="dxa"/>
          </w:tcPr>
          <w:p w14:paraId="452AEA02" w14:textId="77777777" w:rsidR="00941EE9" w:rsidRDefault="00941EE9" w:rsidP="00783604"/>
        </w:tc>
        <w:tc>
          <w:tcPr>
            <w:tcW w:w="4110" w:type="dxa"/>
          </w:tcPr>
          <w:p w14:paraId="1A602053" w14:textId="77777777" w:rsidR="00941EE9" w:rsidRDefault="00941EE9" w:rsidP="00783604"/>
        </w:tc>
      </w:tr>
      <w:tr w:rsidR="00941EE9" w14:paraId="1C0FA96D" w14:textId="77777777" w:rsidTr="00783604">
        <w:tc>
          <w:tcPr>
            <w:tcW w:w="1838" w:type="dxa"/>
          </w:tcPr>
          <w:p w14:paraId="4034F3C0" w14:textId="77777777" w:rsidR="00941EE9" w:rsidRDefault="00941EE9" w:rsidP="00783604">
            <w:r>
              <w:t>…</w:t>
            </w:r>
          </w:p>
        </w:tc>
        <w:tc>
          <w:tcPr>
            <w:tcW w:w="4253" w:type="dxa"/>
          </w:tcPr>
          <w:p w14:paraId="4A77D834" w14:textId="77777777" w:rsidR="00941EE9" w:rsidRDefault="00941EE9" w:rsidP="00783604"/>
        </w:tc>
        <w:tc>
          <w:tcPr>
            <w:tcW w:w="4110" w:type="dxa"/>
          </w:tcPr>
          <w:p w14:paraId="72AE195B" w14:textId="77777777" w:rsidR="00941EE9" w:rsidRDefault="00941EE9" w:rsidP="00783604"/>
        </w:tc>
      </w:tr>
    </w:tbl>
    <w:p w14:paraId="1FE38DB2" w14:textId="77777777" w:rsidR="00941EE9" w:rsidRPr="00702453"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7BFA9FF" w14:textId="77777777" w:rsidR="00941EE9" w:rsidRDefault="00941EE9" w:rsidP="00941EE9"/>
    <w:p w14:paraId="0EE98EA8" w14:textId="77777777" w:rsidR="00941EE9" w:rsidRDefault="00941EE9" w:rsidP="00941EE9">
      <w:pPr>
        <w:pStyle w:val="Heading6"/>
        <w:keepNext w:val="0"/>
        <w:tabs>
          <w:tab w:val="clear" w:pos="900"/>
          <w:tab w:val="left" w:pos="709"/>
        </w:tabs>
        <w:spacing w:before="240"/>
        <w:rPr>
          <w:lang w:val="en-GB"/>
        </w:rPr>
      </w:pPr>
      <w:r>
        <w:rPr>
          <w:lang w:val="en-GB"/>
        </w:rPr>
        <w:t>Component Specific Requirements</w:t>
      </w:r>
    </w:p>
    <w:p w14:paraId="25EE4062" w14:textId="77777777" w:rsidR="00941EE9" w:rsidRPr="00B56F4E" w:rsidRDefault="00941EE9" w:rsidP="00941EE9">
      <w:pPr>
        <w:pStyle w:val="Heading3"/>
        <w:keepNext w:val="0"/>
        <w:tabs>
          <w:tab w:val="clear" w:pos="900"/>
          <w:tab w:val="left" w:pos="709"/>
          <w:tab w:val="left" w:pos="851"/>
        </w:tabs>
        <w:spacing w:before="240"/>
        <w:rPr>
          <w:szCs w:val="20"/>
          <w:lang w:val="en-GB"/>
        </w:rPr>
      </w:pPr>
      <w:r>
        <w:rPr>
          <w:szCs w:val="20"/>
          <w:lang w:val="en-GB"/>
        </w:rPr>
        <w:t>SCMC</w:t>
      </w:r>
    </w:p>
    <w:p w14:paraId="4028C818" w14:textId="77777777" w:rsidR="00941EE9" w:rsidRDefault="00941EE9" w:rsidP="00941EE9">
      <w:r>
        <w:t>SCMC</w:t>
      </w:r>
    </w:p>
    <w:p w14:paraId="7791080C" w14:textId="77777777" w:rsidR="00941EE9" w:rsidRDefault="00941EE9" w:rsidP="00941EE9"/>
    <w:p w14:paraId="11EEB191" w14:textId="77777777" w:rsidR="00941EE9" w:rsidRPr="003305ED" w:rsidRDefault="00941EE9" w:rsidP="00941EE9">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8B81B16" wp14:editId="69F3DE6D">
            <wp:extent cx="152400" cy="152400"/>
            <wp:effectExtent l="0" t="0" r="0" b="0"/>
            <wp:docPr id="90" name="Picture -1271660926.jpg" descr="-127166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7166092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2R LH Seat Massage Request</w:t>
      </w:r>
    </w:p>
    <w:p w14:paraId="0D1ECF3C" w14:textId="3F60478B" w:rsidR="00941EE9" w:rsidRDefault="00941EE9" w:rsidP="00941EE9">
      <w:pPr>
        <w:pStyle w:val="Heading5"/>
        <w:keepNext w:val="0"/>
        <w:tabs>
          <w:tab w:val="clear" w:pos="900"/>
          <w:tab w:val="left" w:pos="709"/>
        </w:tabs>
        <w:spacing w:before="240"/>
        <w:rPr>
          <w:lang w:val="en-GB"/>
        </w:rPr>
      </w:pPr>
      <w:r>
        <w:rPr>
          <w:lang w:val="en-GB"/>
        </w:rPr>
        <w:lastRenderedPageBreak/>
        <w:t>Function Interfaces</w:t>
      </w:r>
    </w:p>
    <w:p w14:paraId="6BA585EC" w14:textId="480F9430" w:rsidR="007D6AF9" w:rsidRDefault="007D6AF9" w:rsidP="007D6AF9">
      <w:pPr>
        <w:rPr>
          <w:lang w:val="en-GB"/>
        </w:rPr>
      </w:pPr>
    </w:p>
    <w:p w14:paraId="6B302C15" w14:textId="77777777" w:rsidR="007D6AF9" w:rsidRDefault="007D6AF9" w:rsidP="007D6AF9">
      <w:pPr>
        <w:rPr>
          <w:b/>
          <w:bCs/>
          <w:iCs/>
          <w:color w:val="000000" w:themeColor="text1"/>
        </w:rPr>
      </w:pPr>
      <w:r>
        <w:rPr>
          <w:b/>
          <w:bCs/>
          <w:iCs/>
          <w:color w:val="000000" w:themeColor="text1"/>
        </w:rPr>
        <w:t xml:space="preserve">Seat Massage Control Behavior (Using </w:t>
      </w:r>
      <w:proofErr w:type="spellStart"/>
      <w:r>
        <w:rPr>
          <w:b/>
          <w:bCs/>
          <w:iCs/>
          <w:color w:val="000000" w:themeColor="text1"/>
        </w:rPr>
        <w:t>SoA</w:t>
      </w:r>
      <w:proofErr w:type="spellEnd"/>
      <w:r>
        <w:rPr>
          <w:b/>
          <w:bCs/>
          <w:iCs/>
          <w:color w:val="000000" w:themeColor="text1"/>
        </w:rPr>
        <w:t xml:space="preserve"> Seat Service):</w:t>
      </w:r>
    </w:p>
    <w:p w14:paraId="321821AF" w14:textId="77777777" w:rsidR="007D6AF9" w:rsidRDefault="007D6AF9" w:rsidP="007D6AF9">
      <w:pPr>
        <w:rPr>
          <w:highlight w:val="green"/>
        </w:rPr>
      </w:pPr>
    </w:p>
    <w:p w14:paraId="62D0FA62" w14:textId="77777777" w:rsidR="007D6AF9" w:rsidRDefault="007D6AF9" w:rsidP="007D6AF9">
      <w:pPr>
        <w:rPr>
          <w:highlight w:val="green"/>
        </w:rPr>
      </w:pPr>
      <w:r>
        <w:rPr>
          <w:noProof/>
        </w:rPr>
        <w:drawing>
          <wp:inline distT="0" distB="0" distL="0" distR="0" wp14:anchorId="4ECF420E" wp14:editId="002604E8">
            <wp:extent cx="6570980" cy="232156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70980" cy="2321560"/>
                    </a:xfrm>
                    <a:prstGeom prst="rect">
                      <a:avLst/>
                    </a:prstGeom>
                  </pic:spPr>
                </pic:pic>
              </a:graphicData>
            </a:graphic>
          </wp:inline>
        </w:drawing>
      </w:r>
    </w:p>
    <w:p w14:paraId="18B4CD2E" w14:textId="77777777" w:rsidR="007D6AF9" w:rsidRPr="007D6AF9" w:rsidRDefault="007D6AF9" w:rsidP="007D6AF9">
      <w:pPr>
        <w:rPr>
          <w:lang w:val="en-GB"/>
        </w:rPr>
      </w:pPr>
    </w:p>
    <w:p w14:paraId="7200F62E" w14:textId="1F1801DC" w:rsidR="00941EE9" w:rsidRDefault="00941EE9" w:rsidP="00941EE9"/>
    <w:p w14:paraId="409123F3" w14:textId="25083FA2" w:rsidR="00A40140" w:rsidRPr="00A40140" w:rsidRDefault="00A40140" w:rsidP="00A40140">
      <w:pPr>
        <w:rPr>
          <w:rFonts w:ascii="Calibri" w:hAnsi="Calibri"/>
        </w:rPr>
      </w:pPr>
      <w:r>
        <w:t>1. URC shall use ECG Seat Services to communicate with SCMC for seat massage operation</w:t>
      </w:r>
    </w:p>
    <w:p w14:paraId="1B1CF19A" w14:textId="77777777" w:rsidR="00A40140" w:rsidRDefault="00A40140" w:rsidP="00A40140"/>
    <w:p w14:paraId="406D6FFF" w14:textId="49D0A43F" w:rsidR="00A40140" w:rsidRDefault="00A40140" w:rsidP="00A40140">
      <w:r>
        <w:t>2. SCMC shall consider URC Seat Request from ECG Service request as lowest priority</w:t>
      </w:r>
    </w:p>
    <w:p w14:paraId="6439F01B" w14:textId="1DBD393E" w:rsidR="00621480" w:rsidRDefault="00621480" w:rsidP="00A40140"/>
    <w:p w14:paraId="7F49B58B" w14:textId="0663D263" w:rsidR="00621480" w:rsidRDefault="00621480" w:rsidP="00A40140">
      <w:r>
        <w:t xml:space="preserve">3. Reference </w:t>
      </w:r>
      <w:proofErr w:type="spellStart"/>
      <w:r>
        <w:t>SeatService</w:t>
      </w:r>
      <w:proofErr w:type="spellEnd"/>
      <w:r>
        <w:t xml:space="preserve"> VSEM ID: 735414</w:t>
      </w:r>
    </w:p>
    <w:p w14:paraId="416E5551" w14:textId="77777777" w:rsidR="00A40140" w:rsidRDefault="00A40140" w:rsidP="00A40140"/>
    <w:p w14:paraId="40CBC96F" w14:textId="3B626BDC" w:rsidR="00A40140" w:rsidRPr="003B799F" w:rsidRDefault="00621480" w:rsidP="00A40140">
      <w:r>
        <w:t>4</w:t>
      </w:r>
      <w:r w:rsidR="00A40140">
        <w:t xml:space="preserve">. URC Shall utilize the Seat Service </w:t>
      </w:r>
      <w:proofErr w:type="spellStart"/>
      <w:r w:rsidR="00A40140">
        <w:t>SoA</w:t>
      </w:r>
      <w:proofErr w:type="spellEnd"/>
      <w:r w:rsidR="00A40140">
        <w:t xml:space="preserve"> interface to control seat movement with the APIs listed below</w:t>
      </w:r>
    </w:p>
    <w:p w14:paraId="767D0A42" w14:textId="1ACC046B" w:rsidR="00A31938" w:rsidRPr="00A31938" w:rsidRDefault="00941EE9" w:rsidP="00A31938">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350"/>
        <w:gridCol w:w="539"/>
        <w:gridCol w:w="1186"/>
        <w:gridCol w:w="2145"/>
        <w:gridCol w:w="1260"/>
        <w:gridCol w:w="1530"/>
        <w:gridCol w:w="1346"/>
      </w:tblGrid>
      <w:tr w:rsidR="00B70749" w:rsidRPr="00B3499B" w14:paraId="6417E606" w14:textId="77777777" w:rsidTr="0062148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FFD5E" w14:textId="77777777" w:rsidR="00B70749" w:rsidRPr="00B3499B" w:rsidRDefault="00B70749" w:rsidP="00621480">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70749" w:rsidRPr="00B3499B" w14:paraId="6F1755EE"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05D29" w14:textId="77777777" w:rsidR="00B70749" w:rsidRPr="00B3499B" w:rsidRDefault="00B70749" w:rsidP="00621480">
            <w:pPr>
              <w:rPr>
                <w:rFonts w:cs="Arial"/>
                <w:b/>
                <w:bCs/>
                <w:sz w:val="16"/>
                <w:szCs w:val="14"/>
              </w:rPr>
            </w:pPr>
            <w:r>
              <w:rPr>
                <w:rFonts w:cs="Arial"/>
                <w:b/>
                <w:bCs/>
                <w:color w:val="000000"/>
              </w:rPr>
              <w:t xml:space="preserve">Logical </w:t>
            </w:r>
            <w:r w:rsidRPr="00E54DEA">
              <w:rPr>
                <w:rFonts w:cs="Arial"/>
                <w:b/>
                <w:bCs/>
                <w:color w:val="000000"/>
              </w:rPr>
              <w:t>Signal Name</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28D5D" w14:textId="77777777" w:rsidR="00B70749" w:rsidRPr="001C5864" w:rsidRDefault="00B70749" w:rsidP="00621480">
            <w:pPr>
              <w:rPr>
                <w:rFonts w:cs="Arial"/>
                <w:b/>
                <w:bCs/>
                <w:color w:val="000000"/>
              </w:rPr>
            </w:pPr>
            <w:r>
              <w:rPr>
                <w:rFonts w:cs="Arial"/>
                <w:b/>
                <w:bCs/>
                <w:color w:val="000000"/>
              </w:rPr>
              <w:t xml:space="preserve">Technical </w:t>
            </w:r>
            <w:r w:rsidRPr="00E54DEA">
              <w:rPr>
                <w:rFonts w:cs="Arial"/>
                <w:b/>
                <w:bCs/>
                <w:color w:val="000000"/>
              </w:rPr>
              <w:t>Signal Name</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60DB7" w14:textId="77777777" w:rsidR="00B70749" w:rsidRPr="001C5864" w:rsidRDefault="00B70749" w:rsidP="00621480">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8F2A8" w14:textId="77777777" w:rsidR="00B70749" w:rsidRPr="001C5864" w:rsidRDefault="00B70749" w:rsidP="00621480">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E1F450" w14:textId="77777777" w:rsidR="00B70749" w:rsidRDefault="00B70749" w:rsidP="00621480">
            <w:pPr>
              <w:overflowPunct/>
              <w:autoSpaceDE/>
              <w:autoSpaceDN/>
              <w:adjustRightInd/>
              <w:textAlignment w:val="auto"/>
              <w:rPr>
                <w:rFonts w:cs="Arial"/>
                <w:b/>
                <w:bCs/>
                <w:color w:val="000000"/>
              </w:rPr>
            </w:pPr>
            <w:r>
              <w:rPr>
                <w:rFonts w:cs="Arial"/>
                <w:b/>
                <w:bCs/>
                <w:color w:val="000000"/>
              </w:rPr>
              <w:t>Connection</w:t>
            </w:r>
          </w:p>
          <w:p w14:paraId="1A66A6BD" w14:textId="77777777" w:rsidR="00B70749" w:rsidRPr="00B3499B" w:rsidRDefault="00B70749" w:rsidP="00621480">
            <w:pPr>
              <w:ind w:left="141"/>
              <w:rPr>
                <w:rFonts w:cs="Arial"/>
                <w:color w:val="000000" w:themeColor="text1"/>
                <w:sz w:val="16"/>
                <w:szCs w:val="14"/>
              </w:rPr>
            </w:pPr>
            <w:r>
              <w:t>(</w:t>
            </w:r>
            <w:r w:rsidRPr="001321BD">
              <w:rPr>
                <w:i/>
              </w:rPr>
              <w:t>Optional)</w:t>
            </w:r>
          </w:p>
        </w:tc>
      </w:tr>
      <w:tr w:rsidR="00B70749" w:rsidRPr="00B3499B" w14:paraId="2E25B250"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489148" w14:textId="0F19DED0" w:rsidR="00B70749" w:rsidRPr="00FC20E1" w:rsidRDefault="00FC20E1" w:rsidP="00621480">
            <w:pPr>
              <w:rPr>
                <w:rFonts w:cs="Arial"/>
                <w:bCs/>
                <w:color w:val="000000" w:themeColor="text1"/>
                <w:sz w:val="16"/>
                <w:szCs w:val="16"/>
              </w:rPr>
            </w:pPr>
            <w:bookmarkStart w:id="80" w:name="_Hlk74230174"/>
            <w:r w:rsidRPr="00FC20E1">
              <w:rPr>
                <w:bCs/>
                <w:sz w:val="16"/>
                <w:szCs w:val="16"/>
                <w:lang w:val="en-GB"/>
              </w:rPr>
              <w:t>Manage 2R LH Seat Massage Request</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FA60E2" w14:textId="6AC2C0A8" w:rsidR="00B70749" w:rsidRPr="00D13678" w:rsidRDefault="00D13678" w:rsidP="00621480">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OFF</w:t>
            </w:r>
            <w:r w:rsidR="003B72D1">
              <w:rPr>
                <w:rFonts w:cs="Arial"/>
                <w:color w:val="000000" w:themeColor="text1"/>
                <w:sz w:val="16"/>
                <w:szCs w:val="14"/>
              </w:rPr>
              <w:t xml:space="preserve">_BOARD, SECOND_ROW_DRIVER, </w:t>
            </w:r>
            <w:r w:rsidR="00AE74FE">
              <w:rPr>
                <w:rFonts w:cs="Arial"/>
                <w:color w:val="000000" w:themeColor="text1"/>
                <w:sz w:val="16"/>
                <w:szCs w:val="14"/>
              </w:rPr>
              <w:t xml:space="preserve">MASSAGE_ON, </w:t>
            </w:r>
            <w:r w:rsidRPr="00D13678">
              <w:rPr>
                <w:rFonts w:cs="Arial"/>
                <w:color w:val="000000" w:themeColor="text1"/>
                <w:sz w:val="16"/>
                <w:szCs w:val="14"/>
              </w:rPr>
              <w:t xml:space="preserve">MASSAGE_NONE, </w:t>
            </w:r>
            <w:r w:rsidRPr="00D13678">
              <w:rPr>
                <w:color w:val="000000" w:themeColor="text1"/>
                <w:sz w:val="16"/>
                <w:szCs w:val="16"/>
              </w:rPr>
              <w:t>MASSAGE_INTENSITY_LOW</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637CF8" w14:textId="77777777" w:rsidR="00B70749" w:rsidRDefault="00B70749" w:rsidP="0062148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BDF8C9" w14:textId="77777777" w:rsidR="00B70749" w:rsidRDefault="00B70749" w:rsidP="0062148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FDDD76" w14:textId="77777777" w:rsidR="00B70749" w:rsidRDefault="00B70749" w:rsidP="00621480"/>
        </w:tc>
      </w:tr>
      <w:tr w:rsidR="006353E0" w:rsidRPr="00B3499B" w14:paraId="18D91C81"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36749C"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2484CC" w14:textId="680D6240" w:rsidR="006353E0" w:rsidRPr="002E77C8" w:rsidRDefault="002E77C8" w:rsidP="006353E0">
            <w:pPr>
              <w:rPr>
                <w:rFonts w:ascii="Calibri" w:hAnsi="Calibri"/>
                <w:color w:val="000000"/>
                <w:sz w:val="16"/>
                <w:szCs w:val="16"/>
              </w:rPr>
            </w:pPr>
            <w:proofErr w:type="spellStart"/>
            <w:r>
              <w:rPr>
                <w:color w:val="000000"/>
                <w:sz w:val="16"/>
                <w:szCs w:val="16"/>
              </w:rPr>
              <w:t>AdjustSeatMassageRqst</w:t>
            </w:r>
            <w:proofErr w:type="spellEnd"/>
            <w:r>
              <w:rPr>
                <w:color w:val="000000"/>
                <w:sz w:val="16"/>
                <w:szCs w:val="16"/>
              </w:rPr>
              <w:t xml:space="preserve"> (OFF_BOARD, </w:t>
            </w:r>
            <w:r w:rsidR="003B72D1">
              <w:rPr>
                <w:rFonts w:cs="Arial"/>
                <w:color w:val="000000" w:themeColor="text1"/>
                <w:sz w:val="16"/>
                <w:szCs w:val="14"/>
              </w:rPr>
              <w:t>SECOND_ROW_DRIVER</w:t>
            </w:r>
            <w:r>
              <w:rPr>
                <w:color w:val="000000"/>
                <w:sz w:val="16"/>
                <w:szCs w:val="16"/>
              </w:rPr>
              <w:t>, MASSAGE_ON, MASSAGE_LOWER_ROLLING, MASSAGE_INTENSITY_LOW)</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077754"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7996AD" w14:textId="77777777"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96376D" w14:textId="77777777" w:rsidR="006353E0" w:rsidRDefault="006353E0" w:rsidP="006353E0"/>
        </w:tc>
      </w:tr>
      <w:tr w:rsidR="006353E0" w:rsidRPr="00B3499B" w14:paraId="6A9F9074"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7346A"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129F25" w14:textId="68C98541" w:rsidR="006353E0" w:rsidRPr="003C5D56"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MASSAGE_UPPER_ROLLING</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04A13"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68980" w14:textId="77777777"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65E219" w14:textId="77777777" w:rsidR="006353E0" w:rsidRDefault="006353E0" w:rsidP="006353E0"/>
        </w:tc>
      </w:tr>
      <w:bookmarkEnd w:id="80"/>
      <w:tr w:rsidR="006353E0" w:rsidRPr="00B3499B" w14:paraId="321DFA65"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7594E6"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DFE77" w14:textId="1824196A" w:rsidR="006353E0" w:rsidRPr="003C5D56"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MASSAGE_CIRCULAR_CUSHION</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7FCF0"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2F57A1" w14:textId="77777777"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41B087" w14:textId="77777777" w:rsidR="006353E0" w:rsidRDefault="006353E0" w:rsidP="006353E0"/>
        </w:tc>
      </w:tr>
      <w:tr w:rsidR="006353E0" w:rsidRPr="00B3499B" w14:paraId="46CA0CB1"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1BB5E1"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1D53A1" w14:textId="76E0BBCC" w:rsidR="006353E0" w:rsidRPr="003C5D56"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MASSAGE_FULL_RECOVERY</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1E07A1"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7718C" w14:textId="77777777"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6BDB54" w14:textId="77777777" w:rsidR="006353E0" w:rsidRDefault="006353E0" w:rsidP="006353E0"/>
        </w:tc>
      </w:tr>
      <w:tr w:rsidR="006353E0" w:rsidRPr="00B3499B" w14:paraId="77BB839F"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5C0B6"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CEDADD" w14:textId="3856DD96" w:rsidR="006353E0" w:rsidRPr="003C5D56"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MASSAGE_RELAXED_RECOVERY</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F1479"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B124AB" w14:textId="77777777"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D8B599" w14:textId="77777777" w:rsidR="006353E0" w:rsidRDefault="006353E0" w:rsidP="006353E0"/>
        </w:tc>
      </w:tr>
      <w:tr w:rsidR="006353E0" w:rsidRPr="00B3499B" w14:paraId="5386DF15"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A4BA2E"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8743D1" w14:textId="0C15F51D" w:rsidR="006353E0" w:rsidRPr="006353E0"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MASSAGE_CIRCULAR_COMBO</w:t>
            </w:r>
            <w:r w:rsidR="003B72D1">
              <w:rPr>
                <w:rFonts w:cs="Arial"/>
                <w:color w:val="000000" w:themeColor="text1"/>
                <w:sz w:val="16"/>
                <w:szCs w:val="14"/>
              </w:rPr>
              <w:t xml:space="preserve">, </w:t>
            </w:r>
            <w:r w:rsidR="003B72D1" w:rsidRPr="00D13678">
              <w:rPr>
                <w:color w:val="000000" w:themeColor="text1"/>
                <w:sz w:val="16"/>
                <w:szCs w:val="16"/>
              </w:rPr>
              <w:t>MASSAGE_INTENSITY_</w:t>
            </w:r>
            <w:r w:rsidR="003B72D1">
              <w:rPr>
                <w:color w:val="000000" w:themeColor="text1"/>
                <w:sz w:val="16"/>
                <w:szCs w:val="16"/>
              </w:rPr>
              <w:t>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158E2"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FB932C" w14:textId="12592049"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49B3E4" w14:textId="77777777" w:rsidR="006353E0" w:rsidRDefault="006353E0" w:rsidP="006353E0"/>
        </w:tc>
      </w:tr>
      <w:tr w:rsidR="006353E0" w:rsidRPr="00B3499B" w14:paraId="1BBDF9FF"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10C4E"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D1CAE7" w14:textId="43FBE317" w:rsidR="006353E0" w:rsidRPr="006353E0"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MASSAGE_ZIG_ZAG_COMBO</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1CD17"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05EF01" w14:textId="003844C0"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AED8C0" w14:textId="77777777" w:rsidR="006353E0" w:rsidRDefault="006353E0" w:rsidP="006353E0"/>
        </w:tc>
      </w:tr>
      <w:tr w:rsidR="006353E0" w:rsidRPr="00B3499B" w14:paraId="02092B68"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6E1FB7"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C3825B" w14:textId="102B40C3" w:rsidR="006353E0" w:rsidRPr="006353E0"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MASSAGE_SWEEP_WAVE</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C8C7C"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6706C" w14:textId="09B21E05"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23D759" w14:textId="77777777" w:rsidR="006353E0" w:rsidRDefault="006353E0" w:rsidP="006353E0"/>
        </w:tc>
      </w:tr>
      <w:tr w:rsidR="006353E0" w:rsidRPr="00B3499B" w14:paraId="35F31032"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8E030"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D80B6" w14:textId="1237D51C" w:rsidR="006353E0" w:rsidRPr="006353E0"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MASSAGE_UP_WAVE</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BF6F7B"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247F5A" w14:textId="11365600"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3665FB" w14:textId="77777777" w:rsidR="006353E0" w:rsidRDefault="006353E0" w:rsidP="006353E0"/>
        </w:tc>
      </w:tr>
      <w:tr w:rsidR="006353E0" w:rsidRPr="00B3499B" w14:paraId="1B146567"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8A287B" w14:textId="77777777" w:rsidR="006353E0" w:rsidRPr="00FA0010" w:rsidRDefault="006353E0" w:rsidP="006353E0">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3FC80F" w14:textId="6532AAE5" w:rsidR="006353E0" w:rsidRPr="006353E0" w:rsidRDefault="006353E0" w:rsidP="006353E0">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3B72D1">
              <w:rPr>
                <w:rFonts w:cs="Arial"/>
                <w:color w:val="000000" w:themeColor="text1"/>
                <w:sz w:val="16"/>
                <w:szCs w:val="14"/>
              </w:rPr>
              <w:t>SECOND_ROW_DRIVER</w:t>
            </w:r>
            <w:r w:rsidRPr="000C4F7D">
              <w:rPr>
                <w:rFonts w:cs="Arial"/>
                <w:color w:val="000000" w:themeColor="text1"/>
                <w:sz w:val="16"/>
                <w:szCs w:val="14"/>
              </w:rPr>
              <w:t xml:space="preserve">, </w:t>
            </w:r>
            <w:r w:rsidR="00D13678">
              <w:rPr>
                <w:color w:val="000000"/>
                <w:sz w:val="16"/>
                <w:szCs w:val="16"/>
              </w:rPr>
              <w:t>MASSAGE_ON</w:t>
            </w:r>
            <w:r w:rsidR="00D13678">
              <w:rPr>
                <w:rFonts w:cs="Arial"/>
                <w:color w:val="000000" w:themeColor="text1"/>
                <w:sz w:val="16"/>
                <w:szCs w:val="14"/>
              </w:rPr>
              <w:t xml:space="preserve">, </w:t>
            </w:r>
            <w:r w:rsidRPr="006353E0">
              <w:rPr>
                <w:rFonts w:cs="Arial"/>
                <w:color w:val="000000" w:themeColor="text1"/>
                <w:sz w:val="16"/>
                <w:szCs w:val="14"/>
              </w:rPr>
              <w:t>MASSAGE_PULSE</w:t>
            </w:r>
            <w:r w:rsidR="00D13678">
              <w:rPr>
                <w:rFonts w:cs="Arial"/>
                <w:color w:val="000000" w:themeColor="text1"/>
                <w:sz w:val="16"/>
                <w:szCs w:val="14"/>
              </w:rPr>
              <w:t xml:space="preserve">, </w:t>
            </w:r>
            <w:r w:rsidR="00D13678">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AA4F7" w14:textId="77777777" w:rsidR="006353E0" w:rsidRDefault="006353E0" w:rsidP="006353E0">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C77671" w14:textId="6C8DF7FC" w:rsidR="006353E0" w:rsidRDefault="006353E0" w:rsidP="006353E0">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17974E" w14:textId="77777777" w:rsidR="006353E0" w:rsidRDefault="006353E0" w:rsidP="006353E0"/>
        </w:tc>
      </w:tr>
      <w:tr w:rsidR="003B72D1" w:rsidRPr="00B3499B" w14:paraId="17515B7D"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E98971" w14:textId="77777777" w:rsidR="003B72D1" w:rsidRPr="00FA0010" w:rsidRDefault="003B72D1" w:rsidP="003B72D1">
            <w:pPr>
              <w:rPr>
                <w:rFonts w:cs="Arial"/>
                <w:color w:val="000000" w:themeColor="text1"/>
                <w:sz w:val="16"/>
                <w:szCs w:val="14"/>
              </w:rPr>
            </w:pPr>
            <w:bookmarkStart w:id="81" w:name="_Hlk74230329"/>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A88F2" w14:textId="01F9F42C" w:rsidR="003B72D1" w:rsidRPr="006353E0" w:rsidRDefault="003B72D1" w:rsidP="003B72D1">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SECOND_ROW_DRIVER, </w:t>
            </w:r>
            <w:r w:rsidR="00AE74FE">
              <w:rPr>
                <w:rFonts w:cs="Arial"/>
                <w:color w:val="000000" w:themeColor="text1"/>
                <w:sz w:val="16"/>
                <w:szCs w:val="14"/>
              </w:rPr>
              <w:t xml:space="preserve">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MEDIUM</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747E09"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13FC1B" w14:textId="06AC8A50"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BB73AC" w14:textId="77777777" w:rsidR="003B72D1" w:rsidRDefault="003B72D1" w:rsidP="003B72D1"/>
        </w:tc>
      </w:tr>
      <w:tr w:rsidR="003B72D1" w:rsidRPr="00B3499B" w14:paraId="757623EB"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9F6F2"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538A5E" w14:textId="424A3504" w:rsidR="003B72D1" w:rsidRPr="006353E0" w:rsidRDefault="003B72D1" w:rsidP="003B72D1">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Pr>
                <w:rFonts w:cs="Arial"/>
                <w:color w:val="000000" w:themeColor="text1"/>
                <w:sz w:val="16"/>
                <w:szCs w:val="14"/>
              </w:rPr>
              <w:t>SECOND_ROW_DRIVER</w:t>
            </w:r>
            <w:r>
              <w:rPr>
                <w:color w:val="000000"/>
                <w:sz w:val="16"/>
                <w:szCs w:val="16"/>
              </w:rPr>
              <w:t xml:space="preserve">, MASSAGE_ON, MASSAGE_LOWER_ROLLING, </w:t>
            </w:r>
            <w:r w:rsidRPr="00D13678">
              <w:rPr>
                <w:color w:val="000000" w:themeColor="text1"/>
                <w:sz w:val="16"/>
                <w:szCs w:val="16"/>
              </w:rPr>
              <w:t>MASSAGE_INTENSITY_</w:t>
            </w:r>
            <w:r>
              <w:rPr>
                <w:color w:val="000000" w:themeColor="text1"/>
                <w:sz w:val="16"/>
                <w:szCs w:val="16"/>
              </w:rPr>
              <w:t>MEDIUM</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EFF3B8"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59CD5" w14:textId="2442DE3B"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3E70B2" w14:textId="77777777" w:rsidR="003B72D1" w:rsidRDefault="003B72D1" w:rsidP="003B72D1"/>
        </w:tc>
      </w:tr>
      <w:tr w:rsidR="003B72D1" w:rsidRPr="00B3499B" w14:paraId="2ACB295E"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18B19"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E1E797" w14:textId="503D5E3A"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E7DD3"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ADC5B2" w14:textId="345435A1"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86006D" w14:textId="77777777" w:rsidR="003B72D1" w:rsidRDefault="003B72D1" w:rsidP="003B72D1"/>
        </w:tc>
      </w:tr>
      <w:bookmarkEnd w:id="81"/>
      <w:tr w:rsidR="003B72D1" w:rsidRPr="00B3499B" w14:paraId="50D873C8"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AA974"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39332" w14:textId="13EE7983"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72B227"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296137" w14:textId="1D9A442C"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835173" w14:textId="77777777" w:rsidR="003B72D1" w:rsidRDefault="003B72D1" w:rsidP="003B72D1"/>
        </w:tc>
      </w:tr>
      <w:tr w:rsidR="003B72D1" w:rsidRPr="00B3499B" w14:paraId="0A94A204"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B5F23D"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1AE0F4" w14:textId="3EADC378"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34E5D4"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61D327" w14:textId="423607ED"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EE508B" w14:textId="77777777" w:rsidR="003B72D1" w:rsidRDefault="003B72D1" w:rsidP="003B72D1"/>
        </w:tc>
      </w:tr>
      <w:tr w:rsidR="003B72D1" w:rsidRPr="00B3499B" w14:paraId="26B8D7C6"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D4DDAC"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48EAD2" w14:textId="054E3042"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65643D"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34C01" w14:textId="2DDAF4ED"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47A605" w14:textId="77777777" w:rsidR="003B72D1" w:rsidRDefault="003B72D1" w:rsidP="003B72D1"/>
        </w:tc>
      </w:tr>
      <w:tr w:rsidR="003B72D1" w:rsidRPr="00B3499B" w14:paraId="7D3306E7"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A851F"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11C6F7" w14:textId="18900F95"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0A96E6"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4BACA1" w14:textId="43F2FC2B"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2A635F" w14:textId="77777777" w:rsidR="003B72D1" w:rsidRDefault="003B72D1" w:rsidP="003B72D1"/>
        </w:tc>
      </w:tr>
      <w:tr w:rsidR="003B72D1" w:rsidRPr="00B3499B" w14:paraId="3199CFEC"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CD27E"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3E7F2" w14:textId="032FA5C9"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25DCEB"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991171" w14:textId="5BC0CFD1"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3EFDC1" w14:textId="77777777" w:rsidR="003B72D1" w:rsidRDefault="003B72D1" w:rsidP="003B72D1"/>
        </w:tc>
      </w:tr>
      <w:tr w:rsidR="003B72D1" w:rsidRPr="00B3499B" w14:paraId="5517211D"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E6D1F8"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11D2BC" w14:textId="1A730F13"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E669E"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37996" w14:textId="0EF168BC"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9C668D" w14:textId="77777777" w:rsidR="003B72D1" w:rsidRDefault="003B72D1" w:rsidP="003B72D1"/>
        </w:tc>
      </w:tr>
      <w:tr w:rsidR="003B72D1" w:rsidRPr="00B3499B" w14:paraId="71A3E6AF"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E32F8"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D64156" w14:textId="2A1D6DEF"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57A26"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7BF206" w14:textId="5E4BA5AC"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00B16F" w14:textId="77777777" w:rsidR="003B72D1" w:rsidRDefault="003B72D1" w:rsidP="003B72D1"/>
        </w:tc>
      </w:tr>
      <w:tr w:rsidR="003B72D1" w:rsidRPr="00B3499B" w14:paraId="100CA47B"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5AF0D" w14:textId="77777777" w:rsidR="003B72D1" w:rsidRPr="00FA0010" w:rsidRDefault="003B72D1" w:rsidP="003B72D1">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A959B8" w14:textId="4DAA3BB8" w:rsidR="003B72D1" w:rsidRPr="006353E0" w:rsidRDefault="003B72D1" w:rsidP="003B72D1">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E3B312" w14:textId="77777777" w:rsidR="003B72D1" w:rsidRDefault="003B72D1" w:rsidP="003B72D1">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59A178" w14:textId="171FAC3A" w:rsidR="003B72D1" w:rsidRDefault="00AE74FE" w:rsidP="003B72D1">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942999" w14:textId="77777777" w:rsidR="003B72D1" w:rsidRDefault="003B72D1" w:rsidP="003B72D1"/>
        </w:tc>
      </w:tr>
      <w:tr w:rsidR="00AE74FE" w:rsidRPr="00B3499B" w14:paraId="36AC0E6C"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0ECA9D"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7FD142" w14:textId="529E8FC1" w:rsidR="00AE74FE" w:rsidRPr="006353E0" w:rsidRDefault="00AE74FE" w:rsidP="00AE74FE">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SECOND_ROW_DRIVER, 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HIGH</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8BC437"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F359C1" w14:textId="351EE066"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C730E8" w14:textId="77777777" w:rsidR="00AE74FE" w:rsidRDefault="00AE74FE" w:rsidP="00AE74FE"/>
        </w:tc>
      </w:tr>
      <w:tr w:rsidR="00AE74FE" w:rsidRPr="00B3499B" w14:paraId="02FE5612"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B20C6C"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32DC7" w14:textId="4803F072" w:rsidR="00AE74FE" w:rsidRPr="006353E0" w:rsidRDefault="00AE74FE" w:rsidP="00AE74FE">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Pr>
                <w:rFonts w:cs="Arial"/>
                <w:color w:val="000000" w:themeColor="text1"/>
                <w:sz w:val="16"/>
                <w:szCs w:val="14"/>
              </w:rPr>
              <w:t>SECOND_ROW_DRIVER</w:t>
            </w:r>
            <w:r>
              <w:rPr>
                <w:color w:val="000000"/>
                <w:sz w:val="16"/>
                <w:szCs w:val="16"/>
              </w:rPr>
              <w:t xml:space="preserve">, MASSAGE_ON, MASSAGE_LOWER_ROLLING, </w:t>
            </w:r>
            <w:r w:rsidRPr="00D13678">
              <w:rPr>
                <w:color w:val="000000" w:themeColor="text1"/>
                <w:sz w:val="16"/>
                <w:szCs w:val="16"/>
              </w:rPr>
              <w:t>MASSAGE_INTENSITY_</w:t>
            </w:r>
            <w:r>
              <w:rPr>
                <w:color w:val="000000" w:themeColor="text1"/>
                <w:sz w:val="16"/>
                <w:szCs w:val="16"/>
              </w:rPr>
              <w:t>HIGH</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FFB04"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5DC37C" w14:textId="7C936CC9"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214FC6" w14:textId="77777777" w:rsidR="00AE74FE" w:rsidRDefault="00AE74FE" w:rsidP="00AE74FE"/>
        </w:tc>
      </w:tr>
      <w:tr w:rsidR="00AE74FE" w:rsidRPr="00B3499B" w14:paraId="27535051"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8D04E"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CBEE7D" w14:textId="2BF6E009"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92D6B"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02CF4" w14:textId="3EC16304"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E94043" w14:textId="77777777" w:rsidR="00AE74FE" w:rsidRDefault="00AE74FE" w:rsidP="00AE74FE"/>
        </w:tc>
      </w:tr>
      <w:tr w:rsidR="00AE74FE" w:rsidRPr="00B3499B" w14:paraId="40850B0C"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3CE9C0"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E038AD" w14:textId="70FC021F"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EB1B16"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B1DD1" w14:textId="1C005E02"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33BA76" w14:textId="77777777" w:rsidR="00AE74FE" w:rsidRDefault="00AE74FE" w:rsidP="00AE74FE"/>
        </w:tc>
      </w:tr>
      <w:tr w:rsidR="00AE74FE" w:rsidRPr="00B3499B" w14:paraId="3E9DD3A4"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59E74"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9CB2D7" w14:textId="4C7A96B9"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5AEC1"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E1B5A" w14:textId="55232620"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BBFB20" w14:textId="77777777" w:rsidR="00AE74FE" w:rsidRDefault="00AE74FE" w:rsidP="00AE74FE"/>
        </w:tc>
      </w:tr>
      <w:tr w:rsidR="00AE74FE" w:rsidRPr="00B3499B" w14:paraId="71CC362A"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CD0C53"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EAC83" w14:textId="778D14A8"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CE7B1"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2163CA" w14:textId="407A8AB1"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FE2B34" w14:textId="77777777" w:rsidR="00AE74FE" w:rsidRDefault="00AE74FE" w:rsidP="00AE74FE"/>
        </w:tc>
      </w:tr>
      <w:tr w:rsidR="00AE74FE" w:rsidRPr="00B3499B" w14:paraId="74E990EB"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6E603"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F2EB90" w14:textId="10BE2411"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43D16C"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C5FB78" w14:textId="382785D0"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4CFF44" w14:textId="77777777" w:rsidR="00AE74FE" w:rsidRDefault="00AE74FE" w:rsidP="00AE74FE"/>
        </w:tc>
      </w:tr>
      <w:tr w:rsidR="00AE74FE" w:rsidRPr="00B3499B" w14:paraId="3F756B75"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61D963"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D6EB2" w14:textId="15947795"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CAAAA"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5BF9E1" w14:textId="5F454A69"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8DD01B" w14:textId="77777777" w:rsidR="00AE74FE" w:rsidRDefault="00AE74FE" w:rsidP="00AE74FE"/>
        </w:tc>
      </w:tr>
      <w:tr w:rsidR="00AE74FE" w:rsidRPr="00B3499B" w14:paraId="521A5073"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84491"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B3914" w14:textId="03732208" w:rsidR="00AE74FE" w:rsidRPr="006353E0" w:rsidRDefault="00AE74FE" w:rsidP="00AE74FE">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A99C44"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DCBB0A" w14:textId="004493C9" w:rsidR="00AE74FE" w:rsidRDefault="00AE74FE" w:rsidP="00AE74FE">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003C6A" w14:textId="77777777" w:rsidR="00AE74FE" w:rsidRDefault="00AE74FE" w:rsidP="00AE74FE"/>
        </w:tc>
      </w:tr>
      <w:tr w:rsidR="00A31938" w:rsidRPr="00B3499B" w14:paraId="58B0F1DC"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8D307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89BD52" w14:textId="1383B900"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0B61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C5D517" w14:textId="01348C76"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8C9EB3" w14:textId="77777777" w:rsidR="00A31938" w:rsidRDefault="00A31938" w:rsidP="00A31938"/>
        </w:tc>
      </w:tr>
      <w:tr w:rsidR="00A31938" w:rsidRPr="00B3499B" w14:paraId="1D48EFF2"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3B694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430E4D" w14:textId="6AFBDA3B"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898A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563CF4" w14:textId="2B9DAD01"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6D2C4A" w14:textId="77777777" w:rsidR="00A31938" w:rsidRDefault="00A31938" w:rsidP="00A31938"/>
        </w:tc>
      </w:tr>
      <w:tr w:rsidR="00A31938" w:rsidRPr="00B3499B" w14:paraId="4B2826D8"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29E15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B5C86D" w14:textId="299CE8C9" w:rsidR="00A31938" w:rsidRPr="006353E0" w:rsidRDefault="00A31938" w:rsidP="00A31938">
            <w:pPr>
              <w:rPr>
                <w:rFonts w:cs="Arial"/>
                <w:color w:val="000000" w:themeColor="text1"/>
                <w:sz w:val="16"/>
                <w:szCs w:val="14"/>
              </w:rPr>
            </w:pPr>
            <w:r>
              <w:rPr>
                <w:rFonts w:cs="Arial"/>
                <w:color w:val="000000" w:themeColor="text1"/>
                <w:sz w:val="16"/>
                <w:szCs w:val="14"/>
              </w:rPr>
              <w:t>Repeat APIs with MASSGE_OFF</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6DBEF"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C02DAD" w14:textId="127C894E"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A51520" w14:textId="77777777" w:rsidR="00A31938" w:rsidRDefault="00A31938" w:rsidP="00A31938"/>
        </w:tc>
      </w:tr>
      <w:tr w:rsidR="00AE74FE" w:rsidRPr="00B3499B" w14:paraId="47A3B8A2"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670B7A"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302D73" w14:textId="77777777" w:rsidR="00AE74FE" w:rsidRPr="006353E0" w:rsidRDefault="00AE74FE" w:rsidP="00AE74FE">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4C5E5A"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CB122" w14:textId="77777777" w:rsidR="00AE74FE" w:rsidRDefault="00AE74FE" w:rsidP="00AE74FE">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B44ABB" w14:textId="77777777" w:rsidR="00AE74FE" w:rsidRDefault="00AE74FE" w:rsidP="00AE74FE"/>
        </w:tc>
      </w:tr>
      <w:tr w:rsidR="00AE74FE" w:rsidRPr="00B3499B" w14:paraId="37E62FD1"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97092" w14:textId="77777777" w:rsidR="00AE74FE" w:rsidRPr="00FA0010" w:rsidRDefault="00AE74FE" w:rsidP="00AE74FE">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106BC7" w14:textId="77777777" w:rsidR="00AE74FE" w:rsidRPr="006353E0" w:rsidRDefault="00AE74FE" w:rsidP="00AE74FE">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0389DC" w14:textId="77777777" w:rsidR="00AE74FE" w:rsidRDefault="00AE74FE" w:rsidP="00AE74FE">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C8B39" w14:textId="77777777" w:rsidR="00AE74FE" w:rsidRDefault="00AE74FE" w:rsidP="00AE74FE">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05DC6D" w14:textId="77777777" w:rsidR="00AE74FE" w:rsidRDefault="00AE74FE" w:rsidP="00AE74FE"/>
        </w:tc>
      </w:tr>
      <w:tr w:rsidR="00A31938" w:rsidRPr="00B3499B" w14:paraId="15826CDE"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C5464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2529F1" w14:textId="338EB57D"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 xml:space="preserve">SECOND_ROW_DRIVER, </w:t>
            </w:r>
            <w:r w:rsidRPr="00DD01D0">
              <w:rPr>
                <w:rFonts w:cs="Arial"/>
                <w:color w:val="000000" w:themeColor="text1"/>
                <w:sz w:val="16"/>
                <w:szCs w:val="14"/>
              </w:rPr>
              <w:t>NONE_SELECTED</w:t>
            </w:r>
            <w:r>
              <w:rPr>
                <w:rFonts w:cs="Arial"/>
                <w:color w:val="000000" w:themeColor="text1"/>
                <w:sz w:val="16"/>
                <w:szCs w:val="14"/>
              </w:rPr>
              <w:t xml:space="preserve">, </w:t>
            </w:r>
            <w:r w:rsidRPr="00DD01D0">
              <w:rPr>
                <w:rFonts w:cs="Arial"/>
                <w:color w:val="000000" w:themeColor="text1"/>
                <w:sz w:val="16"/>
                <w:szCs w:val="14"/>
              </w:rPr>
              <w:t>NULL_ACTION</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C6E5D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6BE9C9" w14:textId="6FA8FBC0"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F46990" w14:textId="77777777" w:rsidR="00A31938" w:rsidRDefault="00A31938" w:rsidP="00A31938"/>
        </w:tc>
      </w:tr>
      <w:tr w:rsidR="00A31938" w:rsidRPr="00B3499B" w14:paraId="35FA8821"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9732E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89835F" w14:textId="04D53FC6"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817BBF"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53CFC" w14:textId="40CEE8D0"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B146EC" w14:textId="77777777" w:rsidR="00A31938" w:rsidRDefault="00A31938" w:rsidP="00A31938"/>
        </w:tc>
      </w:tr>
      <w:tr w:rsidR="00A31938" w:rsidRPr="00B3499B" w14:paraId="62BF739B"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146F9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9464E" w14:textId="03FC4DB9"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DAC10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2C0734" w14:textId="5CC65B56"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1D3D25" w14:textId="77777777" w:rsidR="00A31938" w:rsidRDefault="00A31938" w:rsidP="00A31938"/>
        </w:tc>
      </w:tr>
      <w:tr w:rsidR="00A31938" w:rsidRPr="00B3499B" w14:paraId="18BD3EA0"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C2DFD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132A55" w14:textId="3BF6632D"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4BBAD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AF01E" w14:textId="3F1D9DB3"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EA90AE" w14:textId="77777777" w:rsidR="00A31938" w:rsidRDefault="00A31938" w:rsidP="00A31938"/>
        </w:tc>
      </w:tr>
      <w:tr w:rsidR="00A31938" w:rsidRPr="00B3499B" w14:paraId="045D51C3"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184AA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5C4C9" w14:textId="335B29F4"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8B291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B50C0F" w14:textId="6E37B7D0"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9C8312" w14:textId="77777777" w:rsidR="00A31938" w:rsidRDefault="00A31938" w:rsidP="00A31938"/>
        </w:tc>
      </w:tr>
      <w:tr w:rsidR="00A31938" w:rsidRPr="00B3499B" w14:paraId="0D4EDC09"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6620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BABB18" w14:textId="4C76A5DC"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A875CA"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BB99C7" w14:textId="6A939F6B"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074781" w14:textId="77777777" w:rsidR="00A31938" w:rsidRDefault="00A31938" w:rsidP="00A31938"/>
        </w:tc>
      </w:tr>
      <w:tr w:rsidR="00A31938" w:rsidRPr="00B3499B" w14:paraId="69D94D9A"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BF34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90B280" w14:textId="7B257284"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1CABD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F87087" w14:textId="61C33965"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01D1C6" w14:textId="77777777" w:rsidR="00A31938" w:rsidRDefault="00A31938" w:rsidP="00A31938"/>
        </w:tc>
      </w:tr>
      <w:tr w:rsidR="00A31938" w:rsidRPr="00B3499B" w14:paraId="537400DF"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83016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8F0C8" w14:textId="6E9D0CFD"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9FCE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6FD82" w14:textId="6ABCF8AE"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B83FCA" w14:textId="77777777" w:rsidR="00A31938" w:rsidRDefault="00A31938" w:rsidP="00A31938"/>
        </w:tc>
      </w:tr>
      <w:tr w:rsidR="00A31938" w:rsidRPr="00B3499B" w14:paraId="158A6A6F" w14:textId="77777777" w:rsidTr="003B72D1">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1249B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3A6C9"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23FAA"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914403"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EAE61A" w14:textId="77777777" w:rsidR="00A31938" w:rsidRDefault="00A31938" w:rsidP="00A31938"/>
        </w:tc>
      </w:tr>
      <w:tr w:rsidR="00A31938" w:rsidRPr="00B3499B" w14:paraId="6C2BFEE7" w14:textId="77777777" w:rsidTr="0062148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B5712E" w14:textId="77777777" w:rsidR="00A31938" w:rsidRPr="00B3499B" w:rsidRDefault="00D82BF1" w:rsidP="00A31938">
            <w:pPr>
              <w:rPr>
                <w:rFonts w:cs="Arial"/>
                <w:bCs/>
                <w:color w:val="808080" w:themeColor="background1" w:themeShade="80"/>
                <w:sz w:val="16"/>
                <w:szCs w:val="14"/>
              </w:rPr>
            </w:pPr>
            <w:hyperlink r:id="rId70" w:history="1">
              <w:r w:rsidR="00A31938" w:rsidRPr="00B3499B">
                <w:rPr>
                  <w:rStyle w:val="Hyperlink"/>
                  <w:rFonts w:cs="Arial"/>
                  <w:bCs/>
                  <w:sz w:val="16"/>
                  <w:szCs w:val="14"/>
                </w:rPr>
                <w:t>Req. Template</w:t>
              </w:r>
            </w:hyperlink>
            <w:r w:rsidR="00A3193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3ECD2" w14:textId="77777777" w:rsidR="00A31938" w:rsidRPr="00B3499B" w:rsidRDefault="00A31938" w:rsidP="00A3193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60F88C" w14:textId="77777777" w:rsidR="00A31938" w:rsidRPr="00B3499B" w:rsidRDefault="00A31938" w:rsidP="00A3193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2B78A7" w14:textId="77777777" w:rsidR="00941EE9" w:rsidRPr="00E23282" w:rsidRDefault="00941EE9" w:rsidP="00941EE9"/>
    <w:p w14:paraId="2F7D34AD" w14:textId="01775552" w:rsidR="00941EE9" w:rsidRPr="00A31938" w:rsidRDefault="00941EE9" w:rsidP="00941EE9">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31938" w:rsidRPr="00B3499B" w14:paraId="4E98E512" w14:textId="77777777" w:rsidTr="00A3193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63481" w14:textId="77777777" w:rsidR="00A31938" w:rsidRPr="00B3499B" w:rsidRDefault="00A31938" w:rsidP="00A3193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31938" w:rsidRPr="00B3499B" w14:paraId="0386B7C9"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8C3D2" w14:textId="77777777" w:rsidR="00A31938" w:rsidRPr="00B3499B" w:rsidRDefault="00A31938" w:rsidP="00A31938">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D38CA" w14:textId="77777777" w:rsidR="00A31938" w:rsidRPr="001C5864" w:rsidRDefault="00A31938" w:rsidP="00A31938">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86DA1" w14:textId="77777777" w:rsidR="00A31938" w:rsidRPr="001C5864" w:rsidRDefault="00A31938" w:rsidP="00A31938">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2A7EF" w14:textId="77777777" w:rsidR="00A31938" w:rsidRPr="001C5864" w:rsidRDefault="00A31938" w:rsidP="00A31938">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14BC6" w14:textId="77777777" w:rsidR="00A31938" w:rsidRDefault="00A31938" w:rsidP="00A31938">
            <w:pPr>
              <w:overflowPunct/>
              <w:autoSpaceDE/>
              <w:autoSpaceDN/>
              <w:adjustRightInd/>
              <w:textAlignment w:val="auto"/>
              <w:rPr>
                <w:rFonts w:cs="Arial"/>
                <w:b/>
                <w:bCs/>
                <w:color w:val="000000"/>
              </w:rPr>
            </w:pPr>
            <w:r>
              <w:rPr>
                <w:rFonts w:cs="Arial"/>
                <w:b/>
                <w:bCs/>
                <w:color w:val="000000"/>
              </w:rPr>
              <w:t>Connection</w:t>
            </w:r>
          </w:p>
          <w:p w14:paraId="1324BD81" w14:textId="77777777" w:rsidR="00A31938" w:rsidRPr="00B3499B" w:rsidRDefault="00A31938" w:rsidP="00A31938">
            <w:pPr>
              <w:ind w:left="141"/>
              <w:rPr>
                <w:rFonts w:cs="Arial"/>
                <w:color w:val="000000" w:themeColor="text1"/>
                <w:sz w:val="16"/>
                <w:szCs w:val="14"/>
              </w:rPr>
            </w:pPr>
            <w:r>
              <w:t>(</w:t>
            </w:r>
            <w:r w:rsidRPr="001321BD">
              <w:rPr>
                <w:i/>
              </w:rPr>
              <w:t>Optional)</w:t>
            </w:r>
          </w:p>
        </w:tc>
      </w:tr>
      <w:tr w:rsidR="00A31938" w:rsidRPr="00B3499B" w14:paraId="74C3F3C3"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1397C8" w14:textId="707BAF8A" w:rsidR="00A31938" w:rsidRDefault="00A31938" w:rsidP="00A31938">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29BBC" w14:textId="3A4284E6" w:rsidR="00A31938" w:rsidRPr="00A31938" w:rsidRDefault="00A31938" w:rsidP="00A31938">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D7175"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C68093" w14:textId="77777777" w:rsidR="00A31938" w:rsidRDefault="00A31938" w:rsidP="00A31938">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3F76F9" w14:textId="77777777" w:rsidR="00A31938" w:rsidRDefault="00A31938" w:rsidP="00A31938"/>
        </w:tc>
      </w:tr>
      <w:tr w:rsidR="00A31938" w:rsidRPr="00B3499B" w14:paraId="7CFBED58"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6B80B8" w14:textId="77777777" w:rsidR="00A31938" w:rsidRDefault="00A31938" w:rsidP="00A31938">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35D681" w14:textId="77777777" w:rsidR="00A31938" w:rsidRPr="00B40277" w:rsidRDefault="00A31938" w:rsidP="00A31938">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72ED87"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0F25A5" w14:textId="77777777" w:rsidR="00A31938" w:rsidRDefault="00A31938" w:rsidP="00A31938">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23D6FF" w14:textId="77777777" w:rsidR="00A31938" w:rsidRDefault="00A31938" w:rsidP="00A31938"/>
        </w:tc>
      </w:tr>
      <w:tr w:rsidR="00A31938" w:rsidRPr="00B3499B" w14:paraId="084C56B9"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4EF1C1" w14:textId="77777777" w:rsidR="00A31938" w:rsidRDefault="00A31938" w:rsidP="00A31938">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9D2E89" w14:textId="77777777" w:rsidR="00A31938" w:rsidRPr="00B40277" w:rsidRDefault="00A31938" w:rsidP="00A31938">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F2B2A"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7CB96" w14:textId="77777777" w:rsidR="00A31938" w:rsidRDefault="00A31938" w:rsidP="00A31938">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4A37D3" w14:textId="77777777" w:rsidR="00A31938" w:rsidRDefault="00A31938" w:rsidP="00A31938"/>
        </w:tc>
      </w:tr>
      <w:tr w:rsidR="00A31938" w:rsidRPr="00B3499B" w14:paraId="36B61CBF" w14:textId="77777777" w:rsidTr="00A3193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A7AC1B" w14:textId="77777777" w:rsidR="00A31938" w:rsidRPr="00B3499B" w:rsidRDefault="00D82BF1" w:rsidP="00A31938">
            <w:pPr>
              <w:rPr>
                <w:rFonts w:cs="Arial"/>
                <w:bCs/>
                <w:color w:val="808080" w:themeColor="background1" w:themeShade="80"/>
                <w:sz w:val="16"/>
                <w:szCs w:val="14"/>
              </w:rPr>
            </w:pPr>
            <w:hyperlink r:id="rId71" w:history="1">
              <w:r w:rsidR="00A31938" w:rsidRPr="00B3499B">
                <w:rPr>
                  <w:rStyle w:val="Hyperlink"/>
                  <w:rFonts w:cs="Arial"/>
                  <w:bCs/>
                  <w:sz w:val="16"/>
                  <w:szCs w:val="14"/>
                </w:rPr>
                <w:t>Req. Template</w:t>
              </w:r>
            </w:hyperlink>
            <w:r w:rsidR="00A3193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826ACB" w14:textId="77777777" w:rsidR="00A31938" w:rsidRPr="00B3499B" w:rsidRDefault="00A31938" w:rsidP="00A3193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79F46" w14:textId="77777777" w:rsidR="00A31938" w:rsidRPr="00B3499B" w:rsidRDefault="00A31938" w:rsidP="00A3193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DCED67" w14:textId="77777777" w:rsidR="00941EE9" w:rsidRDefault="00941EE9" w:rsidP="00941EE9">
      <w:pPr>
        <w:pStyle w:val="BodyText"/>
      </w:pPr>
    </w:p>
    <w:p w14:paraId="3C8C5BF7" w14:textId="77777777" w:rsidR="00941EE9" w:rsidRPr="00612064" w:rsidRDefault="00941EE9" w:rsidP="00941EE9">
      <w:pPr>
        <w:spacing w:before="20"/>
        <w:rPr>
          <w:vanish/>
        </w:rPr>
      </w:pPr>
    </w:p>
    <w:p w14:paraId="6FB0DA82" w14:textId="77777777" w:rsidR="00941EE9" w:rsidRDefault="00941EE9" w:rsidP="00941EE9">
      <w:pPr>
        <w:pStyle w:val="Heading6"/>
        <w:keepNext w:val="0"/>
        <w:tabs>
          <w:tab w:val="clear" w:pos="900"/>
          <w:tab w:val="left" w:pos="709"/>
        </w:tabs>
        <w:spacing w:before="240"/>
      </w:pPr>
      <w:r>
        <w:t>Parameters</w:t>
      </w:r>
    </w:p>
    <w:p w14:paraId="6EBBADE0" w14:textId="77777777" w:rsidR="00941EE9" w:rsidRPr="00A57D05" w:rsidRDefault="00941EE9" w:rsidP="00941EE9"/>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41EE9" w:rsidRPr="00E54DEA" w14:paraId="6CB9F330" w14:textId="77777777" w:rsidTr="00783604">
        <w:trPr>
          <w:trHeight w:val="161"/>
        </w:trPr>
        <w:tc>
          <w:tcPr>
            <w:tcW w:w="1838" w:type="dxa"/>
            <w:shd w:val="clear" w:color="auto" w:fill="D9D9D9" w:themeFill="background1" w:themeFillShade="D9"/>
            <w:noWrap/>
            <w:hideMark/>
          </w:tcPr>
          <w:p w14:paraId="310A65EF"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6F54987" w14:textId="77777777" w:rsidR="00941EE9" w:rsidRDefault="00941EE9"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B12B9BA" w14:textId="77777777" w:rsidR="00941EE9" w:rsidRDefault="00941EE9"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86BEDCF"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F8F04DA" w14:textId="77777777" w:rsidR="00941EE9" w:rsidRDefault="00941EE9" w:rsidP="00783604">
            <w:pPr>
              <w:overflowPunct/>
              <w:autoSpaceDE/>
              <w:autoSpaceDN/>
              <w:adjustRightInd/>
              <w:textAlignment w:val="auto"/>
              <w:rPr>
                <w:rFonts w:cs="Arial"/>
                <w:b/>
                <w:bCs/>
                <w:color w:val="000000"/>
              </w:rPr>
            </w:pPr>
            <w:r>
              <w:rPr>
                <w:rFonts w:cs="Arial"/>
                <w:b/>
                <w:bCs/>
                <w:color w:val="000000"/>
              </w:rPr>
              <w:t>Method Details</w:t>
            </w:r>
          </w:p>
        </w:tc>
      </w:tr>
      <w:tr w:rsidR="00941EE9" w:rsidRPr="003F473D" w14:paraId="71B0FDF2" w14:textId="77777777" w:rsidTr="00783604">
        <w:trPr>
          <w:trHeight w:val="70"/>
        </w:trPr>
        <w:tc>
          <w:tcPr>
            <w:tcW w:w="1838" w:type="dxa"/>
            <w:noWrap/>
          </w:tcPr>
          <w:p w14:paraId="34B36A08" w14:textId="77777777" w:rsidR="00941EE9" w:rsidRPr="00D20BE7" w:rsidRDefault="00941EE9"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1F77677" w14:textId="77777777" w:rsidR="00941EE9" w:rsidRPr="00D20BE7" w:rsidRDefault="00941EE9"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88B0F5" w14:textId="77777777" w:rsidR="00941EE9" w:rsidRPr="00D20BE7" w:rsidRDefault="00941EE9"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24622713"/>
            <w:placeholder>
              <w:docPart w:val="C9E9C7073A93499EA4E0D0277CBEA62F"/>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FF99F44" w14:textId="77777777" w:rsidR="00941EE9" w:rsidRPr="00D20BE7" w:rsidRDefault="00941EE9" w:rsidP="00783604">
                <w:pPr>
                  <w:rPr>
                    <w:color w:val="000000" w:themeColor="text1"/>
                    <w:sz w:val="18"/>
                  </w:rPr>
                </w:pPr>
                <w:r w:rsidRPr="00D20BE7">
                  <w:rPr>
                    <w:sz w:val="18"/>
                  </w:rPr>
                  <w:t>Choose an item.</w:t>
                </w:r>
              </w:p>
            </w:tc>
          </w:sdtContent>
        </w:sdt>
        <w:tc>
          <w:tcPr>
            <w:tcW w:w="3402" w:type="dxa"/>
          </w:tcPr>
          <w:p w14:paraId="165FBBB6" w14:textId="77777777" w:rsidR="00941EE9" w:rsidRPr="00D20BE7" w:rsidRDefault="00941EE9" w:rsidP="00783604">
            <w:pPr>
              <w:rPr>
                <w:sz w:val="18"/>
              </w:rPr>
            </w:pPr>
            <w:r w:rsidRPr="00D20BE7">
              <w:rPr>
                <w:sz w:val="18"/>
              </w:rPr>
              <w:t>Depends on Method selection. For Method 2 a DID including start bit and length could be given. For Central Car Config a signal could be referenced</w:t>
            </w:r>
          </w:p>
        </w:tc>
      </w:tr>
      <w:tr w:rsidR="00941EE9" w:rsidRPr="003F473D" w14:paraId="6354D642" w14:textId="77777777" w:rsidTr="00783604">
        <w:trPr>
          <w:trHeight w:val="71"/>
        </w:trPr>
        <w:tc>
          <w:tcPr>
            <w:tcW w:w="1838" w:type="dxa"/>
            <w:noWrap/>
          </w:tcPr>
          <w:p w14:paraId="2E0B1C09" w14:textId="77777777" w:rsidR="00941EE9" w:rsidRPr="00D14691" w:rsidRDefault="00941EE9" w:rsidP="00783604">
            <w:pPr>
              <w:overflowPunct/>
              <w:autoSpaceDE/>
              <w:autoSpaceDN/>
              <w:adjustRightInd/>
              <w:textAlignment w:val="auto"/>
              <w:rPr>
                <w:color w:val="000000" w:themeColor="text1"/>
              </w:rPr>
            </w:pPr>
          </w:p>
        </w:tc>
        <w:tc>
          <w:tcPr>
            <w:tcW w:w="1843" w:type="dxa"/>
          </w:tcPr>
          <w:p w14:paraId="7B3F4721" w14:textId="77777777" w:rsidR="00941EE9" w:rsidRPr="00D14691" w:rsidRDefault="00941EE9" w:rsidP="00783604">
            <w:pPr>
              <w:rPr>
                <w:color w:val="000000" w:themeColor="text1"/>
              </w:rPr>
            </w:pPr>
          </w:p>
        </w:tc>
        <w:tc>
          <w:tcPr>
            <w:tcW w:w="1701" w:type="dxa"/>
          </w:tcPr>
          <w:p w14:paraId="4598B03A" w14:textId="77777777" w:rsidR="00941EE9" w:rsidRPr="00D14691" w:rsidRDefault="00941EE9" w:rsidP="00783604">
            <w:pPr>
              <w:rPr>
                <w:color w:val="000000" w:themeColor="text1"/>
              </w:rPr>
            </w:pPr>
          </w:p>
        </w:tc>
        <w:tc>
          <w:tcPr>
            <w:tcW w:w="1417" w:type="dxa"/>
            <w:noWrap/>
          </w:tcPr>
          <w:p w14:paraId="0DAD8900" w14:textId="77777777" w:rsidR="00941EE9" w:rsidRPr="00D14691" w:rsidRDefault="00941EE9" w:rsidP="00783604">
            <w:pPr>
              <w:rPr>
                <w:color w:val="000000" w:themeColor="text1"/>
              </w:rPr>
            </w:pPr>
          </w:p>
        </w:tc>
        <w:tc>
          <w:tcPr>
            <w:tcW w:w="3402" w:type="dxa"/>
          </w:tcPr>
          <w:p w14:paraId="556D7601" w14:textId="77777777" w:rsidR="00941EE9" w:rsidRPr="00D14691" w:rsidRDefault="00941EE9" w:rsidP="00783604">
            <w:pPr>
              <w:rPr>
                <w:color w:val="000000" w:themeColor="text1"/>
              </w:rPr>
            </w:pPr>
          </w:p>
        </w:tc>
      </w:tr>
    </w:tbl>
    <w:p w14:paraId="48AC9045" w14:textId="77777777" w:rsidR="00941EE9" w:rsidRDefault="00941EE9" w:rsidP="00941EE9">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F278F4B" w14:textId="77777777" w:rsidR="00941EE9" w:rsidRPr="003678EC" w:rsidRDefault="00941EE9" w:rsidP="00941EE9">
      <w:pPr>
        <w:rPr>
          <w:lang w:val="en-GB"/>
        </w:rPr>
      </w:pPr>
    </w:p>
    <w:p w14:paraId="4BB0FD1F" w14:textId="77777777" w:rsidR="00941EE9" w:rsidRPr="003E2313" w:rsidRDefault="00941EE9" w:rsidP="00941EE9">
      <w:pPr>
        <w:pStyle w:val="Heading6"/>
        <w:keepNext w:val="0"/>
        <w:tabs>
          <w:tab w:val="clear" w:pos="900"/>
          <w:tab w:val="left" w:pos="709"/>
        </w:tabs>
        <w:spacing w:before="240"/>
      </w:pPr>
      <w:r>
        <w:t>Interface</w:t>
      </w:r>
      <w:r w:rsidRPr="003E2313">
        <w:t xml:space="preserve"> Requirements</w:t>
      </w:r>
    </w:p>
    <w:p w14:paraId="5FEB7609" w14:textId="77C9417F" w:rsidR="00941EE9" w:rsidRDefault="00941EE9" w:rsidP="00941EE9">
      <w:pPr>
        <w:tabs>
          <w:tab w:val="left" w:pos="284"/>
          <w:tab w:val="left" w:pos="851"/>
        </w:tabs>
      </w:pPr>
    </w:p>
    <w:p w14:paraId="7EE29620" w14:textId="66ECA173" w:rsidR="00665D12" w:rsidRPr="003225C9" w:rsidRDefault="00665D12" w:rsidP="00941EE9">
      <w:pPr>
        <w:tabs>
          <w:tab w:val="left" w:pos="284"/>
          <w:tab w:val="left" w:pos="851"/>
        </w:tabs>
      </w:pPr>
      <w:r>
        <w:t>See SOA Interface Specification in VSEM for addition Seat Service requirements</w:t>
      </w:r>
    </w:p>
    <w:p w14:paraId="671C270F" w14:textId="77777777" w:rsidR="00941EE9" w:rsidRDefault="00941EE9" w:rsidP="00941EE9">
      <w:pPr>
        <w:pStyle w:val="Heading5"/>
        <w:keepNext w:val="0"/>
        <w:tabs>
          <w:tab w:val="clear" w:pos="900"/>
          <w:tab w:val="left" w:pos="709"/>
        </w:tabs>
        <w:spacing w:before="240"/>
        <w:rPr>
          <w:lang w:val="en-GB"/>
        </w:rPr>
      </w:pPr>
      <w:r>
        <w:rPr>
          <w:lang w:val="en-GB"/>
        </w:rPr>
        <w:t>Function Requirements</w:t>
      </w:r>
    </w:p>
    <w:p w14:paraId="3E136AF4" w14:textId="77777777" w:rsidR="00941EE9" w:rsidRPr="003225C9" w:rsidRDefault="00941EE9" w:rsidP="00941EE9"/>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41EE9" w14:paraId="27F8D4E6" w14:textId="77777777" w:rsidTr="00783604">
        <w:tc>
          <w:tcPr>
            <w:tcW w:w="1934" w:type="dxa"/>
            <w:shd w:val="clear" w:color="auto" w:fill="D9D9D9" w:themeFill="background1" w:themeFillShade="D9"/>
          </w:tcPr>
          <w:p w14:paraId="09FAD9D3" w14:textId="77777777" w:rsidR="00941EE9" w:rsidRDefault="00941EE9" w:rsidP="00783604">
            <w:pPr>
              <w:rPr>
                <w:b/>
              </w:rPr>
            </w:pPr>
            <w:r w:rsidRPr="00AF169D">
              <w:rPr>
                <w:b/>
              </w:rPr>
              <w:t>Requirement ID</w:t>
            </w:r>
          </w:p>
          <w:p w14:paraId="77833C8E" w14:textId="77777777" w:rsidR="00941EE9" w:rsidRPr="00AF169D" w:rsidRDefault="00941EE9" w:rsidP="00783604">
            <w:pPr>
              <w:rPr>
                <w:b/>
              </w:rPr>
            </w:pPr>
            <w:r w:rsidRPr="00EB7BB6">
              <w:t>(of Logical Function)</w:t>
            </w:r>
          </w:p>
        </w:tc>
        <w:tc>
          <w:tcPr>
            <w:tcW w:w="2177" w:type="dxa"/>
            <w:shd w:val="clear" w:color="auto" w:fill="D9D9D9" w:themeFill="background1" w:themeFillShade="D9"/>
          </w:tcPr>
          <w:p w14:paraId="00B709AD" w14:textId="77777777" w:rsidR="00941EE9" w:rsidRDefault="00941EE9" w:rsidP="00783604">
            <w:pPr>
              <w:rPr>
                <w:b/>
              </w:rPr>
            </w:pPr>
            <w:r w:rsidRPr="00AF169D">
              <w:rPr>
                <w:b/>
              </w:rPr>
              <w:t>Requirement Title</w:t>
            </w:r>
          </w:p>
        </w:tc>
        <w:tc>
          <w:tcPr>
            <w:tcW w:w="1425" w:type="dxa"/>
            <w:shd w:val="clear" w:color="auto" w:fill="D9D9D9" w:themeFill="background1" w:themeFillShade="D9"/>
          </w:tcPr>
          <w:p w14:paraId="08FAEF84" w14:textId="77777777" w:rsidR="00941EE9" w:rsidRDefault="00941EE9" w:rsidP="00783604">
            <w:pPr>
              <w:rPr>
                <w:b/>
              </w:rPr>
            </w:pPr>
            <w:r>
              <w:rPr>
                <w:b/>
              </w:rPr>
              <w:t>Modification</w:t>
            </w:r>
          </w:p>
        </w:tc>
        <w:tc>
          <w:tcPr>
            <w:tcW w:w="1712" w:type="dxa"/>
            <w:shd w:val="clear" w:color="auto" w:fill="D9D9D9" w:themeFill="background1" w:themeFillShade="D9"/>
          </w:tcPr>
          <w:p w14:paraId="1DC3613D" w14:textId="77777777" w:rsidR="00941EE9" w:rsidRDefault="00941EE9" w:rsidP="00783604">
            <w:pPr>
              <w:rPr>
                <w:b/>
              </w:rPr>
            </w:pPr>
            <w:r w:rsidRPr="00AF169D">
              <w:rPr>
                <w:b/>
              </w:rPr>
              <w:t xml:space="preserve">Requirement </w:t>
            </w:r>
            <w:r>
              <w:rPr>
                <w:b/>
              </w:rPr>
              <w:t>ID</w:t>
            </w:r>
          </w:p>
          <w:p w14:paraId="6B762EAC" w14:textId="77777777" w:rsidR="00941EE9" w:rsidRPr="00AF169D" w:rsidRDefault="00941EE9"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FE965F2" w14:textId="77777777" w:rsidR="00941EE9" w:rsidRPr="00AF169D" w:rsidRDefault="00941EE9" w:rsidP="00783604">
            <w:pPr>
              <w:rPr>
                <w:b/>
              </w:rPr>
            </w:pPr>
            <w:r>
              <w:rPr>
                <w:b/>
              </w:rPr>
              <w:t>Comment</w:t>
            </w:r>
          </w:p>
        </w:tc>
      </w:tr>
      <w:tr w:rsidR="00941EE9" w14:paraId="5E06ACC3" w14:textId="77777777" w:rsidTr="00783604">
        <w:tc>
          <w:tcPr>
            <w:tcW w:w="1934" w:type="dxa"/>
          </w:tcPr>
          <w:p w14:paraId="100C492F" w14:textId="3FF42F9A" w:rsidR="00941EE9" w:rsidRPr="000F4E8B" w:rsidRDefault="00941EE9" w:rsidP="00783604"/>
        </w:tc>
        <w:tc>
          <w:tcPr>
            <w:tcW w:w="2177" w:type="dxa"/>
          </w:tcPr>
          <w:p w14:paraId="42604A72" w14:textId="77777777" w:rsidR="00941EE9" w:rsidRPr="000F4E8B" w:rsidRDefault="00941EE9" w:rsidP="00783604"/>
        </w:tc>
        <w:tc>
          <w:tcPr>
            <w:tcW w:w="1425" w:type="dxa"/>
          </w:tcPr>
          <w:p w14:paraId="0314BE00" w14:textId="5E917624" w:rsidR="00941EE9" w:rsidRPr="000F4E8B" w:rsidRDefault="00941EE9" w:rsidP="00783604"/>
        </w:tc>
        <w:tc>
          <w:tcPr>
            <w:tcW w:w="1712" w:type="dxa"/>
          </w:tcPr>
          <w:p w14:paraId="4DC9BD85" w14:textId="276165F7" w:rsidR="00941EE9" w:rsidRPr="000F4E8B" w:rsidRDefault="00941EE9" w:rsidP="00783604"/>
        </w:tc>
        <w:tc>
          <w:tcPr>
            <w:tcW w:w="2958" w:type="dxa"/>
          </w:tcPr>
          <w:p w14:paraId="4F788803" w14:textId="77777777" w:rsidR="00941EE9" w:rsidRPr="000F4E8B" w:rsidRDefault="00941EE9" w:rsidP="00783604"/>
        </w:tc>
      </w:tr>
      <w:tr w:rsidR="00941EE9" w14:paraId="0D4C42A8" w14:textId="77777777" w:rsidTr="00783604">
        <w:tc>
          <w:tcPr>
            <w:tcW w:w="1934" w:type="dxa"/>
          </w:tcPr>
          <w:p w14:paraId="411E8E3B" w14:textId="1BE9B874" w:rsidR="00941EE9" w:rsidRPr="000F4E8B" w:rsidRDefault="00941EE9" w:rsidP="00783604"/>
        </w:tc>
        <w:tc>
          <w:tcPr>
            <w:tcW w:w="2177" w:type="dxa"/>
          </w:tcPr>
          <w:p w14:paraId="4C433BA9" w14:textId="77777777" w:rsidR="00941EE9" w:rsidRPr="000F4E8B" w:rsidRDefault="00941EE9" w:rsidP="00783604"/>
        </w:tc>
        <w:tc>
          <w:tcPr>
            <w:tcW w:w="1425" w:type="dxa"/>
          </w:tcPr>
          <w:p w14:paraId="4A548E26" w14:textId="594DE226" w:rsidR="00941EE9" w:rsidRPr="000F4E8B" w:rsidRDefault="00941EE9" w:rsidP="00783604"/>
        </w:tc>
        <w:tc>
          <w:tcPr>
            <w:tcW w:w="1712" w:type="dxa"/>
          </w:tcPr>
          <w:p w14:paraId="28DE13C9" w14:textId="15D2F6AC" w:rsidR="00941EE9" w:rsidRPr="000F4E8B" w:rsidRDefault="00941EE9" w:rsidP="00783604"/>
        </w:tc>
        <w:tc>
          <w:tcPr>
            <w:tcW w:w="2958" w:type="dxa"/>
          </w:tcPr>
          <w:p w14:paraId="6AA9C089" w14:textId="77777777" w:rsidR="00941EE9" w:rsidRPr="000F4E8B" w:rsidRDefault="00941EE9" w:rsidP="00783604"/>
        </w:tc>
      </w:tr>
      <w:tr w:rsidR="00941EE9" w14:paraId="205C1499" w14:textId="77777777" w:rsidTr="00783604">
        <w:tc>
          <w:tcPr>
            <w:tcW w:w="1934" w:type="dxa"/>
          </w:tcPr>
          <w:p w14:paraId="41A5D650" w14:textId="69F802B7" w:rsidR="00941EE9" w:rsidRPr="000F4E8B" w:rsidRDefault="00941EE9" w:rsidP="00783604"/>
        </w:tc>
        <w:tc>
          <w:tcPr>
            <w:tcW w:w="2177" w:type="dxa"/>
          </w:tcPr>
          <w:p w14:paraId="121B8625" w14:textId="77777777" w:rsidR="00941EE9" w:rsidRPr="000F4E8B" w:rsidRDefault="00941EE9" w:rsidP="00783604"/>
        </w:tc>
        <w:tc>
          <w:tcPr>
            <w:tcW w:w="1425" w:type="dxa"/>
          </w:tcPr>
          <w:p w14:paraId="44F5ED11" w14:textId="2DB73EFC" w:rsidR="00941EE9" w:rsidRPr="000F4E8B" w:rsidRDefault="00941EE9" w:rsidP="00783604"/>
        </w:tc>
        <w:tc>
          <w:tcPr>
            <w:tcW w:w="1712" w:type="dxa"/>
          </w:tcPr>
          <w:p w14:paraId="299484C9" w14:textId="7055FC26" w:rsidR="00941EE9" w:rsidRPr="000F4E8B" w:rsidRDefault="00941EE9" w:rsidP="00783604"/>
        </w:tc>
        <w:tc>
          <w:tcPr>
            <w:tcW w:w="2958" w:type="dxa"/>
          </w:tcPr>
          <w:p w14:paraId="41B6E42B" w14:textId="77777777" w:rsidR="00941EE9" w:rsidRPr="000F4E8B" w:rsidRDefault="00941EE9" w:rsidP="00783604"/>
        </w:tc>
      </w:tr>
    </w:tbl>
    <w:p w14:paraId="078EF64C" w14:textId="77777777" w:rsidR="00941EE9"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28B6461" w14:textId="77777777" w:rsidR="00941EE9" w:rsidRDefault="00941EE9" w:rsidP="00941EE9"/>
    <w:tbl>
      <w:tblPr>
        <w:tblStyle w:val="TableGrid"/>
        <w:tblW w:w="10201" w:type="dxa"/>
        <w:tblLook w:val="04A0" w:firstRow="1" w:lastRow="0" w:firstColumn="1" w:lastColumn="0" w:noHBand="0" w:noVBand="1"/>
      </w:tblPr>
      <w:tblGrid>
        <w:gridCol w:w="1838"/>
        <w:gridCol w:w="4253"/>
        <w:gridCol w:w="4110"/>
      </w:tblGrid>
      <w:tr w:rsidR="00941EE9" w14:paraId="0C533A3D" w14:textId="77777777" w:rsidTr="00783604">
        <w:tc>
          <w:tcPr>
            <w:tcW w:w="1838" w:type="dxa"/>
            <w:shd w:val="clear" w:color="auto" w:fill="D9D9D9" w:themeFill="background1" w:themeFillShade="D9"/>
          </w:tcPr>
          <w:p w14:paraId="08969B82" w14:textId="77777777" w:rsidR="00941EE9" w:rsidRDefault="00941EE9" w:rsidP="00783604">
            <w:pPr>
              <w:rPr>
                <w:b/>
              </w:rPr>
            </w:pPr>
            <w:r w:rsidRPr="00AF169D">
              <w:rPr>
                <w:b/>
              </w:rPr>
              <w:t>Requirement ID</w:t>
            </w:r>
          </w:p>
          <w:p w14:paraId="14D87B88" w14:textId="77777777" w:rsidR="00941EE9" w:rsidRPr="00AF169D" w:rsidRDefault="00941EE9" w:rsidP="00783604">
            <w:pPr>
              <w:rPr>
                <w:b/>
              </w:rPr>
            </w:pPr>
            <w:r w:rsidRPr="00EB7BB6">
              <w:t>(of Logical Function)</w:t>
            </w:r>
          </w:p>
        </w:tc>
        <w:tc>
          <w:tcPr>
            <w:tcW w:w="4253" w:type="dxa"/>
            <w:shd w:val="clear" w:color="auto" w:fill="D9D9D9" w:themeFill="background1" w:themeFillShade="D9"/>
          </w:tcPr>
          <w:p w14:paraId="5007D7D0" w14:textId="77777777" w:rsidR="00941EE9" w:rsidRPr="00AF169D" w:rsidRDefault="00941EE9" w:rsidP="00783604">
            <w:pPr>
              <w:rPr>
                <w:b/>
              </w:rPr>
            </w:pPr>
            <w:r w:rsidRPr="00AF169D">
              <w:rPr>
                <w:b/>
              </w:rPr>
              <w:t>Requirement Title</w:t>
            </w:r>
          </w:p>
        </w:tc>
        <w:tc>
          <w:tcPr>
            <w:tcW w:w="4110" w:type="dxa"/>
            <w:shd w:val="clear" w:color="auto" w:fill="D9D9D9" w:themeFill="background1" w:themeFillShade="D9"/>
          </w:tcPr>
          <w:p w14:paraId="57EF245F" w14:textId="77777777" w:rsidR="00941EE9" w:rsidRPr="00AF169D" w:rsidRDefault="00941EE9" w:rsidP="00783604">
            <w:pPr>
              <w:rPr>
                <w:b/>
              </w:rPr>
            </w:pPr>
            <w:r>
              <w:rPr>
                <w:b/>
              </w:rPr>
              <w:t>Comment</w:t>
            </w:r>
          </w:p>
        </w:tc>
      </w:tr>
      <w:tr w:rsidR="00941EE9" w14:paraId="0BB95247" w14:textId="77777777" w:rsidTr="00783604">
        <w:tc>
          <w:tcPr>
            <w:tcW w:w="1838" w:type="dxa"/>
          </w:tcPr>
          <w:p w14:paraId="6FEDF4F3" w14:textId="77777777" w:rsidR="00941EE9" w:rsidRDefault="00941EE9" w:rsidP="00783604"/>
        </w:tc>
        <w:tc>
          <w:tcPr>
            <w:tcW w:w="4253" w:type="dxa"/>
          </w:tcPr>
          <w:p w14:paraId="16DAF05C" w14:textId="77777777" w:rsidR="00941EE9" w:rsidRDefault="00941EE9" w:rsidP="00783604"/>
        </w:tc>
        <w:tc>
          <w:tcPr>
            <w:tcW w:w="4110" w:type="dxa"/>
          </w:tcPr>
          <w:p w14:paraId="6843CA6B" w14:textId="77777777" w:rsidR="00941EE9" w:rsidRDefault="00941EE9" w:rsidP="00783604"/>
        </w:tc>
      </w:tr>
      <w:tr w:rsidR="00941EE9" w14:paraId="6EB2E712" w14:textId="77777777" w:rsidTr="00783604">
        <w:tc>
          <w:tcPr>
            <w:tcW w:w="1838" w:type="dxa"/>
          </w:tcPr>
          <w:p w14:paraId="5F961461" w14:textId="77777777" w:rsidR="00941EE9" w:rsidRDefault="00941EE9" w:rsidP="00783604"/>
        </w:tc>
        <w:tc>
          <w:tcPr>
            <w:tcW w:w="4253" w:type="dxa"/>
          </w:tcPr>
          <w:p w14:paraId="1B98BBFC" w14:textId="77777777" w:rsidR="00941EE9" w:rsidRDefault="00941EE9" w:rsidP="00783604"/>
        </w:tc>
        <w:tc>
          <w:tcPr>
            <w:tcW w:w="4110" w:type="dxa"/>
          </w:tcPr>
          <w:p w14:paraId="4D7077DB" w14:textId="77777777" w:rsidR="00941EE9" w:rsidRDefault="00941EE9" w:rsidP="00783604"/>
        </w:tc>
      </w:tr>
      <w:tr w:rsidR="00941EE9" w14:paraId="34C36E2F" w14:textId="77777777" w:rsidTr="00783604">
        <w:tc>
          <w:tcPr>
            <w:tcW w:w="1838" w:type="dxa"/>
          </w:tcPr>
          <w:p w14:paraId="60578790" w14:textId="77777777" w:rsidR="00941EE9" w:rsidRDefault="00941EE9" w:rsidP="00783604">
            <w:r>
              <w:t>…</w:t>
            </w:r>
          </w:p>
        </w:tc>
        <w:tc>
          <w:tcPr>
            <w:tcW w:w="4253" w:type="dxa"/>
          </w:tcPr>
          <w:p w14:paraId="18F87A0E" w14:textId="77777777" w:rsidR="00941EE9" w:rsidRDefault="00941EE9" w:rsidP="00783604"/>
        </w:tc>
        <w:tc>
          <w:tcPr>
            <w:tcW w:w="4110" w:type="dxa"/>
          </w:tcPr>
          <w:p w14:paraId="0F6F1D4B" w14:textId="77777777" w:rsidR="00941EE9" w:rsidRDefault="00941EE9" w:rsidP="00783604"/>
        </w:tc>
      </w:tr>
    </w:tbl>
    <w:p w14:paraId="4866D3CB" w14:textId="77777777" w:rsidR="00941EE9" w:rsidRPr="00702453" w:rsidRDefault="00941EE9" w:rsidP="00941EE9">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D800F8" w14:textId="77777777" w:rsidR="00941EE9" w:rsidRDefault="00941EE9" w:rsidP="00941EE9"/>
    <w:p w14:paraId="18A9E4FD" w14:textId="77777777" w:rsidR="00941EE9" w:rsidRDefault="00941EE9" w:rsidP="00941EE9">
      <w:pPr>
        <w:pStyle w:val="Heading6"/>
        <w:keepNext w:val="0"/>
        <w:tabs>
          <w:tab w:val="clear" w:pos="900"/>
          <w:tab w:val="left" w:pos="709"/>
        </w:tabs>
        <w:spacing w:before="240"/>
        <w:rPr>
          <w:lang w:val="en-GB"/>
        </w:rPr>
      </w:pPr>
      <w:r>
        <w:rPr>
          <w:lang w:val="en-GB"/>
        </w:rPr>
        <w:t>Component Specific Requirements</w:t>
      </w:r>
    </w:p>
    <w:p w14:paraId="267A1D8D" w14:textId="77777777" w:rsidR="00941EE9" w:rsidRPr="00B56F4E" w:rsidRDefault="00941EE9" w:rsidP="00941EE9">
      <w:pPr>
        <w:pStyle w:val="Heading3"/>
        <w:keepNext w:val="0"/>
        <w:tabs>
          <w:tab w:val="clear" w:pos="900"/>
          <w:tab w:val="left" w:pos="709"/>
          <w:tab w:val="left" w:pos="851"/>
        </w:tabs>
        <w:spacing w:before="240"/>
        <w:rPr>
          <w:szCs w:val="20"/>
          <w:lang w:val="en-GB"/>
        </w:rPr>
      </w:pPr>
      <w:r>
        <w:rPr>
          <w:szCs w:val="20"/>
          <w:lang w:val="en-GB"/>
        </w:rPr>
        <w:t>SCMD</w:t>
      </w:r>
    </w:p>
    <w:p w14:paraId="35CC7D2B" w14:textId="77777777" w:rsidR="00941EE9" w:rsidRDefault="00941EE9" w:rsidP="00941EE9">
      <w:r>
        <w:t>SCMD</w:t>
      </w:r>
    </w:p>
    <w:p w14:paraId="00EAB763" w14:textId="77777777" w:rsidR="00941EE9" w:rsidRDefault="00941EE9" w:rsidP="00941EE9"/>
    <w:p w14:paraId="4789FF7F" w14:textId="77777777" w:rsidR="00941EE9" w:rsidRPr="003305ED" w:rsidRDefault="00941EE9" w:rsidP="00941EE9">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50BECF0" wp14:editId="458D9618">
            <wp:extent cx="152400" cy="152400"/>
            <wp:effectExtent l="0" t="0" r="0" b="0"/>
            <wp:docPr id="34" name="Picture -254372083.jpg" descr="-25437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4372083.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2R RH Seat Massage Request</w:t>
      </w:r>
    </w:p>
    <w:p w14:paraId="141B7D43" w14:textId="4D96E862" w:rsidR="00941EE9" w:rsidRDefault="00941EE9" w:rsidP="00941EE9">
      <w:pPr>
        <w:pStyle w:val="Heading5"/>
        <w:keepNext w:val="0"/>
        <w:tabs>
          <w:tab w:val="clear" w:pos="900"/>
          <w:tab w:val="left" w:pos="709"/>
        </w:tabs>
        <w:spacing w:before="240"/>
        <w:rPr>
          <w:lang w:val="en-GB"/>
        </w:rPr>
      </w:pPr>
      <w:r>
        <w:rPr>
          <w:lang w:val="en-GB"/>
        </w:rPr>
        <w:t>Function Interfaces</w:t>
      </w:r>
    </w:p>
    <w:p w14:paraId="315DE8F9" w14:textId="7ABF537F" w:rsidR="007D6AF9" w:rsidRDefault="007D6AF9" w:rsidP="007D6AF9">
      <w:pPr>
        <w:rPr>
          <w:lang w:val="en-GB"/>
        </w:rPr>
      </w:pPr>
    </w:p>
    <w:p w14:paraId="452F658F" w14:textId="77777777" w:rsidR="007D6AF9" w:rsidRDefault="007D6AF9" w:rsidP="007D6AF9">
      <w:pPr>
        <w:rPr>
          <w:b/>
          <w:bCs/>
          <w:iCs/>
          <w:color w:val="000000" w:themeColor="text1"/>
        </w:rPr>
      </w:pPr>
      <w:r>
        <w:rPr>
          <w:b/>
          <w:bCs/>
          <w:iCs/>
          <w:color w:val="000000" w:themeColor="text1"/>
        </w:rPr>
        <w:t xml:space="preserve">Seat Massage Control Behavior (Using </w:t>
      </w:r>
      <w:proofErr w:type="spellStart"/>
      <w:r>
        <w:rPr>
          <w:b/>
          <w:bCs/>
          <w:iCs/>
          <w:color w:val="000000" w:themeColor="text1"/>
        </w:rPr>
        <w:t>SoA</w:t>
      </w:r>
      <w:proofErr w:type="spellEnd"/>
      <w:r>
        <w:rPr>
          <w:b/>
          <w:bCs/>
          <w:iCs/>
          <w:color w:val="000000" w:themeColor="text1"/>
        </w:rPr>
        <w:t xml:space="preserve"> Seat Service):</w:t>
      </w:r>
    </w:p>
    <w:p w14:paraId="4657F39E" w14:textId="77777777" w:rsidR="007D6AF9" w:rsidRDefault="007D6AF9" w:rsidP="007D6AF9">
      <w:pPr>
        <w:rPr>
          <w:highlight w:val="green"/>
        </w:rPr>
      </w:pPr>
    </w:p>
    <w:p w14:paraId="3729D7FB" w14:textId="77777777" w:rsidR="007D6AF9" w:rsidRDefault="007D6AF9" w:rsidP="007D6AF9">
      <w:pPr>
        <w:rPr>
          <w:highlight w:val="green"/>
        </w:rPr>
      </w:pPr>
      <w:r>
        <w:rPr>
          <w:noProof/>
        </w:rPr>
        <w:drawing>
          <wp:inline distT="0" distB="0" distL="0" distR="0" wp14:anchorId="1825A527" wp14:editId="773D9777">
            <wp:extent cx="6570980" cy="23215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70980" cy="2321560"/>
                    </a:xfrm>
                    <a:prstGeom prst="rect">
                      <a:avLst/>
                    </a:prstGeom>
                  </pic:spPr>
                </pic:pic>
              </a:graphicData>
            </a:graphic>
          </wp:inline>
        </w:drawing>
      </w:r>
    </w:p>
    <w:p w14:paraId="18F33470" w14:textId="77777777" w:rsidR="007D6AF9" w:rsidRPr="007D6AF9" w:rsidRDefault="007D6AF9" w:rsidP="007D6AF9">
      <w:pPr>
        <w:rPr>
          <w:lang w:val="en-GB"/>
        </w:rPr>
      </w:pPr>
    </w:p>
    <w:p w14:paraId="7DA13546" w14:textId="0642E2D6" w:rsidR="00941EE9" w:rsidRDefault="00941EE9" w:rsidP="00941EE9"/>
    <w:p w14:paraId="3C4F656E" w14:textId="2C3C0938" w:rsidR="00A40140" w:rsidRPr="00A40140" w:rsidRDefault="00A40140" w:rsidP="00A40140">
      <w:pPr>
        <w:rPr>
          <w:rFonts w:ascii="Calibri" w:hAnsi="Calibri"/>
        </w:rPr>
      </w:pPr>
      <w:r>
        <w:t>1. URC shall use ECG Seat Services to communicate with SCMD for seat massage operation</w:t>
      </w:r>
    </w:p>
    <w:p w14:paraId="4CF30A2C" w14:textId="77777777" w:rsidR="00A40140" w:rsidRDefault="00A40140" w:rsidP="00A40140"/>
    <w:p w14:paraId="22DA1254" w14:textId="3B2CF62D" w:rsidR="00A40140" w:rsidRDefault="00A40140" w:rsidP="00A40140">
      <w:r>
        <w:t>2. SCMD shall consider URC Seat Request from ECG Service request as lowest priority</w:t>
      </w:r>
    </w:p>
    <w:p w14:paraId="46ECEA59" w14:textId="09E7358C" w:rsidR="0015100E" w:rsidRDefault="0015100E" w:rsidP="00A40140"/>
    <w:p w14:paraId="05FDEDD7" w14:textId="65C30A02" w:rsidR="0015100E" w:rsidRDefault="0015100E" w:rsidP="00A40140">
      <w:r>
        <w:t xml:space="preserve">3. Reference </w:t>
      </w:r>
      <w:proofErr w:type="spellStart"/>
      <w:r>
        <w:t>SeatService</w:t>
      </w:r>
      <w:proofErr w:type="spellEnd"/>
      <w:r>
        <w:t xml:space="preserve"> VSEM ID: 735414</w:t>
      </w:r>
    </w:p>
    <w:p w14:paraId="22FDD9EA" w14:textId="77777777" w:rsidR="00A40140" w:rsidRDefault="00A40140" w:rsidP="00A40140"/>
    <w:p w14:paraId="1F8D0C8F" w14:textId="01277B2E" w:rsidR="00A31938" w:rsidRPr="003B799F" w:rsidRDefault="0015100E" w:rsidP="00A40140">
      <w:r>
        <w:t>4</w:t>
      </w:r>
      <w:r w:rsidR="00A40140">
        <w:t xml:space="preserve">. URC Shall utilize the Seat Service </w:t>
      </w:r>
      <w:proofErr w:type="spellStart"/>
      <w:r w:rsidR="00A40140">
        <w:t>SoA</w:t>
      </w:r>
      <w:proofErr w:type="spellEnd"/>
      <w:r w:rsidR="00A40140">
        <w:t xml:space="preserve"> interface to control seat movement with the APIs listed below</w:t>
      </w:r>
    </w:p>
    <w:p w14:paraId="210928F2" w14:textId="70654247" w:rsidR="00941EE9" w:rsidRPr="00A31938" w:rsidRDefault="00941EE9" w:rsidP="00941EE9">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350"/>
        <w:gridCol w:w="539"/>
        <w:gridCol w:w="1186"/>
        <w:gridCol w:w="2145"/>
        <w:gridCol w:w="1260"/>
        <w:gridCol w:w="1530"/>
        <w:gridCol w:w="1346"/>
      </w:tblGrid>
      <w:tr w:rsidR="00A31938" w:rsidRPr="00B3499B" w14:paraId="60729706" w14:textId="77777777" w:rsidTr="00A3193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D24375" w14:textId="77777777" w:rsidR="00A31938" w:rsidRPr="00B3499B" w:rsidRDefault="00A31938" w:rsidP="00A3193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31938" w:rsidRPr="00B3499B" w14:paraId="2B18CB4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8B1E0" w14:textId="77777777" w:rsidR="00A31938" w:rsidRPr="00B3499B" w:rsidRDefault="00A31938" w:rsidP="00A31938">
            <w:pPr>
              <w:rPr>
                <w:rFonts w:cs="Arial"/>
                <w:b/>
                <w:bCs/>
                <w:sz w:val="16"/>
                <w:szCs w:val="14"/>
              </w:rPr>
            </w:pPr>
            <w:r>
              <w:rPr>
                <w:rFonts w:cs="Arial"/>
                <w:b/>
                <w:bCs/>
                <w:color w:val="000000"/>
              </w:rPr>
              <w:t xml:space="preserve">Logical </w:t>
            </w:r>
            <w:r w:rsidRPr="00E54DEA">
              <w:rPr>
                <w:rFonts w:cs="Arial"/>
                <w:b/>
                <w:bCs/>
                <w:color w:val="000000"/>
              </w:rPr>
              <w:t>Signal Name</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C990A" w14:textId="77777777" w:rsidR="00A31938" w:rsidRPr="001C5864" w:rsidRDefault="00A31938" w:rsidP="00A31938">
            <w:pPr>
              <w:rPr>
                <w:rFonts w:cs="Arial"/>
                <w:b/>
                <w:bCs/>
                <w:color w:val="000000"/>
              </w:rPr>
            </w:pPr>
            <w:r>
              <w:rPr>
                <w:rFonts w:cs="Arial"/>
                <w:b/>
                <w:bCs/>
                <w:color w:val="000000"/>
              </w:rPr>
              <w:t xml:space="preserve">Technical </w:t>
            </w:r>
            <w:r w:rsidRPr="00E54DEA">
              <w:rPr>
                <w:rFonts w:cs="Arial"/>
                <w:b/>
                <w:bCs/>
                <w:color w:val="000000"/>
              </w:rPr>
              <w:t>Signal Name</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81D73" w14:textId="77777777" w:rsidR="00A31938" w:rsidRPr="001C5864" w:rsidRDefault="00A31938" w:rsidP="00A31938">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EB8B1" w14:textId="77777777" w:rsidR="00A31938" w:rsidRPr="001C5864" w:rsidRDefault="00A31938" w:rsidP="00A31938">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03811" w14:textId="77777777" w:rsidR="00A31938" w:rsidRDefault="00A31938" w:rsidP="00A31938">
            <w:pPr>
              <w:overflowPunct/>
              <w:autoSpaceDE/>
              <w:autoSpaceDN/>
              <w:adjustRightInd/>
              <w:textAlignment w:val="auto"/>
              <w:rPr>
                <w:rFonts w:cs="Arial"/>
                <w:b/>
                <w:bCs/>
                <w:color w:val="000000"/>
              </w:rPr>
            </w:pPr>
            <w:r>
              <w:rPr>
                <w:rFonts w:cs="Arial"/>
                <w:b/>
                <w:bCs/>
                <w:color w:val="000000"/>
              </w:rPr>
              <w:t>Connection</w:t>
            </w:r>
          </w:p>
          <w:p w14:paraId="61C3AEE1" w14:textId="77777777" w:rsidR="00A31938" w:rsidRPr="00B3499B" w:rsidRDefault="00A31938" w:rsidP="00A31938">
            <w:pPr>
              <w:ind w:left="141"/>
              <w:rPr>
                <w:rFonts w:cs="Arial"/>
                <w:color w:val="000000" w:themeColor="text1"/>
                <w:sz w:val="16"/>
                <w:szCs w:val="14"/>
              </w:rPr>
            </w:pPr>
            <w:r>
              <w:t>(</w:t>
            </w:r>
            <w:r w:rsidRPr="001321BD">
              <w:rPr>
                <w:i/>
              </w:rPr>
              <w:t>Optional)</w:t>
            </w:r>
          </w:p>
        </w:tc>
      </w:tr>
      <w:tr w:rsidR="00A31938" w:rsidRPr="00B3499B" w14:paraId="38DC2DA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3A2419" w14:textId="46F60C37" w:rsidR="00A31938" w:rsidRPr="00FC20E1" w:rsidRDefault="00A31938" w:rsidP="00A31938">
            <w:pPr>
              <w:rPr>
                <w:rFonts w:cs="Arial"/>
                <w:bCs/>
                <w:color w:val="000000" w:themeColor="text1"/>
                <w:sz w:val="16"/>
                <w:szCs w:val="16"/>
              </w:rPr>
            </w:pPr>
            <w:r w:rsidRPr="00FC20E1">
              <w:rPr>
                <w:bCs/>
                <w:sz w:val="16"/>
                <w:szCs w:val="16"/>
                <w:lang w:val="en-GB"/>
              </w:rPr>
              <w:t xml:space="preserve">Manage 2R </w:t>
            </w:r>
            <w:r>
              <w:rPr>
                <w:bCs/>
                <w:sz w:val="16"/>
                <w:szCs w:val="16"/>
                <w:lang w:val="en-GB"/>
              </w:rPr>
              <w:t>RH</w:t>
            </w:r>
            <w:r w:rsidRPr="00FC20E1">
              <w:rPr>
                <w:bCs/>
                <w:sz w:val="16"/>
                <w:szCs w:val="16"/>
                <w:lang w:val="en-GB"/>
              </w:rPr>
              <w:t xml:space="preserve"> Seat Massage Request</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87C8B8" w14:textId="6D075D7A" w:rsidR="00A31938" w:rsidRPr="00D13678" w:rsidRDefault="00A31938" w:rsidP="00A31938">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SECOND_ROW_PASSENGER, MASSAGE_ON, </w:t>
            </w:r>
            <w:r w:rsidRPr="00D13678">
              <w:rPr>
                <w:rFonts w:cs="Arial"/>
                <w:color w:val="000000" w:themeColor="text1"/>
                <w:sz w:val="16"/>
                <w:szCs w:val="14"/>
              </w:rPr>
              <w:t xml:space="preserve">MASSAGE_NONE, </w:t>
            </w:r>
            <w:r w:rsidRPr="00D13678">
              <w:rPr>
                <w:color w:val="000000" w:themeColor="text1"/>
                <w:sz w:val="16"/>
                <w:szCs w:val="16"/>
              </w:rPr>
              <w:t>MASSAGE_INTENSITY_LOW</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2C1B9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AC35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950B37" w14:textId="77777777" w:rsidR="00A31938" w:rsidRDefault="00A31938" w:rsidP="00A31938"/>
        </w:tc>
      </w:tr>
      <w:tr w:rsidR="00A31938" w:rsidRPr="00B3499B" w14:paraId="5790BC1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1008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0DAA68" w14:textId="6FC357F5" w:rsidR="00A31938" w:rsidRPr="002E77C8" w:rsidRDefault="00A31938" w:rsidP="00A31938">
            <w:pPr>
              <w:rPr>
                <w:rFonts w:ascii="Calibri" w:hAnsi="Calibri"/>
                <w:color w:val="000000"/>
                <w:sz w:val="16"/>
                <w:szCs w:val="16"/>
              </w:rPr>
            </w:pPr>
            <w:proofErr w:type="spellStart"/>
            <w:r>
              <w:rPr>
                <w:color w:val="000000"/>
                <w:sz w:val="16"/>
                <w:szCs w:val="16"/>
              </w:rPr>
              <w:t>AdjustSeatMassageRqst</w:t>
            </w:r>
            <w:proofErr w:type="spellEnd"/>
            <w:r>
              <w:rPr>
                <w:color w:val="000000"/>
                <w:sz w:val="16"/>
                <w:szCs w:val="16"/>
              </w:rPr>
              <w:t xml:space="preserve"> (OFF_BOARD, </w:t>
            </w:r>
            <w:r>
              <w:rPr>
                <w:rFonts w:cs="Arial"/>
                <w:color w:val="000000" w:themeColor="text1"/>
                <w:sz w:val="16"/>
                <w:szCs w:val="14"/>
              </w:rPr>
              <w:t>SECOND_ROW_PASSENGER</w:t>
            </w:r>
            <w:r>
              <w:rPr>
                <w:color w:val="000000"/>
                <w:sz w:val="16"/>
                <w:szCs w:val="16"/>
              </w:rPr>
              <w:t>, MASSAGE_ON, MASSAGE_LOWER_ROLLING, MASSAGE_INTENSITY_LOW)</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4F4BB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7C58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00B79D" w14:textId="77777777" w:rsidR="00A31938" w:rsidRDefault="00A31938" w:rsidP="00A31938"/>
        </w:tc>
      </w:tr>
      <w:tr w:rsidR="00A31938" w:rsidRPr="00B3499B" w14:paraId="4CA31F8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8D28E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662E1B" w14:textId="3A119029"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3B10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AA3C1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D13320" w14:textId="77777777" w:rsidR="00A31938" w:rsidRDefault="00A31938" w:rsidP="00A31938"/>
        </w:tc>
      </w:tr>
      <w:tr w:rsidR="00A31938" w:rsidRPr="00B3499B" w14:paraId="6AF69F0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FC594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F9C238" w14:textId="3EEF15B9"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CDED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1DF21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DD2C3B" w14:textId="77777777" w:rsidR="00A31938" w:rsidRDefault="00A31938" w:rsidP="00A31938"/>
        </w:tc>
      </w:tr>
      <w:tr w:rsidR="00A31938" w:rsidRPr="00B3499B" w14:paraId="7EAA36B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000A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66AF9C" w14:textId="15FBE05A"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BC77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F16BD"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A81E96" w14:textId="77777777" w:rsidR="00A31938" w:rsidRDefault="00A31938" w:rsidP="00A31938"/>
        </w:tc>
      </w:tr>
      <w:tr w:rsidR="00A31938" w:rsidRPr="00B3499B" w14:paraId="39EB45A7"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2A6C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C44002" w14:textId="4BFD69D7"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D87D4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A9351"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023655" w14:textId="77777777" w:rsidR="00A31938" w:rsidRDefault="00A31938" w:rsidP="00A31938"/>
        </w:tc>
      </w:tr>
      <w:tr w:rsidR="00A31938" w:rsidRPr="00B3499B" w14:paraId="1A8A512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DBEB4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DE44A2" w14:textId="4583D1B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FBD10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8E825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29F435" w14:textId="77777777" w:rsidR="00A31938" w:rsidRDefault="00A31938" w:rsidP="00A31938"/>
        </w:tc>
      </w:tr>
      <w:tr w:rsidR="00A31938" w:rsidRPr="00B3499B" w14:paraId="44A723C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56F11F"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6D0A73" w14:textId="35C5737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6D5F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BB25B1"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A1E3A6" w14:textId="77777777" w:rsidR="00A31938" w:rsidRDefault="00A31938" w:rsidP="00A31938"/>
        </w:tc>
      </w:tr>
      <w:tr w:rsidR="00A31938" w:rsidRPr="00B3499B" w14:paraId="27E0495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15812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7D362" w14:textId="3A7CC446"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45553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E3913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471AEA" w14:textId="77777777" w:rsidR="00A31938" w:rsidRDefault="00A31938" w:rsidP="00A31938"/>
        </w:tc>
      </w:tr>
      <w:tr w:rsidR="00A31938" w:rsidRPr="00B3499B" w14:paraId="03D6414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B642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ED1CAE" w14:textId="2CCCB742"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721F1F"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0AEEC"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E3523A" w14:textId="77777777" w:rsidR="00A31938" w:rsidRDefault="00A31938" w:rsidP="00A31938"/>
        </w:tc>
      </w:tr>
      <w:tr w:rsidR="00A31938" w:rsidRPr="00B3499B" w14:paraId="028EFA8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3223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3DD77" w14:textId="2AA1439E"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A3D706"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CF53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D9333A" w14:textId="77777777" w:rsidR="00A31938" w:rsidRDefault="00A31938" w:rsidP="00A31938"/>
        </w:tc>
      </w:tr>
      <w:tr w:rsidR="00A31938" w:rsidRPr="00B3499B" w14:paraId="05E67FF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E11A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893ED" w14:textId="6574331C" w:rsidR="00A31938" w:rsidRPr="006353E0" w:rsidRDefault="00A31938" w:rsidP="00A31938">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SECOND_ROW_PASSENGER, 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MEDIUM</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FF4E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62AA2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26F735" w14:textId="77777777" w:rsidR="00A31938" w:rsidRDefault="00A31938" w:rsidP="00A31938"/>
        </w:tc>
      </w:tr>
      <w:tr w:rsidR="00A31938" w:rsidRPr="00B3499B" w14:paraId="6D68642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C762F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2DA2AF" w14:textId="78C6D64A" w:rsidR="00A31938" w:rsidRPr="006353E0" w:rsidRDefault="00A31938" w:rsidP="00A31938">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Pr>
                <w:rFonts w:cs="Arial"/>
                <w:color w:val="000000" w:themeColor="text1"/>
                <w:sz w:val="16"/>
                <w:szCs w:val="14"/>
              </w:rPr>
              <w:t>SECOND_ROW_PASSENGER</w:t>
            </w:r>
            <w:r>
              <w:rPr>
                <w:color w:val="000000"/>
                <w:sz w:val="16"/>
                <w:szCs w:val="16"/>
              </w:rPr>
              <w:t xml:space="preserve">, MASSAGE_ON, MASSAGE_LOWER_ROLLING, </w:t>
            </w:r>
            <w:r w:rsidRPr="00D13678">
              <w:rPr>
                <w:color w:val="000000" w:themeColor="text1"/>
                <w:sz w:val="16"/>
                <w:szCs w:val="16"/>
              </w:rPr>
              <w:t>MASSAGE_INTENSITY_</w:t>
            </w:r>
            <w:r>
              <w:rPr>
                <w:color w:val="000000" w:themeColor="text1"/>
                <w:sz w:val="16"/>
                <w:szCs w:val="16"/>
              </w:rPr>
              <w:t>MEDIUM</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6E98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F953E8"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14B4CA" w14:textId="77777777" w:rsidR="00A31938" w:rsidRDefault="00A31938" w:rsidP="00A31938"/>
        </w:tc>
      </w:tr>
      <w:tr w:rsidR="00A31938" w:rsidRPr="00B3499B" w14:paraId="5E40801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D6090C"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260114" w14:textId="513C746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42F7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9CA6F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BF26CE" w14:textId="77777777" w:rsidR="00A31938" w:rsidRDefault="00A31938" w:rsidP="00A31938"/>
        </w:tc>
      </w:tr>
      <w:tr w:rsidR="00A31938" w:rsidRPr="00B3499B" w14:paraId="43DE6BA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7E77E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CA9D53" w14:textId="0F61EF0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02733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AB469"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B7F92A" w14:textId="77777777" w:rsidR="00A31938" w:rsidRDefault="00A31938" w:rsidP="00A31938"/>
        </w:tc>
      </w:tr>
      <w:tr w:rsidR="00A31938" w:rsidRPr="00B3499B" w14:paraId="0E8004ED"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D452F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7E8B4A" w14:textId="1BBE7276"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B2886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6935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EEF027" w14:textId="77777777" w:rsidR="00A31938" w:rsidRDefault="00A31938" w:rsidP="00A31938"/>
        </w:tc>
      </w:tr>
      <w:tr w:rsidR="00A31938" w:rsidRPr="00B3499B" w14:paraId="0CC1826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49BC2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C33B7F" w14:textId="6B077F1E"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CE342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B2AA48"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3B7343" w14:textId="77777777" w:rsidR="00A31938" w:rsidRDefault="00A31938" w:rsidP="00A31938"/>
        </w:tc>
      </w:tr>
      <w:tr w:rsidR="00A31938" w:rsidRPr="00B3499B" w14:paraId="53EC1BE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51BBC"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F5E579" w14:textId="59DAA8FD"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71154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9C86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997362" w14:textId="77777777" w:rsidR="00A31938" w:rsidRDefault="00A31938" w:rsidP="00A31938"/>
        </w:tc>
      </w:tr>
      <w:tr w:rsidR="00A31938" w:rsidRPr="00B3499B" w14:paraId="7D94A111"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F7CB6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42443E" w14:textId="57E37AB0"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0EFF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42B0D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882232" w14:textId="77777777" w:rsidR="00A31938" w:rsidRDefault="00A31938" w:rsidP="00A31938"/>
        </w:tc>
      </w:tr>
      <w:tr w:rsidR="00A31938" w:rsidRPr="00B3499B" w14:paraId="5E2C976F"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F3FF4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94915F" w14:textId="469DDFA9"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99AFC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F9E71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246B14" w14:textId="77777777" w:rsidR="00A31938" w:rsidRDefault="00A31938" w:rsidP="00A31938"/>
        </w:tc>
      </w:tr>
      <w:tr w:rsidR="00A31938" w:rsidRPr="00B3499B" w14:paraId="41C30B3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A6DD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5B0BE" w14:textId="0147F5D9"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A53C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D8CBB"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6CB0B0" w14:textId="77777777" w:rsidR="00A31938" w:rsidRDefault="00A31938" w:rsidP="00A31938"/>
        </w:tc>
      </w:tr>
      <w:tr w:rsidR="00A31938" w:rsidRPr="00B3499B" w14:paraId="45DDE59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91BDB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88D31" w14:textId="1AC0D9B2"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D7E2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9C459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27E736" w14:textId="77777777" w:rsidR="00A31938" w:rsidRDefault="00A31938" w:rsidP="00A31938"/>
        </w:tc>
      </w:tr>
      <w:tr w:rsidR="00A31938" w:rsidRPr="00B3499B" w14:paraId="76AF756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BDF678"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A55C45" w14:textId="1DEB41F4" w:rsidR="00A31938" w:rsidRPr="006353E0" w:rsidRDefault="00A31938" w:rsidP="00A31938">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SECOND_ROW_PASSENGER, 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HIGH</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D1948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3B507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89B347" w14:textId="77777777" w:rsidR="00A31938" w:rsidRDefault="00A31938" w:rsidP="00A31938"/>
        </w:tc>
      </w:tr>
      <w:tr w:rsidR="00A31938" w:rsidRPr="00B3499B" w14:paraId="4C11141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3886C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975257" w14:textId="79827964" w:rsidR="00A31938" w:rsidRPr="006353E0" w:rsidRDefault="00A31938" w:rsidP="00A31938">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Pr>
                <w:rFonts w:cs="Arial"/>
                <w:color w:val="000000" w:themeColor="text1"/>
                <w:sz w:val="16"/>
                <w:szCs w:val="14"/>
              </w:rPr>
              <w:t>SECOND_ROW_PASSENGER</w:t>
            </w:r>
            <w:r>
              <w:rPr>
                <w:color w:val="000000"/>
                <w:sz w:val="16"/>
                <w:szCs w:val="16"/>
              </w:rPr>
              <w:t xml:space="preserve">, MASSAGE_ON, MASSAGE_LOWER_ROLLING, </w:t>
            </w:r>
            <w:r w:rsidRPr="00D13678">
              <w:rPr>
                <w:color w:val="000000" w:themeColor="text1"/>
                <w:sz w:val="16"/>
                <w:szCs w:val="16"/>
              </w:rPr>
              <w:t>MASSAGE_INTENSITY_</w:t>
            </w:r>
            <w:r>
              <w:rPr>
                <w:color w:val="000000" w:themeColor="text1"/>
                <w:sz w:val="16"/>
                <w:szCs w:val="16"/>
              </w:rPr>
              <w:t>HIGH</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3EA97A"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F866F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91F92E" w14:textId="77777777" w:rsidR="00A31938" w:rsidRDefault="00A31938" w:rsidP="00A31938"/>
        </w:tc>
      </w:tr>
      <w:tr w:rsidR="00A31938" w:rsidRPr="00B3499B" w14:paraId="499C400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3C303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126581" w14:textId="1ECCF0E5"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CCD03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5BC8D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3475E8" w14:textId="77777777" w:rsidR="00A31938" w:rsidRDefault="00A31938" w:rsidP="00A31938"/>
        </w:tc>
      </w:tr>
      <w:tr w:rsidR="00A31938" w:rsidRPr="00B3499B" w14:paraId="35D84BE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50A15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4934F5" w14:textId="04C2951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16C0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19236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6FF35E" w14:textId="77777777" w:rsidR="00A31938" w:rsidRDefault="00A31938" w:rsidP="00A31938"/>
        </w:tc>
      </w:tr>
      <w:tr w:rsidR="00A31938" w:rsidRPr="00B3499B" w14:paraId="6BAC620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E4558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0EA03" w14:textId="52FA1E3D"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0E5F1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63B632"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519421" w14:textId="77777777" w:rsidR="00A31938" w:rsidRDefault="00A31938" w:rsidP="00A31938"/>
        </w:tc>
      </w:tr>
      <w:tr w:rsidR="00A31938" w:rsidRPr="00B3499B" w14:paraId="3E08FBD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3A38B5"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9E5A23" w14:textId="689E6AA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F4B72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22FCC1"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474AB0" w14:textId="77777777" w:rsidR="00A31938" w:rsidRDefault="00A31938" w:rsidP="00A31938"/>
        </w:tc>
      </w:tr>
      <w:tr w:rsidR="00A31938" w:rsidRPr="00B3499B" w14:paraId="566FFD2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2EA0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CA11B2" w14:textId="379D29FB"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5C82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AD89D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8DE3FB" w14:textId="77777777" w:rsidR="00A31938" w:rsidRDefault="00A31938" w:rsidP="00A31938"/>
        </w:tc>
      </w:tr>
      <w:tr w:rsidR="00A31938" w:rsidRPr="00B3499B" w14:paraId="1DA3C60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4FD3B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7A6B81" w14:textId="3F89A873"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7ADAA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3FC22"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8C83AA" w14:textId="77777777" w:rsidR="00A31938" w:rsidRDefault="00A31938" w:rsidP="00A31938"/>
        </w:tc>
      </w:tr>
      <w:tr w:rsidR="00A31938" w:rsidRPr="00B3499B" w14:paraId="6D5FF5CF"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F1005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7D95B" w14:textId="06F7C42D"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Pr>
                <w:color w:val="000000"/>
                <w:sz w:val="16"/>
                <w:szCs w:val="16"/>
              </w:rPr>
              <w:t xml:space="preserve"> 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4A75A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8FD88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72F64E" w14:textId="77777777" w:rsidR="00A31938" w:rsidRDefault="00A31938" w:rsidP="00A31938"/>
        </w:tc>
      </w:tr>
      <w:tr w:rsidR="00A31938" w:rsidRPr="00B3499B" w14:paraId="11FDFB2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6008F"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03942" w14:textId="722E791E"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113B2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6CDA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DDAB35" w14:textId="77777777" w:rsidR="00A31938" w:rsidRDefault="00A31938" w:rsidP="00A31938"/>
        </w:tc>
      </w:tr>
      <w:tr w:rsidR="00A31938" w:rsidRPr="00B3499B" w14:paraId="18C587F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99CEE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A360CA" w14:textId="44ADAB7D"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4FC4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0FE46C"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BAE3E5" w14:textId="77777777" w:rsidR="00A31938" w:rsidRDefault="00A31938" w:rsidP="00A31938"/>
        </w:tc>
      </w:tr>
      <w:tr w:rsidR="00A31938" w:rsidRPr="00B3499B" w14:paraId="6C05757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D8B95"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E0BB34" w14:textId="77777777" w:rsidR="00A31938" w:rsidRPr="006353E0" w:rsidRDefault="00A31938" w:rsidP="00A31938">
            <w:pPr>
              <w:rPr>
                <w:rFonts w:cs="Arial"/>
                <w:color w:val="000000" w:themeColor="text1"/>
                <w:sz w:val="16"/>
                <w:szCs w:val="14"/>
              </w:rPr>
            </w:pPr>
            <w:r>
              <w:rPr>
                <w:rFonts w:cs="Arial"/>
                <w:color w:val="000000" w:themeColor="text1"/>
                <w:sz w:val="16"/>
                <w:szCs w:val="14"/>
              </w:rPr>
              <w:t>Repeat APIs with MASSGE_OFF</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7A9F4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3CEAB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044CDD" w14:textId="77777777" w:rsidR="00A31938" w:rsidRDefault="00A31938" w:rsidP="00A31938"/>
        </w:tc>
      </w:tr>
      <w:tr w:rsidR="00A31938" w:rsidRPr="00B3499B" w14:paraId="17D257B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8B63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24CCB"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8DD2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C970CA"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F9021A" w14:textId="77777777" w:rsidR="00A31938" w:rsidRDefault="00A31938" w:rsidP="00A31938"/>
        </w:tc>
      </w:tr>
      <w:tr w:rsidR="00A31938" w:rsidRPr="00B3499B" w14:paraId="4FD53B61"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7BF12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DE5D2C"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A94743"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1FACDB"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372D65" w14:textId="77777777" w:rsidR="00A31938" w:rsidRDefault="00A31938" w:rsidP="00A31938"/>
        </w:tc>
      </w:tr>
      <w:tr w:rsidR="00A31938" w:rsidRPr="00B3499B" w14:paraId="518AAC5D"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53E13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F3C0D1" w14:textId="5C98A052"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 xml:space="preserve">SECOND_ROW_PASSENGER, </w:t>
            </w:r>
            <w:r w:rsidRPr="00DD01D0">
              <w:rPr>
                <w:rFonts w:cs="Arial"/>
                <w:color w:val="000000" w:themeColor="text1"/>
                <w:sz w:val="16"/>
                <w:szCs w:val="14"/>
              </w:rPr>
              <w:t>NONE_SELECTED</w:t>
            </w:r>
            <w:r>
              <w:rPr>
                <w:rFonts w:cs="Arial"/>
                <w:color w:val="000000" w:themeColor="text1"/>
                <w:sz w:val="16"/>
                <w:szCs w:val="14"/>
              </w:rPr>
              <w:t xml:space="preserve">, </w:t>
            </w:r>
            <w:r w:rsidRPr="00DD01D0">
              <w:rPr>
                <w:rFonts w:cs="Arial"/>
                <w:color w:val="000000" w:themeColor="text1"/>
                <w:sz w:val="16"/>
                <w:szCs w:val="14"/>
              </w:rPr>
              <w:t>NULL_ACTION</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38D07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A33EF3"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B2CDB6" w14:textId="77777777" w:rsidR="00A31938" w:rsidRDefault="00A31938" w:rsidP="00A31938"/>
        </w:tc>
      </w:tr>
      <w:tr w:rsidR="00A31938" w:rsidRPr="00B3499B" w14:paraId="77EA702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033F2E"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9BA7EC" w14:textId="7103C26F"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85C4E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DFA64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FB2C98" w14:textId="77777777" w:rsidR="00A31938" w:rsidRDefault="00A31938" w:rsidP="00A31938"/>
        </w:tc>
      </w:tr>
      <w:tr w:rsidR="00A31938" w:rsidRPr="00B3499B" w14:paraId="1A8319C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DE479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D2C39" w14:textId="17AEA05E"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63B6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60ECAD"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648D07" w14:textId="77777777" w:rsidR="00A31938" w:rsidRDefault="00A31938" w:rsidP="00A31938"/>
        </w:tc>
      </w:tr>
      <w:tr w:rsidR="00A31938" w:rsidRPr="00B3499B" w14:paraId="113CD72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802DF9"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708504" w14:textId="522DCE15"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ABE94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2431B"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75409F" w14:textId="77777777" w:rsidR="00A31938" w:rsidRDefault="00A31938" w:rsidP="00A31938"/>
        </w:tc>
      </w:tr>
      <w:tr w:rsidR="00A31938" w:rsidRPr="00B3499B" w14:paraId="48870DD1"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5A56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77B596" w14:textId="574B5FFB"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7E32C6"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EDCB9"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169CB8" w14:textId="77777777" w:rsidR="00A31938" w:rsidRDefault="00A31938" w:rsidP="00A31938"/>
        </w:tc>
      </w:tr>
      <w:tr w:rsidR="00A31938" w:rsidRPr="00B3499B" w14:paraId="4A11F5B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29F60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F2721" w14:textId="0E6B3B2B"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1D019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D3F073"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BC54E6" w14:textId="77777777" w:rsidR="00A31938" w:rsidRDefault="00A31938" w:rsidP="00A31938"/>
        </w:tc>
      </w:tr>
      <w:tr w:rsidR="00A31938" w:rsidRPr="00B3499B" w14:paraId="094FDEA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0B3DC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DB0CC" w14:textId="4B76FDEB"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429BF"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26199"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A7114F" w14:textId="77777777" w:rsidR="00A31938" w:rsidRDefault="00A31938" w:rsidP="00A31938"/>
        </w:tc>
      </w:tr>
      <w:tr w:rsidR="00A31938" w:rsidRPr="00B3499B" w14:paraId="3F890D0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1DE6D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2E9497" w14:textId="3A46D66D"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07125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5750E6" w14:textId="4E80B259"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C7515B" w14:textId="77777777" w:rsidR="00A31938" w:rsidRDefault="00A31938" w:rsidP="00A31938"/>
        </w:tc>
      </w:tr>
      <w:tr w:rsidR="00A31938" w:rsidRPr="00B3499B" w14:paraId="35E4F03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E1741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E7423"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A32E4"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EF15F1"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299278" w14:textId="77777777" w:rsidR="00A31938" w:rsidRDefault="00A31938" w:rsidP="00A31938"/>
        </w:tc>
      </w:tr>
      <w:tr w:rsidR="00A31938" w:rsidRPr="00B3499B" w14:paraId="1030D3FA" w14:textId="77777777" w:rsidTr="00A3193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E05A07" w14:textId="77777777" w:rsidR="00A31938" w:rsidRPr="00B3499B" w:rsidRDefault="00D82BF1" w:rsidP="00A31938">
            <w:pPr>
              <w:rPr>
                <w:rFonts w:cs="Arial"/>
                <w:bCs/>
                <w:color w:val="808080" w:themeColor="background1" w:themeShade="80"/>
                <w:sz w:val="16"/>
                <w:szCs w:val="14"/>
              </w:rPr>
            </w:pPr>
            <w:hyperlink r:id="rId72" w:history="1">
              <w:r w:rsidR="00A31938" w:rsidRPr="00B3499B">
                <w:rPr>
                  <w:rStyle w:val="Hyperlink"/>
                  <w:rFonts w:cs="Arial"/>
                  <w:bCs/>
                  <w:sz w:val="16"/>
                  <w:szCs w:val="14"/>
                </w:rPr>
                <w:t>Req. Template</w:t>
              </w:r>
            </w:hyperlink>
            <w:r w:rsidR="00A3193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EA9588" w14:textId="77777777" w:rsidR="00A31938" w:rsidRPr="00B3499B" w:rsidRDefault="00A31938" w:rsidP="00A3193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777E2F" w14:textId="77777777" w:rsidR="00A31938" w:rsidRPr="00B3499B" w:rsidRDefault="00A31938" w:rsidP="00A3193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ABDE6F" w14:textId="77777777" w:rsidR="00941EE9" w:rsidRPr="008C50D1" w:rsidRDefault="00941EE9" w:rsidP="00941EE9">
      <w:pPr>
        <w:pStyle w:val="BodyText"/>
        <w:rPr>
          <w:color w:val="BFBFBF" w:themeColor="background1" w:themeShade="BF"/>
        </w:rPr>
      </w:pPr>
    </w:p>
    <w:p w14:paraId="0F8121B8" w14:textId="77777777" w:rsidR="00941EE9" w:rsidRPr="00E23282" w:rsidRDefault="00941EE9" w:rsidP="00941EE9"/>
    <w:p w14:paraId="67F737B4" w14:textId="77777777" w:rsidR="00941EE9" w:rsidRDefault="00941EE9" w:rsidP="00941EE9">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31938" w:rsidRPr="00B3499B" w14:paraId="7A6AF56A" w14:textId="77777777" w:rsidTr="00A3193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4ED28" w14:textId="77777777" w:rsidR="00A31938" w:rsidRPr="00B3499B" w:rsidRDefault="00A31938" w:rsidP="00A3193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31938" w:rsidRPr="00B3499B" w14:paraId="27A19C6B"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5D432" w14:textId="77777777" w:rsidR="00A31938" w:rsidRPr="00B3499B" w:rsidRDefault="00A31938" w:rsidP="00A31938">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A8990" w14:textId="77777777" w:rsidR="00A31938" w:rsidRPr="001C5864" w:rsidRDefault="00A31938" w:rsidP="00A31938">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C157A" w14:textId="77777777" w:rsidR="00A31938" w:rsidRPr="001C5864" w:rsidRDefault="00A31938" w:rsidP="00A31938">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0E40E" w14:textId="77777777" w:rsidR="00A31938" w:rsidRPr="001C5864" w:rsidRDefault="00A31938" w:rsidP="00A31938">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9B4CB" w14:textId="77777777" w:rsidR="00A31938" w:rsidRDefault="00A31938" w:rsidP="00A31938">
            <w:pPr>
              <w:overflowPunct/>
              <w:autoSpaceDE/>
              <w:autoSpaceDN/>
              <w:adjustRightInd/>
              <w:textAlignment w:val="auto"/>
              <w:rPr>
                <w:rFonts w:cs="Arial"/>
                <w:b/>
                <w:bCs/>
                <w:color w:val="000000"/>
              </w:rPr>
            </w:pPr>
            <w:r>
              <w:rPr>
                <w:rFonts w:cs="Arial"/>
                <w:b/>
                <w:bCs/>
                <w:color w:val="000000"/>
              </w:rPr>
              <w:t>Connection</w:t>
            </w:r>
          </w:p>
          <w:p w14:paraId="1869A312" w14:textId="77777777" w:rsidR="00A31938" w:rsidRPr="00B3499B" w:rsidRDefault="00A31938" w:rsidP="00A31938">
            <w:pPr>
              <w:ind w:left="141"/>
              <w:rPr>
                <w:rFonts w:cs="Arial"/>
                <w:color w:val="000000" w:themeColor="text1"/>
                <w:sz w:val="16"/>
                <w:szCs w:val="14"/>
              </w:rPr>
            </w:pPr>
            <w:r>
              <w:t>(</w:t>
            </w:r>
            <w:r w:rsidRPr="001321BD">
              <w:rPr>
                <w:i/>
              </w:rPr>
              <w:t>Optional)</w:t>
            </w:r>
          </w:p>
        </w:tc>
      </w:tr>
      <w:tr w:rsidR="00A31938" w:rsidRPr="00B3499B" w14:paraId="47E8EC9A"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A7528" w14:textId="77777777" w:rsidR="00A31938" w:rsidRDefault="00A31938" w:rsidP="00A31938">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6D79E5" w14:textId="77777777" w:rsidR="00A31938" w:rsidRPr="00A31938" w:rsidRDefault="00A31938" w:rsidP="00A31938">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9EB21"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EE3FE2" w14:textId="77777777" w:rsidR="00A31938" w:rsidRDefault="00A31938" w:rsidP="00A31938">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159459" w14:textId="77777777" w:rsidR="00A31938" w:rsidRDefault="00A31938" w:rsidP="00A31938"/>
        </w:tc>
      </w:tr>
      <w:tr w:rsidR="00A31938" w:rsidRPr="00B3499B" w14:paraId="53A2D0F1"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C9BAB8" w14:textId="77777777" w:rsidR="00A31938" w:rsidRDefault="00A31938" w:rsidP="00A31938">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0CF877" w14:textId="77777777" w:rsidR="00A31938" w:rsidRPr="00B40277" w:rsidRDefault="00A31938" w:rsidP="00A31938">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A4BBFB"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C625A" w14:textId="77777777" w:rsidR="00A31938" w:rsidRDefault="00A31938" w:rsidP="00A31938">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E5EC31" w14:textId="77777777" w:rsidR="00A31938" w:rsidRDefault="00A31938" w:rsidP="00A31938"/>
        </w:tc>
      </w:tr>
      <w:tr w:rsidR="00A31938" w:rsidRPr="00B3499B" w14:paraId="39FA022E" w14:textId="77777777" w:rsidTr="00A31938">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68FC9" w14:textId="77777777" w:rsidR="00A31938" w:rsidRDefault="00A31938" w:rsidP="00A31938">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36CA84" w14:textId="77777777" w:rsidR="00A31938" w:rsidRPr="00B40277" w:rsidRDefault="00A31938" w:rsidP="00A31938">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040224" w14:textId="77777777" w:rsidR="00A31938" w:rsidRDefault="00A31938" w:rsidP="00A31938">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31743" w14:textId="77777777" w:rsidR="00A31938" w:rsidRDefault="00A31938" w:rsidP="00A31938">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304CAA" w14:textId="77777777" w:rsidR="00A31938" w:rsidRDefault="00A31938" w:rsidP="00A31938"/>
        </w:tc>
      </w:tr>
      <w:tr w:rsidR="00A31938" w:rsidRPr="00B3499B" w14:paraId="08381D1F" w14:textId="77777777" w:rsidTr="00A3193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32722E" w14:textId="77777777" w:rsidR="00A31938" w:rsidRPr="00B3499B" w:rsidRDefault="00D82BF1" w:rsidP="00A31938">
            <w:pPr>
              <w:rPr>
                <w:rFonts w:cs="Arial"/>
                <w:bCs/>
                <w:color w:val="808080" w:themeColor="background1" w:themeShade="80"/>
                <w:sz w:val="16"/>
                <w:szCs w:val="14"/>
              </w:rPr>
            </w:pPr>
            <w:hyperlink r:id="rId73" w:history="1">
              <w:r w:rsidR="00A31938" w:rsidRPr="00B3499B">
                <w:rPr>
                  <w:rStyle w:val="Hyperlink"/>
                  <w:rFonts w:cs="Arial"/>
                  <w:bCs/>
                  <w:sz w:val="16"/>
                  <w:szCs w:val="14"/>
                </w:rPr>
                <w:t>Req. Template</w:t>
              </w:r>
            </w:hyperlink>
            <w:r w:rsidR="00A3193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5335E2" w14:textId="77777777" w:rsidR="00A31938" w:rsidRPr="00B3499B" w:rsidRDefault="00A31938" w:rsidP="00A3193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4723E1" w14:textId="77777777" w:rsidR="00A31938" w:rsidRPr="00B3499B" w:rsidRDefault="00A31938" w:rsidP="00A3193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FB0CC5" w14:textId="77777777" w:rsidR="00941EE9" w:rsidRDefault="00941EE9" w:rsidP="00941EE9">
      <w:pPr>
        <w:pStyle w:val="BodyText"/>
      </w:pPr>
    </w:p>
    <w:p w14:paraId="3D25DC73" w14:textId="77777777" w:rsidR="00941EE9" w:rsidRPr="00612064" w:rsidRDefault="00941EE9" w:rsidP="00941EE9">
      <w:pPr>
        <w:spacing w:before="20"/>
        <w:rPr>
          <w:vanish/>
        </w:rPr>
      </w:pPr>
    </w:p>
    <w:p w14:paraId="7086FD6B" w14:textId="77777777" w:rsidR="00941EE9" w:rsidRDefault="00941EE9" w:rsidP="00941EE9">
      <w:pPr>
        <w:pStyle w:val="Heading6"/>
        <w:keepNext w:val="0"/>
        <w:tabs>
          <w:tab w:val="clear" w:pos="900"/>
          <w:tab w:val="left" w:pos="709"/>
        </w:tabs>
        <w:spacing w:before="240"/>
      </w:pPr>
      <w:r>
        <w:t>Parameters</w:t>
      </w:r>
    </w:p>
    <w:p w14:paraId="05B4E351" w14:textId="77777777" w:rsidR="00941EE9" w:rsidRPr="00A57D05" w:rsidRDefault="00941EE9" w:rsidP="00941EE9"/>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41EE9" w:rsidRPr="00E54DEA" w14:paraId="00E1C37D" w14:textId="77777777" w:rsidTr="00783604">
        <w:trPr>
          <w:trHeight w:val="161"/>
        </w:trPr>
        <w:tc>
          <w:tcPr>
            <w:tcW w:w="1838" w:type="dxa"/>
            <w:shd w:val="clear" w:color="auto" w:fill="D9D9D9" w:themeFill="background1" w:themeFillShade="D9"/>
            <w:noWrap/>
            <w:hideMark/>
          </w:tcPr>
          <w:p w14:paraId="07814E34"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6A1E814" w14:textId="77777777" w:rsidR="00941EE9" w:rsidRDefault="00941EE9"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50E9D0" w14:textId="77777777" w:rsidR="00941EE9" w:rsidRDefault="00941EE9"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72679ED"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A2036C4" w14:textId="77777777" w:rsidR="00941EE9" w:rsidRDefault="00941EE9" w:rsidP="00783604">
            <w:pPr>
              <w:overflowPunct/>
              <w:autoSpaceDE/>
              <w:autoSpaceDN/>
              <w:adjustRightInd/>
              <w:textAlignment w:val="auto"/>
              <w:rPr>
                <w:rFonts w:cs="Arial"/>
                <w:b/>
                <w:bCs/>
                <w:color w:val="000000"/>
              </w:rPr>
            </w:pPr>
            <w:r>
              <w:rPr>
                <w:rFonts w:cs="Arial"/>
                <w:b/>
                <w:bCs/>
                <w:color w:val="000000"/>
              </w:rPr>
              <w:t>Method Details</w:t>
            </w:r>
          </w:p>
        </w:tc>
      </w:tr>
      <w:tr w:rsidR="00941EE9" w:rsidRPr="003F473D" w14:paraId="2B57B920" w14:textId="77777777" w:rsidTr="00783604">
        <w:trPr>
          <w:trHeight w:val="70"/>
        </w:trPr>
        <w:tc>
          <w:tcPr>
            <w:tcW w:w="1838" w:type="dxa"/>
            <w:noWrap/>
          </w:tcPr>
          <w:p w14:paraId="7015546B" w14:textId="77777777" w:rsidR="00941EE9" w:rsidRPr="00D20BE7" w:rsidRDefault="00941EE9"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D548E0C" w14:textId="77777777" w:rsidR="00941EE9" w:rsidRPr="00D20BE7" w:rsidRDefault="00941EE9"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FDA4D6F" w14:textId="77777777" w:rsidR="00941EE9" w:rsidRPr="00D20BE7" w:rsidRDefault="00941EE9"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03048286"/>
            <w:placeholder>
              <w:docPart w:val="B5B760261CE1444AA65E1941948067EB"/>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4D96487" w14:textId="77777777" w:rsidR="00941EE9" w:rsidRPr="00D20BE7" w:rsidRDefault="00941EE9" w:rsidP="00783604">
                <w:pPr>
                  <w:rPr>
                    <w:color w:val="000000" w:themeColor="text1"/>
                    <w:sz w:val="18"/>
                  </w:rPr>
                </w:pPr>
                <w:r w:rsidRPr="00D20BE7">
                  <w:rPr>
                    <w:sz w:val="18"/>
                  </w:rPr>
                  <w:t>Choose an item.</w:t>
                </w:r>
              </w:p>
            </w:tc>
          </w:sdtContent>
        </w:sdt>
        <w:tc>
          <w:tcPr>
            <w:tcW w:w="3402" w:type="dxa"/>
          </w:tcPr>
          <w:p w14:paraId="02F27AA5" w14:textId="77777777" w:rsidR="00941EE9" w:rsidRPr="00D20BE7" w:rsidRDefault="00941EE9" w:rsidP="00783604">
            <w:pPr>
              <w:rPr>
                <w:sz w:val="18"/>
              </w:rPr>
            </w:pPr>
            <w:r w:rsidRPr="00D20BE7">
              <w:rPr>
                <w:sz w:val="18"/>
              </w:rPr>
              <w:t>Depends on Method selection. For Method 2 a DID including start bit and length could be given. For Central Car Config a signal could be referenced</w:t>
            </w:r>
          </w:p>
        </w:tc>
      </w:tr>
      <w:tr w:rsidR="00941EE9" w:rsidRPr="003F473D" w14:paraId="799BA2BD" w14:textId="77777777" w:rsidTr="00783604">
        <w:trPr>
          <w:trHeight w:val="71"/>
        </w:trPr>
        <w:tc>
          <w:tcPr>
            <w:tcW w:w="1838" w:type="dxa"/>
            <w:noWrap/>
          </w:tcPr>
          <w:p w14:paraId="5F65C868" w14:textId="77777777" w:rsidR="00941EE9" w:rsidRPr="00D14691" w:rsidRDefault="00941EE9" w:rsidP="00783604">
            <w:pPr>
              <w:overflowPunct/>
              <w:autoSpaceDE/>
              <w:autoSpaceDN/>
              <w:adjustRightInd/>
              <w:textAlignment w:val="auto"/>
              <w:rPr>
                <w:color w:val="000000" w:themeColor="text1"/>
              </w:rPr>
            </w:pPr>
          </w:p>
        </w:tc>
        <w:tc>
          <w:tcPr>
            <w:tcW w:w="1843" w:type="dxa"/>
          </w:tcPr>
          <w:p w14:paraId="5EC62F12" w14:textId="77777777" w:rsidR="00941EE9" w:rsidRPr="00D14691" w:rsidRDefault="00941EE9" w:rsidP="00783604">
            <w:pPr>
              <w:rPr>
                <w:color w:val="000000" w:themeColor="text1"/>
              </w:rPr>
            </w:pPr>
          </w:p>
        </w:tc>
        <w:tc>
          <w:tcPr>
            <w:tcW w:w="1701" w:type="dxa"/>
          </w:tcPr>
          <w:p w14:paraId="7408B7F4" w14:textId="77777777" w:rsidR="00941EE9" w:rsidRPr="00D14691" w:rsidRDefault="00941EE9" w:rsidP="00783604">
            <w:pPr>
              <w:rPr>
                <w:color w:val="000000" w:themeColor="text1"/>
              </w:rPr>
            </w:pPr>
          </w:p>
        </w:tc>
        <w:tc>
          <w:tcPr>
            <w:tcW w:w="1417" w:type="dxa"/>
            <w:noWrap/>
          </w:tcPr>
          <w:p w14:paraId="0D85F37F" w14:textId="77777777" w:rsidR="00941EE9" w:rsidRPr="00D14691" w:rsidRDefault="00941EE9" w:rsidP="00783604">
            <w:pPr>
              <w:rPr>
                <w:color w:val="000000" w:themeColor="text1"/>
              </w:rPr>
            </w:pPr>
          </w:p>
        </w:tc>
        <w:tc>
          <w:tcPr>
            <w:tcW w:w="3402" w:type="dxa"/>
          </w:tcPr>
          <w:p w14:paraId="66DAF952" w14:textId="77777777" w:rsidR="00941EE9" w:rsidRPr="00D14691" w:rsidRDefault="00941EE9" w:rsidP="00783604">
            <w:pPr>
              <w:rPr>
                <w:color w:val="000000" w:themeColor="text1"/>
              </w:rPr>
            </w:pPr>
          </w:p>
        </w:tc>
      </w:tr>
    </w:tbl>
    <w:p w14:paraId="62BF38B3" w14:textId="77777777" w:rsidR="00941EE9" w:rsidRDefault="00941EE9" w:rsidP="00941EE9">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CEF1799" w14:textId="77777777" w:rsidR="00941EE9" w:rsidRPr="003678EC" w:rsidRDefault="00941EE9" w:rsidP="00941EE9">
      <w:pPr>
        <w:rPr>
          <w:lang w:val="en-GB"/>
        </w:rPr>
      </w:pPr>
    </w:p>
    <w:p w14:paraId="5B6929FD" w14:textId="77777777" w:rsidR="00941EE9" w:rsidRPr="003E2313" w:rsidRDefault="00941EE9" w:rsidP="00941EE9">
      <w:pPr>
        <w:pStyle w:val="Heading6"/>
        <w:keepNext w:val="0"/>
        <w:tabs>
          <w:tab w:val="clear" w:pos="900"/>
          <w:tab w:val="left" w:pos="709"/>
        </w:tabs>
        <w:spacing w:before="240"/>
      </w:pPr>
      <w:r>
        <w:t>Interface</w:t>
      </w:r>
      <w:r w:rsidRPr="003E2313">
        <w:t xml:space="preserve"> Requirements</w:t>
      </w:r>
    </w:p>
    <w:p w14:paraId="6C7CADD8" w14:textId="62EEA1FD" w:rsidR="00941EE9" w:rsidRPr="003225C9" w:rsidRDefault="00665D12" w:rsidP="00941EE9">
      <w:pPr>
        <w:tabs>
          <w:tab w:val="left" w:pos="284"/>
          <w:tab w:val="left" w:pos="851"/>
        </w:tabs>
      </w:pPr>
      <w:r>
        <w:t>See SOA Interface Specification in VSEM for addition Seat Service requirements</w:t>
      </w:r>
    </w:p>
    <w:p w14:paraId="062616A2" w14:textId="77777777" w:rsidR="00941EE9" w:rsidRDefault="00941EE9" w:rsidP="00941EE9">
      <w:pPr>
        <w:pStyle w:val="Heading5"/>
        <w:keepNext w:val="0"/>
        <w:tabs>
          <w:tab w:val="clear" w:pos="900"/>
          <w:tab w:val="left" w:pos="709"/>
        </w:tabs>
        <w:spacing w:before="240"/>
        <w:rPr>
          <w:lang w:val="en-GB"/>
        </w:rPr>
      </w:pPr>
      <w:r>
        <w:rPr>
          <w:lang w:val="en-GB"/>
        </w:rPr>
        <w:t>Function Requirements</w:t>
      </w:r>
    </w:p>
    <w:p w14:paraId="7E3EEC56" w14:textId="77777777" w:rsidR="00941EE9" w:rsidRPr="003225C9" w:rsidRDefault="00941EE9" w:rsidP="00941EE9"/>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41EE9" w14:paraId="3FBB60A6" w14:textId="77777777" w:rsidTr="00783604">
        <w:tc>
          <w:tcPr>
            <w:tcW w:w="1934" w:type="dxa"/>
            <w:shd w:val="clear" w:color="auto" w:fill="D9D9D9" w:themeFill="background1" w:themeFillShade="D9"/>
          </w:tcPr>
          <w:p w14:paraId="4EFD94E1" w14:textId="77777777" w:rsidR="00941EE9" w:rsidRDefault="00941EE9" w:rsidP="00783604">
            <w:pPr>
              <w:rPr>
                <w:b/>
              </w:rPr>
            </w:pPr>
            <w:r w:rsidRPr="00AF169D">
              <w:rPr>
                <w:b/>
              </w:rPr>
              <w:t>Requirement ID</w:t>
            </w:r>
          </w:p>
          <w:p w14:paraId="71455C78" w14:textId="77777777" w:rsidR="00941EE9" w:rsidRPr="00AF169D" w:rsidRDefault="00941EE9" w:rsidP="00783604">
            <w:pPr>
              <w:rPr>
                <w:b/>
              </w:rPr>
            </w:pPr>
            <w:r w:rsidRPr="00EB7BB6">
              <w:lastRenderedPageBreak/>
              <w:t>(of Logical Function)</w:t>
            </w:r>
          </w:p>
        </w:tc>
        <w:tc>
          <w:tcPr>
            <w:tcW w:w="2177" w:type="dxa"/>
            <w:shd w:val="clear" w:color="auto" w:fill="D9D9D9" w:themeFill="background1" w:themeFillShade="D9"/>
          </w:tcPr>
          <w:p w14:paraId="0CF9548B" w14:textId="77777777" w:rsidR="00941EE9" w:rsidRDefault="00941EE9" w:rsidP="00783604">
            <w:pPr>
              <w:rPr>
                <w:b/>
              </w:rPr>
            </w:pPr>
            <w:r w:rsidRPr="00AF169D">
              <w:rPr>
                <w:b/>
              </w:rPr>
              <w:lastRenderedPageBreak/>
              <w:t>Requirement Title</w:t>
            </w:r>
          </w:p>
        </w:tc>
        <w:tc>
          <w:tcPr>
            <w:tcW w:w="1425" w:type="dxa"/>
            <w:shd w:val="clear" w:color="auto" w:fill="D9D9D9" w:themeFill="background1" w:themeFillShade="D9"/>
          </w:tcPr>
          <w:p w14:paraId="542D102B" w14:textId="77777777" w:rsidR="00941EE9" w:rsidRDefault="00941EE9" w:rsidP="00783604">
            <w:pPr>
              <w:rPr>
                <w:b/>
              </w:rPr>
            </w:pPr>
            <w:r>
              <w:rPr>
                <w:b/>
              </w:rPr>
              <w:t>Modification</w:t>
            </w:r>
          </w:p>
        </w:tc>
        <w:tc>
          <w:tcPr>
            <w:tcW w:w="1712" w:type="dxa"/>
            <w:shd w:val="clear" w:color="auto" w:fill="D9D9D9" w:themeFill="background1" w:themeFillShade="D9"/>
          </w:tcPr>
          <w:p w14:paraId="5FD219E3" w14:textId="77777777" w:rsidR="00941EE9" w:rsidRDefault="00941EE9" w:rsidP="00783604">
            <w:pPr>
              <w:rPr>
                <w:b/>
              </w:rPr>
            </w:pPr>
            <w:r w:rsidRPr="00AF169D">
              <w:rPr>
                <w:b/>
              </w:rPr>
              <w:t xml:space="preserve">Requirement </w:t>
            </w:r>
            <w:r>
              <w:rPr>
                <w:b/>
              </w:rPr>
              <w:t>ID</w:t>
            </w:r>
          </w:p>
          <w:p w14:paraId="1A37F242" w14:textId="77777777" w:rsidR="00941EE9" w:rsidRPr="00AF169D" w:rsidRDefault="00941EE9" w:rsidP="00783604">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6F558AD1" w14:textId="77777777" w:rsidR="00941EE9" w:rsidRPr="00AF169D" w:rsidRDefault="00941EE9" w:rsidP="00783604">
            <w:pPr>
              <w:rPr>
                <w:b/>
              </w:rPr>
            </w:pPr>
            <w:r>
              <w:rPr>
                <w:b/>
              </w:rPr>
              <w:lastRenderedPageBreak/>
              <w:t>Comment</w:t>
            </w:r>
          </w:p>
        </w:tc>
      </w:tr>
      <w:tr w:rsidR="00941EE9" w14:paraId="1BF44A38" w14:textId="77777777" w:rsidTr="00783604">
        <w:tc>
          <w:tcPr>
            <w:tcW w:w="1934" w:type="dxa"/>
          </w:tcPr>
          <w:p w14:paraId="1277895D" w14:textId="77777777" w:rsidR="00941EE9" w:rsidRPr="000F4E8B" w:rsidRDefault="00941EE9" w:rsidP="00783604">
            <w:r w:rsidRPr="000F4E8B">
              <w:t>REQ_abc</w:t>
            </w:r>
          </w:p>
        </w:tc>
        <w:tc>
          <w:tcPr>
            <w:tcW w:w="2177" w:type="dxa"/>
          </w:tcPr>
          <w:p w14:paraId="0EDD6C16" w14:textId="77777777" w:rsidR="00941EE9" w:rsidRPr="000F4E8B" w:rsidRDefault="00941EE9" w:rsidP="00783604"/>
        </w:tc>
        <w:sdt>
          <w:sdtPr>
            <w:alias w:val="Modification"/>
            <w:tag w:val="Modification"/>
            <w:id w:val="-1884543517"/>
            <w:placeholder>
              <w:docPart w:val="C48B2F5F0E6E48FBBF62F4140F9246D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883D6A" w14:textId="77777777" w:rsidR="00941EE9" w:rsidRPr="000F4E8B" w:rsidRDefault="00941EE9" w:rsidP="00783604">
                <w:r w:rsidRPr="000F4E8B">
                  <w:t>Removed</w:t>
                </w:r>
              </w:p>
            </w:tc>
          </w:sdtContent>
        </w:sdt>
        <w:tc>
          <w:tcPr>
            <w:tcW w:w="1712" w:type="dxa"/>
          </w:tcPr>
          <w:p w14:paraId="08A8F8E8" w14:textId="77777777" w:rsidR="00941EE9" w:rsidRPr="000F4E8B" w:rsidRDefault="00941EE9" w:rsidP="00783604">
            <w:r w:rsidRPr="000F4E8B">
              <w:t>--</w:t>
            </w:r>
          </w:p>
        </w:tc>
        <w:tc>
          <w:tcPr>
            <w:tcW w:w="2958" w:type="dxa"/>
          </w:tcPr>
          <w:p w14:paraId="55619740" w14:textId="77777777" w:rsidR="00941EE9" w:rsidRPr="000F4E8B" w:rsidRDefault="00941EE9" w:rsidP="00783604"/>
        </w:tc>
      </w:tr>
      <w:tr w:rsidR="00941EE9" w14:paraId="3B6D62A1" w14:textId="77777777" w:rsidTr="00783604">
        <w:tc>
          <w:tcPr>
            <w:tcW w:w="1934" w:type="dxa"/>
          </w:tcPr>
          <w:p w14:paraId="05D00344" w14:textId="77777777" w:rsidR="00941EE9" w:rsidRPr="000F4E8B" w:rsidRDefault="00941EE9" w:rsidP="00783604">
            <w:r w:rsidRPr="000F4E8B">
              <w:t>REQ_def</w:t>
            </w:r>
          </w:p>
        </w:tc>
        <w:tc>
          <w:tcPr>
            <w:tcW w:w="2177" w:type="dxa"/>
          </w:tcPr>
          <w:p w14:paraId="1819EEAB" w14:textId="77777777" w:rsidR="00941EE9" w:rsidRPr="000F4E8B" w:rsidRDefault="00941EE9" w:rsidP="00783604"/>
        </w:tc>
        <w:sdt>
          <w:sdtPr>
            <w:alias w:val="Modification"/>
            <w:tag w:val="Modification"/>
            <w:id w:val="-1174341469"/>
            <w:placeholder>
              <w:docPart w:val="54AE57BB603A4F2E9E28F62E764460E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5E5DAFB" w14:textId="77777777" w:rsidR="00941EE9" w:rsidRPr="000F4E8B" w:rsidRDefault="00941EE9" w:rsidP="00783604">
                <w:r w:rsidRPr="000F4E8B">
                  <w:t>Replaced</w:t>
                </w:r>
              </w:p>
            </w:tc>
          </w:sdtContent>
        </w:sdt>
        <w:tc>
          <w:tcPr>
            <w:tcW w:w="1712" w:type="dxa"/>
          </w:tcPr>
          <w:p w14:paraId="4E0EA640" w14:textId="77777777" w:rsidR="00941EE9" w:rsidRPr="000F4E8B" w:rsidRDefault="00941EE9" w:rsidP="00783604">
            <w:r w:rsidRPr="000F4E8B">
              <w:t>REQ_xyz</w:t>
            </w:r>
          </w:p>
        </w:tc>
        <w:tc>
          <w:tcPr>
            <w:tcW w:w="2958" w:type="dxa"/>
          </w:tcPr>
          <w:p w14:paraId="230CC1A4" w14:textId="77777777" w:rsidR="00941EE9" w:rsidRPr="000F4E8B" w:rsidRDefault="00941EE9" w:rsidP="00783604"/>
        </w:tc>
      </w:tr>
      <w:tr w:rsidR="00941EE9" w14:paraId="5067F4FA" w14:textId="77777777" w:rsidTr="00783604">
        <w:tc>
          <w:tcPr>
            <w:tcW w:w="1934" w:type="dxa"/>
          </w:tcPr>
          <w:p w14:paraId="6E6DA136" w14:textId="77777777" w:rsidR="00941EE9" w:rsidRPr="000F4E8B" w:rsidRDefault="00941EE9" w:rsidP="00783604">
            <w:r w:rsidRPr="000F4E8B">
              <w:t>--</w:t>
            </w:r>
          </w:p>
        </w:tc>
        <w:tc>
          <w:tcPr>
            <w:tcW w:w="2177" w:type="dxa"/>
          </w:tcPr>
          <w:p w14:paraId="7ECE95F1" w14:textId="77777777" w:rsidR="00941EE9" w:rsidRPr="000F4E8B" w:rsidRDefault="00941EE9" w:rsidP="00783604"/>
        </w:tc>
        <w:sdt>
          <w:sdtPr>
            <w:alias w:val="Modification"/>
            <w:tag w:val="Modification"/>
            <w:id w:val="-193855647"/>
            <w:placeholder>
              <w:docPart w:val="88FCD811EBE5419BAC49FA327DD14BA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5B2C2B" w14:textId="77777777" w:rsidR="00941EE9" w:rsidRPr="000F4E8B" w:rsidRDefault="00941EE9" w:rsidP="00783604">
                <w:r w:rsidRPr="000F4E8B">
                  <w:t>Added</w:t>
                </w:r>
              </w:p>
            </w:tc>
          </w:sdtContent>
        </w:sdt>
        <w:tc>
          <w:tcPr>
            <w:tcW w:w="1712" w:type="dxa"/>
          </w:tcPr>
          <w:p w14:paraId="02BA63F0" w14:textId="77777777" w:rsidR="00941EE9" w:rsidRPr="000F4E8B" w:rsidRDefault="00941EE9" w:rsidP="00783604">
            <w:r w:rsidRPr="000F4E8B">
              <w:t>REQ_123</w:t>
            </w:r>
          </w:p>
        </w:tc>
        <w:tc>
          <w:tcPr>
            <w:tcW w:w="2958" w:type="dxa"/>
          </w:tcPr>
          <w:p w14:paraId="43989A65" w14:textId="77777777" w:rsidR="00941EE9" w:rsidRPr="000F4E8B" w:rsidRDefault="00941EE9" w:rsidP="00783604"/>
        </w:tc>
      </w:tr>
    </w:tbl>
    <w:p w14:paraId="3F2DF4F6" w14:textId="77777777" w:rsidR="00941EE9"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11B488C" w14:textId="77777777" w:rsidR="00941EE9" w:rsidRDefault="00941EE9" w:rsidP="00941EE9"/>
    <w:tbl>
      <w:tblPr>
        <w:tblStyle w:val="TableGrid"/>
        <w:tblW w:w="10201" w:type="dxa"/>
        <w:tblLook w:val="04A0" w:firstRow="1" w:lastRow="0" w:firstColumn="1" w:lastColumn="0" w:noHBand="0" w:noVBand="1"/>
      </w:tblPr>
      <w:tblGrid>
        <w:gridCol w:w="1838"/>
        <w:gridCol w:w="4253"/>
        <w:gridCol w:w="4110"/>
      </w:tblGrid>
      <w:tr w:rsidR="00941EE9" w14:paraId="62393D5E" w14:textId="77777777" w:rsidTr="00783604">
        <w:tc>
          <w:tcPr>
            <w:tcW w:w="1838" w:type="dxa"/>
            <w:shd w:val="clear" w:color="auto" w:fill="D9D9D9" w:themeFill="background1" w:themeFillShade="D9"/>
          </w:tcPr>
          <w:p w14:paraId="6EBB1220" w14:textId="77777777" w:rsidR="00941EE9" w:rsidRDefault="00941EE9" w:rsidP="00783604">
            <w:pPr>
              <w:rPr>
                <w:b/>
              </w:rPr>
            </w:pPr>
            <w:r w:rsidRPr="00AF169D">
              <w:rPr>
                <w:b/>
              </w:rPr>
              <w:t>Requirement ID</w:t>
            </w:r>
          </w:p>
          <w:p w14:paraId="19B34BB7" w14:textId="77777777" w:rsidR="00941EE9" w:rsidRPr="00AF169D" w:rsidRDefault="00941EE9" w:rsidP="00783604">
            <w:pPr>
              <w:rPr>
                <w:b/>
              </w:rPr>
            </w:pPr>
            <w:r w:rsidRPr="00EB7BB6">
              <w:t>(of Logical Function)</w:t>
            </w:r>
          </w:p>
        </w:tc>
        <w:tc>
          <w:tcPr>
            <w:tcW w:w="4253" w:type="dxa"/>
            <w:shd w:val="clear" w:color="auto" w:fill="D9D9D9" w:themeFill="background1" w:themeFillShade="D9"/>
          </w:tcPr>
          <w:p w14:paraId="0E6C6926" w14:textId="77777777" w:rsidR="00941EE9" w:rsidRPr="00AF169D" w:rsidRDefault="00941EE9" w:rsidP="00783604">
            <w:pPr>
              <w:rPr>
                <w:b/>
              </w:rPr>
            </w:pPr>
            <w:r w:rsidRPr="00AF169D">
              <w:rPr>
                <w:b/>
              </w:rPr>
              <w:t>Requirement Title</w:t>
            </w:r>
          </w:p>
        </w:tc>
        <w:tc>
          <w:tcPr>
            <w:tcW w:w="4110" w:type="dxa"/>
            <w:shd w:val="clear" w:color="auto" w:fill="D9D9D9" w:themeFill="background1" w:themeFillShade="D9"/>
          </w:tcPr>
          <w:p w14:paraId="700A9D16" w14:textId="77777777" w:rsidR="00941EE9" w:rsidRPr="00AF169D" w:rsidRDefault="00941EE9" w:rsidP="00783604">
            <w:pPr>
              <w:rPr>
                <w:b/>
              </w:rPr>
            </w:pPr>
            <w:r>
              <w:rPr>
                <w:b/>
              </w:rPr>
              <w:t>Comment</w:t>
            </w:r>
          </w:p>
        </w:tc>
      </w:tr>
      <w:tr w:rsidR="00941EE9" w14:paraId="192AC362" w14:textId="77777777" w:rsidTr="00783604">
        <w:tc>
          <w:tcPr>
            <w:tcW w:w="1838" w:type="dxa"/>
          </w:tcPr>
          <w:p w14:paraId="48F41A09" w14:textId="77777777" w:rsidR="00941EE9" w:rsidRDefault="00941EE9" w:rsidP="00783604"/>
        </w:tc>
        <w:tc>
          <w:tcPr>
            <w:tcW w:w="4253" w:type="dxa"/>
          </w:tcPr>
          <w:p w14:paraId="5797B1C5" w14:textId="77777777" w:rsidR="00941EE9" w:rsidRDefault="00941EE9" w:rsidP="00783604"/>
        </w:tc>
        <w:tc>
          <w:tcPr>
            <w:tcW w:w="4110" w:type="dxa"/>
          </w:tcPr>
          <w:p w14:paraId="718BBEFC" w14:textId="77777777" w:rsidR="00941EE9" w:rsidRDefault="00941EE9" w:rsidP="00783604"/>
        </w:tc>
      </w:tr>
      <w:tr w:rsidR="00941EE9" w14:paraId="4EA0627D" w14:textId="77777777" w:rsidTr="00783604">
        <w:tc>
          <w:tcPr>
            <w:tcW w:w="1838" w:type="dxa"/>
          </w:tcPr>
          <w:p w14:paraId="18964791" w14:textId="77777777" w:rsidR="00941EE9" w:rsidRDefault="00941EE9" w:rsidP="00783604"/>
        </w:tc>
        <w:tc>
          <w:tcPr>
            <w:tcW w:w="4253" w:type="dxa"/>
          </w:tcPr>
          <w:p w14:paraId="58444BA8" w14:textId="77777777" w:rsidR="00941EE9" w:rsidRDefault="00941EE9" w:rsidP="00783604"/>
        </w:tc>
        <w:tc>
          <w:tcPr>
            <w:tcW w:w="4110" w:type="dxa"/>
          </w:tcPr>
          <w:p w14:paraId="4F175EE5" w14:textId="77777777" w:rsidR="00941EE9" w:rsidRDefault="00941EE9" w:rsidP="00783604"/>
        </w:tc>
      </w:tr>
      <w:tr w:rsidR="00941EE9" w14:paraId="3F3A72F2" w14:textId="77777777" w:rsidTr="00783604">
        <w:tc>
          <w:tcPr>
            <w:tcW w:w="1838" w:type="dxa"/>
          </w:tcPr>
          <w:p w14:paraId="79EF3371" w14:textId="77777777" w:rsidR="00941EE9" w:rsidRDefault="00941EE9" w:rsidP="00783604">
            <w:r>
              <w:t>…</w:t>
            </w:r>
          </w:p>
        </w:tc>
        <w:tc>
          <w:tcPr>
            <w:tcW w:w="4253" w:type="dxa"/>
          </w:tcPr>
          <w:p w14:paraId="689574AD" w14:textId="77777777" w:rsidR="00941EE9" w:rsidRDefault="00941EE9" w:rsidP="00783604"/>
        </w:tc>
        <w:tc>
          <w:tcPr>
            <w:tcW w:w="4110" w:type="dxa"/>
          </w:tcPr>
          <w:p w14:paraId="48AA1027" w14:textId="77777777" w:rsidR="00941EE9" w:rsidRDefault="00941EE9" w:rsidP="00783604"/>
        </w:tc>
      </w:tr>
    </w:tbl>
    <w:p w14:paraId="40589265" w14:textId="77777777" w:rsidR="00941EE9" w:rsidRPr="00702453"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0F4F66C" w14:textId="77777777" w:rsidR="00941EE9" w:rsidRDefault="00941EE9" w:rsidP="00941EE9"/>
    <w:p w14:paraId="709E5CE1" w14:textId="77777777" w:rsidR="00941EE9" w:rsidRDefault="00941EE9" w:rsidP="00941EE9">
      <w:pPr>
        <w:pStyle w:val="Heading6"/>
        <w:keepNext w:val="0"/>
        <w:tabs>
          <w:tab w:val="clear" w:pos="900"/>
          <w:tab w:val="left" w:pos="709"/>
        </w:tabs>
        <w:spacing w:before="240"/>
        <w:rPr>
          <w:lang w:val="en-GB"/>
        </w:rPr>
      </w:pPr>
      <w:r>
        <w:rPr>
          <w:lang w:val="en-GB"/>
        </w:rPr>
        <w:t>Component Specific Requirements</w:t>
      </w:r>
    </w:p>
    <w:p w14:paraId="3ECEA092" w14:textId="77777777" w:rsidR="00941EE9" w:rsidRPr="00B56F4E" w:rsidRDefault="00941EE9" w:rsidP="00941EE9">
      <w:pPr>
        <w:pStyle w:val="Heading3"/>
        <w:keepNext w:val="0"/>
        <w:tabs>
          <w:tab w:val="clear" w:pos="900"/>
          <w:tab w:val="left" w:pos="709"/>
          <w:tab w:val="left" w:pos="851"/>
        </w:tabs>
        <w:spacing w:before="240"/>
        <w:rPr>
          <w:szCs w:val="20"/>
          <w:lang w:val="en-GB"/>
        </w:rPr>
      </w:pPr>
      <w:r>
        <w:rPr>
          <w:szCs w:val="20"/>
          <w:lang w:val="en-GB"/>
        </w:rPr>
        <w:t>SCMH</w:t>
      </w:r>
    </w:p>
    <w:p w14:paraId="17F2C779" w14:textId="77777777" w:rsidR="00941EE9" w:rsidRDefault="00941EE9" w:rsidP="00941EE9">
      <w:r>
        <w:t>SCMH</w:t>
      </w:r>
    </w:p>
    <w:p w14:paraId="57DB3CE8" w14:textId="77777777" w:rsidR="00941EE9" w:rsidRDefault="00941EE9" w:rsidP="00941EE9"/>
    <w:p w14:paraId="10BC62DB" w14:textId="77777777" w:rsidR="00941EE9" w:rsidRPr="003305ED" w:rsidRDefault="00941EE9" w:rsidP="00941EE9">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6E44F92" wp14:editId="6FCD524C">
            <wp:extent cx="152400" cy="152400"/>
            <wp:effectExtent l="0" t="0" r="0" b="0"/>
            <wp:docPr id="98" name="Picture 755055435.jpg" descr="755055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55055435.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1R PASS Seat Massage Request</w:t>
      </w:r>
    </w:p>
    <w:p w14:paraId="2629257B" w14:textId="10E8A951" w:rsidR="00941EE9" w:rsidRDefault="00941EE9" w:rsidP="00941EE9">
      <w:pPr>
        <w:pStyle w:val="Heading5"/>
        <w:keepNext w:val="0"/>
        <w:tabs>
          <w:tab w:val="clear" w:pos="900"/>
          <w:tab w:val="left" w:pos="709"/>
        </w:tabs>
        <w:spacing w:before="240"/>
        <w:rPr>
          <w:lang w:val="en-GB"/>
        </w:rPr>
      </w:pPr>
      <w:r>
        <w:rPr>
          <w:lang w:val="en-GB"/>
        </w:rPr>
        <w:t>Function Interfaces</w:t>
      </w:r>
    </w:p>
    <w:p w14:paraId="48B45048" w14:textId="4878BB6A" w:rsidR="007D6AF9" w:rsidRDefault="007D6AF9" w:rsidP="007D6AF9">
      <w:pPr>
        <w:rPr>
          <w:lang w:val="en-GB"/>
        </w:rPr>
      </w:pPr>
    </w:p>
    <w:p w14:paraId="44F91644" w14:textId="77777777" w:rsidR="007D6AF9" w:rsidRDefault="007D6AF9" w:rsidP="007D6AF9">
      <w:pPr>
        <w:rPr>
          <w:b/>
          <w:bCs/>
          <w:iCs/>
          <w:color w:val="000000" w:themeColor="text1"/>
        </w:rPr>
      </w:pPr>
      <w:r>
        <w:rPr>
          <w:b/>
          <w:bCs/>
          <w:iCs/>
          <w:color w:val="000000" w:themeColor="text1"/>
        </w:rPr>
        <w:t xml:space="preserve">Seat Massage Control Behavior (Using </w:t>
      </w:r>
      <w:proofErr w:type="spellStart"/>
      <w:r>
        <w:rPr>
          <w:b/>
          <w:bCs/>
          <w:iCs/>
          <w:color w:val="000000" w:themeColor="text1"/>
        </w:rPr>
        <w:t>SoA</w:t>
      </w:r>
      <w:proofErr w:type="spellEnd"/>
      <w:r>
        <w:rPr>
          <w:b/>
          <w:bCs/>
          <w:iCs/>
          <w:color w:val="000000" w:themeColor="text1"/>
        </w:rPr>
        <w:t xml:space="preserve"> Seat Service):</w:t>
      </w:r>
    </w:p>
    <w:p w14:paraId="22D7FBA8" w14:textId="77777777" w:rsidR="007D6AF9" w:rsidRDefault="007D6AF9" w:rsidP="007D6AF9">
      <w:pPr>
        <w:rPr>
          <w:highlight w:val="green"/>
        </w:rPr>
      </w:pPr>
    </w:p>
    <w:p w14:paraId="52DE2469" w14:textId="03BD4F02" w:rsidR="007D6AF9" w:rsidRDefault="007D6AF9" w:rsidP="007D6AF9">
      <w:pPr>
        <w:rPr>
          <w:highlight w:val="green"/>
        </w:rPr>
      </w:pPr>
      <w:r>
        <w:rPr>
          <w:noProof/>
        </w:rPr>
        <w:drawing>
          <wp:inline distT="0" distB="0" distL="0" distR="0" wp14:anchorId="68F281B5" wp14:editId="3A66FDC8">
            <wp:extent cx="6570980" cy="23215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70980" cy="2321560"/>
                    </a:xfrm>
                    <a:prstGeom prst="rect">
                      <a:avLst/>
                    </a:prstGeom>
                  </pic:spPr>
                </pic:pic>
              </a:graphicData>
            </a:graphic>
          </wp:inline>
        </w:drawing>
      </w:r>
    </w:p>
    <w:p w14:paraId="108CBC7F" w14:textId="77777777" w:rsidR="0015100E" w:rsidRDefault="0015100E" w:rsidP="007D6AF9">
      <w:pPr>
        <w:rPr>
          <w:highlight w:val="green"/>
        </w:rPr>
      </w:pPr>
    </w:p>
    <w:p w14:paraId="3D7DDDA4" w14:textId="7DB1DD4F" w:rsidR="0015100E" w:rsidRPr="0015100E" w:rsidRDefault="0015100E" w:rsidP="007D6AF9">
      <w:r w:rsidRPr="0015100E">
        <w:t>Example Flow:</w:t>
      </w:r>
    </w:p>
    <w:p w14:paraId="63C421CE" w14:textId="22E95990" w:rsidR="0015100E" w:rsidRDefault="0015100E" w:rsidP="007D6AF9">
      <w:pPr>
        <w:rPr>
          <w:highlight w:val="green"/>
        </w:rPr>
      </w:pPr>
      <w:r>
        <w:rPr>
          <w:noProof/>
        </w:rPr>
        <w:lastRenderedPageBreak/>
        <w:drawing>
          <wp:inline distT="0" distB="0" distL="0" distR="0" wp14:anchorId="6D1DAA33" wp14:editId="1F1BACB5">
            <wp:extent cx="6570980" cy="23190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0980" cy="2319020"/>
                    </a:xfrm>
                    <a:prstGeom prst="rect">
                      <a:avLst/>
                    </a:prstGeom>
                  </pic:spPr>
                </pic:pic>
              </a:graphicData>
            </a:graphic>
          </wp:inline>
        </w:drawing>
      </w:r>
    </w:p>
    <w:p w14:paraId="2F27BBD1" w14:textId="77777777" w:rsidR="007D6AF9" w:rsidRDefault="007D6AF9" w:rsidP="007D6AF9">
      <w:pPr>
        <w:rPr>
          <w:highlight w:val="green"/>
        </w:rPr>
      </w:pPr>
    </w:p>
    <w:p w14:paraId="5ABAA281" w14:textId="77777777" w:rsidR="007D6AF9" w:rsidRPr="007D6AF9" w:rsidRDefault="007D6AF9" w:rsidP="007D6AF9">
      <w:pPr>
        <w:rPr>
          <w:lang w:val="en-GB"/>
        </w:rPr>
      </w:pPr>
    </w:p>
    <w:p w14:paraId="6F0EC668" w14:textId="7BAF7758" w:rsidR="00A40140" w:rsidRPr="00A40140" w:rsidRDefault="00A40140" w:rsidP="00A40140">
      <w:pPr>
        <w:rPr>
          <w:rFonts w:ascii="Calibri" w:hAnsi="Calibri"/>
        </w:rPr>
      </w:pPr>
      <w:r>
        <w:t>1. URC shall use ECG Seat Services to communicate with SCMH for seat massage operation</w:t>
      </w:r>
    </w:p>
    <w:p w14:paraId="24DE8961" w14:textId="77777777" w:rsidR="00A40140" w:rsidRDefault="00A40140" w:rsidP="00A40140"/>
    <w:p w14:paraId="084922FC" w14:textId="7E520850" w:rsidR="00A40140" w:rsidRDefault="00A40140" w:rsidP="00A40140">
      <w:r>
        <w:t>2. SCMH shall consider URC Seat Request from ECG Service request as lowest priority</w:t>
      </w:r>
    </w:p>
    <w:p w14:paraId="3A61463C" w14:textId="77777777" w:rsidR="0015100E" w:rsidRDefault="0015100E" w:rsidP="00A40140"/>
    <w:p w14:paraId="2C15CFFD" w14:textId="060E1833" w:rsidR="0015100E" w:rsidRDefault="0015100E" w:rsidP="00A40140">
      <w:r>
        <w:t xml:space="preserve">3. Reference </w:t>
      </w:r>
      <w:proofErr w:type="spellStart"/>
      <w:r>
        <w:t>SeatService</w:t>
      </w:r>
      <w:proofErr w:type="spellEnd"/>
      <w:r>
        <w:t xml:space="preserve"> VSEM ID: 735414</w:t>
      </w:r>
    </w:p>
    <w:p w14:paraId="78CFE1BA" w14:textId="77777777" w:rsidR="00A40140" w:rsidRDefault="00A40140" w:rsidP="00A40140"/>
    <w:p w14:paraId="138FA2D3" w14:textId="1D82EE76" w:rsidR="00941EE9" w:rsidRPr="003B799F" w:rsidRDefault="0015100E" w:rsidP="00941EE9">
      <w:r>
        <w:t>4</w:t>
      </w:r>
      <w:r w:rsidR="00A40140">
        <w:t xml:space="preserve">. URC Shall utilize the Seat Service </w:t>
      </w:r>
      <w:proofErr w:type="spellStart"/>
      <w:r w:rsidR="00A40140">
        <w:t>SoA</w:t>
      </w:r>
      <w:proofErr w:type="spellEnd"/>
      <w:r w:rsidR="00A40140">
        <w:t xml:space="preserve"> interface to control seat movement with the APIs listed below</w:t>
      </w:r>
    </w:p>
    <w:p w14:paraId="0866228A" w14:textId="77777777" w:rsidR="00941EE9" w:rsidRDefault="00941EE9" w:rsidP="00941EE9">
      <w:pPr>
        <w:pStyle w:val="Heading6"/>
        <w:keepNext w:val="0"/>
        <w:tabs>
          <w:tab w:val="clear" w:pos="900"/>
          <w:tab w:val="left" w:pos="709"/>
        </w:tabs>
        <w:spacing w:before="240"/>
        <w:rPr>
          <w:lang w:val="en-GB"/>
        </w:rPr>
      </w:pPr>
      <w:r>
        <w:rPr>
          <w:lang w:val="en-GB"/>
        </w:rPr>
        <w:t>Inputs</w:t>
      </w:r>
    </w:p>
    <w:p w14:paraId="5147D037" w14:textId="77777777" w:rsidR="00941EE9" w:rsidRDefault="00941EE9" w:rsidP="00941EE9">
      <w:pPr>
        <w:pStyle w:val="BodyText"/>
        <w:rPr>
          <w:color w:val="BFBFBF" w:themeColor="background1" w:themeShade="BF"/>
        </w:rPr>
      </w:pPr>
    </w:p>
    <w:tbl>
      <w:tblPr>
        <w:tblW w:w="9356" w:type="dxa"/>
        <w:tblLayout w:type="fixed"/>
        <w:tblCellMar>
          <w:left w:w="0" w:type="dxa"/>
          <w:right w:w="0" w:type="dxa"/>
        </w:tblCellMar>
        <w:tblLook w:val="04A0" w:firstRow="1" w:lastRow="0" w:firstColumn="1" w:lastColumn="0" w:noHBand="0" w:noVBand="1"/>
      </w:tblPr>
      <w:tblGrid>
        <w:gridCol w:w="1350"/>
        <w:gridCol w:w="539"/>
        <w:gridCol w:w="1186"/>
        <w:gridCol w:w="2145"/>
        <w:gridCol w:w="1260"/>
        <w:gridCol w:w="1530"/>
        <w:gridCol w:w="1346"/>
      </w:tblGrid>
      <w:tr w:rsidR="00A31938" w:rsidRPr="00B3499B" w14:paraId="33FA5F48" w14:textId="77777777" w:rsidTr="00A3193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7AB7B" w14:textId="77777777" w:rsidR="00A31938" w:rsidRPr="00B3499B" w:rsidRDefault="00A31938" w:rsidP="00A3193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31938" w:rsidRPr="00B3499B" w14:paraId="6249584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61F94" w14:textId="77777777" w:rsidR="00A31938" w:rsidRPr="00B3499B" w:rsidRDefault="00A31938" w:rsidP="00A31938">
            <w:pPr>
              <w:rPr>
                <w:rFonts w:cs="Arial"/>
                <w:b/>
                <w:bCs/>
                <w:sz w:val="16"/>
                <w:szCs w:val="14"/>
              </w:rPr>
            </w:pPr>
            <w:r>
              <w:rPr>
                <w:rFonts w:cs="Arial"/>
                <w:b/>
                <w:bCs/>
                <w:color w:val="000000"/>
              </w:rPr>
              <w:t xml:space="preserve">Logical </w:t>
            </w:r>
            <w:r w:rsidRPr="00E54DEA">
              <w:rPr>
                <w:rFonts w:cs="Arial"/>
                <w:b/>
                <w:bCs/>
                <w:color w:val="000000"/>
              </w:rPr>
              <w:t>Signal Name</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6431C" w14:textId="77777777" w:rsidR="00A31938" w:rsidRPr="001C5864" w:rsidRDefault="00A31938" w:rsidP="00A31938">
            <w:pPr>
              <w:rPr>
                <w:rFonts w:cs="Arial"/>
                <w:b/>
                <w:bCs/>
                <w:color w:val="000000"/>
              </w:rPr>
            </w:pPr>
            <w:r>
              <w:rPr>
                <w:rFonts w:cs="Arial"/>
                <w:b/>
                <w:bCs/>
                <w:color w:val="000000"/>
              </w:rPr>
              <w:t xml:space="preserve">Technical </w:t>
            </w:r>
            <w:r w:rsidRPr="00E54DEA">
              <w:rPr>
                <w:rFonts w:cs="Arial"/>
                <w:b/>
                <w:bCs/>
                <w:color w:val="000000"/>
              </w:rPr>
              <w:t>Signal Name</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97AEA" w14:textId="77777777" w:rsidR="00A31938" w:rsidRPr="001C5864" w:rsidRDefault="00A31938" w:rsidP="00A31938">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D32A8" w14:textId="77777777" w:rsidR="00A31938" w:rsidRPr="001C5864" w:rsidRDefault="00A31938" w:rsidP="00A31938">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D3418" w14:textId="77777777" w:rsidR="00A31938" w:rsidRDefault="00A31938" w:rsidP="00A31938">
            <w:pPr>
              <w:overflowPunct/>
              <w:autoSpaceDE/>
              <w:autoSpaceDN/>
              <w:adjustRightInd/>
              <w:textAlignment w:val="auto"/>
              <w:rPr>
                <w:rFonts w:cs="Arial"/>
                <w:b/>
                <w:bCs/>
                <w:color w:val="000000"/>
              </w:rPr>
            </w:pPr>
            <w:r>
              <w:rPr>
                <w:rFonts w:cs="Arial"/>
                <w:b/>
                <w:bCs/>
                <w:color w:val="000000"/>
              </w:rPr>
              <w:t>Connection</w:t>
            </w:r>
          </w:p>
          <w:p w14:paraId="3DA4471F" w14:textId="77777777" w:rsidR="00A31938" w:rsidRPr="00B3499B" w:rsidRDefault="00A31938" w:rsidP="00A31938">
            <w:pPr>
              <w:ind w:left="141"/>
              <w:rPr>
                <w:rFonts w:cs="Arial"/>
                <w:color w:val="000000" w:themeColor="text1"/>
                <w:sz w:val="16"/>
                <w:szCs w:val="14"/>
              </w:rPr>
            </w:pPr>
            <w:r>
              <w:t>(</w:t>
            </w:r>
            <w:r w:rsidRPr="001321BD">
              <w:rPr>
                <w:i/>
              </w:rPr>
              <w:t>Optional)</w:t>
            </w:r>
          </w:p>
        </w:tc>
      </w:tr>
      <w:tr w:rsidR="00A31938" w:rsidRPr="00B3499B" w14:paraId="6704420D"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BE0AD" w14:textId="77777777" w:rsidR="00A31938" w:rsidRPr="00FC20E1" w:rsidRDefault="00A31938" w:rsidP="00A31938">
            <w:pPr>
              <w:rPr>
                <w:rFonts w:cs="Arial"/>
                <w:bCs/>
                <w:color w:val="000000" w:themeColor="text1"/>
                <w:sz w:val="16"/>
                <w:szCs w:val="16"/>
              </w:rPr>
            </w:pPr>
            <w:r w:rsidRPr="00FC20E1">
              <w:rPr>
                <w:bCs/>
                <w:sz w:val="16"/>
                <w:szCs w:val="16"/>
                <w:lang w:val="en-GB"/>
              </w:rPr>
              <w:t>Manage 2R LH Seat Massage Request</w:t>
            </w: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771A9F" w14:textId="57B7E98F" w:rsidR="00A31938" w:rsidRPr="00D13678" w:rsidRDefault="00A31938" w:rsidP="00A31938">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w:t>
            </w:r>
            <w:r w:rsidR="0087223D">
              <w:rPr>
                <w:rFonts w:cs="Arial"/>
                <w:color w:val="000000" w:themeColor="text1"/>
                <w:sz w:val="16"/>
                <w:szCs w:val="14"/>
              </w:rPr>
              <w:t>PASSENGER</w:t>
            </w:r>
            <w:r>
              <w:rPr>
                <w:rFonts w:cs="Arial"/>
                <w:color w:val="000000" w:themeColor="text1"/>
                <w:sz w:val="16"/>
                <w:szCs w:val="14"/>
              </w:rPr>
              <w:t xml:space="preserve">, MASSAGE_ON, </w:t>
            </w:r>
            <w:r w:rsidRPr="00D13678">
              <w:rPr>
                <w:rFonts w:cs="Arial"/>
                <w:color w:val="000000" w:themeColor="text1"/>
                <w:sz w:val="16"/>
                <w:szCs w:val="14"/>
              </w:rPr>
              <w:t xml:space="preserve">MASSAGE_NONE, </w:t>
            </w:r>
            <w:r w:rsidRPr="00D13678">
              <w:rPr>
                <w:color w:val="000000" w:themeColor="text1"/>
                <w:sz w:val="16"/>
                <w:szCs w:val="16"/>
              </w:rPr>
              <w:t>MASSAGE_INTENSITY_LOW</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45346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F944A9"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CC0C65" w14:textId="77777777" w:rsidR="00A31938" w:rsidRDefault="00A31938" w:rsidP="00A31938"/>
        </w:tc>
      </w:tr>
      <w:tr w:rsidR="00A31938" w:rsidRPr="00B3499B" w14:paraId="6584FF3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66D1E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8E6074" w14:textId="5035E516" w:rsidR="00A31938" w:rsidRPr="002E77C8" w:rsidRDefault="00A31938" w:rsidP="00A31938">
            <w:pPr>
              <w:rPr>
                <w:rFonts w:ascii="Calibri" w:hAnsi="Calibri"/>
                <w:color w:val="000000"/>
                <w:sz w:val="16"/>
                <w:szCs w:val="16"/>
              </w:rPr>
            </w:pPr>
            <w:proofErr w:type="spellStart"/>
            <w:r>
              <w:rPr>
                <w:color w:val="000000"/>
                <w:sz w:val="16"/>
                <w:szCs w:val="16"/>
              </w:rPr>
              <w:t>AdjustSeatMassageRqst</w:t>
            </w:r>
            <w:proofErr w:type="spellEnd"/>
            <w:r>
              <w:rPr>
                <w:color w:val="000000"/>
                <w:sz w:val="16"/>
                <w:szCs w:val="16"/>
              </w:rPr>
              <w:t xml:space="preserve"> (OFF_BOARD, </w:t>
            </w:r>
            <w:r w:rsidR="0087223D">
              <w:rPr>
                <w:rFonts w:cs="Arial"/>
                <w:color w:val="000000" w:themeColor="text1"/>
                <w:sz w:val="16"/>
                <w:szCs w:val="14"/>
              </w:rPr>
              <w:t>PASSENGER</w:t>
            </w:r>
            <w:r>
              <w:rPr>
                <w:color w:val="000000"/>
                <w:sz w:val="16"/>
                <w:szCs w:val="16"/>
              </w:rPr>
              <w:t>, MASSAGE_ON, MASSAGE_LOWER_ROLLING, MASSAGE_INTENSITY_LOW)</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17396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2EB08"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FF62FA" w14:textId="77777777" w:rsidR="00A31938" w:rsidRDefault="00A31938" w:rsidP="00A31938"/>
        </w:tc>
      </w:tr>
      <w:tr w:rsidR="00A31938" w:rsidRPr="00B3499B" w14:paraId="6679ED12"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3EC3A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E3E69C" w14:textId="7881D1AA"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12B076"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0864C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0EEBD3" w14:textId="77777777" w:rsidR="00A31938" w:rsidRDefault="00A31938" w:rsidP="00A31938"/>
        </w:tc>
      </w:tr>
      <w:tr w:rsidR="00A31938" w:rsidRPr="00B3499B" w14:paraId="03E9F03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88A93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CFE551" w14:textId="102296B9"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9D1B8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3618B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5EAB9A" w14:textId="77777777" w:rsidR="00A31938" w:rsidRDefault="00A31938" w:rsidP="00A31938"/>
        </w:tc>
      </w:tr>
      <w:tr w:rsidR="00A31938" w:rsidRPr="00B3499B" w14:paraId="5A9C9D1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B21DF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34635A" w14:textId="194AD027"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D4264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D163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D9D3BB" w14:textId="77777777" w:rsidR="00A31938" w:rsidRDefault="00A31938" w:rsidP="00A31938"/>
        </w:tc>
      </w:tr>
      <w:tr w:rsidR="00A31938" w:rsidRPr="00B3499B" w14:paraId="45A2BF9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3C51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BCFC0" w14:textId="77C606A3" w:rsidR="00A31938" w:rsidRPr="003C5D56"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8DE9E5"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2B44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DC046D" w14:textId="77777777" w:rsidR="00A31938" w:rsidRDefault="00A31938" w:rsidP="00A31938"/>
        </w:tc>
      </w:tr>
      <w:tr w:rsidR="00A31938" w:rsidRPr="00B3499B" w14:paraId="0D2A384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9DA0BC"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C16B4" w14:textId="3CAC8AF7"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lastRenderedPageBreak/>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6FB90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1A1FE1"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45C884" w14:textId="77777777" w:rsidR="00A31938" w:rsidRDefault="00A31938" w:rsidP="00A31938"/>
        </w:tc>
      </w:tr>
      <w:tr w:rsidR="00A31938" w:rsidRPr="00B3499B" w14:paraId="6A6B68DF"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BD20AF"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B91D9" w14:textId="5F628176"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6F51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665E1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3431E9" w14:textId="77777777" w:rsidR="00A31938" w:rsidRDefault="00A31938" w:rsidP="00A31938"/>
        </w:tc>
      </w:tr>
      <w:tr w:rsidR="00A31938" w:rsidRPr="00B3499B" w14:paraId="460629A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319D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22227E" w14:textId="5C598786"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92252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A6FEF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8F0D82" w14:textId="77777777" w:rsidR="00A31938" w:rsidRDefault="00A31938" w:rsidP="00A31938"/>
        </w:tc>
      </w:tr>
      <w:tr w:rsidR="00A31938" w:rsidRPr="00B3499B" w14:paraId="058613C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8445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E23CDC" w14:textId="3115CA50"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457E96"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16495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074F9C" w14:textId="77777777" w:rsidR="00A31938" w:rsidRDefault="00A31938" w:rsidP="00A31938"/>
        </w:tc>
      </w:tr>
      <w:tr w:rsidR="00A31938" w:rsidRPr="00B3499B" w14:paraId="7D72088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B26A5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5DD99" w14:textId="7690661C"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Pr>
                <w:color w:val="000000"/>
                <w:sz w:val="16"/>
                <w:szCs w:val="16"/>
              </w:rPr>
              <w:t>MASSAGE_INTENSITY_LOW</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33228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171B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332729" w14:textId="77777777" w:rsidR="00A31938" w:rsidRDefault="00A31938" w:rsidP="00A31938"/>
        </w:tc>
      </w:tr>
      <w:tr w:rsidR="00A31938" w:rsidRPr="00B3499B" w14:paraId="22E7B86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E87C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B1C2F" w14:textId="46A8E055" w:rsidR="00A31938" w:rsidRPr="006353E0" w:rsidRDefault="00A31938" w:rsidP="00A31938">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w:t>
            </w:r>
            <w:r w:rsidR="0087223D">
              <w:rPr>
                <w:rFonts w:cs="Arial"/>
                <w:color w:val="000000" w:themeColor="text1"/>
                <w:sz w:val="16"/>
                <w:szCs w:val="14"/>
              </w:rPr>
              <w:t>PASSENGER</w:t>
            </w:r>
            <w:r>
              <w:rPr>
                <w:rFonts w:cs="Arial"/>
                <w:color w:val="000000" w:themeColor="text1"/>
                <w:sz w:val="16"/>
                <w:szCs w:val="14"/>
              </w:rPr>
              <w:t xml:space="preserve">, 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MEDIUM</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24F079"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2A0AA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E87BF1" w14:textId="77777777" w:rsidR="00A31938" w:rsidRDefault="00A31938" w:rsidP="00A31938"/>
        </w:tc>
      </w:tr>
      <w:tr w:rsidR="00A31938" w:rsidRPr="00B3499B" w14:paraId="510BAD1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8FCF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2D4B26" w14:textId="7F1C8EDE" w:rsidR="00A31938" w:rsidRPr="006353E0" w:rsidRDefault="00A31938" w:rsidP="00A31938">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sidR="0087223D">
              <w:rPr>
                <w:rFonts w:cs="Arial"/>
                <w:color w:val="000000" w:themeColor="text1"/>
                <w:sz w:val="16"/>
                <w:szCs w:val="14"/>
              </w:rPr>
              <w:t>PASSENGER</w:t>
            </w:r>
            <w:r>
              <w:rPr>
                <w:color w:val="000000"/>
                <w:sz w:val="16"/>
                <w:szCs w:val="16"/>
              </w:rPr>
              <w:t xml:space="preserve">, MASSAGE_ON, MASSAGE_LOWER_ROLLING, </w:t>
            </w:r>
            <w:r w:rsidRPr="00D13678">
              <w:rPr>
                <w:color w:val="000000" w:themeColor="text1"/>
                <w:sz w:val="16"/>
                <w:szCs w:val="16"/>
              </w:rPr>
              <w:t>MASSAGE_INTENSITY_</w:t>
            </w:r>
            <w:r>
              <w:rPr>
                <w:color w:val="000000" w:themeColor="text1"/>
                <w:sz w:val="16"/>
                <w:szCs w:val="16"/>
              </w:rPr>
              <w:t>MEDIUM</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A8CC3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AF4AE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D92921" w14:textId="77777777" w:rsidR="00A31938" w:rsidRDefault="00A31938" w:rsidP="00A31938"/>
        </w:tc>
      </w:tr>
      <w:tr w:rsidR="00A31938" w:rsidRPr="00B3499B" w14:paraId="59BA053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BCD2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A38CC" w14:textId="2E27856E"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61A59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1AE75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2947F2" w14:textId="77777777" w:rsidR="00A31938" w:rsidRDefault="00A31938" w:rsidP="00A31938"/>
        </w:tc>
      </w:tr>
      <w:tr w:rsidR="00A31938" w:rsidRPr="00B3499B" w14:paraId="6729CDC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6754A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26F7DD" w14:textId="6FC1B0A8"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FF9C6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20AB7C"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5F7C21" w14:textId="77777777" w:rsidR="00A31938" w:rsidRDefault="00A31938" w:rsidP="00A31938"/>
        </w:tc>
      </w:tr>
      <w:tr w:rsidR="00A31938" w:rsidRPr="00B3499B" w14:paraId="628CC74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8830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718FB" w14:textId="3040BCFF"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661792"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A3135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296ECF" w14:textId="77777777" w:rsidR="00A31938" w:rsidRDefault="00A31938" w:rsidP="00A31938"/>
        </w:tc>
      </w:tr>
      <w:tr w:rsidR="00A31938" w:rsidRPr="00B3499B" w14:paraId="67F6B9A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C4CA1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8A17D9" w14:textId="013B968D"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C18F7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AA75F8"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7C708D" w14:textId="77777777" w:rsidR="00A31938" w:rsidRDefault="00A31938" w:rsidP="00A31938"/>
        </w:tc>
      </w:tr>
      <w:tr w:rsidR="00A31938" w:rsidRPr="00B3499B" w14:paraId="1E051AE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DDD4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5E551F" w14:textId="59EF4007"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F42A73"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0D73B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1D0993" w14:textId="77777777" w:rsidR="00A31938" w:rsidRDefault="00A31938" w:rsidP="00A31938"/>
        </w:tc>
      </w:tr>
      <w:tr w:rsidR="00A31938" w:rsidRPr="00B3499B" w14:paraId="765ECCFA"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6DDB9"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4E410" w14:textId="02508225"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3E1C3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C709A"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086D87" w14:textId="77777777" w:rsidR="00A31938" w:rsidRDefault="00A31938" w:rsidP="00A31938"/>
        </w:tc>
      </w:tr>
      <w:tr w:rsidR="00A31938" w:rsidRPr="00B3499B" w14:paraId="3F1079F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EA8A2F"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C3EE31" w14:textId="6251E248"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57B5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AA3CA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E6CB41" w14:textId="77777777" w:rsidR="00A31938" w:rsidRDefault="00A31938" w:rsidP="00A31938"/>
        </w:tc>
      </w:tr>
      <w:tr w:rsidR="00A31938" w:rsidRPr="00B3499B" w14:paraId="5CA5D2FD"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3F48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682220" w14:textId="3A3F2460"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20C0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C5342D"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6F79F0" w14:textId="77777777" w:rsidR="00A31938" w:rsidRDefault="00A31938" w:rsidP="00A31938"/>
        </w:tc>
      </w:tr>
      <w:tr w:rsidR="00A31938" w:rsidRPr="00B3499B" w14:paraId="0B91E9A7"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9C15D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FEC274" w14:textId="358C3D99"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MEDIUM</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6C4D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9563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1EA44D" w14:textId="77777777" w:rsidR="00A31938" w:rsidRDefault="00A31938" w:rsidP="00A31938"/>
        </w:tc>
      </w:tr>
      <w:tr w:rsidR="00A31938" w:rsidRPr="00B3499B" w14:paraId="072B5E5F"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D70A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881DA" w14:textId="5F29E120" w:rsidR="00A31938" w:rsidRPr="006353E0" w:rsidRDefault="00A31938" w:rsidP="00A31938">
            <w:pPr>
              <w:rPr>
                <w:rFonts w:cs="Arial"/>
                <w:color w:val="000000" w:themeColor="text1"/>
                <w:sz w:val="16"/>
                <w:szCs w:val="14"/>
              </w:rPr>
            </w:pPr>
            <w:proofErr w:type="spellStart"/>
            <w:r w:rsidRPr="00D13678">
              <w:rPr>
                <w:rFonts w:cs="Arial"/>
                <w:color w:val="000000" w:themeColor="text1"/>
                <w:sz w:val="16"/>
                <w:szCs w:val="14"/>
              </w:rPr>
              <w:t>AdjustSeatMassageRqst</w:t>
            </w:r>
            <w:proofErr w:type="spellEnd"/>
            <w:r w:rsidRPr="00D13678">
              <w:rPr>
                <w:rFonts w:cs="Arial"/>
                <w:color w:val="000000" w:themeColor="text1"/>
                <w:sz w:val="16"/>
                <w:szCs w:val="14"/>
              </w:rPr>
              <w:t xml:space="preserve"> (</w:t>
            </w:r>
            <w:r>
              <w:rPr>
                <w:rFonts w:cs="Arial"/>
                <w:color w:val="000000" w:themeColor="text1"/>
                <w:sz w:val="16"/>
                <w:szCs w:val="14"/>
              </w:rPr>
              <w:t xml:space="preserve">OFF_BOARD, </w:t>
            </w:r>
            <w:r w:rsidR="0087223D">
              <w:rPr>
                <w:rFonts w:cs="Arial"/>
                <w:color w:val="000000" w:themeColor="text1"/>
                <w:sz w:val="16"/>
                <w:szCs w:val="14"/>
              </w:rPr>
              <w:t>PASSENGER</w:t>
            </w:r>
            <w:r>
              <w:rPr>
                <w:rFonts w:cs="Arial"/>
                <w:color w:val="000000" w:themeColor="text1"/>
                <w:sz w:val="16"/>
                <w:szCs w:val="14"/>
              </w:rPr>
              <w:t xml:space="preserve">, MASSAGE_ON, </w:t>
            </w:r>
            <w:r w:rsidRPr="00D13678">
              <w:rPr>
                <w:rFonts w:cs="Arial"/>
                <w:color w:val="000000" w:themeColor="text1"/>
                <w:sz w:val="16"/>
                <w:szCs w:val="14"/>
              </w:rPr>
              <w:t xml:space="preserve">MASSAGE_NONE, </w:t>
            </w:r>
            <w:r w:rsidRPr="00D13678">
              <w:rPr>
                <w:color w:val="000000" w:themeColor="text1"/>
                <w:sz w:val="16"/>
                <w:szCs w:val="16"/>
              </w:rPr>
              <w:t>MASSAGE_INTENSITY_</w:t>
            </w:r>
            <w:r>
              <w:rPr>
                <w:color w:val="000000" w:themeColor="text1"/>
                <w:sz w:val="16"/>
                <w:szCs w:val="16"/>
              </w:rPr>
              <w:t>HIGH</w:t>
            </w:r>
            <w:r w:rsidRPr="00D13678">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BA5C5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54EC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5BBB41" w14:textId="77777777" w:rsidR="00A31938" w:rsidRDefault="00A31938" w:rsidP="00A31938"/>
        </w:tc>
      </w:tr>
      <w:tr w:rsidR="00A31938" w:rsidRPr="00B3499B" w14:paraId="4E37D6F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D0070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A97673" w14:textId="16178673" w:rsidR="00A31938" w:rsidRPr="006353E0" w:rsidRDefault="00A31938" w:rsidP="00A31938">
            <w:pPr>
              <w:rPr>
                <w:rFonts w:cs="Arial"/>
                <w:color w:val="000000" w:themeColor="text1"/>
                <w:sz w:val="16"/>
                <w:szCs w:val="14"/>
              </w:rPr>
            </w:pPr>
            <w:proofErr w:type="spellStart"/>
            <w:r>
              <w:rPr>
                <w:color w:val="000000"/>
                <w:sz w:val="16"/>
                <w:szCs w:val="16"/>
              </w:rPr>
              <w:t>AdjustSeatMassageRqst</w:t>
            </w:r>
            <w:proofErr w:type="spellEnd"/>
            <w:r>
              <w:rPr>
                <w:color w:val="000000"/>
                <w:sz w:val="16"/>
                <w:szCs w:val="16"/>
              </w:rPr>
              <w:t xml:space="preserve"> (OFF_BOARD, </w:t>
            </w:r>
            <w:r w:rsidR="0087223D">
              <w:rPr>
                <w:rFonts w:cs="Arial"/>
                <w:color w:val="000000" w:themeColor="text1"/>
                <w:sz w:val="16"/>
                <w:szCs w:val="14"/>
              </w:rPr>
              <w:t>PASSENGER</w:t>
            </w:r>
            <w:r>
              <w:rPr>
                <w:color w:val="000000"/>
                <w:sz w:val="16"/>
                <w:szCs w:val="16"/>
              </w:rPr>
              <w:t xml:space="preserve">, MASSAGE_ON, </w:t>
            </w:r>
            <w:r>
              <w:rPr>
                <w:color w:val="000000"/>
                <w:sz w:val="16"/>
                <w:szCs w:val="16"/>
              </w:rPr>
              <w:lastRenderedPageBreak/>
              <w:t xml:space="preserve">MASSAGE_LOWER_ROLLING, </w:t>
            </w:r>
            <w:r w:rsidRPr="00D13678">
              <w:rPr>
                <w:color w:val="000000" w:themeColor="text1"/>
                <w:sz w:val="16"/>
                <w:szCs w:val="16"/>
              </w:rPr>
              <w:t>MASSAGE_INTENSITY_</w:t>
            </w:r>
            <w:r>
              <w:rPr>
                <w:color w:val="000000" w:themeColor="text1"/>
                <w:sz w:val="16"/>
                <w:szCs w:val="16"/>
              </w:rPr>
              <w:t>HIGH</w:t>
            </w:r>
            <w:r>
              <w:rPr>
                <w:color w:val="000000"/>
                <w:sz w:val="16"/>
                <w:szCs w:val="16"/>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31DF62"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53A8F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86CB74" w14:textId="77777777" w:rsidR="00A31938" w:rsidRDefault="00A31938" w:rsidP="00A31938"/>
        </w:tc>
      </w:tr>
      <w:tr w:rsidR="00A31938" w:rsidRPr="00B3499B" w14:paraId="67C127E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3D9F1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0C0102" w14:textId="1954BB9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MASSAGE_UPPER_ROLLING</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8F553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3D366"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91DC67" w14:textId="77777777" w:rsidR="00A31938" w:rsidRDefault="00A31938" w:rsidP="00A31938"/>
        </w:tc>
      </w:tr>
      <w:tr w:rsidR="00A31938" w:rsidRPr="00B3499B" w14:paraId="7B1F9C0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254DA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217728" w14:textId="1B8CA2E3"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MASSAGE_CIRCULAR_CUSHION</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511E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B77C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5E9FA6" w14:textId="77777777" w:rsidR="00A31938" w:rsidRDefault="00A31938" w:rsidP="00A31938"/>
        </w:tc>
      </w:tr>
      <w:tr w:rsidR="00A31938" w:rsidRPr="00B3499B" w14:paraId="6A743F3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B110D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DF8B07" w14:textId="3ECE4B69"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MASSAGE_FULL_RECOVERY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E5689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EACCB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BC4A1D" w14:textId="77777777" w:rsidR="00A31938" w:rsidRDefault="00A31938" w:rsidP="00A31938"/>
        </w:tc>
      </w:tr>
      <w:tr w:rsidR="00A31938" w:rsidRPr="00B3499B" w14:paraId="425AA0E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AAEA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FAE595" w14:textId="452D17AB"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MASSAGE_RELAXED_RECOVERY</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463F59"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F91857"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27A7BC" w14:textId="77777777" w:rsidR="00A31938" w:rsidRDefault="00A31938" w:rsidP="00A31938"/>
        </w:tc>
      </w:tr>
      <w:tr w:rsidR="00A31938" w:rsidRPr="00B3499B" w14:paraId="6D32E32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DA9974"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3DB615" w14:textId="6FC906F4"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MASSAGE_CIRCULAR_COMBO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7F0D4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D723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82EFB5" w14:textId="77777777" w:rsidR="00A31938" w:rsidRDefault="00A31938" w:rsidP="00A31938"/>
        </w:tc>
      </w:tr>
      <w:tr w:rsidR="00A31938" w:rsidRPr="00B3499B" w14:paraId="450348F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0EDF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F5E961" w14:textId="7D205540"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MASSAGE_ZIG_ZAG_COMBO</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072779"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8222C1"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7BF8C5" w14:textId="77777777" w:rsidR="00A31938" w:rsidRDefault="00A31938" w:rsidP="00A31938"/>
        </w:tc>
      </w:tr>
      <w:tr w:rsidR="00A31938" w:rsidRPr="00B3499B" w14:paraId="0CF4D1A4"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1272A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C4A152" w14:textId="5498EF32"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MASSAGE_SWEEP_WAVE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6D92E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AA09D4"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47D64C" w14:textId="77777777" w:rsidR="00A31938" w:rsidRDefault="00A31938" w:rsidP="00A31938"/>
        </w:tc>
      </w:tr>
      <w:tr w:rsidR="00A31938" w:rsidRPr="00B3499B" w14:paraId="7B941028"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1B449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4122D" w14:textId="1C3E3495"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MASSAGE_UP_WAVE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DA2BB3"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CB6CAF"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155CC1" w14:textId="77777777" w:rsidR="00A31938" w:rsidRDefault="00A31938" w:rsidP="00A31938"/>
        </w:tc>
      </w:tr>
      <w:tr w:rsidR="00A31938" w:rsidRPr="00B3499B" w14:paraId="3E04CB1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3CC9A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105CD7" w14:textId="0ED4CE7A" w:rsidR="00A31938" w:rsidRPr="006353E0" w:rsidRDefault="00A31938" w:rsidP="00A31938">
            <w:pPr>
              <w:rPr>
                <w:rFonts w:cs="Arial"/>
                <w:color w:val="000000" w:themeColor="text1"/>
                <w:sz w:val="16"/>
                <w:szCs w:val="14"/>
              </w:rPr>
            </w:pPr>
            <w:proofErr w:type="spellStart"/>
            <w:r w:rsidRPr="006353E0">
              <w:rPr>
                <w:rFonts w:cs="Arial"/>
                <w:color w:val="000000" w:themeColor="text1"/>
                <w:sz w:val="16"/>
                <w:szCs w:val="14"/>
              </w:rPr>
              <w:t>AdjustSeatMassageRqst</w:t>
            </w:r>
            <w:proofErr w:type="spellEnd"/>
            <w:r w:rsidRPr="006353E0">
              <w:rPr>
                <w:rFonts w:cs="Arial"/>
                <w:color w:val="000000" w:themeColor="text1"/>
                <w:sz w:val="16"/>
                <w:szCs w:val="14"/>
              </w:rPr>
              <w:t xml:space="preserve"> </w:t>
            </w:r>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 xml:space="preserve">, </w:t>
            </w:r>
            <w:r>
              <w:rPr>
                <w:color w:val="000000"/>
                <w:sz w:val="16"/>
                <w:szCs w:val="16"/>
              </w:rPr>
              <w:t>MASSAGE_ON</w:t>
            </w:r>
            <w:r>
              <w:rPr>
                <w:rFonts w:cs="Arial"/>
                <w:color w:val="000000" w:themeColor="text1"/>
                <w:sz w:val="16"/>
                <w:szCs w:val="14"/>
              </w:rPr>
              <w:t xml:space="preserve">, </w:t>
            </w:r>
            <w:r w:rsidRPr="006353E0">
              <w:rPr>
                <w:rFonts w:cs="Arial"/>
                <w:color w:val="000000" w:themeColor="text1"/>
                <w:sz w:val="16"/>
                <w:szCs w:val="14"/>
              </w:rPr>
              <w:t>MASSAGE_PULSE</w:t>
            </w:r>
            <w:r>
              <w:rPr>
                <w:rFonts w:cs="Arial"/>
                <w:color w:val="000000" w:themeColor="text1"/>
                <w:sz w:val="16"/>
                <w:szCs w:val="14"/>
              </w:rPr>
              <w:t xml:space="preserve">, </w:t>
            </w:r>
            <w:r w:rsidRPr="00D13678">
              <w:rPr>
                <w:color w:val="000000" w:themeColor="text1"/>
                <w:sz w:val="16"/>
                <w:szCs w:val="16"/>
              </w:rPr>
              <w:t>MASSAGE_INTENSITY_</w:t>
            </w:r>
            <w:r>
              <w:rPr>
                <w:color w:val="000000" w:themeColor="text1"/>
                <w:sz w:val="16"/>
                <w:szCs w:val="16"/>
              </w:rPr>
              <w:t>HIGH</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C669DD"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D8213E"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803F2F" w14:textId="77777777" w:rsidR="00A31938" w:rsidRDefault="00A31938" w:rsidP="00A31938"/>
        </w:tc>
      </w:tr>
      <w:tr w:rsidR="00A31938" w:rsidRPr="00B3499B" w14:paraId="22B23496"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EEE83F"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50A502" w14:textId="77777777" w:rsidR="00A31938" w:rsidRPr="006353E0" w:rsidRDefault="00A31938" w:rsidP="00A31938">
            <w:pPr>
              <w:rPr>
                <w:rFonts w:cs="Arial"/>
                <w:color w:val="000000" w:themeColor="text1"/>
                <w:sz w:val="16"/>
                <w:szCs w:val="14"/>
              </w:rPr>
            </w:pPr>
            <w:r>
              <w:rPr>
                <w:rFonts w:cs="Arial"/>
                <w:color w:val="000000" w:themeColor="text1"/>
                <w:sz w:val="16"/>
                <w:szCs w:val="14"/>
              </w:rPr>
              <w:t>Repeat APIs with MASSGE_OFF</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D71BB1"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4E003D"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6BDAB4" w14:textId="77777777" w:rsidR="00A31938" w:rsidRDefault="00A31938" w:rsidP="00A31938"/>
        </w:tc>
      </w:tr>
      <w:tr w:rsidR="00A31938" w:rsidRPr="00B3499B" w14:paraId="12BD1F89"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82873"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5481F8"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AD7CB"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55246"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3224DF" w14:textId="77777777" w:rsidR="00A31938" w:rsidRDefault="00A31938" w:rsidP="00A31938"/>
        </w:tc>
      </w:tr>
      <w:tr w:rsidR="00A31938" w:rsidRPr="00B3499B" w14:paraId="6CC19F5F"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F77CC"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3D3AE"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EC9CB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5F965"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7D5F66" w14:textId="77777777" w:rsidR="00A31938" w:rsidRDefault="00A31938" w:rsidP="00A31938"/>
        </w:tc>
      </w:tr>
      <w:tr w:rsidR="00A31938" w:rsidRPr="00B3499B" w14:paraId="5C9FA952"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BFF1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46E242" w14:textId="6DB9554E"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 xml:space="preserve">PASSENGER, </w:t>
            </w:r>
            <w:r w:rsidRPr="00DD01D0">
              <w:rPr>
                <w:rFonts w:cs="Arial"/>
                <w:color w:val="000000" w:themeColor="text1"/>
                <w:sz w:val="16"/>
                <w:szCs w:val="14"/>
              </w:rPr>
              <w:t>NONE_SELECTED</w:t>
            </w:r>
            <w:r>
              <w:rPr>
                <w:rFonts w:cs="Arial"/>
                <w:color w:val="000000" w:themeColor="text1"/>
                <w:sz w:val="16"/>
                <w:szCs w:val="14"/>
              </w:rPr>
              <w:t xml:space="preserve">, </w:t>
            </w:r>
            <w:r w:rsidRPr="00DD01D0">
              <w:rPr>
                <w:rFonts w:cs="Arial"/>
                <w:color w:val="000000" w:themeColor="text1"/>
                <w:sz w:val="16"/>
                <w:szCs w:val="14"/>
              </w:rPr>
              <w:t>NULL_ACTION</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62FF4E"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E91A98"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AE0918" w14:textId="77777777" w:rsidR="00A31938" w:rsidRDefault="00A31938" w:rsidP="00A31938"/>
        </w:tc>
      </w:tr>
      <w:tr w:rsidR="00A31938" w:rsidRPr="00B3499B" w14:paraId="77C697C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2F933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2EA7EC" w14:textId="0175B8C8"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ED02F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96BB35"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98AA36" w14:textId="77777777" w:rsidR="00A31938" w:rsidRDefault="00A31938" w:rsidP="00A31938"/>
        </w:tc>
      </w:tr>
      <w:tr w:rsidR="00A31938" w:rsidRPr="00B3499B" w14:paraId="658A7D0B"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BAB0E6"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213328" w14:textId="25B05A68"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w:t>
            </w:r>
            <w:r w:rsidRPr="00DD01D0">
              <w:rPr>
                <w:rFonts w:cs="Arial"/>
                <w:color w:val="000000" w:themeColor="text1"/>
                <w:sz w:val="16"/>
                <w:szCs w:val="14"/>
              </w:rPr>
              <w:t>TOP_LUMBAR</w:t>
            </w:r>
            <w:r>
              <w:rPr>
                <w:rFonts w:cs="Arial"/>
                <w:color w:val="000000" w:themeColor="text1"/>
                <w:sz w:val="16"/>
                <w:szCs w:val="14"/>
              </w:rPr>
              <w:t>,</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469F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0DEF2"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85E40D" w14:textId="77777777" w:rsidR="00A31938" w:rsidRDefault="00A31938" w:rsidP="00A31938"/>
        </w:tc>
      </w:tr>
      <w:tr w:rsidR="00A31938" w:rsidRPr="00B3499B" w14:paraId="7218336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EC034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46F4C4" w14:textId="18B86218"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28D69A"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BD8BCB"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A8A6EA" w14:textId="77777777" w:rsidR="00A31938" w:rsidRDefault="00A31938" w:rsidP="00A31938"/>
        </w:tc>
      </w:tr>
      <w:tr w:rsidR="00A31938" w:rsidRPr="00B3499B" w14:paraId="628D2DB7"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77D7F2"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43250" w14:textId="02D418ED"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MIDDLE_LUMBAR,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2AE0E9"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0306D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29396E" w14:textId="77777777" w:rsidR="00A31938" w:rsidRDefault="00A31938" w:rsidP="00A31938"/>
        </w:tc>
      </w:tr>
      <w:tr w:rsidR="00A31938" w:rsidRPr="00B3499B" w14:paraId="68A94E1C"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FAFE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B21E2" w14:textId="5985B248"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3F981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BAA503"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594B44" w14:textId="77777777" w:rsidR="00A31938" w:rsidRDefault="00A31938" w:rsidP="00A31938"/>
        </w:tc>
      </w:tr>
      <w:tr w:rsidR="00A31938" w:rsidRPr="00B3499B" w14:paraId="3D44F03E"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68347"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872557" w14:textId="45A53009"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LOWER_LUMBAR,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05FB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5397B0"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EF0FFC" w14:textId="77777777" w:rsidR="00A31938" w:rsidRDefault="00A31938" w:rsidP="00A31938"/>
        </w:tc>
      </w:tr>
      <w:tr w:rsidR="00A31938" w:rsidRPr="00B3499B" w14:paraId="08B4E606"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0A6C25"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E39C1C" w14:textId="25DAFB9E"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UPPER_BOLSTER,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E8C1C0"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5DCBF3"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660403" w14:textId="77777777" w:rsidR="00A31938" w:rsidRDefault="00A31938" w:rsidP="00A31938"/>
        </w:tc>
      </w:tr>
      <w:tr w:rsidR="00A31938" w:rsidRPr="00B3499B" w14:paraId="4213BBA6"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E91C45"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EE3D5C" w14:textId="0975986F"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UPPER_BOLSTER,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4D867"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DEA323"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2546A3" w14:textId="77777777" w:rsidR="00A31938" w:rsidRDefault="00A31938" w:rsidP="00A31938"/>
        </w:tc>
      </w:tr>
      <w:tr w:rsidR="00A31938" w:rsidRPr="00B3499B" w14:paraId="2A43243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2A061"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9F7140" w14:textId="7839C968"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LOWER_BOLSTER,</w:t>
            </w:r>
            <w:r>
              <w:t xml:space="preserve"> </w:t>
            </w:r>
            <w:r w:rsidRPr="00050CB3">
              <w:rPr>
                <w:rFonts w:cs="Arial"/>
                <w:color w:val="000000" w:themeColor="text1"/>
                <w:sz w:val="16"/>
                <w:szCs w:val="14"/>
              </w:rPr>
              <w:t>INCREASE_ONCE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C846B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4DC999"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3BDABD" w14:textId="77777777" w:rsidR="00A31938" w:rsidRDefault="00A31938" w:rsidP="00A31938"/>
        </w:tc>
      </w:tr>
      <w:tr w:rsidR="00A31938" w:rsidRPr="00B3499B" w14:paraId="0E1A314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D0CACA"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008771" w14:textId="363D60E7" w:rsidR="00A31938" w:rsidRPr="006353E0" w:rsidRDefault="00A31938" w:rsidP="00A31938">
            <w:pPr>
              <w:rPr>
                <w:rFonts w:cs="Arial"/>
                <w:color w:val="000000" w:themeColor="text1"/>
                <w:sz w:val="16"/>
                <w:szCs w:val="14"/>
              </w:rPr>
            </w:pPr>
            <w:proofErr w:type="spellStart"/>
            <w:r>
              <w:rPr>
                <w:rFonts w:cs="Arial"/>
                <w:color w:val="000000" w:themeColor="text1"/>
                <w:sz w:val="16"/>
                <w:szCs w:val="14"/>
              </w:rPr>
              <w:t>A</w:t>
            </w:r>
            <w:r w:rsidRPr="003D0374">
              <w:rPr>
                <w:rFonts w:cs="Arial"/>
                <w:color w:val="000000" w:themeColor="text1"/>
                <w:sz w:val="16"/>
                <w:szCs w:val="14"/>
              </w:rPr>
              <w:t>djustBladderPressureRqst</w:t>
            </w:r>
            <w:proofErr w:type="spellEnd"/>
            <w:r w:rsidRPr="000C4F7D">
              <w:rPr>
                <w:rFonts w:cs="Arial"/>
                <w:color w:val="000000" w:themeColor="text1"/>
                <w:sz w:val="16"/>
                <w:szCs w:val="14"/>
              </w:rPr>
              <w:t xml:space="preserve">(OFF_BOARD, </w:t>
            </w:r>
            <w:r w:rsidR="0087223D">
              <w:rPr>
                <w:rFonts w:cs="Arial"/>
                <w:color w:val="000000" w:themeColor="text1"/>
                <w:sz w:val="16"/>
                <w:szCs w:val="14"/>
              </w:rPr>
              <w:t>PASSENGER</w:t>
            </w:r>
            <w:r w:rsidRPr="000C4F7D">
              <w:rPr>
                <w:rFonts w:cs="Arial"/>
                <w:color w:val="000000" w:themeColor="text1"/>
                <w:sz w:val="16"/>
                <w:szCs w:val="14"/>
              </w:rPr>
              <w:t>,</w:t>
            </w:r>
            <w:r>
              <w:rPr>
                <w:rFonts w:cs="Arial"/>
                <w:color w:val="000000" w:themeColor="text1"/>
                <w:sz w:val="16"/>
                <w:szCs w:val="14"/>
              </w:rPr>
              <w:t xml:space="preserve"> LOWER_BOLSTER,</w:t>
            </w:r>
            <w:r>
              <w:t xml:space="preserve"> </w:t>
            </w:r>
            <w:r w:rsidRPr="00050CB3">
              <w:rPr>
                <w:rFonts w:cs="Arial"/>
                <w:color w:val="000000" w:themeColor="text1"/>
                <w:sz w:val="16"/>
                <w:szCs w:val="14"/>
              </w:rPr>
              <w:t>DECREASE_ONCE</w:t>
            </w:r>
            <w:r w:rsidRPr="000C4F7D">
              <w:rPr>
                <w:rFonts w:cs="Arial"/>
                <w:color w:val="000000" w:themeColor="text1"/>
                <w:sz w:val="16"/>
                <w:szCs w:val="14"/>
              </w:rPr>
              <w:t>)</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8CECC"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022C4B" w14:textId="77777777" w:rsidR="00A31938" w:rsidRDefault="00A31938" w:rsidP="00A31938">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6A1E52" w14:textId="77777777" w:rsidR="00A31938" w:rsidRDefault="00A31938" w:rsidP="00A31938"/>
        </w:tc>
      </w:tr>
      <w:tr w:rsidR="00A31938" w:rsidRPr="00B3499B" w14:paraId="56B6DAC0"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E0D2C0"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01C972"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99EF02"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72FC56"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475C91" w14:textId="77777777" w:rsidR="00A31938" w:rsidRDefault="00A31938" w:rsidP="00A31938"/>
        </w:tc>
      </w:tr>
      <w:tr w:rsidR="00A31938" w:rsidRPr="00B3499B" w14:paraId="50EBD293"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ED22B"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019025"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038AB8"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DA649"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1118A8" w14:textId="77777777" w:rsidR="00A31938" w:rsidRDefault="00A31938" w:rsidP="00A31938"/>
        </w:tc>
      </w:tr>
      <w:tr w:rsidR="00A31938" w:rsidRPr="00B3499B" w14:paraId="2C8B4115" w14:textId="77777777" w:rsidTr="00A31938">
        <w:trPr>
          <w:trHeight w:val="133"/>
        </w:trPr>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A40AD" w14:textId="77777777" w:rsidR="00A31938" w:rsidRPr="00FA0010" w:rsidRDefault="00A31938" w:rsidP="00A31938">
            <w:pPr>
              <w:rPr>
                <w:rFonts w:cs="Arial"/>
                <w:color w:val="000000" w:themeColor="text1"/>
                <w:sz w:val="16"/>
                <w:szCs w:val="14"/>
              </w:rPr>
            </w:pPr>
          </w:p>
        </w:tc>
        <w:tc>
          <w:tcPr>
            <w:tcW w:w="387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8FD634" w14:textId="77777777" w:rsidR="00A31938" w:rsidRPr="006353E0" w:rsidRDefault="00A31938" w:rsidP="00A31938">
            <w:pPr>
              <w:rPr>
                <w:rFonts w:cs="Arial"/>
                <w:color w:val="000000" w:themeColor="text1"/>
                <w:sz w:val="16"/>
                <w:szCs w:val="14"/>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199349" w14:textId="77777777" w:rsidR="00A31938" w:rsidRDefault="00A31938" w:rsidP="00A31938">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3434CF" w14:textId="77777777" w:rsidR="00A31938" w:rsidRDefault="00A31938" w:rsidP="00A31938">
            <w:pPr>
              <w:rPr>
                <w:rFonts w:cs="Arial"/>
                <w:b/>
                <w:bCs/>
                <w:color w:val="000000"/>
              </w:rPr>
            </w:pP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DAA226" w14:textId="77777777" w:rsidR="00A31938" w:rsidRDefault="00A31938" w:rsidP="00A31938"/>
        </w:tc>
      </w:tr>
      <w:tr w:rsidR="00A31938" w:rsidRPr="00B3499B" w14:paraId="70900134" w14:textId="77777777" w:rsidTr="00A3193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4C7BB9" w14:textId="77777777" w:rsidR="00A31938" w:rsidRPr="00B3499B" w:rsidRDefault="00D82BF1" w:rsidP="00A31938">
            <w:pPr>
              <w:rPr>
                <w:rFonts w:cs="Arial"/>
                <w:bCs/>
                <w:color w:val="808080" w:themeColor="background1" w:themeShade="80"/>
                <w:sz w:val="16"/>
                <w:szCs w:val="14"/>
              </w:rPr>
            </w:pPr>
            <w:hyperlink r:id="rId75" w:history="1">
              <w:r w:rsidR="00A31938" w:rsidRPr="00B3499B">
                <w:rPr>
                  <w:rStyle w:val="Hyperlink"/>
                  <w:rFonts w:cs="Arial"/>
                  <w:bCs/>
                  <w:sz w:val="16"/>
                  <w:szCs w:val="14"/>
                </w:rPr>
                <w:t>Req. Template</w:t>
              </w:r>
            </w:hyperlink>
            <w:r w:rsidR="00A3193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351C9" w14:textId="77777777" w:rsidR="00A31938" w:rsidRPr="00B3499B" w:rsidRDefault="00A31938" w:rsidP="00A3193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53CF2" w14:textId="77777777" w:rsidR="00A31938" w:rsidRPr="00B3499B" w:rsidRDefault="00A31938" w:rsidP="00A3193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B0C64B" w14:textId="77777777" w:rsidR="00941EE9" w:rsidRPr="008C50D1" w:rsidRDefault="00941EE9" w:rsidP="00941EE9">
      <w:pPr>
        <w:pStyle w:val="BodyText"/>
        <w:rPr>
          <w:color w:val="BFBFBF" w:themeColor="background1" w:themeShade="BF"/>
        </w:rPr>
      </w:pPr>
    </w:p>
    <w:p w14:paraId="73B3ED68" w14:textId="77777777" w:rsidR="00941EE9" w:rsidRPr="00E23282" w:rsidRDefault="00941EE9" w:rsidP="00941EE9"/>
    <w:p w14:paraId="306D13D9" w14:textId="6020FBE2" w:rsidR="00941EE9" w:rsidRPr="00A7265D" w:rsidRDefault="00941EE9" w:rsidP="00941EE9">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7265D" w:rsidRPr="00B3499B" w14:paraId="7038172B"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44E2D" w14:textId="77777777" w:rsidR="00A7265D" w:rsidRPr="00B3499B" w:rsidRDefault="00A7265D"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7265D" w:rsidRPr="00B3499B" w14:paraId="7886C3ED"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DD285" w14:textId="77777777" w:rsidR="00A7265D" w:rsidRPr="00B3499B" w:rsidRDefault="00A7265D"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20293" w14:textId="77777777" w:rsidR="00A7265D" w:rsidRPr="001C5864" w:rsidRDefault="00A7265D"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9751B" w14:textId="77777777" w:rsidR="00A7265D" w:rsidRPr="001C5864" w:rsidRDefault="00A7265D" w:rsidP="00AF006C">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E4D06" w14:textId="77777777" w:rsidR="00A7265D" w:rsidRPr="001C5864" w:rsidRDefault="00A7265D"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BDC336" w14:textId="77777777" w:rsidR="00A7265D" w:rsidRDefault="00A7265D" w:rsidP="00AF006C">
            <w:pPr>
              <w:overflowPunct/>
              <w:autoSpaceDE/>
              <w:autoSpaceDN/>
              <w:adjustRightInd/>
              <w:textAlignment w:val="auto"/>
              <w:rPr>
                <w:rFonts w:cs="Arial"/>
                <w:b/>
                <w:bCs/>
                <w:color w:val="000000"/>
              </w:rPr>
            </w:pPr>
            <w:r>
              <w:rPr>
                <w:rFonts w:cs="Arial"/>
                <w:b/>
                <w:bCs/>
                <w:color w:val="000000"/>
              </w:rPr>
              <w:t>Connection</w:t>
            </w:r>
          </w:p>
          <w:p w14:paraId="29F6B4E7" w14:textId="77777777" w:rsidR="00A7265D" w:rsidRPr="00B3499B" w:rsidRDefault="00A7265D" w:rsidP="00AF006C">
            <w:pPr>
              <w:ind w:left="141"/>
              <w:rPr>
                <w:rFonts w:cs="Arial"/>
                <w:color w:val="000000" w:themeColor="text1"/>
                <w:sz w:val="16"/>
                <w:szCs w:val="14"/>
              </w:rPr>
            </w:pPr>
            <w:r>
              <w:t>(</w:t>
            </w:r>
            <w:r w:rsidRPr="001321BD">
              <w:rPr>
                <w:i/>
              </w:rPr>
              <w:t>Optional)</w:t>
            </w:r>
          </w:p>
        </w:tc>
      </w:tr>
      <w:tr w:rsidR="00A7265D" w:rsidRPr="00B3499B" w14:paraId="638F6D12"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175C46" w14:textId="77777777" w:rsidR="00A7265D" w:rsidRDefault="00A7265D" w:rsidP="00AF006C">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3BC8F6" w14:textId="77777777" w:rsidR="00A7265D" w:rsidRPr="00A31938" w:rsidRDefault="00A7265D" w:rsidP="00AF006C">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9975E9"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D3EBE" w14:textId="77777777" w:rsidR="00A7265D" w:rsidRDefault="00A7265D" w:rsidP="00AF006C">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6CC35C" w14:textId="77777777" w:rsidR="00A7265D" w:rsidRDefault="00A7265D" w:rsidP="00AF006C"/>
        </w:tc>
      </w:tr>
      <w:tr w:rsidR="00A7265D" w:rsidRPr="00B3499B" w14:paraId="42B74D9B"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5844C7"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335B9"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40D33A"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F40374"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355980" w14:textId="77777777" w:rsidR="00A7265D" w:rsidRDefault="00A7265D" w:rsidP="00AF006C"/>
        </w:tc>
      </w:tr>
      <w:tr w:rsidR="00A7265D" w:rsidRPr="00B3499B" w14:paraId="634C093C"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8FF70"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DC3424"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93BB8"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04D862"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EE1FEF" w14:textId="77777777" w:rsidR="00A7265D" w:rsidRDefault="00A7265D" w:rsidP="00AF006C"/>
        </w:tc>
      </w:tr>
      <w:tr w:rsidR="00A7265D" w:rsidRPr="00B3499B" w14:paraId="42B86439"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0B34E9" w14:textId="77777777" w:rsidR="00A7265D" w:rsidRPr="00B3499B" w:rsidRDefault="00D82BF1" w:rsidP="00AF006C">
            <w:pPr>
              <w:rPr>
                <w:rFonts w:cs="Arial"/>
                <w:bCs/>
                <w:color w:val="808080" w:themeColor="background1" w:themeShade="80"/>
                <w:sz w:val="16"/>
                <w:szCs w:val="14"/>
              </w:rPr>
            </w:pPr>
            <w:hyperlink r:id="rId76" w:history="1">
              <w:r w:rsidR="00A7265D" w:rsidRPr="00B3499B">
                <w:rPr>
                  <w:rStyle w:val="Hyperlink"/>
                  <w:rFonts w:cs="Arial"/>
                  <w:bCs/>
                  <w:sz w:val="16"/>
                  <w:szCs w:val="14"/>
                </w:rPr>
                <w:t>Req. Template</w:t>
              </w:r>
            </w:hyperlink>
            <w:r w:rsidR="00A7265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9C0FD" w14:textId="77777777" w:rsidR="00A7265D" w:rsidRPr="00B3499B" w:rsidRDefault="00A7265D"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D6495" w14:textId="77777777" w:rsidR="00A7265D" w:rsidRPr="00B3499B" w:rsidRDefault="00A7265D"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1B4AD6" w14:textId="77777777" w:rsidR="00941EE9" w:rsidRDefault="00941EE9" w:rsidP="00941EE9">
      <w:pPr>
        <w:pStyle w:val="BodyText"/>
      </w:pPr>
    </w:p>
    <w:p w14:paraId="6212DC57" w14:textId="77777777" w:rsidR="00941EE9" w:rsidRPr="00612064" w:rsidRDefault="00941EE9" w:rsidP="00941EE9">
      <w:pPr>
        <w:spacing w:before="20"/>
        <w:rPr>
          <w:vanish/>
        </w:rPr>
      </w:pPr>
    </w:p>
    <w:p w14:paraId="089BE554" w14:textId="77777777" w:rsidR="00941EE9" w:rsidRDefault="00941EE9" w:rsidP="00941EE9">
      <w:pPr>
        <w:pStyle w:val="Heading6"/>
        <w:keepNext w:val="0"/>
        <w:tabs>
          <w:tab w:val="clear" w:pos="900"/>
          <w:tab w:val="left" w:pos="709"/>
        </w:tabs>
        <w:spacing w:before="240"/>
      </w:pPr>
      <w:r>
        <w:t>Parameters</w:t>
      </w:r>
    </w:p>
    <w:p w14:paraId="5FB97452" w14:textId="77777777" w:rsidR="00941EE9" w:rsidRPr="00A57D05" w:rsidRDefault="00941EE9" w:rsidP="00941EE9"/>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41EE9" w:rsidRPr="00E54DEA" w14:paraId="3C9D9D4E" w14:textId="77777777" w:rsidTr="00783604">
        <w:trPr>
          <w:trHeight w:val="161"/>
        </w:trPr>
        <w:tc>
          <w:tcPr>
            <w:tcW w:w="1838" w:type="dxa"/>
            <w:shd w:val="clear" w:color="auto" w:fill="D9D9D9" w:themeFill="background1" w:themeFillShade="D9"/>
            <w:noWrap/>
            <w:hideMark/>
          </w:tcPr>
          <w:p w14:paraId="68B05F74"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14AD409" w14:textId="77777777" w:rsidR="00941EE9" w:rsidRDefault="00941EE9"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EB53084" w14:textId="77777777" w:rsidR="00941EE9" w:rsidRDefault="00941EE9"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8130A39" w14:textId="77777777" w:rsidR="00941EE9" w:rsidRPr="00E54DEA" w:rsidRDefault="00941EE9"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D7C177B" w14:textId="77777777" w:rsidR="00941EE9" w:rsidRDefault="00941EE9" w:rsidP="00783604">
            <w:pPr>
              <w:overflowPunct/>
              <w:autoSpaceDE/>
              <w:autoSpaceDN/>
              <w:adjustRightInd/>
              <w:textAlignment w:val="auto"/>
              <w:rPr>
                <w:rFonts w:cs="Arial"/>
                <w:b/>
                <w:bCs/>
                <w:color w:val="000000"/>
              </w:rPr>
            </w:pPr>
            <w:r>
              <w:rPr>
                <w:rFonts w:cs="Arial"/>
                <w:b/>
                <w:bCs/>
                <w:color w:val="000000"/>
              </w:rPr>
              <w:t>Method Details</w:t>
            </w:r>
          </w:p>
        </w:tc>
      </w:tr>
      <w:tr w:rsidR="00941EE9" w:rsidRPr="003F473D" w14:paraId="00F89384" w14:textId="77777777" w:rsidTr="00783604">
        <w:trPr>
          <w:trHeight w:val="70"/>
        </w:trPr>
        <w:tc>
          <w:tcPr>
            <w:tcW w:w="1838" w:type="dxa"/>
            <w:noWrap/>
          </w:tcPr>
          <w:p w14:paraId="05A88817" w14:textId="77777777" w:rsidR="00941EE9" w:rsidRPr="00D20BE7" w:rsidRDefault="00941EE9"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798A29" w14:textId="77777777" w:rsidR="00941EE9" w:rsidRPr="00D20BE7" w:rsidRDefault="00941EE9"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AB61C64" w14:textId="77777777" w:rsidR="00941EE9" w:rsidRPr="00D20BE7" w:rsidRDefault="00941EE9"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04612642"/>
            <w:placeholder>
              <w:docPart w:val="99C75C185324425BA3119B77A87B79A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76BE579" w14:textId="77777777" w:rsidR="00941EE9" w:rsidRPr="00D20BE7" w:rsidRDefault="00941EE9" w:rsidP="00783604">
                <w:pPr>
                  <w:rPr>
                    <w:color w:val="000000" w:themeColor="text1"/>
                    <w:sz w:val="18"/>
                  </w:rPr>
                </w:pPr>
                <w:r w:rsidRPr="00D20BE7">
                  <w:rPr>
                    <w:sz w:val="18"/>
                  </w:rPr>
                  <w:t>Choose an item.</w:t>
                </w:r>
              </w:p>
            </w:tc>
          </w:sdtContent>
        </w:sdt>
        <w:tc>
          <w:tcPr>
            <w:tcW w:w="3402" w:type="dxa"/>
          </w:tcPr>
          <w:p w14:paraId="714F0ED2" w14:textId="77777777" w:rsidR="00941EE9" w:rsidRPr="00D20BE7" w:rsidRDefault="00941EE9" w:rsidP="00783604">
            <w:pPr>
              <w:rPr>
                <w:sz w:val="18"/>
              </w:rPr>
            </w:pPr>
            <w:r w:rsidRPr="00D20BE7">
              <w:rPr>
                <w:sz w:val="18"/>
              </w:rPr>
              <w:t>Depends on Method selection. For Method 2 a DID including start bit and length could be given. For Central Car Config a signal could be referenced</w:t>
            </w:r>
          </w:p>
        </w:tc>
      </w:tr>
      <w:tr w:rsidR="00941EE9" w:rsidRPr="003F473D" w14:paraId="672C11BC" w14:textId="77777777" w:rsidTr="00783604">
        <w:trPr>
          <w:trHeight w:val="71"/>
        </w:trPr>
        <w:tc>
          <w:tcPr>
            <w:tcW w:w="1838" w:type="dxa"/>
            <w:noWrap/>
          </w:tcPr>
          <w:p w14:paraId="5B3FE0EE" w14:textId="77777777" w:rsidR="00941EE9" w:rsidRPr="00D14691" w:rsidRDefault="00941EE9" w:rsidP="00783604">
            <w:pPr>
              <w:overflowPunct/>
              <w:autoSpaceDE/>
              <w:autoSpaceDN/>
              <w:adjustRightInd/>
              <w:textAlignment w:val="auto"/>
              <w:rPr>
                <w:color w:val="000000" w:themeColor="text1"/>
              </w:rPr>
            </w:pPr>
          </w:p>
        </w:tc>
        <w:tc>
          <w:tcPr>
            <w:tcW w:w="1843" w:type="dxa"/>
          </w:tcPr>
          <w:p w14:paraId="3CA4EA39" w14:textId="77777777" w:rsidR="00941EE9" w:rsidRPr="00D14691" w:rsidRDefault="00941EE9" w:rsidP="00783604">
            <w:pPr>
              <w:rPr>
                <w:color w:val="000000" w:themeColor="text1"/>
              </w:rPr>
            </w:pPr>
          </w:p>
        </w:tc>
        <w:tc>
          <w:tcPr>
            <w:tcW w:w="1701" w:type="dxa"/>
          </w:tcPr>
          <w:p w14:paraId="1DBA50E5" w14:textId="77777777" w:rsidR="00941EE9" w:rsidRPr="00D14691" w:rsidRDefault="00941EE9" w:rsidP="00783604">
            <w:pPr>
              <w:rPr>
                <w:color w:val="000000" w:themeColor="text1"/>
              </w:rPr>
            </w:pPr>
          </w:p>
        </w:tc>
        <w:tc>
          <w:tcPr>
            <w:tcW w:w="1417" w:type="dxa"/>
            <w:noWrap/>
          </w:tcPr>
          <w:p w14:paraId="0FBE1FE9" w14:textId="77777777" w:rsidR="00941EE9" w:rsidRPr="00D14691" w:rsidRDefault="00941EE9" w:rsidP="00783604">
            <w:pPr>
              <w:rPr>
                <w:color w:val="000000" w:themeColor="text1"/>
              </w:rPr>
            </w:pPr>
          </w:p>
        </w:tc>
        <w:tc>
          <w:tcPr>
            <w:tcW w:w="3402" w:type="dxa"/>
          </w:tcPr>
          <w:p w14:paraId="0BDAE266" w14:textId="77777777" w:rsidR="00941EE9" w:rsidRPr="00D14691" w:rsidRDefault="00941EE9" w:rsidP="00783604">
            <w:pPr>
              <w:rPr>
                <w:color w:val="000000" w:themeColor="text1"/>
              </w:rPr>
            </w:pPr>
          </w:p>
        </w:tc>
      </w:tr>
    </w:tbl>
    <w:p w14:paraId="20B1395B" w14:textId="77777777" w:rsidR="00941EE9" w:rsidRDefault="00941EE9" w:rsidP="00941EE9">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9F22CA7" w14:textId="77777777" w:rsidR="00941EE9" w:rsidRPr="003678EC" w:rsidRDefault="00941EE9" w:rsidP="00941EE9">
      <w:pPr>
        <w:rPr>
          <w:lang w:val="en-GB"/>
        </w:rPr>
      </w:pPr>
    </w:p>
    <w:p w14:paraId="6AA7DF47" w14:textId="77777777" w:rsidR="00941EE9" w:rsidRPr="003E2313" w:rsidRDefault="00941EE9" w:rsidP="00941EE9">
      <w:pPr>
        <w:pStyle w:val="Heading6"/>
        <w:keepNext w:val="0"/>
        <w:tabs>
          <w:tab w:val="clear" w:pos="900"/>
          <w:tab w:val="left" w:pos="709"/>
        </w:tabs>
        <w:spacing w:before="240"/>
      </w:pPr>
      <w:r>
        <w:t>Interface</w:t>
      </w:r>
      <w:r w:rsidRPr="003E2313">
        <w:t xml:space="preserve"> Requirements</w:t>
      </w:r>
    </w:p>
    <w:p w14:paraId="452D941D" w14:textId="12AE8982" w:rsidR="00941EE9" w:rsidRDefault="00941EE9" w:rsidP="00941EE9">
      <w:pPr>
        <w:tabs>
          <w:tab w:val="left" w:pos="284"/>
          <w:tab w:val="left" w:pos="851"/>
        </w:tabs>
      </w:pPr>
    </w:p>
    <w:p w14:paraId="4CDE03A9" w14:textId="24E6E3EA" w:rsidR="00665D12" w:rsidRPr="003225C9" w:rsidRDefault="00665D12" w:rsidP="00941EE9">
      <w:pPr>
        <w:tabs>
          <w:tab w:val="left" w:pos="284"/>
          <w:tab w:val="left" w:pos="851"/>
        </w:tabs>
      </w:pPr>
      <w:r>
        <w:t>See SOA Interface Specification in VSEM for addition Seat Service requirements</w:t>
      </w:r>
    </w:p>
    <w:p w14:paraId="0097F6E7" w14:textId="77777777" w:rsidR="00941EE9" w:rsidRDefault="00941EE9" w:rsidP="00941EE9">
      <w:pPr>
        <w:pStyle w:val="Heading5"/>
        <w:keepNext w:val="0"/>
        <w:tabs>
          <w:tab w:val="clear" w:pos="900"/>
          <w:tab w:val="left" w:pos="709"/>
        </w:tabs>
        <w:spacing w:before="240"/>
        <w:rPr>
          <w:lang w:val="en-GB"/>
        </w:rPr>
      </w:pPr>
      <w:r>
        <w:rPr>
          <w:lang w:val="en-GB"/>
        </w:rPr>
        <w:t>Function Requirements</w:t>
      </w:r>
    </w:p>
    <w:p w14:paraId="60E7B1A4" w14:textId="77777777" w:rsidR="00941EE9" w:rsidRPr="003225C9" w:rsidRDefault="00941EE9" w:rsidP="00941EE9"/>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41EE9" w14:paraId="01BCB0EC" w14:textId="77777777" w:rsidTr="00783604">
        <w:tc>
          <w:tcPr>
            <w:tcW w:w="1934" w:type="dxa"/>
            <w:shd w:val="clear" w:color="auto" w:fill="D9D9D9" w:themeFill="background1" w:themeFillShade="D9"/>
          </w:tcPr>
          <w:p w14:paraId="3396C37C" w14:textId="77777777" w:rsidR="00941EE9" w:rsidRDefault="00941EE9" w:rsidP="00783604">
            <w:pPr>
              <w:rPr>
                <w:b/>
              </w:rPr>
            </w:pPr>
            <w:r w:rsidRPr="00AF169D">
              <w:rPr>
                <w:b/>
              </w:rPr>
              <w:t>Requirement ID</w:t>
            </w:r>
          </w:p>
          <w:p w14:paraId="39D6485C" w14:textId="77777777" w:rsidR="00941EE9" w:rsidRPr="00AF169D" w:rsidRDefault="00941EE9" w:rsidP="00783604">
            <w:pPr>
              <w:rPr>
                <w:b/>
              </w:rPr>
            </w:pPr>
            <w:r w:rsidRPr="00EB7BB6">
              <w:t>(of Logical Function)</w:t>
            </w:r>
          </w:p>
        </w:tc>
        <w:tc>
          <w:tcPr>
            <w:tcW w:w="2177" w:type="dxa"/>
            <w:shd w:val="clear" w:color="auto" w:fill="D9D9D9" w:themeFill="background1" w:themeFillShade="D9"/>
          </w:tcPr>
          <w:p w14:paraId="6CA2C2DE" w14:textId="77777777" w:rsidR="00941EE9" w:rsidRDefault="00941EE9" w:rsidP="00783604">
            <w:pPr>
              <w:rPr>
                <w:b/>
              </w:rPr>
            </w:pPr>
            <w:r w:rsidRPr="00AF169D">
              <w:rPr>
                <w:b/>
              </w:rPr>
              <w:t>Requirement Title</w:t>
            </w:r>
          </w:p>
        </w:tc>
        <w:tc>
          <w:tcPr>
            <w:tcW w:w="1425" w:type="dxa"/>
            <w:shd w:val="clear" w:color="auto" w:fill="D9D9D9" w:themeFill="background1" w:themeFillShade="D9"/>
          </w:tcPr>
          <w:p w14:paraId="3B1AA97F" w14:textId="77777777" w:rsidR="00941EE9" w:rsidRDefault="00941EE9" w:rsidP="00783604">
            <w:pPr>
              <w:rPr>
                <w:b/>
              </w:rPr>
            </w:pPr>
            <w:r>
              <w:rPr>
                <w:b/>
              </w:rPr>
              <w:t>Modification</w:t>
            </w:r>
          </w:p>
        </w:tc>
        <w:tc>
          <w:tcPr>
            <w:tcW w:w="1712" w:type="dxa"/>
            <w:shd w:val="clear" w:color="auto" w:fill="D9D9D9" w:themeFill="background1" w:themeFillShade="D9"/>
          </w:tcPr>
          <w:p w14:paraId="08E547E1" w14:textId="77777777" w:rsidR="00941EE9" w:rsidRDefault="00941EE9" w:rsidP="00783604">
            <w:pPr>
              <w:rPr>
                <w:b/>
              </w:rPr>
            </w:pPr>
            <w:r w:rsidRPr="00AF169D">
              <w:rPr>
                <w:b/>
              </w:rPr>
              <w:t xml:space="preserve">Requirement </w:t>
            </w:r>
            <w:r>
              <w:rPr>
                <w:b/>
              </w:rPr>
              <w:t>ID</w:t>
            </w:r>
          </w:p>
          <w:p w14:paraId="5F0334F0" w14:textId="77777777" w:rsidR="00941EE9" w:rsidRPr="00AF169D" w:rsidRDefault="00941EE9"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912CFDB" w14:textId="77777777" w:rsidR="00941EE9" w:rsidRPr="00AF169D" w:rsidRDefault="00941EE9" w:rsidP="00783604">
            <w:pPr>
              <w:rPr>
                <w:b/>
              </w:rPr>
            </w:pPr>
            <w:r>
              <w:rPr>
                <w:b/>
              </w:rPr>
              <w:t>Comment</w:t>
            </w:r>
          </w:p>
        </w:tc>
      </w:tr>
      <w:tr w:rsidR="00941EE9" w14:paraId="3D4630B3" w14:textId="77777777" w:rsidTr="00783604">
        <w:tc>
          <w:tcPr>
            <w:tcW w:w="1934" w:type="dxa"/>
          </w:tcPr>
          <w:p w14:paraId="3EDBEF3A" w14:textId="064FF449" w:rsidR="00941EE9" w:rsidRPr="000F4E8B" w:rsidRDefault="00941EE9" w:rsidP="00783604"/>
        </w:tc>
        <w:tc>
          <w:tcPr>
            <w:tcW w:w="2177" w:type="dxa"/>
          </w:tcPr>
          <w:p w14:paraId="16756555" w14:textId="77777777" w:rsidR="00941EE9" w:rsidRPr="000F4E8B" w:rsidRDefault="00941EE9" w:rsidP="00783604"/>
        </w:tc>
        <w:tc>
          <w:tcPr>
            <w:tcW w:w="1425" w:type="dxa"/>
          </w:tcPr>
          <w:p w14:paraId="30BD2F84" w14:textId="1C5D2BE6" w:rsidR="00941EE9" w:rsidRPr="000F4E8B" w:rsidRDefault="00941EE9" w:rsidP="00783604"/>
        </w:tc>
        <w:tc>
          <w:tcPr>
            <w:tcW w:w="1712" w:type="dxa"/>
          </w:tcPr>
          <w:p w14:paraId="64D4B949" w14:textId="52FF0484" w:rsidR="00941EE9" w:rsidRPr="000F4E8B" w:rsidRDefault="00941EE9" w:rsidP="00783604"/>
        </w:tc>
        <w:tc>
          <w:tcPr>
            <w:tcW w:w="2958" w:type="dxa"/>
          </w:tcPr>
          <w:p w14:paraId="4FD519A8" w14:textId="77777777" w:rsidR="00941EE9" w:rsidRPr="000F4E8B" w:rsidRDefault="00941EE9" w:rsidP="00783604"/>
        </w:tc>
      </w:tr>
      <w:tr w:rsidR="00941EE9" w14:paraId="75B49BF6" w14:textId="77777777" w:rsidTr="00783604">
        <w:tc>
          <w:tcPr>
            <w:tcW w:w="1934" w:type="dxa"/>
          </w:tcPr>
          <w:p w14:paraId="48C727BB" w14:textId="4EDCE060" w:rsidR="00941EE9" w:rsidRPr="000F4E8B" w:rsidRDefault="00941EE9" w:rsidP="00783604"/>
        </w:tc>
        <w:tc>
          <w:tcPr>
            <w:tcW w:w="2177" w:type="dxa"/>
          </w:tcPr>
          <w:p w14:paraId="1B4C0F92" w14:textId="77777777" w:rsidR="00941EE9" w:rsidRPr="000F4E8B" w:rsidRDefault="00941EE9" w:rsidP="00783604"/>
        </w:tc>
        <w:tc>
          <w:tcPr>
            <w:tcW w:w="1425" w:type="dxa"/>
          </w:tcPr>
          <w:p w14:paraId="4FFE1753" w14:textId="7DFF86A2" w:rsidR="00941EE9" w:rsidRPr="000F4E8B" w:rsidRDefault="00941EE9" w:rsidP="00783604"/>
        </w:tc>
        <w:tc>
          <w:tcPr>
            <w:tcW w:w="1712" w:type="dxa"/>
          </w:tcPr>
          <w:p w14:paraId="61D1A956" w14:textId="445B4F57" w:rsidR="00941EE9" w:rsidRPr="000F4E8B" w:rsidRDefault="00941EE9" w:rsidP="00783604"/>
        </w:tc>
        <w:tc>
          <w:tcPr>
            <w:tcW w:w="2958" w:type="dxa"/>
          </w:tcPr>
          <w:p w14:paraId="435A2E72" w14:textId="77777777" w:rsidR="00941EE9" w:rsidRPr="000F4E8B" w:rsidRDefault="00941EE9" w:rsidP="00783604"/>
        </w:tc>
      </w:tr>
      <w:tr w:rsidR="00941EE9" w14:paraId="06B87721" w14:textId="77777777" w:rsidTr="00783604">
        <w:tc>
          <w:tcPr>
            <w:tcW w:w="1934" w:type="dxa"/>
          </w:tcPr>
          <w:p w14:paraId="2CD01053" w14:textId="027AE6CE" w:rsidR="00941EE9" w:rsidRPr="000F4E8B" w:rsidRDefault="00941EE9" w:rsidP="00783604"/>
        </w:tc>
        <w:tc>
          <w:tcPr>
            <w:tcW w:w="2177" w:type="dxa"/>
          </w:tcPr>
          <w:p w14:paraId="450EFF9E" w14:textId="77777777" w:rsidR="00941EE9" w:rsidRPr="000F4E8B" w:rsidRDefault="00941EE9" w:rsidP="00783604"/>
        </w:tc>
        <w:tc>
          <w:tcPr>
            <w:tcW w:w="1425" w:type="dxa"/>
          </w:tcPr>
          <w:p w14:paraId="6B712477" w14:textId="19C700EB" w:rsidR="00941EE9" w:rsidRPr="000F4E8B" w:rsidRDefault="00941EE9" w:rsidP="00783604"/>
        </w:tc>
        <w:tc>
          <w:tcPr>
            <w:tcW w:w="1712" w:type="dxa"/>
          </w:tcPr>
          <w:p w14:paraId="6E90E1CA" w14:textId="0A988F88" w:rsidR="00941EE9" w:rsidRPr="000F4E8B" w:rsidRDefault="00941EE9" w:rsidP="00783604"/>
        </w:tc>
        <w:tc>
          <w:tcPr>
            <w:tcW w:w="2958" w:type="dxa"/>
          </w:tcPr>
          <w:p w14:paraId="4732E643" w14:textId="77777777" w:rsidR="00941EE9" w:rsidRPr="000F4E8B" w:rsidRDefault="00941EE9" w:rsidP="00783604"/>
        </w:tc>
      </w:tr>
    </w:tbl>
    <w:p w14:paraId="6DBED7D8" w14:textId="77777777" w:rsidR="00941EE9"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D6B75C6" w14:textId="77777777" w:rsidR="00941EE9" w:rsidRDefault="00941EE9" w:rsidP="00941EE9"/>
    <w:tbl>
      <w:tblPr>
        <w:tblStyle w:val="TableGrid"/>
        <w:tblW w:w="10201" w:type="dxa"/>
        <w:tblLook w:val="04A0" w:firstRow="1" w:lastRow="0" w:firstColumn="1" w:lastColumn="0" w:noHBand="0" w:noVBand="1"/>
      </w:tblPr>
      <w:tblGrid>
        <w:gridCol w:w="1838"/>
        <w:gridCol w:w="4253"/>
        <w:gridCol w:w="4110"/>
      </w:tblGrid>
      <w:tr w:rsidR="00941EE9" w14:paraId="27F9297A" w14:textId="77777777" w:rsidTr="00783604">
        <w:tc>
          <w:tcPr>
            <w:tcW w:w="1838" w:type="dxa"/>
            <w:shd w:val="clear" w:color="auto" w:fill="D9D9D9" w:themeFill="background1" w:themeFillShade="D9"/>
          </w:tcPr>
          <w:p w14:paraId="2E9213F5" w14:textId="77777777" w:rsidR="00941EE9" w:rsidRDefault="00941EE9" w:rsidP="00783604">
            <w:pPr>
              <w:rPr>
                <w:b/>
              </w:rPr>
            </w:pPr>
            <w:r w:rsidRPr="00AF169D">
              <w:rPr>
                <w:b/>
              </w:rPr>
              <w:t>Requirement ID</w:t>
            </w:r>
          </w:p>
          <w:p w14:paraId="35146E7A" w14:textId="77777777" w:rsidR="00941EE9" w:rsidRPr="00AF169D" w:rsidRDefault="00941EE9" w:rsidP="00783604">
            <w:pPr>
              <w:rPr>
                <w:b/>
              </w:rPr>
            </w:pPr>
            <w:r w:rsidRPr="00EB7BB6">
              <w:t>(of Logical Function)</w:t>
            </w:r>
          </w:p>
        </w:tc>
        <w:tc>
          <w:tcPr>
            <w:tcW w:w="4253" w:type="dxa"/>
            <w:shd w:val="clear" w:color="auto" w:fill="D9D9D9" w:themeFill="background1" w:themeFillShade="D9"/>
          </w:tcPr>
          <w:p w14:paraId="6BDF1B4E" w14:textId="77777777" w:rsidR="00941EE9" w:rsidRPr="00AF169D" w:rsidRDefault="00941EE9" w:rsidP="00783604">
            <w:pPr>
              <w:rPr>
                <w:b/>
              </w:rPr>
            </w:pPr>
            <w:r w:rsidRPr="00AF169D">
              <w:rPr>
                <w:b/>
              </w:rPr>
              <w:t>Requirement Title</w:t>
            </w:r>
          </w:p>
        </w:tc>
        <w:tc>
          <w:tcPr>
            <w:tcW w:w="4110" w:type="dxa"/>
            <w:shd w:val="clear" w:color="auto" w:fill="D9D9D9" w:themeFill="background1" w:themeFillShade="D9"/>
          </w:tcPr>
          <w:p w14:paraId="69276922" w14:textId="77777777" w:rsidR="00941EE9" w:rsidRPr="00AF169D" w:rsidRDefault="00941EE9" w:rsidP="00783604">
            <w:pPr>
              <w:rPr>
                <w:b/>
              </w:rPr>
            </w:pPr>
            <w:r>
              <w:rPr>
                <w:b/>
              </w:rPr>
              <w:t>Comment</w:t>
            </w:r>
          </w:p>
        </w:tc>
      </w:tr>
      <w:tr w:rsidR="00941EE9" w14:paraId="62F23ABC" w14:textId="77777777" w:rsidTr="00783604">
        <w:tc>
          <w:tcPr>
            <w:tcW w:w="1838" w:type="dxa"/>
          </w:tcPr>
          <w:p w14:paraId="1CB8E4EB" w14:textId="77777777" w:rsidR="00941EE9" w:rsidRDefault="00941EE9" w:rsidP="00783604"/>
        </w:tc>
        <w:tc>
          <w:tcPr>
            <w:tcW w:w="4253" w:type="dxa"/>
          </w:tcPr>
          <w:p w14:paraId="7C32DCAA" w14:textId="77777777" w:rsidR="00941EE9" w:rsidRDefault="00941EE9" w:rsidP="00783604"/>
        </w:tc>
        <w:tc>
          <w:tcPr>
            <w:tcW w:w="4110" w:type="dxa"/>
          </w:tcPr>
          <w:p w14:paraId="46486908" w14:textId="77777777" w:rsidR="00941EE9" w:rsidRDefault="00941EE9" w:rsidP="00783604"/>
        </w:tc>
      </w:tr>
      <w:tr w:rsidR="00941EE9" w14:paraId="74D7CFE9" w14:textId="77777777" w:rsidTr="00783604">
        <w:tc>
          <w:tcPr>
            <w:tcW w:w="1838" w:type="dxa"/>
          </w:tcPr>
          <w:p w14:paraId="01C42E8B" w14:textId="77777777" w:rsidR="00941EE9" w:rsidRDefault="00941EE9" w:rsidP="00783604"/>
        </w:tc>
        <w:tc>
          <w:tcPr>
            <w:tcW w:w="4253" w:type="dxa"/>
          </w:tcPr>
          <w:p w14:paraId="5E3A41B7" w14:textId="77777777" w:rsidR="00941EE9" w:rsidRDefault="00941EE9" w:rsidP="00783604"/>
        </w:tc>
        <w:tc>
          <w:tcPr>
            <w:tcW w:w="4110" w:type="dxa"/>
          </w:tcPr>
          <w:p w14:paraId="7BF804A9" w14:textId="77777777" w:rsidR="00941EE9" w:rsidRDefault="00941EE9" w:rsidP="00783604"/>
        </w:tc>
      </w:tr>
      <w:tr w:rsidR="00941EE9" w14:paraId="42093DDD" w14:textId="77777777" w:rsidTr="00783604">
        <w:tc>
          <w:tcPr>
            <w:tcW w:w="1838" w:type="dxa"/>
          </w:tcPr>
          <w:p w14:paraId="16501C0D" w14:textId="77777777" w:rsidR="00941EE9" w:rsidRDefault="00941EE9" w:rsidP="00783604">
            <w:r>
              <w:t>…</w:t>
            </w:r>
          </w:p>
        </w:tc>
        <w:tc>
          <w:tcPr>
            <w:tcW w:w="4253" w:type="dxa"/>
          </w:tcPr>
          <w:p w14:paraId="1A50E2AF" w14:textId="77777777" w:rsidR="00941EE9" w:rsidRDefault="00941EE9" w:rsidP="00783604"/>
        </w:tc>
        <w:tc>
          <w:tcPr>
            <w:tcW w:w="4110" w:type="dxa"/>
          </w:tcPr>
          <w:p w14:paraId="2C1523C0" w14:textId="77777777" w:rsidR="00941EE9" w:rsidRDefault="00941EE9" w:rsidP="00783604"/>
        </w:tc>
      </w:tr>
    </w:tbl>
    <w:p w14:paraId="77971B34" w14:textId="77777777" w:rsidR="00941EE9" w:rsidRPr="00702453" w:rsidRDefault="00941EE9" w:rsidP="00941EE9">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AFB8483" w14:textId="77777777" w:rsidR="00941EE9" w:rsidRDefault="00941EE9" w:rsidP="00941EE9"/>
    <w:p w14:paraId="1E1781B7" w14:textId="77777777" w:rsidR="00941EE9" w:rsidRDefault="00941EE9" w:rsidP="00941EE9">
      <w:pPr>
        <w:pStyle w:val="Heading6"/>
        <w:keepNext w:val="0"/>
        <w:tabs>
          <w:tab w:val="clear" w:pos="900"/>
          <w:tab w:val="left" w:pos="709"/>
        </w:tabs>
        <w:spacing w:before="240"/>
        <w:rPr>
          <w:lang w:val="en-GB"/>
        </w:rPr>
      </w:pPr>
      <w:r>
        <w:rPr>
          <w:lang w:val="en-GB"/>
        </w:rPr>
        <w:t>Component Specific Requirements</w:t>
      </w:r>
    </w:p>
    <w:p w14:paraId="262EBAF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SCMK</w:t>
      </w:r>
    </w:p>
    <w:p w14:paraId="69C7F6D0" w14:textId="77777777" w:rsidR="00210E01" w:rsidRDefault="00210E01" w:rsidP="00210E01">
      <w:r>
        <w:t>SCMK</w:t>
      </w:r>
    </w:p>
    <w:p w14:paraId="37547C47" w14:textId="77777777" w:rsidR="00072314" w:rsidRDefault="00072314" w:rsidP="00072314"/>
    <w:p w14:paraId="3F308D2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BD766DB" wp14:editId="7191C1DD">
            <wp:extent cx="152400" cy="152400"/>
            <wp:effectExtent l="0" t="0" r="0" b="0"/>
            <wp:docPr id="54" name="Picture -1073815934.jpg" descr="-1073815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7381593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Seat Movement 2R LH Request</w:t>
      </w:r>
    </w:p>
    <w:p w14:paraId="44A3F772" w14:textId="57793914" w:rsidR="00072314" w:rsidRDefault="00072314" w:rsidP="00072314">
      <w:pPr>
        <w:pStyle w:val="Heading5"/>
        <w:keepNext w:val="0"/>
        <w:tabs>
          <w:tab w:val="clear" w:pos="900"/>
          <w:tab w:val="left" w:pos="709"/>
        </w:tabs>
        <w:spacing w:before="240"/>
        <w:rPr>
          <w:lang w:val="en-GB"/>
        </w:rPr>
      </w:pPr>
      <w:r>
        <w:rPr>
          <w:lang w:val="en-GB"/>
        </w:rPr>
        <w:t>Function Interfaces</w:t>
      </w:r>
    </w:p>
    <w:p w14:paraId="608FA33C" w14:textId="01760F04" w:rsidR="007D6AF9" w:rsidRDefault="007D6AF9" w:rsidP="007D6AF9">
      <w:pPr>
        <w:rPr>
          <w:lang w:val="en-GB"/>
        </w:rPr>
      </w:pPr>
    </w:p>
    <w:p w14:paraId="6651734F" w14:textId="77777777" w:rsidR="007D6AF9" w:rsidRDefault="007D6AF9" w:rsidP="007D6AF9">
      <w:pPr>
        <w:rPr>
          <w:b/>
          <w:bCs/>
          <w:iCs/>
          <w:color w:val="000000" w:themeColor="text1"/>
        </w:rPr>
      </w:pPr>
      <w:r>
        <w:rPr>
          <w:b/>
          <w:bCs/>
          <w:iCs/>
          <w:color w:val="000000" w:themeColor="text1"/>
        </w:rPr>
        <w:t xml:space="preserve">Seat Position Control Behavior (Using </w:t>
      </w:r>
      <w:proofErr w:type="spellStart"/>
      <w:r>
        <w:rPr>
          <w:b/>
          <w:bCs/>
          <w:iCs/>
          <w:color w:val="000000" w:themeColor="text1"/>
        </w:rPr>
        <w:t>SoA</w:t>
      </w:r>
      <w:proofErr w:type="spellEnd"/>
      <w:r>
        <w:rPr>
          <w:b/>
          <w:bCs/>
          <w:iCs/>
          <w:color w:val="000000" w:themeColor="text1"/>
        </w:rPr>
        <w:t xml:space="preserve"> Seat Service):</w:t>
      </w:r>
    </w:p>
    <w:p w14:paraId="5DC1794C" w14:textId="77777777" w:rsidR="007D6AF9" w:rsidRDefault="007D6AF9" w:rsidP="007D6AF9">
      <w:pPr>
        <w:rPr>
          <w:highlight w:val="green"/>
        </w:rPr>
      </w:pPr>
    </w:p>
    <w:p w14:paraId="625747CD" w14:textId="77777777" w:rsidR="007D6AF9" w:rsidRDefault="007D6AF9" w:rsidP="007D6AF9">
      <w:pPr>
        <w:rPr>
          <w:highlight w:val="green"/>
        </w:rPr>
      </w:pPr>
      <w:r>
        <w:rPr>
          <w:noProof/>
        </w:rPr>
        <w:drawing>
          <wp:inline distT="0" distB="0" distL="0" distR="0" wp14:anchorId="496A7297" wp14:editId="13BAF302">
            <wp:extent cx="6570980" cy="29800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70980" cy="2980055"/>
                    </a:xfrm>
                    <a:prstGeom prst="rect">
                      <a:avLst/>
                    </a:prstGeom>
                  </pic:spPr>
                </pic:pic>
              </a:graphicData>
            </a:graphic>
          </wp:inline>
        </w:drawing>
      </w:r>
    </w:p>
    <w:p w14:paraId="292AB43E" w14:textId="77777777" w:rsidR="007D6AF9" w:rsidRPr="007D6AF9" w:rsidRDefault="007D6AF9" w:rsidP="007D6AF9">
      <w:pPr>
        <w:rPr>
          <w:lang w:val="en-GB"/>
        </w:rPr>
      </w:pPr>
    </w:p>
    <w:p w14:paraId="6158A7EE" w14:textId="7ECAF14D" w:rsidR="00072314" w:rsidRDefault="00072314" w:rsidP="00072314"/>
    <w:p w14:paraId="04551536" w14:textId="53DD01DF" w:rsidR="00A40140" w:rsidRPr="00A40140" w:rsidRDefault="00A40140" w:rsidP="00A40140">
      <w:pPr>
        <w:rPr>
          <w:rFonts w:ascii="Calibri" w:hAnsi="Calibri"/>
        </w:rPr>
      </w:pPr>
      <w:r>
        <w:t>1. URC shall use ECG Seat Services to communicate with SCMK for seat control operation</w:t>
      </w:r>
    </w:p>
    <w:p w14:paraId="4F1B631A" w14:textId="77777777" w:rsidR="00A40140" w:rsidRDefault="00A40140" w:rsidP="00A40140"/>
    <w:p w14:paraId="68B5B5E8" w14:textId="366178FF" w:rsidR="00A40140" w:rsidRDefault="00A40140" w:rsidP="00A40140">
      <w:r>
        <w:t>2. SCMK shall consider URC Seat Request from ECG Service request as lowest priority</w:t>
      </w:r>
    </w:p>
    <w:p w14:paraId="546B997D" w14:textId="3EEC3BDC" w:rsidR="0015100E" w:rsidRDefault="0015100E" w:rsidP="00A40140"/>
    <w:p w14:paraId="07C12C89" w14:textId="6B99AE7F" w:rsidR="0015100E" w:rsidRDefault="0015100E" w:rsidP="00A40140">
      <w:r>
        <w:t xml:space="preserve">3. Reference </w:t>
      </w:r>
      <w:proofErr w:type="spellStart"/>
      <w:r>
        <w:t>SeatService</w:t>
      </w:r>
      <w:proofErr w:type="spellEnd"/>
      <w:r>
        <w:t xml:space="preserve"> VSEM ID: 735414</w:t>
      </w:r>
    </w:p>
    <w:p w14:paraId="1E1080D7" w14:textId="77777777" w:rsidR="00A40140" w:rsidRDefault="00A40140" w:rsidP="00A40140"/>
    <w:p w14:paraId="4A9821F7" w14:textId="7A657D6A" w:rsidR="000C4F7D" w:rsidRPr="003B799F" w:rsidRDefault="0015100E" w:rsidP="00072314">
      <w:r>
        <w:lastRenderedPageBreak/>
        <w:t>4</w:t>
      </w:r>
      <w:r w:rsidR="00A40140">
        <w:t xml:space="preserve">. URC Shall utilize the Seat Service </w:t>
      </w:r>
      <w:proofErr w:type="spellStart"/>
      <w:r w:rsidR="00A40140">
        <w:t>SoA</w:t>
      </w:r>
      <w:proofErr w:type="spellEnd"/>
      <w:r w:rsidR="00A40140">
        <w:t xml:space="preserve"> interface to control seat movement with the APIs listed below</w:t>
      </w:r>
    </w:p>
    <w:p w14:paraId="212F354C" w14:textId="77777777" w:rsidR="00072314" w:rsidRDefault="00072314" w:rsidP="00072314">
      <w:pPr>
        <w:pStyle w:val="Heading6"/>
        <w:keepNext w:val="0"/>
        <w:tabs>
          <w:tab w:val="clear" w:pos="900"/>
          <w:tab w:val="left" w:pos="709"/>
        </w:tabs>
        <w:spacing w:before="240"/>
        <w:rPr>
          <w:lang w:val="en-GB"/>
        </w:rPr>
      </w:pPr>
      <w:r>
        <w:rPr>
          <w:lang w:val="en-GB"/>
        </w:rPr>
        <w:t>Inputs</w:t>
      </w:r>
    </w:p>
    <w:p w14:paraId="2B1C644D" w14:textId="77777777" w:rsidR="00647115" w:rsidRDefault="00647115" w:rsidP="008C50D1">
      <w:pPr>
        <w:pStyle w:val="BodyText"/>
        <w:rPr>
          <w:color w:val="BFBFBF" w:themeColor="background1" w:themeShade="BF"/>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1605"/>
        <w:gridCol w:w="1800"/>
        <w:gridCol w:w="1530"/>
        <w:gridCol w:w="1346"/>
      </w:tblGrid>
      <w:tr w:rsidR="000C4F7D" w:rsidRPr="00B3499B" w14:paraId="31FDB03F" w14:textId="77777777" w:rsidTr="000C4F7D">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3165D" w14:textId="77777777" w:rsidR="000C4F7D" w:rsidRPr="00B3499B" w:rsidRDefault="000C4F7D" w:rsidP="000C4F7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C4F7D" w:rsidRPr="00B3499B" w14:paraId="3FE204E4"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F3F25" w14:textId="77777777" w:rsidR="000C4F7D" w:rsidRPr="00B3499B" w:rsidRDefault="000C4F7D" w:rsidP="000C4F7D">
            <w:pPr>
              <w:rPr>
                <w:rFonts w:cs="Arial"/>
                <w:b/>
                <w:bCs/>
                <w:sz w:val="16"/>
                <w:szCs w:val="14"/>
              </w:rPr>
            </w:pPr>
            <w:r>
              <w:rPr>
                <w:rFonts w:cs="Arial"/>
                <w:b/>
                <w:bCs/>
                <w:color w:val="000000"/>
              </w:rPr>
              <w:t xml:space="preserve">Logical </w:t>
            </w:r>
            <w:r w:rsidRPr="00E54DEA">
              <w:rPr>
                <w:rFonts w:cs="Arial"/>
                <w:b/>
                <w:bCs/>
                <w:color w:val="000000"/>
              </w:rPr>
              <w:t>Signal Name</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65B9D" w14:textId="77777777" w:rsidR="000C4F7D" w:rsidRPr="001C5864" w:rsidRDefault="000C4F7D" w:rsidP="000C4F7D">
            <w:pPr>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5628A" w14:textId="77777777" w:rsidR="000C4F7D" w:rsidRPr="001C5864" w:rsidRDefault="000C4F7D" w:rsidP="000C4F7D">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20D11" w14:textId="77777777" w:rsidR="000C4F7D" w:rsidRPr="001C5864" w:rsidRDefault="000C4F7D" w:rsidP="000C4F7D">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C2337" w14:textId="77777777" w:rsidR="000C4F7D" w:rsidRDefault="000C4F7D" w:rsidP="000C4F7D">
            <w:pPr>
              <w:overflowPunct/>
              <w:autoSpaceDE/>
              <w:autoSpaceDN/>
              <w:adjustRightInd/>
              <w:textAlignment w:val="auto"/>
              <w:rPr>
                <w:rFonts w:cs="Arial"/>
                <w:b/>
                <w:bCs/>
                <w:color w:val="000000"/>
              </w:rPr>
            </w:pPr>
            <w:r>
              <w:rPr>
                <w:rFonts w:cs="Arial"/>
                <w:b/>
                <w:bCs/>
                <w:color w:val="000000"/>
              </w:rPr>
              <w:t>Connection</w:t>
            </w:r>
          </w:p>
          <w:p w14:paraId="77EFA6E1" w14:textId="77777777" w:rsidR="000C4F7D" w:rsidRPr="00B3499B" w:rsidRDefault="000C4F7D" w:rsidP="000C4F7D">
            <w:pPr>
              <w:ind w:left="141"/>
              <w:rPr>
                <w:rFonts w:cs="Arial"/>
                <w:color w:val="000000" w:themeColor="text1"/>
                <w:sz w:val="16"/>
                <w:szCs w:val="14"/>
              </w:rPr>
            </w:pPr>
            <w:r>
              <w:t>(</w:t>
            </w:r>
            <w:r w:rsidRPr="001321BD">
              <w:rPr>
                <w:i/>
              </w:rPr>
              <w:t>Optional)</w:t>
            </w:r>
          </w:p>
        </w:tc>
      </w:tr>
      <w:tr w:rsidR="000C4F7D" w:rsidRPr="00B3499B" w14:paraId="2B78976B"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E2821B" w14:textId="77777777" w:rsidR="000C4F7D" w:rsidRPr="00FA0010" w:rsidRDefault="000C4F7D" w:rsidP="000C4F7D">
            <w:pPr>
              <w:rPr>
                <w:rFonts w:cs="Arial"/>
                <w:color w:val="000000" w:themeColor="text1"/>
                <w:sz w:val="16"/>
                <w:szCs w:val="14"/>
              </w:rPr>
            </w:pPr>
            <w:r>
              <w:rPr>
                <w:rFonts w:cs="Arial"/>
                <w:color w:val="000000" w:themeColor="text1"/>
                <w:sz w:val="16"/>
                <w:szCs w:val="14"/>
              </w:rPr>
              <w:t>Manage Seat Movement</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A6397F" w14:textId="6DEE7DD9"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sidR="00AE478F">
              <w:rPr>
                <w:rFonts w:cs="Arial"/>
                <w:color w:val="000000" w:themeColor="text1"/>
                <w:sz w:val="16"/>
                <w:szCs w:val="14"/>
              </w:rPr>
              <w:t>SECOND_ROW_DRIVER</w:t>
            </w:r>
            <w:r w:rsidRPr="000C4F7D">
              <w:rPr>
                <w:rFonts w:cs="Arial"/>
                <w:color w:val="000000" w:themeColor="text1"/>
                <w:sz w:val="16"/>
                <w:szCs w:val="14"/>
              </w:rPr>
              <w:t>, FORWARD_UPWARD_TAP,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F8A85D"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5FA891" w14:textId="77777777"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D27FAB" w14:textId="77777777" w:rsidR="000C4F7D" w:rsidRDefault="000C4F7D" w:rsidP="000C4F7D"/>
        </w:tc>
      </w:tr>
      <w:tr w:rsidR="000C4F7D" w:rsidRPr="00B3499B" w14:paraId="69F0B0D6"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5A49C"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8CC1E" w14:textId="3DB5DEFF"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sidR="00AE478F">
              <w:rPr>
                <w:rFonts w:cs="Arial"/>
                <w:color w:val="000000" w:themeColor="text1"/>
                <w:sz w:val="16"/>
                <w:szCs w:val="14"/>
              </w:rPr>
              <w:t>SECOND_ROW_DRIVER</w:t>
            </w:r>
            <w:r w:rsidRPr="000C4F7D">
              <w:rPr>
                <w:rFonts w:cs="Arial"/>
                <w:color w:val="000000" w:themeColor="text1"/>
                <w:sz w:val="16"/>
                <w:szCs w:val="14"/>
              </w:rPr>
              <w:t>, REARWARD_DOWNWARD_TAP,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DB4D66"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52C3A" w14:textId="77777777"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EE95AB" w14:textId="77777777" w:rsidR="000C4F7D" w:rsidRDefault="000C4F7D" w:rsidP="000C4F7D"/>
        </w:tc>
      </w:tr>
      <w:tr w:rsidR="000C4F7D" w:rsidRPr="00B3499B" w14:paraId="21C5BADA"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A4AB4"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F0E28F" w14:textId="111C76B9"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sidR="00AE478F">
              <w:rPr>
                <w:rFonts w:cs="Arial"/>
                <w:color w:val="000000" w:themeColor="text1"/>
                <w:sz w:val="16"/>
                <w:szCs w:val="14"/>
              </w:rPr>
              <w:t>SECOND_ROW_DRIVER</w:t>
            </w:r>
            <w:r w:rsidRPr="000C4F7D">
              <w:rPr>
                <w:rFonts w:cs="Arial"/>
                <w:color w:val="000000" w:themeColor="text1"/>
                <w:sz w:val="16"/>
                <w:szCs w:val="14"/>
              </w:rPr>
              <w:t>, FORWARD_UPWARD_TAP, SEAT_BACK_INCLINATION)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07BDC"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0CA70D" w14:textId="77777777"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716894" w14:textId="77777777" w:rsidR="000C4F7D" w:rsidRDefault="000C4F7D" w:rsidP="000C4F7D"/>
        </w:tc>
      </w:tr>
      <w:tr w:rsidR="000C4F7D" w:rsidRPr="00B3499B" w14:paraId="512BBD7D"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E02CE"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DE68DB" w14:textId="10B47A52"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sidR="00AE478F">
              <w:rPr>
                <w:rFonts w:cs="Arial"/>
                <w:color w:val="000000" w:themeColor="text1"/>
                <w:sz w:val="16"/>
                <w:szCs w:val="14"/>
              </w:rPr>
              <w:t>SECOND_ROW_DRIVER</w:t>
            </w:r>
            <w:r w:rsidRPr="000C4F7D">
              <w:rPr>
                <w:rFonts w:cs="Arial"/>
                <w:color w:val="000000" w:themeColor="text1"/>
                <w:sz w:val="16"/>
                <w:szCs w:val="14"/>
              </w:rPr>
              <w:t xml:space="preserve">, </w:t>
            </w:r>
            <w:r w:rsidR="00AE478F" w:rsidRPr="000C4F7D">
              <w:rPr>
                <w:rFonts w:cs="Arial"/>
                <w:color w:val="000000" w:themeColor="text1"/>
                <w:sz w:val="16"/>
                <w:szCs w:val="14"/>
              </w:rPr>
              <w:t>REARWARD_DOWNWARD_TAP</w:t>
            </w:r>
            <w:r w:rsidRPr="000C4F7D">
              <w:rPr>
                <w:rFonts w:cs="Arial"/>
                <w:color w:val="000000" w:themeColor="text1"/>
                <w:sz w:val="16"/>
                <w:szCs w:val="14"/>
              </w:rPr>
              <w:t xml:space="preserve">, </w:t>
            </w:r>
            <w:r w:rsidR="00AE478F" w:rsidRPr="000C4F7D">
              <w:rPr>
                <w:rFonts w:cs="Arial"/>
                <w:color w:val="000000" w:themeColor="text1"/>
                <w:sz w:val="16"/>
                <w:szCs w:val="14"/>
              </w:rPr>
              <w:t>SEAT_BACK_INCLINATION</w:t>
            </w:r>
            <w:r w:rsidRPr="000C4F7D">
              <w:rPr>
                <w:rFonts w:cs="Arial"/>
                <w:color w:val="000000" w:themeColor="text1"/>
                <w:sz w:val="16"/>
                <w:szCs w:val="14"/>
              </w:rPr>
              <w: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699976"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31201A" w14:textId="77777777"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A9764B" w14:textId="77777777" w:rsidR="000C4F7D" w:rsidRDefault="000C4F7D" w:rsidP="000C4F7D"/>
        </w:tc>
      </w:tr>
      <w:tr w:rsidR="00AE478F" w:rsidRPr="00B3499B" w14:paraId="7869AC22"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3DB5C" w14:textId="3DFBEC1A" w:rsidR="00AE478F" w:rsidRPr="00FA0010" w:rsidRDefault="00AE478F"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E31018" w14:textId="2487FE5C" w:rsidR="00AE478F" w:rsidRPr="000C4F7D" w:rsidRDefault="00AE478F"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FORWARD_UPWARD_TAP, </w:t>
            </w:r>
            <w:r>
              <w:rPr>
                <w:rFonts w:cs="Arial"/>
                <w:color w:val="000000" w:themeColor="text1"/>
                <w:sz w:val="16"/>
                <w:szCs w:val="14"/>
              </w:rPr>
              <w:t>CALF_REST</w:t>
            </w:r>
            <w:r w:rsidRPr="000C4F7D">
              <w:rPr>
                <w:rFonts w:cs="Arial"/>
                <w:color w:val="000000" w:themeColor="text1"/>
                <w:sz w:val="16"/>
                <w:szCs w:val="14"/>
              </w:rPr>
              <w: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ED40FC" w14:textId="77777777" w:rsidR="00AE478F" w:rsidRDefault="00AE478F"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E2DC56" w14:textId="7BF0D8B7" w:rsidR="00AE478F" w:rsidRDefault="00D60F2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2BB273" w14:textId="77777777" w:rsidR="00AE478F" w:rsidRDefault="00AE478F" w:rsidP="000C4F7D"/>
        </w:tc>
      </w:tr>
      <w:tr w:rsidR="00AE478F" w:rsidRPr="00B3499B" w14:paraId="5CD37177"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FD83B3" w14:textId="77777777" w:rsidR="00AE478F" w:rsidRPr="00FA0010" w:rsidRDefault="00AE478F" w:rsidP="00AE478F">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21A83" w14:textId="2BFAC90A" w:rsidR="00AE478F" w:rsidRPr="000C4F7D" w:rsidRDefault="00AE478F" w:rsidP="00AE478F">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SECOND_ROW_DRIVER</w:t>
            </w:r>
            <w:r w:rsidRPr="000C4F7D">
              <w:rPr>
                <w:rFonts w:cs="Arial"/>
                <w:color w:val="000000" w:themeColor="text1"/>
                <w:sz w:val="16"/>
                <w:szCs w:val="14"/>
              </w:rPr>
              <w:t xml:space="preserve">, REARWARD_DOWNWARD_TAP, </w:t>
            </w:r>
            <w:r>
              <w:rPr>
                <w:rFonts w:cs="Arial"/>
                <w:color w:val="000000" w:themeColor="text1"/>
                <w:sz w:val="16"/>
                <w:szCs w:val="14"/>
              </w:rPr>
              <w:t>CALF_REST</w:t>
            </w:r>
            <w:r w:rsidRPr="000C4F7D">
              <w:rPr>
                <w:rFonts w:cs="Arial"/>
                <w:color w:val="000000" w:themeColor="text1"/>
                <w:sz w:val="16"/>
                <w:szCs w:val="14"/>
              </w:rPr>
              <w: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AFB4B5" w14:textId="77777777" w:rsidR="00AE478F" w:rsidRDefault="00AE478F" w:rsidP="00AE478F">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B46889" w14:textId="61B6DC5D" w:rsidR="00AE478F" w:rsidRDefault="00D60F2D" w:rsidP="00AE478F">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1B1A79" w14:textId="77777777" w:rsidR="00AE478F" w:rsidRDefault="00AE478F" w:rsidP="00AE478F"/>
        </w:tc>
      </w:tr>
      <w:tr w:rsidR="00AE478F" w:rsidRPr="00B3499B" w14:paraId="328B4C5F" w14:textId="77777777" w:rsidTr="000C4F7D">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02DB50" w14:textId="77777777" w:rsidR="00AE478F" w:rsidRPr="00B3499B" w:rsidRDefault="00D82BF1" w:rsidP="00AE478F">
            <w:pPr>
              <w:rPr>
                <w:rFonts w:cs="Arial"/>
                <w:bCs/>
                <w:color w:val="808080" w:themeColor="background1" w:themeShade="80"/>
                <w:sz w:val="16"/>
                <w:szCs w:val="14"/>
              </w:rPr>
            </w:pPr>
            <w:hyperlink r:id="rId78" w:history="1">
              <w:r w:rsidR="00AE478F" w:rsidRPr="00B3499B">
                <w:rPr>
                  <w:rStyle w:val="Hyperlink"/>
                  <w:rFonts w:cs="Arial"/>
                  <w:bCs/>
                  <w:sz w:val="16"/>
                  <w:szCs w:val="14"/>
                </w:rPr>
                <w:t>Req. Template</w:t>
              </w:r>
            </w:hyperlink>
            <w:r w:rsidR="00AE478F"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A44A67" w14:textId="77777777" w:rsidR="00AE478F" w:rsidRPr="00B3499B" w:rsidRDefault="00AE478F" w:rsidP="00AE478F">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7300D" w14:textId="77777777" w:rsidR="00AE478F" w:rsidRPr="00B3499B" w:rsidRDefault="00AE478F" w:rsidP="00AE478F">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5D6052" w14:textId="77777777" w:rsidR="00647115" w:rsidRPr="008C50D1" w:rsidRDefault="00647115" w:rsidP="008C50D1">
      <w:pPr>
        <w:pStyle w:val="BodyText"/>
        <w:rPr>
          <w:color w:val="BFBFBF" w:themeColor="background1" w:themeShade="BF"/>
        </w:rPr>
      </w:pPr>
    </w:p>
    <w:p w14:paraId="0E453516" w14:textId="77777777" w:rsidR="008C50D1" w:rsidRPr="00E23282" w:rsidRDefault="008C50D1" w:rsidP="00072314"/>
    <w:p w14:paraId="255D22FF" w14:textId="4AF91ECF" w:rsidR="00647115" w:rsidRPr="00A7265D" w:rsidRDefault="00072314" w:rsidP="008C50D1">
      <w:pPr>
        <w:pStyle w:val="Heading6"/>
        <w:keepNext w:val="0"/>
        <w:tabs>
          <w:tab w:val="clear" w:pos="900"/>
          <w:tab w:val="left" w:pos="709"/>
        </w:tabs>
        <w:spacing w:before="240"/>
        <w:rPr>
          <w:lang w:val="en-GB"/>
        </w:rPr>
      </w:pPr>
      <w:r>
        <w:rPr>
          <w:lang w:val="en-GB"/>
        </w:rPr>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7265D" w:rsidRPr="00B3499B" w14:paraId="077E0410"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C080E" w14:textId="77777777" w:rsidR="00A7265D" w:rsidRPr="00B3499B" w:rsidRDefault="00A7265D"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7265D" w:rsidRPr="00B3499B" w14:paraId="31F01CC8"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EA0C6" w14:textId="77777777" w:rsidR="00A7265D" w:rsidRPr="00B3499B" w:rsidRDefault="00A7265D"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A7FEF" w14:textId="77777777" w:rsidR="00A7265D" w:rsidRPr="001C5864" w:rsidRDefault="00A7265D"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AA98C" w14:textId="77777777" w:rsidR="00A7265D" w:rsidRPr="001C5864" w:rsidRDefault="00A7265D" w:rsidP="00AF006C">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742C4" w14:textId="77777777" w:rsidR="00A7265D" w:rsidRPr="001C5864" w:rsidRDefault="00A7265D"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92A0C" w14:textId="77777777" w:rsidR="00A7265D" w:rsidRDefault="00A7265D" w:rsidP="00AF006C">
            <w:pPr>
              <w:overflowPunct/>
              <w:autoSpaceDE/>
              <w:autoSpaceDN/>
              <w:adjustRightInd/>
              <w:textAlignment w:val="auto"/>
              <w:rPr>
                <w:rFonts w:cs="Arial"/>
                <w:b/>
                <w:bCs/>
                <w:color w:val="000000"/>
              </w:rPr>
            </w:pPr>
            <w:r>
              <w:rPr>
                <w:rFonts w:cs="Arial"/>
                <w:b/>
                <w:bCs/>
                <w:color w:val="000000"/>
              </w:rPr>
              <w:t>Connection</w:t>
            </w:r>
          </w:p>
          <w:p w14:paraId="359F0E30" w14:textId="77777777" w:rsidR="00A7265D" w:rsidRPr="00B3499B" w:rsidRDefault="00A7265D" w:rsidP="00AF006C">
            <w:pPr>
              <w:ind w:left="141"/>
              <w:rPr>
                <w:rFonts w:cs="Arial"/>
                <w:color w:val="000000" w:themeColor="text1"/>
                <w:sz w:val="16"/>
                <w:szCs w:val="14"/>
              </w:rPr>
            </w:pPr>
            <w:r>
              <w:t>(</w:t>
            </w:r>
            <w:r w:rsidRPr="001321BD">
              <w:rPr>
                <w:i/>
              </w:rPr>
              <w:t>Optional)</w:t>
            </w:r>
          </w:p>
        </w:tc>
      </w:tr>
      <w:tr w:rsidR="00A7265D" w:rsidRPr="00B3499B" w14:paraId="2C55EEEA"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CFA39" w14:textId="77777777" w:rsidR="00A7265D" w:rsidRDefault="00A7265D" w:rsidP="00AF006C">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68472E" w14:textId="77777777" w:rsidR="00A7265D" w:rsidRPr="00A31938" w:rsidRDefault="00A7265D" w:rsidP="00AF006C">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F8DD2"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709085" w14:textId="77777777" w:rsidR="00A7265D" w:rsidRDefault="00A7265D" w:rsidP="00AF006C">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65395A" w14:textId="77777777" w:rsidR="00A7265D" w:rsidRDefault="00A7265D" w:rsidP="00AF006C"/>
        </w:tc>
      </w:tr>
      <w:tr w:rsidR="00A7265D" w:rsidRPr="00B3499B" w14:paraId="6E21CD90"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B49D7"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0CBE34"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9CFE4"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95976"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49D29F" w14:textId="77777777" w:rsidR="00A7265D" w:rsidRDefault="00A7265D" w:rsidP="00AF006C"/>
        </w:tc>
      </w:tr>
      <w:tr w:rsidR="00A7265D" w:rsidRPr="00B3499B" w14:paraId="2F7B1701"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D8092C"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49A33"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FC7FBB"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BCDD4F"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82F845" w14:textId="77777777" w:rsidR="00A7265D" w:rsidRDefault="00A7265D" w:rsidP="00AF006C"/>
        </w:tc>
      </w:tr>
      <w:tr w:rsidR="00A7265D" w:rsidRPr="00B3499B" w14:paraId="10DFE05B"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E5416" w14:textId="77777777" w:rsidR="00A7265D" w:rsidRPr="00B3499B" w:rsidRDefault="00D82BF1" w:rsidP="00AF006C">
            <w:pPr>
              <w:rPr>
                <w:rFonts w:cs="Arial"/>
                <w:bCs/>
                <w:color w:val="808080" w:themeColor="background1" w:themeShade="80"/>
                <w:sz w:val="16"/>
                <w:szCs w:val="14"/>
              </w:rPr>
            </w:pPr>
            <w:hyperlink r:id="rId79" w:history="1">
              <w:r w:rsidR="00A7265D" w:rsidRPr="00B3499B">
                <w:rPr>
                  <w:rStyle w:val="Hyperlink"/>
                  <w:rFonts w:cs="Arial"/>
                  <w:bCs/>
                  <w:sz w:val="16"/>
                  <w:szCs w:val="14"/>
                </w:rPr>
                <w:t>Req. Template</w:t>
              </w:r>
            </w:hyperlink>
            <w:r w:rsidR="00A7265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5C97DA" w14:textId="77777777" w:rsidR="00A7265D" w:rsidRPr="00B3499B" w:rsidRDefault="00A7265D"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A4116" w14:textId="77777777" w:rsidR="00A7265D" w:rsidRPr="00B3499B" w:rsidRDefault="00A7265D"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B99BE2" w14:textId="77777777" w:rsidR="00647115" w:rsidRDefault="00647115" w:rsidP="003678EC">
      <w:pPr>
        <w:pStyle w:val="BodyText"/>
      </w:pPr>
    </w:p>
    <w:p w14:paraId="489DE2AD" w14:textId="77777777" w:rsidR="00072314" w:rsidRPr="00612064" w:rsidRDefault="00072314" w:rsidP="00072314">
      <w:pPr>
        <w:spacing w:before="20"/>
        <w:rPr>
          <w:vanish/>
        </w:rPr>
      </w:pPr>
    </w:p>
    <w:p w14:paraId="6C0DE750" w14:textId="77777777" w:rsidR="00072314" w:rsidRDefault="00072314" w:rsidP="00072314">
      <w:pPr>
        <w:pStyle w:val="Heading6"/>
        <w:keepNext w:val="0"/>
        <w:tabs>
          <w:tab w:val="clear" w:pos="900"/>
          <w:tab w:val="left" w:pos="709"/>
        </w:tabs>
        <w:spacing w:before="240"/>
      </w:pPr>
      <w:r>
        <w:t>Parameters</w:t>
      </w:r>
    </w:p>
    <w:p w14:paraId="6C6FDF3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56A8160" w14:textId="77777777" w:rsidTr="001D18E6">
        <w:trPr>
          <w:trHeight w:val="161"/>
        </w:trPr>
        <w:tc>
          <w:tcPr>
            <w:tcW w:w="1838" w:type="dxa"/>
            <w:shd w:val="clear" w:color="auto" w:fill="D9D9D9" w:themeFill="background1" w:themeFillShade="D9"/>
            <w:noWrap/>
            <w:hideMark/>
          </w:tcPr>
          <w:p w14:paraId="1AD27A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7A5D15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F5BB00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7D88D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F84B3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0290919" w14:textId="77777777" w:rsidTr="001D18E6">
        <w:trPr>
          <w:trHeight w:val="70"/>
        </w:trPr>
        <w:tc>
          <w:tcPr>
            <w:tcW w:w="1838" w:type="dxa"/>
            <w:noWrap/>
          </w:tcPr>
          <w:p w14:paraId="11F23E8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554B3C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82B09D"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4764306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BE5B8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C9A0C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F6FC583" w14:textId="77777777" w:rsidTr="001D18E6">
        <w:trPr>
          <w:trHeight w:val="71"/>
        </w:trPr>
        <w:tc>
          <w:tcPr>
            <w:tcW w:w="1838" w:type="dxa"/>
            <w:noWrap/>
          </w:tcPr>
          <w:p w14:paraId="614EB6A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3C23C2D" w14:textId="77777777" w:rsidR="00072314" w:rsidRPr="00D14691" w:rsidRDefault="00072314" w:rsidP="001D18E6">
            <w:pPr>
              <w:rPr>
                <w:color w:val="000000" w:themeColor="text1"/>
              </w:rPr>
            </w:pPr>
          </w:p>
        </w:tc>
        <w:tc>
          <w:tcPr>
            <w:tcW w:w="1701" w:type="dxa"/>
          </w:tcPr>
          <w:p w14:paraId="6D8B4876" w14:textId="77777777" w:rsidR="00072314" w:rsidRPr="00D14691" w:rsidRDefault="00072314" w:rsidP="001D18E6">
            <w:pPr>
              <w:rPr>
                <w:color w:val="000000" w:themeColor="text1"/>
              </w:rPr>
            </w:pPr>
          </w:p>
        </w:tc>
        <w:tc>
          <w:tcPr>
            <w:tcW w:w="1417" w:type="dxa"/>
            <w:noWrap/>
          </w:tcPr>
          <w:p w14:paraId="1367C6F7" w14:textId="77777777" w:rsidR="00072314" w:rsidRPr="00D14691" w:rsidRDefault="00072314" w:rsidP="001D18E6">
            <w:pPr>
              <w:rPr>
                <w:color w:val="000000" w:themeColor="text1"/>
              </w:rPr>
            </w:pPr>
          </w:p>
        </w:tc>
        <w:tc>
          <w:tcPr>
            <w:tcW w:w="3402" w:type="dxa"/>
          </w:tcPr>
          <w:p w14:paraId="0F489B05" w14:textId="77777777" w:rsidR="00072314" w:rsidRPr="00D14691" w:rsidRDefault="00072314" w:rsidP="001D18E6">
            <w:pPr>
              <w:rPr>
                <w:color w:val="000000" w:themeColor="text1"/>
              </w:rPr>
            </w:pPr>
          </w:p>
        </w:tc>
      </w:tr>
    </w:tbl>
    <w:p w14:paraId="2DF9235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9CE4222" w14:textId="77777777" w:rsidR="003678EC" w:rsidRPr="003678EC" w:rsidRDefault="003678EC" w:rsidP="003678EC">
      <w:pPr>
        <w:rPr>
          <w:lang w:val="en-GB"/>
        </w:rPr>
      </w:pPr>
    </w:p>
    <w:p w14:paraId="08CBF7A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E8B1B0" w14:textId="2025E2A9" w:rsidR="00072314" w:rsidRDefault="00072314" w:rsidP="00072314">
      <w:pPr>
        <w:tabs>
          <w:tab w:val="left" w:pos="284"/>
          <w:tab w:val="left" w:pos="851"/>
        </w:tabs>
      </w:pPr>
    </w:p>
    <w:p w14:paraId="68753327" w14:textId="4F8DEC49" w:rsidR="00665D12" w:rsidRPr="003225C9" w:rsidRDefault="00665D12" w:rsidP="00072314">
      <w:pPr>
        <w:tabs>
          <w:tab w:val="left" w:pos="284"/>
          <w:tab w:val="left" w:pos="851"/>
        </w:tabs>
      </w:pPr>
      <w:r>
        <w:t>See SOA Interface Specification in VSEM for addition Seat Service requirements</w:t>
      </w:r>
    </w:p>
    <w:p w14:paraId="60F5759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AE0F9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3F69F7D" w14:textId="77777777" w:rsidTr="001D18E6">
        <w:tc>
          <w:tcPr>
            <w:tcW w:w="1934" w:type="dxa"/>
            <w:shd w:val="clear" w:color="auto" w:fill="D9D9D9" w:themeFill="background1" w:themeFillShade="D9"/>
          </w:tcPr>
          <w:p w14:paraId="07989129" w14:textId="77777777" w:rsidR="00072314" w:rsidRDefault="00072314" w:rsidP="001D18E6">
            <w:pPr>
              <w:rPr>
                <w:b/>
              </w:rPr>
            </w:pPr>
            <w:r w:rsidRPr="00AF169D">
              <w:rPr>
                <w:b/>
              </w:rPr>
              <w:t>Requirement ID</w:t>
            </w:r>
          </w:p>
          <w:p w14:paraId="0305970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80C0A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E6C05A9" w14:textId="77777777" w:rsidR="00072314" w:rsidRDefault="00072314" w:rsidP="001D18E6">
            <w:pPr>
              <w:rPr>
                <w:b/>
              </w:rPr>
            </w:pPr>
            <w:r>
              <w:rPr>
                <w:b/>
              </w:rPr>
              <w:t>Modification</w:t>
            </w:r>
          </w:p>
        </w:tc>
        <w:tc>
          <w:tcPr>
            <w:tcW w:w="1712" w:type="dxa"/>
            <w:shd w:val="clear" w:color="auto" w:fill="D9D9D9" w:themeFill="background1" w:themeFillShade="D9"/>
          </w:tcPr>
          <w:p w14:paraId="2122154E" w14:textId="77777777" w:rsidR="00072314" w:rsidRDefault="00072314" w:rsidP="001D18E6">
            <w:pPr>
              <w:rPr>
                <w:b/>
              </w:rPr>
            </w:pPr>
            <w:r w:rsidRPr="00AF169D">
              <w:rPr>
                <w:b/>
              </w:rPr>
              <w:t xml:space="preserve">Requirement </w:t>
            </w:r>
            <w:r>
              <w:rPr>
                <w:b/>
              </w:rPr>
              <w:t>ID</w:t>
            </w:r>
          </w:p>
          <w:p w14:paraId="339811A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BE8FB1E" w14:textId="77777777" w:rsidR="00072314" w:rsidRPr="00AF169D" w:rsidRDefault="00072314" w:rsidP="001D18E6">
            <w:pPr>
              <w:rPr>
                <w:b/>
              </w:rPr>
            </w:pPr>
            <w:r>
              <w:rPr>
                <w:b/>
              </w:rPr>
              <w:t>Comment</w:t>
            </w:r>
          </w:p>
        </w:tc>
      </w:tr>
      <w:tr w:rsidR="00072314" w14:paraId="4712CAAA" w14:textId="77777777" w:rsidTr="001D18E6">
        <w:tc>
          <w:tcPr>
            <w:tcW w:w="1934" w:type="dxa"/>
          </w:tcPr>
          <w:p w14:paraId="07516657" w14:textId="77777777" w:rsidR="00072314" w:rsidRPr="000F4E8B" w:rsidRDefault="00072314" w:rsidP="001D18E6">
            <w:r w:rsidRPr="000F4E8B">
              <w:t>REQ_abc</w:t>
            </w:r>
          </w:p>
        </w:tc>
        <w:tc>
          <w:tcPr>
            <w:tcW w:w="2177" w:type="dxa"/>
          </w:tcPr>
          <w:p w14:paraId="58CFC89B" w14:textId="77777777" w:rsidR="00072314" w:rsidRPr="000F4E8B" w:rsidRDefault="00072314" w:rsidP="001D18E6"/>
        </w:tc>
        <w:sdt>
          <w:sdtPr>
            <w:alias w:val="Modification"/>
            <w:tag w:val="Modification"/>
            <w:id w:val="-206348007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4FDA92" w14:textId="77777777" w:rsidR="00072314" w:rsidRPr="000F4E8B" w:rsidRDefault="00072314" w:rsidP="001D18E6">
                <w:r w:rsidRPr="000F4E8B">
                  <w:t>Removed</w:t>
                </w:r>
              </w:p>
            </w:tc>
          </w:sdtContent>
        </w:sdt>
        <w:tc>
          <w:tcPr>
            <w:tcW w:w="1712" w:type="dxa"/>
          </w:tcPr>
          <w:p w14:paraId="3080DAF9" w14:textId="77777777" w:rsidR="00072314" w:rsidRPr="000F4E8B" w:rsidRDefault="00072314" w:rsidP="001D18E6">
            <w:r w:rsidRPr="000F4E8B">
              <w:t>--</w:t>
            </w:r>
          </w:p>
        </w:tc>
        <w:tc>
          <w:tcPr>
            <w:tcW w:w="2958" w:type="dxa"/>
          </w:tcPr>
          <w:p w14:paraId="5A5D4451" w14:textId="77777777" w:rsidR="00072314" w:rsidRPr="000F4E8B" w:rsidRDefault="00072314" w:rsidP="001D18E6"/>
        </w:tc>
      </w:tr>
      <w:tr w:rsidR="00072314" w14:paraId="1181CBFE" w14:textId="77777777" w:rsidTr="001D18E6">
        <w:tc>
          <w:tcPr>
            <w:tcW w:w="1934" w:type="dxa"/>
          </w:tcPr>
          <w:p w14:paraId="36F5C389" w14:textId="77777777" w:rsidR="00072314" w:rsidRPr="000F4E8B" w:rsidRDefault="00072314" w:rsidP="001D18E6">
            <w:r w:rsidRPr="000F4E8B">
              <w:t>REQ_def</w:t>
            </w:r>
          </w:p>
        </w:tc>
        <w:tc>
          <w:tcPr>
            <w:tcW w:w="2177" w:type="dxa"/>
          </w:tcPr>
          <w:p w14:paraId="0D5B2834" w14:textId="77777777" w:rsidR="00072314" w:rsidRPr="000F4E8B" w:rsidRDefault="00072314" w:rsidP="001D18E6"/>
        </w:tc>
        <w:sdt>
          <w:sdtPr>
            <w:alias w:val="Modification"/>
            <w:tag w:val="Modification"/>
            <w:id w:val="-1014413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2206AA" w14:textId="77777777" w:rsidR="00072314" w:rsidRPr="000F4E8B" w:rsidRDefault="00072314" w:rsidP="001D18E6">
                <w:r w:rsidRPr="000F4E8B">
                  <w:t>Replaced</w:t>
                </w:r>
              </w:p>
            </w:tc>
          </w:sdtContent>
        </w:sdt>
        <w:tc>
          <w:tcPr>
            <w:tcW w:w="1712" w:type="dxa"/>
          </w:tcPr>
          <w:p w14:paraId="1D66954E" w14:textId="77777777" w:rsidR="00072314" w:rsidRPr="000F4E8B" w:rsidRDefault="00072314" w:rsidP="001D18E6">
            <w:r w:rsidRPr="000F4E8B">
              <w:t>REQ_xyz</w:t>
            </w:r>
          </w:p>
        </w:tc>
        <w:tc>
          <w:tcPr>
            <w:tcW w:w="2958" w:type="dxa"/>
          </w:tcPr>
          <w:p w14:paraId="037A9A65" w14:textId="77777777" w:rsidR="00072314" w:rsidRPr="000F4E8B" w:rsidRDefault="00072314" w:rsidP="001D18E6"/>
        </w:tc>
      </w:tr>
      <w:tr w:rsidR="00072314" w14:paraId="1B9BCC53" w14:textId="77777777" w:rsidTr="001D18E6">
        <w:tc>
          <w:tcPr>
            <w:tcW w:w="1934" w:type="dxa"/>
          </w:tcPr>
          <w:p w14:paraId="3B7B84B3" w14:textId="77777777" w:rsidR="00072314" w:rsidRPr="000F4E8B" w:rsidRDefault="00072314" w:rsidP="001D18E6">
            <w:r w:rsidRPr="000F4E8B">
              <w:t>--</w:t>
            </w:r>
          </w:p>
        </w:tc>
        <w:tc>
          <w:tcPr>
            <w:tcW w:w="2177" w:type="dxa"/>
          </w:tcPr>
          <w:p w14:paraId="0C9E8E10" w14:textId="77777777" w:rsidR="00072314" w:rsidRPr="000F4E8B" w:rsidRDefault="00072314" w:rsidP="001D18E6"/>
        </w:tc>
        <w:sdt>
          <w:sdtPr>
            <w:alias w:val="Modification"/>
            <w:tag w:val="Modification"/>
            <w:id w:val="-70285631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9BCB6C8" w14:textId="77777777" w:rsidR="00072314" w:rsidRPr="000F4E8B" w:rsidRDefault="00072314" w:rsidP="001D18E6">
                <w:r w:rsidRPr="000F4E8B">
                  <w:t>Added</w:t>
                </w:r>
              </w:p>
            </w:tc>
          </w:sdtContent>
        </w:sdt>
        <w:tc>
          <w:tcPr>
            <w:tcW w:w="1712" w:type="dxa"/>
          </w:tcPr>
          <w:p w14:paraId="17BCEEA0" w14:textId="77777777" w:rsidR="00072314" w:rsidRPr="000F4E8B" w:rsidRDefault="00072314" w:rsidP="001D18E6">
            <w:r w:rsidRPr="000F4E8B">
              <w:t>REQ_123</w:t>
            </w:r>
          </w:p>
        </w:tc>
        <w:tc>
          <w:tcPr>
            <w:tcW w:w="2958" w:type="dxa"/>
          </w:tcPr>
          <w:p w14:paraId="461B2D0B" w14:textId="77777777" w:rsidR="00072314" w:rsidRPr="000F4E8B" w:rsidRDefault="00072314" w:rsidP="001D18E6"/>
        </w:tc>
      </w:tr>
    </w:tbl>
    <w:p w14:paraId="42FA510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802B72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F6932CD" w14:textId="77777777" w:rsidTr="001D18E6">
        <w:tc>
          <w:tcPr>
            <w:tcW w:w="1838" w:type="dxa"/>
            <w:shd w:val="clear" w:color="auto" w:fill="D9D9D9" w:themeFill="background1" w:themeFillShade="D9"/>
          </w:tcPr>
          <w:p w14:paraId="3B3955EB" w14:textId="77777777" w:rsidR="00072314" w:rsidRDefault="00072314" w:rsidP="001D18E6">
            <w:pPr>
              <w:rPr>
                <w:b/>
              </w:rPr>
            </w:pPr>
            <w:r w:rsidRPr="00AF169D">
              <w:rPr>
                <w:b/>
              </w:rPr>
              <w:t>Requirement ID</w:t>
            </w:r>
          </w:p>
          <w:p w14:paraId="21A1F0C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C9F35B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2DDBB59" w14:textId="77777777" w:rsidR="00072314" w:rsidRPr="00AF169D" w:rsidRDefault="00072314" w:rsidP="001D18E6">
            <w:pPr>
              <w:rPr>
                <w:b/>
              </w:rPr>
            </w:pPr>
            <w:r>
              <w:rPr>
                <w:b/>
              </w:rPr>
              <w:t>Comment</w:t>
            </w:r>
          </w:p>
        </w:tc>
      </w:tr>
      <w:tr w:rsidR="00072314" w14:paraId="44CDE04C" w14:textId="77777777" w:rsidTr="001D18E6">
        <w:tc>
          <w:tcPr>
            <w:tcW w:w="1838" w:type="dxa"/>
          </w:tcPr>
          <w:p w14:paraId="31CECAC6" w14:textId="77777777" w:rsidR="00072314" w:rsidRDefault="00072314" w:rsidP="001D18E6"/>
        </w:tc>
        <w:tc>
          <w:tcPr>
            <w:tcW w:w="4253" w:type="dxa"/>
          </w:tcPr>
          <w:p w14:paraId="6545E1C6" w14:textId="77777777" w:rsidR="00072314" w:rsidRDefault="00072314" w:rsidP="001D18E6"/>
        </w:tc>
        <w:tc>
          <w:tcPr>
            <w:tcW w:w="4110" w:type="dxa"/>
          </w:tcPr>
          <w:p w14:paraId="44F34C96" w14:textId="77777777" w:rsidR="00072314" w:rsidRDefault="00072314" w:rsidP="001D18E6"/>
        </w:tc>
      </w:tr>
      <w:tr w:rsidR="00072314" w14:paraId="4AD3AE20" w14:textId="77777777" w:rsidTr="001D18E6">
        <w:tc>
          <w:tcPr>
            <w:tcW w:w="1838" w:type="dxa"/>
          </w:tcPr>
          <w:p w14:paraId="29229A3A" w14:textId="77777777" w:rsidR="00072314" w:rsidRDefault="00072314" w:rsidP="001D18E6"/>
        </w:tc>
        <w:tc>
          <w:tcPr>
            <w:tcW w:w="4253" w:type="dxa"/>
          </w:tcPr>
          <w:p w14:paraId="2F837C03" w14:textId="77777777" w:rsidR="00072314" w:rsidRDefault="00072314" w:rsidP="001D18E6"/>
        </w:tc>
        <w:tc>
          <w:tcPr>
            <w:tcW w:w="4110" w:type="dxa"/>
          </w:tcPr>
          <w:p w14:paraId="623949DE" w14:textId="77777777" w:rsidR="00072314" w:rsidRDefault="00072314" w:rsidP="001D18E6"/>
        </w:tc>
      </w:tr>
      <w:tr w:rsidR="00072314" w14:paraId="713B894B" w14:textId="77777777" w:rsidTr="001D18E6">
        <w:tc>
          <w:tcPr>
            <w:tcW w:w="1838" w:type="dxa"/>
          </w:tcPr>
          <w:p w14:paraId="35CBF1B8" w14:textId="77777777" w:rsidR="00072314" w:rsidRDefault="00072314" w:rsidP="001D18E6">
            <w:r>
              <w:t>…</w:t>
            </w:r>
          </w:p>
        </w:tc>
        <w:tc>
          <w:tcPr>
            <w:tcW w:w="4253" w:type="dxa"/>
          </w:tcPr>
          <w:p w14:paraId="6C04EF7D" w14:textId="77777777" w:rsidR="00072314" w:rsidRDefault="00072314" w:rsidP="001D18E6"/>
        </w:tc>
        <w:tc>
          <w:tcPr>
            <w:tcW w:w="4110" w:type="dxa"/>
          </w:tcPr>
          <w:p w14:paraId="146491D6" w14:textId="77777777" w:rsidR="00072314" w:rsidRDefault="00072314" w:rsidP="001D18E6"/>
        </w:tc>
      </w:tr>
    </w:tbl>
    <w:p w14:paraId="140EF83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53F952" w14:textId="77777777" w:rsidR="00072314" w:rsidRDefault="00072314" w:rsidP="00072314"/>
    <w:p w14:paraId="399074E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372AA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SCML</w:t>
      </w:r>
    </w:p>
    <w:p w14:paraId="446BE4B1" w14:textId="77777777" w:rsidR="00210E01" w:rsidRDefault="00210E01" w:rsidP="00210E01">
      <w:r>
        <w:t>SCML</w:t>
      </w:r>
    </w:p>
    <w:p w14:paraId="7A313197" w14:textId="77777777" w:rsidR="00072314" w:rsidRDefault="00072314" w:rsidP="00072314"/>
    <w:p w14:paraId="4C485F2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98743AA" wp14:editId="653BBEAD">
            <wp:extent cx="152400" cy="152400"/>
            <wp:effectExtent l="0" t="0" r="0" b="0"/>
            <wp:docPr id="88" name="Picture -1271660926.jpg" descr="-127166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71660926.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Seat Movement 2R RH Request</w:t>
      </w:r>
    </w:p>
    <w:p w14:paraId="0F7700DC" w14:textId="082499CF" w:rsidR="00072314" w:rsidRDefault="00072314" w:rsidP="00072314">
      <w:pPr>
        <w:pStyle w:val="Heading5"/>
        <w:keepNext w:val="0"/>
        <w:tabs>
          <w:tab w:val="clear" w:pos="900"/>
          <w:tab w:val="left" w:pos="709"/>
        </w:tabs>
        <w:spacing w:before="240"/>
        <w:rPr>
          <w:lang w:val="en-GB"/>
        </w:rPr>
      </w:pPr>
      <w:r>
        <w:rPr>
          <w:lang w:val="en-GB"/>
        </w:rPr>
        <w:t>Function Interfaces</w:t>
      </w:r>
    </w:p>
    <w:p w14:paraId="7F2D517E" w14:textId="089C50ED" w:rsidR="007D6AF9" w:rsidRDefault="007D6AF9" w:rsidP="007D6AF9">
      <w:pPr>
        <w:rPr>
          <w:lang w:val="en-GB"/>
        </w:rPr>
      </w:pPr>
    </w:p>
    <w:p w14:paraId="008CC232" w14:textId="77777777" w:rsidR="007D6AF9" w:rsidRDefault="007D6AF9" w:rsidP="007D6AF9">
      <w:pPr>
        <w:rPr>
          <w:b/>
          <w:bCs/>
          <w:iCs/>
          <w:color w:val="000000" w:themeColor="text1"/>
        </w:rPr>
      </w:pPr>
      <w:r>
        <w:rPr>
          <w:b/>
          <w:bCs/>
          <w:iCs/>
          <w:color w:val="000000" w:themeColor="text1"/>
        </w:rPr>
        <w:t xml:space="preserve">Seat Position Control Behavior (Using </w:t>
      </w:r>
      <w:proofErr w:type="spellStart"/>
      <w:r>
        <w:rPr>
          <w:b/>
          <w:bCs/>
          <w:iCs/>
          <w:color w:val="000000" w:themeColor="text1"/>
        </w:rPr>
        <w:t>SoA</w:t>
      </w:r>
      <w:proofErr w:type="spellEnd"/>
      <w:r>
        <w:rPr>
          <w:b/>
          <w:bCs/>
          <w:iCs/>
          <w:color w:val="000000" w:themeColor="text1"/>
        </w:rPr>
        <w:t xml:space="preserve"> Seat Service):</w:t>
      </w:r>
    </w:p>
    <w:p w14:paraId="3302A5A6" w14:textId="77777777" w:rsidR="007D6AF9" w:rsidRDefault="007D6AF9" w:rsidP="007D6AF9">
      <w:pPr>
        <w:rPr>
          <w:highlight w:val="green"/>
        </w:rPr>
      </w:pPr>
    </w:p>
    <w:p w14:paraId="07998E9A" w14:textId="77777777" w:rsidR="007D6AF9" w:rsidRDefault="007D6AF9" w:rsidP="007D6AF9">
      <w:pPr>
        <w:rPr>
          <w:highlight w:val="green"/>
        </w:rPr>
      </w:pPr>
      <w:r>
        <w:rPr>
          <w:noProof/>
        </w:rPr>
        <w:lastRenderedPageBreak/>
        <w:drawing>
          <wp:inline distT="0" distB="0" distL="0" distR="0" wp14:anchorId="290058E4" wp14:editId="0D5EE1BC">
            <wp:extent cx="6570980" cy="29800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70980" cy="2980055"/>
                    </a:xfrm>
                    <a:prstGeom prst="rect">
                      <a:avLst/>
                    </a:prstGeom>
                  </pic:spPr>
                </pic:pic>
              </a:graphicData>
            </a:graphic>
          </wp:inline>
        </w:drawing>
      </w:r>
    </w:p>
    <w:p w14:paraId="6FD95B34" w14:textId="77777777" w:rsidR="007D6AF9" w:rsidRPr="007D6AF9" w:rsidRDefault="007D6AF9" w:rsidP="007D6AF9">
      <w:pPr>
        <w:rPr>
          <w:lang w:val="en-GB"/>
        </w:rPr>
      </w:pPr>
    </w:p>
    <w:p w14:paraId="6368B968" w14:textId="313A12F0" w:rsidR="00072314" w:rsidRDefault="00072314" w:rsidP="00072314"/>
    <w:p w14:paraId="7192F758" w14:textId="1EBDEE86" w:rsidR="00A40140" w:rsidRPr="00A40140" w:rsidRDefault="00A40140" w:rsidP="00A40140">
      <w:pPr>
        <w:rPr>
          <w:rFonts w:ascii="Calibri" w:hAnsi="Calibri"/>
        </w:rPr>
      </w:pPr>
      <w:r>
        <w:t>1. URC shall use ECG Seat Services to communicate with SCML for seat control operation</w:t>
      </w:r>
    </w:p>
    <w:p w14:paraId="2E27ED7F" w14:textId="77777777" w:rsidR="00A40140" w:rsidRDefault="00A40140" w:rsidP="00A40140"/>
    <w:p w14:paraId="4CCEE4CC" w14:textId="22894C8A" w:rsidR="00A40140" w:rsidRDefault="00A40140" w:rsidP="00A40140">
      <w:r>
        <w:t>2. SCML shall consider URC Seat Request from ECG Service request as lowest priority</w:t>
      </w:r>
    </w:p>
    <w:p w14:paraId="084A0C73" w14:textId="1BCC41BD" w:rsidR="0015100E" w:rsidRDefault="0015100E" w:rsidP="00A40140"/>
    <w:p w14:paraId="0602BEB7" w14:textId="6BACB21E" w:rsidR="0015100E" w:rsidRDefault="0015100E" w:rsidP="00A40140">
      <w:r>
        <w:t xml:space="preserve">3. Reference </w:t>
      </w:r>
      <w:proofErr w:type="spellStart"/>
      <w:r>
        <w:t>SeatService</w:t>
      </w:r>
      <w:proofErr w:type="spellEnd"/>
      <w:r>
        <w:t xml:space="preserve"> VSEM ID: 735414</w:t>
      </w:r>
    </w:p>
    <w:p w14:paraId="382C40C6" w14:textId="77777777" w:rsidR="00A40140" w:rsidRDefault="00A40140" w:rsidP="00A40140"/>
    <w:p w14:paraId="14BDBD88" w14:textId="5D342B10" w:rsidR="00A40140" w:rsidRPr="003B799F" w:rsidRDefault="0015100E" w:rsidP="00A40140">
      <w:r>
        <w:t>4</w:t>
      </w:r>
      <w:r w:rsidR="00A40140">
        <w:t xml:space="preserve">. URC Shall utilize the Seat Service </w:t>
      </w:r>
      <w:proofErr w:type="spellStart"/>
      <w:r w:rsidR="00A40140">
        <w:t>SoA</w:t>
      </w:r>
      <w:proofErr w:type="spellEnd"/>
      <w:r w:rsidR="00A40140">
        <w:t xml:space="preserve"> interface to control seat movement with the APIs listed below</w:t>
      </w:r>
    </w:p>
    <w:p w14:paraId="439DC18B" w14:textId="77777777" w:rsidR="00072314" w:rsidRDefault="00072314" w:rsidP="00072314">
      <w:pPr>
        <w:pStyle w:val="Heading6"/>
        <w:keepNext w:val="0"/>
        <w:tabs>
          <w:tab w:val="clear" w:pos="900"/>
          <w:tab w:val="left" w:pos="709"/>
        </w:tabs>
        <w:spacing w:before="240"/>
        <w:rPr>
          <w:lang w:val="en-GB"/>
        </w:rPr>
      </w:pPr>
      <w:r>
        <w:rPr>
          <w:lang w:val="en-GB"/>
        </w:rPr>
        <w:t>Inputs</w:t>
      </w: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1605"/>
        <w:gridCol w:w="1800"/>
        <w:gridCol w:w="1530"/>
        <w:gridCol w:w="1346"/>
      </w:tblGrid>
      <w:tr w:rsidR="00D60F2D" w:rsidRPr="00B3499B" w14:paraId="7E8D0231"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E0FB2" w14:textId="77777777" w:rsidR="00D60F2D" w:rsidRPr="00B3499B" w:rsidRDefault="00D60F2D"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D60F2D" w:rsidRPr="00B3499B" w14:paraId="31B6D356"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A0C8A" w14:textId="77777777" w:rsidR="00D60F2D" w:rsidRPr="00B3499B" w:rsidRDefault="00D60F2D"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FABA0" w14:textId="77777777" w:rsidR="00D60F2D" w:rsidRPr="001C5864" w:rsidRDefault="00D60F2D"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7FA63" w14:textId="77777777" w:rsidR="00D60F2D" w:rsidRPr="001C5864" w:rsidRDefault="00D60F2D" w:rsidP="00AF006C">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D69AE" w14:textId="77777777" w:rsidR="00D60F2D" w:rsidRPr="001C5864" w:rsidRDefault="00D60F2D" w:rsidP="00AF006C">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BF727" w14:textId="77777777" w:rsidR="00D60F2D" w:rsidRDefault="00D60F2D" w:rsidP="00AF006C">
            <w:pPr>
              <w:overflowPunct/>
              <w:autoSpaceDE/>
              <w:autoSpaceDN/>
              <w:adjustRightInd/>
              <w:textAlignment w:val="auto"/>
              <w:rPr>
                <w:rFonts w:cs="Arial"/>
                <w:b/>
                <w:bCs/>
                <w:color w:val="000000"/>
              </w:rPr>
            </w:pPr>
            <w:r>
              <w:rPr>
                <w:rFonts w:cs="Arial"/>
                <w:b/>
                <w:bCs/>
                <w:color w:val="000000"/>
              </w:rPr>
              <w:t>Connection</w:t>
            </w:r>
          </w:p>
          <w:p w14:paraId="7DB55CD2" w14:textId="77777777" w:rsidR="00D60F2D" w:rsidRPr="00B3499B" w:rsidRDefault="00D60F2D" w:rsidP="00AF006C">
            <w:pPr>
              <w:ind w:left="141"/>
              <w:rPr>
                <w:rFonts w:cs="Arial"/>
                <w:color w:val="000000" w:themeColor="text1"/>
                <w:sz w:val="16"/>
                <w:szCs w:val="14"/>
              </w:rPr>
            </w:pPr>
            <w:r>
              <w:t>(</w:t>
            </w:r>
            <w:r w:rsidRPr="001321BD">
              <w:rPr>
                <w:i/>
              </w:rPr>
              <w:t>Optional)</w:t>
            </w:r>
          </w:p>
        </w:tc>
      </w:tr>
      <w:tr w:rsidR="00D60F2D" w:rsidRPr="00B3499B" w14:paraId="35085AFE"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D64536" w14:textId="77777777" w:rsidR="00D60F2D" w:rsidRPr="00FA0010" w:rsidRDefault="00D60F2D" w:rsidP="00AF006C">
            <w:pPr>
              <w:rPr>
                <w:rFonts w:cs="Arial"/>
                <w:color w:val="000000" w:themeColor="text1"/>
                <w:sz w:val="16"/>
                <w:szCs w:val="14"/>
              </w:rPr>
            </w:pPr>
            <w:r>
              <w:rPr>
                <w:rFonts w:cs="Arial"/>
                <w:color w:val="000000" w:themeColor="text1"/>
                <w:sz w:val="16"/>
                <w:szCs w:val="14"/>
              </w:rPr>
              <w:t>Manage Seat Movement</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2A0096" w14:textId="2802CB40" w:rsidR="00D60F2D" w:rsidRPr="003C5D56"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FORWARD_UPWARD_TAP,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653768"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B8479"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E5DAD1" w14:textId="77777777" w:rsidR="00D60F2D" w:rsidRDefault="00D60F2D" w:rsidP="00AF006C"/>
        </w:tc>
      </w:tr>
      <w:tr w:rsidR="00D60F2D" w:rsidRPr="00B3499B" w14:paraId="30EE1490"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979EAA" w14:textId="77777777" w:rsidR="00D60F2D" w:rsidRPr="00FA0010" w:rsidRDefault="00D60F2D" w:rsidP="00AF006C">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AE91CE" w14:textId="6E7DB2B4" w:rsidR="00D60F2D" w:rsidRPr="003C5D56"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REARWARD_DOWNWARD_TAP,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1C98ED"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39723"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69E7CB" w14:textId="77777777" w:rsidR="00D60F2D" w:rsidRDefault="00D60F2D" w:rsidP="00AF006C"/>
        </w:tc>
      </w:tr>
      <w:tr w:rsidR="00D60F2D" w:rsidRPr="00B3499B" w14:paraId="702CED20"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97AC88" w14:textId="77777777" w:rsidR="00D60F2D" w:rsidRPr="00FA0010" w:rsidRDefault="00D60F2D" w:rsidP="00AF006C">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2BD8A" w14:textId="41D0FA84" w:rsidR="00D60F2D" w:rsidRPr="003C5D56"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FORWARD_UPWARD_TAP, SEAT_BACK_INCLINATION)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EE32B3"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1BAF28"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1B58DC" w14:textId="77777777" w:rsidR="00D60F2D" w:rsidRDefault="00D60F2D" w:rsidP="00AF006C"/>
        </w:tc>
      </w:tr>
      <w:tr w:rsidR="00D60F2D" w:rsidRPr="00B3499B" w14:paraId="77BC6F56"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91D28C" w14:textId="77777777" w:rsidR="00D60F2D" w:rsidRPr="00FA0010" w:rsidRDefault="00D60F2D" w:rsidP="00AF006C">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470A52" w14:textId="49DFA0ED" w:rsidR="00D60F2D" w:rsidRPr="003C5D56"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REARWARD_DOWNWARD_TAP, SEAT_BACK_INCLINATION)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63ADDF"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24C28"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007605" w14:textId="77777777" w:rsidR="00D60F2D" w:rsidRDefault="00D60F2D" w:rsidP="00AF006C"/>
        </w:tc>
      </w:tr>
      <w:tr w:rsidR="00D60F2D" w:rsidRPr="00B3499B" w14:paraId="315F9DBF"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082810" w14:textId="77777777" w:rsidR="00D60F2D" w:rsidRPr="00FA0010" w:rsidRDefault="00D60F2D" w:rsidP="00AF006C">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F59DFE" w14:textId="23C68C0B" w:rsidR="00D60F2D" w:rsidRPr="000C4F7D"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FORWARD_UPWARD_TAP, </w:t>
            </w:r>
            <w:r>
              <w:rPr>
                <w:rFonts w:cs="Arial"/>
                <w:color w:val="000000" w:themeColor="text1"/>
                <w:sz w:val="16"/>
                <w:szCs w:val="14"/>
              </w:rPr>
              <w:t>CALF_REST</w:t>
            </w:r>
            <w:r w:rsidRPr="000C4F7D">
              <w:rPr>
                <w:rFonts w:cs="Arial"/>
                <w:color w:val="000000" w:themeColor="text1"/>
                <w:sz w:val="16"/>
                <w:szCs w:val="14"/>
              </w:rPr>
              <w: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AEB3E"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F9EC9"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DB6933" w14:textId="77777777" w:rsidR="00D60F2D" w:rsidRDefault="00D60F2D" w:rsidP="00AF006C"/>
        </w:tc>
      </w:tr>
      <w:tr w:rsidR="00D60F2D" w:rsidRPr="00B3499B" w14:paraId="6BA810D7" w14:textId="77777777" w:rsidTr="00AF006C">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38885" w14:textId="77777777" w:rsidR="00D60F2D" w:rsidRPr="00FA0010" w:rsidRDefault="00D60F2D" w:rsidP="00AF006C">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931E2" w14:textId="31AE4A6A" w:rsidR="00D60F2D" w:rsidRPr="000C4F7D" w:rsidRDefault="00D60F2D" w:rsidP="00AF006C">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 xml:space="preserve">(OFF_BOARD, </w:t>
            </w:r>
            <w:r>
              <w:rPr>
                <w:rFonts w:cs="Arial"/>
                <w:color w:val="000000" w:themeColor="text1"/>
                <w:sz w:val="16"/>
                <w:szCs w:val="14"/>
              </w:rPr>
              <w:t>SECOND_ROW_PASSENGER</w:t>
            </w:r>
            <w:r w:rsidRPr="000C4F7D">
              <w:rPr>
                <w:rFonts w:cs="Arial"/>
                <w:color w:val="000000" w:themeColor="text1"/>
                <w:sz w:val="16"/>
                <w:szCs w:val="14"/>
              </w:rPr>
              <w:t xml:space="preserve">, REARWARD_DOWNWARD_TAP, </w:t>
            </w:r>
            <w:r>
              <w:rPr>
                <w:rFonts w:cs="Arial"/>
                <w:color w:val="000000" w:themeColor="text1"/>
                <w:sz w:val="16"/>
                <w:szCs w:val="14"/>
              </w:rPr>
              <w:t>CALF_REST</w:t>
            </w:r>
            <w:r w:rsidRPr="000C4F7D">
              <w:rPr>
                <w:rFonts w:cs="Arial"/>
                <w:color w:val="000000" w:themeColor="text1"/>
                <w:sz w:val="16"/>
                <w:szCs w:val="14"/>
              </w:rPr>
              <w: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B5D3B" w14:textId="77777777" w:rsidR="00D60F2D" w:rsidRDefault="00D60F2D" w:rsidP="00AF006C">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467C3" w14:textId="77777777" w:rsidR="00D60F2D" w:rsidRDefault="00D60F2D" w:rsidP="00AF006C">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CDA10D" w14:textId="77777777" w:rsidR="00D60F2D" w:rsidRDefault="00D60F2D" w:rsidP="00AF006C"/>
        </w:tc>
      </w:tr>
      <w:tr w:rsidR="00D60F2D" w:rsidRPr="00B3499B" w14:paraId="5F568FFB"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9AECE3" w14:textId="77777777" w:rsidR="00D60F2D" w:rsidRPr="00B3499B" w:rsidRDefault="00D82BF1" w:rsidP="00AF006C">
            <w:pPr>
              <w:rPr>
                <w:rFonts w:cs="Arial"/>
                <w:bCs/>
                <w:color w:val="808080" w:themeColor="background1" w:themeShade="80"/>
                <w:sz w:val="16"/>
                <w:szCs w:val="14"/>
              </w:rPr>
            </w:pPr>
            <w:hyperlink r:id="rId80" w:history="1">
              <w:r w:rsidR="00D60F2D" w:rsidRPr="00B3499B">
                <w:rPr>
                  <w:rStyle w:val="Hyperlink"/>
                  <w:rFonts w:cs="Arial"/>
                  <w:bCs/>
                  <w:sz w:val="16"/>
                  <w:szCs w:val="14"/>
                </w:rPr>
                <w:t>Req. Template</w:t>
              </w:r>
            </w:hyperlink>
            <w:r w:rsidR="00D60F2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E8B52" w14:textId="77777777" w:rsidR="00D60F2D" w:rsidRPr="00B3499B" w:rsidRDefault="00D60F2D"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38DE0" w14:textId="77777777" w:rsidR="00D60F2D" w:rsidRPr="00B3499B" w:rsidRDefault="00D60F2D"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2869F2" w14:textId="77777777" w:rsidR="008C50D1" w:rsidRPr="00E23282" w:rsidRDefault="008C50D1" w:rsidP="00072314"/>
    <w:p w14:paraId="2F507FB1" w14:textId="64BAFD61" w:rsidR="00647115" w:rsidRPr="00A7265D" w:rsidRDefault="00072314" w:rsidP="008C50D1">
      <w:pPr>
        <w:pStyle w:val="Heading6"/>
        <w:keepNext w:val="0"/>
        <w:tabs>
          <w:tab w:val="clear" w:pos="900"/>
          <w:tab w:val="left" w:pos="709"/>
        </w:tabs>
        <w:spacing w:before="240"/>
        <w:rPr>
          <w:lang w:val="en-GB"/>
        </w:rPr>
      </w:pPr>
      <w:r>
        <w:rPr>
          <w:lang w:val="en-GB"/>
        </w:rPr>
        <w:lastRenderedPageBreak/>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7265D" w:rsidRPr="00B3499B" w14:paraId="283E5DA7"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FC7BC" w14:textId="77777777" w:rsidR="00A7265D" w:rsidRPr="00B3499B" w:rsidRDefault="00A7265D"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7265D" w:rsidRPr="00B3499B" w14:paraId="625D4437"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B87C9" w14:textId="77777777" w:rsidR="00A7265D" w:rsidRPr="00B3499B" w:rsidRDefault="00A7265D"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52C19" w14:textId="77777777" w:rsidR="00A7265D" w:rsidRPr="001C5864" w:rsidRDefault="00A7265D"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97B24" w14:textId="77777777" w:rsidR="00A7265D" w:rsidRPr="001C5864" w:rsidRDefault="00A7265D" w:rsidP="00AF006C">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61FE5" w14:textId="77777777" w:rsidR="00A7265D" w:rsidRPr="001C5864" w:rsidRDefault="00A7265D"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26BEF" w14:textId="77777777" w:rsidR="00A7265D" w:rsidRDefault="00A7265D" w:rsidP="00AF006C">
            <w:pPr>
              <w:overflowPunct/>
              <w:autoSpaceDE/>
              <w:autoSpaceDN/>
              <w:adjustRightInd/>
              <w:textAlignment w:val="auto"/>
              <w:rPr>
                <w:rFonts w:cs="Arial"/>
                <w:b/>
                <w:bCs/>
                <w:color w:val="000000"/>
              </w:rPr>
            </w:pPr>
            <w:r>
              <w:rPr>
                <w:rFonts w:cs="Arial"/>
                <w:b/>
                <w:bCs/>
                <w:color w:val="000000"/>
              </w:rPr>
              <w:t>Connection</w:t>
            </w:r>
          </w:p>
          <w:p w14:paraId="11937E34" w14:textId="77777777" w:rsidR="00A7265D" w:rsidRPr="00B3499B" w:rsidRDefault="00A7265D" w:rsidP="00AF006C">
            <w:pPr>
              <w:ind w:left="141"/>
              <w:rPr>
                <w:rFonts w:cs="Arial"/>
                <w:color w:val="000000" w:themeColor="text1"/>
                <w:sz w:val="16"/>
                <w:szCs w:val="14"/>
              </w:rPr>
            </w:pPr>
            <w:r>
              <w:t>(</w:t>
            </w:r>
            <w:r w:rsidRPr="001321BD">
              <w:rPr>
                <w:i/>
              </w:rPr>
              <w:t>Optional)</w:t>
            </w:r>
          </w:p>
        </w:tc>
      </w:tr>
      <w:tr w:rsidR="00A7265D" w:rsidRPr="00B3499B" w14:paraId="0527951F"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0EDC15" w14:textId="77777777" w:rsidR="00A7265D" w:rsidRDefault="00A7265D" w:rsidP="00AF006C">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1DCCE5" w14:textId="77777777" w:rsidR="00A7265D" w:rsidRPr="00A31938" w:rsidRDefault="00A7265D" w:rsidP="00AF006C">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4A6107"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7942B3" w14:textId="77777777" w:rsidR="00A7265D" w:rsidRDefault="00A7265D" w:rsidP="00AF006C">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00C237" w14:textId="77777777" w:rsidR="00A7265D" w:rsidRDefault="00A7265D" w:rsidP="00AF006C"/>
        </w:tc>
      </w:tr>
      <w:tr w:rsidR="00A7265D" w:rsidRPr="00B3499B" w14:paraId="14D8CC6C"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07145"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5647F1"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12ED9F"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32DD61"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63AC61" w14:textId="77777777" w:rsidR="00A7265D" w:rsidRDefault="00A7265D" w:rsidP="00AF006C"/>
        </w:tc>
      </w:tr>
      <w:tr w:rsidR="00A7265D" w:rsidRPr="00B3499B" w14:paraId="08762ABE"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71423"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3C78CD"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33480"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1FF25"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1616D1" w14:textId="77777777" w:rsidR="00A7265D" w:rsidRDefault="00A7265D" w:rsidP="00AF006C"/>
        </w:tc>
      </w:tr>
      <w:tr w:rsidR="00A7265D" w:rsidRPr="00B3499B" w14:paraId="64453382"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527432" w14:textId="77777777" w:rsidR="00A7265D" w:rsidRPr="00B3499B" w:rsidRDefault="00D82BF1" w:rsidP="00AF006C">
            <w:pPr>
              <w:rPr>
                <w:rFonts w:cs="Arial"/>
                <w:bCs/>
                <w:color w:val="808080" w:themeColor="background1" w:themeShade="80"/>
                <w:sz w:val="16"/>
                <w:szCs w:val="14"/>
              </w:rPr>
            </w:pPr>
            <w:hyperlink r:id="rId81" w:history="1">
              <w:r w:rsidR="00A7265D" w:rsidRPr="00B3499B">
                <w:rPr>
                  <w:rStyle w:val="Hyperlink"/>
                  <w:rFonts w:cs="Arial"/>
                  <w:bCs/>
                  <w:sz w:val="16"/>
                  <w:szCs w:val="14"/>
                </w:rPr>
                <w:t>Req. Template</w:t>
              </w:r>
            </w:hyperlink>
            <w:r w:rsidR="00A7265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06C58" w14:textId="77777777" w:rsidR="00A7265D" w:rsidRPr="00B3499B" w:rsidRDefault="00A7265D"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93F11" w14:textId="77777777" w:rsidR="00A7265D" w:rsidRPr="00B3499B" w:rsidRDefault="00A7265D"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F320A2" w14:textId="77777777" w:rsidR="00647115" w:rsidRDefault="00647115" w:rsidP="003678EC">
      <w:pPr>
        <w:pStyle w:val="BodyText"/>
      </w:pPr>
    </w:p>
    <w:p w14:paraId="4137B41A" w14:textId="77777777" w:rsidR="00072314" w:rsidRPr="00612064" w:rsidRDefault="00072314" w:rsidP="00072314">
      <w:pPr>
        <w:spacing w:before="20"/>
        <w:rPr>
          <w:vanish/>
        </w:rPr>
      </w:pPr>
    </w:p>
    <w:p w14:paraId="11052DB4" w14:textId="77777777" w:rsidR="00072314" w:rsidRDefault="00072314" w:rsidP="00072314">
      <w:pPr>
        <w:pStyle w:val="Heading6"/>
        <w:keepNext w:val="0"/>
        <w:tabs>
          <w:tab w:val="clear" w:pos="900"/>
          <w:tab w:val="left" w:pos="709"/>
        </w:tabs>
        <w:spacing w:before="240"/>
      </w:pPr>
      <w:r>
        <w:t>Parameters</w:t>
      </w:r>
    </w:p>
    <w:p w14:paraId="0EB7073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8CF517D" w14:textId="77777777" w:rsidTr="001D18E6">
        <w:trPr>
          <w:trHeight w:val="161"/>
        </w:trPr>
        <w:tc>
          <w:tcPr>
            <w:tcW w:w="1838" w:type="dxa"/>
            <w:shd w:val="clear" w:color="auto" w:fill="D9D9D9" w:themeFill="background1" w:themeFillShade="D9"/>
            <w:noWrap/>
            <w:hideMark/>
          </w:tcPr>
          <w:p w14:paraId="1E9CA4F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72803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AD6C9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92B8FB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35DF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9DE137F" w14:textId="77777777" w:rsidTr="001D18E6">
        <w:trPr>
          <w:trHeight w:val="70"/>
        </w:trPr>
        <w:tc>
          <w:tcPr>
            <w:tcW w:w="1838" w:type="dxa"/>
            <w:noWrap/>
          </w:tcPr>
          <w:p w14:paraId="5475F3A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C109C2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442E87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530217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5DC2F5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B0FD7F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2B078A4" w14:textId="77777777" w:rsidTr="001D18E6">
        <w:trPr>
          <w:trHeight w:val="71"/>
        </w:trPr>
        <w:tc>
          <w:tcPr>
            <w:tcW w:w="1838" w:type="dxa"/>
            <w:noWrap/>
          </w:tcPr>
          <w:p w14:paraId="379EE27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5624485" w14:textId="77777777" w:rsidR="00072314" w:rsidRPr="00D14691" w:rsidRDefault="00072314" w:rsidP="001D18E6">
            <w:pPr>
              <w:rPr>
                <w:color w:val="000000" w:themeColor="text1"/>
              </w:rPr>
            </w:pPr>
          </w:p>
        </w:tc>
        <w:tc>
          <w:tcPr>
            <w:tcW w:w="1701" w:type="dxa"/>
          </w:tcPr>
          <w:p w14:paraId="05EB8DFE" w14:textId="77777777" w:rsidR="00072314" w:rsidRPr="00D14691" w:rsidRDefault="00072314" w:rsidP="001D18E6">
            <w:pPr>
              <w:rPr>
                <w:color w:val="000000" w:themeColor="text1"/>
              </w:rPr>
            </w:pPr>
          </w:p>
        </w:tc>
        <w:tc>
          <w:tcPr>
            <w:tcW w:w="1417" w:type="dxa"/>
            <w:noWrap/>
          </w:tcPr>
          <w:p w14:paraId="38B2FD6D" w14:textId="77777777" w:rsidR="00072314" w:rsidRPr="00D14691" w:rsidRDefault="00072314" w:rsidP="001D18E6">
            <w:pPr>
              <w:rPr>
                <w:color w:val="000000" w:themeColor="text1"/>
              </w:rPr>
            </w:pPr>
          </w:p>
        </w:tc>
        <w:tc>
          <w:tcPr>
            <w:tcW w:w="3402" w:type="dxa"/>
          </w:tcPr>
          <w:p w14:paraId="45B10242" w14:textId="77777777" w:rsidR="00072314" w:rsidRPr="00D14691" w:rsidRDefault="00072314" w:rsidP="001D18E6">
            <w:pPr>
              <w:rPr>
                <w:color w:val="000000" w:themeColor="text1"/>
              </w:rPr>
            </w:pPr>
          </w:p>
        </w:tc>
      </w:tr>
    </w:tbl>
    <w:p w14:paraId="3710FD2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CD79C5" w14:textId="77777777" w:rsidR="003678EC" w:rsidRPr="003678EC" w:rsidRDefault="003678EC" w:rsidP="003678EC">
      <w:pPr>
        <w:rPr>
          <w:lang w:val="en-GB"/>
        </w:rPr>
      </w:pPr>
    </w:p>
    <w:p w14:paraId="62C54CE9" w14:textId="4AAAC30C" w:rsidR="00072314" w:rsidRDefault="00072314" w:rsidP="00072314">
      <w:pPr>
        <w:pStyle w:val="Heading6"/>
        <w:keepNext w:val="0"/>
        <w:tabs>
          <w:tab w:val="clear" w:pos="900"/>
          <w:tab w:val="left" w:pos="709"/>
        </w:tabs>
        <w:spacing w:before="240"/>
      </w:pPr>
      <w:r>
        <w:t>Interface</w:t>
      </w:r>
      <w:r w:rsidRPr="003E2313">
        <w:t xml:space="preserve"> Requirements</w:t>
      </w:r>
    </w:p>
    <w:p w14:paraId="14097DA7" w14:textId="4B261E6C" w:rsidR="00665D12" w:rsidRDefault="00665D12" w:rsidP="00665D12"/>
    <w:p w14:paraId="1069FC44" w14:textId="7D18168C" w:rsidR="00665D12" w:rsidRPr="00665D12" w:rsidRDefault="00665D12" w:rsidP="00665D12">
      <w:pPr>
        <w:tabs>
          <w:tab w:val="left" w:pos="284"/>
          <w:tab w:val="left" w:pos="851"/>
        </w:tabs>
      </w:pPr>
      <w:r>
        <w:t>See SOA Interface Specification in VSEM for addition Seat Service requirements</w:t>
      </w:r>
    </w:p>
    <w:p w14:paraId="46247863" w14:textId="77777777" w:rsidR="00072314" w:rsidRPr="003225C9" w:rsidRDefault="00072314" w:rsidP="00072314">
      <w:pPr>
        <w:tabs>
          <w:tab w:val="left" w:pos="284"/>
          <w:tab w:val="left" w:pos="851"/>
        </w:tabs>
      </w:pPr>
    </w:p>
    <w:p w14:paraId="002B3D7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5E1CD5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07A0801" w14:textId="77777777" w:rsidTr="001D18E6">
        <w:tc>
          <w:tcPr>
            <w:tcW w:w="1934" w:type="dxa"/>
            <w:shd w:val="clear" w:color="auto" w:fill="D9D9D9" w:themeFill="background1" w:themeFillShade="D9"/>
          </w:tcPr>
          <w:p w14:paraId="128FEEB6" w14:textId="77777777" w:rsidR="00072314" w:rsidRDefault="00072314" w:rsidP="001D18E6">
            <w:pPr>
              <w:rPr>
                <w:b/>
              </w:rPr>
            </w:pPr>
            <w:r w:rsidRPr="00AF169D">
              <w:rPr>
                <w:b/>
              </w:rPr>
              <w:t>Requirement ID</w:t>
            </w:r>
          </w:p>
          <w:p w14:paraId="36C5650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DC0E62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C4A762D" w14:textId="77777777" w:rsidR="00072314" w:rsidRDefault="00072314" w:rsidP="001D18E6">
            <w:pPr>
              <w:rPr>
                <w:b/>
              </w:rPr>
            </w:pPr>
            <w:r>
              <w:rPr>
                <w:b/>
              </w:rPr>
              <w:t>Modification</w:t>
            </w:r>
          </w:p>
        </w:tc>
        <w:tc>
          <w:tcPr>
            <w:tcW w:w="1712" w:type="dxa"/>
            <w:shd w:val="clear" w:color="auto" w:fill="D9D9D9" w:themeFill="background1" w:themeFillShade="D9"/>
          </w:tcPr>
          <w:p w14:paraId="4FA4A0E5" w14:textId="77777777" w:rsidR="00072314" w:rsidRDefault="00072314" w:rsidP="001D18E6">
            <w:pPr>
              <w:rPr>
                <w:b/>
              </w:rPr>
            </w:pPr>
            <w:r w:rsidRPr="00AF169D">
              <w:rPr>
                <w:b/>
              </w:rPr>
              <w:t xml:space="preserve">Requirement </w:t>
            </w:r>
            <w:r>
              <w:rPr>
                <w:b/>
              </w:rPr>
              <w:t>ID</w:t>
            </w:r>
          </w:p>
          <w:p w14:paraId="79BD577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D16E1B" w14:textId="77777777" w:rsidR="00072314" w:rsidRPr="00AF169D" w:rsidRDefault="00072314" w:rsidP="001D18E6">
            <w:pPr>
              <w:rPr>
                <w:b/>
              </w:rPr>
            </w:pPr>
            <w:r>
              <w:rPr>
                <w:b/>
              </w:rPr>
              <w:t>Comment</w:t>
            </w:r>
          </w:p>
        </w:tc>
      </w:tr>
      <w:tr w:rsidR="00072314" w14:paraId="5E6F59F2" w14:textId="77777777" w:rsidTr="001D18E6">
        <w:tc>
          <w:tcPr>
            <w:tcW w:w="1934" w:type="dxa"/>
          </w:tcPr>
          <w:p w14:paraId="7491F47D" w14:textId="77777777" w:rsidR="00072314" w:rsidRPr="000F4E8B" w:rsidRDefault="00072314" w:rsidP="001D18E6">
            <w:r w:rsidRPr="000F4E8B">
              <w:t>REQ_abc</w:t>
            </w:r>
          </w:p>
        </w:tc>
        <w:tc>
          <w:tcPr>
            <w:tcW w:w="2177" w:type="dxa"/>
          </w:tcPr>
          <w:p w14:paraId="1E5D4F5B" w14:textId="77777777" w:rsidR="00072314" w:rsidRPr="000F4E8B" w:rsidRDefault="00072314" w:rsidP="001D18E6"/>
        </w:tc>
        <w:sdt>
          <w:sdtPr>
            <w:alias w:val="Modification"/>
            <w:tag w:val="Modification"/>
            <w:id w:val="-3768587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BA17EB" w14:textId="77777777" w:rsidR="00072314" w:rsidRPr="000F4E8B" w:rsidRDefault="00072314" w:rsidP="001D18E6">
                <w:r w:rsidRPr="000F4E8B">
                  <w:t>Removed</w:t>
                </w:r>
              </w:p>
            </w:tc>
          </w:sdtContent>
        </w:sdt>
        <w:tc>
          <w:tcPr>
            <w:tcW w:w="1712" w:type="dxa"/>
          </w:tcPr>
          <w:p w14:paraId="0A34859D" w14:textId="77777777" w:rsidR="00072314" w:rsidRPr="000F4E8B" w:rsidRDefault="00072314" w:rsidP="001D18E6">
            <w:r w:rsidRPr="000F4E8B">
              <w:t>--</w:t>
            </w:r>
          </w:p>
        </w:tc>
        <w:tc>
          <w:tcPr>
            <w:tcW w:w="2958" w:type="dxa"/>
          </w:tcPr>
          <w:p w14:paraId="1BF6999A" w14:textId="77777777" w:rsidR="00072314" w:rsidRPr="000F4E8B" w:rsidRDefault="00072314" w:rsidP="001D18E6"/>
        </w:tc>
      </w:tr>
      <w:tr w:rsidR="00072314" w14:paraId="163FC971" w14:textId="77777777" w:rsidTr="001D18E6">
        <w:tc>
          <w:tcPr>
            <w:tcW w:w="1934" w:type="dxa"/>
          </w:tcPr>
          <w:p w14:paraId="70DA912C" w14:textId="77777777" w:rsidR="00072314" w:rsidRPr="000F4E8B" w:rsidRDefault="00072314" w:rsidP="001D18E6">
            <w:r w:rsidRPr="000F4E8B">
              <w:t>REQ_def</w:t>
            </w:r>
          </w:p>
        </w:tc>
        <w:tc>
          <w:tcPr>
            <w:tcW w:w="2177" w:type="dxa"/>
          </w:tcPr>
          <w:p w14:paraId="0C003348" w14:textId="77777777" w:rsidR="00072314" w:rsidRPr="000F4E8B" w:rsidRDefault="00072314" w:rsidP="001D18E6"/>
        </w:tc>
        <w:sdt>
          <w:sdtPr>
            <w:alias w:val="Modification"/>
            <w:tag w:val="Modification"/>
            <w:id w:val="-9826967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BC1304" w14:textId="77777777" w:rsidR="00072314" w:rsidRPr="000F4E8B" w:rsidRDefault="00072314" w:rsidP="001D18E6">
                <w:r w:rsidRPr="000F4E8B">
                  <w:t>Replaced</w:t>
                </w:r>
              </w:p>
            </w:tc>
          </w:sdtContent>
        </w:sdt>
        <w:tc>
          <w:tcPr>
            <w:tcW w:w="1712" w:type="dxa"/>
          </w:tcPr>
          <w:p w14:paraId="103273B2" w14:textId="77777777" w:rsidR="00072314" w:rsidRPr="000F4E8B" w:rsidRDefault="00072314" w:rsidP="001D18E6">
            <w:r w:rsidRPr="000F4E8B">
              <w:t>REQ_xyz</w:t>
            </w:r>
          </w:p>
        </w:tc>
        <w:tc>
          <w:tcPr>
            <w:tcW w:w="2958" w:type="dxa"/>
          </w:tcPr>
          <w:p w14:paraId="7A8D3539" w14:textId="77777777" w:rsidR="00072314" w:rsidRPr="000F4E8B" w:rsidRDefault="00072314" w:rsidP="001D18E6"/>
        </w:tc>
      </w:tr>
      <w:tr w:rsidR="00072314" w14:paraId="7CE802C9" w14:textId="77777777" w:rsidTr="001D18E6">
        <w:tc>
          <w:tcPr>
            <w:tcW w:w="1934" w:type="dxa"/>
          </w:tcPr>
          <w:p w14:paraId="281F9FBC" w14:textId="77777777" w:rsidR="00072314" w:rsidRPr="000F4E8B" w:rsidRDefault="00072314" w:rsidP="001D18E6">
            <w:r w:rsidRPr="000F4E8B">
              <w:t>--</w:t>
            </w:r>
          </w:p>
        </w:tc>
        <w:tc>
          <w:tcPr>
            <w:tcW w:w="2177" w:type="dxa"/>
          </w:tcPr>
          <w:p w14:paraId="603FC52A" w14:textId="77777777" w:rsidR="00072314" w:rsidRPr="000F4E8B" w:rsidRDefault="00072314" w:rsidP="001D18E6"/>
        </w:tc>
        <w:sdt>
          <w:sdtPr>
            <w:alias w:val="Modification"/>
            <w:tag w:val="Modification"/>
            <w:id w:val="158471336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7BBC3F" w14:textId="77777777" w:rsidR="00072314" w:rsidRPr="000F4E8B" w:rsidRDefault="00072314" w:rsidP="001D18E6">
                <w:r w:rsidRPr="000F4E8B">
                  <w:t>Added</w:t>
                </w:r>
              </w:p>
            </w:tc>
          </w:sdtContent>
        </w:sdt>
        <w:tc>
          <w:tcPr>
            <w:tcW w:w="1712" w:type="dxa"/>
          </w:tcPr>
          <w:p w14:paraId="6AF16426" w14:textId="77777777" w:rsidR="00072314" w:rsidRPr="000F4E8B" w:rsidRDefault="00072314" w:rsidP="001D18E6">
            <w:r w:rsidRPr="000F4E8B">
              <w:t>REQ_123</w:t>
            </w:r>
          </w:p>
        </w:tc>
        <w:tc>
          <w:tcPr>
            <w:tcW w:w="2958" w:type="dxa"/>
          </w:tcPr>
          <w:p w14:paraId="499BE689" w14:textId="77777777" w:rsidR="00072314" w:rsidRPr="000F4E8B" w:rsidRDefault="00072314" w:rsidP="001D18E6"/>
        </w:tc>
      </w:tr>
    </w:tbl>
    <w:p w14:paraId="6BBFE43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BA3BE8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D0242B4" w14:textId="77777777" w:rsidTr="001D18E6">
        <w:tc>
          <w:tcPr>
            <w:tcW w:w="1838" w:type="dxa"/>
            <w:shd w:val="clear" w:color="auto" w:fill="D9D9D9" w:themeFill="background1" w:themeFillShade="D9"/>
          </w:tcPr>
          <w:p w14:paraId="13D0BD60" w14:textId="77777777" w:rsidR="00072314" w:rsidRDefault="00072314" w:rsidP="001D18E6">
            <w:pPr>
              <w:rPr>
                <w:b/>
              </w:rPr>
            </w:pPr>
            <w:r w:rsidRPr="00AF169D">
              <w:rPr>
                <w:b/>
              </w:rPr>
              <w:t>Requirement ID</w:t>
            </w:r>
          </w:p>
          <w:p w14:paraId="49FDC32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7354AC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28254F6" w14:textId="77777777" w:rsidR="00072314" w:rsidRPr="00AF169D" w:rsidRDefault="00072314" w:rsidP="001D18E6">
            <w:pPr>
              <w:rPr>
                <w:b/>
              </w:rPr>
            </w:pPr>
            <w:r>
              <w:rPr>
                <w:b/>
              </w:rPr>
              <w:t>Comment</w:t>
            </w:r>
          </w:p>
        </w:tc>
      </w:tr>
      <w:tr w:rsidR="00072314" w14:paraId="44EFF8BD" w14:textId="77777777" w:rsidTr="001D18E6">
        <w:tc>
          <w:tcPr>
            <w:tcW w:w="1838" w:type="dxa"/>
          </w:tcPr>
          <w:p w14:paraId="7AC5A4FD" w14:textId="77777777" w:rsidR="00072314" w:rsidRDefault="00072314" w:rsidP="001D18E6"/>
        </w:tc>
        <w:tc>
          <w:tcPr>
            <w:tcW w:w="4253" w:type="dxa"/>
          </w:tcPr>
          <w:p w14:paraId="0B57878F" w14:textId="77777777" w:rsidR="00072314" w:rsidRDefault="00072314" w:rsidP="001D18E6"/>
        </w:tc>
        <w:tc>
          <w:tcPr>
            <w:tcW w:w="4110" w:type="dxa"/>
          </w:tcPr>
          <w:p w14:paraId="37F81FFD" w14:textId="77777777" w:rsidR="00072314" w:rsidRDefault="00072314" w:rsidP="001D18E6"/>
        </w:tc>
      </w:tr>
      <w:tr w:rsidR="00072314" w14:paraId="5B83BF72" w14:textId="77777777" w:rsidTr="001D18E6">
        <w:tc>
          <w:tcPr>
            <w:tcW w:w="1838" w:type="dxa"/>
          </w:tcPr>
          <w:p w14:paraId="45263D9B" w14:textId="77777777" w:rsidR="00072314" w:rsidRDefault="00072314" w:rsidP="001D18E6"/>
        </w:tc>
        <w:tc>
          <w:tcPr>
            <w:tcW w:w="4253" w:type="dxa"/>
          </w:tcPr>
          <w:p w14:paraId="67164011" w14:textId="77777777" w:rsidR="00072314" w:rsidRDefault="00072314" w:rsidP="001D18E6"/>
        </w:tc>
        <w:tc>
          <w:tcPr>
            <w:tcW w:w="4110" w:type="dxa"/>
          </w:tcPr>
          <w:p w14:paraId="5BA4C76E" w14:textId="77777777" w:rsidR="00072314" w:rsidRDefault="00072314" w:rsidP="001D18E6"/>
        </w:tc>
      </w:tr>
      <w:tr w:rsidR="00072314" w14:paraId="1B9526FC" w14:textId="77777777" w:rsidTr="001D18E6">
        <w:tc>
          <w:tcPr>
            <w:tcW w:w="1838" w:type="dxa"/>
          </w:tcPr>
          <w:p w14:paraId="68545540" w14:textId="77777777" w:rsidR="00072314" w:rsidRDefault="00072314" w:rsidP="001D18E6">
            <w:r>
              <w:t>…</w:t>
            </w:r>
          </w:p>
        </w:tc>
        <w:tc>
          <w:tcPr>
            <w:tcW w:w="4253" w:type="dxa"/>
          </w:tcPr>
          <w:p w14:paraId="0657541E" w14:textId="77777777" w:rsidR="00072314" w:rsidRDefault="00072314" w:rsidP="001D18E6"/>
        </w:tc>
        <w:tc>
          <w:tcPr>
            <w:tcW w:w="4110" w:type="dxa"/>
          </w:tcPr>
          <w:p w14:paraId="5F42AA89" w14:textId="77777777" w:rsidR="00072314" w:rsidRDefault="00072314" w:rsidP="001D18E6"/>
        </w:tc>
      </w:tr>
    </w:tbl>
    <w:p w14:paraId="4405438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8FC4B71" w14:textId="77777777" w:rsidR="00072314" w:rsidRDefault="00072314" w:rsidP="00072314"/>
    <w:p w14:paraId="21E6E6C6"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6738851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SCMB_PSM</w:t>
      </w:r>
    </w:p>
    <w:p w14:paraId="7E5695B3" w14:textId="77777777" w:rsidR="00210E01" w:rsidRDefault="00210E01" w:rsidP="00210E01">
      <w:r>
        <w:t>SCMB_PSM</w:t>
      </w:r>
    </w:p>
    <w:p w14:paraId="5AB9E5C4" w14:textId="77777777" w:rsidR="00072314" w:rsidRDefault="00072314" w:rsidP="00072314"/>
    <w:p w14:paraId="28B0863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EED4B92" wp14:editId="70792A94">
            <wp:extent cx="152400" cy="152400"/>
            <wp:effectExtent l="0" t="0" r="0" b="0"/>
            <wp:docPr id="94" name="Picture 344445004.jpg" descr="34444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44445004.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First Row Passenger Seat Movement Request</w:t>
      </w:r>
    </w:p>
    <w:p w14:paraId="1719C90B" w14:textId="31B4220C" w:rsidR="00072314" w:rsidRDefault="00072314" w:rsidP="00072314">
      <w:pPr>
        <w:pStyle w:val="Heading5"/>
        <w:keepNext w:val="0"/>
        <w:tabs>
          <w:tab w:val="clear" w:pos="900"/>
          <w:tab w:val="left" w:pos="709"/>
        </w:tabs>
        <w:spacing w:before="240"/>
        <w:rPr>
          <w:lang w:val="en-GB"/>
        </w:rPr>
      </w:pPr>
      <w:r>
        <w:rPr>
          <w:lang w:val="en-GB"/>
        </w:rPr>
        <w:t>Function Interfaces</w:t>
      </w:r>
    </w:p>
    <w:p w14:paraId="668AF242" w14:textId="7B7CCE40" w:rsidR="007D6AF9" w:rsidRDefault="007D6AF9" w:rsidP="007D6AF9">
      <w:pPr>
        <w:rPr>
          <w:lang w:val="en-GB"/>
        </w:rPr>
      </w:pPr>
    </w:p>
    <w:p w14:paraId="17A2CEF6" w14:textId="77777777" w:rsidR="007D6AF9" w:rsidRDefault="007D6AF9" w:rsidP="007D6AF9">
      <w:pPr>
        <w:rPr>
          <w:b/>
          <w:bCs/>
          <w:iCs/>
          <w:color w:val="000000" w:themeColor="text1"/>
        </w:rPr>
      </w:pPr>
      <w:r>
        <w:rPr>
          <w:b/>
          <w:bCs/>
          <w:iCs/>
          <w:color w:val="000000" w:themeColor="text1"/>
        </w:rPr>
        <w:t xml:space="preserve">Seat Position Control Behavior (Using </w:t>
      </w:r>
      <w:proofErr w:type="spellStart"/>
      <w:r>
        <w:rPr>
          <w:b/>
          <w:bCs/>
          <w:iCs/>
          <w:color w:val="000000" w:themeColor="text1"/>
        </w:rPr>
        <w:t>SoA</w:t>
      </w:r>
      <w:proofErr w:type="spellEnd"/>
      <w:r>
        <w:rPr>
          <w:b/>
          <w:bCs/>
          <w:iCs/>
          <w:color w:val="000000" w:themeColor="text1"/>
        </w:rPr>
        <w:t xml:space="preserve"> Seat Service):</w:t>
      </w:r>
    </w:p>
    <w:p w14:paraId="5BEA62A5" w14:textId="77777777" w:rsidR="007D6AF9" w:rsidRDefault="007D6AF9" w:rsidP="007D6AF9">
      <w:pPr>
        <w:rPr>
          <w:highlight w:val="green"/>
        </w:rPr>
      </w:pPr>
    </w:p>
    <w:p w14:paraId="49D74562" w14:textId="77777777" w:rsidR="007D6AF9" w:rsidRDefault="007D6AF9" w:rsidP="007D6AF9">
      <w:pPr>
        <w:rPr>
          <w:highlight w:val="green"/>
        </w:rPr>
      </w:pPr>
      <w:r>
        <w:rPr>
          <w:noProof/>
        </w:rPr>
        <w:drawing>
          <wp:inline distT="0" distB="0" distL="0" distR="0" wp14:anchorId="628D9A97" wp14:editId="6D707276">
            <wp:extent cx="6570980" cy="29800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70980" cy="2980055"/>
                    </a:xfrm>
                    <a:prstGeom prst="rect">
                      <a:avLst/>
                    </a:prstGeom>
                  </pic:spPr>
                </pic:pic>
              </a:graphicData>
            </a:graphic>
          </wp:inline>
        </w:drawing>
      </w:r>
    </w:p>
    <w:p w14:paraId="7E016C40" w14:textId="77777777" w:rsidR="007D6AF9" w:rsidRPr="007D6AF9" w:rsidRDefault="007D6AF9" w:rsidP="007D6AF9">
      <w:pPr>
        <w:rPr>
          <w:lang w:val="en-GB"/>
        </w:rPr>
      </w:pPr>
    </w:p>
    <w:p w14:paraId="53427566" w14:textId="09F08D0E" w:rsidR="00072314" w:rsidRDefault="00072314" w:rsidP="00072314"/>
    <w:p w14:paraId="60D6044E" w14:textId="41EE2485" w:rsidR="00A40140" w:rsidRPr="00A40140" w:rsidRDefault="00A40140" w:rsidP="00A40140">
      <w:pPr>
        <w:rPr>
          <w:rFonts w:ascii="Calibri" w:hAnsi="Calibri"/>
        </w:rPr>
      </w:pPr>
      <w:r>
        <w:t>1. URC shall use ECG Seat Services to communicate with SCMB_PSM for seat control operation</w:t>
      </w:r>
    </w:p>
    <w:p w14:paraId="5EA367E7" w14:textId="77777777" w:rsidR="00A40140" w:rsidRDefault="00A40140" w:rsidP="00A40140"/>
    <w:p w14:paraId="261FECB8" w14:textId="3564DDFA" w:rsidR="00A40140" w:rsidRDefault="00A40140" w:rsidP="00072314">
      <w:r>
        <w:t>2. SCMB_PSM shall consider URC Seat Request from ECG Service request as lowest priority</w:t>
      </w:r>
    </w:p>
    <w:p w14:paraId="79A49F80" w14:textId="3B87EFFB" w:rsidR="0015100E" w:rsidRDefault="0015100E" w:rsidP="00072314"/>
    <w:p w14:paraId="690E3B09" w14:textId="102A5F75" w:rsidR="0015100E" w:rsidRDefault="0015100E" w:rsidP="00072314">
      <w:r>
        <w:t xml:space="preserve">3. Reference </w:t>
      </w:r>
      <w:proofErr w:type="spellStart"/>
      <w:r>
        <w:t>SeatService</w:t>
      </w:r>
      <w:proofErr w:type="spellEnd"/>
      <w:r>
        <w:t xml:space="preserve"> VSEM ID: 735414</w:t>
      </w:r>
    </w:p>
    <w:p w14:paraId="0C6CDBC9" w14:textId="77777777" w:rsidR="00A40140" w:rsidRDefault="00A40140" w:rsidP="00072314"/>
    <w:p w14:paraId="6C60045C" w14:textId="4ADEE5CC" w:rsidR="000C4F7D" w:rsidRPr="003B799F" w:rsidRDefault="0015100E" w:rsidP="00072314">
      <w:r>
        <w:t>4</w:t>
      </w:r>
      <w:r w:rsidR="00A40140">
        <w:t xml:space="preserve">. </w:t>
      </w:r>
      <w:r w:rsidR="000C4F7D">
        <w:t xml:space="preserve">URC Shall utilize the Seat Service </w:t>
      </w:r>
      <w:proofErr w:type="spellStart"/>
      <w:r w:rsidR="000C4F7D">
        <w:t>SoA</w:t>
      </w:r>
      <w:proofErr w:type="spellEnd"/>
      <w:r w:rsidR="000C4F7D">
        <w:t xml:space="preserve"> interface to control seat movement with the APIs listed below</w:t>
      </w:r>
    </w:p>
    <w:p w14:paraId="379EB20E" w14:textId="77777777" w:rsidR="00072314" w:rsidRDefault="00072314" w:rsidP="00072314">
      <w:pPr>
        <w:pStyle w:val="Heading6"/>
        <w:keepNext w:val="0"/>
        <w:tabs>
          <w:tab w:val="clear" w:pos="900"/>
          <w:tab w:val="left" w:pos="709"/>
        </w:tabs>
        <w:spacing w:before="240"/>
        <w:rPr>
          <w:lang w:val="en-GB"/>
        </w:rPr>
      </w:pPr>
      <w:r>
        <w:rPr>
          <w:lang w:val="en-GB"/>
        </w:rPr>
        <w:t>Inputs</w:t>
      </w:r>
    </w:p>
    <w:p w14:paraId="5E21A16B" w14:textId="77777777" w:rsidR="00647115" w:rsidRDefault="00647115" w:rsidP="008C50D1">
      <w:pPr>
        <w:pStyle w:val="BodyText"/>
        <w:rPr>
          <w:color w:val="BFBFBF" w:themeColor="background1" w:themeShade="BF"/>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1605"/>
        <w:gridCol w:w="1800"/>
        <w:gridCol w:w="1530"/>
        <w:gridCol w:w="1346"/>
      </w:tblGrid>
      <w:tr w:rsidR="000C4F7D" w:rsidRPr="00B3499B" w14:paraId="2816983B" w14:textId="77777777" w:rsidTr="000C4F7D">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A4E9D" w14:textId="77777777" w:rsidR="000C4F7D" w:rsidRPr="00B3499B" w:rsidRDefault="000C4F7D" w:rsidP="000C4F7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0C4F7D" w:rsidRPr="00B3499B" w14:paraId="0A31083C"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AD5F2" w14:textId="77777777" w:rsidR="000C4F7D" w:rsidRPr="00B3499B" w:rsidRDefault="000C4F7D" w:rsidP="000C4F7D">
            <w:pPr>
              <w:rPr>
                <w:rFonts w:cs="Arial"/>
                <w:b/>
                <w:bCs/>
                <w:sz w:val="16"/>
                <w:szCs w:val="14"/>
              </w:rPr>
            </w:pPr>
            <w:r>
              <w:rPr>
                <w:rFonts w:cs="Arial"/>
                <w:b/>
                <w:bCs/>
                <w:color w:val="000000"/>
              </w:rPr>
              <w:t xml:space="preserve">Logical </w:t>
            </w:r>
            <w:r w:rsidRPr="00E54DEA">
              <w:rPr>
                <w:rFonts w:cs="Arial"/>
                <w:b/>
                <w:bCs/>
                <w:color w:val="000000"/>
              </w:rPr>
              <w:t>Signal Name</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E5578" w14:textId="77777777" w:rsidR="000C4F7D" w:rsidRPr="001C5864" w:rsidRDefault="000C4F7D" w:rsidP="000C4F7D">
            <w:pPr>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1AB0B" w14:textId="77777777" w:rsidR="000C4F7D" w:rsidRPr="001C5864" w:rsidRDefault="000C4F7D" w:rsidP="000C4F7D">
            <w:pPr>
              <w:rPr>
                <w:rFonts w:cs="Arial"/>
                <w:b/>
                <w:bCs/>
                <w:color w:val="000000"/>
              </w:rPr>
            </w:pPr>
            <w:r>
              <w:rPr>
                <w:rFonts w:cs="Arial"/>
                <w:b/>
                <w:bCs/>
                <w:color w:val="000000"/>
              </w:rPr>
              <w:t xml:space="preserve">Mapping Details </w:t>
            </w:r>
            <w:r w:rsidRPr="001321BD">
              <w:rPr>
                <w:i/>
              </w:rPr>
              <w:t>(Conditional)</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BA5A8" w14:textId="0CFF2EA6" w:rsidR="000C4F7D" w:rsidRPr="001C5864" w:rsidRDefault="000C4F7D" w:rsidP="000C4F7D">
            <w:pPr>
              <w:rPr>
                <w:rFonts w:cs="Arial"/>
                <w:b/>
                <w:bCs/>
                <w:color w:val="000000"/>
              </w:rPr>
            </w:pPr>
            <w:r>
              <w:rPr>
                <w:rFonts w:cs="Arial"/>
                <w:b/>
                <w:bCs/>
                <w:color w:val="000000"/>
              </w:rPr>
              <w:t>Type</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EDDA6" w14:textId="77777777" w:rsidR="000C4F7D" w:rsidRDefault="000C4F7D" w:rsidP="000C4F7D">
            <w:pPr>
              <w:overflowPunct/>
              <w:autoSpaceDE/>
              <w:autoSpaceDN/>
              <w:adjustRightInd/>
              <w:textAlignment w:val="auto"/>
              <w:rPr>
                <w:rFonts w:cs="Arial"/>
                <w:b/>
                <w:bCs/>
                <w:color w:val="000000"/>
              </w:rPr>
            </w:pPr>
            <w:r>
              <w:rPr>
                <w:rFonts w:cs="Arial"/>
                <w:b/>
                <w:bCs/>
                <w:color w:val="000000"/>
              </w:rPr>
              <w:t>Connection</w:t>
            </w:r>
          </w:p>
          <w:p w14:paraId="68D9E4F2" w14:textId="77777777" w:rsidR="000C4F7D" w:rsidRPr="00B3499B" w:rsidRDefault="000C4F7D" w:rsidP="000C4F7D">
            <w:pPr>
              <w:ind w:left="141"/>
              <w:rPr>
                <w:rFonts w:cs="Arial"/>
                <w:color w:val="000000" w:themeColor="text1"/>
                <w:sz w:val="16"/>
                <w:szCs w:val="14"/>
              </w:rPr>
            </w:pPr>
            <w:r>
              <w:t>(</w:t>
            </w:r>
            <w:r w:rsidRPr="001321BD">
              <w:rPr>
                <w:i/>
              </w:rPr>
              <w:t>Optional)</w:t>
            </w:r>
          </w:p>
        </w:tc>
      </w:tr>
      <w:tr w:rsidR="000C4F7D" w:rsidRPr="00B3499B" w14:paraId="10A0824E"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15A3FE" w14:textId="32674E71" w:rsidR="000C4F7D" w:rsidRPr="00FA0010" w:rsidRDefault="000C4F7D" w:rsidP="000C4F7D">
            <w:pPr>
              <w:rPr>
                <w:rFonts w:cs="Arial"/>
                <w:color w:val="000000" w:themeColor="text1"/>
                <w:sz w:val="16"/>
                <w:szCs w:val="14"/>
              </w:rPr>
            </w:pPr>
            <w:r>
              <w:rPr>
                <w:rFonts w:cs="Arial"/>
                <w:color w:val="000000" w:themeColor="text1"/>
                <w:sz w:val="16"/>
                <w:szCs w:val="14"/>
              </w:rPr>
              <w:t>Manage Seat Movement</w:t>
            </w: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0F19B" w14:textId="29752724"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81B932"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AAB6F7" w14:textId="1660EAAF"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39E8AF" w14:textId="77777777" w:rsidR="000C4F7D" w:rsidRDefault="000C4F7D" w:rsidP="000C4F7D"/>
        </w:tc>
      </w:tr>
      <w:tr w:rsidR="000C4F7D" w:rsidRPr="00B3499B" w14:paraId="12EB6581"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3A00E"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0425B" w14:textId="065002C4"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SEAT_SLIDE)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CE6DE7"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5B36BF" w14:textId="0A566561"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5012BB" w14:textId="77777777" w:rsidR="000C4F7D" w:rsidRDefault="000C4F7D" w:rsidP="000C4F7D"/>
        </w:tc>
      </w:tr>
      <w:tr w:rsidR="000C4F7D" w:rsidRPr="00B3499B" w14:paraId="1F0073DB"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A1C9F9"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CE3391" w14:textId="749671BB"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SEAT_REAR_HEIGHT)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D20E9"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045F4F" w14:textId="2F7BF44F"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C963A4" w14:textId="77777777" w:rsidR="000C4F7D" w:rsidRDefault="000C4F7D" w:rsidP="000C4F7D"/>
        </w:tc>
      </w:tr>
      <w:tr w:rsidR="000C4F7D" w:rsidRPr="00B3499B" w14:paraId="0209B6B8"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6953E6"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4995D" w14:textId="12DC808C"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SEAT_REAR_HEIGHT)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3C5389"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5D84F0" w14:textId="41584BC6"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C1C0AD" w14:textId="77777777" w:rsidR="000C4F7D" w:rsidRDefault="000C4F7D" w:rsidP="000C4F7D"/>
        </w:tc>
      </w:tr>
      <w:tr w:rsidR="000C4F7D" w:rsidRPr="00B3499B" w14:paraId="791980B0"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36CB6"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5E60FC" w14:textId="4577B228"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SEAT_FRONT_HEIGHT)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B4603"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79D035" w14:textId="735FB2EF"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356969" w14:textId="77777777" w:rsidR="000C4F7D" w:rsidRDefault="000C4F7D" w:rsidP="000C4F7D"/>
        </w:tc>
      </w:tr>
      <w:tr w:rsidR="000C4F7D" w:rsidRPr="00B3499B" w14:paraId="4BE0A183"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ACBD5"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1AA556" w14:textId="6B6CBC2A"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SEAT_FRONT_HEIGHT)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45B0DB"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9E8885" w14:textId="39606A05" w:rsidR="000C4F7D" w:rsidRDefault="000C4F7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E80A51" w14:textId="77777777" w:rsidR="000C4F7D" w:rsidRDefault="000C4F7D" w:rsidP="000C4F7D"/>
        </w:tc>
      </w:tr>
      <w:tr w:rsidR="000C4F7D" w:rsidRPr="00B3499B" w14:paraId="70EC5A84"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10180"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C335FC" w14:textId="44899BA4" w:rsidR="000C4F7D" w:rsidRPr="003C5D56" w:rsidRDefault="000C4F7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SEAT_BACK_INCLINATION)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ADE03"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23EE49" w14:textId="6B4C83A9" w:rsidR="000C4F7D" w:rsidRDefault="00D60F2D"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792E27" w14:textId="77777777" w:rsidR="000C4F7D" w:rsidRDefault="000C4F7D" w:rsidP="000C4F7D"/>
        </w:tc>
      </w:tr>
      <w:tr w:rsidR="000C4F7D" w:rsidRPr="00B3499B" w14:paraId="6B1F6360"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597DAE" w14:textId="77777777" w:rsidR="000C4F7D" w:rsidRPr="00FA0010" w:rsidRDefault="000C4F7D" w:rsidP="000C4F7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373C47" w14:textId="2B95AD37" w:rsidR="000C4F7D" w:rsidRPr="003C5D56" w:rsidRDefault="00D60F2D" w:rsidP="000C4F7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SEAT_BACK_INCLINATION)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02EE2" w14:textId="77777777" w:rsidR="000C4F7D" w:rsidRDefault="000C4F7D" w:rsidP="000C4F7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36BB1" w14:textId="4747D98F" w:rsidR="000C4F7D" w:rsidRDefault="00967609" w:rsidP="000C4F7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A74C1A" w14:textId="77777777" w:rsidR="000C4F7D" w:rsidRDefault="000C4F7D" w:rsidP="000C4F7D"/>
        </w:tc>
      </w:tr>
      <w:tr w:rsidR="00D60F2D" w:rsidRPr="00B3499B" w14:paraId="2F00E1AA"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4433A"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3CA89" w14:textId="232A4E87"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RIGHT_THIGH_EXTEND)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7DA1AA"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AFE3EE" w14:textId="29135A2D"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C7EDF7" w14:textId="77777777" w:rsidR="00D60F2D" w:rsidRDefault="00D60F2D" w:rsidP="00D60F2D"/>
        </w:tc>
      </w:tr>
      <w:tr w:rsidR="00D60F2D" w:rsidRPr="00B3499B" w14:paraId="597E517C"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E14CB"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D08804" w14:textId="66772E9C"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RIGHT_THIGH_EXTEND)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FEB3E0"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7A1F1" w14:textId="054414B5"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1C8745" w14:textId="77777777" w:rsidR="00D60F2D" w:rsidRDefault="00D60F2D" w:rsidP="00D60F2D"/>
        </w:tc>
      </w:tr>
      <w:tr w:rsidR="00D60F2D" w:rsidRPr="00B3499B" w14:paraId="6C0B5E7D"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24816"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B43302" w14:textId="1FDB04CD"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LEFT_THIGH_EXTEND)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15A45A"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4ED542" w14:textId="3053E3EC"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58002C" w14:textId="77777777" w:rsidR="00D60F2D" w:rsidRDefault="00D60F2D" w:rsidP="00D60F2D"/>
        </w:tc>
      </w:tr>
      <w:tr w:rsidR="00D60F2D" w:rsidRPr="00B3499B" w14:paraId="5EE14BFD"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21EE00"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45A8E" w14:textId="1D5B9819"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LEFT_THIGH_EXTEND)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2CA49"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171E0C" w14:textId="5DE6B5DF"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E88FCB" w14:textId="77777777" w:rsidR="00D60F2D" w:rsidRDefault="00D60F2D" w:rsidP="00D60F2D"/>
        </w:tc>
      </w:tr>
      <w:tr w:rsidR="00D60F2D" w:rsidRPr="00B3499B" w14:paraId="2154EFDE"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97A8B"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ED853" w14:textId="76DC0E17"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SEAT_BACKTOP_INCLINATION)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6DB9FA"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846CC9" w14:textId="73157FA3"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4E2102" w14:textId="77777777" w:rsidR="00D60F2D" w:rsidRDefault="00D60F2D" w:rsidP="00D60F2D"/>
        </w:tc>
      </w:tr>
      <w:tr w:rsidR="00D60F2D" w:rsidRPr="00B3499B" w14:paraId="6FCA88AD"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28330B"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B0BA1" w14:textId="1ACE9703"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SEAT_BACKTOP_INCLINATION)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A0922"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7D620D" w14:textId="02841F3E"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275A93" w14:textId="77777777" w:rsidR="00D60F2D" w:rsidRDefault="00D60F2D" w:rsidP="00D60F2D"/>
        </w:tc>
      </w:tr>
      <w:tr w:rsidR="00D60F2D" w:rsidRPr="00B3499B" w14:paraId="1E26716D"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72FE4E"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92AF82" w14:textId="21AF3623"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HEADREST_HEIGHT)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3D867"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71E0E1" w14:textId="59BCA16D"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CCDC27" w14:textId="77777777" w:rsidR="00D60F2D" w:rsidRDefault="00D60F2D" w:rsidP="00D60F2D"/>
        </w:tc>
      </w:tr>
      <w:tr w:rsidR="00D60F2D" w:rsidRPr="00B3499B" w14:paraId="50ACF8D4"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57D186"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0DD7C7" w14:textId="3489B2BB"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HEADREST_HEIGHT)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B9575"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416AC5" w14:textId="219A8B80"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A9C310" w14:textId="77777777" w:rsidR="00D60F2D" w:rsidRDefault="00D60F2D" w:rsidP="00D60F2D"/>
        </w:tc>
      </w:tr>
      <w:tr w:rsidR="00D60F2D" w:rsidRPr="00B3499B" w14:paraId="423C2E76"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E817C"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8A5D6B" w14:textId="40E65FA1" w:rsidR="00D60F2D" w:rsidRPr="003C5D56"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FORWARD_UPWARD_TAP, HEADREST_TILT)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2EB6F3"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D6377" w14:textId="60EF6AD1"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4DA83E" w14:textId="77777777" w:rsidR="00D60F2D" w:rsidRDefault="00D60F2D" w:rsidP="00D60F2D"/>
        </w:tc>
      </w:tr>
      <w:tr w:rsidR="00D60F2D" w:rsidRPr="00B3499B" w14:paraId="5D8EB02E" w14:textId="77777777" w:rsidTr="000C4F7D">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0E4441" w14:textId="77777777" w:rsidR="00D60F2D" w:rsidRPr="00FA0010" w:rsidRDefault="00D60F2D" w:rsidP="00D60F2D">
            <w:pPr>
              <w:rPr>
                <w:rFonts w:cs="Arial"/>
                <w:color w:val="000000" w:themeColor="text1"/>
                <w:sz w:val="16"/>
                <w:szCs w:val="14"/>
              </w:rPr>
            </w:pPr>
          </w:p>
        </w:tc>
        <w:tc>
          <w:tcPr>
            <w:tcW w:w="283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5D678D" w14:textId="5BE1D121" w:rsidR="00D60F2D" w:rsidRPr="000C4F7D" w:rsidRDefault="00D60F2D" w:rsidP="00D60F2D">
            <w:pPr>
              <w:rPr>
                <w:rFonts w:cs="Arial"/>
                <w:color w:val="000000" w:themeColor="text1"/>
                <w:sz w:val="16"/>
                <w:szCs w:val="14"/>
              </w:rPr>
            </w:pPr>
            <w:proofErr w:type="spellStart"/>
            <w:r w:rsidRPr="000C4F7D">
              <w:rPr>
                <w:rFonts w:cs="Arial"/>
                <w:color w:val="000000" w:themeColor="text1"/>
                <w:sz w:val="16"/>
                <w:szCs w:val="14"/>
              </w:rPr>
              <w:t>MoveSeatRequest</w:t>
            </w:r>
            <w:proofErr w:type="spellEnd"/>
            <w:r w:rsidRPr="000C4F7D">
              <w:rPr>
                <w:rFonts w:cs="Arial"/>
                <w:color w:val="000000" w:themeColor="text1"/>
                <w:sz w:val="16"/>
                <w:szCs w:val="14"/>
              </w:rPr>
              <w:t>(OFF_BOARD, PASSENGER, REARWARD_DOWNWARD_TAP, HEADREST_TILT)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5A6278" w14:textId="77777777" w:rsidR="00D60F2D" w:rsidRDefault="00D60F2D" w:rsidP="00D60F2D">
            <w:pPr>
              <w:pStyle w:val="VelocityScript"/>
            </w:pP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804BB2" w14:textId="0120CCD6" w:rsidR="00D60F2D" w:rsidRDefault="00D60F2D" w:rsidP="00D60F2D">
            <w:pPr>
              <w:rPr>
                <w:rFonts w:cs="Arial"/>
                <w:b/>
                <w:bCs/>
                <w:color w:val="000000"/>
              </w:rPr>
            </w:pPr>
            <w:r>
              <w:rPr>
                <w:rFonts w:cs="Arial"/>
                <w:b/>
                <w:bCs/>
                <w:color w:val="000000"/>
              </w:rPr>
              <w:t>Seat Service API</w:t>
            </w:r>
          </w:p>
        </w:tc>
        <w:tc>
          <w:tcPr>
            <w:tcW w:w="13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E4A4B0" w14:textId="77777777" w:rsidR="00D60F2D" w:rsidRDefault="00D60F2D" w:rsidP="00D60F2D"/>
        </w:tc>
      </w:tr>
      <w:tr w:rsidR="00D60F2D" w:rsidRPr="00B3499B" w14:paraId="206FD961" w14:textId="77777777" w:rsidTr="000C4F7D">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08DFB5" w14:textId="77777777" w:rsidR="00D60F2D" w:rsidRPr="00B3499B" w:rsidRDefault="00D82BF1" w:rsidP="00D60F2D">
            <w:pPr>
              <w:rPr>
                <w:rFonts w:cs="Arial"/>
                <w:bCs/>
                <w:color w:val="808080" w:themeColor="background1" w:themeShade="80"/>
                <w:sz w:val="16"/>
                <w:szCs w:val="14"/>
              </w:rPr>
            </w:pPr>
            <w:hyperlink r:id="rId82" w:history="1">
              <w:r w:rsidR="00D60F2D" w:rsidRPr="00B3499B">
                <w:rPr>
                  <w:rStyle w:val="Hyperlink"/>
                  <w:rFonts w:cs="Arial"/>
                  <w:bCs/>
                  <w:sz w:val="16"/>
                  <w:szCs w:val="14"/>
                </w:rPr>
                <w:t>Req. Template</w:t>
              </w:r>
            </w:hyperlink>
            <w:r w:rsidR="00D60F2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AFE8B" w14:textId="77777777" w:rsidR="00D60F2D" w:rsidRPr="00B3499B" w:rsidRDefault="00D60F2D" w:rsidP="00D60F2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83E188" w14:textId="77777777" w:rsidR="00D60F2D" w:rsidRPr="00B3499B" w:rsidRDefault="00D60F2D" w:rsidP="00D60F2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678D66" w14:textId="77777777" w:rsidR="00647115" w:rsidRPr="008C50D1" w:rsidRDefault="00647115" w:rsidP="008C50D1">
      <w:pPr>
        <w:pStyle w:val="BodyText"/>
        <w:rPr>
          <w:color w:val="BFBFBF" w:themeColor="background1" w:themeShade="BF"/>
        </w:rPr>
      </w:pPr>
    </w:p>
    <w:p w14:paraId="28A84066" w14:textId="77777777" w:rsidR="008C50D1" w:rsidRPr="00E23282" w:rsidRDefault="008C50D1" w:rsidP="00072314"/>
    <w:p w14:paraId="7FC5F6CC" w14:textId="6D8E2F9B" w:rsidR="00647115" w:rsidRPr="00A7265D" w:rsidRDefault="00072314" w:rsidP="008C50D1">
      <w:pPr>
        <w:pStyle w:val="Heading6"/>
        <w:keepNext w:val="0"/>
        <w:tabs>
          <w:tab w:val="clear" w:pos="900"/>
          <w:tab w:val="left" w:pos="709"/>
        </w:tabs>
        <w:spacing w:before="240"/>
        <w:rPr>
          <w:lang w:val="en-GB"/>
        </w:rPr>
      </w:pPr>
      <w:r>
        <w:rPr>
          <w:lang w:val="en-GB"/>
        </w:rPr>
        <w:lastRenderedPageBreak/>
        <w:t>Output</w:t>
      </w:r>
      <w:r w:rsidRPr="002824C9">
        <w:rPr>
          <w:lang w:val="en-GB"/>
        </w:rPr>
        <w:t>s</w:t>
      </w:r>
    </w:p>
    <w:tbl>
      <w:tblPr>
        <w:tblW w:w="9356" w:type="dxa"/>
        <w:tblLayout w:type="fixed"/>
        <w:tblCellMar>
          <w:left w:w="0" w:type="dxa"/>
          <w:right w:w="0" w:type="dxa"/>
        </w:tblCellMar>
        <w:tblLook w:val="04A0" w:firstRow="1" w:lastRow="0" w:firstColumn="1" w:lastColumn="0" w:noHBand="0" w:noVBand="1"/>
      </w:tblPr>
      <w:tblGrid>
        <w:gridCol w:w="1440"/>
        <w:gridCol w:w="449"/>
        <w:gridCol w:w="1186"/>
        <w:gridCol w:w="1515"/>
        <w:gridCol w:w="1350"/>
        <w:gridCol w:w="1573"/>
        <w:gridCol w:w="1843"/>
      </w:tblGrid>
      <w:tr w:rsidR="00A7265D" w:rsidRPr="00B3499B" w14:paraId="6FBDD9DA" w14:textId="77777777" w:rsidTr="00AF006C">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769AC" w14:textId="77777777" w:rsidR="00A7265D" w:rsidRPr="00B3499B" w:rsidRDefault="00A7265D" w:rsidP="00AF006C">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A7265D" w:rsidRPr="00B3499B" w14:paraId="23281235"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B6F76" w14:textId="77777777" w:rsidR="00A7265D" w:rsidRPr="00B3499B" w:rsidRDefault="00A7265D" w:rsidP="00AF006C">
            <w:pPr>
              <w:rPr>
                <w:rFonts w:cs="Arial"/>
                <w:b/>
                <w:bCs/>
                <w:sz w:val="16"/>
                <w:szCs w:val="14"/>
              </w:rPr>
            </w:pPr>
            <w:r>
              <w:rPr>
                <w:rFonts w:cs="Arial"/>
                <w:b/>
                <w:bCs/>
                <w:color w:val="000000"/>
              </w:rPr>
              <w:t xml:space="preserve">Logical </w:t>
            </w:r>
            <w:r w:rsidRPr="00E54DEA">
              <w:rPr>
                <w:rFonts w:cs="Arial"/>
                <w:b/>
                <w:bCs/>
                <w:color w:val="000000"/>
              </w:rPr>
              <w:t>Signal Name</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FF808" w14:textId="77777777" w:rsidR="00A7265D" w:rsidRPr="001C5864" w:rsidRDefault="00A7265D" w:rsidP="00AF006C">
            <w:pPr>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B0F8A" w14:textId="77777777" w:rsidR="00A7265D" w:rsidRPr="001C5864" w:rsidRDefault="00A7265D" w:rsidP="00AF006C">
            <w:pPr>
              <w:rPr>
                <w:rFonts w:cs="Arial"/>
                <w:b/>
                <w:bCs/>
                <w:color w:val="000000"/>
              </w:rPr>
            </w:pPr>
            <w:r>
              <w:rPr>
                <w:rFonts w:cs="Arial"/>
                <w:b/>
                <w:bCs/>
                <w:color w:val="000000"/>
              </w:rPr>
              <w:t xml:space="preserve">Mapping Details </w:t>
            </w:r>
            <w:r w:rsidRPr="001321BD">
              <w:rPr>
                <w:i/>
              </w:rPr>
              <w:t>(Conditional)</w:t>
            </w: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009A8" w14:textId="77777777" w:rsidR="00A7265D" w:rsidRPr="001C5864" w:rsidRDefault="00A7265D" w:rsidP="00AF006C">
            <w:pPr>
              <w:rPr>
                <w:rFonts w:cs="Arial"/>
                <w:b/>
                <w:bCs/>
                <w:color w:val="000000"/>
              </w:rPr>
            </w:pPr>
            <w:r>
              <w:rPr>
                <w:rFonts w:cs="Arial"/>
                <w:b/>
                <w:bCs/>
                <w:color w:val="000000"/>
              </w:rPr>
              <w:t>Type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F5AC7" w14:textId="77777777" w:rsidR="00A7265D" w:rsidRDefault="00A7265D" w:rsidP="00AF006C">
            <w:pPr>
              <w:overflowPunct/>
              <w:autoSpaceDE/>
              <w:autoSpaceDN/>
              <w:adjustRightInd/>
              <w:textAlignment w:val="auto"/>
              <w:rPr>
                <w:rFonts w:cs="Arial"/>
                <w:b/>
                <w:bCs/>
                <w:color w:val="000000"/>
              </w:rPr>
            </w:pPr>
            <w:r>
              <w:rPr>
                <w:rFonts w:cs="Arial"/>
                <w:b/>
                <w:bCs/>
                <w:color w:val="000000"/>
              </w:rPr>
              <w:t>Connection</w:t>
            </w:r>
          </w:p>
          <w:p w14:paraId="790A81F2" w14:textId="77777777" w:rsidR="00A7265D" w:rsidRPr="00B3499B" w:rsidRDefault="00A7265D" w:rsidP="00AF006C">
            <w:pPr>
              <w:ind w:left="141"/>
              <w:rPr>
                <w:rFonts w:cs="Arial"/>
                <w:color w:val="000000" w:themeColor="text1"/>
                <w:sz w:val="16"/>
                <w:szCs w:val="14"/>
              </w:rPr>
            </w:pPr>
            <w:r>
              <w:t>(</w:t>
            </w:r>
            <w:r w:rsidRPr="001321BD">
              <w:rPr>
                <w:i/>
              </w:rPr>
              <w:t>Optional)</w:t>
            </w:r>
          </w:p>
        </w:tc>
      </w:tr>
      <w:tr w:rsidR="00A7265D" w:rsidRPr="00B3499B" w14:paraId="251B5C71"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F474E" w14:textId="77777777" w:rsidR="00A7265D" w:rsidRDefault="00A7265D" w:rsidP="00AF006C">
            <w:pPr>
              <w:rPr>
                <w:rFonts w:cs="Arial"/>
                <w:color w:val="000000" w:themeColor="text1"/>
                <w:sz w:val="16"/>
                <w:szCs w:val="14"/>
              </w:rPr>
            </w:pPr>
            <w:r>
              <w:rPr>
                <w:rFonts w:cs="Arial"/>
                <w:color w:val="000000" w:themeColor="text1"/>
                <w:sz w:val="16"/>
                <w:szCs w:val="14"/>
              </w:rPr>
              <w:t>Seat Service Response Status</w:t>
            </w: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6F6330" w14:textId="77777777" w:rsidR="00A7265D" w:rsidRPr="00A31938" w:rsidRDefault="00A7265D" w:rsidP="00AF006C">
            <w:pPr>
              <w:rPr>
                <w:rFonts w:cs="Arial"/>
                <w:color w:val="000000"/>
                <w:lang w:val="en-GB"/>
              </w:rPr>
            </w:pPr>
            <w:r w:rsidRPr="00A31938">
              <w:rPr>
                <w:rFonts w:cs="Arial"/>
                <w:color w:val="000000"/>
                <w:lang w:val="en-GB"/>
              </w:rPr>
              <w:t>TBD</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CF8D7"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22FFC2" w14:textId="77777777" w:rsidR="00A7265D" w:rsidRDefault="00A7265D" w:rsidP="00AF006C">
            <w:pPr>
              <w:rPr>
                <w:rFonts w:cs="Arial"/>
                <w:b/>
                <w:bCs/>
                <w:color w:val="000000"/>
              </w:rPr>
            </w:pPr>
            <w:r w:rsidRPr="002B2FEB">
              <w:rPr>
                <w:rFonts w:cs="Arial"/>
                <w:color w:val="000000"/>
              </w:rPr>
              <w:t>Placeholder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BAA366" w14:textId="77777777" w:rsidR="00A7265D" w:rsidRDefault="00A7265D" w:rsidP="00AF006C"/>
        </w:tc>
      </w:tr>
      <w:tr w:rsidR="00A7265D" w:rsidRPr="00B3499B" w14:paraId="0D4364DD"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B63378"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E142F5"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D28BF8"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07033"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ED3CD4" w14:textId="77777777" w:rsidR="00A7265D" w:rsidRDefault="00A7265D" w:rsidP="00AF006C"/>
        </w:tc>
      </w:tr>
      <w:tr w:rsidR="00A7265D" w:rsidRPr="00B3499B" w14:paraId="52D1AB7A" w14:textId="77777777" w:rsidTr="00AF006C">
        <w:trPr>
          <w:trHeight w:val="133"/>
        </w:trPr>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12F93" w14:textId="77777777" w:rsidR="00A7265D" w:rsidRDefault="00A7265D" w:rsidP="00AF006C">
            <w:pPr>
              <w:rPr>
                <w:rFonts w:cs="Arial"/>
                <w:color w:val="000000" w:themeColor="text1"/>
                <w:sz w:val="16"/>
                <w:szCs w:val="14"/>
              </w:rPr>
            </w:pPr>
          </w:p>
        </w:tc>
        <w:tc>
          <w:tcPr>
            <w:tcW w:w="31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0B0A93" w14:textId="77777777" w:rsidR="00A7265D" w:rsidRPr="00B40277" w:rsidRDefault="00A7265D" w:rsidP="00AF006C">
            <w:pPr>
              <w:rPr>
                <w:rFonts w:cs="Arial"/>
                <w:b/>
                <w:bCs/>
                <w:color w:val="000000"/>
                <w:lang w:val="en-GB"/>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A159BC" w14:textId="77777777" w:rsidR="00A7265D" w:rsidRDefault="00A7265D" w:rsidP="00AF006C">
            <w:pPr>
              <w:pStyle w:val="VelocityScript"/>
            </w:pPr>
          </w:p>
        </w:tc>
        <w:tc>
          <w:tcPr>
            <w:tcW w:w="157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C3AD7" w14:textId="77777777" w:rsidR="00A7265D" w:rsidRDefault="00A7265D" w:rsidP="00AF006C">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6A3721" w14:textId="77777777" w:rsidR="00A7265D" w:rsidRDefault="00A7265D" w:rsidP="00AF006C"/>
        </w:tc>
      </w:tr>
      <w:tr w:rsidR="00A7265D" w:rsidRPr="00B3499B" w14:paraId="55C3DC2B" w14:textId="77777777" w:rsidTr="00AF006C">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AC53E4" w14:textId="77777777" w:rsidR="00A7265D" w:rsidRPr="00B3499B" w:rsidRDefault="00D82BF1" w:rsidP="00AF006C">
            <w:pPr>
              <w:rPr>
                <w:rFonts w:cs="Arial"/>
                <w:bCs/>
                <w:color w:val="808080" w:themeColor="background1" w:themeShade="80"/>
                <w:sz w:val="16"/>
                <w:szCs w:val="14"/>
              </w:rPr>
            </w:pPr>
            <w:hyperlink r:id="rId83" w:history="1">
              <w:r w:rsidR="00A7265D" w:rsidRPr="00B3499B">
                <w:rPr>
                  <w:rStyle w:val="Hyperlink"/>
                  <w:rFonts w:cs="Arial"/>
                  <w:bCs/>
                  <w:sz w:val="16"/>
                  <w:szCs w:val="14"/>
                </w:rPr>
                <w:t>Req. Template</w:t>
              </w:r>
            </w:hyperlink>
            <w:r w:rsidR="00A7265D"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B333B" w14:textId="77777777" w:rsidR="00A7265D" w:rsidRPr="00B3499B" w:rsidRDefault="00A7265D" w:rsidP="00AF006C">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963BA" w14:textId="77777777" w:rsidR="00A7265D" w:rsidRPr="00B3499B" w:rsidRDefault="00A7265D" w:rsidP="00AF006C">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4BB74E" w14:textId="77777777" w:rsidR="00647115" w:rsidRDefault="00647115" w:rsidP="003678EC">
      <w:pPr>
        <w:pStyle w:val="BodyText"/>
      </w:pPr>
    </w:p>
    <w:p w14:paraId="74C42936" w14:textId="77777777" w:rsidR="00072314" w:rsidRPr="00612064" w:rsidRDefault="00072314" w:rsidP="00072314">
      <w:pPr>
        <w:spacing w:before="20"/>
        <w:rPr>
          <w:vanish/>
        </w:rPr>
      </w:pPr>
    </w:p>
    <w:p w14:paraId="246E02D1" w14:textId="77777777" w:rsidR="00072314" w:rsidRDefault="00072314" w:rsidP="00072314">
      <w:pPr>
        <w:pStyle w:val="Heading6"/>
        <w:keepNext w:val="0"/>
        <w:tabs>
          <w:tab w:val="clear" w:pos="900"/>
          <w:tab w:val="left" w:pos="709"/>
        </w:tabs>
        <w:spacing w:before="240"/>
      </w:pPr>
      <w:r>
        <w:t>Parameters</w:t>
      </w:r>
    </w:p>
    <w:p w14:paraId="2B6ECBB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2F582A3" w14:textId="77777777" w:rsidTr="001D18E6">
        <w:trPr>
          <w:trHeight w:val="161"/>
        </w:trPr>
        <w:tc>
          <w:tcPr>
            <w:tcW w:w="1838" w:type="dxa"/>
            <w:shd w:val="clear" w:color="auto" w:fill="D9D9D9" w:themeFill="background1" w:themeFillShade="D9"/>
            <w:noWrap/>
            <w:hideMark/>
          </w:tcPr>
          <w:p w14:paraId="54890EE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90CB5D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7A7D1D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2AFB4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7F7A80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9E191B6" w14:textId="77777777" w:rsidTr="001D18E6">
        <w:trPr>
          <w:trHeight w:val="70"/>
        </w:trPr>
        <w:tc>
          <w:tcPr>
            <w:tcW w:w="1838" w:type="dxa"/>
            <w:noWrap/>
          </w:tcPr>
          <w:p w14:paraId="5FA1713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F82430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52EFE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4779217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FCB961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049CA4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059886" w14:textId="77777777" w:rsidTr="001D18E6">
        <w:trPr>
          <w:trHeight w:val="71"/>
        </w:trPr>
        <w:tc>
          <w:tcPr>
            <w:tcW w:w="1838" w:type="dxa"/>
            <w:noWrap/>
          </w:tcPr>
          <w:p w14:paraId="7D9FA20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178EC7" w14:textId="77777777" w:rsidR="00072314" w:rsidRPr="00D14691" w:rsidRDefault="00072314" w:rsidP="001D18E6">
            <w:pPr>
              <w:rPr>
                <w:color w:val="000000" w:themeColor="text1"/>
              </w:rPr>
            </w:pPr>
          </w:p>
        </w:tc>
        <w:tc>
          <w:tcPr>
            <w:tcW w:w="1701" w:type="dxa"/>
          </w:tcPr>
          <w:p w14:paraId="52CD56F6" w14:textId="77777777" w:rsidR="00072314" w:rsidRPr="00D14691" w:rsidRDefault="00072314" w:rsidP="001D18E6">
            <w:pPr>
              <w:rPr>
                <w:color w:val="000000" w:themeColor="text1"/>
              </w:rPr>
            </w:pPr>
          </w:p>
        </w:tc>
        <w:tc>
          <w:tcPr>
            <w:tcW w:w="1417" w:type="dxa"/>
            <w:noWrap/>
          </w:tcPr>
          <w:p w14:paraId="2A8E0026" w14:textId="77777777" w:rsidR="00072314" w:rsidRPr="00D14691" w:rsidRDefault="00072314" w:rsidP="001D18E6">
            <w:pPr>
              <w:rPr>
                <w:color w:val="000000" w:themeColor="text1"/>
              </w:rPr>
            </w:pPr>
          </w:p>
        </w:tc>
        <w:tc>
          <w:tcPr>
            <w:tcW w:w="3402" w:type="dxa"/>
          </w:tcPr>
          <w:p w14:paraId="24A8710C" w14:textId="77777777" w:rsidR="00072314" w:rsidRPr="00D14691" w:rsidRDefault="00072314" w:rsidP="001D18E6">
            <w:pPr>
              <w:rPr>
                <w:color w:val="000000" w:themeColor="text1"/>
              </w:rPr>
            </w:pPr>
          </w:p>
        </w:tc>
      </w:tr>
    </w:tbl>
    <w:p w14:paraId="0AB92B3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CBCA5FD" w14:textId="77777777" w:rsidR="003678EC" w:rsidRPr="003678EC" w:rsidRDefault="003678EC" w:rsidP="003678EC">
      <w:pPr>
        <w:rPr>
          <w:lang w:val="en-GB"/>
        </w:rPr>
      </w:pPr>
    </w:p>
    <w:p w14:paraId="6C38CB2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D674E7" w14:textId="3A5373D2" w:rsidR="00072314" w:rsidRDefault="00072314" w:rsidP="00072314">
      <w:pPr>
        <w:tabs>
          <w:tab w:val="left" w:pos="284"/>
          <w:tab w:val="left" w:pos="851"/>
        </w:tabs>
      </w:pPr>
    </w:p>
    <w:p w14:paraId="2E8F0AD1" w14:textId="25261533" w:rsidR="00A40140" w:rsidRPr="003225C9" w:rsidRDefault="00A40140" w:rsidP="00072314">
      <w:pPr>
        <w:tabs>
          <w:tab w:val="left" w:pos="284"/>
          <w:tab w:val="left" w:pos="851"/>
        </w:tabs>
      </w:pPr>
      <w:r>
        <w:t>See SOA Interface Specification in VSEM for addition Seat Service requirements</w:t>
      </w:r>
    </w:p>
    <w:p w14:paraId="134FA4C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7023A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E7245E2" w14:textId="77777777" w:rsidTr="001D18E6">
        <w:tc>
          <w:tcPr>
            <w:tcW w:w="1934" w:type="dxa"/>
            <w:shd w:val="clear" w:color="auto" w:fill="D9D9D9" w:themeFill="background1" w:themeFillShade="D9"/>
          </w:tcPr>
          <w:p w14:paraId="7613B512" w14:textId="77777777" w:rsidR="00072314" w:rsidRDefault="00072314" w:rsidP="001D18E6">
            <w:pPr>
              <w:rPr>
                <w:b/>
              </w:rPr>
            </w:pPr>
            <w:r w:rsidRPr="00AF169D">
              <w:rPr>
                <w:b/>
              </w:rPr>
              <w:t>Requirement ID</w:t>
            </w:r>
          </w:p>
          <w:p w14:paraId="6D166EC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0A55A4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2864637" w14:textId="77777777" w:rsidR="00072314" w:rsidRDefault="00072314" w:rsidP="001D18E6">
            <w:pPr>
              <w:rPr>
                <w:b/>
              </w:rPr>
            </w:pPr>
            <w:r>
              <w:rPr>
                <w:b/>
              </w:rPr>
              <w:t>Modification</w:t>
            </w:r>
          </w:p>
        </w:tc>
        <w:tc>
          <w:tcPr>
            <w:tcW w:w="1712" w:type="dxa"/>
            <w:shd w:val="clear" w:color="auto" w:fill="D9D9D9" w:themeFill="background1" w:themeFillShade="D9"/>
          </w:tcPr>
          <w:p w14:paraId="64408AB0" w14:textId="77777777" w:rsidR="00072314" w:rsidRDefault="00072314" w:rsidP="001D18E6">
            <w:pPr>
              <w:rPr>
                <w:b/>
              </w:rPr>
            </w:pPr>
            <w:r w:rsidRPr="00AF169D">
              <w:rPr>
                <w:b/>
              </w:rPr>
              <w:t xml:space="preserve">Requirement </w:t>
            </w:r>
            <w:r>
              <w:rPr>
                <w:b/>
              </w:rPr>
              <w:t>ID</w:t>
            </w:r>
          </w:p>
          <w:p w14:paraId="1B15728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D88BA7" w14:textId="77777777" w:rsidR="00072314" w:rsidRPr="00AF169D" w:rsidRDefault="00072314" w:rsidP="001D18E6">
            <w:pPr>
              <w:rPr>
                <w:b/>
              </w:rPr>
            </w:pPr>
            <w:r>
              <w:rPr>
                <w:b/>
              </w:rPr>
              <w:t>Comment</w:t>
            </w:r>
          </w:p>
        </w:tc>
      </w:tr>
      <w:tr w:rsidR="00072314" w14:paraId="6EB5A2D1" w14:textId="77777777" w:rsidTr="001D18E6">
        <w:tc>
          <w:tcPr>
            <w:tcW w:w="1934" w:type="dxa"/>
          </w:tcPr>
          <w:p w14:paraId="70EFBC20" w14:textId="36636032" w:rsidR="00072314" w:rsidRPr="000F4E8B" w:rsidRDefault="00072314" w:rsidP="001D18E6"/>
        </w:tc>
        <w:tc>
          <w:tcPr>
            <w:tcW w:w="2177" w:type="dxa"/>
          </w:tcPr>
          <w:p w14:paraId="38110D57" w14:textId="77777777" w:rsidR="00072314" w:rsidRPr="000F4E8B" w:rsidRDefault="00072314" w:rsidP="001D18E6"/>
        </w:tc>
        <w:tc>
          <w:tcPr>
            <w:tcW w:w="1425" w:type="dxa"/>
          </w:tcPr>
          <w:p w14:paraId="013983DF" w14:textId="42969F3D" w:rsidR="00072314" w:rsidRPr="000F4E8B" w:rsidRDefault="00072314" w:rsidP="001D18E6"/>
        </w:tc>
        <w:tc>
          <w:tcPr>
            <w:tcW w:w="1712" w:type="dxa"/>
          </w:tcPr>
          <w:p w14:paraId="1684BD82" w14:textId="0970AC82" w:rsidR="00072314" w:rsidRPr="000F4E8B" w:rsidRDefault="00072314" w:rsidP="001D18E6"/>
        </w:tc>
        <w:tc>
          <w:tcPr>
            <w:tcW w:w="2958" w:type="dxa"/>
          </w:tcPr>
          <w:p w14:paraId="7D66E03E" w14:textId="77777777" w:rsidR="00072314" w:rsidRPr="000F4E8B" w:rsidRDefault="00072314" w:rsidP="001D18E6"/>
        </w:tc>
      </w:tr>
      <w:tr w:rsidR="00072314" w14:paraId="4F405097" w14:textId="77777777" w:rsidTr="001D18E6">
        <w:tc>
          <w:tcPr>
            <w:tcW w:w="1934" w:type="dxa"/>
          </w:tcPr>
          <w:p w14:paraId="493430EC" w14:textId="240DD93C" w:rsidR="00072314" w:rsidRPr="000F4E8B" w:rsidRDefault="00072314" w:rsidP="001D18E6"/>
        </w:tc>
        <w:tc>
          <w:tcPr>
            <w:tcW w:w="2177" w:type="dxa"/>
          </w:tcPr>
          <w:p w14:paraId="7245B775" w14:textId="77777777" w:rsidR="00072314" w:rsidRPr="000F4E8B" w:rsidRDefault="00072314" w:rsidP="001D18E6"/>
        </w:tc>
        <w:tc>
          <w:tcPr>
            <w:tcW w:w="1425" w:type="dxa"/>
          </w:tcPr>
          <w:p w14:paraId="779BE8A7" w14:textId="27593332" w:rsidR="00072314" w:rsidRPr="000F4E8B" w:rsidRDefault="00072314" w:rsidP="001D18E6"/>
        </w:tc>
        <w:tc>
          <w:tcPr>
            <w:tcW w:w="1712" w:type="dxa"/>
          </w:tcPr>
          <w:p w14:paraId="33395743" w14:textId="1D6E30F7" w:rsidR="00072314" w:rsidRPr="000F4E8B" w:rsidRDefault="00072314" w:rsidP="001D18E6"/>
        </w:tc>
        <w:tc>
          <w:tcPr>
            <w:tcW w:w="2958" w:type="dxa"/>
          </w:tcPr>
          <w:p w14:paraId="39D58446" w14:textId="77777777" w:rsidR="00072314" w:rsidRPr="000F4E8B" w:rsidRDefault="00072314" w:rsidP="001D18E6"/>
        </w:tc>
      </w:tr>
      <w:tr w:rsidR="00072314" w14:paraId="5FDCBCF3" w14:textId="77777777" w:rsidTr="001D18E6">
        <w:tc>
          <w:tcPr>
            <w:tcW w:w="1934" w:type="dxa"/>
          </w:tcPr>
          <w:p w14:paraId="71607E8E" w14:textId="3C8A3F02" w:rsidR="00072314" w:rsidRPr="000F4E8B" w:rsidRDefault="00072314" w:rsidP="001D18E6"/>
        </w:tc>
        <w:tc>
          <w:tcPr>
            <w:tcW w:w="2177" w:type="dxa"/>
          </w:tcPr>
          <w:p w14:paraId="1DE3F54A" w14:textId="77777777" w:rsidR="00072314" w:rsidRPr="000F4E8B" w:rsidRDefault="00072314" w:rsidP="001D18E6"/>
        </w:tc>
        <w:tc>
          <w:tcPr>
            <w:tcW w:w="1425" w:type="dxa"/>
          </w:tcPr>
          <w:p w14:paraId="4D45DA58" w14:textId="1DED8815" w:rsidR="00072314" w:rsidRPr="000F4E8B" w:rsidRDefault="00072314" w:rsidP="001D18E6"/>
        </w:tc>
        <w:tc>
          <w:tcPr>
            <w:tcW w:w="1712" w:type="dxa"/>
          </w:tcPr>
          <w:p w14:paraId="0BD6403B" w14:textId="4253A4FE" w:rsidR="00072314" w:rsidRPr="000F4E8B" w:rsidRDefault="00072314" w:rsidP="001D18E6"/>
        </w:tc>
        <w:tc>
          <w:tcPr>
            <w:tcW w:w="2958" w:type="dxa"/>
          </w:tcPr>
          <w:p w14:paraId="356ADE3E" w14:textId="77777777" w:rsidR="00072314" w:rsidRPr="000F4E8B" w:rsidRDefault="00072314" w:rsidP="001D18E6"/>
        </w:tc>
      </w:tr>
    </w:tbl>
    <w:p w14:paraId="32499A9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BD0E7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10990CC" w14:textId="77777777" w:rsidTr="001D18E6">
        <w:tc>
          <w:tcPr>
            <w:tcW w:w="1838" w:type="dxa"/>
            <w:shd w:val="clear" w:color="auto" w:fill="D9D9D9" w:themeFill="background1" w:themeFillShade="D9"/>
          </w:tcPr>
          <w:p w14:paraId="0BE0C320" w14:textId="77777777" w:rsidR="00072314" w:rsidRDefault="00072314" w:rsidP="001D18E6">
            <w:pPr>
              <w:rPr>
                <w:b/>
              </w:rPr>
            </w:pPr>
            <w:r w:rsidRPr="00AF169D">
              <w:rPr>
                <w:b/>
              </w:rPr>
              <w:t>Requirement ID</w:t>
            </w:r>
          </w:p>
          <w:p w14:paraId="48AA589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A14D0D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9CFFAF" w14:textId="77777777" w:rsidR="00072314" w:rsidRPr="00AF169D" w:rsidRDefault="00072314" w:rsidP="001D18E6">
            <w:pPr>
              <w:rPr>
                <w:b/>
              </w:rPr>
            </w:pPr>
            <w:r>
              <w:rPr>
                <w:b/>
              </w:rPr>
              <w:t>Comment</w:t>
            </w:r>
          </w:p>
        </w:tc>
      </w:tr>
      <w:tr w:rsidR="00072314" w14:paraId="44808E00" w14:textId="77777777" w:rsidTr="001D18E6">
        <w:tc>
          <w:tcPr>
            <w:tcW w:w="1838" w:type="dxa"/>
          </w:tcPr>
          <w:p w14:paraId="1704D31B" w14:textId="77777777" w:rsidR="00072314" w:rsidRDefault="00072314" w:rsidP="001D18E6"/>
        </w:tc>
        <w:tc>
          <w:tcPr>
            <w:tcW w:w="4253" w:type="dxa"/>
          </w:tcPr>
          <w:p w14:paraId="2F2362FD" w14:textId="77777777" w:rsidR="00072314" w:rsidRDefault="00072314" w:rsidP="001D18E6"/>
        </w:tc>
        <w:tc>
          <w:tcPr>
            <w:tcW w:w="4110" w:type="dxa"/>
          </w:tcPr>
          <w:p w14:paraId="7B9955E1" w14:textId="77777777" w:rsidR="00072314" w:rsidRDefault="00072314" w:rsidP="001D18E6"/>
        </w:tc>
      </w:tr>
      <w:tr w:rsidR="00072314" w14:paraId="350B9EDB" w14:textId="77777777" w:rsidTr="001D18E6">
        <w:tc>
          <w:tcPr>
            <w:tcW w:w="1838" w:type="dxa"/>
          </w:tcPr>
          <w:p w14:paraId="12D47A2F" w14:textId="77777777" w:rsidR="00072314" w:rsidRDefault="00072314" w:rsidP="001D18E6"/>
        </w:tc>
        <w:tc>
          <w:tcPr>
            <w:tcW w:w="4253" w:type="dxa"/>
          </w:tcPr>
          <w:p w14:paraId="7C600AED" w14:textId="77777777" w:rsidR="00072314" w:rsidRDefault="00072314" w:rsidP="001D18E6"/>
        </w:tc>
        <w:tc>
          <w:tcPr>
            <w:tcW w:w="4110" w:type="dxa"/>
          </w:tcPr>
          <w:p w14:paraId="0B902C99" w14:textId="77777777" w:rsidR="00072314" w:rsidRDefault="00072314" w:rsidP="001D18E6"/>
        </w:tc>
      </w:tr>
      <w:tr w:rsidR="00072314" w14:paraId="4B74C1CD" w14:textId="77777777" w:rsidTr="001D18E6">
        <w:tc>
          <w:tcPr>
            <w:tcW w:w="1838" w:type="dxa"/>
          </w:tcPr>
          <w:p w14:paraId="19DA1705" w14:textId="77777777" w:rsidR="00072314" w:rsidRDefault="00072314" w:rsidP="001D18E6">
            <w:r>
              <w:t>…</w:t>
            </w:r>
          </w:p>
        </w:tc>
        <w:tc>
          <w:tcPr>
            <w:tcW w:w="4253" w:type="dxa"/>
          </w:tcPr>
          <w:p w14:paraId="5EB1DE07" w14:textId="77777777" w:rsidR="00072314" w:rsidRDefault="00072314" w:rsidP="001D18E6"/>
        </w:tc>
        <w:tc>
          <w:tcPr>
            <w:tcW w:w="4110" w:type="dxa"/>
          </w:tcPr>
          <w:p w14:paraId="689F89C2" w14:textId="77777777" w:rsidR="00072314" w:rsidRDefault="00072314" w:rsidP="001D18E6"/>
        </w:tc>
      </w:tr>
    </w:tbl>
    <w:p w14:paraId="593BA5A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04E926A" w14:textId="77777777" w:rsidR="00072314" w:rsidRDefault="00072314" w:rsidP="00072314"/>
    <w:p w14:paraId="4153E6C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58D429A" w14:textId="77777777" w:rsidR="009F1675" w:rsidRPr="00B56F4E" w:rsidRDefault="009F1675" w:rsidP="009F1675">
      <w:pPr>
        <w:pStyle w:val="Heading3"/>
        <w:keepNext w:val="0"/>
        <w:tabs>
          <w:tab w:val="clear" w:pos="900"/>
          <w:tab w:val="left" w:pos="709"/>
          <w:tab w:val="left" w:pos="851"/>
        </w:tabs>
        <w:spacing w:before="240"/>
        <w:rPr>
          <w:szCs w:val="20"/>
          <w:lang w:val="en-GB"/>
        </w:rPr>
      </w:pPr>
      <w:bookmarkStart w:id="82" w:name="_Toc422994386"/>
      <w:bookmarkStart w:id="83" w:name="_Toc35000614"/>
      <w:bookmarkStart w:id="84" w:name="_Ref531347950"/>
      <w:bookmarkStart w:id="85" w:name="_Toc481143824"/>
      <w:r>
        <w:rPr>
          <w:szCs w:val="20"/>
          <w:lang w:val="en-GB"/>
        </w:rPr>
        <w:lastRenderedPageBreak/>
        <w:t>ECG</w:t>
      </w:r>
    </w:p>
    <w:p w14:paraId="72B7DCC8" w14:textId="61565E1D" w:rsidR="009F1675" w:rsidRDefault="009F1675" w:rsidP="009F1675"/>
    <w:p w14:paraId="49657931" w14:textId="0E879B34" w:rsidR="00A40140" w:rsidRDefault="00A40140" w:rsidP="009F1675">
      <w:r>
        <w:t>ECG Shall house the Seat Service that URC uses to request control of Seat Position and Seat Massage</w:t>
      </w:r>
    </w:p>
    <w:p w14:paraId="129DCA90" w14:textId="77777777" w:rsidR="009F1675" w:rsidRPr="003305ED" w:rsidRDefault="009F1675" w:rsidP="009F1675">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3B551A2" wp14:editId="3E0994F6">
            <wp:extent cx="152400" cy="152400"/>
            <wp:effectExtent l="0" t="0" r="0" b="0"/>
            <wp:docPr id="86" name="Picture -1853935060.jpg" descr="-1853935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3935060.jpg"/>
                    <pic:cNvPicPr/>
                  </pic:nvPicPr>
                  <pic:blipFill>
                    <a:blip r:embed="rId2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CAN Data</w:t>
      </w:r>
    </w:p>
    <w:p w14:paraId="4A70AAFD" w14:textId="77777777" w:rsidR="009F1675" w:rsidRDefault="009F1675" w:rsidP="009F1675">
      <w:pPr>
        <w:pStyle w:val="Heading5"/>
        <w:keepNext w:val="0"/>
        <w:tabs>
          <w:tab w:val="clear" w:pos="900"/>
          <w:tab w:val="left" w:pos="709"/>
        </w:tabs>
        <w:spacing w:before="240"/>
        <w:rPr>
          <w:lang w:val="en-GB"/>
        </w:rPr>
      </w:pPr>
      <w:r>
        <w:rPr>
          <w:lang w:val="en-GB"/>
        </w:rPr>
        <w:t>Function Interfaces</w:t>
      </w:r>
    </w:p>
    <w:p w14:paraId="5F5C79FC" w14:textId="46649C65" w:rsidR="009F1675" w:rsidRDefault="009F1675" w:rsidP="009F1675"/>
    <w:p w14:paraId="1CD0ADC7" w14:textId="0842E1F9" w:rsidR="00665D12" w:rsidRDefault="00665D12" w:rsidP="009F1675">
      <w:r>
        <w:t>ECG will house the Seat Service for URC control of Seat Position and Seat Massage</w:t>
      </w:r>
    </w:p>
    <w:p w14:paraId="08E3B4B9" w14:textId="2298D794" w:rsidR="00C116E2" w:rsidRDefault="00C116E2" w:rsidP="009F1675"/>
    <w:p w14:paraId="5C930F59" w14:textId="097140CA" w:rsidR="00C116E2" w:rsidRPr="003B799F" w:rsidRDefault="00C116E2" w:rsidP="009F1675">
      <w:r>
        <w:t>ECG will be the gateway as normal for other CAN signals</w:t>
      </w:r>
    </w:p>
    <w:p w14:paraId="79C09CB9" w14:textId="77777777" w:rsidR="009F1675" w:rsidRDefault="009F1675" w:rsidP="009F1675">
      <w:pPr>
        <w:pStyle w:val="Heading6"/>
        <w:keepNext w:val="0"/>
        <w:tabs>
          <w:tab w:val="clear" w:pos="900"/>
          <w:tab w:val="left" w:pos="709"/>
        </w:tabs>
        <w:spacing w:before="240"/>
        <w:rPr>
          <w:lang w:val="en-GB"/>
        </w:rPr>
      </w:pPr>
      <w:r>
        <w:rPr>
          <w:lang w:val="en-GB"/>
        </w:rPr>
        <w:t>Inputs</w:t>
      </w:r>
    </w:p>
    <w:p w14:paraId="6D495FCA"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3C09AB97"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CA884"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3418F637"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89F50"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4A9A4"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CA96E"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CCB49" w14:textId="77777777" w:rsidR="009F1675" w:rsidRPr="001C5864" w:rsidRDefault="009F1675" w:rsidP="00783604">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F7FB1"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672290C6"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9F1675" w:rsidRPr="00B3499B" w14:paraId="56A34373"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3692BF" w14:textId="58AB8BC1" w:rsidR="009F1675" w:rsidRPr="00FA0010" w:rsidRDefault="00CA3B88" w:rsidP="00783604">
            <w:pPr>
              <w:rPr>
                <w:rFonts w:cs="Arial"/>
                <w:color w:val="000000" w:themeColor="text1"/>
                <w:sz w:val="16"/>
                <w:szCs w:val="14"/>
              </w:rPr>
            </w:pPr>
            <w:r>
              <w:rPr>
                <w:rFonts w:cs="Arial"/>
                <w:color w:val="000000" w:themeColor="text1"/>
                <w:sz w:val="16"/>
                <w:szCs w:val="14"/>
              </w:rPr>
              <w:t>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A86542" w14:textId="146939C1" w:rsidR="009F1675" w:rsidRPr="003C5D56" w:rsidRDefault="009F1675" w:rsidP="00783604">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414D79"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5F327"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8DCAA1" w14:textId="77777777" w:rsidR="009F1675" w:rsidRDefault="009F1675" w:rsidP="00783604"/>
        </w:tc>
      </w:tr>
      <w:tr w:rsidR="009F1675" w:rsidRPr="00B3499B" w14:paraId="7D907766"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F59D5" w14:textId="77777777" w:rsidR="009F1675" w:rsidRPr="00FA0010"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6192C" w14:textId="23D94D06" w:rsidR="009F1675" w:rsidRPr="003C5D56" w:rsidRDefault="009F1675" w:rsidP="00783604">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8069D4"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68B05F"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431BDA" w14:textId="77777777" w:rsidR="009F1675" w:rsidRDefault="009F1675" w:rsidP="00783604"/>
        </w:tc>
      </w:tr>
      <w:tr w:rsidR="009F1675" w:rsidRPr="00B3499B" w14:paraId="28583406"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F25996" w14:textId="77777777" w:rsidR="009F1675" w:rsidRPr="00FA0010"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384C5" w14:textId="626CA396" w:rsidR="009F1675" w:rsidRPr="003C5D56" w:rsidRDefault="009F1675" w:rsidP="00783604">
            <w:pPr>
              <w:rPr>
                <w:rFonts w:cs="Arial"/>
                <w:color w:val="000000" w:themeColor="text1"/>
                <w:sz w:val="16"/>
                <w:szCs w:val="14"/>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E932AA"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4966F8"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000F50" w14:textId="77777777" w:rsidR="009F1675" w:rsidRDefault="009F1675" w:rsidP="00783604"/>
        </w:tc>
      </w:tr>
      <w:tr w:rsidR="009F1675" w:rsidRPr="00B3499B" w14:paraId="572897C9"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EF0ADB" w14:textId="77777777" w:rsidR="009F1675" w:rsidRPr="00B3499B" w:rsidRDefault="00D82BF1" w:rsidP="00783604">
            <w:pPr>
              <w:rPr>
                <w:rFonts w:cs="Arial"/>
                <w:bCs/>
                <w:color w:val="808080" w:themeColor="background1" w:themeShade="80"/>
                <w:sz w:val="16"/>
                <w:szCs w:val="14"/>
              </w:rPr>
            </w:pPr>
            <w:hyperlink r:id="rId84"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06D17"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5FD06"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53D43C"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CAN Data</w:t>
      </w:r>
    </w:p>
    <w:p w14:paraId="6A01CFF2" w14:textId="77777777" w:rsidR="009F1675" w:rsidRPr="00E23282" w:rsidRDefault="009F1675" w:rsidP="009F1675"/>
    <w:p w14:paraId="6293620F" w14:textId="77777777" w:rsidR="009F1675" w:rsidRDefault="009F1675" w:rsidP="009F1675">
      <w:pPr>
        <w:pStyle w:val="Heading6"/>
        <w:keepNext w:val="0"/>
        <w:tabs>
          <w:tab w:val="clear" w:pos="900"/>
          <w:tab w:val="left" w:pos="709"/>
        </w:tabs>
        <w:spacing w:before="240"/>
        <w:rPr>
          <w:lang w:val="en-GB"/>
        </w:rPr>
      </w:pPr>
      <w:r>
        <w:rPr>
          <w:lang w:val="en-GB"/>
        </w:rPr>
        <w:t>Output</w:t>
      </w:r>
      <w:r w:rsidRPr="002824C9">
        <w:rPr>
          <w:lang w:val="en-GB"/>
        </w:rPr>
        <w:t>s</w:t>
      </w:r>
    </w:p>
    <w:p w14:paraId="4B25CFE9" w14:textId="77777777" w:rsidR="009F1675" w:rsidRDefault="009F1675" w:rsidP="009F1675">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9F1675" w:rsidRPr="00B3499B" w14:paraId="6F13F635" w14:textId="77777777" w:rsidTr="00783604">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5FE28" w14:textId="77777777" w:rsidR="009F1675" w:rsidRPr="00B3499B" w:rsidRDefault="009F1675" w:rsidP="00783604">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9F1675" w:rsidRPr="00B3499B" w14:paraId="01114A9A"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93980" w14:textId="77777777" w:rsidR="009F1675" w:rsidRPr="00B3499B" w:rsidRDefault="009F1675" w:rsidP="00783604">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FD339" w14:textId="77777777" w:rsidR="009F1675" w:rsidRPr="001C5864" w:rsidRDefault="009F1675" w:rsidP="00783604">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6DE97" w14:textId="77777777" w:rsidR="009F1675" w:rsidRPr="001C5864" w:rsidRDefault="009F1675" w:rsidP="00783604">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61920" w14:textId="77777777" w:rsidR="009F1675" w:rsidRPr="001C5864" w:rsidRDefault="009F1675" w:rsidP="00783604">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ECB66" w14:textId="77777777" w:rsidR="009F1675" w:rsidRDefault="009F1675" w:rsidP="00783604">
            <w:pPr>
              <w:overflowPunct/>
              <w:autoSpaceDE/>
              <w:autoSpaceDN/>
              <w:adjustRightInd/>
              <w:textAlignment w:val="auto"/>
              <w:rPr>
                <w:rFonts w:cs="Arial"/>
                <w:b/>
                <w:bCs/>
                <w:color w:val="000000"/>
              </w:rPr>
            </w:pPr>
            <w:r>
              <w:rPr>
                <w:rFonts w:cs="Arial"/>
                <w:b/>
                <w:bCs/>
                <w:color w:val="000000"/>
              </w:rPr>
              <w:t>Connection</w:t>
            </w:r>
          </w:p>
          <w:p w14:paraId="35EDDBAD" w14:textId="77777777" w:rsidR="009F1675" w:rsidRPr="00B3499B" w:rsidRDefault="009F1675" w:rsidP="00783604">
            <w:pPr>
              <w:ind w:left="141"/>
              <w:rPr>
                <w:rFonts w:cs="Arial"/>
                <w:color w:val="000000" w:themeColor="text1"/>
                <w:sz w:val="16"/>
                <w:szCs w:val="14"/>
              </w:rPr>
            </w:pPr>
            <w:r>
              <w:t>(</w:t>
            </w:r>
            <w:r w:rsidRPr="001321BD">
              <w:rPr>
                <w:i/>
              </w:rPr>
              <w:t>Optional)</w:t>
            </w:r>
          </w:p>
        </w:tc>
      </w:tr>
      <w:tr w:rsidR="009F1675" w:rsidRPr="00B3499B" w14:paraId="69B09445"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E8C3F" w14:textId="48E8F2BB" w:rsidR="009F1675" w:rsidRDefault="00CA3B88" w:rsidP="00783604">
            <w:pPr>
              <w:rPr>
                <w:rFonts w:cs="Arial"/>
                <w:color w:val="000000" w:themeColor="text1"/>
                <w:sz w:val="16"/>
                <w:szCs w:val="14"/>
              </w:rPr>
            </w:pPr>
            <w:r>
              <w:rPr>
                <w:rFonts w:cs="Arial"/>
                <w:color w:val="000000" w:themeColor="text1"/>
                <w:sz w:val="16"/>
                <w:szCs w:val="14"/>
              </w:rPr>
              <w:t>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B1CCEC" w14:textId="14161098"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F590B"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D7D6A2"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51E450" w14:textId="77777777" w:rsidR="009F1675" w:rsidRDefault="009F1675" w:rsidP="00783604"/>
        </w:tc>
      </w:tr>
      <w:tr w:rsidR="009F1675" w:rsidRPr="00B3499B" w14:paraId="1C1110C3"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FF5C44" w14:textId="3564F3D8" w:rsidR="009F1675"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4B4DA" w14:textId="3D09A0A7"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AE31D"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77BA29"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2D7C93" w14:textId="77777777" w:rsidR="009F1675" w:rsidRDefault="009F1675" w:rsidP="00783604"/>
        </w:tc>
      </w:tr>
      <w:tr w:rsidR="009F1675" w:rsidRPr="00B3499B" w14:paraId="407B7183" w14:textId="77777777" w:rsidTr="00783604">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EA8899" w14:textId="7204056B" w:rsidR="009F1675" w:rsidRDefault="009F1675" w:rsidP="00783604">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75056C" w14:textId="7CEB82C0" w:rsidR="009F1675" w:rsidRPr="00B40277" w:rsidRDefault="009F1675" w:rsidP="00783604">
            <w:pPr>
              <w:rPr>
                <w:rFonts w:cs="Arial"/>
                <w:b/>
                <w:bCs/>
                <w:color w:val="000000"/>
                <w:lang w:val="en-GB"/>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5DD86C" w14:textId="77777777" w:rsidR="009F1675" w:rsidRDefault="009F1675" w:rsidP="00783604">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49F6C" w14:textId="77777777" w:rsidR="009F1675" w:rsidRDefault="009F1675" w:rsidP="00783604">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A4B332" w14:textId="77777777" w:rsidR="009F1675" w:rsidRDefault="009F1675" w:rsidP="00783604"/>
        </w:tc>
      </w:tr>
      <w:tr w:rsidR="009F1675" w:rsidRPr="00B3499B" w14:paraId="5AE21D7E" w14:textId="77777777" w:rsidTr="00783604">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D52E6B" w14:textId="77777777" w:rsidR="009F1675" w:rsidRPr="00B3499B" w:rsidRDefault="00D82BF1" w:rsidP="00783604">
            <w:pPr>
              <w:rPr>
                <w:rFonts w:cs="Arial"/>
                <w:bCs/>
                <w:color w:val="808080" w:themeColor="background1" w:themeShade="80"/>
                <w:sz w:val="16"/>
                <w:szCs w:val="14"/>
              </w:rPr>
            </w:pPr>
            <w:hyperlink r:id="rId85" w:history="1">
              <w:r w:rsidR="009F1675" w:rsidRPr="00B3499B">
                <w:rPr>
                  <w:rStyle w:val="Hyperlink"/>
                  <w:rFonts w:cs="Arial"/>
                  <w:bCs/>
                  <w:sz w:val="16"/>
                  <w:szCs w:val="14"/>
                </w:rPr>
                <w:t>Req. Template</w:t>
              </w:r>
            </w:hyperlink>
            <w:r w:rsidR="009F1675"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27EDD" w14:textId="77777777" w:rsidR="009F1675" w:rsidRPr="00B3499B" w:rsidRDefault="009F1675" w:rsidP="0078360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99C68" w14:textId="77777777" w:rsidR="009F1675" w:rsidRPr="00B3499B" w:rsidRDefault="009F1675" w:rsidP="0078360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925134" w14:textId="77777777" w:rsidR="009F1675" w:rsidRPr="004A50B8"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CAN Data</w:t>
      </w:r>
    </w:p>
    <w:p w14:paraId="1B41F6FC" w14:textId="77777777" w:rsidR="009F1675" w:rsidRPr="00612064" w:rsidRDefault="009F1675" w:rsidP="009F1675">
      <w:pPr>
        <w:spacing w:before="20"/>
        <w:rPr>
          <w:vanish/>
        </w:rPr>
      </w:pPr>
    </w:p>
    <w:p w14:paraId="4CACD2C6" w14:textId="77777777" w:rsidR="009F1675" w:rsidRDefault="009F1675" w:rsidP="009F1675">
      <w:pPr>
        <w:pStyle w:val="Heading6"/>
        <w:keepNext w:val="0"/>
        <w:tabs>
          <w:tab w:val="clear" w:pos="900"/>
          <w:tab w:val="left" w:pos="709"/>
        </w:tabs>
        <w:spacing w:before="240"/>
      </w:pPr>
      <w:r>
        <w:t>Parameters</w:t>
      </w:r>
    </w:p>
    <w:p w14:paraId="1D1EDCBC" w14:textId="77777777" w:rsidR="009F1675" w:rsidRPr="00A57D05" w:rsidRDefault="009F1675" w:rsidP="009F1675"/>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F1675" w:rsidRPr="00E54DEA" w14:paraId="27043D35" w14:textId="77777777" w:rsidTr="00783604">
        <w:trPr>
          <w:trHeight w:val="161"/>
        </w:trPr>
        <w:tc>
          <w:tcPr>
            <w:tcW w:w="1838" w:type="dxa"/>
            <w:shd w:val="clear" w:color="auto" w:fill="D9D9D9" w:themeFill="background1" w:themeFillShade="D9"/>
            <w:noWrap/>
            <w:hideMark/>
          </w:tcPr>
          <w:p w14:paraId="4406D3DD"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4FAAEA2" w14:textId="77777777" w:rsidR="009F1675" w:rsidRDefault="009F1675" w:rsidP="00783604">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00A6587" w14:textId="77777777" w:rsidR="009F1675" w:rsidRDefault="009F1675" w:rsidP="00783604">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9E5BC5E" w14:textId="77777777" w:rsidR="009F1675" w:rsidRPr="00E54DEA" w:rsidRDefault="009F1675" w:rsidP="00783604">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D783133" w14:textId="77777777" w:rsidR="009F1675" w:rsidRDefault="009F1675" w:rsidP="00783604">
            <w:pPr>
              <w:overflowPunct/>
              <w:autoSpaceDE/>
              <w:autoSpaceDN/>
              <w:adjustRightInd/>
              <w:textAlignment w:val="auto"/>
              <w:rPr>
                <w:rFonts w:cs="Arial"/>
                <w:b/>
                <w:bCs/>
                <w:color w:val="000000"/>
              </w:rPr>
            </w:pPr>
            <w:r>
              <w:rPr>
                <w:rFonts w:cs="Arial"/>
                <w:b/>
                <w:bCs/>
                <w:color w:val="000000"/>
              </w:rPr>
              <w:t>Method Details</w:t>
            </w:r>
          </w:p>
        </w:tc>
      </w:tr>
      <w:tr w:rsidR="009F1675" w:rsidRPr="003F473D" w14:paraId="29FEE73C" w14:textId="77777777" w:rsidTr="00783604">
        <w:trPr>
          <w:trHeight w:val="70"/>
        </w:trPr>
        <w:tc>
          <w:tcPr>
            <w:tcW w:w="1838" w:type="dxa"/>
            <w:noWrap/>
          </w:tcPr>
          <w:p w14:paraId="68ACDF43" w14:textId="77777777" w:rsidR="009F1675" w:rsidRPr="00D20BE7" w:rsidRDefault="009F1675" w:rsidP="00783604">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AFDF258" w14:textId="77777777" w:rsidR="009F1675" w:rsidRPr="00D20BE7" w:rsidRDefault="009F1675" w:rsidP="00783604">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B46EE1E" w14:textId="77777777" w:rsidR="009F1675" w:rsidRPr="00D20BE7" w:rsidRDefault="009F1675" w:rsidP="00783604">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7849323"/>
            <w:placeholder>
              <w:docPart w:val="15E341C516E0415594CC282F4DDA61B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29A7B3" w14:textId="77777777" w:rsidR="009F1675" w:rsidRPr="00D20BE7" w:rsidRDefault="009F1675" w:rsidP="00783604">
                <w:pPr>
                  <w:rPr>
                    <w:color w:val="000000" w:themeColor="text1"/>
                    <w:sz w:val="18"/>
                  </w:rPr>
                </w:pPr>
                <w:r w:rsidRPr="00D20BE7">
                  <w:rPr>
                    <w:sz w:val="18"/>
                  </w:rPr>
                  <w:t>Choose an item.</w:t>
                </w:r>
              </w:p>
            </w:tc>
          </w:sdtContent>
        </w:sdt>
        <w:tc>
          <w:tcPr>
            <w:tcW w:w="3402" w:type="dxa"/>
          </w:tcPr>
          <w:p w14:paraId="48135DB6" w14:textId="77777777" w:rsidR="009F1675" w:rsidRPr="00D20BE7" w:rsidRDefault="009F1675" w:rsidP="00783604">
            <w:pPr>
              <w:rPr>
                <w:sz w:val="18"/>
              </w:rPr>
            </w:pPr>
            <w:r w:rsidRPr="00D20BE7">
              <w:rPr>
                <w:sz w:val="18"/>
              </w:rPr>
              <w:t>Depends on Method selection. For Method 2 a DID including start bit and length could be given. For Central Car Config a signal could be referenced</w:t>
            </w:r>
          </w:p>
        </w:tc>
      </w:tr>
      <w:tr w:rsidR="009F1675" w:rsidRPr="003F473D" w14:paraId="176AA315" w14:textId="77777777" w:rsidTr="00783604">
        <w:trPr>
          <w:trHeight w:val="71"/>
        </w:trPr>
        <w:tc>
          <w:tcPr>
            <w:tcW w:w="1838" w:type="dxa"/>
            <w:noWrap/>
          </w:tcPr>
          <w:p w14:paraId="32F9B3A7" w14:textId="77777777" w:rsidR="009F1675" w:rsidRPr="00D14691" w:rsidRDefault="009F1675" w:rsidP="00783604">
            <w:pPr>
              <w:overflowPunct/>
              <w:autoSpaceDE/>
              <w:autoSpaceDN/>
              <w:adjustRightInd/>
              <w:textAlignment w:val="auto"/>
              <w:rPr>
                <w:color w:val="000000" w:themeColor="text1"/>
              </w:rPr>
            </w:pPr>
          </w:p>
        </w:tc>
        <w:tc>
          <w:tcPr>
            <w:tcW w:w="1843" w:type="dxa"/>
          </w:tcPr>
          <w:p w14:paraId="306DD2C1" w14:textId="77777777" w:rsidR="009F1675" w:rsidRPr="00D14691" w:rsidRDefault="009F1675" w:rsidP="00783604">
            <w:pPr>
              <w:rPr>
                <w:color w:val="000000" w:themeColor="text1"/>
              </w:rPr>
            </w:pPr>
          </w:p>
        </w:tc>
        <w:tc>
          <w:tcPr>
            <w:tcW w:w="1701" w:type="dxa"/>
          </w:tcPr>
          <w:p w14:paraId="003AFBBA" w14:textId="77777777" w:rsidR="009F1675" w:rsidRPr="00D14691" w:rsidRDefault="009F1675" w:rsidP="00783604">
            <w:pPr>
              <w:rPr>
                <w:color w:val="000000" w:themeColor="text1"/>
              </w:rPr>
            </w:pPr>
          </w:p>
        </w:tc>
        <w:tc>
          <w:tcPr>
            <w:tcW w:w="1417" w:type="dxa"/>
            <w:noWrap/>
          </w:tcPr>
          <w:p w14:paraId="71D7B83A" w14:textId="77777777" w:rsidR="009F1675" w:rsidRPr="00D14691" w:rsidRDefault="009F1675" w:rsidP="00783604">
            <w:pPr>
              <w:rPr>
                <w:color w:val="000000" w:themeColor="text1"/>
              </w:rPr>
            </w:pPr>
          </w:p>
        </w:tc>
        <w:tc>
          <w:tcPr>
            <w:tcW w:w="3402" w:type="dxa"/>
          </w:tcPr>
          <w:p w14:paraId="7BC388F9" w14:textId="77777777" w:rsidR="009F1675" w:rsidRPr="00D14691" w:rsidRDefault="009F1675" w:rsidP="00783604">
            <w:pPr>
              <w:rPr>
                <w:color w:val="000000" w:themeColor="text1"/>
              </w:rPr>
            </w:pPr>
          </w:p>
        </w:tc>
      </w:tr>
    </w:tbl>
    <w:p w14:paraId="70FF2262" w14:textId="77777777" w:rsidR="009F1675" w:rsidRDefault="009F1675" w:rsidP="009F1675">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6D70DEE" w14:textId="77777777" w:rsidR="009F1675" w:rsidRPr="003678EC" w:rsidRDefault="009F1675" w:rsidP="009F1675">
      <w:pPr>
        <w:rPr>
          <w:lang w:val="en-GB"/>
        </w:rPr>
      </w:pPr>
    </w:p>
    <w:p w14:paraId="033E0E8C" w14:textId="7A7CC2C0" w:rsidR="009F1675" w:rsidRDefault="009F1675" w:rsidP="009F1675">
      <w:pPr>
        <w:pStyle w:val="Heading6"/>
        <w:keepNext w:val="0"/>
        <w:tabs>
          <w:tab w:val="clear" w:pos="900"/>
          <w:tab w:val="left" w:pos="709"/>
        </w:tabs>
        <w:spacing w:before="240"/>
      </w:pPr>
      <w:r>
        <w:t>Interface</w:t>
      </w:r>
      <w:r w:rsidRPr="003E2313">
        <w:t xml:space="preserve"> Requirements</w:t>
      </w:r>
    </w:p>
    <w:p w14:paraId="1F482AD3" w14:textId="77777777" w:rsidR="00665D12" w:rsidRPr="00665D12" w:rsidRDefault="00665D12" w:rsidP="00665D12"/>
    <w:p w14:paraId="7EC0D557" w14:textId="3E442228" w:rsidR="009F1675" w:rsidRPr="003225C9" w:rsidRDefault="00665D12" w:rsidP="009F1675">
      <w:pPr>
        <w:tabs>
          <w:tab w:val="left" w:pos="284"/>
          <w:tab w:val="left" w:pos="851"/>
        </w:tabs>
      </w:pPr>
      <w:r>
        <w:t>See SOA Interface Specification in VSEM for addition Seat Service requirements</w:t>
      </w:r>
    </w:p>
    <w:p w14:paraId="46C56B8F" w14:textId="77777777" w:rsidR="009F1675" w:rsidRDefault="009F1675" w:rsidP="009F1675">
      <w:pPr>
        <w:pStyle w:val="Heading5"/>
        <w:keepNext w:val="0"/>
        <w:tabs>
          <w:tab w:val="clear" w:pos="900"/>
          <w:tab w:val="left" w:pos="709"/>
        </w:tabs>
        <w:spacing w:before="240"/>
        <w:rPr>
          <w:lang w:val="en-GB"/>
        </w:rPr>
      </w:pPr>
      <w:r>
        <w:rPr>
          <w:lang w:val="en-GB"/>
        </w:rPr>
        <w:t>Function Requirements</w:t>
      </w:r>
    </w:p>
    <w:p w14:paraId="1EBC2E95" w14:textId="77777777" w:rsidR="009F1675" w:rsidRPr="003225C9" w:rsidRDefault="009F1675" w:rsidP="009F1675"/>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F1675" w14:paraId="5B10F470" w14:textId="77777777" w:rsidTr="00783604">
        <w:tc>
          <w:tcPr>
            <w:tcW w:w="1934" w:type="dxa"/>
            <w:shd w:val="clear" w:color="auto" w:fill="D9D9D9" w:themeFill="background1" w:themeFillShade="D9"/>
          </w:tcPr>
          <w:p w14:paraId="3453D79B" w14:textId="77777777" w:rsidR="009F1675" w:rsidRDefault="009F1675" w:rsidP="00783604">
            <w:pPr>
              <w:rPr>
                <w:b/>
              </w:rPr>
            </w:pPr>
            <w:r w:rsidRPr="00AF169D">
              <w:rPr>
                <w:b/>
              </w:rPr>
              <w:t>Requirement ID</w:t>
            </w:r>
          </w:p>
          <w:p w14:paraId="0F83281C" w14:textId="77777777" w:rsidR="009F1675" w:rsidRPr="00AF169D" w:rsidRDefault="009F1675" w:rsidP="00783604">
            <w:pPr>
              <w:rPr>
                <w:b/>
              </w:rPr>
            </w:pPr>
            <w:r w:rsidRPr="00EB7BB6">
              <w:t>(of Logical Function)</w:t>
            </w:r>
          </w:p>
        </w:tc>
        <w:tc>
          <w:tcPr>
            <w:tcW w:w="2177" w:type="dxa"/>
            <w:shd w:val="clear" w:color="auto" w:fill="D9D9D9" w:themeFill="background1" w:themeFillShade="D9"/>
          </w:tcPr>
          <w:p w14:paraId="35A662A2" w14:textId="77777777" w:rsidR="009F1675" w:rsidRDefault="009F1675" w:rsidP="00783604">
            <w:pPr>
              <w:rPr>
                <w:b/>
              </w:rPr>
            </w:pPr>
            <w:r w:rsidRPr="00AF169D">
              <w:rPr>
                <w:b/>
              </w:rPr>
              <w:t>Requirement Title</w:t>
            </w:r>
          </w:p>
        </w:tc>
        <w:tc>
          <w:tcPr>
            <w:tcW w:w="1425" w:type="dxa"/>
            <w:shd w:val="clear" w:color="auto" w:fill="D9D9D9" w:themeFill="background1" w:themeFillShade="D9"/>
          </w:tcPr>
          <w:p w14:paraId="4B22BDFD" w14:textId="77777777" w:rsidR="009F1675" w:rsidRDefault="009F1675" w:rsidP="00783604">
            <w:pPr>
              <w:rPr>
                <w:b/>
              </w:rPr>
            </w:pPr>
            <w:r>
              <w:rPr>
                <w:b/>
              </w:rPr>
              <w:t>Modification</w:t>
            </w:r>
          </w:p>
        </w:tc>
        <w:tc>
          <w:tcPr>
            <w:tcW w:w="1712" w:type="dxa"/>
            <w:shd w:val="clear" w:color="auto" w:fill="D9D9D9" w:themeFill="background1" w:themeFillShade="D9"/>
          </w:tcPr>
          <w:p w14:paraId="0EDF6449" w14:textId="77777777" w:rsidR="009F1675" w:rsidRDefault="009F1675" w:rsidP="00783604">
            <w:pPr>
              <w:rPr>
                <w:b/>
              </w:rPr>
            </w:pPr>
            <w:r w:rsidRPr="00AF169D">
              <w:rPr>
                <w:b/>
              </w:rPr>
              <w:t xml:space="preserve">Requirement </w:t>
            </w:r>
            <w:r>
              <w:rPr>
                <w:b/>
              </w:rPr>
              <w:t>ID</w:t>
            </w:r>
          </w:p>
          <w:p w14:paraId="2B17020A" w14:textId="77777777" w:rsidR="009F1675" w:rsidRPr="00AF169D" w:rsidRDefault="009F1675" w:rsidP="00783604">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B5F1FB" w14:textId="77777777" w:rsidR="009F1675" w:rsidRPr="00AF169D" w:rsidRDefault="009F1675" w:rsidP="00783604">
            <w:pPr>
              <w:rPr>
                <w:b/>
              </w:rPr>
            </w:pPr>
            <w:r>
              <w:rPr>
                <w:b/>
              </w:rPr>
              <w:t>Comment</w:t>
            </w:r>
          </w:p>
        </w:tc>
      </w:tr>
      <w:tr w:rsidR="009F1675" w14:paraId="42032CB5" w14:textId="77777777" w:rsidTr="00783604">
        <w:tc>
          <w:tcPr>
            <w:tcW w:w="1934" w:type="dxa"/>
          </w:tcPr>
          <w:p w14:paraId="347E46C1" w14:textId="4CEBA898" w:rsidR="009F1675" w:rsidRPr="000F4E8B" w:rsidRDefault="009F1675" w:rsidP="00783604"/>
        </w:tc>
        <w:tc>
          <w:tcPr>
            <w:tcW w:w="2177" w:type="dxa"/>
          </w:tcPr>
          <w:p w14:paraId="6B6D1A53" w14:textId="77777777" w:rsidR="009F1675" w:rsidRPr="000F4E8B" w:rsidRDefault="009F1675" w:rsidP="00783604"/>
        </w:tc>
        <w:tc>
          <w:tcPr>
            <w:tcW w:w="1425" w:type="dxa"/>
          </w:tcPr>
          <w:p w14:paraId="5397D58B" w14:textId="1F829A22" w:rsidR="009F1675" w:rsidRPr="000F4E8B" w:rsidRDefault="009F1675" w:rsidP="00783604"/>
        </w:tc>
        <w:tc>
          <w:tcPr>
            <w:tcW w:w="1712" w:type="dxa"/>
          </w:tcPr>
          <w:p w14:paraId="02E804D9" w14:textId="26BF99F9" w:rsidR="009F1675" w:rsidRPr="000F4E8B" w:rsidRDefault="009F1675" w:rsidP="00783604"/>
        </w:tc>
        <w:tc>
          <w:tcPr>
            <w:tcW w:w="2958" w:type="dxa"/>
          </w:tcPr>
          <w:p w14:paraId="1A0EBA06" w14:textId="77777777" w:rsidR="009F1675" w:rsidRPr="000F4E8B" w:rsidRDefault="009F1675" w:rsidP="00783604"/>
        </w:tc>
      </w:tr>
      <w:tr w:rsidR="009F1675" w14:paraId="4DA78A17" w14:textId="77777777" w:rsidTr="00783604">
        <w:tc>
          <w:tcPr>
            <w:tcW w:w="1934" w:type="dxa"/>
          </w:tcPr>
          <w:p w14:paraId="0ED6F2E6" w14:textId="32F42027" w:rsidR="009F1675" w:rsidRPr="000F4E8B" w:rsidRDefault="009F1675" w:rsidP="00783604"/>
        </w:tc>
        <w:tc>
          <w:tcPr>
            <w:tcW w:w="2177" w:type="dxa"/>
          </w:tcPr>
          <w:p w14:paraId="67311E8B" w14:textId="77777777" w:rsidR="009F1675" w:rsidRPr="000F4E8B" w:rsidRDefault="009F1675" w:rsidP="00783604"/>
        </w:tc>
        <w:tc>
          <w:tcPr>
            <w:tcW w:w="1425" w:type="dxa"/>
          </w:tcPr>
          <w:p w14:paraId="626DB527" w14:textId="78997A42" w:rsidR="009F1675" w:rsidRPr="000F4E8B" w:rsidRDefault="009F1675" w:rsidP="00783604"/>
        </w:tc>
        <w:tc>
          <w:tcPr>
            <w:tcW w:w="1712" w:type="dxa"/>
          </w:tcPr>
          <w:p w14:paraId="25CB8045" w14:textId="07AFA6AA" w:rsidR="009F1675" w:rsidRPr="000F4E8B" w:rsidRDefault="009F1675" w:rsidP="00783604"/>
        </w:tc>
        <w:tc>
          <w:tcPr>
            <w:tcW w:w="2958" w:type="dxa"/>
          </w:tcPr>
          <w:p w14:paraId="0B04AE83" w14:textId="77777777" w:rsidR="009F1675" w:rsidRPr="000F4E8B" w:rsidRDefault="009F1675" w:rsidP="00783604"/>
        </w:tc>
      </w:tr>
      <w:tr w:rsidR="009F1675" w14:paraId="5C3DF4A8" w14:textId="77777777" w:rsidTr="00783604">
        <w:tc>
          <w:tcPr>
            <w:tcW w:w="1934" w:type="dxa"/>
          </w:tcPr>
          <w:p w14:paraId="2F697E88" w14:textId="13D288C7" w:rsidR="009F1675" w:rsidRPr="000F4E8B" w:rsidRDefault="009F1675" w:rsidP="00783604"/>
        </w:tc>
        <w:tc>
          <w:tcPr>
            <w:tcW w:w="2177" w:type="dxa"/>
          </w:tcPr>
          <w:p w14:paraId="7D27E9A4" w14:textId="77777777" w:rsidR="009F1675" w:rsidRPr="000F4E8B" w:rsidRDefault="009F1675" w:rsidP="00783604"/>
        </w:tc>
        <w:tc>
          <w:tcPr>
            <w:tcW w:w="1425" w:type="dxa"/>
          </w:tcPr>
          <w:p w14:paraId="7F3B284B" w14:textId="510A5102" w:rsidR="009F1675" w:rsidRPr="000F4E8B" w:rsidRDefault="009F1675" w:rsidP="00783604"/>
        </w:tc>
        <w:tc>
          <w:tcPr>
            <w:tcW w:w="1712" w:type="dxa"/>
          </w:tcPr>
          <w:p w14:paraId="1B85BEDB" w14:textId="5A823A7A" w:rsidR="009F1675" w:rsidRPr="000F4E8B" w:rsidRDefault="009F1675" w:rsidP="00783604"/>
        </w:tc>
        <w:tc>
          <w:tcPr>
            <w:tcW w:w="2958" w:type="dxa"/>
          </w:tcPr>
          <w:p w14:paraId="74F7A9E7" w14:textId="77777777" w:rsidR="009F1675" w:rsidRPr="000F4E8B" w:rsidRDefault="009F1675" w:rsidP="00783604"/>
        </w:tc>
      </w:tr>
    </w:tbl>
    <w:p w14:paraId="4FDFC70B" w14:textId="77777777" w:rsidR="009F1675"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6E3CE0E" w14:textId="77777777" w:rsidR="009F1675" w:rsidRDefault="009F1675" w:rsidP="009F1675"/>
    <w:tbl>
      <w:tblPr>
        <w:tblStyle w:val="TableGrid"/>
        <w:tblW w:w="10201" w:type="dxa"/>
        <w:tblLook w:val="04A0" w:firstRow="1" w:lastRow="0" w:firstColumn="1" w:lastColumn="0" w:noHBand="0" w:noVBand="1"/>
      </w:tblPr>
      <w:tblGrid>
        <w:gridCol w:w="1838"/>
        <w:gridCol w:w="4253"/>
        <w:gridCol w:w="4110"/>
      </w:tblGrid>
      <w:tr w:rsidR="009F1675" w14:paraId="73D52219" w14:textId="77777777" w:rsidTr="00783604">
        <w:tc>
          <w:tcPr>
            <w:tcW w:w="1838" w:type="dxa"/>
            <w:shd w:val="clear" w:color="auto" w:fill="D9D9D9" w:themeFill="background1" w:themeFillShade="D9"/>
          </w:tcPr>
          <w:p w14:paraId="7C64DFDA" w14:textId="77777777" w:rsidR="009F1675" w:rsidRDefault="009F1675" w:rsidP="00783604">
            <w:pPr>
              <w:rPr>
                <w:b/>
              </w:rPr>
            </w:pPr>
            <w:r w:rsidRPr="00AF169D">
              <w:rPr>
                <w:b/>
              </w:rPr>
              <w:t>Requirement ID</w:t>
            </w:r>
          </w:p>
          <w:p w14:paraId="44EC9632" w14:textId="77777777" w:rsidR="009F1675" w:rsidRPr="00AF169D" w:rsidRDefault="009F1675" w:rsidP="00783604">
            <w:pPr>
              <w:rPr>
                <w:b/>
              </w:rPr>
            </w:pPr>
            <w:r w:rsidRPr="00EB7BB6">
              <w:t>(of Logical Function)</w:t>
            </w:r>
          </w:p>
        </w:tc>
        <w:tc>
          <w:tcPr>
            <w:tcW w:w="4253" w:type="dxa"/>
            <w:shd w:val="clear" w:color="auto" w:fill="D9D9D9" w:themeFill="background1" w:themeFillShade="D9"/>
          </w:tcPr>
          <w:p w14:paraId="434ADA80" w14:textId="77777777" w:rsidR="009F1675" w:rsidRPr="00AF169D" w:rsidRDefault="009F1675" w:rsidP="00783604">
            <w:pPr>
              <w:rPr>
                <w:b/>
              </w:rPr>
            </w:pPr>
            <w:r w:rsidRPr="00AF169D">
              <w:rPr>
                <w:b/>
              </w:rPr>
              <w:t>Requirement Title</w:t>
            </w:r>
          </w:p>
        </w:tc>
        <w:tc>
          <w:tcPr>
            <w:tcW w:w="4110" w:type="dxa"/>
            <w:shd w:val="clear" w:color="auto" w:fill="D9D9D9" w:themeFill="background1" w:themeFillShade="D9"/>
          </w:tcPr>
          <w:p w14:paraId="29AD2E47" w14:textId="77777777" w:rsidR="009F1675" w:rsidRPr="00AF169D" w:rsidRDefault="009F1675" w:rsidP="00783604">
            <w:pPr>
              <w:rPr>
                <w:b/>
              </w:rPr>
            </w:pPr>
            <w:r>
              <w:rPr>
                <w:b/>
              </w:rPr>
              <w:t>Comment</w:t>
            </w:r>
          </w:p>
        </w:tc>
      </w:tr>
      <w:tr w:rsidR="009F1675" w14:paraId="5F64C79C" w14:textId="77777777" w:rsidTr="00783604">
        <w:tc>
          <w:tcPr>
            <w:tcW w:w="1838" w:type="dxa"/>
          </w:tcPr>
          <w:p w14:paraId="5289FDC9" w14:textId="77777777" w:rsidR="009F1675" w:rsidRDefault="009F1675" w:rsidP="00783604"/>
        </w:tc>
        <w:tc>
          <w:tcPr>
            <w:tcW w:w="4253" w:type="dxa"/>
          </w:tcPr>
          <w:p w14:paraId="12D9E6A8" w14:textId="77777777" w:rsidR="009F1675" w:rsidRDefault="009F1675" w:rsidP="00783604"/>
        </w:tc>
        <w:tc>
          <w:tcPr>
            <w:tcW w:w="4110" w:type="dxa"/>
          </w:tcPr>
          <w:p w14:paraId="4C727E51" w14:textId="77777777" w:rsidR="009F1675" w:rsidRDefault="009F1675" w:rsidP="00783604"/>
        </w:tc>
      </w:tr>
      <w:tr w:rsidR="009F1675" w14:paraId="7718E09D" w14:textId="77777777" w:rsidTr="00783604">
        <w:tc>
          <w:tcPr>
            <w:tcW w:w="1838" w:type="dxa"/>
          </w:tcPr>
          <w:p w14:paraId="384A91E0" w14:textId="77777777" w:rsidR="009F1675" w:rsidRDefault="009F1675" w:rsidP="00783604"/>
        </w:tc>
        <w:tc>
          <w:tcPr>
            <w:tcW w:w="4253" w:type="dxa"/>
          </w:tcPr>
          <w:p w14:paraId="1FCB0EED" w14:textId="77777777" w:rsidR="009F1675" w:rsidRDefault="009F1675" w:rsidP="00783604"/>
        </w:tc>
        <w:tc>
          <w:tcPr>
            <w:tcW w:w="4110" w:type="dxa"/>
          </w:tcPr>
          <w:p w14:paraId="4C0857B0" w14:textId="77777777" w:rsidR="009F1675" w:rsidRDefault="009F1675" w:rsidP="00783604"/>
        </w:tc>
      </w:tr>
      <w:tr w:rsidR="009F1675" w14:paraId="14DB0278" w14:textId="77777777" w:rsidTr="00783604">
        <w:tc>
          <w:tcPr>
            <w:tcW w:w="1838" w:type="dxa"/>
          </w:tcPr>
          <w:p w14:paraId="106DD389" w14:textId="77777777" w:rsidR="009F1675" w:rsidRDefault="009F1675" w:rsidP="00783604">
            <w:r>
              <w:t>…</w:t>
            </w:r>
          </w:p>
        </w:tc>
        <w:tc>
          <w:tcPr>
            <w:tcW w:w="4253" w:type="dxa"/>
          </w:tcPr>
          <w:p w14:paraId="6058E2D8" w14:textId="77777777" w:rsidR="009F1675" w:rsidRDefault="009F1675" w:rsidP="00783604"/>
        </w:tc>
        <w:tc>
          <w:tcPr>
            <w:tcW w:w="4110" w:type="dxa"/>
          </w:tcPr>
          <w:p w14:paraId="4D035B86" w14:textId="77777777" w:rsidR="009F1675" w:rsidRDefault="009F1675" w:rsidP="00783604"/>
        </w:tc>
      </w:tr>
    </w:tbl>
    <w:p w14:paraId="30FA6074" w14:textId="77777777" w:rsidR="009F1675" w:rsidRPr="00702453" w:rsidRDefault="009F1675" w:rsidP="009F1675">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0531816" w14:textId="77777777" w:rsidR="009F1675" w:rsidRDefault="009F1675" w:rsidP="009F1675"/>
    <w:p w14:paraId="5ECFC494" w14:textId="77777777" w:rsidR="009F1675" w:rsidRDefault="009F1675" w:rsidP="009F1675">
      <w:pPr>
        <w:pStyle w:val="Heading6"/>
        <w:keepNext w:val="0"/>
        <w:tabs>
          <w:tab w:val="clear" w:pos="900"/>
          <w:tab w:val="left" w:pos="709"/>
        </w:tabs>
        <w:spacing w:before="240"/>
        <w:rPr>
          <w:lang w:val="en-GB"/>
        </w:rPr>
      </w:pPr>
      <w:r>
        <w:rPr>
          <w:lang w:val="en-GB"/>
        </w:rPr>
        <w:t>Component Specific Requirements</w:t>
      </w:r>
    </w:p>
    <w:p w14:paraId="3929300D" w14:textId="77777777" w:rsidR="00072314" w:rsidRPr="00B16542" w:rsidRDefault="00072314" w:rsidP="00072314">
      <w:pPr>
        <w:pStyle w:val="Heading2"/>
        <w:spacing w:before="240"/>
      </w:pPr>
      <w:r w:rsidRPr="00B16542">
        <w:t xml:space="preserve">Requirements on </w:t>
      </w:r>
      <w:bookmarkEnd w:id="82"/>
      <w:r w:rsidRPr="00B16542">
        <w:t>Connections</w:t>
      </w:r>
      <w:bookmarkEnd w:id="83"/>
      <w:bookmarkEnd w:id="84"/>
      <w:bookmarkEnd w:id="85"/>
    </w:p>
    <w:p w14:paraId="7C253E5B" w14:textId="77777777" w:rsidR="00072314" w:rsidRPr="00912020" w:rsidRDefault="00072314" w:rsidP="00072314">
      <w:pPr>
        <w:pStyle w:val="Heading3"/>
        <w:keepNext w:val="0"/>
        <w:tabs>
          <w:tab w:val="clear" w:pos="900"/>
          <w:tab w:val="left" w:pos="709"/>
          <w:tab w:val="left" w:pos="851"/>
        </w:tabs>
        <w:spacing w:before="240"/>
        <w:rPr>
          <w:lang w:val="en-GB"/>
        </w:rPr>
      </w:pPr>
      <w:bookmarkStart w:id="86" w:name="_Toc35000615"/>
      <w:r w:rsidRPr="00912020">
        <w:rPr>
          <w:lang w:val="en-GB"/>
        </w:rPr>
        <w:t>Networks</w:t>
      </w:r>
      <w:bookmarkEnd w:id="86"/>
    </w:p>
    <w:p w14:paraId="3BD62EE2" w14:textId="77777777" w:rsidR="00072314" w:rsidRDefault="00072314" w:rsidP="00072314">
      <w:pPr>
        <w:pStyle w:val="Heading4"/>
        <w:keepNext w:val="0"/>
        <w:tabs>
          <w:tab w:val="clear" w:pos="900"/>
          <w:tab w:val="left" w:pos="709"/>
        </w:tabs>
        <w:spacing w:before="240"/>
        <w:rPr>
          <w:lang w:val="en-GB"/>
        </w:rPr>
      </w:pPr>
      <w:bookmarkStart w:id="87" w:name="_Toc481143825"/>
      <w:bookmarkStart w:id="88" w:name="_Toc35000616"/>
      <w:bookmarkStart w:id="89" w:name="_Toc422994387"/>
      <w:r>
        <w:rPr>
          <w:lang w:val="en-GB"/>
        </w:rPr>
        <w:t>“CAN</w:t>
      </w:r>
      <w:bookmarkEnd w:id="87"/>
      <w:r>
        <w:rPr>
          <w:lang w:val="en-GB"/>
        </w:rPr>
        <w:t xml:space="preserve"> Bus xxx”</w:t>
      </w:r>
      <w:bookmarkEnd w:id="88"/>
    </w:p>
    <w:p w14:paraId="22D15777" w14:textId="77777777" w:rsidR="00072314" w:rsidRPr="00B66169" w:rsidRDefault="00072314" w:rsidP="00072314">
      <w:pPr>
        <w:pStyle w:val="Heading5"/>
        <w:keepNext w:val="0"/>
        <w:tabs>
          <w:tab w:val="clear" w:pos="900"/>
          <w:tab w:val="left" w:pos="709"/>
        </w:tabs>
        <w:spacing w:before="240"/>
        <w:rPr>
          <w:lang w:val="en-GB"/>
        </w:rPr>
      </w:pPr>
      <w:bookmarkStart w:id="90" w:name="_Toc35000617"/>
      <w:bookmarkStart w:id="91" w:name="_Toc380050580"/>
      <w:r w:rsidRPr="00B66169">
        <w:rPr>
          <w:lang w:val="en-GB"/>
        </w:rPr>
        <w:t>Protocol Requirements</w:t>
      </w:r>
      <w:bookmarkEnd w:id="90"/>
      <w:bookmarkEnd w:id="91"/>
    </w:p>
    <w:p w14:paraId="54152F05" w14:textId="77777777" w:rsidR="00072314" w:rsidRDefault="00072314" w:rsidP="00072314"/>
    <w:p w14:paraId="4BB9B4E6" w14:textId="77777777" w:rsidR="00072314" w:rsidRPr="00BB29B2" w:rsidRDefault="00072314" w:rsidP="00072314">
      <w:pPr>
        <w:pStyle w:val="Heading5"/>
        <w:keepNext w:val="0"/>
        <w:tabs>
          <w:tab w:val="clear" w:pos="900"/>
          <w:tab w:val="left" w:pos="709"/>
        </w:tabs>
        <w:spacing w:before="240"/>
        <w:rPr>
          <w:lang w:val="en-GB"/>
        </w:rPr>
      </w:pPr>
      <w:bookmarkStart w:id="92" w:name="_Toc35000618"/>
      <w:bookmarkStart w:id="93" w:name="_Toc380050579"/>
      <w:r w:rsidRPr="00BB29B2">
        <w:rPr>
          <w:lang w:val="en-GB"/>
        </w:rPr>
        <w:t>Electrical Requirements</w:t>
      </w:r>
      <w:bookmarkEnd w:id="92"/>
      <w:bookmarkEnd w:id="93"/>
    </w:p>
    <w:p w14:paraId="2E5DAC7B" w14:textId="77777777" w:rsidR="00072314" w:rsidRDefault="00072314" w:rsidP="00072314"/>
    <w:p w14:paraId="5AAEA4C0" w14:textId="77777777" w:rsidR="00072314" w:rsidRDefault="00072314" w:rsidP="00072314">
      <w:pPr>
        <w:pStyle w:val="Heading4"/>
        <w:keepNext w:val="0"/>
        <w:tabs>
          <w:tab w:val="clear" w:pos="900"/>
          <w:tab w:val="left" w:pos="709"/>
        </w:tabs>
        <w:spacing w:before="240"/>
        <w:rPr>
          <w:lang w:val="en-GB"/>
        </w:rPr>
      </w:pPr>
      <w:bookmarkStart w:id="94" w:name="_Toc481143826"/>
      <w:bookmarkStart w:id="95" w:name="_Toc35000619"/>
      <w:r>
        <w:rPr>
          <w:lang w:val="en-GB"/>
        </w:rPr>
        <w:t>“</w:t>
      </w:r>
      <w:bookmarkEnd w:id="94"/>
      <w:r>
        <w:rPr>
          <w:lang w:val="en-GB"/>
        </w:rPr>
        <w:t>LIN Bus xxx”</w:t>
      </w:r>
      <w:bookmarkEnd w:id="95"/>
    </w:p>
    <w:p w14:paraId="78F3512F" w14:textId="77777777" w:rsidR="00072314" w:rsidRPr="00BB29B2" w:rsidRDefault="00072314" w:rsidP="00072314">
      <w:pPr>
        <w:pStyle w:val="Heading5"/>
        <w:keepNext w:val="0"/>
        <w:tabs>
          <w:tab w:val="clear" w:pos="900"/>
          <w:tab w:val="left" w:pos="709"/>
        </w:tabs>
        <w:spacing w:before="240"/>
        <w:rPr>
          <w:lang w:val="en-GB"/>
        </w:rPr>
      </w:pPr>
      <w:bookmarkStart w:id="96" w:name="_Toc35000620"/>
      <w:r w:rsidRPr="00BB29B2">
        <w:rPr>
          <w:lang w:val="en-GB"/>
        </w:rPr>
        <w:t>Protocol Requirements</w:t>
      </w:r>
      <w:bookmarkEnd w:id="96"/>
    </w:p>
    <w:p w14:paraId="297E6672" w14:textId="77777777" w:rsidR="00072314" w:rsidRDefault="00072314" w:rsidP="00072314"/>
    <w:p w14:paraId="712CEC51" w14:textId="77777777" w:rsidR="00072314" w:rsidRPr="00BB29B2" w:rsidRDefault="00072314" w:rsidP="00072314">
      <w:pPr>
        <w:pStyle w:val="Heading6"/>
        <w:keepNext w:val="0"/>
        <w:tabs>
          <w:tab w:val="clear" w:pos="900"/>
          <w:tab w:val="left" w:pos="709"/>
        </w:tabs>
        <w:spacing w:before="240"/>
      </w:pPr>
      <w:bookmarkStart w:id="97" w:name="_Toc35000621"/>
      <w:r w:rsidRPr="00BB29B2">
        <w:t>Schedule Table</w:t>
      </w:r>
      <w:bookmarkEnd w:id="97"/>
    </w:p>
    <w:p w14:paraId="6372D583" w14:textId="77777777" w:rsidR="00072314" w:rsidRPr="008D3AB8" w:rsidRDefault="00072314" w:rsidP="00072314"/>
    <w:p w14:paraId="4775E69E" w14:textId="77777777" w:rsidR="00072314" w:rsidRPr="0008696C" w:rsidRDefault="00072314" w:rsidP="00072314">
      <w:pPr>
        <w:pStyle w:val="Heading5"/>
        <w:keepNext w:val="0"/>
        <w:tabs>
          <w:tab w:val="clear" w:pos="900"/>
          <w:tab w:val="left" w:pos="709"/>
        </w:tabs>
        <w:spacing w:before="240"/>
        <w:rPr>
          <w:sz w:val="20"/>
          <w:lang w:val="en-GB"/>
        </w:rPr>
      </w:pPr>
      <w:bookmarkStart w:id="98" w:name="_Toc35000622"/>
      <w:r w:rsidRPr="00BB29B2">
        <w:rPr>
          <w:lang w:val="en-GB"/>
        </w:rPr>
        <w:t>Electrical Requirements</w:t>
      </w:r>
      <w:bookmarkEnd w:id="98"/>
    </w:p>
    <w:p w14:paraId="111D280C" w14:textId="77777777" w:rsidR="00072314" w:rsidRDefault="00072314" w:rsidP="00072314"/>
    <w:p w14:paraId="26961660" w14:textId="77777777" w:rsidR="00072314" w:rsidRDefault="00072314" w:rsidP="00072314">
      <w:pPr>
        <w:pStyle w:val="Heading4"/>
        <w:keepNext w:val="0"/>
        <w:tabs>
          <w:tab w:val="clear" w:pos="900"/>
          <w:tab w:val="left" w:pos="709"/>
        </w:tabs>
        <w:spacing w:before="240"/>
        <w:rPr>
          <w:lang w:val="en-GB"/>
        </w:rPr>
      </w:pPr>
      <w:bookmarkStart w:id="99" w:name="_Toc481143827"/>
      <w:bookmarkStart w:id="100" w:name="_Toc35000623"/>
      <w:r>
        <w:rPr>
          <w:lang w:val="en-GB"/>
        </w:rPr>
        <w:t>“</w:t>
      </w:r>
      <w:r w:rsidRPr="00BB29B2">
        <w:rPr>
          <w:lang w:val="en-GB"/>
        </w:rPr>
        <w:t>Ethernet</w:t>
      </w:r>
      <w:bookmarkEnd w:id="99"/>
      <w:r>
        <w:rPr>
          <w:lang w:val="en-GB"/>
        </w:rPr>
        <w:t xml:space="preserve"> xxx”</w:t>
      </w:r>
      <w:bookmarkEnd w:id="100"/>
    </w:p>
    <w:p w14:paraId="66E51553" w14:textId="77777777" w:rsidR="00072314" w:rsidRDefault="00072314" w:rsidP="00072314">
      <w:pPr>
        <w:pStyle w:val="Heading3"/>
        <w:keepNext w:val="0"/>
        <w:tabs>
          <w:tab w:val="clear" w:pos="900"/>
          <w:tab w:val="left" w:pos="709"/>
          <w:tab w:val="left" w:pos="851"/>
        </w:tabs>
        <w:spacing w:before="240"/>
      </w:pPr>
      <w:bookmarkStart w:id="101" w:name="_Toc35000624"/>
      <w:r>
        <w:t>HW I/Os</w:t>
      </w:r>
      <w:bookmarkEnd w:id="101"/>
    </w:p>
    <w:p w14:paraId="7D6FF0AF" w14:textId="77777777" w:rsidR="00072314" w:rsidRDefault="00072314" w:rsidP="00072314">
      <w:pPr>
        <w:pStyle w:val="Heading4"/>
        <w:keepNext w:val="0"/>
        <w:tabs>
          <w:tab w:val="clear" w:pos="900"/>
          <w:tab w:val="left" w:pos="709"/>
        </w:tabs>
        <w:spacing w:before="240"/>
        <w:rPr>
          <w:lang w:val="en-GB"/>
        </w:rPr>
      </w:pPr>
      <w:bookmarkStart w:id="102" w:name="_Toc35000625"/>
      <w:r>
        <w:rPr>
          <w:lang w:val="en-GB"/>
        </w:rPr>
        <w:lastRenderedPageBreak/>
        <w:t>“HW I/O xxx”</w:t>
      </w:r>
      <w:bookmarkEnd w:id="89"/>
      <w:bookmarkEnd w:id="102"/>
    </w:p>
    <w:p w14:paraId="4A715A1E" w14:textId="77777777" w:rsidR="00072314" w:rsidRPr="003225C9" w:rsidRDefault="00072314" w:rsidP="00072314"/>
    <w:p w14:paraId="799B0424" w14:textId="77777777" w:rsidR="00072314" w:rsidRPr="00B16542" w:rsidRDefault="00072314" w:rsidP="00072314">
      <w:pPr>
        <w:pStyle w:val="Heading2"/>
        <w:spacing w:before="240"/>
      </w:pPr>
      <w:bookmarkStart w:id="103" w:name="_Signal_4"/>
      <w:bookmarkStart w:id="104" w:name="_Toc35000626"/>
      <w:bookmarkStart w:id="105" w:name="_Toc481143831"/>
      <w:bookmarkStart w:id="106" w:name="_Toc422994394"/>
      <w:bookmarkEnd w:id="103"/>
      <w:r w:rsidRPr="00B16542">
        <w:t>Requirements on Development Process</w:t>
      </w:r>
      <w:bookmarkEnd w:id="104"/>
      <w:bookmarkEnd w:id="105"/>
      <w:bookmarkEnd w:id="106"/>
    </w:p>
    <w:p w14:paraId="4AFAD1B6"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07" w:name="_Toc35000627"/>
      <w:bookmarkStart w:id="108" w:name="_Toc423616456"/>
      <w:r w:rsidRPr="00BB29B2">
        <w:rPr>
          <w:lang w:val="en-GB"/>
        </w:rPr>
        <w:lastRenderedPageBreak/>
        <w:t>Open Concerns</w:t>
      </w:r>
      <w:bookmarkEnd w:id="107"/>
    </w:p>
    <w:p w14:paraId="134C1E0B"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E8B7F89"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94730"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9CE94F"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AF529E"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0145D8"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1767E" w14:textId="77777777" w:rsidR="00072314" w:rsidRDefault="00072314" w:rsidP="001D18E6">
            <w:pPr>
              <w:pStyle w:val="Caption"/>
              <w:rPr>
                <w:lang w:val="en-GB"/>
              </w:rPr>
            </w:pPr>
            <w:r>
              <w:rPr>
                <w:lang w:val="en-GB"/>
              </w:rPr>
              <w:t>Solution</w:t>
            </w:r>
          </w:p>
        </w:tc>
      </w:tr>
      <w:tr w:rsidR="00072314" w14:paraId="7D74CBA8"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78A89AB6"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77442057" w14:textId="7B33F603" w:rsidR="00072314" w:rsidRDefault="001A3D69" w:rsidP="001D18E6">
            <w:r>
              <w:t>Mapping Bluetooth Low Energy signals to proper CAN/</w:t>
            </w:r>
            <w:proofErr w:type="spellStart"/>
            <w:r>
              <w:t>SoA</w:t>
            </w:r>
            <w:proofErr w:type="spellEnd"/>
            <w:r>
              <w:t xml:space="preserve"> signals</w:t>
            </w:r>
          </w:p>
        </w:tc>
        <w:tc>
          <w:tcPr>
            <w:tcW w:w="1843" w:type="dxa"/>
            <w:tcBorders>
              <w:top w:val="single" w:sz="4" w:space="0" w:color="auto"/>
              <w:left w:val="single" w:sz="4" w:space="0" w:color="auto"/>
              <w:bottom w:val="single" w:sz="4" w:space="0" w:color="auto"/>
              <w:right w:val="single" w:sz="4" w:space="0" w:color="auto"/>
            </w:tcBorders>
          </w:tcPr>
          <w:p w14:paraId="0B999CEC"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1F25D231" w14:textId="20C4F9F2"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08FD6E15" w14:textId="4E29483C" w:rsidR="00072314" w:rsidRDefault="00072314" w:rsidP="001D18E6"/>
        </w:tc>
      </w:tr>
      <w:tr w:rsidR="00072314" w14:paraId="53D08AA6"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04B5D66F"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4EF0111A" w14:textId="3E6EC260"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ACCF5CC"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53FE8DC4" w14:textId="2DF22B2A"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67917F61" w14:textId="77777777" w:rsidR="00072314" w:rsidRDefault="00072314" w:rsidP="001D18E6"/>
        </w:tc>
      </w:tr>
      <w:tr w:rsidR="00072314" w14:paraId="72E7260D" w14:textId="77777777" w:rsidTr="001D18E6">
        <w:tc>
          <w:tcPr>
            <w:tcW w:w="851" w:type="dxa"/>
            <w:tcBorders>
              <w:top w:val="single" w:sz="4" w:space="0" w:color="auto"/>
              <w:left w:val="single" w:sz="4" w:space="0" w:color="auto"/>
              <w:bottom w:val="single" w:sz="4" w:space="0" w:color="auto"/>
              <w:right w:val="single" w:sz="4" w:space="0" w:color="auto"/>
            </w:tcBorders>
          </w:tcPr>
          <w:p w14:paraId="0263D70D"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4B3DD1E8" w14:textId="176D9A4D"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1DAA965D"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457398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11472F1D" w14:textId="77777777" w:rsidR="00072314" w:rsidRDefault="00072314" w:rsidP="001D18E6"/>
        </w:tc>
      </w:tr>
      <w:tr w:rsidR="00072314" w14:paraId="5FC50E0E" w14:textId="77777777" w:rsidTr="001D18E6">
        <w:tc>
          <w:tcPr>
            <w:tcW w:w="851" w:type="dxa"/>
            <w:tcBorders>
              <w:top w:val="single" w:sz="4" w:space="0" w:color="auto"/>
              <w:left w:val="single" w:sz="4" w:space="0" w:color="auto"/>
              <w:bottom w:val="single" w:sz="4" w:space="0" w:color="auto"/>
              <w:right w:val="single" w:sz="4" w:space="0" w:color="auto"/>
            </w:tcBorders>
          </w:tcPr>
          <w:p w14:paraId="28ABBB9B"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5F48FEF3"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E69A1B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56DE9D6"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64B06FFC" w14:textId="77777777" w:rsidR="00072314" w:rsidRDefault="00072314" w:rsidP="001D18E6"/>
        </w:tc>
      </w:tr>
    </w:tbl>
    <w:p w14:paraId="25B9246D" w14:textId="77777777" w:rsidR="00072314" w:rsidRPr="00B36D98" w:rsidRDefault="00072314" w:rsidP="00072314">
      <w:pPr>
        <w:pStyle w:val="Caption"/>
        <w:rPr>
          <w:lang w:val="en-GB"/>
        </w:rPr>
      </w:pPr>
      <w:bookmarkStart w:id="109" w:name="_Toc468813035"/>
      <w:bookmarkStart w:id="110" w:name="_Toc35000675"/>
      <w:bookmarkStart w:id="111" w:name="_Toc520108491"/>
      <w:bookmarkStart w:id="112" w:name="_Toc471490047"/>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09"/>
      <w:bookmarkEnd w:id="110"/>
      <w:bookmarkEnd w:id="111"/>
      <w:bookmarkEnd w:id="112"/>
    </w:p>
    <w:p w14:paraId="4AB72E4E"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13" w:name="_Toc35000628"/>
      <w:bookmarkStart w:id="114" w:name="_Toc422994348"/>
      <w:r w:rsidRPr="00BB29B2">
        <w:rPr>
          <w:lang w:val="en-GB"/>
        </w:rPr>
        <w:lastRenderedPageBreak/>
        <w:t>Revision History</w:t>
      </w:r>
      <w:bookmarkEnd w:id="113"/>
    </w:p>
    <w:p w14:paraId="707855D4" w14:textId="77777777"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1352"/>
        <w:gridCol w:w="4743"/>
        <w:gridCol w:w="1276"/>
        <w:gridCol w:w="1667"/>
      </w:tblGrid>
      <w:tr w:rsidR="00072314" w:rsidRPr="005D5B0A" w14:paraId="0824A0A7" w14:textId="77777777" w:rsidTr="001A3D69">
        <w:tc>
          <w:tcPr>
            <w:tcW w:w="1163" w:type="dxa"/>
            <w:shd w:val="clear" w:color="auto" w:fill="D9D9D9" w:themeFill="background1" w:themeFillShade="D9"/>
            <w:hideMark/>
          </w:tcPr>
          <w:p w14:paraId="53818AA5" w14:textId="77777777" w:rsidR="00072314" w:rsidRPr="005D5B0A" w:rsidRDefault="00072314" w:rsidP="001D18E6">
            <w:pPr>
              <w:pStyle w:val="Caption"/>
            </w:pPr>
            <w:r w:rsidRPr="005D5B0A">
              <w:rPr>
                <w:lang w:val="en-GB"/>
              </w:rPr>
              <w:t>Rev</w:t>
            </w:r>
            <w:proofErr w:type="spellStart"/>
            <w:r w:rsidRPr="005D5B0A">
              <w:t>ision</w:t>
            </w:r>
            <w:proofErr w:type="spellEnd"/>
          </w:p>
        </w:tc>
        <w:tc>
          <w:tcPr>
            <w:tcW w:w="1352" w:type="dxa"/>
            <w:shd w:val="clear" w:color="auto" w:fill="D9D9D9" w:themeFill="background1" w:themeFillShade="D9"/>
            <w:hideMark/>
          </w:tcPr>
          <w:p w14:paraId="2BB0B3AF" w14:textId="77777777" w:rsidR="00072314" w:rsidRPr="005D5B0A" w:rsidRDefault="00072314" w:rsidP="001D18E6">
            <w:pPr>
              <w:pStyle w:val="Caption"/>
              <w:rPr>
                <w:lang w:val="en-GB"/>
              </w:rPr>
            </w:pPr>
            <w:r w:rsidRPr="005D5B0A">
              <w:rPr>
                <w:lang w:val="en-GB"/>
              </w:rPr>
              <w:t>Date</w:t>
            </w:r>
          </w:p>
        </w:tc>
        <w:tc>
          <w:tcPr>
            <w:tcW w:w="4743" w:type="dxa"/>
            <w:shd w:val="clear" w:color="auto" w:fill="D9D9D9" w:themeFill="background1" w:themeFillShade="D9"/>
            <w:hideMark/>
          </w:tcPr>
          <w:p w14:paraId="34EA0EF3"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24C59F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162442D5" w14:textId="77777777" w:rsidR="00072314" w:rsidRPr="005D5B0A" w:rsidRDefault="00072314" w:rsidP="001D18E6">
            <w:pPr>
              <w:pStyle w:val="Caption"/>
              <w:rPr>
                <w:lang w:val="en-GB"/>
              </w:rPr>
            </w:pPr>
            <w:r w:rsidRPr="005D5B0A">
              <w:rPr>
                <w:lang w:val="en-GB"/>
              </w:rPr>
              <w:t>Responsible</w:t>
            </w:r>
          </w:p>
        </w:tc>
      </w:tr>
      <w:tr w:rsidR="00072314" w:rsidRPr="005D5B0A" w14:paraId="569C60B4" w14:textId="77777777" w:rsidTr="001A3D69">
        <w:tc>
          <w:tcPr>
            <w:tcW w:w="1163" w:type="dxa"/>
            <w:hideMark/>
          </w:tcPr>
          <w:p w14:paraId="0033CDC9" w14:textId="58CC4309" w:rsidR="00072314" w:rsidRPr="005D5B0A" w:rsidRDefault="001A3D69" w:rsidP="001D18E6">
            <w:pPr>
              <w:jc w:val="center"/>
              <w:rPr>
                <w:snapToGrid w:val="0"/>
              </w:rPr>
            </w:pPr>
            <w:r>
              <w:rPr>
                <w:snapToGrid w:val="0"/>
              </w:rPr>
              <w:t>FIS REV 1</w:t>
            </w:r>
          </w:p>
        </w:tc>
        <w:tc>
          <w:tcPr>
            <w:tcW w:w="1352" w:type="dxa"/>
          </w:tcPr>
          <w:p w14:paraId="5E6A4473" w14:textId="3C288674" w:rsidR="00072314" w:rsidRPr="005D5B0A" w:rsidRDefault="001A3D69" w:rsidP="001D18E6">
            <w:pPr>
              <w:jc w:val="center"/>
              <w:rPr>
                <w:snapToGrid w:val="0"/>
              </w:rPr>
            </w:pPr>
            <w:r>
              <w:rPr>
                <w:snapToGrid w:val="0"/>
              </w:rPr>
              <w:t>3/4/2021</w:t>
            </w:r>
          </w:p>
        </w:tc>
        <w:tc>
          <w:tcPr>
            <w:tcW w:w="4743" w:type="dxa"/>
            <w:hideMark/>
          </w:tcPr>
          <w:p w14:paraId="2DD0E4F8" w14:textId="77777777" w:rsidR="00072314" w:rsidRPr="005D5B0A" w:rsidRDefault="00072314" w:rsidP="001D18E6">
            <w:pPr>
              <w:pStyle w:val="Header"/>
              <w:rPr>
                <w:snapToGrid w:val="0"/>
              </w:rPr>
            </w:pPr>
            <w:r w:rsidRPr="005D5B0A">
              <w:rPr>
                <w:snapToGrid w:val="0"/>
              </w:rPr>
              <w:t>Initial version</w:t>
            </w:r>
          </w:p>
        </w:tc>
        <w:tc>
          <w:tcPr>
            <w:tcW w:w="1276" w:type="dxa"/>
          </w:tcPr>
          <w:p w14:paraId="41ECC341" w14:textId="77777777" w:rsidR="00072314" w:rsidRPr="005D5B0A" w:rsidRDefault="00072314" w:rsidP="001D18E6">
            <w:pPr>
              <w:rPr>
                <w:snapToGrid w:val="0"/>
              </w:rPr>
            </w:pPr>
          </w:p>
        </w:tc>
        <w:tc>
          <w:tcPr>
            <w:tcW w:w="1667" w:type="dxa"/>
            <w:hideMark/>
          </w:tcPr>
          <w:p w14:paraId="330B6131" w14:textId="1FC0B02C" w:rsidR="00072314" w:rsidRPr="005D5B0A" w:rsidRDefault="00072314" w:rsidP="001D18E6">
            <w:pPr>
              <w:rPr>
                <w:snapToGrid w:val="0"/>
              </w:rPr>
            </w:pPr>
          </w:p>
        </w:tc>
      </w:tr>
      <w:tr w:rsidR="00072314" w:rsidRPr="005D5B0A" w14:paraId="55AC4D76" w14:textId="77777777" w:rsidTr="001A3D69">
        <w:tc>
          <w:tcPr>
            <w:tcW w:w="1163" w:type="dxa"/>
          </w:tcPr>
          <w:p w14:paraId="4836B34E" w14:textId="0572A54D" w:rsidR="00072314" w:rsidRPr="005D5B0A" w:rsidRDefault="001A3D69" w:rsidP="001D18E6">
            <w:pPr>
              <w:jc w:val="center"/>
              <w:rPr>
                <w:snapToGrid w:val="0"/>
              </w:rPr>
            </w:pPr>
            <w:r>
              <w:rPr>
                <w:snapToGrid w:val="0"/>
              </w:rPr>
              <w:t>FIS REV 2</w:t>
            </w:r>
          </w:p>
        </w:tc>
        <w:tc>
          <w:tcPr>
            <w:tcW w:w="1352" w:type="dxa"/>
          </w:tcPr>
          <w:p w14:paraId="75898FF9" w14:textId="4BFCDFCF" w:rsidR="00072314" w:rsidRPr="005D5B0A" w:rsidRDefault="001A3D69" w:rsidP="001D18E6">
            <w:pPr>
              <w:jc w:val="center"/>
              <w:rPr>
                <w:snapToGrid w:val="0"/>
              </w:rPr>
            </w:pPr>
            <w:r>
              <w:rPr>
                <w:snapToGrid w:val="0"/>
              </w:rPr>
              <w:t>6/8/2021</w:t>
            </w:r>
          </w:p>
        </w:tc>
        <w:tc>
          <w:tcPr>
            <w:tcW w:w="4743" w:type="dxa"/>
          </w:tcPr>
          <w:p w14:paraId="39653F17" w14:textId="5EA4D71C" w:rsidR="00072314" w:rsidRPr="005D5B0A" w:rsidRDefault="001A3D69" w:rsidP="001D18E6">
            <w:pPr>
              <w:pStyle w:val="Header"/>
              <w:rPr>
                <w:snapToGrid w:val="0"/>
              </w:rPr>
            </w:pPr>
            <w:r>
              <w:rPr>
                <w:snapToGrid w:val="0"/>
              </w:rPr>
              <w:t xml:space="preserve">Updated Signals and </w:t>
            </w:r>
            <w:proofErr w:type="spellStart"/>
            <w:r>
              <w:rPr>
                <w:snapToGrid w:val="0"/>
              </w:rPr>
              <w:t>SoA</w:t>
            </w:r>
            <w:proofErr w:type="spellEnd"/>
            <w:r>
              <w:rPr>
                <w:snapToGrid w:val="0"/>
              </w:rPr>
              <w:t xml:space="preserve"> APIs</w:t>
            </w:r>
          </w:p>
        </w:tc>
        <w:tc>
          <w:tcPr>
            <w:tcW w:w="1276" w:type="dxa"/>
          </w:tcPr>
          <w:p w14:paraId="7C32241A" w14:textId="77777777" w:rsidR="00072314" w:rsidRPr="005D5B0A" w:rsidRDefault="00072314" w:rsidP="001D18E6">
            <w:pPr>
              <w:rPr>
                <w:snapToGrid w:val="0"/>
              </w:rPr>
            </w:pPr>
          </w:p>
        </w:tc>
        <w:tc>
          <w:tcPr>
            <w:tcW w:w="1667" w:type="dxa"/>
          </w:tcPr>
          <w:p w14:paraId="2A9FF5FA" w14:textId="77777777" w:rsidR="00072314" w:rsidRPr="005D5B0A" w:rsidRDefault="00072314" w:rsidP="001D18E6">
            <w:pPr>
              <w:rPr>
                <w:snapToGrid w:val="0"/>
              </w:rPr>
            </w:pPr>
          </w:p>
        </w:tc>
      </w:tr>
    </w:tbl>
    <w:p w14:paraId="4E24994F" w14:textId="77777777" w:rsidR="00072314" w:rsidRPr="00F4766E" w:rsidRDefault="00072314" w:rsidP="00072314">
      <w:pPr>
        <w:pStyle w:val="Heading2"/>
        <w:spacing w:before="240"/>
        <w:rPr>
          <w:vanish/>
        </w:rPr>
      </w:pPr>
      <w:r w:rsidRPr="00F4766E">
        <w:rPr>
          <w:vanish/>
        </w:rPr>
        <w:t>Template Revisions</w:t>
      </w:r>
      <w:bookmarkStart w:id="115" w:name="_Toc426532436"/>
      <w:bookmarkStart w:id="116" w:name="_Toc446402368"/>
      <w:bookmarkStart w:id="117" w:name="_Toc446425676"/>
      <w:bookmarkStart w:id="118" w:name="_Toc451775260"/>
      <w:bookmarkStart w:id="119" w:name="_Toc455752516"/>
      <w:bookmarkStart w:id="120" w:name="_Toc456346098"/>
      <w:bookmarkStart w:id="121" w:name="_Toc460940913"/>
      <w:bookmarkStart w:id="122" w:name="_Toc462743835"/>
      <w:bookmarkStart w:id="123" w:name="_Toc462744059"/>
      <w:bookmarkStart w:id="124" w:name="_Toc462744254"/>
      <w:bookmarkStart w:id="125" w:name="_Toc471489767"/>
      <w:bookmarkStart w:id="126" w:name="_Toc471489845"/>
      <w:bookmarkStart w:id="127" w:name="_Toc471490161"/>
      <w:bookmarkStart w:id="128" w:name="_Toc472077557"/>
      <w:bookmarkStart w:id="129" w:name="_Toc472077929"/>
      <w:bookmarkStart w:id="130" w:name="_Toc472080300"/>
      <w:bookmarkStart w:id="131" w:name="_Toc472490846"/>
      <w:bookmarkStart w:id="132" w:name="_Toc472695880"/>
      <w:bookmarkStart w:id="133" w:name="_Toc472696449"/>
      <w:bookmarkStart w:id="134" w:name="_Toc473705155"/>
      <w:bookmarkStart w:id="135" w:name="_Toc481143834"/>
      <w:bookmarkStart w:id="136" w:name="_Toc473894793"/>
      <w:bookmarkStart w:id="137" w:name="_Toc473895357"/>
      <w:bookmarkStart w:id="138" w:name="_Toc482085285"/>
      <w:bookmarkStart w:id="139" w:name="_Toc482085343"/>
      <w:bookmarkStart w:id="140" w:name="_Toc488828527"/>
      <w:bookmarkStart w:id="141" w:name="_Toc488828585"/>
      <w:bookmarkStart w:id="142" w:name="_Toc488842677"/>
      <w:bookmarkStart w:id="143" w:name="_Toc488842868"/>
      <w:bookmarkStart w:id="144" w:name="_Toc488842996"/>
      <w:bookmarkStart w:id="145" w:name="_Toc492467814"/>
      <w:bookmarkStart w:id="146" w:name="_Toc492467906"/>
      <w:bookmarkStart w:id="147" w:name="_Toc495419623"/>
      <w:bookmarkStart w:id="148" w:name="_Toc495419793"/>
      <w:bookmarkStart w:id="149" w:name="_Toc495501362"/>
      <w:bookmarkStart w:id="150" w:name="_Toc495501740"/>
      <w:bookmarkStart w:id="151" w:name="_Toc495501837"/>
      <w:bookmarkStart w:id="152" w:name="_Toc495570271"/>
      <w:bookmarkStart w:id="153" w:name="_Toc495575622"/>
      <w:bookmarkStart w:id="154" w:name="_Toc498099617"/>
      <w:bookmarkStart w:id="155" w:name="_Toc498341580"/>
      <w:bookmarkStart w:id="156" w:name="_Toc498414151"/>
      <w:bookmarkStart w:id="157" w:name="_Toc499221208"/>
      <w:bookmarkStart w:id="158" w:name="_Toc499554719"/>
      <w:bookmarkStart w:id="159" w:name="_Toc499656451"/>
      <w:bookmarkStart w:id="160" w:name="_Toc518288164"/>
      <w:bookmarkStart w:id="161" w:name="_Toc518288312"/>
      <w:bookmarkStart w:id="162" w:name="_Toc520106256"/>
      <w:bookmarkStart w:id="163" w:name="_Toc520108456"/>
      <w:bookmarkStart w:id="164" w:name="_Toc520201040"/>
      <w:bookmarkStart w:id="165" w:name="_Toc520203506"/>
      <w:bookmarkStart w:id="166" w:name="_Toc520203718"/>
      <w:bookmarkStart w:id="167" w:name="_Toc520204233"/>
      <w:bookmarkStart w:id="168" w:name="_Toc521190452"/>
      <w:bookmarkStart w:id="169" w:name="_Toc534371528"/>
      <w:bookmarkStart w:id="170" w:name="_Toc534373706"/>
      <w:bookmarkStart w:id="171" w:name="_Toc536013176"/>
      <w:bookmarkStart w:id="172" w:name="_Toc536016076"/>
      <w:bookmarkStart w:id="173" w:name="_Toc536800583"/>
      <w:bookmarkStart w:id="174" w:name="_Toc258763"/>
      <w:bookmarkStart w:id="175" w:name="_Toc259756"/>
      <w:bookmarkStart w:id="176" w:name="_Toc1128357"/>
      <w:bookmarkStart w:id="177" w:name="_Toc3562956"/>
      <w:bookmarkStart w:id="178" w:name="_Toc5830375"/>
      <w:bookmarkStart w:id="179" w:name="_Toc5869713"/>
      <w:bookmarkStart w:id="180" w:name="_Toc10186525"/>
      <w:bookmarkStart w:id="181" w:name="_Toc10204809"/>
      <w:bookmarkStart w:id="182" w:name="_Toc10206190"/>
      <w:bookmarkStart w:id="183" w:name="_Toc10215745"/>
      <w:bookmarkStart w:id="184" w:name="_Toc12638433"/>
      <w:bookmarkStart w:id="185" w:name="_Toc12639481"/>
      <w:bookmarkStart w:id="186" w:name="_Toc12868707"/>
      <w:bookmarkStart w:id="187" w:name="_Toc12959293"/>
      <w:bookmarkStart w:id="188" w:name="_Toc12962660"/>
      <w:bookmarkStart w:id="189" w:name="_Toc19091536"/>
      <w:bookmarkStart w:id="190" w:name="_Toc21524595"/>
      <w:bookmarkStart w:id="191" w:name="_Toc21531625"/>
      <w:bookmarkStart w:id="192" w:name="_Toc22917805"/>
      <w:bookmarkStart w:id="193" w:name="_Toc22917932"/>
      <w:bookmarkStart w:id="194" w:name="_Toc23857197"/>
      <w:bookmarkStart w:id="195" w:name="_Toc23857323"/>
      <w:bookmarkStart w:id="196" w:name="_Toc23857736"/>
      <w:bookmarkStart w:id="197" w:name="_Toc23858554"/>
      <w:bookmarkStart w:id="198" w:name="_Toc23863524"/>
      <w:bookmarkStart w:id="199" w:name="_Toc23967856"/>
      <w:bookmarkStart w:id="200" w:name="_Toc26362094"/>
      <w:bookmarkStart w:id="201" w:name="_Toc26371778"/>
      <w:bookmarkStart w:id="202" w:name="_Toc26437961"/>
      <w:bookmarkStart w:id="203" w:name="_Toc29286885"/>
      <w:bookmarkStart w:id="204" w:name="_Toc29293079"/>
      <w:bookmarkStart w:id="205" w:name="_Toc29294596"/>
      <w:bookmarkStart w:id="206" w:name="_Toc32412031"/>
      <w:bookmarkStart w:id="207" w:name="_Toc32419149"/>
      <w:bookmarkStart w:id="208" w:name="_Toc34409275"/>
      <w:bookmarkStart w:id="209" w:name="_Toc34638479"/>
      <w:bookmarkStart w:id="210" w:name="_Toc34641783"/>
      <w:bookmarkStart w:id="211" w:name="_Toc34668754"/>
      <w:bookmarkStart w:id="212" w:name="_Toc34913822"/>
      <w:bookmarkStart w:id="213" w:name="_Toc34990598"/>
      <w:bookmarkStart w:id="214" w:name="_Toc3500062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6D1A45B0"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5DACD192" w14:textId="77777777" w:rsidTr="001D18E6">
        <w:trPr>
          <w:hidden/>
        </w:trPr>
        <w:tc>
          <w:tcPr>
            <w:tcW w:w="993" w:type="dxa"/>
            <w:shd w:val="clear" w:color="auto" w:fill="D9D9D9" w:themeFill="background1" w:themeFillShade="D9"/>
          </w:tcPr>
          <w:p w14:paraId="23F0508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554EDC01" w14:textId="77777777" w:rsidR="00072314" w:rsidRPr="005D5B0A" w:rsidRDefault="00072314" w:rsidP="001D18E6">
            <w:pPr>
              <w:pStyle w:val="Caption"/>
              <w:rPr>
                <w:vanish/>
                <w:lang w:val="en-GB"/>
              </w:rPr>
            </w:pPr>
            <w:r w:rsidRPr="005D5B0A">
              <w:rPr>
                <w:vanish/>
                <w:lang w:val="en-GB"/>
              </w:rPr>
              <w:t>Rev.</w:t>
            </w:r>
          </w:p>
          <w:p w14:paraId="4D5B07B3" w14:textId="77777777" w:rsidR="00072314" w:rsidRPr="005D5B0A" w:rsidRDefault="00072314" w:rsidP="001D18E6">
            <w:pPr>
              <w:jc w:val="center"/>
              <w:rPr>
                <w:vanish/>
              </w:rPr>
            </w:pPr>
          </w:p>
        </w:tc>
        <w:tc>
          <w:tcPr>
            <w:tcW w:w="993" w:type="dxa"/>
            <w:shd w:val="clear" w:color="auto" w:fill="D9D9D9" w:themeFill="background1" w:themeFillShade="D9"/>
          </w:tcPr>
          <w:p w14:paraId="3843491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08583394"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3ABF7308" w14:textId="77777777" w:rsidR="00072314" w:rsidRPr="005D5B0A" w:rsidRDefault="00072314" w:rsidP="001D18E6">
            <w:pPr>
              <w:pStyle w:val="Caption"/>
              <w:rPr>
                <w:vanish/>
                <w:lang w:val="en-GB"/>
              </w:rPr>
            </w:pPr>
            <w:r w:rsidRPr="005D5B0A">
              <w:rPr>
                <w:vanish/>
                <w:lang w:val="en-GB"/>
              </w:rPr>
              <w:t>Responsible</w:t>
            </w:r>
          </w:p>
        </w:tc>
      </w:tr>
      <w:tr w:rsidR="00072314" w:rsidRPr="005D5B0A" w14:paraId="542EE64E" w14:textId="77777777" w:rsidTr="001D18E6">
        <w:trPr>
          <w:hidden/>
        </w:trPr>
        <w:tc>
          <w:tcPr>
            <w:tcW w:w="993" w:type="dxa"/>
          </w:tcPr>
          <w:p w14:paraId="49F0BBCF" w14:textId="77777777" w:rsidR="00072314" w:rsidRPr="005D5B0A" w:rsidRDefault="00072314" w:rsidP="001D18E6">
            <w:pPr>
              <w:jc w:val="center"/>
              <w:rPr>
                <w:snapToGrid w:val="0"/>
                <w:vanish/>
              </w:rPr>
            </w:pPr>
            <w:r w:rsidRPr="005D5B0A">
              <w:rPr>
                <w:snapToGrid w:val="0"/>
                <w:vanish/>
              </w:rPr>
              <w:t>0</w:t>
            </w:r>
          </w:p>
        </w:tc>
        <w:tc>
          <w:tcPr>
            <w:tcW w:w="850" w:type="dxa"/>
          </w:tcPr>
          <w:p w14:paraId="3361D203" w14:textId="77777777" w:rsidR="00072314" w:rsidRPr="005D5B0A" w:rsidRDefault="00072314" w:rsidP="001D18E6">
            <w:pPr>
              <w:jc w:val="center"/>
              <w:rPr>
                <w:snapToGrid w:val="0"/>
                <w:vanish/>
              </w:rPr>
            </w:pPr>
            <w:r w:rsidRPr="005D5B0A">
              <w:rPr>
                <w:snapToGrid w:val="0"/>
                <w:vanish/>
              </w:rPr>
              <w:t>2</w:t>
            </w:r>
          </w:p>
        </w:tc>
        <w:tc>
          <w:tcPr>
            <w:tcW w:w="993" w:type="dxa"/>
          </w:tcPr>
          <w:p w14:paraId="4AC28073" w14:textId="77777777" w:rsidR="00072314" w:rsidRPr="005D5B0A" w:rsidRDefault="00072314" w:rsidP="001D18E6">
            <w:pPr>
              <w:jc w:val="center"/>
              <w:rPr>
                <w:snapToGrid w:val="0"/>
                <w:vanish/>
              </w:rPr>
            </w:pPr>
            <w:r w:rsidRPr="005D5B0A">
              <w:rPr>
                <w:snapToGrid w:val="0"/>
                <w:vanish/>
              </w:rPr>
              <w:t>2015-08-05</w:t>
            </w:r>
          </w:p>
        </w:tc>
        <w:tc>
          <w:tcPr>
            <w:tcW w:w="5669" w:type="dxa"/>
          </w:tcPr>
          <w:p w14:paraId="22C6A0E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3918AC8B"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02A0216C" w14:textId="77777777" w:rsidR="00072314" w:rsidRPr="005D5B0A" w:rsidRDefault="00072314" w:rsidP="001D18E6">
            <w:pPr>
              <w:rPr>
                <w:snapToGrid w:val="0"/>
                <w:vanish/>
              </w:rPr>
            </w:pPr>
            <w:r w:rsidRPr="005D5B0A">
              <w:rPr>
                <w:snapToGrid w:val="0"/>
                <w:vanish/>
              </w:rPr>
              <w:t>Awegman1</w:t>
            </w:r>
          </w:p>
        </w:tc>
      </w:tr>
      <w:tr w:rsidR="00072314" w:rsidRPr="005D5B0A" w14:paraId="59D75ED8" w14:textId="77777777" w:rsidTr="001D18E6">
        <w:trPr>
          <w:hidden/>
        </w:trPr>
        <w:tc>
          <w:tcPr>
            <w:tcW w:w="993" w:type="dxa"/>
          </w:tcPr>
          <w:p w14:paraId="26460F6A" w14:textId="77777777" w:rsidR="00072314" w:rsidRPr="005D5B0A" w:rsidRDefault="00072314" w:rsidP="001D18E6">
            <w:pPr>
              <w:jc w:val="center"/>
              <w:rPr>
                <w:snapToGrid w:val="0"/>
                <w:vanish/>
              </w:rPr>
            </w:pPr>
            <w:r w:rsidRPr="005D5B0A">
              <w:rPr>
                <w:snapToGrid w:val="0"/>
                <w:vanish/>
              </w:rPr>
              <w:t>1</w:t>
            </w:r>
          </w:p>
        </w:tc>
        <w:tc>
          <w:tcPr>
            <w:tcW w:w="850" w:type="dxa"/>
          </w:tcPr>
          <w:p w14:paraId="68CA0E27" w14:textId="77777777" w:rsidR="00072314" w:rsidRPr="005D5B0A" w:rsidRDefault="00072314" w:rsidP="001D18E6">
            <w:pPr>
              <w:jc w:val="center"/>
              <w:rPr>
                <w:snapToGrid w:val="0"/>
                <w:vanish/>
              </w:rPr>
            </w:pPr>
            <w:r w:rsidRPr="005D5B0A">
              <w:rPr>
                <w:snapToGrid w:val="0"/>
                <w:vanish/>
              </w:rPr>
              <w:t>0</w:t>
            </w:r>
          </w:p>
        </w:tc>
        <w:tc>
          <w:tcPr>
            <w:tcW w:w="993" w:type="dxa"/>
          </w:tcPr>
          <w:p w14:paraId="2A8DD44C" w14:textId="77777777" w:rsidR="00072314" w:rsidRPr="005D5B0A" w:rsidRDefault="00072314" w:rsidP="001D18E6">
            <w:pPr>
              <w:jc w:val="center"/>
              <w:rPr>
                <w:snapToGrid w:val="0"/>
                <w:vanish/>
              </w:rPr>
            </w:pPr>
            <w:r w:rsidRPr="005D5B0A">
              <w:rPr>
                <w:snapToGrid w:val="0"/>
                <w:vanish/>
              </w:rPr>
              <w:t>2015-11-16</w:t>
            </w:r>
          </w:p>
        </w:tc>
        <w:tc>
          <w:tcPr>
            <w:tcW w:w="5669" w:type="dxa"/>
          </w:tcPr>
          <w:p w14:paraId="1E16313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5469E68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DBD14E4" w14:textId="77777777" w:rsidR="00072314" w:rsidRPr="005D5B0A" w:rsidRDefault="00072314" w:rsidP="001D18E6">
            <w:pPr>
              <w:rPr>
                <w:snapToGrid w:val="0"/>
                <w:vanish/>
              </w:rPr>
            </w:pPr>
            <w:r w:rsidRPr="005D5B0A">
              <w:rPr>
                <w:snapToGrid w:val="0"/>
                <w:vanish/>
              </w:rPr>
              <w:t>Awegman1</w:t>
            </w:r>
          </w:p>
        </w:tc>
      </w:tr>
      <w:tr w:rsidR="00072314" w:rsidRPr="005D5B0A" w14:paraId="7A1F8191" w14:textId="77777777" w:rsidTr="001D18E6">
        <w:trPr>
          <w:hidden/>
        </w:trPr>
        <w:tc>
          <w:tcPr>
            <w:tcW w:w="993" w:type="dxa"/>
          </w:tcPr>
          <w:p w14:paraId="365E7397" w14:textId="77777777" w:rsidR="00072314" w:rsidRPr="005D5B0A" w:rsidRDefault="00072314" w:rsidP="001D18E6">
            <w:pPr>
              <w:jc w:val="center"/>
              <w:rPr>
                <w:snapToGrid w:val="0"/>
                <w:vanish/>
              </w:rPr>
            </w:pPr>
            <w:r w:rsidRPr="005D5B0A">
              <w:rPr>
                <w:snapToGrid w:val="0"/>
                <w:vanish/>
              </w:rPr>
              <w:t>1</w:t>
            </w:r>
          </w:p>
        </w:tc>
        <w:tc>
          <w:tcPr>
            <w:tcW w:w="850" w:type="dxa"/>
          </w:tcPr>
          <w:p w14:paraId="608529A4" w14:textId="77777777" w:rsidR="00072314" w:rsidRPr="005D5B0A" w:rsidRDefault="00072314" w:rsidP="001D18E6">
            <w:pPr>
              <w:jc w:val="center"/>
              <w:rPr>
                <w:snapToGrid w:val="0"/>
                <w:vanish/>
              </w:rPr>
            </w:pPr>
            <w:r w:rsidRPr="005D5B0A">
              <w:rPr>
                <w:snapToGrid w:val="0"/>
                <w:vanish/>
              </w:rPr>
              <w:t>1</w:t>
            </w:r>
          </w:p>
        </w:tc>
        <w:tc>
          <w:tcPr>
            <w:tcW w:w="993" w:type="dxa"/>
          </w:tcPr>
          <w:p w14:paraId="6F9B64D9" w14:textId="77777777" w:rsidR="00072314" w:rsidRPr="005D5B0A" w:rsidRDefault="00072314" w:rsidP="001D18E6">
            <w:pPr>
              <w:jc w:val="center"/>
              <w:rPr>
                <w:snapToGrid w:val="0"/>
                <w:vanish/>
              </w:rPr>
            </w:pPr>
            <w:r w:rsidRPr="005D5B0A">
              <w:rPr>
                <w:snapToGrid w:val="0"/>
                <w:vanish/>
              </w:rPr>
              <w:t>2016-03-02</w:t>
            </w:r>
          </w:p>
        </w:tc>
        <w:tc>
          <w:tcPr>
            <w:tcW w:w="5669" w:type="dxa"/>
          </w:tcPr>
          <w:p w14:paraId="3778C4BB"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2F2002FD" w14:textId="77777777" w:rsidR="00072314" w:rsidRPr="005D5B0A" w:rsidRDefault="00072314" w:rsidP="001D18E6">
            <w:pPr>
              <w:rPr>
                <w:snapToGrid w:val="0"/>
                <w:vanish/>
              </w:rPr>
            </w:pPr>
            <w:r w:rsidRPr="005D5B0A">
              <w:rPr>
                <w:snapToGrid w:val="0"/>
                <w:vanish/>
              </w:rPr>
              <w:t>Jbaden1</w:t>
            </w:r>
          </w:p>
        </w:tc>
      </w:tr>
      <w:tr w:rsidR="00072314" w:rsidRPr="005D5B0A" w14:paraId="314A7093" w14:textId="77777777" w:rsidTr="001D18E6">
        <w:trPr>
          <w:hidden/>
        </w:trPr>
        <w:tc>
          <w:tcPr>
            <w:tcW w:w="993" w:type="dxa"/>
          </w:tcPr>
          <w:p w14:paraId="25BA99D4" w14:textId="77777777" w:rsidR="00072314" w:rsidRPr="005D5B0A" w:rsidRDefault="00072314" w:rsidP="001D18E6">
            <w:pPr>
              <w:jc w:val="center"/>
              <w:rPr>
                <w:snapToGrid w:val="0"/>
                <w:vanish/>
              </w:rPr>
            </w:pPr>
            <w:r w:rsidRPr="005D5B0A">
              <w:rPr>
                <w:snapToGrid w:val="0"/>
                <w:vanish/>
              </w:rPr>
              <w:t>1</w:t>
            </w:r>
          </w:p>
        </w:tc>
        <w:tc>
          <w:tcPr>
            <w:tcW w:w="850" w:type="dxa"/>
          </w:tcPr>
          <w:p w14:paraId="02AC2120" w14:textId="77777777" w:rsidR="00072314" w:rsidRPr="005D5B0A" w:rsidRDefault="00072314" w:rsidP="001D18E6">
            <w:pPr>
              <w:jc w:val="center"/>
              <w:rPr>
                <w:snapToGrid w:val="0"/>
                <w:vanish/>
              </w:rPr>
            </w:pPr>
            <w:r w:rsidRPr="005D5B0A">
              <w:rPr>
                <w:snapToGrid w:val="0"/>
                <w:vanish/>
              </w:rPr>
              <w:t>2</w:t>
            </w:r>
          </w:p>
        </w:tc>
        <w:tc>
          <w:tcPr>
            <w:tcW w:w="993" w:type="dxa"/>
          </w:tcPr>
          <w:p w14:paraId="207F8A90" w14:textId="77777777" w:rsidR="00072314" w:rsidRPr="005D5B0A" w:rsidRDefault="00072314" w:rsidP="001D18E6">
            <w:pPr>
              <w:jc w:val="center"/>
              <w:rPr>
                <w:snapToGrid w:val="0"/>
                <w:vanish/>
              </w:rPr>
            </w:pPr>
            <w:r w:rsidRPr="005D5B0A">
              <w:rPr>
                <w:snapToGrid w:val="0"/>
                <w:vanish/>
              </w:rPr>
              <w:t>2016-03-22</w:t>
            </w:r>
          </w:p>
        </w:tc>
        <w:tc>
          <w:tcPr>
            <w:tcW w:w="5669" w:type="dxa"/>
          </w:tcPr>
          <w:p w14:paraId="57F38A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35081B3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307E78B" w14:textId="77777777" w:rsidR="00072314" w:rsidRPr="005D5B0A" w:rsidRDefault="00072314" w:rsidP="001D18E6">
            <w:pPr>
              <w:rPr>
                <w:snapToGrid w:val="0"/>
                <w:vanish/>
              </w:rPr>
            </w:pPr>
            <w:r w:rsidRPr="005D5B0A">
              <w:rPr>
                <w:snapToGrid w:val="0"/>
                <w:vanish/>
              </w:rPr>
              <w:t>Jbaden1</w:t>
            </w:r>
          </w:p>
        </w:tc>
      </w:tr>
      <w:tr w:rsidR="00072314" w:rsidRPr="005D5B0A" w14:paraId="3E4A6D7E" w14:textId="77777777" w:rsidTr="001D18E6">
        <w:trPr>
          <w:hidden/>
        </w:trPr>
        <w:tc>
          <w:tcPr>
            <w:tcW w:w="993" w:type="dxa"/>
          </w:tcPr>
          <w:p w14:paraId="0FCD9045" w14:textId="77777777" w:rsidR="00072314" w:rsidRPr="005D5B0A" w:rsidRDefault="00072314" w:rsidP="001D18E6">
            <w:pPr>
              <w:jc w:val="center"/>
              <w:rPr>
                <w:snapToGrid w:val="0"/>
                <w:vanish/>
              </w:rPr>
            </w:pPr>
            <w:r w:rsidRPr="005D5B0A">
              <w:rPr>
                <w:snapToGrid w:val="0"/>
                <w:vanish/>
              </w:rPr>
              <w:t>1</w:t>
            </w:r>
          </w:p>
        </w:tc>
        <w:tc>
          <w:tcPr>
            <w:tcW w:w="850" w:type="dxa"/>
          </w:tcPr>
          <w:p w14:paraId="5C246AE0" w14:textId="77777777" w:rsidR="00072314" w:rsidRPr="005D5B0A" w:rsidRDefault="00072314" w:rsidP="001D18E6">
            <w:pPr>
              <w:jc w:val="center"/>
              <w:rPr>
                <w:snapToGrid w:val="0"/>
                <w:vanish/>
              </w:rPr>
            </w:pPr>
            <w:r w:rsidRPr="005D5B0A">
              <w:rPr>
                <w:snapToGrid w:val="0"/>
                <w:vanish/>
              </w:rPr>
              <w:t>3</w:t>
            </w:r>
          </w:p>
        </w:tc>
        <w:tc>
          <w:tcPr>
            <w:tcW w:w="993" w:type="dxa"/>
          </w:tcPr>
          <w:p w14:paraId="7C24FBF9" w14:textId="77777777" w:rsidR="00072314" w:rsidRPr="005D5B0A" w:rsidRDefault="00072314" w:rsidP="001D18E6">
            <w:pPr>
              <w:jc w:val="center"/>
              <w:rPr>
                <w:snapToGrid w:val="0"/>
                <w:vanish/>
              </w:rPr>
            </w:pPr>
            <w:r w:rsidRPr="005D5B0A">
              <w:rPr>
                <w:snapToGrid w:val="0"/>
                <w:vanish/>
              </w:rPr>
              <w:t>2016-04-20</w:t>
            </w:r>
          </w:p>
        </w:tc>
        <w:tc>
          <w:tcPr>
            <w:tcW w:w="5669" w:type="dxa"/>
          </w:tcPr>
          <w:p w14:paraId="31E36F2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7D2CE497" w14:textId="77777777" w:rsidR="00072314" w:rsidRPr="005D5B0A" w:rsidRDefault="00072314" w:rsidP="001D18E6">
            <w:pPr>
              <w:rPr>
                <w:snapToGrid w:val="0"/>
                <w:vanish/>
              </w:rPr>
            </w:pPr>
            <w:r w:rsidRPr="005D5B0A">
              <w:rPr>
                <w:snapToGrid w:val="0"/>
                <w:vanish/>
              </w:rPr>
              <w:t>Jbaden1</w:t>
            </w:r>
          </w:p>
        </w:tc>
      </w:tr>
      <w:tr w:rsidR="00072314" w:rsidRPr="005D5B0A" w14:paraId="37A5AFB6" w14:textId="77777777" w:rsidTr="001D18E6">
        <w:trPr>
          <w:hidden/>
        </w:trPr>
        <w:tc>
          <w:tcPr>
            <w:tcW w:w="993" w:type="dxa"/>
          </w:tcPr>
          <w:p w14:paraId="48573F55" w14:textId="77777777" w:rsidR="00072314" w:rsidRPr="005D5B0A" w:rsidRDefault="00072314" w:rsidP="001D18E6">
            <w:pPr>
              <w:jc w:val="center"/>
              <w:rPr>
                <w:snapToGrid w:val="0"/>
                <w:vanish/>
              </w:rPr>
            </w:pPr>
            <w:r w:rsidRPr="005D5B0A">
              <w:rPr>
                <w:snapToGrid w:val="0"/>
                <w:vanish/>
              </w:rPr>
              <w:t>2</w:t>
            </w:r>
          </w:p>
        </w:tc>
        <w:tc>
          <w:tcPr>
            <w:tcW w:w="850" w:type="dxa"/>
          </w:tcPr>
          <w:p w14:paraId="5625816F" w14:textId="77777777" w:rsidR="00072314" w:rsidRPr="005D5B0A" w:rsidRDefault="00072314" w:rsidP="001D18E6">
            <w:pPr>
              <w:jc w:val="center"/>
              <w:rPr>
                <w:snapToGrid w:val="0"/>
                <w:vanish/>
              </w:rPr>
            </w:pPr>
            <w:r w:rsidRPr="005D5B0A">
              <w:rPr>
                <w:snapToGrid w:val="0"/>
                <w:vanish/>
              </w:rPr>
              <w:t>0</w:t>
            </w:r>
          </w:p>
        </w:tc>
        <w:tc>
          <w:tcPr>
            <w:tcW w:w="993" w:type="dxa"/>
          </w:tcPr>
          <w:p w14:paraId="77E36C31" w14:textId="77777777" w:rsidR="00072314" w:rsidRPr="005D5B0A" w:rsidRDefault="00072314" w:rsidP="001D18E6">
            <w:pPr>
              <w:jc w:val="center"/>
              <w:rPr>
                <w:snapToGrid w:val="0"/>
                <w:vanish/>
              </w:rPr>
            </w:pPr>
            <w:r w:rsidRPr="005D5B0A">
              <w:rPr>
                <w:snapToGrid w:val="0"/>
                <w:vanish/>
              </w:rPr>
              <w:t>2016-05-23</w:t>
            </w:r>
          </w:p>
        </w:tc>
        <w:tc>
          <w:tcPr>
            <w:tcW w:w="5669" w:type="dxa"/>
          </w:tcPr>
          <w:p w14:paraId="6ABA911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25CA11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069C5CED" w14:textId="77777777" w:rsidR="00072314" w:rsidRPr="005D5B0A" w:rsidRDefault="00072314" w:rsidP="001D18E6">
            <w:pPr>
              <w:rPr>
                <w:snapToGrid w:val="0"/>
                <w:vanish/>
              </w:rPr>
            </w:pPr>
            <w:r w:rsidRPr="005D5B0A">
              <w:rPr>
                <w:snapToGrid w:val="0"/>
                <w:vanish/>
              </w:rPr>
              <w:t>Jbaden1</w:t>
            </w:r>
          </w:p>
        </w:tc>
      </w:tr>
      <w:tr w:rsidR="00072314" w:rsidRPr="005D5B0A" w14:paraId="35DA82EC" w14:textId="77777777" w:rsidTr="001D18E6">
        <w:trPr>
          <w:hidden/>
        </w:trPr>
        <w:tc>
          <w:tcPr>
            <w:tcW w:w="993" w:type="dxa"/>
          </w:tcPr>
          <w:p w14:paraId="6A52BB1F" w14:textId="77777777" w:rsidR="00072314" w:rsidRPr="005D5B0A" w:rsidRDefault="00072314" w:rsidP="001D18E6">
            <w:pPr>
              <w:jc w:val="center"/>
              <w:rPr>
                <w:snapToGrid w:val="0"/>
                <w:vanish/>
              </w:rPr>
            </w:pPr>
            <w:r w:rsidRPr="005D5B0A">
              <w:rPr>
                <w:snapToGrid w:val="0"/>
                <w:vanish/>
              </w:rPr>
              <w:t>2</w:t>
            </w:r>
          </w:p>
        </w:tc>
        <w:tc>
          <w:tcPr>
            <w:tcW w:w="850" w:type="dxa"/>
          </w:tcPr>
          <w:p w14:paraId="02E18495" w14:textId="77777777" w:rsidR="00072314" w:rsidRPr="005D5B0A" w:rsidRDefault="00072314" w:rsidP="001D18E6">
            <w:pPr>
              <w:jc w:val="center"/>
              <w:rPr>
                <w:snapToGrid w:val="0"/>
                <w:vanish/>
              </w:rPr>
            </w:pPr>
            <w:r w:rsidRPr="005D5B0A">
              <w:rPr>
                <w:snapToGrid w:val="0"/>
                <w:vanish/>
              </w:rPr>
              <w:t>1</w:t>
            </w:r>
          </w:p>
        </w:tc>
        <w:tc>
          <w:tcPr>
            <w:tcW w:w="993" w:type="dxa"/>
          </w:tcPr>
          <w:p w14:paraId="20A80652" w14:textId="77777777" w:rsidR="00072314" w:rsidRPr="005D5B0A" w:rsidRDefault="00072314" w:rsidP="001D18E6">
            <w:pPr>
              <w:jc w:val="center"/>
              <w:rPr>
                <w:snapToGrid w:val="0"/>
                <w:vanish/>
              </w:rPr>
            </w:pPr>
            <w:r w:rsidRPr="005D5B0A">
              <w:rPr>
                <w:snapToGrid w:val="0"/>
                <w:vanish/>
              </w:rPr>
              <w:t>2016-07-08</w:t>
            </w:r>
          </w:p>
        </w:tc>
        <w:tc>
          <w:tcPr>
            <w:tcW w:w="5669" w:type="dxa"/>
          </w:tcPr>
          <w:p w14:paraId="6907487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774C5F1" w14:textId="77777777" w:rsidR="00072314" w:rsidRPr="005D5B0A" w:rsidRDefault="00072314" w:rsidP="001D18E6">
            <w:pPr>
              <w:rPr>
                <w:snapToGrid w:val="0"/>
                <w:vanish/>
              </w:rPr>
            </w:pPr>
            <w:r w:rsidRPr="005D5B0A">
              <w:rPr>
                <w:snapToGrid w:val="0"/>
                <w:vanish/>
              </w:rPr>
              <w:t>Jbaden1</w:t>
            </w:r>
          </w:p>
        </w:tc>
      </w:tr>
      <w:tr w:rsidR="00072314" w:rsidRPr="005D5B0A" w14:paraId="43D56426" w14:textId="77777777" w:rsidTr="001D18E6">
        <w:trPr>
          <w:hidden/>
        </w:trPr>
        <w:tc>
          <w:tcPr>
            <w:tcW w:w="993" w:type="dxa"/>
          </w:tcPr>
          <w:p w14:paraId="1ADD5F71" w14:textId="77777777" w:rsidR="00072314" w:rsidRPr="005D5B0A" w:rsidRDefault="00072314" w:rsidP="001D18E6">
            <w:pPr>
              <w:jc w:val="center"/>
              <w:rPr>
                <w:snapToGrid w:val="0"/>
                <w:vanish/>
              </w:rPr>
            </w:pPr>
            <w:r w:rsidRPr="005D5B0A">
              <w:rPr>
                <w:snapToGrid w:val="0"/>
                <w:vanish/>
              </w:rPr>
              <w:t>2</w:t>
            </w:r>
          </w:p>
        </w:tc>
        <w:tc>
          <w:tcPr>
            <w:tcW w:w="850" w:type="dxa"/>
          </w:tcPr>
          <w:p w14:paraId="39A3455F" w14:textId="77777777" w:rsidR="00072314" w:rsidRPr="005D5B0A" w:rsidRDefault="00072314" w:rsidP="001D18E6">
            <w:pPr>
              <w:jc w:val="center"/>
              <w:rPr>
                <w:snapToGrid w:val="0"/>
                <w:vanish/>
              </w:rPr>
            </w:pPr>
            <w:r w:rsidRPr="005D5B0A">
              <w:rPr>
                <w:snapToGrid w:val="0"/>
                <w:vanish/>
              </w:rPr>
              <w:t>2</w:t>
            </w:r>
          </w:p>
        </w:tc>
        <w:tc>
          <w:tcPr>
            <w:tcW w:w="993" w:type="dxa"/>
          </w:tcPr>
          <w:p w14:paraId="47A926C0" w14:textId="77777777" w:rsidR="00072314" w:rsidRPr="005D5B0A" w:rsidRDefault="00072314" w:rsidP="001D18E6">
            <w:pPr>
              <w:jc w:val="center"/>
              <w:rPr>
                <w:snapToGrid w:val="0"/>
                <w:vanish/>
              </w:rPr>
            </w:pPr>
            <w:r w:rsidRPr="005D5B0A">
              <w:rPr>
                <w:snapToGrid w:val="0"/>
                <w:vanish/>
              </w:rPr>
              <w:t>2016-07-15</w:t>
            </w:r>
          </w:p>
        </w:tc>
        <w:tc>
          <w:tcPr>
            <w:tcW w:w="5669" w:type="dxa"/>
          </w:tcPr>
          <w:p w14:paraId="3F407A6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27A4956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7004CEBC"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37BEA3A" w14:textId="77777777" w:rsidR="00072314" w:rsidRPr="005D5B0A" w:rsidRDefault="00072314" w:rsidP="001D18E6">
            <w:pPr>
              <w:rPr>
                <w:snapToGrid w:val="0"/>
                <w:vanish/>
              </w:rPr>
            </w:pPr>
            <w:r w:rsidRPr="005D5B0A">
              <w:rPr>
                <w:snapToGrid w:val="0"/>
                <w:vanish/>
              </w:rPr>
              <w:t>Jbaden1</w:t>
            </w:r>
          </w:p>
        </w:tc>
      </w:tr>
      <w:tr w:rsidR="00072314" w:rsidRPr="005D5B0A" w14:paraId="266C172E" w14:textId="77777777" w:rsidTr="001D18E6">
        <w:trPr>
          <w:hidden/>
        </w:trPr>
        <w:tc>
          <w:tcPr>
            <w:tcW w:w="993" w:type="dxa"/>
          </w:tcPr>
          <w:p w14:paraId="6C6FDEAB" w14:textId="77777777" w:rsidR="00072314" w:rsidRPr="005D5B0A" w:rsidRDefault="00072314" w:rsidP="001D18E6">
            <w:pPr>
              <w:jc w:val="center"/>
              <w:rPr>
                <w:snapToGrid w:val="0"/>
                <w:vanish/>
              </w:rPr>
            </w:pPr>
            <w:r w:rsidRPr="005D5B0A">
              <w:rPr>
                <w:snapToGrid w:val="0"/>
                <w:vanish/>
              </w:rPr>
              <w:t>3</w:t>
            </w:r>
          </w:p>
        </w:tc>
        <w:tc>
          <w:tcPr>
            <w:tcW w:w="850" w:type="dxa"/>
          </w:tcPr>
          <w:p w14:paraId="1ABE304C" w14:textId="77777777" w:rsidR="00072314" w:rsidRPr="005D5B0A" w:rsidRDefault="00072314" w:rsidP="001D18E6">
            <w:pPr>
              <w:jc w:val="center"/>
              <w:rPr>
                <w:snapToGrid w:val="0"/>
                <w:vanish/>
              </w:rPr>
            </w:pPr>
            <w:r w:rsidRPr="005D5B0A">
              <w:rPr>
                <w:snapToGrid w:val="0"/>
                <w:vanish/>
              </w:rPr>
              <w:t>0</w:t>
            </w:r>
          </w:p>
        </w:tc>
        <w:tc>
          <w:tcPr>
            <w:tcW w:w="993" w:type="dxa"/>
          </w:tcPr>
          <w:p w14:paraId="0D4F95ED" w14:textId="77777777" w:rsidR="00072314" w:rsidRPr="005D5B0A" w:rsidRDefault="00072314" w:rsidP="001D18E6">
            <w:pPr>
              <w:jc w:val="center"/>
              <w:rPr>
                <w:snapToGrid w:val="0"/>
                <w:vanish/>
              </w:rPr>
            </w:pPr>
            <w:r w:rsidRPr="005D5B0A">
              <w:rPr>
                <w:snapToGrid w:val="0"/>
                <w:vanish/>
              </w:rPr>
              <w:t>2016-09-05</w:t>
            </w:r>
          </w:p>
        </w:tc>
        <w:tc>
          <w:tcPr>
            <w:tcW w:w="5669" w:type="dxa"/>
          </w:tcPr>
          <w:p w14:paraId="41374F0F"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01E0C181" w14:textId="77777777" w:rsidR="00072314" w:rsidRPr="005D5B0A" w:rsidRDefault="00072314" w:rsidP="001D18E6">
            <w:pPr>
              <w:rPr>
                <w:snapToGrid w:val="0"/>
                <w:vanish/>
              </w:rPr>
            </w:pPr>
            <w:r w:rsidRPr="005D5B0A">
              <w:rPr>
                <w:snapToGrid w:val="0"/>
                <w:vanish/>
              </w:rPr>
              <w:t>Jbaden1</w:t>
            </w:r>
          </w:p>
        </w:tc>
      </w:tr>
      <w:tr w:rsidR="00072314" w:rsidRPr="005D5B0A" w14:paraId="7609B19D" w14:textId="77777777" w:rsidTr="001D18E6">
        <w:trPr>
          <w:hidden/>
        </w:trPr>
        <w:tc>
          <w:tcPr>
            <w:tcW w:w="993" w:type="dxa"/>
          </w:tcPr>
          <w:p w14:paraId="1BC204BA" w14:textId="77777777" w:rsidR="00072314" w:rsidRPr="005D5B0A" w:rsidRDefault="00072314" w:rsidP="001D18E6">
            <w:pPr>
              <w:jc w:val="center"/>
              <w:rPr>
                <w:snapToGrid w:val="0"/>
                <w:vanish/>
              </w:rPr>
            </w:pPr>
            <w:r w:rsidRPr="005D5B0A">
              <w:rPr>
                <w:snapToGrid w:val="0"/>
                <w:vanish/>
              </w:rPr>
              <w:t>4</w:t>
            </w:r>
          </w:p>
        </w:tc>
        <w:tc>
          <w:tcPr>
            <w:tcW w:w="850" w:type="dxa"/>
          </w:tcPr>
          <w:p w14:paraId="7D3C02D9" w14:textId="77777777" w:rsidR="00072314" w:rsidRPr="005D5B0A" w:rsidRDefault="00072314" w:rsidP="001D18E6">
            <w:pPr>
              <w:jc w:val="center"/>
              <w:rPr>
                <w:snapToGrid w:val="0"/>
                <w:vanish/>
              </w:rPr>
            </w:pPr>
            <w:r w:rsidRPr="005D5B0A">
              <w:rPr>
                <w:snapToGrid w:val="0"/>
                <w:vanish/>
              </w:rPr>
              <w:t>0</w:t>
            </w:r>
          </w:p>
        </w:tc>
        <w:tc>
          <w:tcPr>
            <w:tcW w:w="993" w:type="dxa"/>
          </w:tcPr>
          <w:p w14:paraId="02463047" w14:textId="77777777" w:rsidR="00072314" w:rsidRPr="005D5B0A" w:rsidRDefault="00072314" w:rsidP="001D18E6">
            <w:pPr>
              <w:jc w:val="center"/>
              <w:rPr>
                <w:snapToGrid w:val="0"/>
                <w:vanish/>
              </w:rPr>
            </w:pPr>
            <w:r w:rsidRPr="005D5B0A">
              <w:rPr>
                <w:snapToGrid w:val="0"/>
                <w:vanish/>
              </w:rPr>
              <w:t>2016-09-27</w:t>
            </w:r>
          </w:p>
        </w:tc>
        <w:tc>
          <w:tcPr>
            <w:tcW w:w="5669" w:type="dxa"/>
          </w:tcPr>
          <w:p w14:paraId="59B6C791"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5412F339" w14:textId="77777777" w:rsidR="00072314" w:rsidRPr="005D5B0A" w:rsidRDefault="00072314" w:rsidP="001D18E6">
            <w:pPr>
              <w:rPr>
                <w:snapToGrid w:val="0"/>
                <w:vanish/>
              </w:rPr>
            </w:pPr>
            <w:r w:rsidRPr="005D5B0A">
              <w:rPr>
                <w:snapToGrid w:val="0"/>
                <w:vanish/>
              </w:rPr>
              <w:t>Jbaden1</w:t>
            </w:r>
          </w:p>
        </w:tc>
      </w:tr>
      <w:tr w:rsidR="00072314" w:rsidRPr="005D5B0A" w14:paraId="39607D00" w14:textId="77777777" w:rsidTr="001D18E6">
        <w:trPr>
          <w:hidden/>
        </w:trPr>
        <w:tc>
          <w:tcPr>
            <w:tcW w:w="993" w:type="dxa"/>
          </w:tcPr>
          <w:p w14:paraId="6CEFC10E" w14:textId="77777777" w:rsidR="00072314" w:rsidRPr="005D5B0A" w:rsidRDefault="00072314" w:rsidP="001D18E6">
            <w:pPr>
              <w:jc w:val="center"/>
              <w:rPr>
                <w:snapToGrid w:val="0"/>
                <w:vanish/>
              </w:rPr>
            </w:pPr>
            <w:r w:rsidRPr="005D5B0A">
              <w:rPr>
                <w:snapToGrid w:val="0"/>
                <w:vanish/>
              </w:rPr>
              <w:t>4</w:t>
            </w:r>
          </w:p>
        </w:tc>
        <w:tc>
          <w:tcPr>
            <w:tcW w:w="850" w:type="dxa"/>
          </w:tcPr>
          <w:p w14:paraId="44CE1B04" w14:textId="77777777" w:rsidR="00072314" w:rsidRPr="005D5B0A" w:rsidRDefault="00072314" w:rsidP="001D18E6">
            <w:pPr>
              <w:jc w:val="center"/>
              <w:rPr>
                <w:snapToGrid w:val="0"/>
                <w:vanish/>
              </w:rPr>
            </w:pPr>
            <w:r w:rsidRPr="005D5B0A">
              <w:rPr>
                <w:snapToGrid w:val="0"/>
                <w:vanish/>
              </w:rPr>
              <w:t>1</w:t>
            </w:r>
          </w:p>
        </w:tc>
        <w:tc>
          <w:tcPr>
            <w:tcW w:w="993" w:type="dxa"/>
          </w:tcPr>
          <w:p w14:paraId="31EF35B5" w14:textId="77777777" w:rsidR="00072314" w:rsidRPr="005D5B0A" w:rsidRDefault="00072314" w:rsidP="001D18E6">
            <w:pPr>
              <w:jc w:val="center"/>
              <w:rPr>
                <w:snapToGrid w:val="0"/>
                <w:vanish/>
              </w:rPr>
            </w:pPr>
            <w:r w:rsidRPr="005D5B0A">
              <w:rPr>
                <w:snapToGrid w:val="0"/>
                <w:vanish/>
              </w:rPr>
              <w:t>2016-11-04</w:t>
            </w:r>
          </w:p>
        </w:tc>
        <w:tc>
          <w:tcPr>
            <w:tcW w:w="5669" w:type="dxa"/>
          </w:tcPr>
          <w:p w14:paraId="40EC1EA5"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3D607B21" w14:textId="77777777" w:rsidR="00072314" w:rsidRPr="005D5B0A" w:rsidRDefault="00072314" w:rsidP="001D18E6">
            <w:pPr>
              <w:rPr>
                <w:snapToGrid w:val="0"/>
                <w:vanish/>
              </w:rPr>
            </w:pPr>
            <w:r w:rsidRPr="005D5B0A">
              <w:rPr>
                <w:snapToGrid w:val="0"/>
                <w:vanish/>
              </w:rPr>
              <w:t>Jbaden1</w:t>
            </w:r>
          </w:p>
        </w:tc>
      </w:tr>
      <w:tr w:rsidR="00072314" w:rsidRPr="005D5B0A" w14:paraId="5B890B6D" w14:textId="77777777" w:rsidTr="001D18E6">
        <w:trPr>
          <w:hidden/>
        </w:trPr>
        <w:tc>
          <w:tcPr>
            <w:tcW w:w="993" w:type="dxa"/>
          </w:tcPr>
          <w:p w14:paraId="45A844F0" w14:textId="77777777" w:rsidR="00072314" w:rsidRPr="005D5B0A" w:rsidRDefault="00072314" w:rsidP="001D18E6">
            <w:pPr>
              <w:jc w:val="center"/>
              <w:rPr>
                <w:snapToGrid w:val="0"/>
                <w:vanish/>
              </w:rPr>
            </w:pPr>
            <w:r w:rsidRPr="005D5B0A">
              <w:rPr>
                <w:snapToGrid w:val="0"/>
                <w:vanish/>
              </w:rPr>
              <w:t>4</w:t>
            </w:r>
          </w:p>
        </w:tc>
        <w:tc>
          <w:tcPr>
            <w:tcW w:w="850" w:type="dxa"/>
          </w:tcPr>
          <w:p w14:paraId="63698028" w14:textId="77777777" w:rsidR="00072314" w:rsidRPr="005D5B0A" w:rsidRDefault="00072314" w:rsidP="001D18E6">
            <w:pPr>
              <w:jc w:val="center"/>
              <w:rPr>
                <w:snapToGrid w:val="0"/>
                <w:vanish/>
              </w:rPr>
            </w:pPr>
            <w:r w:rsidRPr="005D5B0A">
              <w:rPr>
                <w:snapToGrid w:val="0"/>
                <w:vanish/>
              </w:rPr>
              <w:t>1</w:t>
            </w:r>
          </w:p>
        </w:tc>
        <w:tc>
          <w:tcPr>
            <w:tcW w:w="993" w:type="dxa"/>
          </w:tcPr>
          <w:p w14:paraId="6166579F" w14:textId="77777777" w:rsidR="00072314" w:rsidRPr="005D5B0A" w:rsidRDefault="00072314" w:rsidP="001D18E6">
            <w:pPr>
              <w:jc w:val="center"/>
              <w:rPr>
                <w:snapToGrid w:val="0"/>
                <w:vanish/>
              </w:rPr>
            </w:pPr>
            <w:r w:rsidRPr="005D5B0A">
              <w:rPr>
                <w:snapToGrid w:val="0"/>
                <w:vanish/>
              </w:rPr>
              <w:t>2016-11-10</w:t>
            </w:r>
          </w:p>
        </w:tc>
        <w:tc>
          <w:tcPr>
            <w:tcW w:w="5669" w:type="dxa"/>
          </w:tcPr>
          <w:p w14:paraId="2E3C477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598EEF8E" w14:textId="77777777" w:rsidR="00072314" w:rsidRPr="005D5B0A" w:rsidRDefault="00072314" w:rsidP="001D18E6">
            <w:pPr>
              <w:rPr>
                <w:snapToGrid w:val="0"/>
                <w:vanish/>
              </w:rPr>
            </w:pPr>
            <w:r w:rsidRPr="005D5B0A">
              <w:rPr>
                <w:snapToGrid w:val="0"/>
                <w:vanish/>
              </w:rPr>
              <w:t>Jbaden1</w:t>
            </w:r>
          </w:p>
        </w:tc>
      </w:tr>
      <w:tr w:rsidR="00072314" w:rsidRPr="005D5B0A" w14:paraId="71B508E8" w14:textId="77777777" w:rsidTr="001D18E6">
        <w:trPr>
          <w:hidden/>
        </w:trPr>
        <w:tc>
          <w:tcPr>
            <w:tcW w:w="993" w:type="dxa"/>
          </w:tcPr>
          <w:p w14:paraId="33884391" w14:textId="77777777" w:rsidR="00072314" w:rsidRPr="005D5B0A" w:rsidRDefault="00072314" w:rsidP="001D18E6">
            <w:pPr>
              <w:jc w:val="center"/>
              <w:rPr>
                <w:snapToGrid w:val="0"/>
                <w:vanish/>
              </w:rPr>
            </w:pPr>
            <w:r w:rsidRPr="005D5B0A">
              <w:rPr>
                <w:snapToGrid w:val="0"/>
                <w:vanish/>
              </w:rPr>
              <w:t>5</w:t>
            </w:r>
          </w:p>
        </w:tc>
        <w:tc>
          <w:tcPr>
            <w:tcW w:w="850" w:type="dxa"/>
          </w:tcPr>
          <w:p w14:paraId="0D94EBE5" w14:textId="77777777" w:rsidR="00072314" w:rsidRPr="005D5B0A" w:rsidRDefault="00072314" w:rsidP="001D18E6">
            <w:pPr>
              <w:jc w:val="center"/>
              <w:rPr>
                <w:snapToGrid w:val="0"/>
                <w:vanish/>
              </w:rPr>
            </w:pPr>
            <w:r w:rsidRPr="005D5B0A">
              <w:rPr>
                <w:snapToGrid w:val="0"/>
                <w:vanish/>
              </w:rPr>
              <w:t>0</w:t>
            </w:r>
          </w:p>
        </w:tc>
        <w:tc>
          <w:tcPr>
            <w:tcW w:w="993" w:type="dxa"/>
          </w:tcPr>
          <w:p w14:paraId="252A57FB" w14:textId="77777777" w:rsidR="00072314" w:rsidRPr="005D5B0A" w:rsidRDefault="00072314" w:rsidP="001D18E6">
            <w:pPr>
              <w:jc w:val="center"/>
              <w:rPr>
                <w:snapToGrid w:val="0"/>
                <w:vanish/>
              </w:rPr>
            </w:pPr>
            <w:r w:rsidRPr="005D5B0A">
              <w:rPr>
                <w:snapToGrid w:val="0"/>
                <w:vanish/>
              </w:rPr>
              <w:t>2017-01-13</w:t>
            </w:r>
          </w:p>
        </w:tc>
        <w:tc>
          <w:tcPr>
            <w:tcW w:w="5669" w:type="dxa"/>
          </w:tcPr>
          <w:p w14:paraId="647DFCF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505E863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554EE64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4EE63CBD" w14:textId="77777777" w:rsidR="00072314" w:rsidRPr="005D5B0A" w:rsidRDefault="00072314" w:rsidP="001D18E6">
            <w:pPr>
              <w:rPr>
                <w:snapToGrid w:val="0"/>
                <w:vanish/>
              </w:rPr>
            </w:pPr>
            <w:r w:rsidRPr="005D5B0A">
              <w:rPr>
                <w:snapToGrid w:val="0"/>
                <w:vanish/>
              </w:rPr>
              <w:t>Jbaden1</w:t>
            </w:r>
          </w:p>
        </w:tc>
      </w:tr>
      <w:tr w:rsidR="00072314" w:rsidRPr="005D5B0A" w14:paraId="3C4885F1" w14:textId="77777777" w:rsidTr="001D18E6">
        <w:trPr>
          <w:hidden/>
        </w:trPr>
        <w:tc>
          <w:tcPr>
            <w:tcW w:w="993" w:type="dxa"/>
          </w:tcPr>
          <w:p w14:paraId="49239BD9" w14:textId="77777777" w:rsidR="00072314" w:rsidRPr="005D5B0A" w:rsidRDefault="00072314" w:rsidP="001D18E6">
            <w:pPr>
              <w:jc w:val="center"/>
              <w:rPr>
                <w:snapToGrid w:val="0"/>
                <w:vanish/>
              </w:rPr>
            </w:pPr>
            <w:r w:rsidRPr="005D5B0A">
              <w:rPr>
                <w:snapToGrid w:val="0"/>
                <w:vanish/>
              </w:rPr>
              <w:t>5</w:t>
            </w:r>
          </w:p>
        </w:tc>
        <w:tc>
          <w:tcPr>
            <w:tcW w:w="850" w:type="dxa"/>
          </w:tcPr>
          <w:p w14:paraId="761EBF80" w14:textId="77777777" w:rsidR="00072314" w:rsidRPr="005D5B0A" w:rsidRDefault="00072314" w:rsidP="001D18E6">
            <w:pPr>
              <w:jc w:val="center"/>
              <w:rPr>
                <w:snapToGrid w:val="0"/>
                <w:vanish/>
              </w:rPr>
            </w:pPr>
            <w:r w:rsidRPr="005D5B0A">
              <w:rPr>
                <w:snapToGrid w:val="0"/>
                <w:vanish/>
              </w:rPr>
              <w:t>1</w:t>
            </w:r>
          </w:p>
        </w:tc>
        <w:tc>
          <w:tcPr>
            <w:tcW w:w="993" w:type="dxa"/>
          </w:tcPr>
          <w:p w14:paraId="14A59261" w14:textId="77777777" w:rsidR="00072314" w:rsidRPr="005D5B0A" w:rsidRDefault="00072314" w:rsidP="001D18E6">
            <w:pPr>
              <w:jc w:val="center"/>
              <w:rPr>
                <w:snapToGrid w:val="0"/>
                <w:vanish/>
              </w:rPr>
            </w:pPr>
            <w:r w:rsidRPr="005D5B0A">
              <w:rPr>
                <w:snapToGrid w:val="0"/>
                <w:vanish/>
              </w:rPr>
              <w:t>2017-01-18</w:t>
            </w:r>
          </w:p>
        </w:tc>
        <w:tc>
          <w:tcPr>
            <w:tcW w:w="5669" w:type="dxa"/>
          </w:tcPr>
          <w:p w14:paraId="2EED56E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22B9037" w14:textId="77777777" w:rsidR="00072314" w:rsidRPr="005D5B0A" w:rsidRDefault="00072314" w:rsidP="001D18E6">
            <w:pPr>
              <w:rPr>
                <w:snapToGrid w:val="0"/>
                <w:vanish/>
              </w:rPr>
            </w:pPr>
            <w:r w:rsidRPr="005D5B0A">
              <w:rPr>
                <w:snapToGrid w:val="0"/>
                <w:vanish/>
              </w:rPr>
              <w:t>Jbaden1</w:t>
            </w:r>
          </w:p>
        </w:tc>
      </w:tr>
      <w:tr w:rsidR="00072314" w:rsidRPr="005D5B0A" w14:paraId="0D880ACC" w14:textId="77777777" w:rsidTr="001D18E6">
        <w:trPr>
          <w:hidden/>
        </w:trPr>
        <w:tc>
          <w:tcPr>
            <w:tcW w:w="993" w:type="dxa"/>
          </w:tcPr>
          <w:p w14:paraId="454740F9" w14:textId="77777777" w:rsidR="00072314" w:rsidRPr="005D5B0A" w:rsidRDefault="00072314" w:rsidP="001D18E6">
            <w:pPr>
              <w:jc w:val="center"/>
              <w:rPr>
                <w:snapToGrid w:val="0"/>
                <w:vanish/>
              </w:rPr>
            </w:pPr>
            <w:r w:rsidRPr="005D5B0A">
              <w:rPr>
                <w:snapToGrid w:val="0"/>
                <w:vanish/>
              </w:rPr>
              <w:t>5</w:t>
            </w:r>
          </w:p>
        </w:tc>
        <w:tc>
          <w:tcPr>
            <w:tcW w:w="850" w:type="dxa"/>
          </w:tcPr>
          <w:p w14:paraId="599462CD" w14:textId="77777777" w:rsidR="00072314" w:rsidRPr="005D5B0A" w:rsidRDefault="00072314" w:rsidP="001D18E6">
            <w:pPr>
              <w:jc w:val="center"/>
              <w:rPr>
                <w:snapToGrid w:val="0"/>
                <w:vanish/>
              </w:rPr>
            </w:pPr>
            <w:r w:rsidRPr="005D5B0A">
              <w:rPr>
                <w:snapToGrid w:val="0"/>
                <w:vanish/>
              </w:rPr>
              <w:t>1b</w:t>
            </w:r>
          </w:p>
        </w:tc>
        <w:tc>
          <w:tcPr>
            <w:tcW w:w="993" w:type="dxa"/>
          </w:tcPr>
          <w:p w14:paraId="2C9F4437" w14:textId="77777777" w:rsidR="00072314" w:rsidRPr="005D5B0A" w:rsidRDefault="00072314" w:rsidP="001D18E6">
            <w:pPr>
              <w:jc w:val="center"/>
              <w:rPr>
                <w:snapToGrid w:val="0"/>
                <w:vanish/>
              </w:rPr>
            </w:pPr>
            <w:r w:rsidRPr="005D5B0A">
              <w:rPr>
                <w:snapToGrid w:val="0"/>
                <w:vanish/>
              </w:rPr>
              <w:t>2017-01-20</w:t>
            </w:r>
          </w:p>
        </w:tc>
        <w:tc>
          <w:tcPr>
            <w:tcW w:w="5669" w:type="dxa"/>
          </w:tcPr>
          <w:p w14:paraId="7508C17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6BF35AC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71EF89D8" w14:textId="77777777" w:rsidR="00072314" w:rsidRPr="005D5B0A" w:rsidRDefault="00072314" w:rsidP="001D18E6">
            <w:pPr>
              <w:rPr>
                <w:snapToGrid w:val="0"/>
                <w:vanish/>
              </w:rPr>
            </w:pPr>
            <w:r w:rsidRPr="005D5B0A">
              <w:rPr>
                <w:snapToGrid w:val="0"/>
                <w:vanish/>
              </w:rPr>
              <w:t>Jbaden1</w:t>
            </w:r>
          </w:p>
        </w:tc>
      </w:tr>
      <w:tr w:rsidR="00072314" w:rsidRPr="005D5B0A" w14:paraId="73912FCA" w14:textId="77777777" w:rsidTr="001D18E6">
        <w:trPr>
          <w:hidden/>
        </w:trPr>
        <w:tc>
          <w:tcPr>
            <w:tcW w:w="993" w:type="dxa"/>
          </w:tcPr>
          <w:p w14:paraId="3712FA2B" w14:textId="77777777" w:rsidR="00072314" w:rsidRPr="005D5B0A" w:rsidRDefault="00072314" w:rsidP="001D18E6">
            <w:pPr>
              <w:jc w:val="center"/>
              <w:rPr>
                <w:snapToGrid w:val="0"/>
                <w:vanish/>
              </w:rPr>
            </w:pPr>
            <w:r w:rsidRPr="005D5B0A">
              <w:rPr>
                <w:snapToGrid w:val="0"/>
                <w:vanish/>
              </w:rPr>
              <w:t>6</w:t>
            </w:r>
          </w:p>
        </w:tc>
        <w:tc>
          <w:tcPr>
            <w:tcW w:w="850" w:type="dxa"/>
          </w:tcPr>
          <w:p w14:paraId="6E141717" w14:textId="77777777" w:rsidR="00072314" w:rsidRPr="005D5B0A" w:rsidRDefault="00072314" w:rsidP="001D18E6">
            <w:pPr>
              <w:jc w:val="center"/>
              <w:rPr>
                <w:snapToGrid w:val="0"/>
                <w:vanish/>
              </w:rPr>
            </w:pPr>
            <w:r w:rsidRPr="005D5B0A">
              <w:rPr>
                <w:snapToGrid w:val="0"/>
                <w:vanish/>
              </w:rPr>
              <w:t>0</w:t>
            </w:r>
          </w:p>
        </w:tc>
        <w:tc>
          <w:tcPr>
            <w:tcW w:w="993" w:type="dxa"/>
          </w:tcPr>
          <w:p w14:paraId="13C6B489"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4908A3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B843D8A"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4B39BD8F"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lastRenderedPageBreak/>
              <w:t>Add disclaimer section</w:t>
            </w:r>
          </w:p>
          <w:p w14:paraId="0129FC7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42C7B2E1"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0226446D"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111BAAA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6D6E3363"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37B65DB1"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6A352B8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4D4179D"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279AAAA4"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402731D6" w14:textId="77777777" w:rsidTr="001D18E6">
        <w:trPr>
          <w:hidden/>
        </w:trPr>
        <w:tc>
          <w:tcPr>
            <w:tcW w:w="993" w:type="dxa"/>
          </w:tcPr>
          <w:p w14:paraId="23E34CE6" w14:textId="77777777" w:rsidR="00072314" w:rsidRPr="005D5B0A" w:rsidRDefault="00072314" w:rsidP="001D18E6">
            <w:pPr>
              <w:jc w:val="center"/>
              <w:rPr>
                <w:snapToGrid w:val="0"/>
                <w:vanish/>
              </w:rPr>
            </w:pPr>
            <w:r w:rsidRPr="005D5B0A">
              <w:rPr>
                <w:snapToGrid w:val="0"/>
                <w:vanish/>
              </w:rPr>
              <w:t>6</w:t>
            </w:r>
          </w:p>
        </w:tc>
        <w:tc>
          <w:tcPr>
            <w:tcW w:w="850" w:type="dxa"/>
          </w:tcPr>
          <w:p w14:paraId="6209D869" w14:textId="77777777" w:rsidR="00072314" w:rsidRPr="005D5B0A" w:rsidRDefault="00072314" w:rsidP="001D18E6">
            <w:pPr>
              <w:jc w:val="center"/>
              <w:rPr>
                <w:snapToGrid w:val="0"/>
                <w:vanish/>
              </w:rPr>
            </w:pPr>
            <w:r w:rsidRPr="005D5B0A">
              <w:rPr>
                <w:snapToGrid w:val="0"/>
                <w:vanish/>
              </w:rPr>
              <w:t>0</w:t>
            </w:r>
          </w:p>
        </w:tc>
        <w:tc>
          <w:tcPr>
            <w:tcW w:w="993" w:type="dxa"/>
          </w:tcPr>
          <w:p w14:paraId="2EC03193"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1E3AB0CB"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4C9D0DCC" w14:textId="77777777" w:rsidR="00072314" w:rsidRPr="005D5B0A" w:rsidRDefault="00072314" w:rsidP="001D18E6">
            <w:pPr>
              <w:rPr>
                <w:snapToGrid w:val="0"/>
                <w:vanish/>
              </w:rPr>
            </w:pPr>
            <w:r w:rsidRPr="005D5B0A">
              <w:rPr>
                <w:snapToGrid w:val="0"/>
                <w:vanish/>
              </w:rPr>
              <w:t>Jbaden1</w:t>
            </w:r>
          </w:p>
        </w:tc>
      </w:tr>
      <w:tr w:rsidR="00072314" w:rsidRPr="005D5B0A" w14:paraId="494DA6D7" w14:textId="77777777" w:rsidTr="001D18E6">
        <w:trPr>
          <w:hidden/>
        </w:trPr>
        <w:tc>
          <w:tcPr>
            <w:tcW w:w="993" w:type="dxa"/>
          </w:tcPr>
          <w:p w14:paraId="3AAFB9B5" w14:textId="77777777" w:rsidR="00072314" w:rsidRPr="005D5B0A" w:rsidRDefault="00072314" w:rsidP="001D18E6">
            <w:pPr>
              <w:jc w:val="center"/>
              <w:rPr>
                <w:snapToGrid w:val="0"/>
                <w:vanish/>
              </w:rPr>
            </w:pPr>
            <w:r w:rsidRPr="005D5B0A">
              <w:rPr>
                <w:snapToGrid w:val="0"/>
                <w:vanish/>
              </w:rPr>
              <w:t>6</w:t>
            </w:r>
          </w:p>
        </w:tc>
        <w:tc>
          <w:tcPr>
            <w:tcW w:w="850" w:type="dxa"/>
          </w:tcPr>
          <w:p w14:paraId="02741BDD" w14:textId="77777777" w:rsidR="00072314" w:rsidRPr="005D5B0A" w:rsidRDefault="00072314" w:rsidP="001D18E6">
            <w:pPr>
              <w:jc w:val="center"/>
              <w:rPr>
                <w:snapToGrid w:val="0"/>
                <w:vanish/>
              </w:rPr>
            </w:pPr>
            <w:r w:rsidRPr="005D5B0A">
              <w:rPr>
                <w:snapToGrid w:val="0"/>
                <w:vanish/>
              </w:rPr>
              <w:t>0</w:t>
            </w:r>
          </w:p>
        </w:tc>
        <w:tc>
          <w:tcPr>
            <w:tcW w:w="993" w:type="dxa"/>
          </w:tcPr>
          <w:p w14:paraId="3B5DAF39"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1417F18F"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59AA8E1" w14:textId="77777777" w:rsidR="00072314" w:rsidRPr="005D5B0A" w:rsidRDefault="00072314" w:rsidP="001D18E6">
            <w:pPr>
              <w:rPr>
                <w:snapToGrid w:val="0"/>
                <w:vanish/>
              </w:rPr>
            </w:pPr>
            <w:r w:rsidRPr="005D5B0A">
              <w:rPr>
                <w:snapToGrid w:val="0"/>
                <w:vanish/>
              </w:rPr>
              <w:t>Jbaden1</w:t>
            </w:r>
          </w:p>
        </w:tc>
      </w:tr>
      <w:tr w:rsidR="00072314" w:rsidRPr="005D5B0A" w14:paraId="338901F0" w14:textId="77777777" w:rsidTr="001D18E6">
        <w:trPr>
          <w:hidden/>
        </w:trPr>
        <w:tc>
          <w:tcPr>
            <w:tcW w:w="993" w:type="dxa"/>
          </w:tcPr>
          <w:p w14:paraId="43065D8C" w14:textId="77777777" w:rsidR="00072314" w:rsidRPr="005D5B0A" w:rsidRDefault="00072314" w:rsidP="001D18E6">
            <w:pPr>
              <w:jc w:val="center"/>
              <w:rPr>
                <w:snapToGrid w:val="0"/>
                <w:vanish/>
              </w:rPr>
            </w:pPr>
            <w:r w:rsidRPr="005D5B0A">
              <w:rPr>
                <w:snapToGrid w:val="0"/>
                <w:vanish/>
              </w:rPr>
              <w:t>6</w:t>
            </w:r>
          </w:p>
        </w:tc>
        <w:tc>
          <w:tcPr>
            <w:tcW w:w="850" w:type="dxa"/>
          </w:tcPr>
          <w:p w14:paraId="663F9CB9" w14:textId="77777777" w:rsidR="00072314" w:rsidRPr="005D5B0A" w:rsidRDefault="00072314" w:rsidP="001D18E6">
            <w:pPr>
              <w:jc w:val="center"/>
              <w:rPr>
                <w:snapToGrid w:val="0"/>
                <w:vanish/>
              </w:rPr>
            </w:pPr>
            <w:r w:rsidRPr="005D5B0A">
              <w:rPr>
                <w:snapToGrid w:val="0"/>
                <w:vanish/>
              </w:rPr>
              <w:t>0</w:t>
            </w:r>
          </w:p>
        </w:tc>
        <w:tc>
          <w:tcPr>
            <w:tcW w:w="993" w:type="dxa"/>
          </w:tcPr>
          <w:p w14:paraId="316C4F62"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232E24D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3C48157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346C230A" w14:textId="77777777" w:rsidR="00072314" w:rsidRPr="005D5B0A" w:rsidRDefault="00072314" w:rsidP="001D18E6">
            <w:pPr>
              <w:rPr>
                <w:snapToGrid w:val="0"/>
                <w:vanish/>
              </w:rPr>
            </w:pPr>
            <w:r w:rsidRPr="005D5B0A">
              <w:rPr>
                <w:snapToGrid w:val="0"/>
                <w:vanish/>
              </w:rPr>
              <w:t>Jbaden1</w:t>
            </w:r>
          </w:p>
        </w:tc>
      </w:tr>
      <w:tr w:rsidR="00072314" w:rsidRPr="005D5B0A" w14:paraId="1BE2D341" w14:textId="77777777" w:rsidTr="001D18E6">
        <w:trPr>
          <w:hidden/>
        </w:trPr>
        <w:tc>
          <w:tcPr>
            <w:tcW w:w="993" w:type="dxa"/>
          </w:tcPr>
          <w:p w14:paraId="2A1C1CB8" w14:textId="77777777" w:rsidR="00072314" w:rsidRPr="005D5B0A" w:rsidRDefault="00072314" w:rsidP="001D18E6">
            <w:pPr>
              <w:jc w:val="center"/>
              <w:rPr>
                <w:snapToGrid w:val="0"/>
                <w:vanish/>
              </w:rPr>
            </w:pPr>
            <w:r w:rsidRPr="005D5B0A">
              <w:rPr>
                <w:snapToGrid w:val="0"/>
                <w:vanish/>
              </w:rPr>
              <w:t>6</w:t>
            </w:r>
          </w:p>
        </w:tc>
        <w:tc>
          <w:tcPr>
            <w:tcW w:w="850" w:type="dxa"/>
          </w:tcPr>
          <w:p w14:paraId="13869218" w14:textId="77777777" w:rsidR="00072314" w:rsidRPr="005D5B0A" w:rsidRDefault="00072314" w:rsidP="001D18E6">
            <w:pPr>
              <w:jc w:val="center"/>
              <w:rPr>
                <w:snapToGrid w:val="0"/>
                <w:vanish/>
              </w:rPr>
            </w:pPr>
            <w:r w:rsidRPr="005D5B0A">
              <w:rPr>
                <w:snapToGrid w:val="0"/>
                <w:vanish/>
              </w:rPr>
              <w:t>0</w:t>
            </w:r>
          </w:p>
        </w:tc>
        <w:tc>
          <w:tcPr>
            <w:tcW w:w="993" w:type="dxa"/>
          </w:tcPr>
          <w:p w14:paraId="2C9F4EA1"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76983AE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49185D2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46BB5619" w14:textId="77777777" w:rsidR="00072314" w:rsidRPr="005D5B0A" w:rsidRDefault="00072314" w:rsidP="001D18E6">
            <w:pPr>
              <w:rPr>
                <w:snapToGrid w:val="0"/>
                <w:vanish/>
              </w:rPr>
            </w:pPr>
            <w:r w:rsidRPr="005D5B0A">
              <w:rPr>
                <w:snapToGrid w:val="0"/>
                <w:vanish/>
              </w:rPr>
              <w:t>Jbaden1</w:t>
            </w:r>
          </w:p>
        </w:tc>
      </w:tr>
      <w:tr w:rsidR="00072314" w:rsidRPr="005D5B0A" w14:paraId="07DE8989" w14:textId="77777777" w:rsidTr="001D18E6">
        <w:trPr>
          <w:hidden/>
        </w:trPr>
        <w:tc>
          <w:tcPr>
            <w:tcW w:w="993" w:type="dxa"/>
          </w:tcPr>
          <w:p w14:paraId="67CF13BE" w14:textId="77777777" w:rsidR="00072314" w:rsidRPr="005D5B0A" w:rsidRDefault="00072314" w:rsidP="001D18E6">
            <w:pPr>
              <w:jc w:val="center"/>
              <w:rPr>
                <w:snapToGrid w:val="0"/>
                <w:vanish/>
              </w:rPr>
            </w:pPr>
            <w:r w:rsidRPr="005D5B0A">
              <w:rPr>
                <w:snapToGrid w:val="0"/>
                <w:vanish/>
              </w:rPr>
              <w:t>6</w:t>
            </w:r>
          </w:p>
        </w:tc>
        <w:tc>
          <w:tcPr>
            <w:tcW w:w="850" w:type="dxa"/>
          </w:tcPr>
          <w:p w14:paraId="0E354388" w14:textId="77777777" w:rsidR="00072314" w:rsidRPr="005D5B0A" w:rsidRDefault="00072314" w:rsidP="001D18E6">
            <w:pPr>
              <w:jc w:val="center"/>
              <w:rPr>
                <w:snapToGrid w:val="0"/>
                <w:vanish/>
              </w:rPr>
            </w:pPr>
            <w:r w:rsidRPr="005D5B0A">
              <w:rPr>
                <w:snapToGrid w:val="0"/>
                <w:vanish/>
              </w:rPr>
              <w:t>0</w:t>
            </w:r>
          </w:p>
        </w:tc>
        <w:tc>
          <w:tcPr>
            <w:tcW w:w="993" w:type="dxa"/>
          </w:tcPr>
          <w:p w14:paraId="2C6C744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57B5804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69076F1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5D3CFDB9" w14:textId="77777777" w:rsidR="00072314" w:rsidRPr="005D5B0A" w:rsidRDefault="00072314" w:rsidP="001D18E6">
            <w:pPr>
              <w:rPr>
                <w:snapToGrid w:val="0"/>
                <w:vanish/>
              </w:rPr>
            </w:pPr>
            <w:r w:rsidRPr="005D5B0A">
              <w:rPr>
                <w:snapToGrid w:val="0"/>
                <w:vanish/>
              </w:rPr>
              <w:t>Jbaden1</w:t>
            </w:r>
          </w:p>
        </w:tc>
      </w:tr>
      <w:tr w:rsidR="00072314" w:rsidRPr="005D5B0A" w14:paraId="1784BE7D" w14:textId="77777777" w:rsidTr="001D18E6">
        <w:trPr>
          <w:hidden/>
        </w:trPr>
        <w:tc>
          <w:tcPr>
            <w:tcW w:w="993" w:type="dxa"/>
          </w:tcPr>
          <w:p w14:paraId="7F4F12C0" w14:textId="77777777" w:rsidR="00072314" w:rsidRPr="005D5B0A" w:rsidRDefault="00072314" w:rsidP="001D18E6">
            <w:pPr>
              <w:jc w:val="center"/>
              <w:rPr>
                <w:snapToGrid w:val="0"/>
                <w:vanish/>
              </w:rPr>
            </w:pPr>
            <w:r w:rsidRPr="005D5B0A">
              <w:rPr>
                <w:snapToGrid w:val="0"/>
                <w:vanish/>
              </w:rPr>
              <w:t>6</w:t>
            </w:r>
          </w:p>
        </w:tc>
        <w:tc>
          <w:tcPr>
            <w:tcW w:w="850" w:type="dxa"/>
          </w:tcPr>
          <w:p w14:paraId="178F429E" w14:textId="77777777" w:rsidR="00072314" w:rsidRPr="005D5B0A" w:rsidRDefault="00072314" w:rsidP="001D18E6">
            <w:pPr>
              <w:jc w:val="center"/>
              <w:rPr>
                <w:snapToGrid w:val="0"/>
                <w:vanish/>
              </w:rPr>
            </w:pPr>
            <w:r w:rsidRPr="005D5B0A">
              <w:rPr>
                <w:snapToGrid w:val="0"/>
                <w:vanish/>
              </w:rPr>
              <w:t>0</w:t>
            </w:r>
          </w:p>
        </w:tc>
        <w:tc>
          <w:tcPr>
            <w:tcW w:w="993" w:type="dxa"/>
          </w:tcPr>
          <w:p w14:paraId="6DFB6C68" w14:textId="77777777" w:rsidR="00072314" w:rsidRPr="005D5B0A" w:rsidRDefault="00072314" w:rsidP="001D18E6">
            <w:pPr>
              <w:jc w:val="center"/>
              <w:rPr>
                <w:snapToGrid w:val="0"/>
                <w:vanish/>
              </w:rPr>
            </w:pPr>
            <w:r w:rsidRPr="005D5B0A">
              <w:rPr>
                <w:snapToGrid w:val="0"/>
                <w:vanish/>
              </w:rPr>
              <w:t>2018-12-11</w:t>
            </w:r>
          </w:p>
        </w:tc>
        <w:tc>
          <w:tcPr>
            <w:tcW w:w="5669" w:type="dxa"/>
          </w:tcPr>
          <w:p w14:paraId="617AB6C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3BC3112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4576516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671E7BEA" w14:textId="77777777" w:rsidR="00072314" w:rsidRPr="005D5B0A" w:rsidRDefault="00072314" w:rsidP="001D18E6">
            <w:pPr>
              <w:rPr>
                <w:snapToGrid w:val="0"/>
                <w:vanish/>
              </w:rPr>
            </w:pPr>
            <w:r w:rsidRPr="005D5B0A">
              <w:rPr>
                <w:snapToGrid w:val="0"/>
                <w:vanish/>
              </w:rPr>
              <w:t>Jbaden1</w:t>
            </w:r>
          </w:p>
        </w:tc>
      </w:tr>
      <w:tr w:rsidR="00072314" w:rsidRPr="005D5B0A" w14:paraId="52D0DD98" w14:textId="77777777" w:rsidTr="001D18E6">
        <w:trPr>
          <w:hidden/>
        </w:trPr>
        <w:tc>
          <w:tcPr>
            <w:tcW w:w="993" w:type="dxa"/>
          </w:tcPr>
          <w:p w14:paraId="5A8C8C43" w14:textId="77777777" w:rsidR="00072314" w:rsidRPr="005D5B0A" w:rsidRDefault="00072314" w:rsidP="001D18E6">
            <w:pPr>
              <w:jc w:val="center"/>
              <w:rPr>
                <w:snapToGrid w:val="0"/>
                <w:vanish/>
              </w:rPr>
            </w:pPr>
            <w:r w:rsidRPr="005D5B0A">
              <w:rPr>
                <w:snapToGrid w:val="0"/>
                <w:vanish/>
              </w:rPr>
              <w:t>6</w:t>
            </w:r>
          </w:p>
        </w:tc>
        <w:tc>
          <w:tcPr>
            <w:tcW w:w="850" w:type="dxa"/>
          </w:tcPr>
          <w:p w14:paraId="5CEDD1C9" w14:textId="77777777" w:rsidR="00072314" w:rsidRPr="005D5B0A" w:rsidRDefault="00072314" w:rsidP="001D18E6">
            <w:pPr>
              <w:jc w:val="center"/>
              <w:rPr>
                <w:snapToGrid w:val="0"/>
                <w:vanish/>
              </w:rPr>
            </w:pPr>
            <w:r w:rsidRPr="005D5B0A">
              <w:rPr>
                <w:snapToGrid w:val="0"/>
                <w:vanish/>
              </w:rPr>
              <w:t>0a</w:t>
            </w:r>
          </w:p>
        </w:tc>
        <w:tc>
          <w:tcPr>
            <w:tcW w:w="993" w:type="dxa"/>
          </w:tcPr>
          <w:p w14:paraId="2A95F7FE" w14:textId="77777777" w:rsidR="00072314" w:rsidRPr="005D5B0A" w:rsidRDefault="00072314" w:rsidP="001D18E6">
            <w:pPr>
              <w:jc w:val="center"/>
              <w:rPr>
                <w:snapToGrid w:val="0"/>
                <w:vanish/>
              </w:rPr>
            </w:pPr>
            <w:r w:rsidRPr="005D5B0A">
              <w:rPr>
                <w:snapToGrid w:val="0"/>
                <w:vanish/>
              </w:rPr>
              <w:t>2019-01-04</w:t>
            </w:r>
          </w:p>
        </w:tc>
        <w:tc>
          <w:tcPr>
            <w:tcW w:w="5669" w:type="dxa"/>
          </w:tcPr>
          <w:p w14:paraId="56579B4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79ED8C2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92669F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41BC12C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672850C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10AFB3E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3F950440" w14:textId="77777777" w:rsidR="00072314" w:rsidRPr="005D5B0A" w:rsidRDefault="00072314" w:rsidP="001D18E6">
            <w:pPr>
              <w:rPr>
                <w:snapToGrid w:val="0"/>
                <w:vanish/>
              </w:rPr>
            </w:pPr>
            <w:r w:rsidRPr="005D5B0A">
              <w:rPr>
                <w:snapToGrid w:val="0"/>
                <w:vanish/>
              </w:rPr>
              <w:t>Jbaden1</w:t>
            </w:r>
          </w:p>
        </w:tc>
      </w:tr>
      <w:tr w:rsidR="00072314" w:rsidRPr="005D5B0A" w14:paraId="042584FC" w14:textId="77777777" w:rsidTr="001D18E6">
        <w:trPr>
          <w:hidden/>
        </w:trPr>
        <w:tc>
          <w:tcPr>
            <w:tcW w:w="993" w:type="dxa"/>
          </w:tcPr>
          <w:p w14:paraId="31D201F6" w14:textId="77777777" w:rsidR="00072314" w:rsidRPr="005D5B0A" w:rsidRDefault="00072314" w:rsidP="001D18E6">
            <w:pPr>
              <w:jc w:val="center"/>
              <w:rPr>
                <w:snapToGrid w:val="0"/>
                <w:vanish/>
              </w:rPr>
            </w:pPr>
            <w:r w:rsidRPr="005D5B0A">
              <w:rPr>
                <w:snapToGrid w:val="0"/>
                <w:vanish/>
              </w:rPr>
              <w:t>6</w:t>
            </w:r>
          </w:p>
        </w:tc>
        <w:tc>
          <w:tcPr>
            <w:tcW w:w="850" w:type="dxa"/>
          </w:tcPr>
          <w:p w14:paraId="60A209DD" w14:textId="77777777" w:rsidR="00072314" w:rsidRPr="005D5B0A" w:rsidRDefault="00072314" w:rsidP="001D18E6">
            <w:pPr>
              <w:jc w:val="center"/>
              <w:rPr>
                <w:snapToGrid w:val="0"/>
                <w:vanish/>
              </w:rPr>
            </w:pPr>
            <w:r w:rsidRPr="005D5B0A">
              <w:rPr>
                <w:snapToGrid w:val="0"/>
                <w:vanish/>
              </w:rPr>
              <w:t>0a</w:t>
            </w:r>
          </w:p>
        </w:tc>
        <w:tc>
          <w:tcPr>
            <w:tcW w:w="993" w:type="dxa"/>
          </w:tcPr>
          <w:p w14:paraId="436158C6" w14:textId="77777777" w:rsidR="00072314" w:rsidRPr="005D5B0A" w:rsidRDefault="00072314" w:rsidP="001D18E6">
            <w:pPr>
              <w:jc w:val="center"/>
              <w:rPr>
                <w:snapToGrid w:val="0"/>
                <w:vanish/>
              </w:rPr>
            </w:pPr>
            <w:r w:rsidRPr="005D5B0A">
              <w:rPr>
                <w:snapToGrid w:val="0"/>
                <w:vanish/>
              </w:rPr>
              <w:t>2019-01-04</w:t>
            </w:r>
          </w:p>
        </w:tc>
        <w:tc>
          <w:tcPr>
            <w:tcW w:w="5669" w:type="dxa"/>
          </w:tcPr>
          <w:p w14:paraId="0897769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5ACCCA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4134080C" w14:textId="77777777" w:rsidR="00072314" w:rsidRPr="005D5B0A" w:rsidRDefault="00072314" w:rsidP="001D18E6">
            <w:pPr>
              <w:rPr>
                <w:snapToGrid w:val="0"/>
                <w:vanish/>
              </w:rPr>
            </w:pPr>
            <w:r w:rsidRPr="005D5B0A">
              <w:rPr>
                <w:snapToGrid w:val="0"/>
                <w:vanish/>
              </w:rPr>
              <w:t>Jbaden1</w:t>
            </w:r>
          </w:p>
        </w:tc>
      </w:tr>
      <w:tr w:rsidR="00072314" w:rsidRPr="005D5B0A" w14:paraId="2C1F1016" w14:textId="77777777" w:rsidTr="001D18E6">
        <w:trPr>
          <w:hidden/>
        </w:trPr>
        <w:tc>
          <w:tcPr>
            <w:tcW w:w="993" w:type="dxa"/>
          </w:tcPr>
          <w:p w14:paraId="2E6B7C1C" w14:textId="77777777" w:rsidR="00072314" w:rsidRPr="005D5B0A" w:rsidRDefault="00072314" w:rsidP="001D18E6">
            <w:pPr>
              <w:jc w:val="center"/>
              <w:rPr>
                <w:snapToGrid w:val="0"/>
                <w:vanish/>
              </w:rPr>
            </w:pPr>
            <w:r w:rsidRPr="005D5B0A">
              <w:rPr>
                <w:snapToGrid w:val="0"/>
                <w:vanish/>
              </w:rPr>
              <w:t>6</w:t>
            </w:r>
          </w:p>
        </w:tc>
        <w:tc>
          <w:tcPr>
            <w:tcW w:w="850" w:type="dxa"/>
          </w:tcPr>
          <w:p w14:paraId="6C84F95D" w14:textId="77777777" w:rsidR="00072314" w:rsidRPr="005D5B0A" w:rsidRDefault="00072314" w:rsidP="001D18E6">
            <w:pPr>
              <w:jc w:val="center"/>
              <w:rPr>
                <w:snapToGrid w:val="0"/>
                <w:vanish/>
              </w:rPr>
            </w:pPr>
            <w:r w:rsidRPr="005D5B0A">
              <w:rPr>
                <w:snapToGrid w:val="0"/>
                <w:vanish/>
              </w:rPr>
              <w:t>0b</w:t>
            </w:r>
          </w:p>
        </w:tc>
        <w:tc>
          <w:tcPr>
            <w:tcW w:w="993" w:type="dxa"/>
          </w:tcPr>
          <w:p w14:paraId="445F51A8" w14:textId="77777777" w:rsidR="00072314" w:rsidRPr="005D5B0A" w:rsidRDefault="00072314" w:rsidP="001D18E6">
            <w:pPr>
              <w:jc w:val="center"/>
              <w:rPr>
                <w:snapToGrid w:val="0"/>
                <w:vanish/>
              </w:rPr>
            </w:pPr>
            <w:r w:rsidRPr="005D5B0A">
              <w:rPr>
                <w:snapToGrid w:val="0"/>
                <w:vanish/>
              </w:rPr>
              <w:t>2019-02-04</w:t>
            </w:r>
          </w:p>
        </w:tc>
        <w:tc>
          <w:tcPr>
            <w:tcW w:w="5669" w:type="dxa"/>
          </w:tcPr>
          <w:p w14:paraId="17CC710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1918C89A"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66D4721E"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lastRenderedPageBreak/>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7F2ACF3F"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285DA8BD" w14:textId="77777777" w:rsidR="00072314" w:rsidRPr="005D5B0A" w:rsidRDefault="00072314" w:rsidP="001D18E6">
            <w:pPr>
              <w:rPr>
                <w:snapToGrid w:val="0"/>
                <w:vanish/>
              </w:rPr>
            </w:pPr>
            <w:r w:rsidRPr="005D5B0A">
              <w:rPr>
                <w:snapToGrid w:val="0"/>
                <w:vanish/>
              </w:rPr>
              <w:lastRenderedPageBreak/>
              <w:t>Jbaden1</w:t>
            </w:r>
          </w:p>
        </w:tc>
      </w:tr>
      <w:tr w:rsidR="00072314" w:rsidRPr="005D5B0A" w14:paraId="72A25DAD" w14:textId="77777777" w:rsidTr="001D18E6">
        <w:trPr>
          <w:hidden/>
        </w:trPr>
        <w:tc>
          <w:tcPr>
            <w:tcW w:w="993" w:type="dxa"/>
          </w:tcPr>
          <w:p w14:paraId="3EB8E306" w14:textId="77777777" w:rsidR="00072314" w:rsidRPr="005D5B0A" w:rsidRDefault="00072314" w:rsidP="001D18E6">
            <w:pPr>
              <w:jc w:val="center"/>
              <w:rPr>
                <w:snapToGrid w:val="0"/>
                <w:vanish/>
              </w:rPr>
            </w:pPr>
            <w:r w:rsidRPr="005D5B0A">
              <w:rPr>
                <w:snapToGrid w:val="0"/>
                <w:vanish/>
              </w:rPr>
              <w:t>6</w:t>
            </w:r>
          </w:p>
        </w:tc>
        <w:tc>
          <w:tcPr>
            <w:tcW w:w="850" w:type="dxa"/>
          </w:tcPr>
          <w:p w14:paraId="55EA3E83" w14:textId="77777777" w:rsidR="00072314" w:rsidRPr="005D5B0A" w:rsidRDefault="00072314" w:rsidP="001D18E6">
            <w:pPr>
              <w:jc w:val="center"/>
              <w:rPr>
                <w:snapToGrid w:val="0"/>
                <w:vanish/>
              </w:rPr>
            </w:pPr>
            <w:r w:rsidRPr="005D5B0A">
              <w:rPr>
                <w:snapToGrid w:val="0"/>
                <w:vanish/>
              </w:rPr>
              <w:t>0c</w:t>
            </w:r>
          </w:p>
        </w:tc>
        <w:tc>
          <w:tcPr>
            <w:tcW w:w="993" w:type="dxa"/>
          </w:tcPr>
          <w:p w14:paraId="166CFF8F" w14:textId="77777777" w:rsidR="00072314" w:rsidRPr="005D5B0A" w:rsidRDefault="00072314" w:rsidP="001D18E6">
            <w:pPr>
              <w:jc w:val="center"/>
              <w:rPr>
                <w:snapToGrid w:val="0"/>
                <w:vanish/>
              </w:rPr>
            </w:pPr>
            <w:r w:rsidRPr="005D5B0A">
              <w:rPr>
                <w:snapToGrid w:val="0"/>
                <w:vanish/>
              </w:rPr>
              <w:t>2019-02-05</w:t>
            </w:r>
          </w:p>
        </w:tc>
        <w:tc>
          <w:tcPr>
            <w:tcW w:w="5669" w:type="dxa"/>
          </w:tcPr>
          <w:p w14:paraId="6E94CDD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5DAA8AF9" w14:textId="77777777" w:rsidR="00072314" w:rsidRPr="005D5B0A" w:rsidRDefault="00072314" w:rsidP="001D18E6">
            <w:pPr>
              <w:rPr>
                <w:snapToGrid w:val="0"/>
                <w:vanish/>
              </w:rPr>
            </w:pPr>
            <w:r w:rsidRPr="005D5B0A">
              <w:rPr>
                <w:snapToGrid w:val="0"/>
                <w:vanish/>
              </w:rPr>
              <w:t>Jbaden1</w:t>
            </w:r>
          </w:p>
        </w:tc>
      </w:tr>
      <w:tr w:rsidR="00072314" w:rsidRPr="005D5B0A" w14:paraId="0AA8868A" w14:textId="77777777" w:rsidTr="001D18E6">
        <w:trPr>
          <w:hidden/>
        </w:trPr>
        <w:tc>
          <w:tcPr>
            <w:tcW w:w="993" w:type="dxa"/>
          </w:tcPr>
          <w:p w14:paraId="59F0B347" w14:textId="77777777" w:rsidR="00072314" w:rsidRPr="005D5B0A" w:rsidRDefault="00072314" w:rsidP="001D18E6">
            <w:pPr>
              <w:jc w:val="center"/>
              <w:rPr>
                <w:snapToGrid w:val="0"/>
                <w:vanish/>
              </w:rPr>
            </w:pPr>
            <w:r w:rsidRPr="005D5B0A">
              <w:rPr>
                <w:snapToGrid w:val="0"/>
                <w:vanish/>
              </w:rPr>
              <w:t>6</w:t>
            </w:r>
          </w:p>
        </w:tc>
        <w:tc>
          <w:tcPr>
            <w:tcW w:w="850" w:type="dxa"/>
          </w:tcPr>
          <w:p w14:paraId="021A8755" w14:textId="77777777" w:rsidR="00072314" w:rsidRPr="005D5B0A" w:rsidRDefault="00072314" w:rsidP="001D18E6">
            <w:pPr>
              <w:jc w:val="center"/>
              <w:rPr>
                <w:snapToGrid w:val="0"/>
                <w:vanish/>
              </w:rPr>
            </w:pPr>
            <w:r w:rsidRPr="005D5B0A">
              <w:rPr>
                <w:snapToGrid w:val="0"/>
                <w:vanish/>
              </w:rPr>
              <w:t>0c</w:t>
            </w:r>
          </w:p>
        </w:tc>
        <w:tc>
          <w:tcPr>
            <w:tcW w:w="993" w:type="dxa"/>
          </w:tcPr>
          <w:p w14:paraId="4EC687DE" w14:textId="77777777" w:rsidR="00072314" w:rsidRPr="005D5B0A" w:rsidRDefault="00072314" w:rsidP="001D18E6">
            <w:pPr>
              <w:jc w:val="center"/>
              <w:rPr>
                <w:snapToGrid w:val="0"/>
                <w:vanish/>
              </w:rPr>
            </w:pPr>
            <w:r w:rsidRPr="005D5B0A">
              <w:rPr>
                <w:snapToGrid w:val="0"/>
                <w:vanish/>
              </w:rPr>
              <w:t>2019-02-20</w:t>
            </w:r>
          </w:p>
        </w:tc>
        <w:tc>
          <w:tcPr>
            <w:tcW w:w="5669" w:type="dxa"/>
          </w:tcPr>
          <w:p w14:paraId="31572E2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7891C110" w14:textId="77777777" w:rsidR="00072314" w:rsidRPr="005D5B0A" w:rsidRDefault="00072314" w:rsidP="001D18E6">
            <w:pPr>
              <w:rPr>
                <w:snapToGrid w:val="0"/>
                <w:vanish/>
              </w:rPr>
            </w:pPr>
            <w:r w:rsidRPr="005D5B0A">
              <w:rPr>
                <w:snapToGrid w:val="0"/>
                <w:vanish/>
              </w:rPr>
              <w:t>Jbaden1</w:t>
            </w:r>
          </w:p>
        </w:tc>
      </w:tr>
      <w:tr w:rsidR="00072314" w:rsidRPr="005D5B0A" w14:paraId="66C21DA3" w14:textId="77777777" w:rsidTr="001D18E6">
        <w:trPr>
          <w:hidden/>
        </w:trPr>
        <w:tc>
          <w:tcPr>
            <w:tcW w:w="993" w:type="dxa"/>
          </w:tcPr>
          <w:p w14:paraId="7E3E1C31" w14:textId="77777777" w:rsidR="00072314" w:rsidRPr="005D5B0A" w:rsidRDefault="00072314" w:rsidP="001D18E6">
            <w:pPr>
              <w:jc w:val="center"/>
              <w:rPr>
                <w:snapToGrid w:val="0"/>
                <w:vanish/>
              </w:rPr>
            </w:pPr>
            <w:r w:rsidRPr="005D5B0A">
              <w:rPr>
                <w:snapToGrid w:val="0"/>
                <w:vanish/>
              </w:rPr>
              <w:t>6</w:t>
            </w:r>
          </w:p>
        </w:tc>
        <w:tc>
          <w:tcPr>
            <w:tcW w:w="850" w:type="dxa"/>
          </w:tcPr>
          <w:p w14:paraId="2FCC8F9E" w14:textId="77777777" w:rsidR="00072314" w:rsidRPr="005D5B0A" w:rsidRDefault="00072314" w:rsidP="001D18E6">
            <w:pPr>
              <w:jc w:val="center"/>
              <w:rPr>
                <w:snapToGrid w:val="0"/>
                <w:vanish/>
              </w:rPr>
            </w:pPr>
            <w:r>
              <w:rPr>
                <w:snapToGrid w:val="0"/>
                <w:vanish/>
              </w:rPr>
              <w:t>1a</w:t>
            </w:r>
          </w:p>
        </w:tc>
        <w:tc>
          <w:tcPr>
            <w:tcW w:w="993" w:type="dxa"/>
          </w:tcPr>
          <w:p w14:paraId="55AE7823" w14:textId="77777777" w:rsidR="00072314" w:rsidRPr="005D5B0A" w:rsidRDefault="00072314" w:rsidP="001D18E6">
            <w:pPr>
              <w:jc w:val="center"/>
              <w:rPr>
                <w:snapToGrid w:val="0"/>
                <w:vanish/>
              </w:rPr>
            </w:pPr>
            <w:r w:rsidRPr="005D5B0A">
              <w:rPr>
                <w:snapToGrid w:val="0"/>
                <w:vanish/>
              </w:rPr>
              <w:t>2019-02-05</w:t>
            </w:r>
          </w:p>
        </w:tc>
        <w:tc>
          <w:tcPr>
            <w:tcW w:w="5669" w:type="dxa"/>
          </w:tcPr>
          <w:p w14:paraId="2143CB75"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40E0FAD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203811E"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2B7D172B"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78EE9A18"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749A83E0" w14:textId="77777777" w:rsidR="00072314" w:rsidRPr="005D5B0A" w:rsidRDefault="00072314" w:rsidP="001D18E6">
            <w:pPr>
              <w:rPr>
                <w:snapToGrid w:val="0"/>
                <w:vanish/>
              </w:rPr>
            </w:pPr>
            <w:r w:rsidRPr="005D5B0A">
              <w:rPr>
                <w:snapToGrid w:val="0"/>
                <w:vanish/>
              </w:rPr>
              <w:t>Jbaden1</w:t>
            </w:r>
          </w:p>
        </w:tc>
      </w:tr>
      <w:tr w:rsidR="00072314" w:rsidRPr="005D5B0A" w14:paraId="113BAACD" w14:textId="77777777" w:rsidTr="001D18E6">
        <w:trPr>
          <w:hidden/>
        </w:trPr>
        <w:tc>
          <w:tcPr>
            <w:tcW w:w="993" w:type="dxa"/>
          </w:tcPr>
          <w:p w14:paraId="3FF7DA65" w14:textId="77777777" w:rsidR="00072314" w:rsidRPr="005D5B0A" w:rsidRDefault="00072314" w:rsidP="001D18E6">
            <w:pPr>
              <w:jc w:val="center"/>
              <w:rPr>
                <w:snapToGrid w:val="0"/>
                <w:vanish/>
              </w:rPr>
            </w:pPr>
            <w:r w:rsidRPr="005D5B0A">
              <w:rPr>
                <w:snapToGrid w:val="0"/>
                <w:vanish/>
              </w:rPr>
              <w:t>6</w:t>
            </w:r>
          </w:p>
        </w:tc>
        <w:tc>
          <w:tcPr>
            <w:tcW w:w="850" w:type="dxa"/>
          </w:tcPr>
          <w:p w14:paraId="228228EA" w14:textId="77777777" w:rsidR="00072314" w:rsidRPr="005D5B0A" w:rsidRDefault="00072314" w:rsidP="001D18E6">
            <w:pPr>
              <w:jc w:val="center"/>
              <w:rPr>
                <w:snapToGrid w:val="0"/>
                <w:vanish/>
              </w:rPr>
            </w:pPr>
            <w:r>
              <w:rPr>
                <w:snapToGrid w:val="0"/>
                <w:vanish/>
              </w:rPr>
              <w:t>1a</w:t>
            </w:r>
          </w:p>
        </w:tc>
        <w:tc>
          <w:tcPr>
            <w:tcW w:w="993" w:type="dxa"/>
          </w:tcPr>
          <w:p w14:paraId="766852C6" w14:textId="77777777" w:rsidR="00072314" w:rsidRPr="005D5B0A" w:rsidRDefault="00072314" w:rsidP="001D18E6">
            <w:pPr>
              <w:jc w:val="center"/>
              <w:rPr>
                <w:snapToGrid w:val="0"/>
                <w:vanish/>
              </w:rPr>
            </w:pPr>
            <w:r w:rsidRPr="005D5B0A">
              <w:rPr>
                <w:snapToGrid w:val="0"/>
                <w:vanish/>
              </w:rPr>
              <w:t>2019-04-02</w:t>
            </w:r>
          </w:p>
        </w:tc>
        <w:tc>
          <w:tcPr>
            <w:tcW w:w="5669" w:type="dxa"/>
          </w:tcPr>
          <w:p w14:paraId="1B3C77DC"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9CEE532" w14:textId="77777777" w:rsidR="00072314" w:rsidRPr="005D5B0A" w:rsidRDefault="00072314" w:rsidP="001D18E6">
            <w:pPr>
              <w:rPr>
                <w:snapToGrid w:val="0"/>
                <w:vanish/>
              </w:rPr>
            </w:pPr>
            <w:r w:rsidRPr="005D5B0A">
              <w:rPr>
                <w:snapToGrid w:val="0"/>
                <w:vanish/>
              </w:rPr>
              <w:t>Jbaden1</w:t>
            </w:r>
          </w:p>
        </w:tc>
      </w:tr>
      <w:tr w:rsidR="00072314" w:rsidRPr="005D5B0A" w14:paraId="7F60DE1D" w14:textId="77777777" w:rsidTr="001D18E6">
        <w:trPr>
          <w:hidden/>
        </w:trPr>
        <w:tc>
          <w:tcPr>
            <w:tcW w:w="993" w:type="dxa"/>
          </w:tcPr>
          <w:p w14:paraId="391422DC" w14:textId="77777777" w:rsidR="00072314" w:rsidRPr="005D5B0A" w:rsidRDefault="00072314" w:rsidP="001D18E6">
            <w:pPr>
              <w:jc w:val="center"/>
              <w:rPr>
                <w:snapToGrid w:val="0"/>
                <w:vanish/>
              </w:rPr>
            </w:pPr>
            <w:r w:rsidRPr="005D5B0A">
              <w:rPr>
                <w:snapToGrid w:val="0"/>
                <w:vanish/>
              </w:rPr>
              <w:t>6</w:t>
            </w:r>
          </w:p>
        </w:tc>
        <w:tc>
          <w:tcPr>
            <w:tcW w:w="850" w:type="dxa"/>
          </w:tcPr>
          <w:p w14:paraId="548A2817" w14:textId="77777777" w:rsidR="00072314" w:rsidRPr="005D5B0A" w:rsidRDefault="00072314" w:rsidP="001D18E6">
            <w:pPr>
              <w:jc w:val="center"/>
              <w:rPr>
                <w:snapToGrid w:val="0"/>
                <w:vanish/>
              </w:rPr>
            </w:pPr>
            <w:r>
              <w:rPr>
                <w:snapToGrid w:val="0"/>
                <w:vanish/>
              </w:rPr>
              <w:t>1a</w:t>
            </w:r>
          </w:p>
        </w:tc>
        <w:tc>
          <w:tcPr>
            <w:tcW w:w="993" w:type="dxa"/>
          </w:tcPr>
          <w:p w14:paraId="5330CFD9" w14:textId="77777777" w:rsidR="00072314" w:rsidRPr="005D5B0A" w:rsidRDefault="00072314" w:rsidP="001D18E6">
            <w:pPr>
              <w:jc w:val="center"/>
              <w:rPr>
                <w:snapToGrid w:val="0"/>
                <w:vanish/>
              </w:rPr>
            </w:pPr>
            <w:r w:rsidRPr="005D5B0A">
              <w:rPr>
                <w:snapToGrid w:val="0"/>
                <w:vanish/>
              </w:rPr>
              <w:t>2019-04-10</w:t>
            </w:r>
          </w:p>
        </w:tc>
        <w:tc>
          <w:tcPr>
            <w:tcW w:w="5669" w:type="dxa"/>
          </w:tcPr>
          <w:p w14:paraId="12A29B57"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032E147A"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19D444D2" w14:textId="77777777" w:rsidR="00072314" w:rsidRPr="005D5B0A" w:rsidRDefault="00072314" w:rsidP="001D18E6">
            <w:pPr>
              <w:rPr>
                <w:snapToGrid w:val="0"/>
                <w:vanish/>
              </w:rPr>
            </w:pPr>
            <w:r w:rsidRPr="005D5B0A">
              <w:rPr>
                <w:snapToGrid w:val="0"/>
                <w:vanish/>
              </w:rPr>
              <w:t>Jbaden1</w:t>
            </w:r>
          </w:p>
        </w:tc>
      </w:tr>
      <w:tr w:rsidR="00072314" w:rsidRPr="005D5B0A" w14:paraId="0866B2A3" w14:textId="77777777" w:rsidTr="001D18E6">
        <w:trPr>
          <w:hidden/>
        </w:trPr>
        <w:tc>
          <w:tcPr>
            <w:tcW w:w="993" w:type="dxa"/>
          </w:tcPr>
          <w:p w14:paraId="42360DB9" w14:textId="77777777" w:rsidR="00072314" w:rsidRPr="005D5B0A" w:rsidRDefault="00072314" w:rsidP="001D18E6">
            <w:pPr>
              <w:jc w:val="center"/>
              <w:rPr>
                <w:snapToGrid w:val="0"/>
                <w:vanish/>
              </w:rPr>
            </w:pPr>
            <w:r w:rsidRPr="005D5B0A">
              <w:rPr>
                <w:snapToGrid w:val="0"/>
                <w:vanish/>
              </w:rPr>
              <w:t>6</w:t>
            </w:r>
          </w:p>
        </w:tc>
        <w:tc>
          <w:tcPr>
            <w:tcW w:w="850" w:type="dxa"/>
          </w:tcPr>
          <w:p w14:paraId="2EB9508B" w14:textId="77777777" w:rsidR="00072314" w:rsidRPr="005D5B0A" w:rsidRDefault="00072314" w:rsidP="001D18E6">
            <w:pPr>
              <w:jc w:val="center"/>
              <w:rPr>
                <w:snapToGrid w:val="0"/>
                <w:vanish/>
              </w:rPr>
            </w:pPr>
            <w:r>
              <w:rPr>
                <w:snapToGrid w:val="0"/>
                <w:vanish/>
              </w:rPr>
              <w:t>1a</w:t>
            </w:r>
          </w:p>
        </w:tc>
        <w:tc>
          <w:tcPr>
            <w:tcW w:w="993" w:type="dxa"/>
          </w:tcPr>
          <w:p w14:paraId="1653B246" w14:textId="77777777" w:rsidR="00072314" w:rsidRPr="005D5B0A" w:rsidRDefault="00072314" w:rsidP="001D18E6">
            <w:pPr>
              <w:jc w:val="center"/>
              <w:rPr>
                <w:snapToGrid w:val="0"/>
                <w:vanish/>
              </w:rPr>
            </w:pPr>
            <w:r w:rsidRPr="005D5B0A">
              <w:rPr>
                <w:snapToGrid w:val="0"/>
                <w:vanish/>
              </w:rPr>
              <w:t>2019-05-31</w:t>
            </w:r>
          </w:p>
        </w:tc>
        <w:tc>
          <w:tcPr>
            <w:tcW w:w="5669" w:type="dxa"/>
          </w:tcPr>
          <w:p w14:paraId="23EAEFBD"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06FBE401" w14:textId="77777777" w:rsidR="00072314" w:rsidRPr="005D5B0A" w:rsidRDefault="00072314" w:rsidP="001D18E6">
            <w:pPr>
              <w:rPr>
                <w:snapToGrid w:val="0"/>
                <w:vanish/>
              </w:rPr>
            </w:pPr>
            <w:r w:rsidRPr="005D5B0A">
              <w:rPr>
                <w:snapToGrid w:val="0"/>
                <w:vanish/>
              </w:rPr>
              <w:t>Jbaden1</w:t>
            </w:r>
          </w:p>
        </w:tc>
      </w:tr>
      <w:tr w:rsidR="00072314" w:rsidRPr="005D5B0A" w14:paraId="6EE8FD14" w14:textId="77777777" w:rsidTr="001D18E6">
        <w:trPr>
          <w:hidden/>
        </w:trPr>
        <w:tc>
          <w:tcPr>
            <w:tcW w:w="993" w:type="dxa"/>
          </w:tcPr>
          <w:p w14:paraId="66DFDA80" w14:textId="77777777" w:rsidR="00072314" w:rsidRPr="005D5B0A" w:rsidRDefault="00072314" w:rsidP="001D18E6">
            <w:pPr>
              <w:jc w:val="center"/>
              <w:rPr>
                <w:snapToGrid w:val="0"/>
                <w:vanish/>
              </w:rPr>
            </w:pPr>
            <w:r w:rsidRPr="005D5B0A">
              <w:rPr>
                <w:snapToGrid w:val="0"/>
                <w:vanish/>
              </w:rPr>
              <w:t>6</w:t>
            </w:r>
          </w:p>
        </w:tc>
        <w:tc>
          <w:tcPr>
            <w:tcW w:w="850" w:type="dxa"/>
          </w:tcPr>
          <w:p w14:paraId="34CE3EB0" w14:textId="77777777" w:rsidR="00072314" w:rsidRPr="005D5B0A" w:rsidRDefault="00072314" w:rsidP="001D18E6">
            <w:pPr>
              <w:jc w:val="center"/>
              <w:rPr>
                <w:snapToGrid w:val="0"/>
                <w:vanish/>
              </w:rPr>
            </w:pPr>
            <w:r>
              <w:rPr>
                <w:snapToGrid w:val="0"/>
                <w:vanish/>
              </w:rPr>
              <w:t>1a</w:t>
            </w:r>
          </w:p>
        </w:tc>
        <w:tc>
          <w:tcPr>
            <w:tcW w:w="993" w:type="dxa"/>
          </w:tcPr>
          <w:p w14:paraId="6747A5C6" w14:textId="77777777" w:rsidR="00072314" w:rsidRPr="005D5B0A" w:rsidRDefault="00072314" w:rsidP="001D18E6">
            <w:pPr>
              <w:jc w:val="center"/>
              <w:rPr>
                <w:snapToGrid w:val="0"/>
                <w:vanish/>
              </w:rPr>
            </w:pPr>
            <w:r w:rsidRPr="005D5B0A">
              <w:rPr>
                <w:snapToGrid w:val="0"/>
                <w:vanish/>
              </w:rPr>
              <w:t>2019-05-31</w:t>
            </w:r>
          </w:p>
        </w:tc>
        <w:tc>
          <w:tcPr>
            <w:tcW w:w="5669" w:type="dxa"/>
          </w:tcPr>
          <w:p w14:paraId="42AF93D7"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64C7830F"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54FBBC20"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6D041F"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6943F3B3" w14:textId="77777777" w:rsidR="00072314" w:rsidRPr="005D5B0A" w:rsidRDefault="00072314" w:rsidP="001D18E6">
            <w:pPr>
              <w:rPr>
                <w:snapToGrid w:val="0"/>
                <w:vanish/>
              </w:rPr>
            </w:pPr>
            <w:r w:rsidRPr="005D5B0A">
              <w:rPr>
                <w:snapToGrid w:val="0"/>
                <w:vanish/>
              </w:rPr>
              <w:t>Jbaden1</w:t>
            </w:r>
          </w:p>
        </w:tc>
      </w:tr>
      <w:tr w:rsidR="00072314" w:rsidRPr="005D5B0A" w14:paraId="32DCE096" w14:textId="77777777" w:rsidTr="001D18E6">
        <w:trPr>
          <w:hidden/>
        </w:trPr>
        <w:tc>
          <w:tcPr>
            <w:tcW w:w="993" w:type="dxa"/>
          </w:tcPr>
          <w:p w14:paraId="7B41ED69" w14:textId="77777777" w:rsidR="00072314" w:rsidRPr="005D5B0A" w:rsidRDefault="00072314" w:rsidP="001D18E6">
            <w:pPr>
              <w:jc w:val="center"/>
              <w:rPr>
                <w:snapToGrid w:val="0"/>
                <w:vanish/>
              </w:rPr>
            </w:pPr>
            <w:r w:rsidRPr="005D5B0A">
              <w:rPr>
                <w:snapToGrid w:val="0"/>
                <w:vanish/>
              </w:rPr>
              <w:t>6</w:t>
            </w:r>
          </w:p>
        </w:tc>
        <w:tc>
          <w:tcPr>
            <w:tcW w:w="850" w:type="dxa"/>
          </w:tcPr>
          <w:p w14:paraId="2B3DCCCE" w14:textId="77777777" w:rsidR="00072314" w:rsidRPr="005D5B0A" w:rsidRDefault="00072314" w:rsidP="001D18E6">
            <w:pPr>
              <w:jc w:val="center"/>
              <w:rPr>
                <w:snapToGrid w:val="0"/>
                <w:vanish/>
              </w:rPr>
            </w:pPr>
            <w:r>
              <w:rPr>
                <w:snapToGrid w:val="0"/>
                <w:vanish/>
              </w:rPr>
              <w:t>1a</w:t>
            </w:r>
          </w:p>
        </w:tc>
        <w:tc>
          <w:tcPr>
            <w:tcW w:w="993" w:type="dxa"/>
          </w:tcPr>
          <w:p w14:paraId="7CE6D7D2" w14:textId="77777777" w:rsidR="00072314" w:rsidRPr="005D5B0A" w:rsidRDefault="00072314" w:rsidP="001D18E6">
            <w:pPr>
              <w:jc w:val="center"/>
              <w:rPr>
                <w:snapToGrid w:val="0"/>
                <w:vanish/>
              </w:rPr>
            </w:pPr>
            <w:r w:rsidRPr="005D5B0A">
              <w:rPr>
                <w:snapToGrid w:val="0"/>
                <w:vanish/>
              </w:rPr>
              <w:t>2019-07-02</w:t>
            </w:r>
          </w:p>
        </w:tc>
        <w:tc>
          <w:tcPr>
            <w:tcW w:w="5669" w:type="dxa"/>
          </w:tcPr>
          <w:p w14:paraId="3EF27D17"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77B5A11C"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0DF2B380" w14:textId="77777777" w:rsidR="00072314" w:rsidRPr="005D5B0A" w:rsidRDefault="00072314" w:rsidP="001D18E6">
            <w:pPr>
              <w:rPr>
                <w:snapToGrid w:val="0"/>
                <w:vanish/>
              </w:rPr>
            </w:pPr>
            <w:r w:rsidRPr="005D5B0A">
              <w:rPr>
                <w:snapToGrid w:val="0"/>
                <w:vanish/>
              </w:rPr>
              <w:t>Jbaden1</w:t>
            </w:r>
          </w:p>
        </w:tc>
      </w:tr>
      <w:tr w:rsidR="00072314" w:rsidRPr="005D5B0A" w14:paraId="097ED75D" w14:textId="77777777" w:rsidTr="001D18E6">
        <w:trPr>
          <w:hidden/>
        </w:trPr>
        <w:tc>
          <w:tcPr>
            <w:tcW w:w="993" w:type="dxa"/>
          </w:tcPr>
          <w:p w14:paraId="5EA09EFA" w14:textId="77777777" w:rsidR="00072314" w:rsidRPr="005D5B0A" w:rsidRDefault="00072314" w:rsidP="001D18E6">
            <w:pPr>
              <w:jc w:val="center"/>
              <w:rPr>
                <w:snapToGrid w:val="0"/>
                <w:vanish/>
              </w:rPr>
            </w:pPr>
            <w:r w:rsidRPr="005D5B0A">
              <w:rPr>
                <w:snapToGrid w:val="0"/>
                <w:vanish/>
              </w:rPr>
              <w:t>6</w:t>
            </w:r>
          </w:p>
        </w:tc>
        <w:tc>
          <w:tcPr>
            <w:tcW w:w="850" w:type="dxa"/>
          </w:tcPr>
          <w:p w14:paraId="52FFB768" w14:textId="77777777" w:rsidR="00072314" w:rsidRPr="005D5B0A" w:rsidRDefault="00072314" w:rsidP="001D18E6">
            <w:pPr>
              <w:jc w:val="center"/>
              <w:rPr>
                <w:snapToGrid w:val="0"/>
                <w:vanish/>
              </w:rPr>
            </w:pPr>
            <w:r>
              <w:rPr>
                <w:snapToGrid w:val="0"/>
                <w:vanish/>
              </w:rPr>
              <w:t>1a</w:t>
            </w:r>
          </w:p>
        </w:tc>
        <w:tc>
          <w:tcPr>
            <w:tcW w:w="993" w:type="dxa"/>
          </w:tcPr>
          <w:p w14:paraId="372C01C6" w14:textId="77777777" w:rsidR="00072314" w:rsidRPr="005D5B0A" w:rsidRDefault="00072314" w:rsidP="001D18E6">
            <w:pPr>
              <w:jc w:val="center"/>
              <w:rPr>
                <w:snapToGrid w:val="0"/>
                <w:vanish/>
              </w:rPr>
            </w:pPr>
            <w:r w:rsidRPr="005D5B0A">
              <w:rPr>
                <w:snapToGrid w:val="0"/>
                <w:vanish/>
              </w:rPr>
              <w:t>2019-07-17</w:t>
            </w:r>
          </w:p>
        </w:tc>
        <w:tc>
          <w:tcPr>
            <w:tcW w:w="5669" w:type="dxa"/>
          </w:tcPr>
          <w:p w14:paraId="2E4CDF79"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5625F6ED" w14:textId="77777777" w:rsidR="00072314" w:rsidRPr="005D5B0A" w:rsidRDefault="00072314" w:rsidP="001D18E6">
            <w:pPr>
              <w:rPr>
                <w:snapToGrid w:val="0"/>
                <w:vanish/>
              </w:rPr>
            </w:pPr>
            <w:r w:rsidRPr="005D5B0A">
              <w:rPr>
                <w:snapToGrid w:val="0"/>
                <w:vanish/>
              </w:rPr>
              <w:t>Jbaden1</w:t>
            </w:r>
          </w:p>
        </w:tc>
      </w:tr>
      <w:tr w:rsidR="00072314" w:rsidRPr="005D5B0A" w14:paraId="49CDEEFF" w14:textId="77777777" w:rsidTr="001D18E6">
        <w:trPr>
          <w:hidden/>
        </w:trPr>
        <w:tc>
          <w:tcPr>
            <w:tcW w:w="993" w:type="dxa"/>
          </w:tcPr>
          <w:p w14:paraId="6218C886" w14:textId="77777777" w:rsidR="00072314" w:rsidRPr="005D5B0A" w:rsidRDefault="00072314" w:rsidP="001D18E6">
            <w:pPr>
              <w:jc w:val="center"/>
              <w:rPr>
                <w:snapToGrid w:val="0"/>
                <w:vanish/>
              </w:rPr>
            </w:pPr>
            <w:r w:rsidRPr="005D5B0A">
              <w:rPr>
                <w:snapToGrid w:val="0"/>
                <w:vanish/>
              </w:rPr>
              <w:t>6</w:t>
            </w:r>
          </w:p>
        </w:tc>
        <w:tc>
          <w:tcPr>
            <w:tcW w:w="850" w:type="dxa"/>
          </w:tcPr>
          <w:p w14:paraId="6BD1B04B" w14:textId="77777777" w:rsidR="00072314" w:rsidRPr="005D5B0A" w:rsidRDefault="00072314" w:rsidP="001D18E6">
            <w:pPr>
              <w:jc w:val="center"/>
              <w:rPr>
                <w:snapToGrid w:val="0"/>
                <w:vanish/>
              </w:rPr>
            </w:pPr>
            <w:r>
              <w:rPr>
                <w:snapToGrid w:val="0"/>
                <w:vanish/>
              </w:rPr>
              <w:t>1a</w:t>
            </w:r>
          </w:p>
        </w:tc>
        <w:tc>
          <w:tcPr>
            <w:tcW w:w="993" w:type="dxa"/>
          </w:tcPr>
          <w:p w14:paraId="66651180" w14:textId="77777777" w:rsidR="00072314" w:rsidRPr="005D5B0A" w:rsidRDefault="00072314" w:rsidP="001D18E6">
            <w:pPr>
              <w:jc w:val="center"/>
              <w:rPr>
                <w:snapToGrid w:val="0"/>
                <w:vanish/>
              </w:rPr>
            </w:pPr>
            <w:r w:rsidRPr="005D5B0A">
              <w:rPr>
                <w:snapToGrid w:val="0"/>
                <w:vanish/>
              </w:rPr>
              <w:t>2019-10-08</w:t>
            </w:r>
          </w:p>
        </w:tc>
        <w:tc>
          <w:tcPr>
            <w:tcW w:w="5669" w:type="dxa"/>
          </w:tcPr>
          <w:p w14:paraId="4E5D36D6"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690D99B0" w14:textId="77777777" w:rsidR="00072314" w:rsidRPr="005D5B0A" w:rsidRDefault="00072314" w:rsidP="001D18E6">
            <w:pPr>
              <w:rPr>
                <w:snapToGrid w:val="0"/>
                <w:vanish/>
              </w:rPr>
            </w:pPr>
            <w:r w:rsidRPr="005D5B0A">
              <w:rPr>
                <w:snapToGrid w:val="0"/>
                <w:vanish/>
              </w:rPr>
              <w:t>Jbaden1</w:t>
            </w:r>
          </w:p>
        </w:tc>
      </w:tr>
      <w:tr w:rsidR="00072314" w:rsidRPr="005D5B0A" w14:paraId="5A77FC4C" w14:textId="77777777" w:rsidTr="001D18E6">
        <w:trPr>
          <w:hidden/>
        </w:trPr>
        <w:tc>
          <w:tcPr>
            <w:tcW w:w="993" w:type="dxa"/>
          </w:tcPr>
          <w:p w14:paraId="7C56825A" w14:textId="77777777" w:rsidR="00072314" w:rsidRPr="005D5B0A" w:rsidRDefault="00072314" w:rsidP="001D18E6">
            <w:pPr>
              <w:jc w:val="center"/>
              <w:rPr>
                <w:snapToGrid w:val="0"/>
                <w:vanish/>
              </w:rPr>
            </w:pPr>
            <w:r w:rsidRPr="005D5B0A">
              <w:rPr>
                <w:snapToGrid w:val="0"/>
                <w:vanish/>
              </w:rPr>
              <w:lastRenderedPageBreak/>
              <w:t>6</w:t>
            </w:r>
          </w:p>
        </w:tc>
        <w:tc>
          <w:tcPr>
            <w:tcW w:w="850" w:type="dxa"/>
          </w:tcPr>
          <w:p w14:paraId="1DD3AF1C" w14:textId="77777777" w:rsidR="00072314" w:rsidRPr="005D5B0A" w:rsidRDefault="00072314" w:rsidP="001D18E6">
            <w:pPr>
              <w:jc w:val="center"/>
              <w:rPr>
                <w:snapToGrid w:val="0"/>
                <w:vanish/>
              </w:rPr>
            </w:pPr>
            <w:r>
              <w:rPr>
                <w:snapToGrid w:val="0"/>
                <w:vanish/>
              </w:rPr>
              <w:t>1a</w:t>
            </w:r>
          </w:p>
        </w:tc>
        <w:tc>
          <w:tcPr>
            <w:tcW w:w="993" w:type="dxa"/>
          </w:tcPr>
          <w:p w14:paraId="5CF174C0" w14:textId="77777777" w:rsidR="00072314" w:rsidRPr="005D5B0A" w:rsidRDefault="00072314" w:rsidP="001D18E6">
            <w:pPr>
              <w:jc w:val="center"/>
              <w:rPr>
                <w:snapToGrid w:val="0"/>
                <w:vanish/>
              </w:rPr>
            </w:pPr>
            <w:r w:rsidRPr="005D5B0A">
              <w:rPr>
                <w:snapToGrid w:val="0"/>
                <w:vanish/>
              </w:rPr>
              <w:t>2019-10-09</w:t>
            </w:r>
          </w:p>
        </w:tc>
        <w:tc>
          <w:tcPr>
            <w:tcW w:w="5669" w:type="dxa"/>
          </w:tcPr>
          <w:p w14:paraId="3618D0B4"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10B52E5" w14:textId="77777777" w:rsidR="00072314" w:rsidRPr="005D5B0A" w:rsidRDefault="00072314" w:rsidP="001D18E6">
            <w:pPr>
              <w:rPr>
                <w:snapToGrid w:val="0"/>
                <w:vanish/>
              </w:rPr>
            </w:pPr>
            <w:r w:rsidRPr="005D5B0A">
              <w:rPr>
                <w:snapToGrid w:val="0"/>
                <w:vanish/>
              </w:rPr>
              <w:t>Jbaden1</w:t>
            </w:r>
          </w:p>
        </w:tc>
      </w:tr>
      <w:tr w:rsidR="00072314" w:rsidRPr="005D5B0A" w14:paraId="0755449B" w14:textId="77777777" w:rsidTr="001D18E6">
        <w:trPr>
          <w:hidden/>
        </w:trPr>
        <w:tc>
          <w:tcPr>
            <w:tcW w:w="993" w:type="dxa"/>
          </w:tcPr>
          <w:p w14:paraId="4816D909" w14:textId="77777777" w:rsidR="00072314" w:rsidRPr="005D5B0A" w:rsidRDefault="00072314" w:rsidP="001D18E6">
            <w:pPr>
              <w:jc w:val="center"/>
              <w:rPr>
                <w:snapToGrid w:val="0"/>
                <w:vanish/>
              </w:rPr>
            </w:pPr>
            <w:r w:rsidRPr="005D5B0A">
              <w:rPr>
                <w:snapToGrid w:val="0"/>
                <w:vanish/>
              </w:rPr>
              <w:t>6</w:t>
            </w:r>
          </w:p>
        </w:tc>
        <w:tc>
          <w:tcPr>
            <w:tcW w:w="850" w:type="dxa"/>
          </w:tcPr>
          <w:p w14:paraId="2F90F78D" w14:textId="77777777" w:rsidR="00072314" w:rsidRPr="005D5B0A" w:rsidRDefault="00072314" w:rsidP="001D18E6">
            <w:pPr>
              <w:jc w:val="center"/>
              <w:rPr>
                <w:snapToGrid w:val="0"/>
                <w:vanish/>
              </w:rPr>
            </w:pPr>
            <w:r>
              <w:rPr>
                <w:snapToGrid w:val="0"/>
                <w:vanish/>
              </w:rPr>
              <w:t>1a</w:t>
            </w:r>
          </w:p>
        </w:tc>
        <w:tc>
          <w:tcPr>
            <w:tcW w:w="993" w:type="dxa"/>
          </w:tcPr>
          <w:p w14:paraId="6775A86C" w14:textId="77777777" w:rsidR="00072314" w:rsidRPr="005D5B0A" w:rsidRDefault="00072314" w:rsidP="001D18E6">
            <w:pPr>
              <w:jc w:val="center"/>
              <w:rPr>
                <w:snapToGrid w:val="0"/>
                <w:vanish/>
              </w:rPr>
            </w:pPr>
            <w:r w:rsidRPr="005D5B0A">
              <w:rPr>
                <w:snapToGrid w:val="0"/>
                <w:vanish/>
              </w:rPr>
              <w:t>2019-10-25</w:t>
            </w:r>
          </w:p>
        </w:tc>
        <w:tc>
          <w:tcPr>
            <w:tcW w:w="5669" w:type="dxa"/>
          </w:tcPr>
          <w:p w14:paraId="27CB2D06"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388B0756"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48A54502" w14:textId="77777777" w:rsidR="00072314" w:rsidRPr="005D5B0A" w:rsidRDefault="00072314" w:rsidP="001D18E6">
            <w:pPr>
              <w:rPr>
                <w:snapToGrid w:val="0"/>
                <w:vanish/>
              </w:rPr>
            </w:pPr>
            <w:r w:rsidRPr="005D5B0A">
              <w:rPr>
                <w:snapToGrid w:val="0"/>
                <w:vanish/>
              </w:rPr>
              <w:t>Jbaden1</w:t>
            </w:r>
          </w:p>
        </w:tc>
      </w:tr>
      <w:tr w:rsidR="00072314" w:rsidRPr="005D5B0A" w14:paraId="4CDBDB4A" w14:textId="77777777" w:rsidTr="001D18E6">
        <w:trPr>
          <w:hidden/>
        </w:trPr>
        <w:tc>
          <w:tcPr>
            <w:tcW w:w="993" w:type="dxa"/>
          </w:tcPr>
          <w:p w14:paraId="6D35B0D8" w14:textId="77777777" w:rsidR="00072314" w:rsidRPr="005D5B0A" w:rsidRDefault="00072314" w:rsidP="001D18E6">
            <w:pPr>
              <w:jc w:val="center"/>
              <w:rPr>
                <w:snapToGrid w:val="0"/>
                <w:vanish/>
              </w:rPr>
            </w:pPr>
            <w:r w:rsidRPr="005D5B0A">
              <w:rPr>
                <w:snapToGrid w:val="0"/>
                <w:vanish/>
              </w:rPr>
              <w:t>6</w:t>
            </w:r>
          </w:p>
        </w:tc>
        <w:tc>
          <w:tcPr>
            <w:tcW w:w="850" w:type="dxa"/>
          </w:tcPr>
          <w:p w14:paraId="3FCE33B2" w14:textId="77777777" w:rsidR="00072314" w:rsidRPr="005D5B0A" w:rsidRDefault="00072314" w:rsidP="001D18E6">
            <w:pPr>
              <w:jc w:val="center"/>
              <w:rPr>
                <w:snapToGrid w:val="0"/>
                <w:vanish/>
              </w:rPr>
            </w:pPr>
            <w:r>
              <w:rPr>
                <w:snapToGrid w:val="0"/>
                <w:vanish/>
              </w:rPr>
              <w:t>1a</w:t>
            </w:r>
          </w:p>
        </w:tc>
        <w:tc>
          <w:tcPr>
            <w:tcW w:w="993" w:type="dxa"/>
          </w:tcPr>
          <w:p w14:paraId="64A21CC9" w14:textId="77777777" w:rsidR="00072314" w:rsidRPr="005D5B0A" w:rsidRDefault="00072314" w:rsidP="001D18E6">
            <w:pPr>
              <w:jc w:val="center"/>
              <w:rPr>
                <w:snapToGrid w:val="0"/>
                <w:vanish/>
              </w:rPr>
            </w:pPr>
            <w:r w:rsidRPr="005D5B0A">
              <w:rPr>
                <w:snapToGrid w:val="0"/>
                <w:vanish/>
              </w:rPr>
              <w:t>2019-05-11</w:t>
            </w:r>
          </w:p>
        </w:tc>
        <w:tc>
          <w:tcPr>
            <w:tcW w:w="5669" w:type="dxa"/>
          </w:tcPr>
          <w:p w14:paraId="3A374527"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86" w:history="1">
              <w:r w:rsidRPr="005D5B0A">
                <w:rPr>
                  <w:rStyle w:val="Hyperlink"/>
                  <w:vanish/>
                </w:rPr>
                <w:t>with Ford copyright guidelines</w:t>
              </w:r>
            </w:hyperlink>
            <w:r w:rsidRPr="005D5B0A">
              <w:rPr>
                <w:vanish/>
              </w:rPr>
              <w:t>)</w:t>
            </w:r>
          </w:p>
          <w:p w14:paraId="7564C5DA"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3607307C" w14:textId="77777777" w:rsidR="00072314" w:rsidRPr="005D5B0A" w:rsidRDefault="00072314" w:rsidP="001D18E6">
            <w:pPr>
              <w:rPr>
                <w:snapToGrid w:val="0"/>
                <w:vanish/>
              </w:rPr>
            </w:pPr>
            <w:r w:rsidRPr="005D5B0A">
              <w:rPr>
                <w:snapToGrid w:val="0"/>
                <w:vanish/>
              </w:rPr>
              <w:t>Jbaden1</w:t>
            </w:r>
          </w:p>
        </w:tc>
      </w:tr>
      <w:tr w:rsidR="00072314" w:rsidRPr="005D5B0A" w14:paraId="3B5116B8" w14:textId="77777777" w:rsidTr="001D18E6">
        <w:trPr>
          <w:hidden/>
        </w:trPr>
        <w:tc>
          <w:tcPr>
            <w:tcW w:w="993" w:type="dxa"/>
          </w:tcPr>
          <w:p w14:paraId="29788259" w14:textId="77777777" w:rsidR="00072314" w:rsidRPr="005D5B0A" w:rsidRDefault="00072314" w:rsidP="001D18E6">
            <w:pPr>
              <w:jc w:val="center"/>
              <w:rPr>
                <w:snapToGrid w:val="0"/>
                <w:vanish/>
              </w:rPr>
            </w:pPr>
            <w:r w:rsidRPr="005D5B0A">
              <w:rPr>
                <w:snapToGrid w:val="0"/>
                <w:vanish/>
              </w:rPr>
              <w:t>6</w:t>
            </w:r>
          </w:p>
        </w:tc>
        <w:tc>
          <w:tcPr>
            <w:tcW w:w="850" w:type="dxa"/>
          </w:tcPr>
          <w:p w14:paraId="0F2D495B" w14:textId="77777777" w:rsidR="00072314" w:rsidRPr="005D5B0A" w:rsidRDefault="00072314" w:rsidP="001D18E6">
            <w:pPr>
              <w:jc w:val="center"/>
              <w:rPr>
                <w:snapToGrid w:val="0"/>
                <w:vanish/>
              </w:rPr>
            </w:pPr>
            <w:r>
              <w:rPr>
                <w:snapToGrid w:val="0"/>
                <w:vanish/>
              </w:rPr>
              <w:t>1a</w:t>
            </w:r>
          </w:p>
        </w:tc>
        <w:tc>
          <w:tcPr>
            <w:tcW w:w="993" w:type="dxa"/>
          </w:tcPr>
          <w:p w14:paraId="5763E44D" w14:textId="77777777" w:rsidR="00072314" w:rsidRPr="005D5B0A" w:rsidRDefault="00072314" w:rsidP="001D18E6">
            <w:pPr>
              <w:jc w:val="center"/>
              <w:rPr>
                <w:snapToGrid w:val="0"/>
                <w:vanish/>
              </w:rPr>
            </w:pPr>
            <w:r w:rsidRPr="005D5B0A">
              <w:rPr>
                <w:snapToGrid w:val="0"/>
                <w:vanish/>
              </w:rPr>
              <w:t>2019-22-11</w:t>
            </w:r>
          </w:p>
        </w:tc>
        <w:tc>
          <w:tcPr>
            <w:tcW w:w="5669" w:type="dxa"/>
          </w:tcPr>
          <w:p w14:paraId="2E3A3950"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AB575A7"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6E6F34FF" w14:textId="77777777" w:rsidR="00072314" w:rsidRPr="005D5B0A" w:rsidRDefault="00072314" w:rsidP="001D18E6">
            <w:pPr>
              <w:rPr>
                <w:snapToGrid w:val="0"/>
                <w:vanish/>
              </w:rPr>
            </w:pPr>
            <w:r w:rsidRPr="005D5B0A">
              <w:rPr>
                <w:snapToGrid w:val="0"/>
                <w:vanish/>
              </w:rPr>
              <w:t>Jbaden1</w:t>
            </w:r>
          </w:p>
        </w:tc>
      </w:tr>
      <w:tr w:rsidR="00072314" w:rsidRPr="005D5B0A" w14:paraId="79019345" w14:textId="77777777" w:rsidTr="001D18E6">
        <w:trPr>
          <w:hidden/>
        </w:trPr>
        <w:tc>
          <w:tcPr>
            <w:tcW w:w="993" w:type="dxa"/>
          </w:tcPr>
          <w:p w14:paraId="30E162E4" w14:textId="77777777" w:rsidR="00072314" w:rsidRPr="005D5B0A" w:rsidRDefault="00072314" w:rsidP="001D18E6">
            <w:pPr>
              <w:jc w:val="center"/>
              <w:rPr>
                <w:snapToGrid w:val="0"/>
                <w:vanish/>
              </w:rPr>
            </w:pPr>
            <w:r w:rsidRPr="005D5B0A">
              <w:rPr>
                <w:snapToGrid w:val="0"/>
                <w:vanish/>
              </w:rPr>
              <w:t>6</w:t>
            </w:r>
          </w:p>
        </w:tc>
        <w:tc>
          <w:tcPr>
            <w:tcW w:w="850" w:type="dxa"/>
          </w:tcPr>
          <w:p w14:paraId="519B9AB2" w14:textId="77777777" w:rsidR="00072314" w:rsidRPr="005D5B0A" w:rsidRDefault="00072314" w:rsidP="001D18E6">
            <w:pPr>
              <w:jc w:val="center"/>
              <w:rPr>
                <w:snapToGrid w:val="0"/>
                <w:vanish/>
              </w:rPr>
            </w:pPr>
            <w:r>
              <w:rPr>
                <w:snapToGrid w:val="0"/>
                <w:vanish/>
              </w:rPr>
              <w:t>1a</w:t>
            </w:r>
          </w:p>
        </w:tc>
        <w:tc>
          <w:tcPr>
            <w:tcW w:w="993" w:type="dxa"/>
          </w:tcPr>
          <w:p w14:paraId="598A7EA5" w14:textId="77777777" w:rsidR="00072314" w:rsidRPr="005D5B0A" w:rsidRDefault="00072314" w:rsidP="001D18E6">
            <w:pPr>
              <w:jc w:val="center"/>
              <w:rPr>
                <w:snapToGrid w:val="0"/>
                <w:vanish/>
              </w:rPr>
            </w:pPr>
            <w:r w:rsidRPr="005D5B0A">
              <w:rPr>
                <w:snapToGrid w:val="0"/>
                <w:vanish/>
              </w:rPr>
              <w:t>2019-12-05</w:t>
            </w:r>
          </w:p>
        </w:tc>
        <w:tc>
          <w:tcPr>
            <w:tcW w:w="5669" w:type="dxa"/>
          </w:tcPr>
          <w:p w14:paraId="312973EE"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1E515232"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30CB0EBF" w14:textId="77777777" w:rsidR="00072314" w:rsidRPr="005D5B0A" w:rsidRDefault="00072314" w:rsidP="001D18E6">
            <w:pPr>
              <w:rPr>
                <w:snapToGrid w:val="0"/>
                <w:vanish/>
              </w:rPr>
            </w:pPr>
            <w:r w:rsidRPr="005D5B0A">
              <w:rPr>
                <w:snapToGrid w:val="0"/>
                <w:vanish/>
              </w:rPr>
              <w:t>Jbaden1</w:t>
            </w:r>
          </w:p>
        </w:tc>
      </w:tr>
      <w:tr w:rsidR="00072314" w:rsidRPr="005D5B0A" w14:paraId="4DA140FC" w14:textId="77777777" w:rsidTr="001D18E6">
        <w:trPr>
          <w:hidden/>
        </w:trPr>
        <w:tc>
          <w:tcPr>
            <w:tcW w:w="993" w:type="dxa"/>
          </w:tcPr>
          <w:p w14:paraId="4C7BAEC2" w14:textId="77777777" w:rsidR="00072314" w:rsidRDefault="00072314" w:rsidP="001D18E6">
            <w:pPr>
              <w:jc w:val="center"/>
              <w:rPr>
                <w:snapToGrid w:val="0"/>
                <w:vanish/>
              </w:rPr>
            </w:pPr>
            <w:r>
              <w:rPr>
                <w:snapToGrid w:val="0"/>
                <w:vanish/>
              </w:rPr>
              <w:t>6</w:t>
            </w:r>
          </w:p>
        </w:tc>
        <w:tc>
          <w:tcPr>
            <w:tcW w:w="850" w:type="dxa"/>
          </w:tcPr>
          <w:p w14:paraId="3FEC2982" w14:textId="77777777" w:rsidR="00072314" w:rsidRDefault="00072314" w:rsidP="001D18E6">
            <w:pPr>
              <w:jc w:val="center"/>
              <w:rPr>
                <w:snapToGrid w:val="0"/>
                <w:vanish/>
              </w:rPr>
            </w:pPr>
            <w:r>
              <w:rPr>
                <w:snapToGrid w:val="0"/>
                <w:vanish/>
              </w:rPr>
              <w:t>1a</w:t>
            </w:r>
          </w:p>
        </w:tc>
        <w:tc>
          <w:tcPr>
            <w:tcW w:w="993" w:type="dxa"/>
          </w:tcPr>
          <w:p w14:paraId="620142AE" w14:textId="77777777" w:rsidR="00072314" w:rsidRDefault="00072314" w:rsidP="001D18E6">
            <w:pPr>
              <w:jc w:val="center"/>
              <w:rPr>
                <w:snapToGrid w:val="0"/>
                <w:vanish/>
              </w:rPr>
            </w:pPr>
            <w:r>
              <w:rPr>
                <w:snapToGrid w:val="0"/>
                <w:vanish/>
              </w:rPr>
              <w:t>2020-01-07</w:t>
            </w:r>
          </w:p>
        </w:tc>
        <w:tc>
          <w:tcPr>
            <w:tcW w:w="5669" w:type="dxa"/>
          </w:tcPr>
          <w:p w14:paraId="656800F9"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61FA42A5"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58DBAD40"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7E924D02" w14:textId="77777777" w:rsidR="00072314" w:rsidRDefault="00072314" w:rsidP="001D18E6">
            <w:pPr>
              <w:rPr>
                <w:snapToGrid w:val="0"/>
                <w:vanish/>
              </w:rPr>
            </w:pPr>
            <w:r>
              <w:rPr>
                <w:snapToGrid w:val="0"/>
                <w:vanish/>
              </w:rPr>
              <w:t>Jbaden1</w:t>
            </w:r>
          </w:p>
        </w:tc>
      </w:tr>
      <w:tr w:rsidR="00072314" w:rsidRPr="005D5B0A" w14:paraId="32C98729" w14:textId="77777777" w:rsidTr="001D18E6">
        <w:trPr>
          <w:hidden/>
        </w:trPr>
        <w:tc>
          <w:tcPr>
            <w:tcW w:w="993" w:type="dxa"/>
          </w:tcPr>
          <w:p w14:paraId="3E46D5BE" w14:textId="77777777" w:rsidR="00072314" w:rsidRPr="00BE04E8" w:rsidRDefault="00072314" w:rsidP="001D18E6">
            <w:pPr>
              <w:jc w:val="center"/>
              <w:rPr>
                <w:snapToGrid w:val="0"/>
                <w:vanish/>
              </w:rPr>
            </w:pPr>
            <w:r w:rsidRPr="00BE04E8">
              <w:rPr>
                <w:snapToGrid w:val="0"/>
                <w:vanish/>
              </w:rPr>
              <w:t>6</w:t>
            </w:r>
          </w:p>
        </w:tc>
        <w:tc>
          <w:tcPr>
            <w:tcW w:w="850" w:type="dxa"/>
          </w:tcPr>
          <w:p w14:paraId="3E82BDD4" w14:textId="77777777" w:rsidR="00072314" w:rsidRPr="00BE04E8" w:rsidRDefault="00072314" w:rsidP="001D18E6">
            <w:pPr>
              <w:jc w:val="center"/>
              <w:rPr>
                <w:snapToGrid w:val="0"/>
                <w:vanish/>
              </w:rPr>
            </w:pPr>
            <w:r>
              <w:rPr>
                <w:snapToGrid w:val="0"/>
                <w:vanish/>
              </w:rPr>
              <w:t>1a</w:t>
            </w:r>
          </w:p>
        </w:tc>
        <w:tc>
          <w:tcPr>
            <w:tcW w:w="993" w:type="dxa"/>
          </w:tcPr>
          <w:p w14:paraId="38B945C2" w14:textId="77777777" w:rsidR="00072314" w:rsidRPr="00BE04E8" w:rsidRDefault="00072314" w:rsidP="001D18E6">
            <w:pPr>
              <w:jc w:val="center"/>
              <w:rPr>
                <w:snapToGrid w:val="0"/>
                <w:vanish/>
              </w:rPr>
            </w:pPr>
            <w:r w:rsidRPr="00BE04E8">
              <w:rPr>
                <w:snapToGrid w:val="0"/>
                <w:vanish/>
              </w:rPr>
              <w:t>2020-01-07</w:t>
            </w:r>
          </w:p>
        </w:tc>
        <w:tc>
          <w:tcPr>
            <w:tcW w:w="5669" w:type="dxa"/>
          </w:tcPr>
          <w:p w14:paraId="36B5F1DA"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87" w:history="1">
              <w:r w:rsidRPr="00BE04E8">
                <w:rPr>
                  <w:rStyle w:val="Hyperlink"/>
                  <w:rFonts w:cs="Arial"/>
                  <w:snapToGrid w:val="0"/>
                  <w:vanish/>
                </w:rPr>
                <w:t>FSTGB-97</w:t>
              </w:r>
            </w:hyperlink>
            <w:r w:rsidRPr="00BE04E8">
              <w:rPr>
                <w:rFonts w:cs="Arial"/>
                <w:snapToGrid w:val="0"/>
                <w:vanish/>
              </w:rPr>
              <w:t>)</w:t>
            </w:r>
          </w:p>
          <w:p w14:paraId="7D0C11E2"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5316F533" w14:textId="77777777" w:rsidR="00072314" w:rsidRDefault="00072314" w:rsidP="001D18E6">
            <w:pPr>
              <w:rPr>
                <w:snapToGrid w:val="0"/>
                <w:vanish/>
              </w:rPr>
            </w:pPr>
            <w:r>
              <w:rPr>
                <w:snapToGrid w:val="0"/>
                <w:vanish/>
              </w:rPr>
              <w:t>Jbaden1</w:t>
            </w:r>
          </w:p>
        </w:tc>
      </w:tr>
      <w:tr w:rsidR="00072314" w:rsidRPr="005D5B0A" w14:paraId="74C4B97C" w14:textId="77777777" w:rsidTr="001D18E6">
        <w:trPr>
          <w:hidden/>
        </w:trPr>
        <w:tc>
          <w:tcPr>
            <w:tcW w:w="993" w:type="dxa"/>
          </w:tcPr>
          <w:p w14:paraId="7852FD5E" w14:textId="77777777" w:rsidR="00072314" w:rsidRPr="00BE04E8" w:rsidRDefault="00072314" w:rsidP="001D18E6">
            <w:pPr>
              <w:jc w:val="center"/>
              <w:rPr>
                <w:snapToGrid w:val="0"/>
                <w:vanish/>
              </w:rPr>
            </w:pPr>
            <w:r w:rsidRPr="00BE04E8">
              <w:rPr>
                <w:snapToGrid w:val="0"/>
                <w:vanish/>
              </w:rPr>
              <w:t>6</w:t>
            </w:r>
          </w:p>
        </w:tc>
        <w:tc>
          <w:tcPr>
            <w:tcW w:w="850" w:type="dxa"/>
          </w:tcPr>
          <w:p w14:paraId="22CEF84F" w14:textId="77777777" w:rsidR="00072314" w:rsidRPr="00BE04E8" w:rsidRDefault="00072314" w:rsidP="001D18E6">
            <w:pPr>
              <w:jc w:val="center"/>
              <w:rPr>
                <w:snapToGrid w:val="0"/>
                <w:vanish/>
              </w:rPr>
            </w:pPr>
            <w:r>
              <w:rPr>
                <w:snapToGrid w:val="0"/>
                <w:vanish/>
              </w:rPr>
              <w:t>1a</w:t>
            </w:r>
          </w:p>
        </w:tc>
        <w:tc>
          <w:tcPr>
            <w:tcW w:w="993" w:type="dxa"/>
          </w:tcPr>
          <w:p w14:paraId="7918BD98" w14:textId="77777777" w:rsidR="00072314" w:rsidRPr="00BE04E8" w:rsidRDefault="00072314" w:rsidP="001D18E6">
            <w:pPr>
              <w:jc w:val="center"/>
              <w:rPr>
                <w:snapToGrid w:val="0"/>
                <w:vanish/>
              </w:rPr>
            </w:pPr>
            <w:r w:rsidRPr="00BE04E8">
              <w:rPr>
                <w:snapToGrid w:val="0"/>
                <w:vanish/>
              </w:rPr>
              <w:t>2020-01-07</w:t>
            </w:r>
          </w:p>
        </w:tc>
        <w:tc>
          <w:tcPr>
            <w:tcW w:w="5669" w:type="dxa"/>
          </w:tcPr>
          <w:p w14:paraId="452E7AB0"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23257F31"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708D38B0" w14:textId="77777777" w:rsidR="00072314" w:rsidRDefault="00072314" w:rsidP="001D18E6">
            <w:pPr>
              <w:rPr>
                <w:snapToGrid w:val="0"/>
                <w:vanish/>
              </w:rPr>
            </w:pPr>
            <w:r>
              <w:rPr>
                <w:snapToGrid w:val="0"/>
                <w:vanish/>
              </w:rPr>
              <w:t>Jbaden1</w:t>
            </w:r>
          </w:p>
        </w:tc>
      </w:tr>
      <w:tr w:rsidR="00072314" w:rsidRPr="005D5B0A" w14:paraId="5A5BEC21" w14:textId="77777777" w:rsidTr="001D18E6">
        <w:trPr>
          <w:hidden/>
        </w:trPr>
        <w:tc>
          <w:tcPr>
            <w:tcW w:w="993" w:type="dxa"/>
          </w:tcPr>
          <w:p w14:paraId="3A0CCC7F" w14:textId="77777777" w:rsidR="00072314" w:rsidRPr="00DC33EF" w:rsidRDefault="00072314" w:rsidP="001D18E6">
            <w:pPr>
              <w:jc w:val="center"/>
              <w:rPr>
                <w:snapToGrid w:val="0"/>
                <w:vanish/>
              </w:rPr>
            </w:pPr>
            <w:r w:rsidRPr="00DC33EF">
              <w:rPr>
                <w:snapToGrid w:val="0"/>
                <w:vanish/>
              </w:rPr>
              <w:t>6</w:t>
            </w:r>
          </w:p>
        </w:tc>
        <w:tc>
          <w:tcPr>
            <w:tcW w:w="850" w:type="dxa"/>
          </w:tcPr>
          <w:p w14:paraId="180E071F" w14:textId="77777777" w:rsidR="00072314" w:rsidRPr="00DC33EF" w:rsidRDefault="00072314" w:rsidP="001D18E6">
            <w:pPr>
              <w:jc w:val="center"/>
              <w:rPr>
                <w:snapToGrid w:val="0"/>
                <w:vanish/>
              </w:rPr>
            </w:pPr>
            <w:r w:rsidRPr="00DC33EF">
              <w:rPr>
                <w:snapToGrid w:val="0"/>
                <w:vanish/>
              </w:rPr>
              <w:t>1a</w:t>
            </w:r>
          </w:p>
        </w:tc>
        <w:tc>
          <w:tcPr>
            <w:tcW w:w="993" w:type="dxa"/>
          </w:tcPr>
          <w:p w14:paraId="6D33E1B6" w14:textId="77777777" w:rsidR="00072314" w:rsidRPr="00DC33EF" w:rsidRDefault="00072314" w:rsidP="001D18E6">
            <w:pPr>
              <w:jc w:val="center"/>
              <w:rPr>
                <w:snapToGrid w:val="0"/>
                <w:vanish/>
              </w:rPr>
            </w:pPr>
            <w:r w:rsidRPr="00DC33EF">
              <w:rPr>
                <w:snapToGrid w:val="0"/>
                <w:vanish/>
              </w:rPr>
              <w:t>2020-03-09</w:t>
            </w:r>
          </w:p>
        </w:tc>
        <w:tc>
          <w:tcPr>
            <w:tcW w:w="5669" w:type="dxa"/>
          </w:tcPr>
          <w:p w14:paraId="7A66FED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5C4ABA4B"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39D9C0C3"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71C4D9C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27E44299"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7ADBB92D" w14:textId="77777777" w:rsidR="00072314" w:rsidRPr="00DC33EF" w:rsidRDefault="00072314" w:rsidP="001D18E6">
            <w:pPr>
              <w:rPr>
                <w:snapToGrid w:val="0"/>
                <w:vanish/>
              </w:rPr>
            </w:pPr>
            <w:r w:rsidRPr="00DC33EF">
              <w:rPr>
                <w:snapToGrid w:val="0"/>
                <w:vanish/>
              </w:rPr>
              <w:t>Jbaden1</w:t>
            </w:r>
          </w:p>
        </w:tc>
      </w:tr>
      <w:tr w:rsidR="00072314" w:rsidRPr="005D5B0A" w14:paraId="6E31929D" w14:textId="77777777" w:rsidTr="001D18E6">
        <w:trPr>
          <w:hidden/>
        </w:trPr>
        <w:tc>
          <w:tcPr>
            <w:tcW w:w="993" w:type="dxa"/>
          </w:tcPr>
          <w:p w14:paraId="137EA6B3" w14:textId="77777777" w:rsidR="00072314" w:rsidRPr="00DC33EF" w:rsidRDefault="00072314" w:rsidP="001D18E6">
            <w:pPr>
              <w:jc w:val="center"/>
              <w:rPr>
                <w:snapToGrid w:val="0"/>
                <w:vanish/>
              </w:rPr>
            </w:pPr>
            <w:r w:rsidRPr="00DC33EF">
              <w:rPr>
                <w:snapToGrid w:val="0"/>
                <w:vanish/>
              </w:rPr>
              <w:t>6</w:t>
            </w:r>
          </w:p>
        </w:tc>
        <w:tc>
          <w:tcPr>
            <w:tcW w:w="850" w:type="dxa"/>
          </w:tcPr>
          <w:p w14:paraId="7CCDEC67" w14:textId="77777777" w:rsidR="00072314" w:rsidRPr="00DC33EF" w:rsidRDefault="00072314" w:rsidP="001D18E6">
            <w:pPr>
              <w:jc w:val="center"/>
              <w:rPr>
                <w:snapToGrid w:val="0"/>
                <w:vanish/>
              </w:rPr>
            </w:pPr>
            <w:r w:rsidRPr="00DC33EF">
              <w:rPr>
                <w:snapToGrid w:val="0"/>
                <w:vanish/>
              </w:rPr>
              <w:t>1a</w:t>
            </w:r>
          </w:p>
        </w:tc>
        <w:tc>
          <w:tcPr>
            <w:tcW w:w="993" w:type="dxa"/>
          </w:tcPr>
          <w:p w14:paraId="02F32149" w14:textId="77777777" w:rsidR="00072314" w:rsidRPr="00DC33EF" w:rsidRDefault="00072314" w:rsidP="001D18E6">
            <w:pPr>
              <w:jc w:val="center"/>
              <w:rPr>
                <w:snapToGrid w:val="0"/>
                <w:vanish/>
              </w:rPr>
            </w:pPr>
            <w:r w:rsidRPr="00DC33EF">
              <w:rPr>
                <w:snapToGrid w:val="0"/>
                <w:vanish/>
              </w:rPr>
              <w:t>2020-03-11</w:t>
            </w:r>
          </w:p>
        </w:tc>
        <w:tc>
          <w:tcPr>
            <w:tcW w:w="5669" w:type="dxa"/>
          </w:tcPr>
          <w:p w14:paraId="4450965B"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62A4FAAC" w14:textId="77777777" w:rsidR="00072314" w:rsidRPr="00DC33EF" w:rsidRDefault="00072314" w:rsidP="001D18E6">
            <w:pPr>
              <w:rPr>
                <w:snapToGrid w:val="0"/>
                <w:vanish/>
              </w:rPr>
            </w:pPr>
            <w:r w:rsidRPr="00DC33EF">
              <w:rPr>
                <w:snapToGrid w:val="0"/>
                <w:vanish/>
              </w:rPr>
              <w:t>Jbaden1</w:t>
            </w:r>
          </w:p>
        </w:tc>
      </w:tr>
      <w:tr w:rsidR="00072314" w14:paraId="4C7DB78D" w14:textId="77777777" w:rsidTr="001D18E6">
        <w:tblPrEx>
          <w:tblLook w:val="04A0" w:firstRow="1" w:lastRow="0" w:firstColumn="1" w:lastColumn="0" w:noHBand="0" w:noVBand="1"/>
        </w:tblPrEx>
        <w:trPr>
          <w:hidden/>
        </w:trPr>
        <w:tc>
          <w:tcPr>
            <w:tcW w:w="993" w:type="dxa"/>
            <w:hideMark/>
          </w:tcPr>
          <w:p w14:paraId="7ED29415"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F87DDFD"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4A5C368F"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4EA5EB55"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4E41FE7C"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lastRenderedPageBreak/>
              <w:t>“Implemented Function” replaced by term “Technology Function”</w:t>
            </w:r>
          </w:p>
        </w:tc>
        <w:tc>
          <w:tcPr>
            <w:tcW w:w="1696" w:type="dxa"/>
            <w:hideMark/>
          </w:tcPr>
          <w:p w14:paraId="54CCB662" w14:textId="77777777" w:rsidR="00072314" w:rsidRPr="00DC33EF" w:rsidRDefault="00072314" w:rsidP="001D18E6">
            <w:pPr>
              <w:rPr>
                <w:snapToGrid w:val="0"/>
                <w:vanish/>
              </w:rPr>
            </w:pPr>
            <w:r w:rsidRPr="00DC33EF">
              <w:rPr>
                <w:snapToGrid w:val="0"/>
                <w:vanish/>
              </w:rPr>
              <w:lastRenderedPageBreak/>
              <w:t>Jbaden1</w:t>
            </w:r>
            <w:bookmarkEnd w:id="114"/>
          </w:p>
        </w:tc>
      </w:tr>
    </w:tbl>
    <w:p w14:paraId="0DF76FEC" w14:textId="77777777" w:rsidR="00072314" w:rsidRDefault="00072314" w:rsidP="00072314"/>
    <w:p w14:paraId="688D6016"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15" w:name="_Toc35000630"/>
      <w:r w:rsidRPr="00BC3C56">
        <w:rPr>
          <w:lang w:val="en-GB"/>
        </w:rPr>
        <w:lastRenderedPageBreak/>
        <w:t>Appendix</w:t>
      </w:r>
      <w:bookmarkEnd w:id="108"/>
      <w:bookmarkEnd w:id="215"/>
    </w:p>
    <w:p w14:paraId="12AC2468" w14:textId="77777777" w:rsidR="00072314" w:rsidRPr="00BC3C56" w:rsidRDefault="00072314" w:rsidP="00072314">
      <w:pPr>
        <w:pStyle w:val="Heading2"/>
        <w:tabs>
          <w:tab w:val="clear" w:pos="709"/>
        </w:tabs>
        <w:spacing w:before="240"/>
        <w:rPr>
          <w:lang w:val="en-GB"/>
        </w:rPr>
      </w:pPr>
      <w:bookmarkStart w:id="216" w:name="_Toc35000631"/>
      <w:r w:rsidRPr="00BC3C56">
        <w:rPr>
          <w:lang w:val="en-GB"/>
        </w:rPr>
        <w:t>Data Dictionary</w:t>
      </w:r>
      <w:bookmarkEnd w:id="216"/>
    </w:p>
    <w:p w14:paraId="70FD5948" w14:textId="40DA3E18" w:rsidR="00072314" w:rsidRDefault="00072314" w:rsidP="00072314">
      <w:pPr>
        <w:pStyle w:val="Heading3"/>
        <w:keepNext w:val="0"/>
        <w:tabs>
          <w:tab w:val="clear" w:pos="900"/>
          <w:tab w:val="left" w:pos="709"/>
          <w:tab w:val="left" w:pos="851"/>
        </w:tabs>
        <w:spacing w:before="240"/>
        <w:rPr>
          <w:lang w:val="en-GB"/>
        </w:rPr>
      </w:pPr>
      <w:bookmarkStart w:id="217" w:name="_Toc35000632"/>
      <w:r w:rsidRPr="00BC3C56">
        <w:rPr>
          <w:lang w:val="en-GB"/>
        </w:rPr>
        <w:t>Logical Signals</w:t>
      </w:r>
      <w:bookmarkEnd w:id="217"/>
    </w:p>
    <w:p w14:paraId="0F8CF963" w14:textId="2E47F633" w:rsidR="00877398" w:rsidRDefault="00877398" w:rsidP="00877398">
      <w:pPr>
        <w:rPr>
          <w:lang w:val="en-GB"/>
        </w:rPr>
      </w:pPr>
    </w:p>
    <w:p w14:paraId="19BCD4F3" w14:textId="3EC1E019" w:rsidR="00877398" w:rsidRPr="00877398" w:rsidRDefault="00877398" w:rsidP="00877398">
      <w:pPr>
        <w:rPr>
          <w:lang w:val="en-GB"/>
        </w:rPr>
      </w:pPr>
      <w:r>
        <w:rPr>
          <w:lang w:val="en-GB"/>
        </w:rPr>
        <w:t>See URC Function Specification for detailed Logical Signals.</w:t>
      </w:r>
      <w:r w:rsidR="00BC7A47">
        <w:rPr>
          <w:lang w:val="en-GB"/>
        </w:rPr>
        <w:t xml:space="preserve"> </w:t>
      </w:r>
    </w:p>
    <w:p w14:paraId="42572581" w14:textId="77777777" w:rsidR="00595617" w:rsidRDefault="00595617" w:rsidP="00072314"/>
    <w:p w14:paraId="70344272" w14:textId="21FB393D" w:rsidR="00237051" w:rsidRPr="00F03856" w:rsidRDefault="002F4370" w:rsidP="00237051">
      <w:pPr>
        <w:pStyle w:val="RELogSignal"/>
        <w:shd w:val="clear" w:color="auto" w:fill="F2F2F2" w:themeFill="background1" w:themeFillShade="F2"/>
        <w:rPr>
          <w:rFonts w:ascii="Arial" w:hAnsi="Arial" w:cs="Arial"/>
        </w:rPr>
      </w:pPr>
      <w:r>
        <w:rPr>
          <w:rFonts w:ascii="Arial" w:hAnsi="Arial" w:cs="Arial"/>
        </w:rPr>
        <w:t>U</w:t>
      </w:r>
      <w:r w:rsidR="00237051">
        <w:rPr>
          <w:rFonts w:ascii="Arial" w:hAnsi="Arial" w:cs="Arial"/>
        </w:rPr>
        <w:t>ser Feedback</w:t>
      </w:r>
    </w:p>
    <w:p w14:paraId="1FE604E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1782CB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56E49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8B4F90" w14:textId="77777777" w:rsidR="00237051" w:rsidRPr="002338ED" w:rsidRDefault="00D82BF1" w:rsidP="002338ED">
            <w:pPr>
              <w:rPr>
                <w:rFonts w:cs="Arial"/>
                <w:color w:val="000000" w:themeColor="text1"/>
                <w:sz w:val="16"/>
                <w:szCs w:val="14"/>
              </w:rPr>
            </w:pPr>
            <w:sdt>
              <w:sdtPr>
                <w:rPr>
                  <w:sz w:val="16"/>
                  <w:szCs w:val="16"/>
                </w:rPr>
                <w:alias w:val="ASIL"/>
                <w:tag w:val="ASIL"/>
                <w:id w:val="140688207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A79989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5752E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1512A9" w14:textId="77777777" w:rsidR="00237051" w:rsidRPr="00981CB3" w:rsidRDefault="00237051" w:rsidP="00121C0E">
            <w:pPr>
              <w:rPr>
                <w:rFonts w:eastAsiaTheme="minorHAnsi" w:cs="Arial"/>
                <w:color w:val="000000" w:themeColor="text1"/>
                <w:sz w:val="16"/>
                <w:szCs w:val="16"/>
              </w:rPr>
            </w:pPr>
          </w:p>
        </w:tc>
      </w:tr>
      <w:tr w:rsidR="00237051" w:rsidRPr="00981CB3" w14:paraId="0EF189C8"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5DF9F5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BD2B6B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3F6CB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33A5EA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4E13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3C854C" w14:textId="77777777" w:rsidR="00237051" w:rsidRPr="00981CB3" w:rsidRDefault="00237051" w:rsidP="00121C0E">
            <w:pPr>
              <w:rPr>
                <w:rFonts w:eastAsiaTheme="minorHAnsi" w:cs="Arial"/>
                <w:color w:val="000000" w:themeColor="text1"/>
                <w:sz w:val="16"/>
                <w:szCs w:val="16"/>
              </w:rPr>
            </w:pPr>
          </w:p>
        </w:tc>
      </w:tr>
      <w:tr w:rsidR="00237051" w:rsidRPr="00981CB3" w14:paraId="35CEA4B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B73E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D26B7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118BB" w14:textId="77777777" w:rsidR="00237051" w:rsidRPr="00981CB3" w:rsidRDefault="00237051" w:rsidP="00121C0E">
            <w:pPr>
              <w:rPr>
                <w:rFonts w:eastAsiaTheme="minorHAnsi" w:cs="Arial"/>
                <w:color w:val="000000" w:themeColor="text1"/>
                <w:sz w:val="16"/>
                <w:szCs w:val="16"/>
              </w:rPr>
            </w:pPr>
          </w:p>
        </w:tc>
      </w:tr>
      <w:tr w:rsidR="00237051" w:rsidRPr="00981CB3" w14:paraId="13806C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92A23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66746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D158B" w14:textId="77777777" w:rsidR="00237051" w:rsidRPr="00981CB3" w:rsidRDefault="00237051" w:rsidP="00121C0E">
            <w:pPr>
              <w:rPr>
                <w:rFonts w:eastAsiaTheme="minorHAnsi" w:cs="Arial"/>
                <w:color w:val="000000" w:themeColor="text1"/>
                <w:sz w:val="16"/>
                <w:szCs w:val="16"/>
              </w:rPr>
            </w:pPr>
          </w:p>
        </w:tc>
      </w:tr>
      <w:tr w:rsidR="00237051" w:rsidRPr="00981CB3" w14:paraId="49A492F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3162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34954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509658" w14:textId="77777777" w:rsidR="00237051" w:rsidRPr="00981CB3" w:rsidRDefault="00237051" w:rsidP="00121C0E">
            <w:pPr>
              <w:rPr>
                <w:rFonts w:eastAsiaTheme="minorHAnsi" w:cs="Arial"/>
                <w:color w:val="000000" w:themeColor="text1"/>
                <w:sz w:val="16"/>
                <w:szCs w:val="16"/>
              </w:rPr>
            </w:pPr>
          </w:p>
        </w:tc>
      </w:tr>
      <w:tr w:rsidR="00237051" w:rsidRPr="00981CB3" w14:paraId="5FA0A4B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A72E9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DB3A31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8548D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48D1AD" w14:textId="77777777" w:rsidR="00237051" w:rsidRPr="00981CB3" w:rsidRDefault="00237051" w:rsidP="00121C0E">
            <w:pPr>
              <w:rPr>
                <w:rFonts w:eastAsiaTheme="minorHAnsi" w:cs="Arial"/>
                <w:color w:val="000000" w:themeColor="text1"/>
                <w:sz w:val="16"/>
                <w:szCs w:val="16"/>
              </w:rPr>
            </w:pPr>
          </w:p>
        </w:tc>
      </w:tr>
      <w:tr w:rsidR="00237051" w:rsidRPr="00981CB3" w14:paraId="7B2A8F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DB527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F7D7E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23957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5E1925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349A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BD75B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58E1F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4DA932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B772E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C1338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2DA39" w14:textId="77777777" w:rsidR="00237051" w:rsidRPr="00981CB3" w:rsidRDefault="00237051" w:rsidP="00121C0E">
            <w:pPr>
              <w:rPr>
                <w:rFonts w:eastAsiaTheme="minorHAnsi" w:cs="Arial"/>
                <w:color w:val="000000" w:themeColor="text1"/>
                <w:sz w:val="16"/>
                <w:szCs w:val="16"/>
              </w:rPr>
            </w:pPr>
          </w:p>
        </w:tc>
      </w:tr>
      <w:tr w:rsidR="00237051" w:rsidRPr="00981CB3" w14:paraId="7695AF6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CF05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AD7FB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097336" w14:textId="77777777" w:rsidR="00237051" w:rsidRPr="00981CB3" w:rsidRDefault="00237051" w:rsidP="00121C0E">
            <w:pPr>
              <w:rPr>
                <w:rFonts w:eastAsiaTheme="minorHAnsi" w:cs="Arial"/>
                <w:color w:val="000000" w:themeColor="text1"/>
                <w:sz w:val="16"/>
                <w:szCs w:val="16"/>
              </w:rPr>
            </w:pPr>
          </w:p>
        </w:tc>
      </w:tr>
      <w:tr w:rsidR="00237051" w:rsidRPr="00981CB3" w14:paraId="1495353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7661D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93B50B" w14:textId="77777777" w:rsidR="00237051" w:rsidRPr="00981CB3" w:rsidRDefault="00237051" w:rsidP="00121C0E">
            <w:pPr>
              <w:rPr>
                <w:rFonts w:eastAsiaTheme="minorHAnsi" w:cs="Arial"/>
                <w:color w:val="000000" w:themeColor="text1"/>
                <w:sz w:val="16"/>
                <w:szCs w:val="16"/>
              </w:rPr>
            </w:pPr>
          </w:p>
        </w:tc>
      </w:tr>
    </w:tbl>
    <w:p w14:paraId="3B279776" w14:textId="77777777" w:rsidR="00237051" w:rsidRDefault="00237051" w:rsidP="00237051">
      <w:pPr>
        <w:pStyle w:val="Caption"/>
        <w:rPr>
          <w:lang w:val="en-GB"/>
        </w:rPr>
      </w:pPr>
      <w:r w:rsidRPr="00702453">
        <w:t xml:space="preserve">Table: </w:t>
      </w:r>
      <w:r>
        <w:t xml:space="preserve">Signal Details of </w:t>
      </w:r>
      <w:r w:rsidRPr="004521EB">
        <w:rPr>
          <w:lang w:val="en-GB"/>
        </w:rPr>
        <w:t>User Feedback</w:t>
      </w:r>
    </w:p>
    <w:p w14:paraId="78EA55D7" w14:textId="77777777" w:rsidR="00495854" w:rsidRPr="00495854" w:rsidRDefault="00495854" w:rsidP="00495854">
      <w:pPr>
        <w:rPr>
          <w:lang w:val="en-GB"/>
        </w:rPr>
      </w:pPr>
    </w:p>
    <w:p w14:paraId="50EC205A" w14:textId="77777777" w:rsidR="00756360" w:rsidRDefault="00756360" w:rsidP="00072314"/>
    <w:p w14:paraId="0DA1F14B" w14:textId="77777777" w:rsidR="00072314" w:rsidRPr="00BC3C56" w:rsidRDefault="00072314" w:rsidP="00072314">
      <w:pPr>
        <w:pStyle w:val="Heading3"/>
        <w:keepNext w:val="0"/>
        <w:tabs>
          <w:tab w:val="clear" w:pos="900"/>
          <w:tab w:val="left" w:pos="709"/>
          <w:tab w:val="left" w:pos="851"/>
        </w:tabs>
        <w:spacing w:before="240"/>
        <w:rPr>
          <w:lang w:val="en-GB"/>
        </w:rPr>
      </w:pPr>
      <w:bookmarkStart w:id="218" w:name="_Toc35000633"/>
      <w:r w:rsidRPr="00BC3C56">
        <w:rPr>
          <w:lang w:val="en-GB"/>
        </w:rPr>
        <w:t>Logical Parameters</w:t>
      </w:r>
      <w:bookmarkEnd w:id="218"/>
    </w:p>
    <w:p w14:paraId="18B2807F" w14:textId="77777777" w:rsidR="00072314" w:rsidRDefault="00072314" w:rsidP="00072314"/>
    <w:p w14:paraId="12F84F19" w14:textId="77777777" w:rsidR="00072314" w:rsidRPr="00BC3C56" w:rsidRDefault="00072314" w:rsidP="00072314">
      <w:pPr>
        <w:pStyle w:val="Heading3"/>
        <w:keepNext w:val="0"/>
        <w:tabs>
          <w:tab w:val="clear" w:pos="900"/>
          <w:tab w:val="left" w:pos="709"/>
          <w:tab w:val="left" w:pos="851"/>
        </w:tabs>
        <w:spacing w:before="240"/>
        <w:rPr>
          <w:szCs w:val="24"/>
        </w:rPr>
      </w:pPr>
      <w:bookmarkStart w:id="219" w:name="_Toc35000634"/>
      <w:r w:rsidRPr="00BC3C56">
        <w:rPr>
          <w:szCs w:val="24"/>
        </w:rPr>
        <w:t>Technical Signals</w:t>
      </w:r>
      <w:bookmarkEnd w:id="219"/>
    </w:p>
    <w:p w14:paraId="40FD14B6"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Level 1_2_3_4</w:t>
      </w:r>
    </w:p>
    <w:p w14:paraId="48106BF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C6B1D1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0B11D7"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B82B89" w14:textId="77777777" w:rsidR="00F26395" w:rsidRPr="004051D0" w:rsidRDefault="00D82BF1" w:rsidP="00121C0E">
            <w:pPr>
              <w:rPr>
                <w:rFonts w:eastAsiaTheme="minorHAnsi" w:cs="Arial"/>
                <w:color w:val="000000" w:themeColor="text1"/>
                <w:sz w:val="16"/>
                <w:szCs w:val="16"/>
              </w:rPr>
            </w:pPr>
            <w:sdt>
              <w:sdtPr>
                <w:rPr>
                  <w:rFonts w:cs="Arial"/>
                  <w:sz w:val="16"/>
                  <w:szCs w:val="16"/>
                </w:rPr>
                <w:alias w:val="ASIL"/>
                <w:tag w:val="ASIL"/>
                <w:id w:val="184713388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0DF959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478146"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3741AF" w14:textId="77777777" w:rsidR="00F26395" w:rsidRPr="004051D0" w:rsidRDefault="00F26395" w:rsidP="00121C0E">
            <w:pPr>
              <w:rPr>
                <w:rFonts w:eastAsiaTheme="minorHAnsi" w:cs="Arial"/>
                <w:color w:val="000000" w:themeColor="text1"/>
                <w:sz w:val="16"/>
                <w:szCs w:val="16"/>
              </w:rPr>
            </w:pPr>
          </w:p>
        </w:tc>
      </w:tr>
      <w:tr w:rsidR="00F26395" w:rsidRPr="004051D0" w14:paraId="2F04552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7A927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523D3E" w14:textId="77777777" w:rsidR="00F26395" w:rsidRPr="004051D0" w:rsidRDefault="00F26395" w:rsidP="00121C0E">
            <w:pPr>
              <w:rPr>
                <w:rFonts w:eastAsiaTheme="minorHAnsi" w:cs="Arial"/>
                <w:color w:val="000000" w:themeColor="text1"/>
                <w:sz w:val="16"/>
                <w:szCs w:val="16"/>
              </w:rPr>
            </w:pPr>
          </w:p>
        </w:tc>
      </w:tr>
      <w:tr w:rsidR="00F26395" w:rsidRPr="004051D0" w14:paraId="4350F886"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43AD0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B08848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5AFB8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16F610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E90E6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93665" w14:textId="77777777" w:rsidR="00F26395" w:rsidRPr="004051D0" w:rsidRDefault="00F26395" w:rsidP="00121C0E">
            <w:pPr>
              <w:rPr>
                <w:rFonts w:eastAsiaTheme="minorHAnsi" w:cs="Arial"/>
                <w:color w:val="000000" w:themeColor="text1"/>
                <w:sz w:val="16"/>
                <w:szCs w:val="16"/>
              </w:rPr>
            </w:pPr>
          </w:p>
        </w:tc>
      </w:tr>
      <w:tr w:rsidR="00F26395" w:rsidRPr="004051D0" w14:paraId="6420450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D17B0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69E2B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C8CBE" w14:textId="77777777" w:rsidR="00F26395" w:rsidRPr="004051D0" w:rsidRDefault="00F26395" w:rsidP="00121C0E">
            <w:pPr>
              <w:rPr>
                <w:rFonts w:eastAsiaTheme="minorHAnsi" w:cs="Arial"/>
                <w:color w:val="000000" w:themeColor="text1"/>
                <w:sz w:val="16"/>
                <w:szCs w:val="16"/>
              </w:rPr>
            </w:pPr>
          </w:p>
        </w:tc>
      </w:tr>
      <w:tr w:rsidR="00F26395" w:rsidRPr="004051D0" w14:paraId="7D8E815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057FA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FFF10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CE89F0" w14:textId="77777777" w:rsidR="00F26395" w:rsidRPr="004051D0" w:rsidRDefault="00F26395" w:rsidP="00121C0E">
            <w:pPr>
              <w:rPr>
                <w:rFonts w:eastAsiaTheme="minorHAnsi" w:cs="Arial"/>
                <w:color w:val="000000" w:themeColor="text1"/>
                <w:sz w:val="16"/>
                <w:szCs w:val="16"/>
              </w:rPr>
            </w:pPr>
          </w:p>
        </w:tc>
      </w:tr>
      <w:tr w:rsidR="00F26395" w:rsidRPr="004051D0" w14:paraId="239E3D5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4FFE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DA59B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AFE984" w14:textId="77777777" w:rsidR="00F26395" w:rsidRPr="004051D0" w:rsidRDefault="00F26395" w:rsidP="00121C0E">
            <w:pPr>
              <w:rPr>
                <w:rFonts w:eastAsiaTheme="minorHAnsi" w:cs="Arial"/>
                <w:color w:val="000000" w:themeColor="text1"/>
                <w:sz w:val="16"/>
                <w:szCs w:val="16"/>
              </w:rPr>
            </w:pPr>
          </w:p>
        </w:tc>
      </w:tr>
      <w:tr w:rsidR="00F26395" w:rsidRPr="004051D0" w14:paraId="1985A4C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A47BB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92AE30A"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54BC0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BDC6EF" w14:textId="77777777" w:rsidR="00F26395" w:rsidRPr="004051D0" w:rsidRDefault="00F26395" w:rsidP="00121C0E">
            <w:pPr>
              <w:rPr>
                <w:rFonts w:eastAsiaTheme="minorHAnsi" w:cs="Arial"/>
                <w:color w:val="000000" w:themeColor="text1"/>
                <w:sz w:val="16"/>
                <w:szCs w:val="16"/>
              </w:rPr>
            </w:pPr>
          </w:p>
        </w:tc>
      </w:tr>
      <w:tr w:rsidR="00F26395" w:rsidRPr="004051D0" w14:paraId="42DAA1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02E7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3EEA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76C7C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C46D0D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69903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CF222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5E935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7068B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C67AF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68D5D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E046BE" w14:textId="77777777" w:rsidR="00F26395" w:rsidRPr="004051D0" w:rsidRDefault="00F26395" w:rsidP="00121C0E">
            <w:pPr>
              <w:rPr>
                <w:rFonts w:eastAsiaTheme="minorHAnsi" w:cs="Arial"/>
                <w:color w:val="000000" w:themeColor="text1"/>
                <w:sz w:val="16"/>
                <w:szCs w:val="16"/>
              </w:rPr>
            </w:pPr>
          </w:p>
        </w:tc>
      </w:tr>
      <w:tr w:rsidR="00F26395" w:rsidRPr="004051D0" w14:paraId="271404E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344B4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38280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544F9" w14:textId="77777777" w:rsidR="00F26395" w:rsidRPr="004051D0" w:rsidRDefault="00F26395" w:rsidP="00121C0E">
            <w:pPr>
              <w:rPr>
                <w:rFonts w:eastAsiaTheme="minorHAnsi" w:cs="Arial"/>
                <w:color w:val="000000" w:themeColor="text1"/>
                <w:sz w:val="16"/>
                <w:szCs w:val="16"/>
              </w:rPr>
            </w:pPr>
          </w:p>
        </w:tc>
      </w:tr>
      <w:tr w:rsidR="00F26395" w:rsidRPr="004051D0" w14:paraId="66F21F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0C38D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ECF7FA" w14:textId="77777777" w:rsidR="00F26395" w:rsidRPr="004051D0" w:rsidRDefault="00F26395" w:rsidP="00121C0E">
            <w:pPr>
              <w:rPr>
                <w:rFonts w:eastAsiaTheme="minorHAnsi" w:cs="Arial"/>
                <w:color w:val="000000" w:themeColor="text1"/>
                <w:sz w:val="16"/>
                <w:szCs w:val="16"/>
              </w:rPr>
            </w:pPr>
          </w:p>
        </w:tc>
      </w:tr>
    </w:tbl>
    <w:p w14:paraId="71A7422E" w14:textId="77777777" w:rsidR="00F26395" w:rsidRDefault="00F26395" w:rsidP="00F26395">
      <w:pPr>
        <w:pStyle w:val="Caption"/>
        <w:rPr>
          <w:lang w:val="en-GB"/>
        </w:rPr>
      </w:pPr>
      <w:r w:rsidRPr="00702453">
        <w:t xml:space="preserve">Table: </w:t>
      </w:r>
      <w:r>
        <w:t xml:space="preserve">Signal Details of </w:t>
      </w:r>
      <w:r w:rsidRPr="004521EB">
        <w:rPr>
          <w:lang w:val="en-GB"/>
        </w:rPr>
        <w:t>Level 1_2_3_4</w:t>
      </w:r>
    </w:p>
    <w:p w14:paraId="38A2D8EB" w14:textId="77777777" w:rsidR="00495854" w:rsidRPr="00495854" w:rsidRDefault="00495854" w:rsidP="00495854">
      <w:pPr>
        <w:rPr>
          <w:lang w:val="en-GB"/>
        </w:rPr>
      </w:pPr>
    </w:p>
    <w:p w14:paraId="65E797AE" w14:textId="77777777" w:rsidR="00072314" w:rsidRPr="009E3B7C" w:rsidRDefault="00072314" w:rsidP="00072314">
      <w:pPr>
        <w:pStyle w:val="Heading4"/>
        <w:keepNext w:val="0"/>
        <w:tabs>
          <w:tab w:val="clear" w:pos="900"/>
          <w:tab w:val="left" w:pos="709"/>
        </w:tabs>
        <w:spacing w:before="240"/>
      </w:pPr>
      <w:bookmarkStart w:id="220" w:name="_Toc35000635"/>
      <w:r>
        <w:t>GSDB Signals</w:t>
      </w:r>
      <w:bookmarkEnd w:id="220"/>
    </w:p>
    <w:p w14:paraId="00B2E55A" w14:textId="77777777" w:rsidR="00072314" w:rsidRPr="009E3B7C" w:rsidRDefault="00072314" w:rsidP="00072314">
      <w:pPr>
        <w:rPr>
          <w:rFonts w:cs="Arial"/>
        </w:rPr>
      </w:pPr>
    </w:p>
    <w:p w14:paraId="6A1559D3" w14:textId="77777777" w:rsidR="00050F45" w:rsidRPr="00050F45" w:rsidRDefault="00072314" w:rsidP="00050F45">
      <w:pPr>
        <w:pStyle w:val="Heading4"/>
        <w:keepNext w:val="0"/>
        <w:tabs>
          <w:tab w:val="clear" w:pos="900"/>
          <w:tab w:val="left" w:pos="709"/>
        </w:tabs>
        <w:spacing w:before="240"/>
      </w:pPr>
      <w:bookmarkStart w:id="221" w:name="_Toc35000636"/>
      <w:r>
        <w:t>HW I/Os</w:t>
      </w:r>
      <w:bookmarkEnd w:id="221"/>
    </w:p>
    <w:p w14:paraId="5023F355" w14:textId="77777777" w:rsidR="00072314" w:rsidRDefault="00072314" w:rsidP="00072314"/>
    <w:p w14:paraId="0E3AD69A" w14:textId="77777777" w:rsidR="00072314" w:rsidRDefault="00072314" w:rsidP="00072314">
      <w:pPr>
        <w:pStyle w:val="Heading4"/>
        <w:keepNext w:val="0"/>
        <w:tabs>
          <w:tab w:val="clear" w:pos="900"/>
          <w:tab w:val="left" w:pos="709"/>
        </w:tabs>
        <w:spacing w:before="240"/>
      </w:pPr>
      <w:bookmarkStart w:id="222" w:name="_Toc35000637"/>
      <w:r>
        <w:t>Diagnostic Interfaces</w:t>
      </w:r>
      <w:bookmarkEnd w:id="222"/>
    </w:p>
    <w:p w14:paraId="024799CE" w14:textId="77777777" w:rsidR="00072314" w:rsidRPr="00A7743A" w:rsidRDefault="00072314" w:rsidP="00072314"/>
    <w:p w14:paraId="0FE42EBC" w14:textId="77777777" w:rsidR="00072314" w:rsidRDefault="00072314" w:rsidP="00072314">
      <w:pPr>
        <w:pStyle w:val="Heading5"/>
        <w:keepNext w:val="0"/>
        <w:tabs>
          <w:tab w:val="clear" w:pos="900"/>
          <w:tab w:val="left" w:pos="709"/>
        </w:tabs>
        <w:spacing w:before="240"/>
      </w:pPr>
      <w:bookmarkStart w:id="223" w:name="_Toc35000638"/>
      <w:r>
        <w:t>DTCs</w:t>
      </w:r>
      <w:bookmarkEnd w:id="223"/>
    </w:p>
    <w:p w14:paraId="3FE18CEF" w14:textId="77777777" w:rsidR="00072314" w:rsidRDefault="00072314" w:rsidP="00072314"/>
    <w:p w14:paraId="4AE884DD" w14:textId="77777777" w:rsidR="00072314" w:rsidRDefault="00072314" w:rsidP="00072314">
      <w:pPr>
        <w:rPr>
          <w:rFonts w:cs="Arial"/>
          <w:color w:val="000000" w:themeColor="text1"/>
        </w:rPr>
      </w:pPr>
      <w:r>
        <w:rPr>
          <w:rFonts w:cs="Arial"/>
          <w:color w:val="000000" w:themeColor="text1"/>
        </w:rPr>
        <w:t>&lt;Some Description of the DTC.</w:t>
      </w:r>
    </w:p>
    <w:p w14:paraId="553DFC88"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460DDCF9"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CE3280E"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E524B2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18474A1"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17B32A2" w14:textId="77777777" w:rsidR="00072314" w:rsidRPr="00AC7603" w:rsidRDefault="00072314" w:rsidP="001D18E6">
            <w:pPr>
              <w:ind w:left="3"/>
              <w:rPr>
                <w:rFonts w:eastAsiaTheme="minorHAnsi" w:cs="Arial"/>
                <w:color w:val="000000" w:themeColor="text1"/>
                <w:szCs w:val="22"/>
              </w:rPr>
            </w:pPr>
          </w:p>
        </w:tc>
      </w:tr>
      <w:tr w:rsidR="00072314" w:rsidRPr="00AC7603" w14:paraId="17CFDA47"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6197932"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A4B5A30" w14:textId="77777777" w:rsidR="00072314" w:rsidRPr="00AC7603" w:rsidRDefault="00072314" w:rsidP="001D18E6">
            <w:pPr>
              <w:ind w:left="3"/>
              <w:rPr>
                <w:rFonts w:eastAsiaTheme="minorHAnsi" w:cs="Arial"/>
                <w:color w:val="000000" w:themeColor="text1"/>
                <w:szCs w:val="22"/>
              </w:rPr>
            </w:pPr>
          </w:p>
        </w:tc>
      </w:tr>
      <w:tr w:rsidR="00072314" w:rsidRPr="00AC7603" w14:paraId="6AFDA475"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1BF58C6B"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618A84F" w14:textId="77777777" w:rsidR="00072314" w:rsidRDefault="00072314" w:rsidP="001D18E6">
            <w:pPr>
              <w:ind w:left="3"/>
              <w:rPr>
                <w:rFonts w:eastAsiaTheme="minorHAnsi" w:cs="Arial"/>
                <w:color w:val="000000" w:themeColor="text1"/>
                <w:szCs w:val="22"/>
              </w:rPr>
            </w:pPr>
          </w:p>
        </w:tc>
      </w:tr>
      <w:tr w:rsidR="00072314" w:rsidRPr="00AC7603" w14:paraId="432D6FB2"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1F9AFA77"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78778AE" w14:textId="77777777" w:rsidR="00072314" w:rsidRDefault="00072314" w:rsidP="001D18E6">
            <w:pPr>
              <w:ind w:left="3"/>
              <w:rPr>
                <w:rFonts w:eastAsiaTheme="minorHAnsi" w:cs="Arial"/>
                <w:color w:val="000000" w:themeColor="text1"/>
                <w:szCs w:val="22"/>
              </w:rPr>
            </w:pPr>
          </w:p>
        </w:tc>
      </w:tr>
      <w:tr w:rsidR="00072314" w:rsidRPr="00AC7603" w14:paraId="4FC4B31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122DA41"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11BBA3D" w14:textId="77777777" w:rsidR="00072314" w:rsidRDefault="00072314" w:rsidP="001D18E6">
            <w:pPr>
              <w:ind w:left="3"/>
              <w:rPr>
                <w:rFonts w:eastAsiaTheme="minorHAnsi" w:cs="Arial"/>
                <w:color w:val="000000" w:themeColor="text1"/>
                <w:szCs w:val="22"/>
              </w:rPr>
            </w:pPr>
          </w:p>
        </w:tc>
      </w:tr>
      <w:tr w:rsidR="00072314" w:rsidRPr="00AC7603" w14:paraId="1B4D146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8166539"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E361194" w14:textId="77777777" w:rsidR="00072314" w:rsidRDefault="00072314" w:rsidP="001D18E6">
            <w:pPr>
              <w:ind w:left="3"/>
              <w:rPr>
                <w:rFonts w:eastAsiaTheme="minorHAnsi" w:cs="Arial"/>
                <w:color w:val="000000" w:themeColor="text1"/>
                <w:szCs w:val="22"/>
              </w:rPr>
            </w:pPr>
          </w:p>
        </w:tc>
      </w:tr>
      <w:tr w:rsidR="00072314" w:rsidRPr="00AC7603" w14:paraId="455AA383"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7713E796"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51A86C96" w14:textId="77777777" w:rsidR="00072314" w:rsidRDefault="00072314" w:rsidP="001D18E6">
            <w:pPr>
              <w:ind w:left="3"/>
              <w:rPr>
                <w:rFonts w:eastAsiaTheme="minorHAnsi" w:cs="Arial"/>
                <w:color w:val="000000" w:themeColor="text1"/>
                <w:szCs w:val="22"/>
              </w:rPr>
            </w:pPr>
          </w:p>
        </w:tc>
      </w:tr>
    </w:tbl>
    <w:p w14:paraId="413FBD72" w14:textId="77777777" w:rsidR="00072314" w:rsidRPr="009E3B7C" w:rsidRDefault="00072314" w:rsidP="00072314">
      <w:pPr>
        <w:rPr>
          <w:rFonts w:cs="Arial"/>
          <w:color w:val="000000" w:themeColor="text1"/>
        </w:rPr>
      </w:pPr>
    </w:p>
    <w:p w14:paraId="4553849F" w14:textId="77777777" w:rsidR="00072314" w:rsidRDefault="00072314" w:rsidP="00072314">
      <w:pPr>
        <w:pStyle w:val="Heading5"/>
        <w:keepNext w:val="0"/>
        <w:tabs>
          <w:tab w:val="clear" w:pos="900"/>
          <w:tab w:val="left" w:pos="709"/>
        </w:tabs>
        <w:spacing w:before="240"/>
      </w:pPr>
      <w:bookmarkStart w:id="224" w:name="_Toc35000639"/>
      <w:r>
        <w:t>DIDs</w:t>
      </w:r>
      <w:bookmarkEnd w:id="224"/>
    </w:p>
    <w:p w14:paraId="3013A92B" w14:textId="77777777" w:rsidR="00072314" w:rsidRDefault="00072314" w:rsidP="00072314">
      <w:pPr>
        <w:overflowPunct/>
        <w:autoSpaceDE/>
        <w:autoSpaceDN/>
        <w:adjustRightInd/>
        <w:textAlignment w:val="auto"/>
      </w:pPr>
    </w:p>
    <w:p w14:paraId="7D4DB58D" w14:textId="77777777" w:rsidR="00072314" w:rsidRDefault="00072314" w:rsidP="00072314">
      <w:pPr>
        <w:pStyle w:val="Heading3"/>
        <w:keepNext w:val="0"/>
        <w:tabs>
          <w:tab w:val="clear" w:pos="900"/>
          <w:tab w:val="left" w:pos="709"/>
          <w:tab w:val="left" w:pos="851"/>
        </w:tabs>
        <w:spacing w:before="240"/>
      </w:pPr>
      <w:bookmarkStart w:id="225" w:name="_Toc35000640"/>
      <w:r w:rsidRPr="00BC3C56">
        <w:t>Technical Parameters</w:t>
      </w:r>
      <w:bookmarkEnd w:id="225"/>
    </w:p>
    <w:p w14:paraId="293AE7BF" w14:textId="77777777" w:rsidR="00072314" w:rsidRDefault="00072314" w:rsidP="00072314"/>
    <w:p w14:paraId="53D9583D" w14:textId="77777777" w:rsidR="00072314" w:rsidRDefault="00072314" w:rsidP="00072314">
      <w:pPr>
        <w:pStyle w:val="Heading3"/>
        <w:keepNext w:val="0"/>
        <w:tabs>
          <w:tab w:val="clear" w:pos="900"/>
          <w:tab w:val="left" w:pos="709"/>
          <w:tab w:val="left" w:pos="851"/>
        </w:tabs>
        <w:spacing w:before="240"/>
      </w:pPr>
      <w:bookmarkStart w:id="226" w:name="_Toc35000641"/>
      <w:r>
        <w:t>Mappings</w:t>
      </w:r>
      <w:bookmarkEnd w:id="226"/>
    </w:p>
    <w:p w14:paraId="541AEB6F" w14:textId="77777777" w:rsidR="00072314" w:rsidRDefault="00072314" w:rsidP="00072314">
      <w:pPr>
        <w:overflowPunct/>
        <w:autoSpaceDE/>
        <w:autoSpaceDN/>
        <w:adjustRightInd/>
        <w:textAlignment w:val="auto"/>
      </w:pPr>
    </w:p>
    <w:p w14:paraId="27C6E1E9" w14:textId="77777777" w:rsidR="00072314" w:rsidRDefault="00072314" w:rsidP="00072314">
      <w:pPr>
        <w:overflowPunct/>
        <w:autoSpaceDE/>
        <w:autoSpaceDN/>
        <w:adjustRightInd/>
        <w:textAlignment w:val="auto"/>
      </w:pPr>
    </w:p>
    <w:p w14:paraId="13D5604B" w14:textId="77777777" w:rsidR="00072314" w:rsidRDefault="00072314" w:rsidP="00072314">
      <w:pPr>
        <w:pStyle w:val="Heading3"/>
        <w:keepNext w:val="0"/>
        <w:tabs>
          <w:tab w:val="clear" w:pos="900"/>
          <w:tab w:val="left" w:pos="709"/>
          <w:tab w:val="left" w:pos="851"/>
        </w:tabs>
        <w:spacing w:before="240"/>
        <w:rPr>
          <w:szCs w:val="20"/>
        </w:rPr>
      </w:pPr>
      <w:bookmarkStart w:id="227" w:name="_Toc35000642"/>
      <w:r w:rsidRPr="00BC3C56">
        <w:rPr>
          <w:szCs w:val="20"/>
        </w:rPr>
        <w:t>Technical Interfaces</w:t>
      </w:r>
      <w:bookmarkEnd w:id="227"/>
    </w:p>
    <w:p w14:paraId="7BDBDD02" w14:textId="77777777" w:rsidR="00072314" w:rsidRDefault="00072314" w:rsidP="00072314">
      <w:pPr>
        <w:rPr>
          <w:rFonts w:cs="Arial"/>
          <w:color w:val="000000" w:themeColor="text1"/>
        </w:rPr>
      </w:pPr>
    </w:p>
    <w:p w14:paraId="3CBA85AC" w14:textId="77777777" w:rsidR="00072314" w:rsidRDefault="00072314" w:rsidP="00072314">
      <w:pPr>
        <w:pStyle w:val="Heading4"/>
        <w:keepNext w:val="0"/>
        <w:tabs>
          <w:tab w:val="clear" w:pos="900"/>
          <w:tab w:val="left" w:pos="709"/>
        </w:tabs>
        <w:spacing w:before="240"/>
      </w:pPr>
      <w:bookmarkStart w:id="228" w:name="_Toc35000643"/>
      <w:r>
        <w:t>AIS Interfaces</w:t>
      </w:r>
      <w:bookmarkEnd w:id="228"/>
    </w:p>
    <w:p w14:paraId="5AA6D958" w14:textId="77777777" w:rsidR="00072314" w:rsidRDefault="00072314" w:rsidP="00072314">
      <w:pPr>
        <w:pStyle w:val="Heading5"/>
        <w:keepNext w:val="0"/>
        <w:tabs>
          <w:tab w:val="clear" w:pos="900"/>
          <w:tab w:val="left" w:pos="709"/>
        </w:tabs>
        <w:spacing w:before="240"/>
      </w:pPr>
      <w:bookmarkStart w:id="229" w:name="_Toc35000644"/>
      <w:r w:rsidRPr="00532AF2">
        <w:t>Publisher Interfaces</w:t>
      </w:r>
      <w:bookmarkEnd w:id="229"/>
    </w:p>
    <w:p w14:paraId="4DECF835" w14:textId="77777777" w:rsidR="00D42EF4" w:rsidRDefault="00D42EF4" w:rsidP="00D42EF4"/>
    <w:p w14:paraId="16FAF108" w14:textId="77777777" w:rsidR="00D42EF4" w:rsidRDefault="00D42EF4" w:rsidP="00D42EF4">
      <w:pPr>
        <w:pStyle w:val="VelocityScript"/>
        <w:rPr>
          <w:rFonts w:ascii="Arial" w:hAnsi="Arial" w:cs="Arial"/>
          <w:color w:val="000000" w:themeColor="text1"/>
          <w:sz w:val="16"/>
          <w:szCs w:val="14"/>
          <w:lang w:val="en-US"/>
        </w:rPr>
      </w:pPr>
    </w:p>
    <w:p w14:paraId="33FD8956" w14:textId="77777777" w:rsidR="00072314" w:rsidRDefault="00072314" w:rsidP="00072314">
      <w:pPr>
        <w:pStyle w:val="Heading5"/>
        <w:keepNext w:val="0"/>
        <w:tabs>
          <w:tab w:val="clear" w:pos="900"/>
          <w:tab w:val="left" w:pos="709"/>
        </w:tabs>
        <w:spacing w:before="240"/>
      </w:pPr>
      <w:bookmarkStart w:id="230" w:name="_Toc35000645"/>
      <w:r w:rsidRPr="00BC3C56">
        <w:t>Subscriber Interfaces</w:t>
      </w:r>
      <w:bookmarkEnd w:id="230"/>
    </w:p>
    <w:p w14:paraId="208A8262" w14:textId="77777777" w:rsidR="00D42EF4" w:rsidRDefault="00D42EF4" w:rsidP="00D42EF4"/>
    <w:p w14:paraId="7CB8B0C8" w14:textId="77777777" w:rsidR="00072314" w:rsidRDefault="00072314" w:rsidP="00072314"/>
    <w:p w14:paraId="5462D7ED" w14:textId="77777777" w:rsidR="00072314" w:rsidRDefault="00072314" w:rsidP="00072314">
      <w:pPr>
        <w:pStyle w:val="Heading4"/>
        <w:keepNext w:val="0"/>
        <w:tabs>
          <w:tab w:val="clear" w:pos="900"/>
          <w:tab w:val="left" w:pos="709"/>
        </w:tabs>
        <w:spacing w:before="240"/>
      </w:pPr>
      <w:bookmarkStart w:id="231" w:name="_Toc35000646"/>
      <w:r>
        <w:t>AUTOSAR Ports</w:t>
      </w:r>
      <w:bookmarkEnd w:id="231"/>
    </w:p>
    <w:p w14:paraId="6F026EE5" w14:textId="77777777" w:rsidR="00072314" w:rsidRDefault="00072314" w:rsidP="00072314">
      <w:pPr>
        <w:pStyle w:val="BlockText"/>
        <w:ind w:left="0" w:firstLine="0"/>
      </w:pPr>
    </w:p>
    <w:p w14:paraId="4B653230" w14:textId="77777777" w:rsidR="00072314" w:rsidRDefault="00072314" w:rsidP="00072314">
      <w:pPr>
        <w:pStyle w:val="Heading3"/>
        <w:keepNext w:val="0"/>
        <w:tabs>
          <w:tab w:val="clear" w:pos="900"/>
          <w:tab w:val="left" w:pos="709"/>
          <w:tab w:val="left" w:pos="851"/>
        </w:tabs>
        <w:spacing w:before="240"/>
      </w:pPr>
      <w:bookmarkStart w:id="232" w:name="_Toc35000647"/>
      <w:r>
        <w:t>Messages/APIs</w:t>
      </w:r>
      <w:bookmarkEnd w:id="232"/>
    </w:p>
    <w:p w14:paraId="044343F7" w14:textId="77777777" w:rsidR="00072314" w:rsidRPr="00AA48C6" w:rsidRDefault="00072314" w:rsidP="00072314">
      <w:pPr>
        <w:pStyle w:val="Heading4"/>
        <w:keepNext w:val="0"/>
        <w:tabs>
          <w:tab w:val="clear" w:pos="900"/>
          <w:tab w:val="clear" w:pos="992"/>
          <w:tab w:val="left" w:pos="709"/>
          <w:tab w:val="left" w:pos="1134"/>
        </w:tabs>
        <w:spacing w:before="240"/>
      </w:pPr>
      <w:bookmarkStart w:id="233" w:name="_Toc35000648"/>
      <w:r>
        <w:t>CAN Bus “&lt;Bus Name&gt;”</w:t>
      </w:r>
      <w:bookmarkEnd w:id="233"/>
    </w:p>
    <w:p w14:paraId="23931D1E"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17121E74" w14:textId="77777777" w:rsidTr="001D18E6">
        <w:trPr>
          <w:trHeight w:val="166"/>
        </w:trPr>
        <w:tc>
          <w:tcPr>
            <w:tcW w:w="1163" w:type="dxa"/>
            <w:shd w:val="clear" w:color="auto" w:fill="D9D9D9" w:themeFill="background1" w:themeFillShade="D9"/>
          </w:tcPr>
          <w:p w14:paraId="5DD0DF30"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310F25BB"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2D2742FD"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5641A565"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2F730A7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6B64DA28"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459C1FE5" w14:textId="77777777" w:rsidTr="001D18E6">
        <w:trPr>
          <w:trHeight w:val="233"/>
        </w:trPr>
        <w:tc>
          <w:tcPr>
            <w:tcW w:w="1163" w:type="dxa"/>
            <w:vMerge w:val="restart"/>
          </w:tcPr>
          <w:p w14:paraId="2D270D9A"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4E418F08"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441907B0"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F48C65A"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75EE353F"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E7DA7D3"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18C28C6F" w14:textId="77777777" w:rsidTr="001D18E6">
        <w:trPr>
          <w:trHeight w:val="232"/>
        </w:trPr>
        <w:tc>
          <w:tcPr>
            <w:tcW w:w="1163" w:type="dxa"/>
            <w:vMerge/>
          </w:tcPr>
          <w:p w14:paraId="118070A8"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76E960E"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387F5354"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7AC98DB"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370CD26"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197AD824"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5E656305" w14:textId="77777777" w:rsidTr="001D18E6">
        <w:trPr>
          <w:trHeight w:val="232"/>
        </w:trPr>
        <w:tc>
          <w:tcPr>
            <w:tcW w:w="1163" w:type="dxa"/>
            <w:vMerge/>
          </w:tcPr>
          <w:p w14:paraId="7A92505E"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5A222261"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6A8DC35E"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5B8CEF13"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48BC846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032FDE07"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A6F2E1D" w14:textId="77777777" w:rsidTr="001D18E6">
        <w:trPr>
          <w:trHeight w:val="232"/>
        </w:trPr>
        <w:tc>
          <w:tcPr>
            <w:tcW w:w="1163" w:type="dxa"/>
            <w:vMerge/>
          </w:tcPr>
          <w:p w14:paraId="7294A4A9"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4B7DE32D"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378111E3"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6D97F173"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916CD9F"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ADB4EE9" w14:textId="77777777" w:rsidR="00072314" w:rsidRPr="00427709" w:rsidRDefault="00072314" w:rsidP="001D18E6">
            <w:pPr>
              <w:spacing w:before="100" w:beforeAutospacing="1"/>
              <w:rPr>
                <w:rFonts w:cs="Arial"/>
                <w:color w:val="333333"/>
                <w:sz w:val="14"/>
                <w:szCs w:val="21"/>
                <w:lang w:eastAsia="de-DE"/>
              </w:rPr>
            </w:pPr>
          </w:p>
        </w:tc>
      </w:tr>
    </w:tbl>
    <w:p w14:paraId="2648F6EA" w14:textId="77777777" w:rsidR="00072314" w:rsidRPr="00427709" w:rsidRDefault="00072314" w:rsidP="00072314"/>
    <w:p w14:paraId="58352375" w14:textId="77777777" w:rsidR="00072314" w:rsidRPr="00AA48C6" w:rsidRDefault="00072314" w:rsidP="00072314">
      <w:pPr>
        <w:pStyle w:val="Heading4"/>
        <w:keepNext w:val="0"/>
        <w:tabs>
          <w:tab w:val="clear" w:pos="900"/>
          <w:tab w:val="clear" w:pos="992"/>
          <w:tab w:val="left" w:pos="709"/>
          <w:tab w:val="left" w:pos="1134"/>
        </w:tabs>
        <w:spacing w:before="240"/>
      </w:pPr>
      <w:bookmarkStart w:id="234" w:name="_Toc35000649"/>
      <w:r>
        <w:t>LIN Bus “&lt;Bus Name&gt;”</w:t>
      </w:r>
      <w:bookmarkEnd w:id="234"/>
    </w:p>
    <w:p w14:paraId="099E1F0B" w14:textId="77777777" w:rsidR="00072314" w:rsidRDefault="00072314" w:rsidP="00072314"/>
    <w:p w14:paraId="12198CD1" w14:textId="77777777" w:rsidR="00072314" w:rsidRDefault="00072314" w:rsidP="00072314">
      <w:pPr>
        <w:pStyle w:val="Heading4"/>
        <w:keepNext w:val="0"/>
        <w:tabs>
          <w:tab w:val="clear" w:pos="900"/>
          <w:tab w:val="left" w:pos="709"/>
        </w:tabs>
        <w:spacing w:before="240"/>
      </w:pPr>
      <w:bookmarkStart w:id="235" w:name="_Toc35000650"/>
      <w:bookmarkStart w:id="236" w:name="_Ref22737477"/>
      <w:bookmarkStart w:id="237" w:name="_Ref21531676"/>
      <w:bookmarkStart w:id="238" w:name="_Ref21531342"/>
      <w:bookmarkStart w:id="239" w:name="_Hlk25066769"/>
      <w:r>
        <w:t>AUTOSAR Interfaces</w:t>
      </w:r>
      <w:bookmarkEnd w:id="235"/>
    </w:p>
    <w:p w14:paraId="793BDAA8" w14:textId="77777777" w:rsidR="00072314" w:rsidRPr="00B71712" w:rsidRDefault="00072314" w:rsidP="00072314"/>
    <w:p w14:paraId="084049BC" w14:textId="77777777" w:rsidR="00072314" w:rsidRDefault="00072314" w:rsidP="00072314">
      <w:pPr>
        <w:pStyle w:val="Heading4"/>
        <w:keepNext w:val="0"/>
        <w:tabs>
          <w:tab w:val="clear" w:pos="900"/>
          <w:tab w:val="left" w:pos="709"/>
        </w:tabs>
        <w:spacing w:before="240"/>
      </w:pPr>
      <w:bookmarkStart w:id="240" w:name="_Toc35000651"/>
      <w:r>
        <w:t xml:space="preserve">SOA Service </w:t>
      </w:r>
      <w:bookmarkEnd w:id="236"/>
      <w:bookmarkEnd w:id="237"/>
      <w:bookmarkEnd w:id="238"/>
      <w:r>
        <w:t>Contracts</w:t>
      </w:r>
      <w:bookmarkEnd w:id="239"/>
      <w:bookmarkEnd w:id="240"/>
    </w:p>
    <w:p w14:paraId="25595796" w14:textId="77777777" w:rsidR="00072314" w:rsidRDefault="00072314" w:rsidP="00072314">
      <w:pPr>
        <w:rPr>
          <w:rFonts w:cs="Arial"/>
        </w:rPr>
      </w:pPr>
    </w:p>
    <w:p w14:paraId="6F81E85C" w14:textId="77777777" w:rsidR="00072314" w:rsidRDefault="00072314" w:rsidP="00072314">
      <w:pPr>
        <w:rPr>
          <w:rFonts w:cs="Arial"/>
        </w:rPr>
      </w:pPr>
      <w:r>
        <w:rPr>
          <w:rFonts w:cs="Arial"/>
        </w:rPr>
        <w:t>&lt;Service contract purpose/behavior&gt;</w:t>
      </w:r>
    </w:p>
    <w:p w14:paraId="65BC0D93"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2E8E77C8" w14:textId="77777777" w:rsidTr="001D18E6">
        <w:trPr>
          <w:trHeight w:val="625"/>
        </w:trPr>
        <w:tc>
          <w:tcPr>
            <w:tcW w:w="1271" w:type="dxa"/>
            <w:shd w:val="clear" w:color="auto" w:fill="D9D9D9" w:themeFill="background1" w:themeFillShade="D9"/>
            <w:hideMark/>
          </w:tcPr>
          <w:p w14:paraId="7A61BFDA"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130A0D47"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03AC12A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7B54F499"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0538808E"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63A87B82"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19725B5"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0D930C47"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2A960422"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582942F9"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41FB3442"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5D108DB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F1A4341" w14:textId="77777777" w:rsidR="00072314" w:rsidRPr="00C96BC7" w:rsidRDefault="00072314" w:rsidP="001D18E6">
            <w:pPr>
              <w:spacing w:before="100" w:beforeAutospacing="1"/>
              <w:rPr>
                <w:rFonts w:cs="Arial"/>
                <w:color w:val="333333"/>
                <w:szCs w:val="21"/>
                <w:lang w:eastAsia="de-DE"/>
              </w:rPr>
            </w:pPr>
          </w:p>
        </w:tc>
      </w:tr>
      <w:tr w:rsidR="00072314" w:rsidRPr="00C0260E" w14:paraId="0D742EEC" w14:textId="77777777" w:rsidTr="001D18E6">
        <w:tc>
          <w:tcPr>
            <w:tcW w:w="1271" w:type="dxa"/>
            <w:vMerge/>
          </w:tcPr>
          <w:p w14:paraId="5D4AB657"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16420A70" w14:textId="77777777" w:rsidR="00072314" w:rsidRPr="00C96BC7" w:rsidRDefault="00072314" w:rsidP="001D18E6">
            <w:pPr>
              <w:spacing w:before="150"/>
              <w:rPr>
                <w:rFonts w:cs="Arial"/>
                <w:color w:val="333333"/>
                <w:szCs w:val="21"/>
                <w:lang w:eastAsia="de-DE"/>
              </w:rPr>
            </w:pPr>
          </w:p>
        </w:tc>
        <w:tc>
          <w:tcPr>
            <w:tcW w:w="2218" w:type="dxa"/>
          </w:tcPr>
          <w:p w14:paraId="7E973490"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09C87C44"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6B53EB3B"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29E67E42" w14:textId="77777777" w:rsidTr="001D18E6">
        <w:tc>
          <w:tcPr>
            <w:tcW w:w="1271" w:type="dxa"/>
            <w:vMerge/>
          </w:tcPr>
          <w:p w14:paraId="3D38CA35"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6B22F1E" w14:textId="77777777" w:rsidR="00072314" w:rsidRPr="00C96BC7" w:rsidRDefault="00072314" w:rsidP="001D18E6">
            <w:pPr>
              <w:spacing w:before="150"/>
              <w:rPr>
                <w:rFonts w:cs="Arial"/>
                <w:color w:val="333333"/>
                <w:szCs w:val="21"/>
                <w:lang w:eastAsia="de-DE"/>
              </w:rPr>
            </w:pPr>
          </w:p>
        </w:tc>
        <w:tc>
          <w:tcPr>
            <w:tcW w:w="2218" w:type="dxa"/>
          </w:tcPr>
          <w:p w14:paraId="3CC65FE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159D7C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B7528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0A8662B3" w14:textId="77777777" w:rsidR="00072314" w:rsidRPr="00016962" w:rsidRDefault="00072314" w:rsidP="00072314"/>
    <w:p w14:paraId="608533C2" w14:textId="77777777" w:rsidR="00072314" w:rsidRPr="00BC3C56" w:rsidRDefault="00072314" w:rsidP="00072314">
      <w:pPr>
        <w:pStyle w:val="Heading3"/>
        <w:keepNext w:val="0"/>
        <w:tabs>
          <w:tab w:val="clear" w:pos="900"/>
          <w:tab w:val="left" w:pos="709"/>
          <w:tab w:val="left" w:pos="851"/>
        </w:tabs>
        <w:spacing w:before="240"/>
      </w:pPr>
      <w:bookmarkStart w:id="241" w:name="_Toc35000652"/>
      <w:r>
        <w:t>Encoding</w:t>
      </w:r>
      <w:r w:rsidRPr="00BC3C56">
        <w:t xml:space="preserve"> Types</w:t>
      </w:r>
      <w:bookmarkEnd w:id="241"/>
    </w:p>
    <w:p w14:paraId="711F854C" w14:textId="77777777" w:rsidR="00072314" w:rsidRPr="009E3B7C" w:rsidRDefault="00072314" w:rsidP="00072314">
      <w:pPr>
        <w:rPr>
          <w:rFonts w:cs="Arial"/>
        </w:rPr>
      </w:pPr>
    </w:p>
    <w:p w14:paraId="61499D0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Seat_Climate_Request</w:t>
      </w:r>
    </w:p>
    <w:p w14:paraId="601B2A61" w14:textId="77777777" w:rsidR="00B442FD" w:rsidRDefault="00B442FD" w:rsidP="00B442FD">
      <w:pPr>
        <w:rPr>
          <w:rFonts w:cs="Arial"/>
        </w:rPr>
      </w:pPr>
    </w:p>
    <w:p w14:paraId="0D35B49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4070"/>
        <w:gridCol w:w="1401"/>
      </w:tblGrid>
      <w:tr w:rsidR="00E8119E" w:rsidRPr="00F03856" w14:paraId="4F88922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5DC72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AE8CF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61EEF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94568" w14:textId="77777777" w:rsidR="00E8119E" w:rsidRPr="00F03856" w:rsidRDefault="00E8119E" w:rsidP="00747176">
            <w:pPr>
              <w:rPr>
                <w:rFonts w:eastAsiaTheme="minorHAnsi" w:cs="Arial"/>
                <w:color w:val="000000" w:themeColor="text1"/>
                <w:sz w:val="16"/>
                <w:szCs w:val="16"/>
              </w:rPr>
            </w:pPr>
          </w:p>
        </w:tc>
      </w:tr>
      <w:tr w:rsidR="00E8119E" w:rsidRPr="00F03856" w14:paraId="54EA26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5BC72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F4B72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224628" w14:textId="77777777" w:rsidR="00E8119E" w:rsidRPr="00F03856" w:rsidRDefault="00E8119E" w:rsidP="00747176">
            <w:pPr>
              <w:rPr>
                <w:rFonts w:eastAsiaTheme="minorHAnsi" w:cs="Arial"/>
                <w:color w:val="000000" w:themeColor="text1"/>
                <w:sz w:val="16"/>
                <w:szCs w:val="16"/>
              </w:rPr>
            </w:pPr>
          </w:p>
        </w:tc>
      </w:tr>
      <w:tr w:rsidR="00E8119E" w:rsidRPr="00F03856" w14:paraId="284D88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C0B40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C856B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B2F428" w14:textId="77777777" w:rsidR="00E8119E" w:rsidRPr="00F03856" w:rsidRDefault="00E8119E" w:rsidP="00747176">
            <w:pPr>
              <w:rPr>
                <w:rFonts w:eastAsiaTheme="minorHAnsi" w:cs="Arial"/>
                <w:color w:val="000000" w:themeColor="text1"/>
                <w:sz w:val="16"/>
                <w:szCs w:val="16"/>
              </w:rPr>
            </w:pPr>
          </w:p>
        </w:tc>
      </w:tr>
      <w:tr w:rsidR="00E8119E" w:rsidRPr="00F03856" w14:paraId="7C7F75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7225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31FDA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1A857B" w14:textId="77777777" w:rsidR="00E8119E" w:rsidRPr="00F03856" w:rsidRDefault="00E8119E" w:rsidP="00747176">
            <w:pPr>
              <w:rPr>
                <w:rFonts w:eastAsiaTheme="minorHAnsi" w:cs="Arial"/>
                <w:color w:val="000000" w:themeColor="text1"/>
                <w:sz w:val="16"/>
                <w:szCs w:val="16"/>
              </w:rPr>
            </w:pPr>
          </w:p>
        </w:tc>
      </w:tr>
      <w:tr w:rsidR="00E8119E" w:rsidRPr="00F03856" w14:paraId="1DAB927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C519D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7C3BF8"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D15792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D5A1C4" w14:textId="77777777" w:rsidR="00E8119E" w:rsidRPr="001B386B" w:rsidRDefault="00E8119E" w:rsidP="00747176">
            <w:pPr>
              <w:rPr>
                <w:rFonts w:eastAsiaTheme="minorHAnsi" w:cs="Arial"/>
                <w:color w:val="000000" w:themeColor="text1"/>
                <w:sz w:val="4"/>
                <w:szCs w:val="4"/>
              </w:rPr>
            </w:pPr>
          </w:p>
        </w:tc>
      </w:tr>
      <w:tr w:rsidR="00E8119E" w:rsidRPr="00F03856" w14:paraId="7232BE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1E331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9B207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AdjustSeatClimateRqst_URC_DRIVER_climate_mode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389181" w14:textId="77777777" w:rsidR="00E5533B" w:rsidRDefault="00E5533B"/>
        </w:tc>
      </w:tr>
      <w:tr w:rsidR="00E8119E" w:rsidRPr="00F03856" w14:paraId="27B844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F6CA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B741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AdjustSeatClimateRqst_URC_DRIVER_et_points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5B32CA" w14:textId="77777777" w:rsidR="00E5533B" w:rsidRDefault="00E5533B"/>
        </w:tc>
      </w:tr>
      <w:tr w:rsidR="00E8119E" w:rsidRPr="00F03856" w14:paraId="26A82D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25E9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81A6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AdjustSeatClimateRqst_URC_1R PASS_climate_mode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E224BC" w14:textId="77777777" w:rsidR="00E5533B" w:rsidRDefault="00E5533B"/>
        </w:tc>
      </w:tr>
      <w:tr w:rsidR="00E8119E" w:rsidRPr="00F03856" w14:paraId="2B5076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EAE0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BD74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AdjustSeatClimateRqst_URC_1R PASS_set_points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3B8B00" w14:textId="77777777" w:rsidR="00E5533B" w:rsidRDefault="00E5533B"/>
        </w:tc>
      </w:tr>
      <w:tr w:rsidR="00E8119E" w:rsidRPr="00F03856" w14:paraId="28A170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D3CF2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BF0D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LH_climate_mode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7D292D" w14:textId="77777777" w:rsidR="00E5533B" w:rsidRDefault="00E5533B"/>
        </w:tc>
      </w:tr>
      <w:tr w:rsidR="00E8119E" w:rsidRPr="00F03856" w14:paraId="743288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556E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71B0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LH_set_points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9CA353" w14:textId="77777777" w:rsidR="00E5533B" w:rsidRDefault="00E5533B"/>
        </w:tc>
      </w:tr>
      <w:tr w:rsidR="00E8119E" w:rsidRPr="00F03856" w14:paraId="3196C4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AAD5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BAB7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AdjustSeatClimateRqst_URC_2_ RH_climate_mode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1F4495" w14:textId="77777777" w:rsidR="00E5533B" w:rsidRDefault="00E5533B"/>
        </w:tc>
      </w:tr>
      <w:tr w:rsidR="00E8119E" w:rsidRPr="00F03856" w14:paraId="336585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06AB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E2BF3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RH_set_points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CF365F" w14:textId="77777777" w:rsidR="00E5533B" w:rsidRDefault="00E5533B"/>
        </w:tc>
      </w:tr>
      <w:tr w:rsidR="00E8119E" w:rsidRPr="00F03856" w14:paraId="2D6BD3A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CE828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732555" w14:textId="77777777" w:rsidR="00E8119E" w:rsidRPr="00F03856" w:rsidRDefault="00E8119E" w:rsidP="00747176">
            <w:pPr>
              <w:rPr>
                <w:rFonts w:eastAsiaTheme="minorHAnsi" w:cs="Arial"/>
                <w:color w:val="000000" w:themeColor="text1"/>
                <w:sz w:val="16"/>
                <w:szCs w:val="16"/>
              </w:rPr>
            </w:pPr>
          </w:p>
        </w:tc>
      </w:tr>
    </w:tbl>
    <w:p w14:paraId="1CA32966" w14:textId="77777777" w:rsidR="00E8119E" w:rsidRDefault="00E8119E" w:rsidP="00E8119E">
      <w:pPr>
        <w:pStyle w:val="Caption"/>
        <w:rPr>
          <w:lang w:val="en-GB"/>
        </w:rPr>
      </w:pPr>
      <w:r w:rsidRPr="00702453">
        <w:t xml:space="preserve">Table: </w:t>
      </w:r>
      <w:r>
        <w:t xml:space="preserve">Encoding Details of </w:t>
      </w:r>
      <w:r w:rsidRPr="004521EB">
        <w:rPr>
          <w:lang w:val="en-GB"/>
        </w:rPr>
        <w:t>Seat_Climate_Request</w:t>
      </w:r>
    </w:p>
    <w:p w14:paraId="3A77FA55" w14:textId="77777777" w:rsidR="00495854" w:rsidRPr="00495854" w:rsidRDefault="00495854" w:rsidP="00495854">
      <w:pPr>
        <w:rPr>
          <w:lang w:val="en-GB"/>
        </w:rPr>
      </w:pPr>
    </w:p>
    <w:p w14:paraId="27CB654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AudioSource</w:t>
      </w:r>
    </w:p>
    <w:p w14:paraId="40F8F277" w14:textId="77777777" w:rsidR="00B442FD" w:rsidRDefault="00B442FD" w:rsidP="00B442FD">
      <w:pPr>
        <w:rPr>
          <w:rFonts w:cs="Arial"/>
        </w:rPr>
      </w:pPr>
    </w:p>
    <w:p w14:paraId="297A966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A1F7A1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E79D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A021F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4301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A33B1C" w14:textId="77777777" w:rsidR="00E8119E" w:rsidRPr="00F03856" w:rsidRDefault="00E8119E" w:rsidP="00747176">
            <w:pPr>
              <w:rPr>
                <w:rFonts w:eastAsiaTheme="minorHAnsi" w:cs="Arial"/>
                <w:color w:val="000000" w:themeColor="text1"/>
                <w:sz w:val="16"/>
                <w:szCs w:val="16"/>
              </w:rPr>
            </w:pPr>
          </w:p>
        </w:tc>
      </w:tr>
      <w:tr w:rsidR="00E8119E" w:rsidRPr="00F03856" w14:paraId="18DBD8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9C755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4D62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A3839" w14:textId="77777777" w:rsidR="00E8119E" w:rsidRPr="00F03856" w:rsidRDefault="00E8119E" w:rsidP="00747176">
            <w:pPr>
              <w:rPr>
                <w:rFonts w:eastAsiaTheme="minorHAnsi" w:cs="Arial"/>
                <w:color w:val="000000" w:themeColor="text1"/>
                <w:sz w:val="16"/>
                <w:szCs w:val="16"/>
              </w:rPr>
            </w:pPr>
          </w:p>
        </w:tc>
      </w:tr>
      <w:tr w:rsidR="00E8119E" w:rsidRPr="00F03856" w14:paraId="0B9E34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15E7F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71598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858077" w14:textId="77777777" w:rsidR="00E8119E" w:rsidRPr="00F03856" w:rsidRDefault="00E8119E" w:rsidP="00747176">
            <w:pPr>
              <w:rPr>
                <w:rFonts w:eastAsiaTheme="minorHAnsi" w:cs="Arial"/>
                <w:color w:val="000000" w:themeColor="text1"/>
                <w:sz w:val="16"/>
                <w:szCs w:val="16"/>
              </w:rPr>
            </w:pPr>
          </w:p>
        </w:tc>
      </w:tr>
      <w:tr w:rsidR="00E8119E" w:rsidRPr="00F03856" w14:paraId="122080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3E4EA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5D18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E456" w14:textId="77777777" w:rsidR="00E8119E" w:rsidRPr="00F03856" w:rsidRDefault="00E8119E" w:rsidP="00747176">
            <w:pPr>
              <w:rPr>
                <w:rFonts w:eastAsiaTheme="minorHAnsi" w:cs="Arial"/>
                <w:color w:val="000000" w:themeColor="text1"/>
                <w:sz w:val="16"/>
                <w:szCs w:val="16"/>
              </w:rPr>
            </w:pPr>
          </w:p>
        </w:tc>
      </w:tr>
      <w:tr w:rsidR="00E8119E" w:rsidRPr="00F03856" w14:paraId="5A3EB7D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F8007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C37CB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37B2CC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72CD68" w14:textId="77777777" w:rsidR="00E8119E" w:rsidRPr="001B386B" w:rsidRDefault="00E8119E" w:rsidP="00747176">
            <w:pPr>
              <w:rPr>
                <w:rFonts w:eastAsiaTheme="minorHAnsi" w:cs="Arial"/>
                <w:color w:val="000000" w:themeColor="text1"/>
                <w:sz w:val="4"/>
                <w:szCs w:val="4"/>
              </w:rPr>
            </w:pPr>
          </w:p>
        </w:tc>
      </w:tr>
      <w:tr w:rsidR="00E8119E" w:rsidRPr="00F03856" w14:paraId="0DA484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FA1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884D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SOURCE_1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210AB5" w14:textId="77777777" w:rsidR="00E5533B" w:rsidRDefault="00E5533B"/>
        </w:tc>
      </w:tr>
      <w:tr w:rsidR="00E8119E" w:rsidRPr="00F03856" w14:paraId="6FF199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73F0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CF4B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SOURCE_2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8596A9" w14:textId="77777777" w:rsidR="00E5533B" w:rsidRDefault="00E5533B"/>
        </w:tc>
      </w:tr>
      <w:tr w:rsidR="00E8119E" w:rsidRPr="00F03856" w14:paraId="4BE8A3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A52C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ACEA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SOURCE_3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AE5466" w14:textId="77777777" w:rsidR="00E5533B" w:rsidRDefault="00E5533B"/>
        </w:tc>
      </w:tr>
      <w:tr w:rsidR="00E8119E" w:rsidRPr="00F03856" w14:paraId="4DBC9D2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D8F68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77747C" w14:textId="77777777" w:rsidR="00E8119E" w:rsidRPr="00F03856" w:rsidRDefault="00E8119E" w:rsidP="00747176">
            <w:pPr>
              <w:rPr>
                <w:rFonts w:eastAsiaTheme="minorHAnsi" w:cs="Arial"/>
                <w:color w:val="000000" w:themeColor="text1"/>
                <w:sz w:val="16"/>
                <w:szCs w:val="16"/>
              </w:rPr>
            </w:pPr>
          </w:p>
        </w:tc>
      </w:tr>
    </w:tbl>
    <w:p w14:paraId="57E5AE6B" w14:textId="77777777" w:rsidR="00E8119E" w:rsidRDefault="00E8119E" w:rsidP="00E8119E">
      <w:pPr>
        <w:pStyle w:val="Caption"/>
        <w:rPr>
          <w:lang w:val="en-GB"/>
        </w:rPr>
      </w:pPr>
      <w:r w:rsidRPr="00702453">
        <w:t xml:space="preserve">Table: </w:t>
      </w:r>
      <w:r>
        <w:t xml:space="preserve">Encoding Details of </w:t>
      </w:r>
      <w:r w:rsidRPr="004521EB">
        <w:rPr>
          <w:lang w:val="en-GB"/>
        </w:rPr>
        <w:t>AudioSource</w:t>
      </w:r>
    </w:p>
    <w:p w14:paraId="21612321" w14:textId="77777777" w:rsidR="00495854" w:rsidRPr="00495854" w:rsidRDefault="00495854" w:rsidP="00495854">
      <w:pPr>
        <w:rPr>
          <w:lang w:val="en-GB"/>
        </w:rPr>
      </w:pPr>
    </w:p>
    <w:p w14:paraId="268D5DD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DriverAcceptance</w:t>
      </w:r>
    </w:p>
    <w:p w14:paraId="1854D094" w14:textId="77777777" w:rsidR="00B442FD" w:rsidRDefault="00B442FD" w:rsidP="00B442FD">
      <w:pPr>
        <w:rPr>
          <w:rFonts w:cs="Arial"/>
        </w:rPr>
      </w:pPr>
      <w:r>
        <w:rPr>
          <w:rFonts w:cs="Arial"/>
        </w:rPr>
        <w:t>"DriverAcceptance" signal is for the driver to ACCEPT or REJECT the user to use the URC</w:t>
      </w:r>
    </w:p>
    <w:p w14:paraId="08D27358" w14:textId="77777777" w:rsidR="00B442FD" w:rsidRDefault="00B442FD" w:rsidP="00B442FD">
      <w:pPr>
        <w:rPr>
          <w:rFonts w:cs="Arial"/>
        </w:rPr>
      </w:pPr>
    </w:p>
    <w:p w14:paraId="0C9FA59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7DD7BA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9FD17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534A77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0A42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BA4C9" w14:textId="77777777" w:rsidR="00E8119E" w:rsidRPr="00F03856" w:rsidRDefault="00E8119E" w:rsidP="00747176">
            <w:pPr>
              <w:rPr>
                <w:rFonts w:eastAsiaTheme="minorHAnsi" w:cs="Arial"/>
                <w:color w:val="000000" w:themeColor="text1"/>
                <w:sz w:val="16"/>
                <w:szCs w:val="16"/>
              </w:rPr>
            </w:pPr>
          </w:p>
        </w:tc>
      </w:tr>
      <w:tr w:rsidR="00E8119E" w:rsidRPr="00F03856" w14:paraId="14DF53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DC835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A76E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50CD42" w14:textId="77777777" w:rsidR="00E8119E" w:rsidRPr="00F03856" w:rsidRDefault="00E8119E" w:rsidP="00747176">
            <w:pPr>
              <w:rPr>
                <w:rFonts w:eastAsiaTheme="minorHAnsi" w:cs="Arial"/>
                <w:color w:val="000000" w:themeColor="text1"/>
                <w:sz w:val="16"/>
                <w:szCs w:val="16"/>
              </w:rPr>
            </w:pPr>
          </w:p>
        </w:tc>
      </w:tr>
      <w:tr w:rsidR="00E8119E" w:rsidRPr="00F03856" w14:paraId="3B8BD5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90D0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92C6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C5AD07" w14:textId="77777777" w:rsidR="00E8119E" w:rsidRPr="00F03856" w:rsidRDefault="00E8119E" w:rsidP="00747176">
            <w:pPr>
              <w:rPr>
                <w:rFonts w:eastAsiaTheme="minorHAnsi" w:cs="Arial"/>
                <w:color w:val="000000" w:themeColor="text1"/>
                <w:sz w:val="16"/>
                <w:szCs w:val="16"/>
              </w:rPr>
            </w:pPr>
          </w:p>
        </w:tc>
      </w:tr>
      <w:tr w:rsidR="00E8119E" w:rsidRPr="00F03856" w14:paraId="6EA289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89DE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20F04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AFC843" w14:textId="77777777" w:rsidR="00E8119E" w:rsidRPr="00F03856" w:rsidRDefault="00E8119E" w:rsidP="00747176">
            <w:pPr>
              <w:rPr>
                <w:rFonts w:eastAsiaTheme="minorHAnsi" w:cs="Arial"/>
                <w:color w:val="000000" w:themeColor="text1"/>
                <w:sz w:val="16"/>
                <w:szCs w:val="16"/>
              </w:rPr>
            </w:pPr>
          </w:p>
        </w:tc>
      </w:tr>
      <w:tr w:rsidR="00E8119E" w:rsidRPr="00F03856" w14:paraId="3A747DA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89B6A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A30ECA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F471C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9BCC8E9" w14:textId="77777777" w:rsidR="00E8119E" w:rsidRPr="001B386B" w:rsidRDefault="00E8119E" w:rsidP="00747176">
            <w:pPr>
              <w:rPr>
                <w:rFonts w:eastAsiaTheme="minorHAnsi" w:cs="Arial"/>
                <w:color w:val="000000" w:themeColor="text1"/>
                <w:sz w:val="4"/>
                <w:szCs w:val="4"/>
              </w:rPr>
            </w:pPr>
          </w:p>
        </w:tc>
      </w:tr>
      <w:tr w:rsidR="00E8119E" w:rsidRPr="00F03856" w14:paraId="0C676B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04E51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D5FF3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ABF875" w14:textId="77777777" w:rsidR="00E5533B" w:rsidRDefault="00E5533B"/>
        </w:tc>
      </w:tr>
      <w:tr w:rsidR="00E8119E" w:rsidRPr="00F03856" w14:paraId="7306ED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14D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5243B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REJECT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FD071E" w14:textId="77777777" w:rsidR="00E5533B" w:rsidRDefault="00E5533B"/>
        </w:tc>
      </w:tr>
      <w:tr w:rsidR="00E8119E" w:rsidRPr="00F03856" w14:paraId="4543819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DFA9D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84BC94" w14:textId="77777777" w:rsidR="00E8119E" w:rsidRPr="00F03856" w:rsidRDefault="00E8119E" w:rsidP="00747176">
            <w:pPr>
              <w:rPr>
                <w:rFonts w:eastAsiaTheme="minorHAnsi" w:cs="Arial"/>
                <w:color w:val="000000" w:themeColor="text1"/>
                <w:sz w:val="16"/>
                <w:szCs w:val="16"/>
              </w:rPr>
            </w:pPr>
          </w:p>
        </w:tc>
      </w:tr>
    </w:tbl>
    <w:p w14:paraId="49D023A6" w14:textId="77777777" w:rsidR="00E8119E" w:rsidRDefault="00E8119E" w:rsidP="00E8119E">
      <w:pPr>
        <w:pStyle w:val="Caption"/>
        <w:rPr>
          <w:lang w:val="en-GB"/>
        </w:rPr>
      </w:pPr>
      <w:r w:rsidRPr="00702453">
        <w:t xml:space="preserve">Table: </w:t>
      </w:r>
      <w:r>
        <w:t xml:space="preserve">Encoding Details of </w:t>
      </w:r>
      <w:r w:rsidRPr="004521EB">
        <w:rPr>
          <w:lang w:val="en-GB"/>
        </w:rPr>
        <w:t>DriverAcceptance</w:t>
      </w:r>
    </w:p>
    <w:p w14:paraId="50F4794F" w14:textId="77777777" w:rsidR="00495854" w:rsidRPr="00495854" w:rsidRDefault="00495854" w:rsidP="00495854">
      <w:pPr>
        <w:rPr>
          <w:lang w:val="en-GB"/>
        </w:rPr>
      </w:pPr>
    </w:p>
    <w:p w14:paraId="4DDEBC0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URCConnectionStatus </w:t>
      </w:r>
    </w:p>
    <w:p w14:paraId="74DFCA01" w14:textId="77777777" w:rsidR="00B442FD" w:rsidRDefault="00B442FD" w:rsidP="00B442FD">
      <w:pPr>
        <w:rPr>
          <w:rFonts w:cs="Arial"/>
        </w:rPr>
      </w:pPr>
      <w:r>
        <w:rPr>
          <w:rFonts w:cs="Arial"/>
        </w:rPr>
        <w:t>"URCConnectionStatus" signal identify if URC is connected to vehicle or not via "URC_CONNECTED_VEHICLE" and "URC_NOT_CONNECTED_VEHICLE"</w:t>
      </w:r>
    </w:p>
    <w:p w14:paraId="48557F6D" w14:textId="77777777" w:rsidR="00B442FD" w:rsidRDefault="00B442FD" w:rsidP="00B442FD">
      <w:pPr>
        <w:rPr>
          <w:rFonts w:cs="Arial"/>
        </w:rPr>
      </w:pPr>
    </w:p>
    <w:p w14:paraId="1306443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74"/>
        <w:gridCol w:w="2797"/>
      </w:tblGrid>
      <w:tr w:rsidR="00E8119E" w:rsidRPr="00F03856" w14:paraId="4941485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733CE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F55F9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60D15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4BB3E5" w14:textId="77777777" w:rsidR="00E8119E" w:rsidRPr="00F03856" w:rsidRDefault="00E8119E" w:rsidP="00747176">
            <w:pPr>
              <w:rPr>
                <w:rFonts w:eastAsiaTheme="minorHAnsi" w:cs="Arial"/>
                <w:color w:val="000000" w:themeColor="text1"/>
                <w:sz w:val="16"/>
                <w:szCs w:val="16"/>
              </w:rPr>
            </w:pPr>
          </w:p>
        </w:tc>
      </w:tr>
      <w:tr w:rsidR="00E8119E" w:rsidRPr="00F03856" w14:paraId="65EA13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81C80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E400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F6D22F" w14:textId="77777777" w:rsidR="00E8119E" w:rsidRPr="00F03856" w:rsidRDefault="00E8119E" w:rsidP="00747176">
            <w:pPr>
              <w:rPr>
                <w:rFonts w:eastAsiaTheme="minorHAnsi" w:cs="Arial"/>
                <w:color w:val="000000" w:themeColor="text1"/>
                <w:sz w:val="16"/>
                <w:szCs w:val="16"/>
              </w:rPr>
            </w:pPr>
          </w:p>
        </w:tc>
      </w:tr>
      <w:tr w:rsidR="00E8119E" w:rsidRPr="00F03856" w14:paraId="3B2D7B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F08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27190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F90B26" w14:textId="77777777" w:rsidR="00E8119E" w:rsidRPr="00F03856" w:rsidRDefault="00E8119E" w:rsidP="00747176">
            <w:pPr>
              <w:rPr>
                <w:rFonts w:eastAsiaTheme="minorHAnsi" w:cs="Arial"/>
                <w:color w:val="000000" w:themeColor="text1"/>
                <w:sz w:val="16"/>
                <w:szCs w:val="16"/>
              </w:rPr>
            </w:pPr>
          </w:p>
        </w:tc>
      </w:tr>
      <w:tr w:rsidR="00E8119E" w:rsidRPr="00F03856" w14:paraId="1A3F43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E247F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F0D7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90EF75" w14:textId="77777777" w:rsidR="00E8119E" w:rsidRPr="00F03856" w:rsidRDefault="00E8119E" w:rsidP="00747176">
            <w:pPr>
              <w:rPr>
                <w:rFonts w:eastAsiaTheme="minorHAnsi" w:cs="Arial"/>
                <w:color w:val="000000" w:themeColor="text1"/>
                <w:sz w:val="16"/>
                <w:szCs w:val="16"/>
              </w:rPr>
            </w:pPr>
          </w:p>
        </w:tc>
      </w:tr>
      <w:tr w:rsidR="00E8119E" w:rsidRPr="00F03856" w14:paraId="3EFDE5A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FF2AE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1E62B8"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BE158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A4C5FA3" w14:textId="77777777" w:rsidR="00E8119E" w:rsidRPr="001B386B" w:rsidRDefault="00E8119E" w:rsidP="00747176">
            <w:pPr>
              <w:rPr>
                <w:rFonts w:eastAsiaTheme="minorHAnsi" w:cs="Arial"/>
                <w:color w:val="000000" w:themeColor="text1"/>
                <w:sz w:val="4"/>
                <w:szCs w:val="4"/>
              </w:rPr>
            </w:pPr>
          </w:p>
        </w:tc>
      </w:tr>
      <w:tr w:rsidR="00E8119E" w:rsidRPr="00F03856" w14:paraId="49C77D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5F1D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EEBF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URC_CONNECTED_VEHICLE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3A687E" w14:textId="77777777" w:rsidR="00E5533B" w:rsidRDefault="00E5533B"/>
        </w:tc>
      </w:tr>
      <w:tr w:rsidR="00E8119E" w:rsidRPr="00F03856" w14:paraId="248AFC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36798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E15C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URC_NOT_CONNECTED_VEHICLE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A4A643" w14:textId="77777777" w:rsidR="00E5533B" w:rsidRDefault="00E5533B"/>
        </w:tc>
      </w:tr>
      <w:tr w:rsidR="00E8119E" w:rsidRPr="00F03856" w14:paraId="257D524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123C7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A67256" w14:textId="77777777" w:rsidR="00E8119E" w:rsidRPr="00F03856" w:rsidRDefault="00E8119E" w:rsidP="00747176">
            <w:pPr>
              <w:rPr>
                <w:rFonts w:eastAsiaTheme="minorHAnsi" w:cs="Arial"/>
                <w:color w:val="000000" w:themeColor="text1"/>
                <w:sz w:val="16"/>
                <w:szCs w:val="16"/>
              </w:rPr>
            </w:pPr>
          </w:p>
        </w:tc>
      </w:tr>
    </w:tbl>
    <w:p w14:paraId="53CA5EDC"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URCConnectionStatus </w:t>
      </w:r>
    </w:p>
    <w:p w14:paraId="15A5FB6F" w14:textId="77777777" w:rsidR="00495854" w:rsidRPr="00495854" w:rsidRDefault="00495854" w:rsidP="00495854">
      <w:pPr>
        <w:rPr>
          <w:lang w:val="en-GB"/>
        </w:rPr>
      </w:pPr>
    </w:p>
    <w:p w14:paraId="1BAB9F2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DisconnectURC</w:t>
      </w:r>
    </w:p>
    <w:p w14:paraId="220650A0" w14:textId="77777777" w:rsidR="00B442FD" w:rsidRDefault="00B442FD" w:rsidP="00B442FD">
      <w:pPr>
        <w:rPr>
          <w:rFonts w:cs="Arial"/>
        </w:rPr>
      </w:pPr>
      <w:r>
        <w:rPr>
          <w:rFonts w:cs="Arial"/>
        </w:rPr>
        <w:t xml:space="preserve">“DisconnectURC” signal to identify if URC user is disconnected or not via YES or NO </w:t>
      </w:r>
    </w:p>
    <w:p w14:paraId="674FC458" w14:textId="77777777" w:rsidR="00B442FD" w:rsidRDefault="00B442FD" w:rsidP="00B442FD">
      <w:pPr>
        <w:rPr>
          <w:rFonts w:cs="Arial"/>
        </w:rPr>
      </w:pPr>
    </w:p>
    <w:p w14:paraId="7A2C42F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E438A6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1256F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9E71E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85A68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1840B" w14:textId="77777777" w:rsidR="00E8119E" w:rsidRPr="00F03856" w:rsidRDefault="00E8119E" w:rsidP="00747176">
            <w:pPr>
              <w:rPr>
                <w:rFonts w:eastAsiaTheme="minorHAnsi" w:cs="Arial"/>
                <w:color w:val="000000" w:themeColor="text1"/>
                <w:sz w:val="16"/>
                <w:szCs w:val="16"/>
              </w:rPr>
            </w:pPr>
          </w:p>
        </w:tc>
      </w:tr>
      <w:tr w:rsidR="00E8119E" w:rsidRPr="00F03856" w14:paraId="29DE34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0E3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C3FE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9FBD0" w14:textId="77777777" w:rsidR="00E8119E" w:rsidRPr="00F03856" w:rsidRDefault="00E8119E" w:rsidP="00747176">
            <w:pPr>
              <w:rPr>
                <w:rFonts w:eastAsiaTheme="minorHAnsi" w:cs="Arial"/>
                <w:color w:val="000000" w:themeColor="text1"/>
                <w:sz w:val="16"/>
                <w:szCs w:val="16"/>
              </w:rPr>
            </w:pPr>
          </w:p>
        </w:tc>
      </w:tr>
      <w:tr w:rsidR="00E8119E" w:rsidRPr="00F03856" w14:paraId="24D35F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9004F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1B26A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A609D0" w14:textId="77777777" w:rsidR="00E8119E" w:rsidRPr="00F03856" w:rsidRDefault="00E8119E" w:rsidP="00747176">
            <w:pPr>
              <w:rPr>
                <w:rFonts w:eastAsiaTheme="minorHAnsi" w:cs="Arial"/>
                <w:color w:val="000000" w:themeColor="text1"/>
                <w:sz w:val="16"/>
                <w:szCs w:val="16"/>
              </w:rPr>
            </w:pPr>
          </w:p>
        </w:tc>
      </w:tr>
      <w:tr w:rsidR="00E8119E" w:rsidRPr="00F03856" w14:paraId="082C87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65F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B1967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E5EFC7" w14:textId="77777777" w:rsidR="00E8119E" w:rsidRPr="00F03856" w:rsidRDefault="00E8119E" w:rsidP="00747176">
            <w:pPr>
              <w:rPr>
                <w:rFonts w:eastAsiaTheme="minorHAnsi" w:cs="Arial"/>
                <w:color w:val="000000" w:themeColor="text1"/>
                <w:sz w:val="16"/>
                <w:szCs w:val="16"/>
              </w:rPr>
            </w:pPr>
          </w:p>
        </w:tc>
      </w:tr>
      <w:tr w:rsidR="00E8119E" w:rsidRPr="00F03856" w14:paraId="58F810A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43DF7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DFE71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B12C8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071D34" w14:textId="77777777" w:rsidR="00E8119E" w:rsidRPr="001B386B" w:rsidRDefault="00E8119E" w:rsidP="00747176">
            <w:pPr>
              <w:rPr>
                <w:rFonts w:eastAsiaTheme="minorHAnsi" w:cs="Arial"/>
                <w:color w:val="000000" w:themeColor="text1"/>
                <w:sz w:val="4"/>
                <w:szCs w:val="4"/>
              </w:rPr>
            </w:pPr>
          </w:p>
        </w:tc>
      </w:tr>
      <w:tr w:rsidR="00E8119E" w:rsidRPr="00F03856" w14:paraId="2E7176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3E2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4006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YES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37A994" w14:textId="77777777" w:rsidR="00E5533B" w:rsidRDefault="00E5533B"/>
        </w:tc>
      </w:tr>
      <w:tr w:rsidR="00E8119E" w:rsidRPr="00F03856" w14:paraId="6A3855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D037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EE13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6CF679" w14:textId="77777777" w:rsidR="00E5533B" w:rsidRDefault="00E5533B"/>
        </w:tc>
      </w:tr>
      <w:tr w:rsidR="00E8119E" w:rsidRPr="00F03856" w14:paraId="4D2D216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3B9FE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71EA10" w14:textId="77777777" w:rsidR="00E8119E" w:rsidRPr="00F03856" w:rsidRDefault="00E8119E" w:rsidP="00747176">
            <w:pPr>
              <w:rPr>
                <w:rFonts w:eastAsiaTheme="minorHAnsi" w:cs="Arial"/>
                <w:color w:val="000000" w:themeColor="text1"/>
                <w:sz w:val="16"/>
                <w:szCs w:val="16"/>
              </w:rPr>
            </w:pPr>
          </w:p>
        </w:tc>
      </w:tr>
    </w:tbl>
    <w:p w14:paraId="57686CF3" w14:textId="77777777" w:rsidR="00E8119E" w:rsidRDefault="00E8119E" w:rsidP="00E8119E">
      <w:pPr>
        <w:pStyle w:val="Caption"/>
        <w:rPr>
          <w:lang w:val="en-GB"/>
        </w:rPr>
      </w:pPr>
      <w:r w:rsidRPr="00702453">
        <w:t xml:space="preserve">Table: </w:t>
      </w:r>
      <w:r>
        <w:t xml:space="preserve">Encoding Details of </w:t>
      </w:r>
      <w:r w:rsidRPr="004521EB">
        <w:rPr>
          <w:lang w:val="en-GB"/>
        </w:rPr>
        <w:t>DisconnectURC</w:t>
      </w:r>
    </w:p>
    <w:p w14:paraId="5C288702" w14:textId="77777777" w:rsidR="00495854" w:rsidRPr="00495854" w:rsidRDefault="00495854" w:rsidP="00495854">
      <w:pPr>
        <w:rPr>
          <w:lang w:val="en-GB"/>
        </w:rPr>
      </w:pPr>
    </w:p>
    <w:p w14:paraId="19D044A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ZoneClimateSettingsStatus</w:t>
      </w:r>
    </w:p>
    <w:p w14:paraId="65E7585E" w14:textId="77777777" w:rsidR="00B442FD" w:rsidRDefault="00B442FD" w:rsidP="00B442FD">
      <w:pPr>
        <w:rPr>
          <w:rFonts w:cs="Arial"/>
        </w:rPr>
      </w:pPr>
      <w:r>
        <w:rPr>
          <w:rFonts w:cs="Arial"/>
        </w:rPr>
        <w:t>"ClimateSettingsStatus" display Climate settings status via "UPDATE_SUCCESSFUL","VENTING_DISTRIBUITION_FAILED","DESIRED_TEMPERTATURE_FAILED","NOT_APPLICABLE","TEMPERATURE_UNIT_FAILED","FAN_SPEED_FAILED"</w:t>
      </w:r>
    </w:p>
    <w:p w14:paraId="7735FED6" w14:textId="77777777" w:rsidR="00B442FD" w:rsidRDefault="00B442FD" w:rsidP="00B442FD">
      <w:pPr>
        <w:rPr>
          <w:rFonts w:cs="Arial"/>
        </w:rPr>
      </w:pPr>
    </w:p>
    <w:p w14:paraId="6D7E5F2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798"/>
        <w:gridCol w:w="2673"/>
      </w:tblGrid>
      <w:tr w:rsidR="00E8119E" w:rsidRPr="00F03856" w14:paraId="6CAB56A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14A43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EDD95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B7608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FF6C8" w14:textId="77777777" w:rsidR="00E8119E" w:rsidRPr="00F03856" w:rsidRDefault="00E8119E" w:rsidP="00747176">
            <w:pPr>
              <w:rPr>
                <w:rFonts w:eastAsiaTheme="minorHAnsi" w:cs="Arial"/>
                <w:color w:val="000000" w:themeColor="text1"/>
                <w:sz w:val="16"/>
                <w:szCs w:val="16"/>
              </w:rPr>
            </w:pPr>
          </w:p>
        </w:tc>
      </w:tr>
      <w:tr w:rsidR="00E8119E" w:rsidRPr="00F03856" w14:paraId="0C0CA0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767F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CCEE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D3BD29" w14:textId="77777777" w:rsidR="00E8119E" w:rsidRPr="00F03856" w:rsidRDefault="00E8119E" w:rsidP="00747176">
            <w:pPr>
              <w:rPr>
                <w:rFonts w:eastAsiaTheme="minorHAnsi" w:cs="Arial"/>
                <w:color w:val="000000" w:themeColor="text1"/>
                <w:sz w:val="16"/>
                <w:szCs w:val="16"/>
              </w:rPr>
            </w:pPr>
          </w:p>
        </w:tc>
      </w:tr>
      <w:tr w:rsidR="00E8119E" w:rsidRPr="00F03856" w14:paraId="6CD1C2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6C35E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5CAE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9C0DFF" w14:textId="77777777" w:rsidR="00E8119E" w:rsidRPr="00F03856" w:rsidRDefault="00E8119E" w:rsidP="00747176">
            <w:pPr>
              <w:rPr>
                <w:rFonts w:eastAsiaTheme="minorHAnsi" w:cs="Arial"/>
                <w:color w:val="000000" w:themeColor="text1"/>
                <w:sz w:val="16"/>
                <w:szCs w:val="16"/>
              </w:rPr>
            </w:pPr>
          </w:p>
        </w:tc>
      </w:tr>
      <w:tr w:rsidR="00E8119E" w:rsidRPr="00F03856" w14:paraId="1C25F1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72B6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E91A5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A32742" w14:textId="77777777" w:rsidR="00E8119E" w:rsidRPr="00F03856" w:rsidRDefault="00E8119E" w:rsidP="00747176">
            <w:pPr>
              <w:rPr>
                <w:rFonts w:eastAsiaTheme="minorHAnsi" w:cs="Arial"/>
                <w:color w:val="000000" w:themeColor="text1"/>
                <w:sz w:val="16"/>
                <w:szCs w:val="16"/>
              </w:rPr>
            </w:pPr>
          </w:p>
        </w:tc>
      </w:tr>
      <w:tr w:rsidR="00E8119E" w:rsidRPr="00F03856" w14:paraId="410DEBA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B4B35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50ED5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4AF043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940ABDB" w14:textId="77777777" w:rsidR="00E8119E" w:rsidRPr="001B386B" w:rsidRDefault="00E8119E" w:rsidP="00747176">
            <w:pPr>
              <w:rPr>
                <w:rFonts w:eastAsiaTheme="minorHAnsi" w:cs="Arial"/>
                <w:color w:val="000000" w:themeColor="text1"/>
                <w:sz w:val="4"/>
                <w:szCs w:val="4"/>
              </w:rPr>
            </w:pPr>
          </w:p>
        </w:tc>
      </w:tr>
      <w:tr w:rsidR="00E8119E" w:rsidRPr="00F03856" w14:paraId="5B076E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16C3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524C4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456383" w14:textId="77777777" w:rsidR="00E5533B" w:rsidRDefault="00E5533B"/>
        </w:tc>
      </w:tr>
      <w:tr w:rsidR="00E8119E" w:rsidRPr="00F03856" w14:paraId="3E2159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41F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0033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VENTING_DISTRIBUITION_FAILED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BEBCA" w14:textId="77777777" w:rsidR="00E5533B" w:rsidRDefault="00E5533B"/>
        </w:tc>
      </w:tr>
      <w:tr w:rsidR="00E8119E" w:rsidRPr="00F03856" w14:paraId="731B95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7C415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E44B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DESIRED_TEMPERTATURE_FAILED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3FA7F8" w14:textId="77777777" w:rsidR="00E5533B" w:rsidRDefault="00E5533B"/>
        </w:tc>
      </w:tr>
      <w:tr w:rsidR="00E8119E" w:rsidRPr="00F03856" w14:paraId="21F980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4464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CA20A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540967" w14:textId="77777777" w:rsidR="00E5533B" w:rsidRDefault="00E5533B"/>
        </w:tc>
      </w:tr>
      <w:tr w:rsidR="00E8119E" w:rsidRPr="00F03856" w14:paraId="2837C3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C823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FAB0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TEMPERATURE_UNIT_FAILED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558E0F" w14:textId="77777777" w:rsidR="00E5533B" w:rsidRDefault="00E5533B"/>
        </w:tc>
      </w:tr>
      <w:tr w:rsidR="00E8119E" w:rsidRPr="00F03856" w14:paraId="4BF02F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4BF9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A300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FAN_SPEED_FAILED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57F21D" w14:textId="77777777" w:rsidR="00E5533B" w:rsidRDefault="00E5533B"/>
        </w:tc>
      </w:tr>
      <w:tr w:rsidR="00E8119E" w:rsidRPr="00F03856" w14:paraId="215DEDF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65DF0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2AD5EE" w14:textId="77777777" w:rsidR="00E8119E" w:rsidRPr="00F03856" w:rsidRDefault="00E8119E" w:rsidP="00747176">
            <w:pPr>
              <w:rPr>
                <w:rFonts w:eastAsiaTheme="minorHAnsi" w:cs="Arial"/>
                <w:color w:val="000000" w:themeColor="text1"/>
                <w:sz w:val="16"/>
                <w:szCs w:val="16"/>
              </w:rPr>
            </w:pPr>
          </w:p>
        </w:tc>
      </w:tr>
    </w:tbl>
    <w:p w14:paraId="2B7FFDA5" w14:textId="77777777" w:rsidR="00E8119E" w:rsidRDefault="00E8119E" w:rsidP="00E8119E">
      <w:pPr>
        <w:pStyle w:val="Caption"/>
        <w:rPr>
          <w:lang w:val="en-GB"/>
        </w:rPr>
      </w:pPr>
      <w:r w:rsidRPr="00702453">
        <w:t xml:space="preserve">Table: </w:t>
      </w:r>
      <w:r>
        <w:t xml:space="preserve">Encoding Details of </w:t>
      </w:r>
      <w:r w:rsidRPr="004521EB">
        <w:rPr>
          <w:lang w:val="en-GB"/>
        </w:rPr>
        <w:t>ZoneClimateSettingsStatus</w:t>
      </w:r>
    </w:p>
    <w:p w14:paraId="68326AA5" w14:textId="77777777" w:rsidR="00495854" w:rsidRPr="00495854" w:rsidRDefault="00495854" w:rsidP="00495854">
      <w:pPr>
        <w:rPr>
          <w:lang w:val="en-GB"/>
        </w:rPr>
      </w:pPr>
    </w:p>
    <w:p w14:paraId="7132359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Light_Request</w:t>
      </w:r>
    </w:p>
    <w:p w14:paraId="2E40145E" w14:textId="77777777" w:rsidR="00B442FD" w:rsidRDefault="00B442FD" w:rsidP="00B442FD">
      <w:pPr>
        <w:rPr>
          <w:rFonts w:cs="Arial"/>
        </w:rPr>
      </w:pPr>
    </w:p>
    <w:p w14:paraId="6B5A1A8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513"/>
        <w:gridCol w:w="2958"/>
      </w:tblGrid>
      <w:tr w:rsidR="00E8119E" w:rsidRPr="00F03856" w14:paraId="5E12F03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B7EE8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4784D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C022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53584" w14:textId="77777777" w:rsidR="00E8119E" w:rsidRPr="00F03856" w:rsidRDefault="00E8119E" w:rsidP="00747176">
            <w:pPr>
              <w:rPr>
                <w:rFonts w:eastAsiaTheme="minorHAnsi" w:cs="Arial"/>
                <w:color w:val="000000" w:themeColor="text1"/>
                <w:sz w:val="16"/>
                <w:szCs w:val="16"/>
              </w:rPr>
            </w:pPr>
          </w:p>
        </w:tc>
      </w:tr>
      <w:tr w:rsidR="00E8119E" w:rsidRPr="00F03856" w14:paraId="7055BA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95E0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C987B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6755DD" w14:textId="77777777" w:rsidR="00E8119E" w:rsidRPr="00F03856" w:rsidRDefault="00E8119E" w:rsidP="00747176">
            <w:pPr>
              <w:rPr>
                <w:rFonts w:eastAsiaTheme="minorHAnsi" w:cs="Arial"/>
                <w:color w:val="000000" w:themeColor="text1"/>
                <w:sz w:val="16"/>
                <w:szCs w:val="16"/>
              </w:rPr>
            </w:pPr>
          </w:p>
        </w:tc>
      </w:tr>
      <w:tr w:rsidR="00E8119E" w:rsidRPr="00F03856" w14:paraId="60FC07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2A71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2FE3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41663D" w14:textId="77777777" w:rsidR="00E8119E" w:rsidRPr="00F03856" w:rsidRDefault="00E8119E" w:rsidP="00747176">
            <w:pPr>
              <w:rPr>
                <w:rFonts w:eastAsiaTheme="minorHAnsi" w:cs="Arial"/>
                <w:color w:val="000000" w:themeColor="text1"/>
                <w:sz w:val="16"/>
                <w:szCs w:val="16"/>
              </w:rPr>
            </w:pPr>
          </w:p>
        </w:tc>
      </w:tr>
      <w:tr w:rsidR="00E8119E" w:rsidRPr="00F03856" w14:paraId="017694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7763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6EAC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CCCA38" w14:textId="77777777" w:rsidR="00E8119E" w:rsidRPr="00F03856" w:rsidRDefault="00E8119E" w:rsidP="00747176">
            <w:pPr>
              <w:rPr>
                <w:rFonts w:eastAsiaTheme="minorHAnsi" w:cs="Arial"/>
                <w:color w:val="000000" w:themeColor="text1"/>
                <w:sz w:val="16"/>
                <w:szCs w:val="16"/>
              </w:rPr>
            </w:pPr>
          </w:p>
        </w:tc>
      </w:tr>
      <w:tr w:rsidR="00E8119E" w:rsidRPr="00F03856" w14:paraId="5DBDA27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25D1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D6AA0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C469FF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C72DE0D" w14:textId="77777777" w:rsidR="00E8119E" w:rsidRPr="001B386B" w:rsidRDefault="00E8119E" w:rsidP="00747176">
            <w:pPr>
              <w:rPr>
                <w:rFonts w:eastAsiaTheme="minorHAnsi" w:cs="Arial"/>
                <w:color w:val="000000" w:themeColor="text1"/>
                <w:sz w:val="4"/>
                <w:szCs w:val="4"/>
              </w:rPr>
            </w:pPr>
          </w:p>
        </w:tc>
      </w:tr>
      <w:tr w:rsidR="00E8119E" w:rsidRPr="00F03856" w14:paraId="0D28FB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D9D7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5FDF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Request_Light_On/Off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19FDC2" w14:textId="77777777" w:rsidR="00E5533B" w:rsidRDefault="00E5533B"/>
        </w:tc>
      </w:tr>
      <w:tr w:rsidR="00E8119E" w:rsidRPr="00F03856" w14:paraId="64F003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374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D060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Request_LightAmbColor_No_Rq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1F258B" w14:textId="77777777" w:rsidR="00E5533B" w:rsidRDefault="00E5533B"/>
        </w:tc>
      </w:tr>
      <w:tr w:rsidR="00E8119E" w:rsidRPr="00F03856" w14:paraId="225FB1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BEC82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115C2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Request_LightAmbIntsty_No_Rq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0A2CA5" w14:textId="77777777" w:rsidR="00E5533B" w:rsidRDefault="00E5533B"/>
        </w:tc>
      </w:tr>
      <w:tr w:rsidR="00E8119E" w:rsidRPr="00F03856" w14:paraId="2B0428E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20A3A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33BDC7" w14:textId="77777777" w:rsidR="00E8119E" w:rsidRPr="00F03856" w:rsidRDefault="00E8119E" w:rsidP="00747176">
            <w:pPr>
              <w:rPr>
                <w:rFonts w:eastAsiaTheme="minorHAnsi" w:cs="Arial"/>
                <w:color w:val="000000" w:themeColor="text1"/>
                <w:sz w:val="16"/>
                <w:szCs w:val="16"/>
              </w:rPr>
            </w:pPr>
          </w:p>
        </w:tc>
      </w:tr>
    </w:tbl>
    <w:p w14:paraId="59A2D753" w14:textId="77777777" w:rsidR="00E8119E" w:rsidRDefault="00E8119E" w:rsidP="00E8119E">
      <w:pPr>
        <w:pStyle w:val="Caption"/>
        <w:rPr>
          <w:lang w:val="en-GB"/>
        </w:rPr>
      </w:pPr>
      <w:r w:rsidRPr="00702453">
        <w:t xml:space="preserve">Table: </w:t>
      </w:r>
      <w:r>
        <w:t xml:space="preserve">Encoding Details of </w:t>
      </w:r>
      <w:r w:rsidRPr="004521EB">
        <w:rPr>
          <w:lang w:val="en-GB"/>
        </w:rPr>
        <w:t>Light_Request</w:t>
      </w:r>
    </w:p>
    <w:p w14:paraId="572B7314" w14:textId="77777777" w:rsidR="00495854" w:rsidRPr="00495854" w:rsidRDefault="00495854" w:rsidP="00495854">
      <w:pPr>
        <w:rPr>
          <w:lang w:val="en-GB"/>
        </w:rPr>
      </w:pPr>
    </w:p>
    <w:p w14:paraId="38EA9DA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Climate_Status</w:t>
      </w:r>
    </w:p>
    <w:p w14:paraId="1BAE21C0" w14:textId="77777777" w:rsidR="00B442FD" w:rsidRDefault="00B442FD" w:rsidP="00B442FD">
      <w:pPr>
        <w:rPr>
          <w:rFonts w:cs="Arial"/>
        </w:rPr>
      </w:pPr>
    </w:p>
    <w:p w14:paraId="02518AA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967"/>
        <w:gridCol w:w="2504"/>
      </w:tblGrid>
      <w:tr w:rsidR="00E8119E" w:rsidRPr="00F03856" w14:paraId="50B9756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421D7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701E9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5179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9EF212" w14:textId="77777777" w:rsidR="00E8119E" w:rsidRPr="00F03856" w:rsidRDefault="00E8119E" w:rsidP="00747176">
            <w:pPr>
              <w:rPr>
                <w:rFonts w:eastAsiaTheme="minorHAnsi" w:cs="Arial"/>
                <w:color w:val="000000" w:themeColor="text1"/>
                <w:sz w:val="16"/>
                <w:szCs w:val="16"/>
              </w:rPr>
            </w:pPr>
          </w:p>
        </w:tc>
      </w:tr>
      <w:tr w:rsidR="00E8119E" w:rsidRPr="00F03856" w14:paraId="64D40B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D9DA9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A3BB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B40DC" w14:textId="77777777" w:rsidR="00E8119E" w:rsidRPr="00F03856" w:rsidRDefault="00E8119E" w:rsidP="00747176">
            <w:pPr>
              <w:rPr>
                <w:rFonts w:eastAsiaTheme="minorHAnsi" w:cs="Arial"/>
                <w:color w:val="000000" w:themeColor="text1"/>
                <w:sz w:val="16"/>
                <w:szCs w:val="16"/>
              </w:rPr>
            </w:pPr>
          </w:p>
        </w:tc>
      </w:tr>
      <w:tr w:rsidR="00E8119E" w:rsidRPr="00F03856" w14:paraId="589164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BA630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5A5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30A5D" w14:textId="77777777" w:rsidR="00E8119E" w:rsidRPr="00F03856" w:rsidRDefault="00E8119E" w:rsidP="00747176">
            <w:pPr>
              <w:rPr>
                <w:rFonts w:eastAsiaTheme="minorHAnsi" w:cs="Arial"/>
                <w:color w:val="000000" w:themeColor="text1"/>
                <w:sz w:val="16"/>
                <w:szCs w:val="16"/>
              </w:rPr>
            </w:pPr>
          </w:p>
        </w:tc>
      </w:tr>
      <w:tr w:rsidR="00E8119E" w:rsidRPr="00F03856" w14:paraId="17E594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B857D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0F668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DDB140" w14:textId="77777777" w:rsidR="00E8119E" w:rsidRPr="00F03856" w:rsidRDefault="00E8119E" w:rsidP="00747176">
            <w:pPr>
              <w:rPr>
                <w:rFonts w:eastAsiaTheme="minorHAnsi" w:cs="Arial"/>
                <w:color w:val="000000" w:themeColor="text1"/>
                <w:sz w:val="16"/>
                <w:szCs w:val="16"/>
              </w:rPr>
            </w:pPr>
          </w:p>
        </w:tc>
      </w:tr>
      <w:tr w:rsidR="00E8119E" w:rsidRPr="00F03856" w14:paraId="172F35C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6DB29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468BB4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E5284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247CA79" w14:textId="77777777" w:rsidR="00E8119E" w:rsidRPr="001B386B" w:rsidRDefault="00E8119E" w:rsidP="00747176">
            <w:pPr>
              <w:rPr>
                <w:rFonts w:eastAsiaTheme="minorHAnsi" w:cs="Arial"/>
                <w:color w:val="000000" w:themeColor="text1"/>
                <w:sz w:val="4"/>
                <w:szCs w:val="4"/>
              </w:rPr>
            </w:pPr>
          </w:p>
        </w:tc>
      </w:tr>
      <w:tr w:rsidR="00E8119E" w:rsidRPr="00F03856" w14:paraId="472CB3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F31D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9803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Request_Temp_Quad1_Status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C89C9B" w14:textId="77777777" w:rsidR="00E5533B" w:rsidRDefault="00E5533B"/>
        </w:tc>
      </w:tr>
      <w:tr w:rsidR="00E8119E" w:rsidRPr="00F03856" w14:paraId="18A0D0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F718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84CE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Request_Temp_Quad2_Status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00AAAF" w14:textId="77777777" w:rsidR="00E5533B" w:rsidRDefault="00E5533B"/>
        </w:tc>
      </w:tr>
      <w:tr w:rsidR="00E8119E" w:rsidRPr="00F03856" w14:paraId="0E4B89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6A5D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9A12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Request_Temp_Quad3_Status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BD895C" w14:textId="77777777" w:rsidR="00E5533B" w:rsidRDefault="00E5533B"/>
        </w:tc>
      </w:tr>
      <w:tr w:rsidR="00E8119E" w:rsidRPr="00F03856" w14:paraId="2E2827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08A5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F885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Request_Power_On/Off_Quad3_Status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207B54" w14:textId="77777777" w:rsidR="00E5533B" w:rsidRDefault="00E5533B"/>
        </w:tc>
      </w:tr>
      <w:tr w:rsidR="00E8119E" w:rsidRPr="00F03856" w14:paraId="7AF1BE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89A93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2EAE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Request_Auto_On/Off_Quad3_Status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D90717" w14:textId="77777777" w:rsidR="00E5533B" w:rsidRDefault="00E5533B"/>
        </w:tc>
      </w:tr>
      <w:tr w:rsidR="00E8119E" w:rsidRPr="00F03856" w14:paraId="408FA1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1F15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9319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Request_Fan_Speed_Quad3_Status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493C01" w14:textId="77777777" w:rsidR="00E5533B" w:rsidRDefault="00E5533B"/>
        </w:tc>
      </w:tr>
      <w:tr w:rsidR="00E8119E" w:rsidRPr="00F03856" w14:paraId="170875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481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28FB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Request_Vent_Mode_Quad3_Status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402641" w14:textId="77777777" w:rsidR="00E5533B" w:rsidRDefault="00E5533B"/>
        </w:tc>
      </w:tr>
      <w:tr w:rsidR="00E8119E" w:rsidRPr="00F03856" w14:paraId="7D7C1B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7EC9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17C2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Request_Power_On/Off_Quad4_Status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7D6AF0" w14:textId="77777777" w:rsidR="00E5533B" w:rsidRDefault="00E5533B"/>
        </w:tc>
      </w:tr>
      <w:tr w:rsidR="00E8119E" w:rsidRPr="00F03856" w14:paraId="56113F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3245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993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Request_Auto_On/Off_Quad4_Status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C36BF4" w14:textId="77777777" w:rsidR="00E5533B" w:rsidRDefault="00E5533B"/>
        </w:tc>
      </w:tr>
      <w:tr w:rsidR="00E8119E" w:rsidRPr="00F03856" w14:paraId="3B3090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B017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76F8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Request_Fan_Speed_Quad4_Status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298719" w14:textId="77777777" w:rsidR="00E5533B" w:rsidRDefault="00E5533B"/>
        </w:tc>
      </w:tr>
      <w:tr w:rsidR="00E8119E" w:rsidRPr="00F03856" w14:paraId="429FFC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688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814A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Request_Vent_Mode_Quad4_Status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0219AE" w14:textId="77777777" w:rsidR="00E5533B" w:rsidRDefault="00E5533B"/>
        </w:tc>
      </w:tr>
      <w:tr w:rsidR="00E8119E" w:rsidRPr="00F03856" w14:paraId="233001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807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F8A1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Request_Vent_Mode_Quad3_Status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92012" w14:textId="77777777" w:rsidR="00E5533B" w:rsidRDefault="00E5533B"/>
        </w:tc>
      </w:tr>
      <w:tr w:rsidR="00E8119E" w:rsidRPr="00F03856" w14:paraId="273EFC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ABA1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5BC1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Request_Power_On/Off_Quad4_Status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086CB3" w14:textId="77777777" w:rsidR="00E5533B" w:rsidRDefault="00E5533B"/>
        </w:tc>
      </w:tr>
      <w:tr w:rsidR="00E8119E" w:rsidRPr="00F03856" w14:paraId="107C79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63BC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4AD4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Request_Auto_On/Off_Quad4_Status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D0ACA7" w14:textId="77777777" w:rsidR="00E5533B" w:rsidRDefault="00E5533B"/>
        </w:tc>
      </w:tr>
      <w:tr w:rsidR="00E8119E" w:rsidRPr="00F03856" w14:paraId="49EA3B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5C864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982D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Request_Fan_Speed_Quad4_Status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27D384" w14:textId="77777777" w:rsidR="00E5533B" w:rsidRDefault="00E5533B"/>
        </w:tc>
      </w:tr>
      <w:tr w:rsidR="00E8119E" w:rsidRPr="00F03856" w14:paraId="5136688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00730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4AA8B1" w14:textId="77777777" w:rsidR="00E8119E" w:rsidRPr="00F03856" w:rsidRDefault="00E8119E" w:rsidP="00747176">
            <w:pPr>
              <w:rPr>
                <w:rFonts w:eastAsiaTheme="minorHAnsi" w:cs="Arial"/>
                <w:color w:val="000000" w:themeColor="text1"/>
                <w:sz w:val="16"/>
                <w:szCs w:val="16"/>
              </w:rPr>
            </w:pPr>
          </w:p>
        </w:tc>
      </w:tr>
    </w:tbl>
    <w:p w14:paraId="2F545E1B" w14:textId="77777777" w:rsidR="00E8119E" w:rsidRDefault="00E8119E" w:rsidP="00E8119E">
      <w:pPr>
        <w:pStyle w:val="Caption"/>
        <w:rPr>
          <w:lang w:val="en-GB"/>
        </w:rPr>
      </w:pPr>
      <w:r w:rsidRPr="00702453">
        <w:t xml:space="preserve">Table: </w:t>
      </w:r>
      <w:r>
        <w:t xml:space="preserve">Encoding Details of </w:t>
      </w:r>
      <w:r w:rsidRPr="004521EB">
        <w:rPr>
          <w:lang w:val="en-GB"/>
        </w:rPr>
        <w:t>Climate_Status</w:t>
      </w:r>
    </w:p>
    <w:p w14:paraId="52AAF698" w14:textId="77777777" w:rsidR="00495854" w:rsidRPr="00495854" w:rsidRDefault="00495854" w:rsidP="00495854">
      <w:pPr>
        <w:rPr>
          <w:lang w:val="en-GB"/>
        </w:rPr>
      </w:pPr>
    </w:p>
    <w:p w14:paraId="03C2F55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UserRequestSeatZoneAction</w:t>
      </w:r>
    </w:p>
    <w:p w14:paraId="694A04EE" w14:textId="77777777" w:rsidR="00B442FD" w:rsidRDefault="00B442FD" w:rsidP="00B442FD">
      <w:pPr>
        <w:rPr>
          <w:rFonts w:cs="Arial"/>
        </w:rPr>
      </w:pPr>
      <w:r>
        <w:rPr>
          <w:rFonts w:cs="Arial"/>
        </w:rPr>
        <w:t>“UserRequestSeatZoneAction” signal define URC user request seat zone</w:t>
      </w:r>
    </w:p>
    <w:p w14:paraId="57AC1CDD" w14:textId="77777777" w:rsidR="00B442FD" w:rsidRDefault="00B442FD" w:rsidP="00B442FD">
      <w:pPr>
        <w:rPr>
          <w:rFonts w:cs="Arial"/>
        </w:rPr>
      </w:pPr>
    </w:p>
    <w:p w14:paraId="00DC348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028F13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D834F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375200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5B982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E826E5" w14:textId="77777777" w:rsidR="00E8119E" w:rsidRPr="00F03856" w:rsidRDefault="00E8119E" w:rsidP="00747176">
            <w:pPr>
              <w:rPr>
                <w:rFonts w:eastAsiaTheme="minorHAnsi" w:cs="Arial"/>
                <w:color w:val="000000" w:themeColor="text1"/>
                <w:sz w:val="16"/>
                <w:szCs w:val="16"/>
              </w:rPr>
            </w:pPr>
          </w:p>
        </w:tc>
      </w:tr>
      <w:tr w:rsidR="00E8119E" w:rsidRPr="00F03856" w14:paraId="01A257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B87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37F7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1FC3AA" w14:textId="77777777" w:rsidR="00E8119E" w:rsidRPr="00F03856" w:rsidRDefault="00E8119E" w:rsidP="00747176">
            <w:pPr>
              <w:rPr>
                <w:rFonts w:eastAsiaTheme="minorHAnsi" w:cs="Arial"/>
                <w:color w:val="000000" w:themeColor="text1"/>
                <w:sz w:val="16"/>
                <w:szCs w:val="16"/>
              </w:rPr>
            </w:pPr>
          </w:p>
        </w:tc>
      </w:tr>
      <w:tr w:rsidR="00E8119E" w:rsidRPr="00F03856" w14:paraId="54FCE3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11333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E6A9D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0E486B" w14:textId="77777777" w:rsidR="00E8119E" w:rsidRPr="00F03856" w:rsidRDefault="00E8119E" w:rsidP="00747176">
            <w:pPr>
              <w:rPr>
                <w:rFonts w:eastAsiaTheme="minorHAnsi" w:cs="Arial"/>
                <w:color w:val="000000" w:themeColor="text1"/>
                <w:sz w:val="16"/>
                <w:szCs w:val="16"/>
              </w:rPr>
            </w:pPr>
          </w:p>
        </w:tc>
      </w:tr>
      <w:tr w:rsidR="00E8119E" w:rsidRPr="00F03856" w14:paraId="2A857E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FBCC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BA10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14581F" w14:textId="77777777" w:rsidR="00E8119E" w:rsidRPr="00F03856" w:rsidRDefault="00E8119E" w:rsidP="00747176">
            <w:pPr>
              <w:rPr>
                <w:rFonts w:eastAsiaTheme="minorHAnsi" w:cs="Arial"/>
                <w:color w:val="000000" w:themeColor="text1"/>
                <w:sz w:val="16"/>
                <w:szCs w:val="16"/>
              </w:rPr>
            </w:pPr>
          </w:p>
        </w:tc>
      </w:tr>
      <w:tr w:rsidR="00E8119E" w:rsidRPr="00F03856" w14:paraId="619AE14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4525F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CE240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848522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985159C" w14:textId="77777777" w:rsidR="00E8119E" w:rsidRPr="001B386B" w:rsidRDefault="00E8119E" w:rsidP="00747176">
            <w:pPr>
              <w:rPr>
                <w:rFonts w:eastAsiaTheme="minorHAnsi" w:cs="Arial"/>
                <w:color w:val="000000" w:themeColor="text1"/>
                <w:sz w:val="4"/>
                <w:szCs w:val="4"/>
              </w:rPr>
            </w:pPr>
          </w:p>
        </w:tc>
      </w:tr>
      <w:tr w:rsidR="00E8119E" w:rsidRPr="00F03856" w14:paraId="489EFCC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C1584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65774F" w14:textId="77777777" w:rsidR="00E8119E" w:rsidRPr="00F03856" w:rsidRDefault="00E8119E" w:rsidP="00747176">
            <w:pPr>
              <w:rPr>
                <w:rFonts w:eastAsiaTheme="minorHAnsi" w:cs="Arial"/>
                <w:color w:val="000000" w:themeColor="text1"/>
                <w:sz w:val="16"/>
                <w:szCs w:val="16"/>
              </w:rPr>
            </w:pPr>
          </w:p>
        </w:tc>
      </w:tr>
    </w:tbl>
    <w:p w14:paraId="16540110" w14:textId="77777777" w:rsidR="00E8119E" w:rsidRDefault="00E8119E" w:rsidP="00E8119E">
      <w:pPr>
        <w:pStyle w:val="Caption"/>
        <w:rPr>
          <w:lang w:val="en-GB"/>
        </w:rPr>
      </w:pPr>
      <w:r w:rsidRPr="00702453">
        <w:t xml:space="preserve">Table: </w:t>
      </w:r>
      <w:r>
        <w:t xml:space="preserve">Encoding Details of </w:t>
      </w:r>
      <w:r w:rsidRPr="004521EB">
        <w:rPr>
          <w:lang w:val="en-GB"/>
        </w:rPr>
        <w:t>UserRequestSeatZoneAction</w:t>
      </w:r>
    </w:p>
    <w:p w14:paraId="2FB98114" w14:textId="77777777" w:rsidR="00495854" w:rsidRPr="00495854" w:rsidRDefault="00495854" w:rsidP="00495854">
      <w:pPr>
        <w:rPr>
          <w:lang w:val="en-GB"/>
        </w:rPr>
      </w:pPr>
    </w:p>
    <w:p w14:paraId="7A99B3E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RejuvenateInhibitFunctionality</w:t>
      </w:r>
    </w:p>
    <w:p w14:paraId="75989F3A" w14:textId="77777777" w:rsidR="00B442FD" w:rsidRDefault="00B442FD" w:rsidP="00B442FD">
      <w:pPr>
        <w:rPr>
          <w:rFonts w:cs="Arial"/>
        </w:rPr>
      </w:pPr>
    </w:p>
    <w:p w14:paraId="7B21785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429"/>
        <w:gridCol w:w="2042"/>
      </w:tblGrid>
      <w:tr w:rsidR="00E8119E" w:rsidRPr="00F03856" w14:paraId="09CB465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11AC3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707BBE1"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BF65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AC8DDE" w14:textId="77777777" w:rsidR="00E8119E" w:rsidRPr="00F03856" w:rsidRDefault="00E8119E" w:rsidP="00747176">
            <w:pPr>
              <w:rPr>
                <w:rFonts w:eastAsiaTheme="minorHAnsi" w:cs="Arial"/>
                <w:color w:val="000000" w:themeColor="text1"/>
                <w:sz w:val="16"/>
                <w:szCs w:val="16"/>
              </w:rPr>
            </w:pPr>
          </w:p>
        </w:tc>
      </w:tr>
      <w:tr w:rsidR="00E8119E" w:rsidRPr="00F03856" w14:paraId="67C95F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5E5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59CE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42DA9B" w14:textId="77777777" w:rsidR="00E8119E" w:rsidRPr="00F03856" w:rsidRDefault="00E8119E" w:rsidP="00747176">
            <w:pPr>
              <w:rPr>
                <w:rFonts w:eastAsiaTheme="minorHAnsi" w:cs="Arial"/>
                <w:color w:val="000000" w:themeColor="text1"/>
                <w:sz w:val="16"/>
                <w:szCs w:val="16"/>
              </w:rPr>
            </w:pPr>
          </w:p>
        </w:tc>
      </w:tr>
      <w:tr w:rsidR="00E8119E" w:rsidRPr="00F03856" w14:paraId="6B19B2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57E62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2540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83E46" w14:textId="77777777" w:rsidR="00E8119E" w:rsidRPr="00F03856" w:rsidRDefault="00E8119E" w:rsidP="00747176">
            <w:pPr>
              <w:rPr>
                <w:rFonts w:eastAsiaTheme="minorHAnsi" w:cs="Arial"/>
                <w:color w:val="000000" w:themeColor="text1"/>
                <w:sz w:val="16"/>
                <w:szCs w:val="16"/>
              </w:rPr>
            </w:pPr>
          </w:p>
        </w:tc>
      </w:tr>
      <w:tr w:rsidR="00E8119E" w:rsidRPr="00F03856" w14:paraId="53DD12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DB5BD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5F35C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9ED1A2" w14:textId="77777777" w:rsidR="00E8119E" w:rsidRPr="00F03856" w:rsidRDefault="00E8119E" w:rsidP="00747176">
            <w:pPr>
              <w:rPr>
                <w:rFonts w:eastAsiaTheme="minorHAnsi" w:cs="Arial"/>
                <w:color w:val="000000" w:themeColor="text1"/>
                <w:sz w:val="16"/>
                <w:szCs w:val="16"/>
              </w:rPr>
            </w:pPr>
          </w:p>
        </w:tc>
      </w:tr>
      <w:tr w:rsidR="00E8119E" w:rsidRPr="00F03856" w14:paraId="2FEE57E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1B08B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2972D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27D50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248AD1" w14:textId="77777777" w:rsidR="00E8119E" w:rsidRPr="001B386B" w:rsidRDefault="00E8119E" w:rsidP="00747176">
            <w:pPr>
              <w:rPr>
                <w:rFonts w:eastAsiaTheme="minorHAnsi" w:cs="Arial"/>
                <w:color w:val="000000" w:themeColor="text1"/>
                <w:sz w:val="4"/>
                <w:szCs w:val="4"/>
              </w:rPr>
            </w:pPr>
          </w:p>
        </w:tc>
      </w:tr>
      <w:tr w:rsidR="00E8119E" w:rsidRPr="00F03856" w14:paraId="1C7D3A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AE386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B727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INHIBIT_DRIVER_URC_AUDIO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602BCC" w14:textId="77777777" w:rsidR="00E5533B" w:rsidRDefault="00E5533B"/>
        </w:tc>
      </w:tr>
      <w:tr w:rsidR="00E8119E" w:rsidRPr="00F03856" w14:paraId="4940DB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3B2B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12F4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INHIBIT_DRIVER_URC_INTERIOR_LIGHTING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4D0EE3" w14:textId="77777777" w:rsidR="00E5533B" w:rsidRDefault="00E5533B"/>
        </w:tc>
      </w:tr>
      <w:tr w:rsidR="00E8119E" w:rsidRPr="00F03856" w14:paraId="2094E2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4010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B91B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INHIBIT_DRIVER_URC_DIGITAL_SHADE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6ACF05" w14:textId="77777777" w:rsidR="00E5533B" w:rsidRDefault="00E5533B"/>
        </w:tc>
      </w:tr>
      <w:tr w:rsidR="00E8119E" w:rsidRPr="00F03856" w14:paraId="76B214D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B235B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C39182" w14:textId="77777777" w:rsidR="00E8119E" w:rsidRPr="00F03856" w:rsidRDefault="00E8119E" w:rsidP="00747176">
            <w:pPr>
              <w:rPr>
                <w:rFonts w:eastAsiaTheme="minorHAnsi" w:cs="Arial"/>
                <w:color w:val="000000" w:themeColor="text1"/>
                <w:sz w:val="16"/>
                <w:szCs w:val="16"/>
              </w:rPr>
            </w:pPr>
          </w:p>
        </w:tc>
      </w:tr>
    </w:tbl>
    <w:p w14:paraId="28D7978A" w14:textId="77777777" w:rsidR="00E8119E" w:rsidRDefault="00E8119E" w:rsidP="00E8119E">
      <w:pPr>
        <w:pStyle w:val="Caption"/>
        <w:rPr>
          <w:lang w:val="en-GB"/>
        </w:rPr>
      </w:pPr>
      <w:r w:rsidRPr="00702453">
        <w:t xml:space="preserve">Table: </w:t>
      </w:r>
      <w:r>
        <w:t xml:space="preserve">Encoding Details of </w:t>
      </w:r>
      <w:r w:rsidRPr="004521EB">
        <w:rPr>
          <w:lang w:val="en-GB"/>
        </w:rPr>
        <w:t>RejuvenateInhibitFunctionality</w:t>
      </w:r>
    </w:p>
    <w:p w14:paraId="71DD4B97" w14:textId="77777777" w:rsidR="00495854" w:rsidRPr="00495854" w:rsidRDefault="00495854" w:rsidP="00495854">
      <w:pPr>
        <w:rPr>
          <w:lang w:val="en-GB"/>
        </w:rPr>
      </w:pPr>
    </w:p>
    <w:p w14:paraId="51A9E4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DriverAcceptanceAction</w:t>
      </w:r>
    </w:p>
    <w:p w14:paraId="7DAF09A3" w14:textId="77777777" w:rsidR="00B442FD" w:rsidRDefault="00B442FD" w:rsidP="00B442FD">
      <w:pPr>
        <w:rPr>
          <w:rFonts w:cs="Arial"/>
        </w:rPr>
      </w:pPr>
      <w:r>
        <w:rPr>
          <w:rFonts w:cs="Arial"/>
        </w:rPr>
        <w:t xml:space="preserve">“DriverAcceptanceAction” signal for the driver acceptance action to accept user URC connection to vehicle or not </w:t>
      </w:r>
    </w:p>
    <w:p w14:paraId="3F11B2F1" w14:textId="77777777" w:rsidR="00B442FD" w:rsidRDefault="00B442FD" w:rsidP="00B442FD">
      <w:pPr>
        <w:rPr>
          <w:rFonts w:cs="Arial"/>
        </w:rPr>
      </w:pPr>
    </w:p>
    <w:p w14:paraId="250AA3C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9792BA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3A46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BD54E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6E89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C3926" w14:textId="77777777" w:rsidR="00E8119E" w:rsidRPr="00F03856" w:rsidRDefault="00E8119E" w:rsidP="00747176">
            <w:pPr>
              <w:rPr>
                <w:rFonts w:eastAsiaTheme="minorHAnsi" w:cs="Arial"/>
                <w:color w:val="000000" w:themeColor="text1"/>
                <w:sz w:val="16"/>
                <w:szCs w:val="16"/>
              </w:rPr>
            </w:pPr>
          </w:p>
        </w:tc>
      </w:tr>
      <w:tr w:rsidR="00E8119E" w:rsidRPr="00F03856" w14:paraId="5488E9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8CEF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D94E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93AE0C" w14:textId="77777777" w:rsidR="00E8119E" w:rsidRPr="00F03856" w:rsidRDefault="00E8119E" w:rsidP="00747176">
            <w:pPr>
              <w:rPr>
                <w:rFonts w:eastAsiaTheme="minorHAnsi" w:cs="Arial"/>
                <w:color w:val="000000" w:themeColor="text1"/>
                <w:sz w:val="16"/>
                <w:szCs w:val="16"/>
              </w:rPr>
            </w:pPr>
          </w:p>
        </w:tc>
      </w:tr>
      <w:tr w:rsidR="00E8119E" w:rsidRPr="00F03856" w14:paraId="13E59D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2CC0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3A1CF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6AD5C" w14:textId="77777777" w:rsidR="00E8119E" w:rsidRPr="00F03856" w:rsidRDefault="00E8119E" w:rsidP="00747176">
            <w:pPr>
              <w:rPr>
                <w:rFonts w:eastAsiaTheme="minorHAnsi" w:cs="Arial"/>
                <w:color w:val="000000" w:themeColor="text1"/>
                <w:sz w:val="16"/>
                <w:szCs w:val="16"/>
              </w:rPr>
            </w:pPr>
          </w:p>
        </w:tc>
      </w:tr>
      <w:tr w:rsidR="00E8119E" w:rsidRPr="00F03856" w14:paraId="76231A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C50F7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F056B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3AE9AB" w14:textId="77777777" w:rsidR="00E8119E" w:rsidRPr="00F03856" w:rsidRDefault="00E8119E" w:rsidP="00747176">
            <w:pPr>
              <w:rPr>
                <w:rFonts w:eastAsiaTheme="minorHAnsi" w:cs="Arial"/>
                <w:color w:val="000000" w:themeColor="text1"/>
                <w:sz w:val="16"/>
                <w:szCs w:val="16"/>
              </w:rPr>
            </w:pPr>
          </w:p>
        </w:tc>
      </w:tr>
      <w:tr w:rsidR="00E8119E" w:rsidRPr="00F03856" w14:paraId="4ABEA5A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B83CE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063EC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8A2C9E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828A7EA" w14:textId="77777777" w:rsidR="00E8119E" w:rsidRPr="001B386B" w:rsidRDefault="00E8119E" w:rsidP="00747176">
            <w:pPr>
              <w:rPr>
                <w:rFonts w:eastAsiaTheme="minorHAnsi" w:cs="Arial"/>
                <w:color w:val="000000" w:themeColor="text1"/>
                <w:sz w:val="4"/>
                <w:szCs w:val="4"/>
              </w:rPr>
            </w:pPr>
          </w:p>
        </w:tc>
      </w:tr>
      <w:tr w:rsidR="00E8119E" w:rsidRPr="00F03856" w14:paraId="73459F6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E5FC5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0F6FED" w14:textId="77777777" w:rsidR="00E8119E" w:rsidRPr="00F03856" w:rsidRDefault="00E8119E" w:rsidP="00747176">
            <w:pPr>
              <w:rPr>
                <w:rFonts w:eastAsiaTheme="minorHAnsi" w:cs="Arial"/>
                <w:color w:val="000000" w:themeColor="text1"/>
                <w:sz w:val="16"/>
                <w:szCs w:val="16"/>
              </w:rPr>
            </w:pPr>
          </w:p>
        </w:tc>
      </w:tr>
    </w:tbl>
    <w:p w14:paraId="5101171F" w14:textId="77777777" w:rsidR="00E8119E" w:rsidRDefault="00E8119E" w:rsidP="00E8119E">
      <w:pPr>
        <w:pStyle w:val="Caption"/>
        <w:rPr>
          <w:lang w:val="en-GB"/>
        </w:rPr>
      </w:pPr>
      <w:r w:rsidRPr="00702453">
        <w:t xml:space="preserve">Table: </w:t>
      </w:r>
      <w:r>
        <w:t xml:space="preserve">Encoding Details of </w:t>
      </w:r>
      <w:r w:rsidRPr="004521EB">
        <w:rPr>
          <w:lang w:val="en-GB"/>
        </w:rPr>
        <w:t>DriverAcceptanceAction</w:t>
      </w:r>
    </w:p>
    <w:p w14:paraId="31E0DEE6" w14:textId="77777777" w:rsidR="00495854" w:rsidRPr="00495854" w:rsidRDefault="00495854" w:rsidP="00495854">
      <w:pPr>
        <w:rPr>
          <w:lang w:val="en-GB"/>
        </w:rPr>
      </w:pPr>
    </w:p>
    <w:p w14:paraId="1AD3E0D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Pattern</w:t>
      </w:r>
    </w:p>
    <w:p w14:paraId="4D65764A" w14:textId="77777777" w:rsidR="00B442FD" w:rsidRDefault="00B442FD" w:rsidP="00B442FD">
      <w:pPr>
        <w:rPr>
          <w:rFonts w:cs="Arial"/>
        </w:rPr>
      </w:pPr>
    </w:p>
    <w:p w14:paraId="4877DB1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4BD51D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1CAB8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EDB11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AF7E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9B529E" w14:textId="77777777" w:rsidR="00E8119E" w:rsidRPr="00F03856" w:rsidRDefault="00E8119E" w:rsidP="00747176">
            <w:pPr>
              <w:rPr>
                <w:rFonts w:eastAsiaTheme="minorHAnsi" w:cs="Arial"/>
                <w:color w:val="000000" w:themeColor="text1"/>
                <w:sz w:val="16"/>
                <w:szCs w:val="16"/>
              </w:rPr>
            </w:pPr>
          </w:p>
        </w:tc>
      </w:tr>
      <w:tr w:rsidR="00E8119E" w:rsidRPr="00F03856" w14:paraId="6DB9E7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961C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29AD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00FB6B" w14:textId="77777777" w:rsidR="00E8119E" w:rsidRPr="00F03856" w:rsidRDefault="00E8119E" w:rsidP="00747176">
            <w:pPr>
              <w:rPr>
                <w:rFonts w:eastAsiaTheme="minorHAnsi" w:cs="Arial"/>
                <w:color w:val="000000" w:themeColor="text1"/>
                <w:sz w:val="16"/>
                <w:szCs w:val="16"/>
              </w:rPr>
            </w:pPr>
          </w:p>
        </w:tc>
      </w:tr>
      <w:tr w:rsidR="00E8119E" w:rsidRPr="00F03856" w14:paraId="764F55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F10D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A8889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8CD189" w14:textId="77777777" w:rsidR="00E8119E" w:rsidRPr="00F03856" w:rsidRDefault="00E8119E" w:rsidP="00747176">
            <w:pPr>
              <w:rPr>
                <w:rFonts w:eastAsiaTheme="minorHAnsi" w:cs="Arial"/>
                <w:color w:val="000000" w:themeColor="text1"/>
                <w:sz w:val="16"/>
                <w:szCs w:val="16"/>
              </w:rPr>
            </w:pPr>
          </w:p>
        </w:tc>
      </w:tr>
      <w:tr w:rsidR="00E8119E" w:rsidRPr="00F03856" w14:paraId="6AC6B2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13BA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7AFA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E5884" w14:textId="77777777" w:rsidR="00E8119E" w:rsidRPr="00F03856" w:rsidRDefault="00E8119E" w:rsidP="00747176">
            <w:pPr>
              <w:rPr>
                <w:rFonts w:eastAsiaTheme="minorHAnsi" w:cs="Arial"/>
                <w:color w:val="000000" w:themeColor="text1"/>
                <w:sz w:val="16"/>
                <w:szCs w:val="16"/>
              </w:rPr>
            </w:pPr>
          </w:p>
        </w:tc>
      </w:tr>
      <w:tr w:rsidR="00E8119E" w:rsidRPr="00F03856" w14:paraId="5F49C51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AFE85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70E48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BFD406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D9D86D1" w14:textId="77777777" w:rsidR="00E8119E" w:rsidRPr="001B386B" w:rsidRDefault="00E8119E" w:rsidP="00747176">
            <w:pPr>
              <w:rPr>
                <w:rFonts w:eastAsiaTheme="minorHAnsi" w:cs="Arial"/>
                <w:color w:val="000000" w:themeColor="text1"/>
                <w:sz w:val="4"/>
                <w:szCs w:val="4"/>
              </w:rPr>
            </w:pPr>
          </w:p>
        </w:tc>
      </w:tr>
      <w:tr w:rsidR="00E8119E" w:rsidRPr="00F03856" w14:paraId="7754C1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1AA9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E811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PATTERN1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052478" w14:textId="77777777" w:rsidR="00E5533B" w:rsidRDefault="00E5533B"/>
        </w:tc>
      </w:tr>
      <w:tr w:rsidR="00E8119E" w:rsidRPr="00F03856" w14:paraId="04EDBE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E5D4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6D78D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PATTERN2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C16FE0" w14:textId="77777777" w:rsidR="00E5533B" w:rsidRDefault="00E5533B"/>
        </w:tc>
      </w:tr>
      <w:tr w:rsidR="00E8119E" w:rsidRPr="00F03856" w14:paraId="0D5B75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BE149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29D0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PATTERN3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246C4C" w14:textId="77777777" w:rsidR="00E5533B" w:rsidRDefault="00E5533B"/>
        </w:tc>
      </w:tr>
      <w:tr w:rsidR="00E8119E" w:rsidRPr="00F03856" w14:paraId="6221284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B9892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D04CDA" w14:textId="77777777" w:rsidR="00E8119E" w:rsidRPr="00F03856" w:rsidRDefault="00E8119E" w:rsidP="00747176">
            <w:pPr>
              <w:rPr>
                <w:rFonts w:eastAsiaTheme="minorHAnsi" w:cs="Arial"/>
                <w:color w:val="000000" w:themeColor="text1"/>
                <w:sz w:val="16"/>
                <w:szCs w:val="16"/>
              </w:rPr>
            </w:pPr>
          </w:p>
        </w:tc>
      </w:tr>
    </w:tbl>
    <w:p w14:paraId="2D13FB66" w14:textId="77777777" w:rsidR="00E8119E" w:rsidRDefault="00E8119E" w:rsidP="00E8119E">
      <w:pPr>
        <w:pStyle w:val="Caption"/>
        <w:rPr>
          <w:lang w:val="en-GB"/>
        </w:rPr>
      </w:pPr>
      <w:r w:rsidRPr="00702453">
        <w:t xml:space="preserve">Table: </w:t>
      </w:r>
      <w:r>
        <w:t xml:space="preserve">Encoding Details of </w:t>
      </w:r>
      <w:r w:rsidRPr="004521EB">
        <w:rPr>
          <w:lang w:val="en-GB"/>
        </w:rPr>
        <w:t>Pattern</w:t>
      </w:r>
    </w:p>
    <w:p w14:paraId="72A04155" w14:textId="77777777" w:rsidR="00495854" w:rsidRPr="00495854" w:rsidRDefault="00495854" w:rsidP="00495854">
      <w:pPr>
        <w:rPr>
          <w:lang w:val="en-GB"/>
        </w:rPr>
      </w:pPr>
    </w:p>
    <w:p w14:paraId="08F74C7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DriverVerifyUserPinAction</w:t>
      </w:r>
    </w:p>
    <w:p w14:paraId="123C80EB" w14:textId="77777777" w:rsidR="00B442FD" w:rsidRDefault="00B442FD" w:rsidP="00B442FD">
      <w:pPr>
        <w:rPr>
          <w:rFonts w:cs="Arial"/>
        </w:rPr>
      </w:pPr>
      <w:r>
        <w:rPr>
          <w:rFonts w:cs="Arial"/>
        </w:rPr>
        <w:t>“DriverVerifyUserPinAction” signal for the driver to verify URC user pin</w:t>
      </w:r>
    </w:p>
    <w:p w14:paraId="362A6022" w14:textId="77777777" w:rsidR="00B442FD" w:rsidRDefault="00B442FD" w:rsidP="00B442FD">
      <w:pPr>
        <w:rPr>
          <w:rFonts w:cs="Arial"/>
        </w:rPr>
      </w:pPr>
    </w:p>
    <w:p w14:paraId="12B6CB0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AED715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967FE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B50CD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BA8B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6DC47" w14:textId="77777777" w:rsidR="00E8119E" w:rsidRPr="00F03856" w:rsidRDefault="00E8119E" w:rsidP="00747176">
            <w:pPr>
              <w:rPr>
                <w:rFonts w:eastAsiaTheme="minorHAnsi" w:cs="Arial"/>
                <w:color w:val="000000" w:themeColor="text1"/>
                <w:sz w:val="16"/>
                <w:szCs w:val="16"/>
              </w:rPr>
            </w:pPr>
          </w:p>
        </w:tc>
      </w:tr>
      <w:tr w:rsidR="00E8119E" w:rsidRPr="00F03856" w14:paraId="083701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22505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71718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1DF46F" w14:textId="77777777" w:rsidR="00E8119E" w:rsidRPr="00F03856" w:rsidRDefault="00E8119E" w:rsidP="00747176">
            <w:pPr>
              <w:rPr>
                <w:rFonts w:eastAsiaTheme="minorHAnsi" w:cs="Arial"/>
                <w:color w:val="000000" w:themeColor="text1"/>
                <w:sz w:val="16"/>
                <w:szCs w:val="16"/>
              </w:rPr>
            </w:pPr>
          </w:p>
        </w:tc>
      </w:tr>
      <w:tr w:rsidR="00E8119E" w:rsidRPr="00F03856" w14:paraId="694CB2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C52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25CEC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7AE915" w14:textId="77777777" w:rsidR="00E8119E" w:rsidRPr="00F03856" w:rsidRDefault="00E8119E" w:rsidP="00747176">
            <w:pPr>
              <w:rPr>
                <w:rFonts w:eastAsiaTheme="minorHAnsi" w:cs="Arial"/>
                <w:color w:val="000000" w:themeColor="text1"/>
                <w:sz w:val="16"/>
                <w:szCs w:val="16"/>
              </w:rPr>
            </w:pPr>
          </w:p>
        </w:tc>
      </w:tr>
      <w:tr w:rsidR="00E8119E" w:rsidRPr="00F03856" w14:paraId="434E7F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2295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D8CC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382774" w14:textId="77777777" w:rsidR="00E8119E" w:rsidRPr="00F03856" w:rsidRDefault="00E8119E" w:rsidP="00747176">
            <w:pPr>
              <w:rPr>
                <w:rFonts w:eastAsiaTheme="minorHAnsi" w:cs="Arial"/>
                <w:color w:val="000000" w:themeColor="text1"/>
                <w:sz w:val="16"/>
                <w:szCs w:val="16"/>
              </w:rPr>
            </w:pPr>
          </w:p>
        </w:tc>
      </w:tr>
      <w:tr w:rsidR="00E8119E" w:rsidRPr="00F03856" w14:paraId="2730A73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8EB1C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E47748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64EAA0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DD847E" w14:textId="77777777" w:rsidR="00E8119E" w:rsidRPr="001B386B" w:rsidRDefault="00E8119E" w:rsidP="00747176">
            <w:pPr>
              <w:rPr>
                <w:rFonts w:eastAsiaTheme="minorHAnsi" w:cs="Arial"/>
                <w:color w:val="000000" w:themeColor="text1"/>
                <w:sz w:val="4"/>
                <w:szCs w:val="4"/>
              </w:rPr>
            </w:pPr>
          </w:p>
        </w:tc>
      </w:tr>
      <w:tr w:rsidR="00E8119E" w:rsidRPr="00F03856" w14:paraId="4C573AF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8BFA3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0A0463" w14:textId="77777777" w:rsidR="00E8119E" w:rsidRPr="00F03856" w:rsidRDefault="00E8119E" w:rsidP="00747176">
            <w:pPr>
              <w:rPr>
                <w:rFonts w:eastAsiaTheme="minorHAnsi" w:cs="Arial"/>
                <w:color w:val="000000" w:themeColor="text1"/>
                <w:sz w:val="16"/>
                <w:szCs w:val="16"/>
              </w:rPr>
            </w:pPr>
          </w:p>
        </w:tc>
      </w:tr>
    </w:tbl>
    <w:p w14:paraId="497D9F8C"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DriverVerifyUserPinAction</w:t>
      </w:r>
    </w:p>
    <w:p w14:paraId="735E8FD4" w14:textId="77777777" w:rsidR="00495854" w:rsidRPr="00495854" w:rsidRDefault="00495854" w:rsidP="00495854">
      <w:pPr>
        <w:rPr>
          <w:lang w:val="en-GB"/>
        </w:rPr>
      </w:pPr>
    </w:p>
    <w:p w14:paraId="0DC0AD4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Seat_Climate_Status</w:t>
      </w:r>
    </w:p>
    <w:p w14:paraId="33C460F9" w14:textId="77777777" w:rsidR="00B442FD" w:rsidRDefault="00B442FD" w:rsidP="00B442FD">
      <w:pPr>
        <w:rPr>
          <w:rFonts w:cs="Arial"/>
        </w:rPr>
      </w:pPr>
    </w:p>
    <w:p w14:paraId="0FC904A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4648"/>
        <w:gridCol w:w="823"/>
      </w:tblGrid>
      <w:tr w:rsidR="00E8119E" w:rsidRPr="00F03856" w14:paraId="33BCB36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C540F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5AB8C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6E4F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B3213" w14:textId="77777777" w:rsidR="00E8119E" w:rsidRPr="00F03856" w:rsidRDefault="00E8119E" w:rsidP="00747176">
            <w:pPr>
              <w:rPr>
                <w:rFonts w:eastAsiaTheme="minorHAnsi" w:cs="Arial"/>
                <w:color w:val="000000" w:themeColor="text1"/>
                <w:sz w:val="16"/>
                <w:szCs w:val="16"/>
              </w:rPr>
            </w:pPr>
          </w:p>
        </w:tc>
      </w:tr>
      <w:tr w:rsidR="00E8119E" w:rsidRPr="00F03856" w14:paraId="564494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3A7E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03D0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5F0B63" w14:textId="77777777" w:rsidR="00E8119E" w:rsidRPr="00F03856" w:rsidRDefault="00E8119E" w:rsidP="00747176">
            <w:pPr>
              <w:rPr>
                <w:rFonts w:eastAsiaTheme="minorHAnsi" w:cs="Arial"/>
                <w:color w:val="000000" w:themeColor="text1"/>
                <w:sz w:val="16"/>
                <w:szCs w:val="16"/>
              </w:rPr>
            </w:pPr>
          </w:p>
        </w:tc>
      </w:tr>
      <w:tr w:rsidR="00E8119E" w:rsidRPr="00F03856" w14:paraId="09D067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F3948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96A1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C00D70" w14:textId="77777777" w:rsidR="00E8119E" w:rsidRPr="00F03856" w:rsidRDefault="00E8119E" w:rsidP="00747176">
            <w:pPr>
              <w:rPr>
                <w:rFonts w:eastAsiaTheme="minorHAnsi" w:cs="Arial"/>
                <w:color w:val="000000" w:themeColor="text1"/>
                <w:sz w:val="16"/>
                <w:szCs w:val="16"/>
              </w:rPr>
            </w:pPr>
          </w:p>
        </w:tc>
      </w:tr>
      <w:tr w:rsidR="00E8119E" w:rsidRPr="00F03856" w14:paraId="7928F3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20070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BA436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B79DAE" w14:textId="77777777" w:rsidR="00E8119E" w:rsidRPr="00F03856" w:rsidRDefault="00E8119E" w:rsidP="00747176">
            <w:pPr>
              <w:rPr>
                <w:rFonts w:eastAsiaTheme="minorHAnsi" w:cs="Arial"/>
                <w:color w:val="000000" w:themeColor="text1"/>
                <w:sz w:val="16"/>
                <w:szCs w:val="16"/>
              </w:rPr>
            </w:pPr>
          </w:p>
        </w:tc>
      </w:tr>
      <w:tr w:rsidR="00E8119E" w:rsidRPr="00F03856" w14:paraId="423E59C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23A60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9A4C14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982BE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D9AFEA" w14:textId="77777777" w:rsidR="00E8119E" w:rsidRPr="001B386B" w:rsidRDefault="00E8119E" w:rsidP="00747176">
            <w:pPr>
              <w:rPr>
                <w:rFonts w:eastAsiaTheme="minorHAnsi" w:cs="Arial"/>
                <w:color w:val="000000" w:themeColor="text1"/>
                <w:sz w:val="4"/>
                <w:szCs w:val="4"/>
              </w:rPr>
            </w:pPr>
          </w:p>
        </w:tc>
      </w:tr>
      <w:tr w:rsidR="00E8119E" w:rsidRPr="00F03856" w14:paraId="6566B3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081DB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689BD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AdjustSeatClimateRqst_URC_DRIVER_climate_mode_Status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2F874F" w14:textId="77777777" w:rsidR="00E5533B" w:rsidRDefault="00E5533B"/>
        </w:tc>
      </w:tr>
      <w:tr w:rsidR="00E8119E" w:rsidRPr="00F03856" w14:paraId="190D14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FEFC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3402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AdjustSeatClimateRqst_URC_DRIVER_et_points_Status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3EDF66" w14:textId="77777777" w:rsidR="00E5533B" w:rsidRDefault="00E5533B"/>
        </w:tc>
      </w:tr>
      <w:tr w:rsidR="00E8119E" w:rsidRPr="00F03856" w14:paraId="03AC34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D8B1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2C68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AdjustSeatClimateRqst_URC_1R PASS_climate_mode_Status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A03209" w14:textId="77777777" w:rsidR="00E5533B" w:rsidRDefault="00E5533B"/>
        </w:tc>
      </w:tr>
      <w:tr w:rsidR="00E8119E" w:rsidRPr="00F03856" w14:paraId="1AB59E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593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10A7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AdjustSeatClimateRqst_URC_1R PASS_set_points_Status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013E09" w14:textId="77777777" w:rsidR="00E5533B" w:rsidRDefault="00E5533B"/>
        </w:tc>
      </w:tr>
      <w:tr w:rsidR="00E8119E" w:rsidRPr="00F03856" w14:paraId="408290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9766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3EF6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LH_climate_mode_Status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7D71C6" w14:textId="77777777" w:rsidR="00E5533B" w:rsidRDefault="00E5533B"/>
        </w:tc>
      </w:tr>
      <w:tr w:rsidR="00E8119E" w:rsidRPr="00F03856" w14:paraId="4D86B6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4E4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FCA59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LH_set_points_Status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6A3BD8" w14:textId="77777777" w:rsidR="00E5533B" w:rsidRDefault="00E5533B"/>
        </w:tc>
      </w:tr>
      <w:tr w:rsidR="00E8119E" w:rsidRPr="00F03856" w14:paraId="2BB96A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0399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33B9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AdjustSeatClimateRqst_URC_2_ RH_climate_mode_Status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5AF017" w14:textId="77777777" w:rsidR="00E5533B" w:rsidRDefault="00E5533B"/>
        </w:tc>
      </w:tr>
      <w:tr w:rsidR="00E8119E" w:rsidRPr="00F03856" w14:paraId="47D892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4659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EC6D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AdjustSeatClimateRqst_URC_2R RH_set_points_Status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2D59BD" w14:textId="77777777" w:rsidR="00E5533B" w:rsidRDefault="00E5533B"/>
        </w:tc>
      </w:tr>
      <w:tr w:rsidR="00E8119E" w:rsidRPr="00F03856" w14:paraId="01D9F08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0C03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8A61E2" w14:textId="77777777" w:rsidR="00E8119E" w:rsidRPr="00F03856" w:rsidRDefault="00E8119E" w:rsidP="00747176">
            <w:pPr>
              <w:rPr>
                <w:rFonts w:eastAsiaTheme="minorHAnsi" w:cs="Arial"/>
                <w:color w:val="000000" w:themeColor="text1"/>
                <w:sz w:val="16"/>
                <w:szCs w:val="16"/>
              </w:rPr>
            </w:pPr>
          </w:p>
        </w:tc>
      </w:tr>
    </w:tbl>
    <w:p w14:paraId="20ECFADB" w14:textId="77777777" w:rsidR="00E8119E" w:rsidRDefault="00E8119E" w:rsidP="00E8119E">
      <w:pPr>
        <w:pStyle w:val="Caption"/>
        <w:rPr>
          <w:lang w:val="en-GB"/>
        </w:rPr>
      </w:pPr>
      <w:r w:rsidRPr="00702453">
        <w:t xml:space="preserve">Table: </w:t>
      </w:r>
      <w:r>
        <w:t xml:space="preserve">Encoding Details of </w:t>
      </w:r>
      <w:r w:rsidRPr="004521EB">
        <w:rPr>
          <w:lang w:val="en-GB"/>
        </w:rPr>
        <w:t>Seat_Climate_Status</w:t>
      </w:r>
    </w:p>
    <w:p w14:paraId="3E60638D" w14:textId="77777777" w:rsidR="00495854" w:rsidRPr="00495854" w:rsidRDefault="00495854" w:rsidP="00495854">
      <w:pPr>
        <w:rPr>
          <w:lang w:val="en-GB"/>
        </w:rPr>
      </w:pPr>
    </w:p>
    <w:p w14:paraId="12D7E75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DriverApprovalRequeset</w:t>
      </w:r>
    </w:p>
    <w:p w14:paraId="7FD313F9" w14:textId="77777777" w:rsidR="00B442FD" w:rsidRDefault="00B442FD" w:rsidP="00B442FD">
      <w:pPr>
        <w:rPr>
          <w:rFonts w:cs="Arial"/>
        </w:rPr>
      </w:pPr>
      <w:r>
        <w:rPr>
          <w:rFonts w:cs="Arial"/>
        </w:rPr>
        <w:t>"DriverApprovalRequeset" signal to request driver approval via "REQUESTAPPROVAL" or "NONE"</w:t>
      </w:r>
    </w:p>
    <w:p w14:paraId="5FB24512" w14:textId="77777777" w:rsidR="00B442FD" w:rsidRDefault="00B442FD" w:rsidP="00B442FD">
      <w:pPr>
        <w:rPr>
          <w:rFonts w:cs="Arial"/>
        </w:rPr>
      </w:pPr>
    </w:p>
    <w:p w14:paraId="5510A91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D6131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32CFB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5841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E7F6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DCEF53" w14:textId="77777777" w:rsidR="00E8119E" w:rsidRPr="00F03856" w:rsidRDefault="00E8119E" w:rsidP="00747176">
            <w:pPr>
              <w:rPr>
                <w:rFonts w:eastAsiaTheme="minorHAnsi" w:cs="Arial"/>
                <w:color w:val="000000" w:themeColor="text1"/>
                <w:sz w:val="16"/>
                <w:szCs w:val="16"/>
              </w:rPr>
            </w:pPr>
          </w:p>
        </w:tc>
      </w:tr>
      <w:tr w:rsidR="00E8119E" w:rsidRPr="00F03856" w14:paraId="2B29F3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A79F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8C3C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08A18A" w14:textId="77777777" w:rsidR="00E8119E" w:rsidRPr="00F03856" w:rsidRDefault="00E8119E" w:rsidP="00747176">
            <w:pPr>
              <w:rPr>
                <w:rFonts w:eastAsiaTheme="minorHAnsi" w:cs="Arial"/>
                <w:color w:val="000000" w:themeColor="text1"/>
                <w:sz w:val="16"/>
                <w:szCs w:val="16"/>
              </w:rPr>
            </w:pPr>
          </w:p>
        </w:tc>
      </w:tr>
      <w:tr w:rsidR="00E8119E" w:rsidRPr="00F03856" w14:paraId="1CFC01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6734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5BAB2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2EC9C" w14:textId="77777777" w:rsidR="00E8119E" w:rsidRPr="00F03856" w:rsidRDefault="00E8119E" w:rsidP="00747176">
            <w:pPr>
              <w:rPr>
                <w:rFonts w:eastAsiaTheme="minorHAnsi" w:cs="Arial"/>
                <w:color w:val="000000" w:themeColor="text1"/>
                <w:sz w:val="16"/>
                <w:szCs w:val="16"/>
              </w:rPr>
            </w:pPr>
          </w:p>
        </w:tc>
      </w:tr>
      <w:tr w:rsidR="00E8119E" w:rsidRPr="00F03856" w14:paraId="739724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E1BD9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33B0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F802FC" w14:textId="77777777" w:rsidR="00E8119E" w:rsidRPr="00F03856" w:rsidRDefault="00E8119E" w:rsidP="00747176">
            <w:pPr>
              <w:rPr>
                <w:rFonts w:eastAsiaTheme="minorHAnsi" w:cs="Arial"/>
                <w:color w:val="000000" w:themeColor="text1"/>
                <w:sz w:val="16"/>
                <w:szCs w:val="16"/>
              </w:rPr>
            </w:pPr>
          </w:p>
        </w:tc>
      </w:tr>
      <w:tr w:rsidR="00E8119E" w:rsidRPr="00F03856" w14:paraId="657E834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691A1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19A2A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9823F3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4BF99DD" w14:textId="77777777" w:rsidR="00E8119E" w:rsidRPr="001B386B" w:rsidRDefault="00E8119E" w:rsidP="00747176">
            <w:pPr>
              <w:rPr>
                <w:rFonts w:eastAsiaTheme="minorHAnsi" w:cs="Arial"/>
                <w:color w:val="000000" w:themeColor="text1"/>
                <w:sz w:val="4"/>
                <w:szCs w:val="4"/>
              </w:rPr>
            </w:pPr>
          </w:p>
        </w:tc>
      </w:tr>
      <w:tr w:rsidR="00E8119E" w:rsidRPr="00F03856" w14:paraId="371F30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0473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39CB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REQUESTAPPROVAL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39F2A9" w14:textId="77777777" w:rsidR="00E5533B" w:rsidRDefault="00E5533B"/>
        </w:tc>
      </w:tr>
      <w:tr w:rsidR="00E8119E" w:rsidRPr="00F03856" w14:paraId="08EBC5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96BE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20E6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257450" w14:textId="77777777" w:rsidR="00E5533B" w:rsidRDefault="00E5533B"/>
        </w:tc>
      </w:tr>
      <w:tr w:rsidR="00E8119E" w:rsidRPr="00F03856" w14:paraId="4C5AE95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00DDE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4EC150" w14:textId="77777777" w:rsidR="00E8119E" w:rsidRPr="00F03856" w:rsidRDefault="00E8119E" w:rsidP="00747176">
            <w:pPr>
              <w:rPr>
                <w:rFonts w:eastAsiaTheme="minorHAnsi" w:cs="Arial"/>
                <w:color w:val="000000" w:themeColor="text1"/>
                <w:sz w:val="16"/>
                <w:szCs w:val="16"/>
              </w:rPr>
            </w:pPr>
          </w:p>
        </w:tc>
      </w:tr>
    </w:tbl>
    <w:p w14:paraId="56B668D3" w14:textId="77777777" w:rsidR="00E8119E" w:rsidRDefault="00E8119E" w:rsidP="00E8119E">
      <w:pPr>
        <w:pStyle w:val="Caption"/>
        <w:rPr>
          <w:lang w:val="en-GB"/>
        </w:rPr>
      </w:pPr>
      <w:r w:rsidRPr="00702453">
        <w:t xml:space="preserve">Table: </w:t>
      </w:r>
      <w:r>
        <w:t xml:space="preserve">Encoding Details of </w:t>
      </w:r>
      <w:r w:rsidRPr="004521EB">
        <w:rPr>
          <w:lang w:val="en-GB"/>
        </w:rPr>
        <w:t>DriverApprovalRequeset</w:t>
      </w:r>
    </w:p>
    <w:p w14:paraId="2EE045AA" w14:textId="77777777" w:rsidR="00495854" w:rsidRPr="00495854" w:rsidRDefault="00495854" w:rsidP="00495854">
      <w:pPr>
        <w:rPr>
          <w:lang w:val="en-GB"/>
        </w:rPr>
      </w:pPr>
    </w:p>
    <w:p w14:paraId="6CDD4A8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LEFT_SECON_ROW</w:t>
      </w:r>
    </w:p>
    <w:p w14:paraId="0080C043" w14:textId="77777777" w:rsidR="00B442FD" w:rsidRDefault="00B442FD" w:rsidP="00B442FD">
      <w:pPr>
        <w:rPr>
          <w:rFonts w:cs="Arial"/>
        </w:rPr>
      </w:pPr>
    </w:p>
    <w:p w14:paraId="665C8C3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67BE088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7B73C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15197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7DEBD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CCED73" w14:textId="77777777" w:rsidR="00E8119E" w:rsidRPr="00F03856" w:rsidRDefault="00E8119E" w:rsidP="00747176">
            <w:pPr>
              <w:rPr>
                <w:rFonts w:eastAsiaTheme="minorHAnsi" w:cs="Arial"/>
                <w:color w:val="000000" w:themeColor="text1"/>
                <w:sz w:val="16"/>
                <w:szCs w:val="16"/>
              </w:rPr>
            </w:pPr>
          </w:p>
        </w:tc>
      </w:tr>
      <w:tr w:rsidR="00E8119E" w:rsidRPr="00F03856" w14:paraId="22EE9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AF6C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B9AC7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1A6DAF" w14:textId="77777777" w:rsidR="00E8119E" w:rsidRPr="00F03856" w:rsidRDefault="00E8119E" w:rsidP="00747176">
            <w:pPr>
              <w:rPr>
                <w:rFonts w:eastAsiaTheme="minorHAnsi" w:cs="Arial"/>
                <w:color w:val="000000" w:themeColor="text1"/>
                <w:sz w:val="16"/>
                <w:szCs w:val="16"/>
              </w:rPr>
            </w:pPr>
          </w:p>
        </w:tc>
      </w:tr>
      <w:tr w:rsidR="00E8119E" w:rsidRPr="00F03856" w14:paraId="1B32EB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4847F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FE12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0DC45D" w14:textId="77777777" w:rsidR="00E8119E" w:rsidRPr="00F03856" w:rsidRDefault="00E8119E" w:rsidP="00747176">
            <w:pPr>
              <w:rPr>
                <w:rFonts w:eastAsiaTheme="minorHAnsi" w:cs="Arial"/>
                <w:color w:val="000000" w:themeColor="text1"/>
                <w:sz w:val="16"/>
                <w:szCs w:val="16"/>
              </w:rPr>
            </w:pPr>
          </w:p>
        </w:tc>
      </w:tr>
      <w:tr w:rsidR="00E8119E" w:rsidRPr="00F03856" w14:paraId="0BB378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B545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5FE2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74BE41" w14:textId="77777777" w:rsidR="00E8119E" w:rsidRPr="00F03856" w:rsidRDefault="00E8119E" w:rsidP="00747176">
            <w:pPr>
              <w:rPr>
                <w:rFonts w:eastAsiaTheme="minorHAnsi" w:cs="Arial"/>
                <w:color w:val="000000" w:themeColor="text1"/>
                <w:sz w:val="16"/>
                <w:szCs w:val="16"/>
              </w:rPr>
            </w:pPr>
          </w:p>
        </w:tc>
      </w:tr>
      <w:tr w:rsidR="00E8119E" w:rsidRPr="00F03856" w14:paraId="3B42B1B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1A7CF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38A72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6728A5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331F3F" w14:textId="77777777" w:rsidR="00E8119E" w:rsidRPr="001B386B" w:rsidRDefault="00E8119E" w:rsidP="00747176">
            <w:pPr>
              <w:rPr>
                <w:rFonts w:eastAsiaTheme="minorHAnsi" w:cs="Arial"/>
                <w:color w:val="000000" w:themeColor="text1"/>
                <w:sz w:val="4"/>
                <w:szCs w:val="4"/>
              </w:rPr>
            </w:pPr>
          </w:p>
        </w:tc>
      </w:tr>
      <w:tr w:rsidR="00E8119E" w:rsidRPr="00F03856" w14:paraId="3A83AA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A7AC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84B1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97B190" w14:textId="77777777" w:rsidR="00E5533B" w:rsidRDefault="00E5533B"/>
        </w:tc>
      </w:tr>
      <w:tr w:rsidR="00E8119E" w:rsidRPr="00F03856" w14:paraId="5453B5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3735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0449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866EC1" w14:textId="77777777" w:rsidR="00E5533B" w:rsidRDefault="00E5533B"/>
        </w:tc>
      </w:tr>
      <w:tr w:rsidR="00E8119E" w:rsidRPr="00F03856" w14:paraId="3A85E4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15C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2DDD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86F586" w14:textId="77777777" w:rsidR="00E5533B" w:rsidRDefault="00E5533B"/>
        </w:tc>
      </w:tr>
      <w:tr w:rsidR="00E8119E" w:rsidRPr="00F03856" w14:paraId="212EDA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99262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5895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6B7330" w14:textId="77777777" w:rsidR="00E5533B" w:rsidRDefault="00E5533B"/>
        </w:tc>
      </w:tr>
      <w:tr w:rsidR="00E8119E" w:rsidRPr="00F03856" w14:paraId="2646E5B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87B0F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9D655F" w14:textId="77777777" w:rsidR="00E8119E" w:rsidRPr="00F03856" w:rsidRDefault="00E8119E" w:rsidP="00747176">
            <w:pPr>
              <w:rPr>
                <w:rFonts w:eastAsiaTheme="minorHAnsi" w:cs="Arial"/>
                <w:color w:val="000000" w:themeColor="text1"/>
                <w:sz w:val="16"/>
                <w:szCs w:val="16"/>
              </w:rPr>
            </w:pPr>
          </w:p>
        </w:tc>
      </w:tr>
    </w:tbl>
    <w:p w14:paraId="08E6C4FE"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LEFT_SECON_ROW</w:t>
      </w:r>
    </w:p>
    <w:p w14:paraId="18200A42" w14:textId="77777777" w:rsidR="00495854" w:rsidRPr="00495854" w:rsidRDefault="00495854" w:rsidP="00495854">
      <w:pPr>
        <w:rPr>
          <w:lang w:val="en-GB"/>
        </w:rPr>
      </w:pPr>
    </w:p>
    <w:p w14:paraId="2036527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SeatVenting</w:t>
      </w:r>
    </w:p>
    <w:p w14:paraId="5F06FD9E" w14:textId="77777777" w:rsidR="00B442FD" w:rsidRDefault="00B442FD" w:rsidP="00B442FD">
      <w:pPr>
        <w:rPr>
          <w:rFonts w:cs="Arial"/>
        </w:rPr>
      </w:pPr>
      <w:r>
        <w:rPr>
          <w:rFonts w:cs="Arial"/>
        </w:rPr>
        <w:t>“SeatVenting” signal define seat venting settings via Zero_PRCNT, TEN_PRCNT, ……., HUNDRED_PRCNT</w:t>
      </w:r>
    </w:p>
    <w:p w14:paraId="2A3C746F" w14:textId="77777777" w:rsidR="00B442FD" w:rsidRDefault="00B442FD" w:rsidP="00B442FD">
      <w:pPr>
        <w:rPr>
          <w:rFonts w:cs="Arial"/>
        </w:rPr>
      </w:pPr>
    </w:p>
    <w:p w14:paraId="6C4B9E9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272E70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0FDFA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803A03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2678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7B620" w14:textId="77777777" w:rsidR="00E8119E" w:rsidRPr="00F03856" w:rsidRDefault="00E8119E" w:rsidP="00747176">
            <w:pPr>
              <w:rPr>
                <w:rFonts w:eastAsiaTheme="minorHAnsi" w:cs="Arial"/>
                <w:color w:val="000000" w:themeColor="text1"/>
                <w:sz w:val="16"/>
                <w:szCs w:val="16"/>
              </w:rPr>
            </w:pPr>
          </w:p>
        </w:tc>
      </w:tr>
      <w:tr w:rsidR="00E8119E" w:rsidRPr="00F03856" w14:paraId="2B7A60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6E0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AE5A6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CDD53E" w14:textId="77777777" w:rsidR="00E8119E" w:rsidRPr="00F03856" w:rsidRDefault="00E8119E" w:rsidP="00747176">
            <w:pPr>
              <w:rPr>
                <w:rFonts w:eastAsiaTheme="minorHAnsi" w:cs="Arial"/>
                <w:color w:val="000000" w:themeColor="text1"/>
                <w:sz w:val="16"/>
                <w:szCs w:val="16"/>
              </w:rPr>
            </w:pPr>
          </w:p>
        </w:tc>
      </w:tr>
      <w:tr w:rsidR="00E8119E" w:rsidRPr="00F03856" w14:paraId="1365AA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C689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9ED0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B2C614" w14:textId="77777777" w:rsidR="00E8119E" w:rsidRPr="00F03856" w:rsidRDefault="00E8119E" w:rsidP="00747176">
            <w:pPr>
              <w:rPr>
                <w:rFonts w:eastAsiaTheme="minorHAnsi" w:cs="Arial"/>
                <w:color w:val="000000" w:themeColor="text1"/>
                <w:sz w:val="16"/>
                <w:szCs w:val="16"/>
              </w:rPr>
            </w:pPr>
          </w:p>
        </w:tc>
      </w:tr>
      <w:tr w:rsidR="00E8119E" w:rsidRPr="00F03856" w14:paraId="7E6659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4A19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CFCDD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1889AC" w14:textId="77777777" w:rsidR="00E8119E" w:rsidRPr="00F03856" w:rsidRDefault="00E8119E" w:rsidP="00747176">
            <w:pPr>
              <w:rPr>
                <w:rFonts w:eastAsiaTheme="minorHAnsi" w:cs="Arial"/>
                <w:color w:val="000000" w:themeColor="text1"/>
                <w:sz w:val="16"/>
                <w:szCs w:val="16"/>
              </w:rPr>
            </w:pPr>
          </w:p>
        </w:tc>
      </w:tr>
      <w:tr w:rsidR="00E8119E" w:rsidRPr="00F03856" w14:paraId="7876774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8F46B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99AE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8D6CEF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CFDDA3" w14:textId="77777777" w:rsidR="00E8119E" w:rsidRPr="001B386B" w:rsidRDefault="00E8119E" w:rsidP="00747176">
            <w:pPr>
              <w:rPr>
                <w:rFonts w:eastAsiaTheme="minorHAnsi" w:cs="Arial"/>
                <w:color w:val="000000" w:themeColor="text1"/>
                <w:sz w:val="4"/>
                <w:szCs w:val="4"/>
              </w:rPr>
            </w:pPr>
          </w:p>
        </w:tc>
      </w:tr>
      <w:tr w:rsidR="00E8119E" w:rsidRPr="00F03856" w14:paraId="62285E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C9C5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AD14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Zero_PRCNT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EA28B3" w14:textId="77777777" w:rsidR="00E5533B" w:rsidRDefault="00E5533B"/>
        </w:tc>
      </w:tr>
      <w:tr w:rsidR="00E8119E" w:rsidRPr="00F03856" w14:paraId="4AFBB1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C7D2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D6ED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TEN_PRCNT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6DA911" w14:textId="77777777" w:rsidR="00E5533B" w:rsidRDefault="00E5533B"/>
        </w:tc>
      </w:tr>
      <w:tr w:rsidR="00E8119E" w:rsidRPr="00F03856" w14:paraId="221676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D9B5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26AE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TWENTY_PRCNT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F11DF1" w14:textId="77777777" w:rsidR="00E5533B" w:rsidRDefault="00E5533B"/>
        </w:tc>
      </w:tr>
      <w:tr w:rsidR="00E8119E" w:rsidRPr="00F03856" w14:paraId="571084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B3E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F6A7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THIRTY_PRCNT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7C13CD" w14:textId="77777777" w:rsidR="00E5533B" w:rsidRDefault="00E5533B"/>
        </w:tc>
      </w:tr>
      <w:tr w:rsidR="00E8119E" w:rsidRPr="00F03856" w14:paraId="0333E2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B710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FF7E6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FOURTY_PRCNT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A0C861" w14:textId="77777777" w:rsidR="00E5533B" w:rsidRDefault="00E5533B"/>
        </w:tc>
      </w:tr>
      <w:tr w:rsidR="00E8119E" w:rsidRPr="00F03856" w14:paraId="2419A7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7F5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A3B8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FIFTY_PRCNT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D98D97" w14:textId="77777777" w:rsidR="00E5533B" w:rsidRDefault="00E5533B"/>
        </w:tc>
      </w:tr>
      <w:tr w:rsidR="00E8119E" w:rsidRPr="00F03856" w14:paraId="5897B4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959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05B2E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SIXTY_PRCNT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AD4E0B" w14:textId="77777777" w:rsidR="00E5533B" w:rsidRDefault="00E5533B"/>
        </w:tc>
      </w:tr>
      <w:tr w:rsidR="00E8119E" w:rsidRPr="00F03856" w14:paraId="4F5F23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FCBD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019C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SEVENTY_PRCNT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D31F28" w14:textId="77777777" w:rsidR="00E5533B" w:rsidRDefault="00E5533B"/>
        </w:tc>
      </w:tr>
      <w:tr w:rsidR="00E8119E" w:rsidRPr="00F03856" w14:paraId="72F60D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DA8F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BF05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EIGHTY_PRCNT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131F4" w14:textId="77777777" w:rsidR="00E5533B" w:rsidRDefault="00E5533B"/>
        </w:tc>
      </w:tr>
      <w:tr w:rsidR="00E8119E" w:rsidRPr="00F03856" w14:paraId="337149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BC4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4C74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NINTY_PRCNT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2D570D" w14:textId="77777777" w:rsidR="00E5533B" w:rsidRDefault="00E5533B"/>
        </w:tc>
      </w:tr>
      <w:tr w:rsidR="00E8119E" w:rsidRPr="00F03856" w14:paraId="2C85F6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26C4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4B8C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HUNDRED_PRCNT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5810B6" w14:textId="77777777" w:rsidR="00E5533B" w:rsidRDefault="00E5533B"/>
        </w:tc>
      </w:tr>
      <w:tr w:rsidR="00E8119E" w:rsidRPr="00F03856" w14:paraId="251AAEB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4A90A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9B47B5" w14:textId="77777777" w:rsidR="00E8119E" w:rsidRPr="00F03856" w:rsidRDefault="00E8119E" w:rsidP="00747176">
            <w:pPr>
              <w:rPr>
                <w:rFonts w:eastAsiaTheme="minorHAnsi" w:cs="Arial"/>
                <w:color w:val="000000" w:themeColor="text1"/>
                <w:sz w:val="16"/>
                <w:szCs w:val="16"/>
              </w:rPr>
            </w:pPr>
          </w:p>
        </w:tc>
      </w:tr>
    </w:tbl>
    <w:p w14:paraId="0BAD72A8" w14:textId="77777777" w:rsidR="00E8119E" w:rsidRDefault="00E8119E" w:rsidP="00E8119E">
      <w:pPr>
        <w:pStyle w:val="Caption"/>
        <w:rPr>
          <w:lang w:val="en-GB"/>
        </w:rPr>
      </w:pPr>
      <w:r w:rsidRPr="00702453">
        <w:t xml:space="preserve">Table: </w:t>
      </w:r>
      <w:r>
        <w:t xml:space="preserve">Encoding Details of </w:t>
      </w:r>
      <w:r w:rsidRPr="004521EB">
        <w:rPr>
          <w:lang w:val="en-GB"/>
        </w:rPr>
        <w:t>SeatVenting</w:t>
      </w:r>
    </w:p>
    <w:p w14:paraId="18145826" w14:textId="77777777" w:rsidR="00495854" w:rsidRPr="00495854" w:rsidRDefault="00495854" w:rsidP="00495854">
      <w:pPr>
        <w:rPr>
          <w:lang w:val="en-GB"/>
        </w:rPr>
      </w:pPr>
    </w:p>
    <w:p w14:paraId="5F86575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LightCommand</w:t>
      </w:r>
    </w:p>
    <w:p w14:paraId="3FD24F0C" w14:textId="77777777" w:rsidR="00B442FD" w:rsidRDefault="00B442FD" w:rsidP="00B442FD">
      <w:pPr>
        <w:rPr>
          <w:rFonts w:cs="Arial"/>
        </w:rPr>
      </w:pPr>
      <w:r>
        <w:rPr>
          <w:rFonts w:cs="Arial"/>
        </w:rPr>
        <w:t>"LightCommand" signal determine "LightingScheme", "LightColor","LightIntensity","LightONOFF"</w:t>
      </w:r>
    </w:p>
    <w:p w14:paraId="022F450C" w14:textId="77777777" w:rsidR="00B442FD" w:rsidRDefault="00B442FD" w:rsidP="00B442FD">
      <w:pPr>
        <w:rPr>
          <w:rFonts w:cs="Arial"/>
        </w:rPr>
      </w:pPr>
    </w:p>
    <w:p w14:paraId="6A788DF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2172E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EBF85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0A2A20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2FD06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59ABD2" w14:textId="77777777" w:rsidR="00E8119E" w:rsidRPr="00F03856" w:rsidRDefault="00E8119E" w:rsidP="00747176">
            <w:pPr>
              <w:rPr>
                <w:rFonts w:eastAsiaTheme="minorHAnsi" w:cs="Arial"/>
                <w:color w:val="000000" w:themeColor="text1"/>
                <w:sz w:val="16"/>
                <w:szCs w:val="16"/>
              </w:rPr>
            </w:pPr>
          </w:p>
        </w:tc>
      </w:tr>
      <w:tr w:rsidR="00E8119E" w:rsidRPr="00F03856" w14:paraId="4E69D6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2CD8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D4AA5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967DED" w14:textId="77777777" w:rsidR="00E8119E" w:rsidRPr="00F03856" w:rsidRDefault="00E8119E" w:rsidP="00747176">
            <w:pPr>
              <w:rPr>
                <w:rFonts w:eastAsiaTheme="minorHAnsi" w:cs="Arial"/>
                <w:color w:val="000000" w:themeColor="text1"/>
                <w:sz w:val="16"/>
                <w:szCs w:val="16"/>
              </w:rPr>
            </w:pPr>
          </w:p>
        </w:tc>
      </w:tr>
      <w:tr w:rsidR="00E8119E" w:rsidRPr="00F03856" w14:paraId="4B4510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493C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A6E71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FD3773" w14:textId="77777777" w:rsidR="00E8119E" w:rsidRPr="00F03856" w:rsidRDefault="00E8119E" w:rsidP="00747176">
            <w:pPr>
              <w:rPr>
                <w:rFonts w:eastAsiaTheme="minorHAnsi" w:cs="Arial"/>
                <w:color w:val="000000" w:themeColor="text1"/>
                <w:sz w:val="16"/>
                <w:szCs w:val="16"/>
              </w:rPr>
            </w:pPr>
          </w:p>
        </w:tc>
      </w:tr>
      <w:tr w:rsidR="00E8119E" w:rsidRPr="00F03856" w14:paraId="09859A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986F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EED5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6FAE7B" w14:textId="77777777" w:rsidR="00E8119E" w:rsidRPr="00F03856" w:rsidRDefault="00E8119E" w:rsidP="00747176">
            <w:pPr>
              <w:rPr>
                <w:rFonts w:eastAsiaTheme="minorHAnsi" w:cs="Arial"/>
                <w:color w:val="000000" w:themeColor="text1"/>
                <w:sz w:val="16"/>
                <w:szCs w:val="16"/>
              </w:rPr>
            </w:pPr>
          </w:p>
        </w:tc>
      </w:tr>
      <w:tr w:rsidR="00E8119E" w:rsidRPr="00F03856" w14:paraId="7089B84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80FC3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59B1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F7EF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1B1795C" w14:textId="77777777" w:rsidR="00E8119E" w:rsidRPr="001B386B" w:rsidRDefault="00E8119E" w:rsidP="00747176">
            <w:pPr>
              <w:rPr>
                <w:rFonts w:eastAsiaTheme="minorHAnsi" w:cs="Arial"/>
                <w:color w:val="000000" w:themeColor="text1"/>
                <w:sz w:val="4"/>
                <w:szCs w:val="4"/>
              </w:rPr>
            </w:pPr>
          </w:p>
        </w:tc>
      </w:tr>
      <w:tr w:rsidR="00E8119E" w:rsidRPr="00F03856" w14:paraId="4B5D16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6E7C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B62FDF"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573370" w14:textId="77777777" w:rsidR="00E5533B" w:rsidRDefault="00E5533B"/>
        </w:tc>
      </w:tr>
      <w:tr w:rsidR="00E8119E" w:rsidRPr="00F03856" w14:paraId="3FC55D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3D72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520050"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E2E057" w14:textId="77777777" w:rsidR="00E5533B" w:rsidRDefault="00E5533B"/>
        </w:tc>
      </w:tr>
      <w:tr w:rsidR="00E8119E" w:rsidRPr="00F03856" w14:paraId="54857B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8F17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745FA9"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86B2C9" w14:textId="77777777" w:rsidR="00E5533B" w:rsidRDefault="00E5533B"/>
        </w:tc>
      </w:tr>
      <w:tr w:rsidR="00E8119E" w:rsidRPr="00F03856" w14:paraId="0FD60F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CF48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1433AA"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0EEE3B" w14:textId="77777777" w:rsidR="00E5533B" w:rsidRDefault="00E5533B"/>
        </w:tc>
      </w:tr>
      <w:tr w:rsidR="00E8119E" w:rsidRPr="00F03856" w14:paraId="01F10F7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1B633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BA879B" w14:textId="77777777" w:rsidR="00E8119E" w:rsidRPr="00F03856" w:rsidRDefault="00E8119E" w:rsidP="00747176">
            <w:pPr>
              <w:rPr>
                <w:rFonts w:eastAsiaTheme="minorHAnsi" w:cs="Arial"/>
                <w:color w:val="000000" w:themeColor="text1"/>
                <w:sz w:val="16"/>
                <w:szCs w:val="16"/>
              </w:rPr>
            </w:pPr>
          </w:p>
        </w:tc>
      </w:tr>
    </w:tbl>
    <w:p w14:paraId="17EC0182" w14:textId="77777777" w:rsidR="00E8119E" w:rsidRDefault="00E8119E" w:rsidP="00E8119E">
      <w:pPr>
        <w:pStyle w:val="Caption"/>
        <w:rPr>
          <w:lang w:val="en-GB"/>
        </w:rPr>
      </w:pPr>
      <w:r w:rsidRPr="00702453">
        <w:t xml:space="preserve">Table: </w:t>
      </w:r>
      <w:r>
        <w:t xml:space="preserve">Encoding Details of </w:t>
      </w:r>
      <w:r w:rsidRPr="004521EB">
        <w:rPr>
          <w:lang w:val="en-GB"/>
        </w:rPr>
        <w:t>LightCommand</w:t>
      </w:r>
    </w:p>
    <w:p w14:paraId="54029C90" w14:textId="77777777" w:rsidR="00495854" w:rsidRPr="00495854" w:rsidRDefault="00495854" w:rsidP="00495854">
      <w:pPr>
        <w:rPr>
          <w:lang w:val="en-GB"/>
        </w:rPr>
      </w:pPr>
    </w:p>
    <w:p w14:paraId="033D23F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DIGITAL_SHADE_LOCKOUT_STATUS</w:t>
      </w:r>
    </w:p>
    <w:p w14:paraId="5B99AAE6" w14:textId="77777777" w:rsidR="00B442FD" w:rsidRDefault="00B442FD" w:rsidP="00B442FD">
      <w:pPr>
        <w:rPr>
          <w:rFonts w:cs="Arial"/>
        </w:rPr>
      </w:pPr>
    </w:p>
    <w:p w14:paraId="313E102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76D1ED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FF57E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DD072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6908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FC88A" w14:textId="77777777" w:rsidR="00E8119E" w:rsidRPr="00F03856" w:rsidRDefault="00E8119E" w:rsidP="00747176">
            <w:pPr>
              <w:rPr>
                <w:rFonts w:eastAsiaTheme="minorHAnsi" w:cs="Arial"/>
                <w:color w:val="000000" w:themeColor="text1"/>
                <w:sz w:val="16"/>
                <w:szCs w:val="16"/>
              </w:rPr>
            </w:pPr>
          </w:p>
        </w:tc>
      </w:tr>
      <w:tr w:rsidR="00E8119E" w:rsidRPr="00F03856" w14:paraId="248500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43F2B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C453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C0F508" w14:textId="77777777" w:rsidR="00E8119E" w:rsidRPr="00F03856" w:rsidRDefault="00E8119E" w:rsidP="00747176">
            <w:pPr>
              <w:rPr>
                <w:rFonts w:eastAsiaTheme="minorHAnsi" w:cs="Arial"/>
                <w:color w:val="000000" w:themeColor="text1"/>
                <w:sz w:val="16"/>
                <w:szCs w:val="16"/>
              </w:rPr>
            </w:pPr>
          </w:p>
        </w:tc>
      </w:tr>
      <w:tr w:rsidR="00E8119E" w:rsidRPr="00F03856" w14:paraId="63A778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7060F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4424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2D4472" w14:textId="77777777" w:rsidR="00E8119E" w:rsidRPr="00F03856" w:rsidRDefault="00E8119E" w:rsidP="00747176">
            <w:pPr>
              <w:rPr>
                <w:rFonts w:eastAsiaTheme="minorHAnsi" w:cs="Arial"/>
                <w:color w:val="000000" w:themeColor="text1"/>
                <w:sz w:val="16"/>
                <w:szCs w:val="16"/>
              </w:rPr>
            </w:pPr>
          </w:p>
        </w:tc>
      </w:tr>
      <w:tr w:rsidR="00E8119E" w:rsidRPr="00F03856" w14:paraId="74EDF1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C2904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252CD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5E70E" w14:textId="77777777" w:rsidR="00E8119E" w:rsidRPr="00F03856" w:rsidRDefault="00E8119E" w:rsidP="00747176">
            <w:pPr>
              <w:rPr>
                <w:rFonts w:eastAsiaTheme="minorHAnsi" w:cs="Arial"/>
                <w:color w:val="000000" w:themeColor="text1"/>
                <w:sz w:val="16"/>
                <w:szCs w:val="16"/>
              </w:rPr>
            </w:pPr>
          </w:p>
        </w:tc>
      </w:tr>
      <w:tr w:rsidR="00E8119E" w:rsidRPr="00F03856" w14:paraId="04049C4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5E7CB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E2D80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F86B88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61ABB1" w14:textId="77777777" w:rsidR="00E8119E" w:rsidRPr="001B386B" w:rsidRDefault="00E8119E" w:rsidP="00747176">
            <w:pPr>
              <w:rPr>
                <w:rFonts w:eastAsiaTheme="minorHAnsi" w:cs="Arial"/>
                <w:color w:val="000000" w:themeColor="text1"/>
                <w:sz w:val="4"/>
                <w:szCs w:val="4"/>
              </w:rPr>
            </w:pPr>
          </w:p>
        </w:tc>
      </w:tr>
      <w:tr w:rsidR="00E8119E" w:rsidRPr="00F03856" w14:paraId="200ED9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C87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14DB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39B62D" w14:textId="77777777" w:rsidR="00E5533B" w:rsidRDefault="00E5533B"/>
        </w:tc>
      </w:tr>
      <w:tr w:rsidR="00E8119E" w:rsidRPr="00F03856" w14:paraId="5EBF70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2A3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15F8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EF348A" w14:textId="77777777" w:rsidR="00E5533B" w:rsidRDefault="00E5533B"/>
        </w:tc>
      </w:tr>
      <w:tr w:rsidR="00E8119E" w:rsidRPr="00F03856" w14:paraId="4378DD0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5E987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0BDF0D" w14:textId="77777777" w:rsidR="00E8119E" w:rsidRPr="00F03856" w:rsidRDefault="00E8119E" w:rsidP="00747176">
            <w:pPr>
              <w:rPr>
                <w:rFonts w:eastAsiaTheme="minorHAnsi" w:cs="Arial"/>
                <w:color w:val="000000" w:themeColor="text1"/>
                <w:sz w:val="16"/>
                <w:szCs w:val="16"/>
              </w:rPr>
            </w:pPr>
          </w:p>
        </w:tc>
      </w:tr>
    </w:tbl>
    <w:p w14:paraId="0EC501B6" w14:textId="77777777" w:rsidR="00E8119E" w:rsidRDefault="00E8119E" w:rsidP="00E8119E">
      <w:pPr>
        <w:pStyle w:val="Caption"/>
        <w:rPr>
          <w:lang w:val="en-GB"/>
        </w:rPr>
      </w:pPr>
      <w:r w:rsidRPr="00702453">
        <w:t xml:space="preserve">Table: </w:t>
      </w:r>
      <w:r>
        <w:t xml:space="preserve">Encoding Details of </w:t>
      </w:r>
      <w:r w:rsidRPr="004521EB">
        <w:rPr>
          <w:lang w:val="en-GB"/>
        </w:rPr>
        <w:t>DIGITAL_SHADE_LOCKOUT_STATUS</w:t>
      </w:r>
    </w:p>
    <w:p w14:paraId="36DF4942" w14:textId="77777777" w:rsidR="00495854" w:rsidRPr="00495854" w:rsidRDefault="00495854" w:rsidP="00495854">
      <w:pPr>
        <w:rPr>
          <w:lang w:val="en-GB"/>
        </w:rPr>
      </w:pPr>
    </w:p>
    <w:p w14:paraId="2F0A2DE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DesiredTemperature</w:t>
      </w:r>
    </w:p>
    <w:p w14:paraId="349021AE" w14:textId="77777777" w:rsidR="00B442FD" w:rsidRDefault="00B442FD" w:rsidP="00B442FD">
      <w:pPr>
        <w:rPr>
          <w:rFonts w:cs="Arial"/>
        </w:rPr>
      </w:pPr>
      <w:r>
        <w:rPr>
          <w:rFonts w:cs="Arial"/>
        </w:rPr>
        <w:t>"DesiredTemperature" signal select the desired zone temperature</w:t>
      </w:r>
    </w:p>
    <w:p w14:paraId="1868E87B" w14:textId="77777777" w:rsidR="00B442FD" w:rsidRDefault="00B442FD" w:rsidP="00B442FD">
      <w:pPr>
        <w:rPr>
          <w:rFonts w:cs="Arial"/>
        </w:rPr>
      </w:pPr>
    </w:p>
    <w:p w14:paraId="0BAB691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849B04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EC3A6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88619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14F3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D0B200" w14:textId="77777777" w:rsidR="00E8119E" w:rsidRPr="00F03856" w:rsidRDefault="00E8119E" w:rsidP="00747176">
            <w:pPr>
              <w:rPr>
                <w:rFonts w:eastAsiaTheme="minorHAnsi" w:cs="Arial"/>
                <w:color w:val="000000" w:themeColor="text1"/>
                <w:sz w:val="16"/>
                <w:szCs w:val="16"/>
              </w:rPr>
            </w:pPr>
          </w:p>
        </w:tc>
      </w:tr>
      <w:tr w:rsidR="00E8119E" w:rsidRPr="00F03856" w14:paraId="015754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FC34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6714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978F0A" w14:textId="77777777" w:rsidR="00E8119E" w:rsidRPr="00F03856" w:rsidRDefault="00E8119E" w:rsidP="00747176">
            <w:pPr>
              <w:rPr>
                <w:rFonts w:eastAsiaTheme="minorHAnsi" w:cs="Arial"/>
                <w:color w:val="000000" w:themeColor="text1"/>
                <w:sz w:val="16"/>
                <w:szCs w:val="16"/>
              </w:rPr>
            </w:pPr>
          </w:p>
        </w:tc>
      </w:tr>
      <w:tr w:rsidR="00E8119E" w:rsidRPr="00F03856" w14:paraId="1B2CA0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FE29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E3B3D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76F1F3" w14:textId="77777777" w:rsidR="00E8119E" w:rsidRPr="00F03856" w:rsidRDefault="00E8119E" w:rsidP="00747176">
            <w:pPr>
              <w:rPr>
                <w:rFonts w:eastAsiaTheme="minorHAnsi" w:cs="Arial"/>
                <w:color w:val="000000" w:themeColor="text1"/>
                <w:sz w:val="16"/>
                <w:szCs w:val="16"/>
              </w:rPr>
            </w:pPr>
          </w:p>
        </w:tc>
      </w:tr>
      <w:tr w:rsidR="00E8119E" w:rsidRPr="00F03856" w14:paraId="34D127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6F0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EDEB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794ECE" w14:textId="77777777" w:rsidR="00E8119E" w:rsidRPr="00F03856" w:rsidRDefault="00E8119E" w:rsidP="00747176">
            <w:pPr>
              <w:rPr>
                <w:rFonts w:eastAsiaTheme="minorHAnsi" w:cs="Arial"/>
                <w:color w:val="000000" w:themeColor="text1"/>
                <w:sz w:val="16"/>
                <w:szCs w:val="16"/>
              </w:rPr>
            </w:pPr>
          </w:p>
        </w:tc>
      </w:tr>
      <w:tr w:rsidR="00E8119E" w:rsidRPr="00F03856" w14:paraId="7EE1AAA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F588F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9330D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DC6415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9C46849" w14:textId="77777777" w:rsidR="00E8119E" w:rsidRPr="001B386B" w:rsidRDefault="00E8119E" w:rsidP="00747176">
            <w:pPr>
              <w:rPr>
                <w:rFonts w:eastAsiaTheme="minorHAnsi" w:cs="Arial"/>
                <w:color w:val="000000" w:themeColor="text1"/>
                <w:sz w:val="4"/>
                <w:szCs w:val="4"/>
              </w:rPr>
            </w:pPr>
          </w:p>
        </w:tc>
      </w:tr>
      <w:tr w:rsidR="00E8119E" w:rsidRPr="00F03856" w14:paraId="179FC2D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BFB4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C347A2" w14:textId="77777777" w:rsidR="00E8119E" w:rsidRPr="00F03856" w:rsidRDefault="00E8119E" w:rsidP="00747176">
            <w:pPr>
              <w:rPr>
                <w:rFonts w:eastAsiaTheme="minorHAnsi" w:cs="Arial"/>
                <w:color w:val="000000" w:themeColor="text1"/>
                <w:sz w:val="16"/>
                <w:szCs w:val="16"/>
              </w:rPr>
            </w:pPr>
          </w:p>
        </w:tc>
      </w:tr>
    </w:tbl>
    <w:p w14:paraId="67031D74" w14:textId="77777777" w:rsidR="00E8119E" w:rsidRDefault="00E8119E" w:rsidP="00E8119E">
      <w:pPr>
        <w:pStyle w:val="Caption"/>
        <w:rPr>
          <w:lang w:val="en-GB"/>
        </w:rPr>
      </w:pPr>
      <w:r w:rsidRPr="00702453">
        <w:t xml:space="preserve">Table: </w:t>
      </w:r>
      <w:r>
        <w:t xml:space="preserve">Encoding Details of </w:t>
      </w:r>
      <w:r w:rsidRPr="004521EB">
        <w:rPr>
          <w:lang w:val="en-GB"/>
        </w:rPr>
        <w:t>DesiredTemperature</w:t>
      </w:r>
    </w:p>
    <w:p w14:paraId="7D8DD96E" w14:textId="77777777" w:rsidR="00495854" w:rsidRPr="00495854" w:rsidRDefault="00495854" w:rsidP="00495854">
      <w:pPr>
        <w:rPr>
          <w:lang w:val="en-GB"/>
        </w:rPr>
      </w:pPr>
    </w:p>
    <w:p w14:paraId="45DB5F8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SEAT_MOVEMENT</w:t>
      </w:r>
    </w:p>
    <w:p w14:paraId="0BED712D" w14:textId="77777777" w:rsidR="00B442FD" w:rsidRDefault="00B442FD" w:rsidP="00B442FD">
      <w:pPr>
        <w:rPr>
          <w:rFonts w:cs="Arial"/>
        </w:rPr>
      </w:pPr>
    </w:p>
    <w:p w14:paraId="2F1B93B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D03D3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FF323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374F0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DFF6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F875E8" w14:textId="77777777" w:rsidR="00E8119E" w:rsidRPr="00F03856" w:rsidRDefault="00E8119E" w:rsidP="00747176">
            <w:pPr>
              <w:rPr>
                <w:rFonts w:eastAsiaTheme="minorHAnsi" w:cs="Arial"/>
                <w:color w:val="000000" w:themeColor="text1"/>
                <w:sz w:val="16"/>
                <w:szCs w:val="16"/>
              </w:rPr>
            </w:pPr>
          </w:p>
        </w:tc>
      </w:tr>
      <w:tr w:rsidR="00E8119E" w:rsidRPr="00F03856" w14:paraId="2601B2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A46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ED07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376A9B" w14:textId="77777777" w:rsidR="00E8119E" w:rsidRPr="00F03856" w:rsidRDefault="00E8119E" w:rsidP="00747176">
            <w:pPr>
              <w:rPr>
                <w:rFonts w:eastAsiaTheme="minorHAnsi" w:cs="Arial"/>
                <w:color w:val="000000" w:themeColor="text1"/>
                <w:sz w:val="16"/>
                <w:szCs w:val="16"/>
              </w:rPr>
            </w:pPr>
          </w:p>
        </w:tc>
      </w:tr>
      <w:tr w:rsidR="00E8119E" w:rsidRPr="00F03856" w14:paraId="02E806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2B707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86434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F9731" w14:textId="77777777" w:rsidR="00E8119E" w:rsidRPr="00F03856" w:rsidRDefault="00E8119E" w:rsidP="00747176">
            <w:pPr>
              <w:rPr>
                <w:rFonts w:eastAsiaTheme="minorHAnsi" w:cs="Arial"/>
                <w:color w:val="000000" w:themeColor="text1"/>
                <w:sz w:val="16"/>
                <w:szCs w:val="16"/>
              </w:rPr>
            </w:pPr>
          </w:p>
        </w:tc>
      </w:tr>
      <w:tr w:rsidR="00E8119E" w:rsidRPr="00F03856" w14:paraId="0DEAF0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50EBB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700C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9C5162" w14:textId="77777777" w:rsidR="00E8119E" w:rsidRPr="00F03856" w:rsidRDefault="00E8119E" w:rsidP="00747176">
            <w:pPr>
              <w:rPr>
                <w:rFonts w:eastAsiaTheme="minorHAnsi" w:cs="Arial"/>
                <w:color w:val="000000" w:themeColor="text1"/>
                <w:sz w:val="16"/>
                <w:szCs w:val="16"/>
              </w:rPr>
            </w:pPr>
          </w:p>
        </w:tc>
      </w:tr>
      <w:tr w:rsidR="00E8119E" w:rsidRPr="00F03856" w14:paraId="2C509DB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05E9D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E8E60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BCC625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AE69E37" w14:textId="77777777" w:rsidR="00E8119E" w:rsidRPr="001B386B" w:rsidRDefault="00E8119E" w:rsidP="00747176">
            <w:pPr>
              <w:rPr>
                <w:rFonts w:eastAsiaTheme="minorHAnsi" w:cs="Arial"/>
                <w:color w:val="000000" w:themeColor="text1"/>
                <w:sz w:val="4"/>
                <w:szCs w:val="4"/>
              </w:rPr>
            </w:pPr>
          </w:p>
        </w:tc>
      </w:tr>
      <w:tr w:rsidR="00E8119E" w:rsidRPr="00F03856" w14:paraId="0EDD38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C03B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C8760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65A0F9" w14:textId="77777777" w:rsidR="00E5533B" w:rsidRDefault="00E5533B"/>
        </w:tc>
      </w:tr>
      <w:tr w:rsidR="00E8119E" w:rsidRPr="00F03856" w14:paraId="387B28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ED5E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F1F6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88CF07" w14:textId="77777777" w:rsidR="00E5533B" w:rsidRDefault="00E5533B"/>
        </w:tc>
      </w:tr>
      <w:tr w:rsidR="00E8119E" w:rsidRPr="00F03856" w14:paraId="3081A2D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C59C8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132510" w14:textId="77777777" w:rsidR="00E8119E" w:rsidRPr="00F03856" w:rsidRDefault="00E8119E" w:rsidP="00747176">
            <w:pPr>
              <w:rPr>
                <w:rFonts w:eastAsiaTheme="minorHAnsi" w:cs="Arial"/>
                <w:color w:val="000000" w:themeColor="text1"/>
                <w:sz w:val="16"/>
                <w:szCs w:val="16"/>
              </w:rPr>
            </w:pPr>
          </w:p>
        </w:tc>
      </w:tr>
    </w:tbl>
    <w:p w14:paraId="7851E022" w14:textId="77777777" w:rsidR="00E8119E" w:rsidRDefault="00E8119E" w:rsidP="00E8119E">
      <w:pPr>
        <w:pStyle w:val="Caption"/>
        <w:rPr>
          <w:lang w:val="en-GB"/>
        </w:rPr>
      </w:pPr>
      <w:r w:rsidRPr="00702453">
        <w:t xml:space="preserve">Table: </w:t>
      </w:r>
      <w:r>
        <w:t xml:space="preserve">Encoding Details of </w:t>
      </w:r>
      <w:r w:rsidRPr="004521EB">
        <w:rPr>
          <w:lang w:val="en-GB"/>
        </w:rPr>
        <w:t>SEAT_MOVEMENT</w:t>
      </w:r>
    </w:p>
    <w:p w14:paraId="78106F1C" w14:textId="77777777" w:rsidR="00495854" w:rsidRPr="00495854" w:rsidRDefault="00495854" w:rsidP="00495854">
      <w:pPr>
        <w:rPr>
          <w:lang w:val="en-GB"/>
        </w:rPr>
      </w:pPr>
    </w:p>
    <w:p w14:paraId="298381A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LightingScheme</w:t>
      </w:r>
    </w:p>
    <w:p w14:paraId="3510CC17" w14:textId="77777777" w:rsidR="00B442FD" w:rsidRDefault="00B442FD" w:rsidP="00B442FD">
      <w:pPr>
        <w:rPr>
          <w:rFonts w:cs="Arial"/>
        </w:rPr>
      </w:pPr>
    </w:p>
    <w:p w14:paraId="6072569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E7CF4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70963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4011D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F8B4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1C9CF" w14:textId="77777777" w:rsidR="00E8119E" w:rsidRPr="00F03856" w:rsidRDefault="00E8119E" w:rsidP="00747176">
            <w:pPr>
              <w:rPr>
                <w:rFonts w:eastAsiaTheme="minorHAnsi" w:cs="Arial"/>
                <w:color w:val="000000" w:themeColor="text1"/>
                <w:sz w:val="16"/>
                <w:szCs w:val="16"/>
              </w:rPr>
            </w:pPr>
          </w:p>
        </w:tc>
      </w:tr>
      <w:tr w:rsidR="00E8119E" w:rsidRPr="00F03856" w14:paraId="7D9C77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7E92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8767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87B7A0" w14:textId="77777777" w:rsidR="00E8119E" w:rsidRPr="00F03856" w:rsidRDefault="00E8119E" w:rsidP="00747176">
            <w:pPr>
              <w:rPr>
                <w:rFonts w:eastAsiaTheme="minorHAnsi" w:cs="Arial"/>
                <w:color w:val="000000" w:themeColor="text1"/>
                <w:sz w:val="16"/>
                <w:szCs w:val="16"/>
              </w:rPr>
            </w:pPr>
          </w:p>
        </w:tc>
      </w:tr>
      <w:tr w:rsidR="00E8119E" w:rsidRPr="00F03856" w14:paraId="1720E2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7055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8442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E9040" w14:textId="77777777" w:rsidR="00E8119E" w:rsidRPr="00F03856" w:rsidRDefault="00E8119E" w:rsidP="00747176">
            <w:pPr>
              <w:rPr>
                <w:rFonts w:eastAsiaTheme="minorHAnsi" w:cs="Arial"/>
                <w:color w:val="000000" w:themeColor="text1"/>
                <w:sz w:val="16"/>
                <w:szCs w:val="16"/>
              </w:rPr>
            </w:pPr>
          </w:p>
        </w:tc>
      </w:tr>
      <w:tr w:rsidR="00E8119E" w:rsidRPr="00F03856" w14:paraId="2F65DE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ACD23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0A5B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6CF7A9" w14:textId="77777777" w:rsidR="00E8119E" w:rsidRPr="00F03856" w:rsidRDefault="00E8119E" w:rsidP="00747176">
            <w:pPr>
              <w:rPr>
                <w:rFonts w:eastAsiaTheme="minorHAnsi" w:cs="Arial"/>
                <w:color w:val="000000" w:themeColor="text1"/>
                <w:sz w:val="16"/>
                <w:szCs w:val="16"/>
              </w:rPr>
            </w:pPr>
          </w:p>
        </w:tc>
      </w:tr>
      <w:tr w:rsidR="00E8119E" w:rsidRPr="00F03856" w14:paraId="32C7747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09E8C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34C2A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1BA9A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49301C" w14:textId="77777777" w:rsidR="00E8119E" w:rsidRPr="001B386B" w:rsidRDefault="00E8119E" w:rsidP="00747176">
            <w:pPr>
              <w:rPr>
                <w:rFonts w:eastAsiaTheme="minorHAnsi" w:cs="Arial"/>
                <w:color w:val="000000" w:themeColor="text1"/>
                <w:sz w:val="4"/>
                <w:szCs w:val="4"/>
              </w:rPr>
            </w:pPr>
          </w:p>
        </w:tc>
      </w:tr>
      <w:tr w:rsidR="00E8119E" w:rsidRPr="00F03856" w14:paraId="0480C9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CAFDD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785B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SCHEME1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525B2E" w14:textId="77777777" w:rsidR="00E5533B" w:rsidRDefault="00E5533B"/>
        </w:tc>
      </w:tr>
      <w:tr w:rsidR="00E8119E" w:rsidRPr="00F03856" w14:paraId="0B86A0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CD92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6FC4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SCHEME2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E30D6A" w14:textId="77777777" w:rsidR="00E5533B" w:rsidRDefault="00E5533B"/>
        </w:tc>
      </w:tr>
      <w:tr w:rsidR="00E8119E" w:rsidRPr="00F03856" w14:paraId="67022DD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D3DE1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FB2D35" w14:textId="77777777" w:rsidR="00E8119E" w:rsidRPr="00F03856" w:rsidRDefault="00E8119E" w:rsidP="00747176">
            <w:pPr>
              <w:rPr>
                <w:rFonts w:eastAsiaTheme="minorHAnsi" w:cs="Arial"/>
                <w:color w:val="000000" w:themeColor="text1"/>
                <w:sz w:val="16"/>
                <w:szCs w:val="16"/>
              </w:rPr>
            </w:pPr>
          </w:p>
        </w:tc>
      </w:tr>
    </w:tbl>
    <w:p w14:paraId="59A52D94" w14:textId="77777777" w:rsidR="00E8119E" w:rsidRDefault="00E8119E" w:rsidP="00E8119E">
      <w:pPr>
        <w:pStyle w:val="Caption"/>
        <w:rPr>
          <w:lang w:val="en-GB"/>
        </w:rPr>
      </w:pPr>
      <w:r w:rsidRPr="00702453">
        <w:t xml:space="preserve">Table: </w:t>
      </w:r>
      <w:r>
        <w:t xml:space="preserve">Encoding Details of </w:t>
      </w:r>
      <w:r w:rsidRPr="004521EB">
        <w:rPr>
          <w:lang w:val="en-GB"/>
        </w:rPr>
        <w:t>LightingScheme</w:t>
      </w:r>
    </w:p>
    <w:p w14:paraId="30D26181" w14:textId="77777777" w:rsidR="00495854" w:rsidRPr="00495854" w:rsidRDefault="00495854" w:rsidP="00495854">
      <w:pPr>
        <w:rPr>
          <w:lang w:val="en-GB"/>
        </w:rPr>
      </w:pPr>
    </w:p>
    <w:p w14:paraId="11F36A6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SeatPositionSettingsStatus</w:t>
      </w:r>
    </w:p>
    <w:p w14:paraId="4246CC43" w14:textId="77777777" w:rsidR="00B442FD" w:rsidRDefault="00B442FD" w:rsidP="00B442FD">
      <w:pPr>
        <w:rPr>
          <w:rFonts w:cs="Arial"/>
        </w:rPr>
      </w:pPr>
      <w:r>
        <w:rPr>
          <w:rFonts w:cs="Arial"/>
        </w:rPr>
        <w:lastRenderedPageBreak/>
        <w:t>"SeatPositionSettingsStatus" signal provide the seat position settings status via "UPDATE_SUCCESSFUL","SEAT_CUSHION_MOVEMENT_UPDATE_FAILED","SEAT_BACK_MOVEMENT_UPDATE_FAILED","SEAT_REST_MOVEMENT_UPDATE_FAILED","BLADDERS_UPDATE_FAILED","NOT_APPLICABLE"</w:t>
      </w:r>
    </w:p>
    <w:p w14:paraId="3116F910" w14:textId="77777777" w:rsidR="00B442FD" w:rsidRDefault="00B442FD" w:rsidP="00B442FD">
      <w:pPr>
        <w:rPr>
          <w:rFonts w:cs="Arial"/>
        </w:rPr>
      </w:pPr>
    </w:p>
    <w:p w14:paraId="595DA2A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696"/>
        <w:gridCol w:w="1775"/>
      </w:tblGrid>
      <w:tr w:rsidR="00E8119E" w:rsidRPr="00F03856" w14:paraId="28B087F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365B6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5C693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3E0A4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1CF35A" w14:textId="77777777" w:rsidR="00E8119E" w:rsidRPr="00F03856" w:rsidRDefault="00E8119E" w:rsidP="00747176">
            <w:pPr>
              <w:rPr>
                <w:rFonts w:eastAsiaTheme="minorHAnsi" w:cs="Arial"/>
                <w:color w:val="000000" w:themeColor="text1"/>
                <w:sz w:val="16"/>
                <w:szCs w:val="16"/>
              </w:rPr>
            </w:pPr>
          </w:p>
        </w:tc>
      </w:tr>
      <w:tr w:rsidR="00E8119E" w:rsidRPr="00F03856" w14:paraId="4094C0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C87B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CE41E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C41CE1" w14:textId="77777777" w:rsidR="00E8119E" w:rsidRPr="00F03856" w:rsidRDefault="00E8119E" w:rsidP="00747176">
            <w:pPr>
              <w:rPr>
                <w:rFonts w:eastAsiaTheme="minorHAnsi" w:cs="Arial"/>
                <w:color w:val="000000" w:themeColor="text1"/>
                <w:sz w:val="16"/>
                <w:szCs w:val="16"/>
              </w:rPr>
            </w:pPr>
          </w:p>
        </w:tc>
      </w:tr>
      <w:tr w:rsidR="00E8119E" w:rsidRPr="00F03856" w14:paraId="7D27E9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A123C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E68E2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E7D6CA" w14:textId="77777777" w:rsidR="00E8119E" w:rsidRPr="00F03856" w:rsidRDefault="00E8119E" w:rsidP="00747176">
            <w:pPr>
              <w:rPr>
                <w:rFonts w:eastAsiaTheme="minorHAnsi" w:cs="Arial"/>
                <w:color w:val="000000" w:themeColor="text1"/>
                <w:sz w:val="16"/>
                <w:szCs w:val="16"/>
              </w:rPr>
            </w:pPr>
          </w:p>
        </w:tc>
      </w:tr>
      <w:tr w:rsidR="00E8119E" w:rsidRPr="00F03856" w14:paraId="3EA4C9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418F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33B13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22019E" w14:textId="77777777" w:rsidR="00E8119E" w:rsidRPr="00F03856" w:rsidRDefault="00E8119E" w:rsidP="00747176">
            <w:pPr>
              <w:rPr>
                <w:rFonts w:eastAsiaTheme="minorHAnsi" w:cs="Arial"/>
                <w:color w:val="000000" w:themeColor="text1"/>
                <w:sz w:val="16"/>
                <w:szCs w:val="16"/>
              </w:rPr>
            </w:pPr>
          </w:p>
        </w:tc>
      </w:tr>
      <w:tr w:rsidR="00E8119E" w:rsidRPr="00F03856" w14:paraId="79E1B44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C718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B04773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55F3F9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177B4B" w14:textId="77777777" w:rsidR="00E8119E" w:rsidRPr="001B386B" w:rsidRDefault="00E8119E" w:rsidP="00747176">
            <w:pPr>
              <w:rPr>
                <w:rFonts w:eastAsiaTheme="minorHAnsi" w:cs="Arial"/>
                <w:color w:val="000000" w:themeColor="text1"/>
                <w:sz w:val="4"/>
                <w:szCs w:val="4"/>
              </w:rPr>
            </w:pPr>
          </w:p>
        </w:tc>
      </w:tr>
      <w:tr w:rsidR="00E8119E" w:rsidRPr="00F03856" w14:paraId="2C91A6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CEA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4AE02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86B9C5" w14:textId="77777777" w:rsidR="00E5533B" w:rsidRDefault="00E5533B"/>
        </w:tc>
      </w:tr>
      <w:tr w:rsidR="00E8119E" w:rsidRPr="00F03856" w14:paraId="757344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BA4B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F49B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SEAT_CUSHION_MOVEMENT_UPDATE_FAILED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037383" w14:textId="77777777" w:rsidR="00E5533B" w:rsidRDefault="00E5533B"/>
        </w:tc>
      </w:tr>
      <w:tr w:rsidR="00E8119E" w:rsidRPr="00F03856" w14:paraId="643DAC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1304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97AC6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SEAT_BACK_MOVEMENT_UPDATE_FAILED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BD9D05" w14:textId="77777777" w:rsidR="00E5533B" w:rsidRDefault="00E5533B"/>
        </w:tc>
      </w:tr>
      <w:tr w:rsidR="00E8119E" w:rsidRPr="00F03856" w14:paraId="728E02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0008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5248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SEAT_REST_MOVEMENT_UPDATE_FAILED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C28C51" w14:textId="77777777" w:rsidR="00E5533B" w:rsidRDefault="00E5533B"/>
        </w:tc>
      </w:tr>
      <w:tr w:rsidR="00E8119E" w:rsidRPr="00F03856" w14:paraId="1F7028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7901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2E8A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BLADDERS_UPDATE_FAILED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91D39E" w14:textId="77777777" w:rsidR="00E5533B" w:rsidRDefault="00E5533B"/>
        </w:tc>
      </w:tr>
      <w:tr w:rsidR="00E8119E" w:rsidRPr="00F03856" w14:paraId="3BA9B5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174E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4DEF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E6DC9A" w14:textId="77777777" w:rsidR="00E5533B" w:rsidRDefault="00E5533B"/>
        </w:tc>
      </w:tr>
      <w:tr w:rsidR="00E8119E" w:rsidRPr="00F03856" w14:paraId="699F82D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AB440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5D9164" w14:textId="77777777" w:rsidR="00E8119E" w:rsidRPr="00F03856" w:rsidRDefault="00E8119E" w:rsidP="00747176">
            <w:pPr>
              <w:rPr>
                <w:rFonts w:eastAsiaTheme="minorHAnsi" w:cs="Arial"/>
                <w:color w:val="000000" w:themeColor="text1"/>
                <w:sz w:val="16"/>
                <w:szCs w:val="16"/>
              </w:rPr>
            </w:pPr>
          </w:p>
        </w:tc>
      </w:tr>
    </w:tbl>
    <w:p w14:paraId="276C5AD0" w14:textId="77777777" w:rsidR="00E8119E" w:rsidRDefault="00E8119E" w:rsidP="00E8119E">
      <w:pPr>
        <w:pStyle w:val="Caption"/>
        <w:rPr>
          <w:lang w:val="en-GB"/>
        </w:rPr>
      </w:pPr>
      <w:r w:rsidRPr="00702453">
        <w:t xml:space="preserve">Table: </w:t>
      </w:r>
      <w:r>
        <w:t xml:space="preserve">Encoding Details of </w:t>
      </w:r>
      <w:r w:rsidRPr="004521EB">
        <w:rPr>
          <w:lang w:val="en-GB"/>
        </w:rPr>
        <w:t>SeatPositionSettingsStatus</w:t>
      </w:r>
    </w:p>
    <w:p w14:paraId="02E4A114" w14:textId="77777777" w:rsidR="00495854" w:rsidRPr="00495854" w:rsidRDefault="00495854" w:rsidP="00495854">
      <w:pPr>
        <w:rPr>
          <w:lang w:val="en-GB"/>
        </w:rPr>
      </w:pPr>
    </w:p>
    <w:p w14:paraId="180422A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AudioAction</w:t>
      </w:r>
    </w:p>
    <w:p w14:paraId="71B15454" w14:textId="77777777" w:rsidR="00B442FD" w:rsidRDefault="00B442FD" w:rsidP="00B442FD">
      <w:pPr>
        <w:rPr>
          <w:rFonts w:cs="Arial"/>
        </w:rPr>
      </w:pPr>
    </w:p>
    <w:p w14:paraId="3AFD033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38F981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703F3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355D8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528B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B4D40" w14:textId="77777777" w:rsidR="00E8119E" w:rsidRPr="00F03856" w:rsidRDefault="00E8119E" w:rsidP="00747176">
            <w:pPr>
              <w:rPr>
                <w:rFonts w:eastAsiaTheme="minorHAnsi" w:cs="Arial"/>
                <w:color w:val="000000" w:themeColor="text1"/>
                <w:sz w:val="16"/>
                <w:szCs w:val="16"/>
              </w:rPr>
            </w:pPr>
          </w:p>
        </w:tc>
      </w:tr>
      <w:tr w:rsidR="00E8119E" w:rsidRPr="00F03856" w14:paraId="79D073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CAB6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CFAC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2EC4E" w14:textId="77777777" w:rsidR="00E8119E" w:rsidRPr="00F03856" w:rsidRDefault="00E8119E" w:rsidP="00747176">
            <w:pPr>
              <w:rPr>
                <w:rFonts w:eastAsiaTheme="minorHAnsi" w:cs="Arial"/>
                <w:color w:val="000000" w:themeColor="text1"/>
                <w:sz w:val="16"/>
                <w:szCs w:val="16"/>
              </w:rPr>
            </w:pPr>
          </w:p>
        </w:tc>
      </w:tr>
      <w:tr w:rsidR="00E8119E" w:rsidRPr="00F03856" w14:paraId="6E4534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DDB0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C8ED8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E05E7" w14:textId="77777777" w:rsidR="00E8119E" w:rsidRPr="00F03856" w:rsidRDefault="00E8119E" w:rsidP="00747176">
            <w:pPr>
              <w:rPr>
                <w:rFonts w:eastAsiaTheme="minorHAnsi" w:cs="Arial"/>
                <w:color w:val="000000" w:themeColor="text1"/>
                <w:sz w:val="16"/>
                <w:szCs w:val="16"/>
              </w:rPr>
            </w:pPr>
          </w:p>
        </w:tc>
      </w:tr>
      <w:tr w:rsidR="00E8119E" w:rsidRPr="00F03856" w14:paraId="679244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EBAFD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C5BD8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047F3F" w14:textId="77777777" w:rsidR="00E8119E" w:rsidRPr="00F03856" w:rsidRDefault="00E8119E" w:rsidP="00747176">
            <w:pPr>
              <w:rPr>
                <w:rFonts w:eastAsiaTheme="minorHAnsi" w:cs="Arial"/>
                <w:color w:val="000000" w:themeColor="text1"/>
                <w:sz w:val="16"/>
                <w:szCs w:val="16"/>
              </w:rPr>
            </w:pPr>
          </w:p>
        </w:tc>
      </w:tr>
      <w:tr w:rsidR="00E8119E" w:rsidRPr="00F03856" w14:paraId="753A920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69B0B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AD977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499F1B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0DB3987" w14:textId="77777777" w:rsidR="00E8119E" w:rsidRPr="001B386B" w:rsidRDefault="00E8119E" w:rsidP="00747176">
            <w:pPr>
              <w:rPr>
                <w:rFonts w:eastAsiaTheme="minorHAnsi" w:cs="Arial"/>
                <w:color w:val="000000" w:themeColor="text1"/>
                <w:sz w:val="4"/>
                <w:szCs w:val="4"/>
              </w:rPr>
            </w:pPr>
          </w:p>
        </w:tc>
      </w:tr>
      <w:tr w:rsidR="00E8119E" w:rsidRPr="00F03856" w14:paraId="545C69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0235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BCCC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PAUSE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F9E1E8" w14:textId="77777777" w:rsidR="00E5533B" w:rsidRDefault="00E5533B"/>
        </w:tc>
      </w:tr>
      <w:tr w:rsidR="00E8119E" w:rsidRPr="00F03856" w14:paraId="727054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2AD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04725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SEEK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A22BA0" w14:textId="77777777" w:rsidR="00E5533B" w:rsidRDefault="00E5533B"/>
        </w:tc>
      </w:tr>
      <w:tr w:rsidR="00E8119E" w:rsidRPr="00F03856" w14:paraId="2611DF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5F94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C8FE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DC2F5C" w14:textId="77777777" w:rsidR="00E5533B" w:rsidRDefault="00E5533B"/>
        </w:tc>
      </w:tr>
      <w:tr w:rsidR="00E8119E" w:rsidRPr="00F03856" w14:paraId="45C53BE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B1333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06AA6F" w14:textId="77777777" w:rsidR="00E8119E" w:rsidRPr="00F03856" w:rsidRDefault="00E8119E" w:rsidP="00747176">
            <w:pPr>
              <w:rPr>
                <w:rFonts w:eastAsiaTheme="minorHAnsi" w:cs="Arial"/>
                <w:color w:val="000000" w:themeColor="text1"/>
                <w:sz w:val="16"/>
                <w:szCs w:val="16"/>
              </w:rPr>
            </w:pPr>
          </w:p>
        </w:tc>
      </w:tr>
    </w:tbl>
    <w:p w14:paraId="3A9866CF" w14:textId="77777777" w:rsidR="00E8119E" w:rsidRDefault="00E8119E" w:rsidP="00E8119E">
      <w:pPr>
        <w:pStyle w:val="Caption"/>
        <w:rPr>
          <w:lang w:val="en-GB"/>
        </w:rPr>
      </w:pPr>
      <w:r w:rsidRPr="00702453">
        <w:t xml:space="preserve">Table: </w:t>
      </w:r>
      <w:r>
        <w:t xml:space="preserve">Encoding Details of </w:t>
      </w:r>
      <w:r w:rsidRPr="004521EB">
        <w:rPr>
          <w:lang w:val="en-GB"/>
        </w:rPr>
        <w:t>AudioAction</w:t>
      </w:r>
    </w:p>
    <w:p w14:paraId="03ACF522" w14:textId="77777777" w:rsidR="00495854" w:rsidRPr="00495854" w:rsidRDefault="00495854" w:rsidP="00495854">
      <w:pPr>
        <w:rPr>
          <w:lang w:val="en-GB"/>
        </w:rPr>
      </w:pPr>
    </w:p>
    <w:p w14:paraId="1D44DC5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SEAT_MASSAGE</w:t>
      </w:r>
    </w:p>
    <w:p w14:paraId="75C5B7EA" w14:textId="77777777" w:rsidR="00B442FD" w:rsidRDefault="00B442FD" w:rsidP="00B442FD">
      <w:pPr>
        <w:rPr>
          <w:rFonts w:cs="Arial"/>
        </w:rPr>
      </w:pPr>
    </w:p>
    <w:p w14:paraId="3D2D82B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B7A19C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FBB5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76F92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415EE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E2A8FF" w14:textId="77777777" w:rsidR="00E8119E" w:rsidRPr="00F03856" w:rsidRDefault="00E8119E" w:rsidP="00747176">
            <w:pPr>
              <w:rPr>
                <w:rFonts w:eastAsiaTheme="minorHAnsi" w:cs="Arial"/>
                <w:color w:val="000000" w:themeColor="text1"/>
                <w:sz w:val="16"/>
                <w:szCs w:val="16"/>
              </w:rPr>
            </w:pPr>
          </w:p>
        </w:tc>
      </w:tr>
      <w:tr w:rsidR="00E8119E" w:rsidRPr="00F03856" w14:paraId="4BC9AD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3AAFC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76DEC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4E596F" w14:textId="77777777" w:rsidR="00E8119E" w:rsidRPr="00F03856" w:rsidRDefault="00E8119E" w:rsidP="00747176">
            <w:pPr>
              <w:rPr>
                <w:rFonts w:eastAsiaTheme="minorHAnsi" w:cs="Arial"/>
                <w:color w:val="000000" w:themeColor="text1"/>
                <w:sz w:val="16"/>
                <w:szCs w:val="16"/>
              </w:rPr>
            </w:pPr>
          </w:p>
        </w:tc>
      </w:tr>
      <w:tr w:rsidR="00E8119E" w:rsidRPr="00F03856" w14:paraId="17B133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17873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ABB8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D8A14F" w14:textId="77777777" w:rsidR="00E8119E" w:rsidRPr="00F03856" w:rsidRDefault="00E8119E" w:rsidP="00747176">
            <w:pPr>
              <w:rPr>
                <w:rFonts w:eastAsiaTheme="minorHAnsi" w:cs="Arial"/>
                <w:color w:val="000000" w:themeColor="text1"/>
                <w:sz w:val="16"/>
                <w:szCs w:val="16"/>
              </w:rPr>
            </w:pPr>
          </w:p>
        </w:tc>
      </w:tr>
      <w:tr w:rsidR="00E8119E" w:rsidRPr="00F03856" w14:paraId="120B43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018F3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E0CC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041E4D" w14:textId="77777777" w:rsidR="00E8119E" w:rsidRPr="00F03856" w:rsidRDefault="00E8119E" w:rsidP="00747176">
            <w:pPr>
              <w:rPr>
                <w:rFonts w:eastAsiaTheme="minorHAnsi" w:cs="Arial"/>
                <w:color w:val="000000" w:themeColor="text1"/>
                <w:sz w:val="16"/>
                <w:szCs w:val="16"/>
              </w:rPr>
            </w:pPr>
          </w:p>
        </w:tc>
      </w:tr>
      <w:tr w:rsidR="00E8119E" w:rsidRPr="00F03856" w14:paraId="26A29C3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2FCCD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D2262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0E7C0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B94540" w14:textId="77777777" w:rsidR="00E8119E" w:rsidRPr="001B386B" w:rsidRDefault="00E8119E" w:rsidP="00747176">
            <w:pPr>
              <w:rPr>
                <w:rFonts w:eastAsiaTheme="minorHAnsi" w:cs="Arial"/>
                <w:color w:val="000000" w:themeColor="text1"/>
                <w:sz w:val="4"/>
                <w:szCs w:val="4"/>
              </w:rPr>
            </w:pPr>
          </w:p>
        </w:tc>
      </w:tr>
      <w:tr w:rsidR="00E8119E" w:rsidRPr="00F03856" w14:paraId="0CFD60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50B0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9F07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FA14D0" w14:textId="77777777" w:rsidR="00E5533B" w:rsidRDefault="00E5533B"/>
        </w:tc>
      </w:tr>
      <w:tr w:rsidR="00E8119E" w:rsidRPr="00F03856" w14:paraId="1849FB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655E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E7CC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9500BC" w14:textId="77777777" w:rsidR="00E5533B" w:rsidRDefault="00E5533B"/>
        </w:tc>
      </w:tr>
      <w:tr w:rsidR="00E8119E" w:rsidRPr="00F03856" w14:paraId="063B85B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44F09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CFE2C6" w14:textId="77777777" w:rsidR="00E8119E" w:rsidRPr="00F03856" w:rsidRDefault="00E8119E" w:rsidP="00747176">
            <w:pPr>
              <w:rPr>
                <w:rFonts w:eastAsiaTheme="minorHAnsi" w:cs="Arial"/>
                <w:color w:val="000000" w:themeColor="text1"/>
                <w:sz w:val="16"/>
                <w:szCs w:val="16"/>
              </w:rPr>
            </w:pPr>
          </w:p>
        </w:tc>
      </w:tr>
    </w:tbl>
    <w:p w14:paraId="3484C73F" w14:textId="77777777" w:rsidR="00E8119E" w:rsidRDefault="00E8119E" w:rsidP="00E8119E">
      <w:pPr>
        <w:pStyle w:val="Caption"/>
        <w:rPr>
          <w:lang w:val="en-GB"/>
        </w:rPr>
      </w:pPr>
      <w:r w:rsidRPr="00702453">
        <w:t xml:space="preserve">Table: </w:t>
      </w:r>
      <w:r>
        <w:t xml:space="preserve">Encoding Details of </w:t>
      </w:r>
      <w:r w:rsidRPr="004521EB">
        <w:rPr>
          <w:lang w:val="en-GB"/>
        </w:rPr>
        <w:t>SEAT_MASSAGE</w:t>
      </w:r>
    </w:p>
    <w:p w14:paraId="64DC7D99" w14:textId="77777777" w:rsidR="00495854" w:rsidRPr="00495854" w:rsidRDefault="00495854" w:rsidP="00495854">
      <w:pPr>
        <w:rPr>
          <w:lang w:val="en-GB"/>
        </w:rPr>
      </w:pPr>
    </w:p>
    <w:p w14:paraId="79CB3BE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SEAT_MOVEMENT_LOCKOUT_STATUS</w:t>
      </w:r>
    </w:p>
    <w:p w14:paraId="04C53D20" w14:textId="77777777" w:rsidR="00B442FD" w:rsidRDefault="00B442FD" w:rsidP="00B442FD">
      <w:pPr>
        <w:rPr>
          <w:rFonts w:cs="Arial"/>
        </w:rPr>
      </w:pPr>
    </w:p>
    <w:p w14:paraId="1DC6970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251167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9C5C9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7996C3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D965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2631CA" w14:textId="77777777" w:rsidR="00E8119E" w:rsidRPr="00F03856" w:rsidRDefault="00E8119E" w:rsidP="00747176">
            <w:pPr>
              <w:rPr>
                <w:rFonts w:eastAsiaTheme="minorHAnsi" w:cs="Arial"/>
                <w:color w:val="000000" w:themeColor="text1"/>
                <w:sz w:val="16"/>
                <w:szCs w:val="16"/>
              </w:rPr>
            </w:pPr>
          </w:p>
        </w:tc>
      </w:tr>
      <w:tr w:rsidR="00E8119E" w:rsidRPr="00F03856" w14:paraId="5CBCA4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84F8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6F44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B07D1E" w14:textId="77777777" w:rsidR="00E8119E" w:rsidRPr="00F03856" w:rsidRDefault="00E8119E" w:rsidP="00747176">
            <w:pPr>
              <w:rPr>
                <w:rFonts w:eastAsiaTheme="minorHAnsi" w:cs="Arial"/>
                <w:color w:val="000000" w:themeColor="text1"/>
                <w:sz w:val="16"/>
                <w:szCs w:val="16"/>
              </w:rPr>
            </w:pPr>
          </w:p>
        </w:tc>
      </w:tr>
      <w:tr w:rsidR="00E8119E" w:rsidRPr="00F03856" w14:paraId="6996E5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F7942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FBA43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D88C9B" w14:textId="77777777" w:rsidR="00E8119E" w:rsidRPr="00F03856" w:rsidRDefault="00E8119E" w:rsidP="00747176">
            <w:pPr>
              <w:rPr>
                <w:rFonts w:eastAsiaTheme="minorHAnsi" w:cs="Arial"/>
                <w:color w:val="000000" w:themeColor="text1"/>
                <w:sz w:val="16"/>
                <w:szCs w:val="16"/>
              </w:rPr>
            </w:pPr>
          </w:p>
        </w:tc>
      </w:tr>
      <w:tr w:rsidR="00E8119E" w:rsidRPr="00F03856" w14:paraId="61F125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DE469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47F0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F13E56" w14:textId="77777777" w:rsidR="00E8119E" w:rsidRPr="00F03856" w:rsidRDefault="00E8119E" w:rsidP="00747176">
            <w:pPr>
              <w:rPr>
                <w:rFonts w:eastAsiaTheme="minorHAnsi" w:cs="Arial"/>
                <w:color w:val="000000" w:themeColor="text1"/>
                <w:sz w:val="16"/>
                <w:szCs w:val="16"/>
              </w:rPr>
            </w:pPr>
          </w:p>
        </w:tc>
      </w:tr>
      <w:tr w:rsidR="00E8119E" w:rsidRPr="00F03856" w14:paraId="72BE71C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29820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6E451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5DA1F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21BE21E" w14:textId="77777777" w:rsidR="00E8119E" w:rsidRPr="001B386B" w:rsidRDefault="00E8119E" w:rsidP="00747176">
            <w:pPr>
              <w:rPr>
                <w:rFonts w:eastAsiaTheme="minorHAnsi" w:cs="Arial"/>
                <w:color w:val="000000" w:themeColor="text1"/>
                <w:sz w:val="4"/>
                <w:szCs w:val="4"/>
              </w:rPr>
            </w:pPr>
          </w:p>
        </w:tc>
      </w:tr>
      <w:tr w:rsidR="00E8119E" w:rsidRPr="00F03856" w14:paraId="743580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F30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81CB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72EE87" w14:textId="77777777" w:rsidR="00E5533B" w:rsidRDefault="00E5533B"/>
        </w:tc>
      </w:tr>
      <w:tr w:rsidR="00E8119E" w:rsidRPr="00F03856" w14:paraId="2A3F4D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7FE4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69E2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18248F" w14:textId="77777777" w:rsidR="00E5533B" w:rsidRDefault="00E5533B"/>
        </w:tc>
      </w:tr>
      <w:tr w:rsidR="00E8119E" w:rsidRPr="00F03856" w14:paraId="632B90D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9A7E1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E4D0D1" w14:textId="77777777" w:rsidR="00E8119E" w:rsidRPr="00F03856" w:rsidRDefault="00E8119E" w:rsidP="00747176">
            <w:pPr>
              <w:rPr>
                <w:rFonts w:eastAsiaTheme="minorHAnsi" w:cs="Arial"/>
                <w:color w:val="000000" w:themeColor="text1"/>
                <w:sz w:val="16"/>
                <w:szCs w:val="16"/>
              </w:rPr>
            </w:pPr>
          </w:p>
        </w:tc>
      </w:tr>
    </w:tbl>
    <w:p w14:paraId="196009FB" w14:textId="77777777" w:rsidR="00E8119E" w:rsidRDefault="00E8119E" w:rsidP="00E8119E">
      <w:pPr>
        <w:pStyle w:val="Caption"/>
        <w:rPr>
          <w:lang w:val="en-GB"/>
        </w:rPr>
      </w:pPr>
      <w:r w:rsidRPr="00702453">
        <w:t xml:space="preserve">Table: </w:t>
      </w:r>
      <w:r>
        <w:t xml:space="preserve">Encoding Details of </w:t>
      </w:r>
      <w:r w:rsidRPr="004521EB">
        <w:rPr>
          <w:lang w:val="en-GB"/>
        </w:rPr>
        <w:t>SEAT_MOVEMENT_LOCKOUT_STATUS</w:t>
      </w:r>
    </w:p>
    <w:p w14:paraId="146BAA6B" w14:textId="77777777" w:rsidR="00495854" w:rsidRPr="00495854" w:rsidRDefault="00495854" w:rsidP="00495854">
      <w:pPr>
        <w:rPr>
          <w:lang w:val="en-GB"/>
        </w:rPr>
      </w:pPr>
    </w:p>
    <w:p w14:paraId="0175823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HMI_Feedback</w:t>
      </w:r>
    </w:p>
    <w:p w14:paraId="14126748" w14:textId="77777777" w:rsidR="00B442FD" w:rsidRDefault="00B442FD" w:rsidP="00B442FD">
      <w:pPr>
        <w:rPr>
          <w:rFonts w:cs="Arial"/>
        </w:rPr>
      </w:pPr>
      <w:r>
        <w:rPr>
          <w:rFonts w:cs="Arial"/>
        </w:rPr>
        <w:t>"HMI_Feedback" signal display HMI feedback via Sub-Signals;"URCDisplayStatus ","URCConnectionStatus”,  "InhibitSettings“, “UserLeaveVehicle”, “ConnectedSeaID”</w:t>
      </w:r>
    </w:p>
    <w:p w14:paraId="2110F812" w14:textId="77777777" w:rsidR="00B442FD" w:rsidRDefault="00B442FD" w:rsidP="00B442FD">
      <w:pPr>
        <w:rPr>
          <w:rFonts w:cs="Arial"/>
        </w:rPr>
      </w:pPr>
    </w:p>
    <w:p w14:paraId="2309916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487E91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1B3FB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675EC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AACE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FD4E9" w14:textId="77777777" w:rsidR="00E8119E" w:rsidRPr="00F03856" w:rsidRDefault="00E8119E" w:rsidP="00747176">
            <w:pPr>
              <w:rPr>
                <w:rFonts w:eastAsiaTheme="minorHAnsi" w:cs="Arial"/>
                <w:color w:val="000000" w:themeColor="text1"/>
                <w:sz w:val="16"/>
                <w:szCs w:val="16"/>
              </w:rPr>
            </w:pPr>
          </w:p>
        </w:tc>
      </w:tr>
      <w:tr w:rsidR="00E8119E" w:rsidRPr="00F03856" w14:paraId="75A6D5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5767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9E70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554E3A" w14:textId="77777777" w:rsidR="00E8119E" w:rsidRPr="00F03856" w:rsidRDefault="00E8119E" w:rsidP="00747176">
            <w:pPr>
              <w:rPr>
                <w:rFonts w:eastAsiaTheme="minorHAnsi" w:cs="Arial"/>
                <w:color w:val="000000" w:themeColor="text1"/>
                <w:sz w:val="16"/>
                <w:szCs w:val="16"/>
              </w:rPr>
            </w:pPr>
          </w:p>
        </w:tc>
      </w:tr>
      <w:tr w:rsidR="00E8119E" w:rsidRPr="00F03856" w14:paraId="33D55E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57501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A8DF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9798FF" w14:textId="77777777" w:rsidR="00E8119E" w:rsidRPr="00F03856" w:rsidRDefault="00E8119E" w:rsidP="00747176">
            <w:pPr>
              <w:rPr>
                <w:rFonts w:eastAsiaTheme="minorHAnsi" w:cs="Arial"/>
                <w:color w:val="000000" w:themeColor="text1"/>
                <w:sz w:val="16"/>
                <w:szCs w:val="16"/>
              </w:rPr>
            </w:pPr>
          </w:p>
        </w:tc>
      </w:tr>
      <w:tr w:rsidR="00E8119E" w:rsidRPr="00F03856" w14:paraId="0D5338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919C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234EB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907131" w14:textId="77777777" w:rsidR="00E8119E" w:rsidRPr="00F03856" w:rsidRDefault="00E8119E" w:rsidP="00747176">
            <w:pPr>
              <w:rPr>
                <w:rFonts w:eastAsiaTheme="minorHAnsi" w:cs="Arial"/>
                <w:color w:val="000000" w:themeColor="text1"/>
                <w:sz w:val="16"/>
                <w:szCs w:val="16"/>
              </w:rPr>
            </w:pPr>
          </w:p>
        </w:tc>
      </w:tr>
      <w:tr w:rsidR="00E8119E" w:rsidRPr="00F03856" w14:paraId="29BE631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99F6A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97694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AE02F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B4661E" w14:textId="77777777" w:rsidR="00E8119E" w:rsidRPr="001B386B" w:rsidRDefault="00E8119E" w:rsidP="00747176">
            <w:pPr>
              <w:rPr>
                <w:rFonts w:eastAsiaTheme="minorHAnsi" w:cs="Arial"/>
                <w:color w:val="000000" w:themeColor="text1"/>
                <w:sz w:val="4"/>
                <w:szCs w:val="4"/>
              </w:rPr>
            </w:pPr>
          </w:p>
        </w:tc>
      </w:tr>
      <w:tr w:rsidR="00E8119E" w:rsidRPr="00F03856" w14:paraId="797300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EB58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B57BA0"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548B5B" w14:textId="77777777" w:rsidR="00E5533B" w:rsidRDefault="00E5533B"/>
        </w:tc>
      </w:tr>
      <w:tr w:rsidR="00E8119E" w:rsidRPr="00F03856" w14:paraId="34AC47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F70F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1CD935"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C5B48C" w14:textId="77777777" w:rsidR="00E5533B" w:rsidRDefault="00E5533B"/>
        </w:tc>
      </w:tr>
      <w:tr w:rsidR="00E8119E" w:rsidRPr="00F03856" w14:paraId="1C4024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FE3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45A36C"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9B5608" w14:textId="77777777" w:rsidR="00E5533B" w:rsidRDefault="00E5533B"/>
        </w:tc>
      </w:tr>
      <w:tr w:rsidR="00E8119E" w:rsidRPr="00F03856" w14:paraId="4589CA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CC14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453663"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443AA0" w14:textId="77777777" w:rsidR="00E5533B" w:rsidRDefault="00E5533B"/>
        </w:tc>
      </w:tr>
      <w:tr w:rsidR="00E8119E" w:rsidRPr="00F03856" w14:paraId="507C5C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ED5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C57CB7"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4E576A" w14:textId="77777777" w:rsidR="00E5533B" w:rsidRDefault="00E5533B"/>
        </w:tc>
      </w:tr>
      <w:tr w:rsidR="00E8119E" w:rsidRPr="00F03856" w14:paraId="233828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BD9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E034FD"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5DB6BD" w14:textId="77777777" w:rsidR="00E5533B" w:rsidRDefault="00E5533B"/>
        </w:tc>
      </w:tr>
      <w:tr w:rsidR="00E8119E" w:rsidRPr="00F03856" w14:paraId="5CA587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8BC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EE2AE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F0C440" w14:textId="77777777" w:rsidR="00E5533B" w:rsidRDefault="00E5533B"/>
        </w:tc>
      </w:tr>
      <w:tr w:rsidR="00E8119E" w:rsidRPr="00F03856" w14:paraId="0D1B1BF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3D68C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E8B2AB" w14:textId="77777777" w:rsidR="00E8119E" w:rsidRPr="00F03856" w:rsidRDefault="00E8119E" w:rsidP="00747176">
            <w:pPr>
              <w:rPr>
                <w:rFonts w:eastAsiaTheme="minorHAnsi" w:cs="Arial"/>
                <w:color w:val="000000" w:themeColor="text1"/>
                <w:sz w:val="16"/>
                <w:szCs w:val="16"/>
              </w:rPr>
            </w:pPr>
          </w:p>
        </w:tc>
      </w:tr>
    </w:tbl>
    <w:p w14:paraId="640BD3E0" w14:textId="77777777" w:rsidR="00E8119E" w:rsidRDefault="00E8119E" w:rsidP="00E8119E">
      <w:pPr>
        <w:pStyle w:val="Caption"/>
        <w:rPr>
          <w:lang w:val="en-GB"/>
        </w:rPr>
      </w:pPr>
      <w:r w:rsidRPr="00702453">
        <w:t xml:space="preserve">Table: </w:t>
      </w:r>
      <w:r>
        <w:t xml:space="preserve">Encoding Details of </w:t>
      </w:r>
      <w:r w:rsidRPr="004521EB">
        <w:rPr>
          <w:lang w:val="en-GB"/>
        </w:rPr>
        <w:t>HMI_Feedback</w:t>
      </w:r>
    </w:p>
    <w:p w14:paraId="34CC24B9" w14:textId="77777777" w:rsidR="00495854" w:rsidRPr="00495854" w:rsidRDefault="00495854" w:rsidP="00495854">
      <w:pPr>
        <w:rPr>
          <w:lang w:val="en-GB"/>
        </w:rPr>
      </w:pPr>
    </w:p>
    <w:p w14:paraId="16A999B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SeatBackMovement </w:t>
      </w:r>
    </w:p>
    <w:p w14:paraId="037AA00E" w14:textId="77777777" w:rsidR="00B442FD" w:rsidRDefault="00B442FD" w:rsidP="00B442FD">
      <w:pPr>
        <w:rPr>
          <w:rFonts w:cs="Arial"/>
        </w:rPr>
      </w:pPr>
      <w:r>
        <w:rPr>
          <w:rFonts w:cs="Arial"/>
        </w:rPr>
        <w:t>“SeatBackMovement ” signal define seat back movement settings via BACK_RECLINE, BACK_UPPER_PIVOT, LUMBAR_MECHANICAL, LUMBAR_BLADDERS</w:t>
      </w:r>
    </w:p>
    <w:p w14:paraId="125AF0C3" w14:textId="77777777" w:rsidR="00B442FD" w:rsidRDefault="00B442FD" w:rsidP="00B442FD">
      <w:pPr>
        <w:rPr>
          <w:rFonts w:cs="Arial"/>
        </w:rPr>
      </w:pPr>
    </w:p>
    <w:p w14:paraId="45D31AB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A432B1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B5C3D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25E5C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EC7C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15914" w14:textId="77777777" w:rsidR="00E8119E" w:rsidRPr="00F03856" w:rsidRDefault="00E8119E" w:rsidP="00747176">
            <w:pPr>
              <w:rPr>
                <w:rFonts w:eastAsiaTheme="minorHAnsi" w:cs="Arial"/>
                <w:color w:val="000000" w:themeColor="text1"/>
                <w:sz w:val="16"/>
                <w:szCs w:val="16"/>
              </w:rPr>
            </w:pPr>
          </w:p>
        </w:tc>
      </w:tr>
      <w:tr w:rsidR="00E8119E" w:rsidRPr="00F03856" w14:paraId="387828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D998A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2237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D6B205" w14:textId="77777777" w:rsidR="00E8119E" w:rsidRPr="00F03856" w:rsidRDefault="00E8119E" w:rsidP="00747176">
            <w:pPr>
              <w:rPr>
                <w:rFonts w:eastAsiaTheme="minorHAnsi" w:cs="Arial"/>
                <w:color w:val="000000" w:themeColor="text1"/>
                <w:sz w:val="16"/>
                <w:szCs w:val="16"/>
              </w:rPr>
            </w:pPr>
          </w:p>
        </w:tc>
      </w:tr>
      <w:tr w:rsidR="00E8119E" w:rsidRPr="00F03856" w14:paraId="6F1383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903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A172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BA45C5" w14:textId="77777777" w:rsidR="00E8119E" w:rsidRPr="00F03856" w:rsidRDefault="00E8119E" w:rsidP="00747176">
            <w:pPr>
              <w:rPr>
                <w:rFonts w:eastAsiaTheme="minorHAnsi" w:cs="Arial"/>
                <w:color w:val="000000" w:themeColor="text1"/>
                <w:sz w:val="16"/>
                <w:szCs w:val="16"/>
              </w:rPr>
            </w:pPr>
          </w:p>
        </w:tc>
      </w:tr>
      <w:tr w:rsidR="00E8119E" w:rsidRPr="00F03856" w14:paraId="1DA82D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356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433C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85D0CC" w14:textId="77777777" w:rsidR="00E8119E" w:rsidRPr="00F03856" w:rsidRDefault="00E8119E" w:rsidP="00747176">
            <w:pPr>
              <w:rPr>
                <w:rFonts w:eastAsiaTheme="minorHAnsi" w:cs="Arial"/>
                <w:color w:val="000000" w:themeColor="text1"/>
                <w:sz w:val="16"/>
                <w:szCs w:val="16"/>
              </w:rPr>
            </w:pPr>
          </w:p>
        </w:tc>
      </w:tr>
      <w:tr w:rsidR="00E8119E" w:rsidRPr="00F03856" w14:paraId="01BB900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F3D4E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3B20B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63104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746109" w14:textId="77777777" w:rsidR="00E8119E" w:rsidRPr="001B386B" w:rsidRDefault="00E8119E" w:rsidP="00747176">
            <w:pPr>
              <w:rPr>
                <w:rFonts w:eastAsiaTheme="minorHAnsi" w:cs="Arial"/>
                <w:color w:val="000000" w:themeColor="text1"/>
                <w:sz w:val="4"/>
                <w:szCs w:val="4"/>
              </w:rPr>
            </w:pPr>
          </w:p>
        </w:tc>
      </w:tr>
      <w:tr w:rsidR="00E8119E" w:rsidRPr="00F03856" w14:paraId="345B45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913CD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D7542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BACK_RECLINE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C4436B" w14:textId="77777777" w:rsidR="00E5533B" w:rsidRDefault="00E5533B"/>
        </w:tc>
      </w:tr>
      <w:tr w:rsidR="00E8119E" w:rsidRPr="00F03856" w14:paraId="34D485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7C78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38CD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BACK_UPPER_PIVOT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3C3546" w14:textId="77777777" w:rsidR="00E5533B" w:rsidRDefault="00E5533B"/>
        </w:tc>
      </w:tr>
      <w:tr w:rsidR="00E8119E" w:rsidRPr="00F03856" w14:paraId="615389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0B21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0F65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LUMBAR_MECHANICAL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BDD9A5" w14:textId="77777777" w:rsidR="00E5533B" w:rsidRDefault="00E5533B"/>
        </w:tc>
      </w:tr>
      <w:tr w:rsidR="00E8119E" w:rsidRPr="00F03856" w14:paraId="45FF45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D579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AACFA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LUMBAR_BLADDERS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ECE44E" w14:textId="77777777" w:rsidR="00E5533B" w:rsidRDefault="00E5533B"/>
        </w:tc>
      </w:tr>
      <w:tr w:rsidR="00E8119E" w:rsidRPr="00F03856" w14:paraId="2D28878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1540D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64CD65" w14:textId="77777777" w:rsidR="00E8119E" w:rsidRPr="00F03856" w:rsidRDefault="00E8119E" w:rsidP="00747176">
            <w:pPr>
              <w:rPr>
                <w:rFonts w:eastAsiaTheme="minorHAnsi" w:cs="Arial"/>
                <w:color w:val="000000" w:themeColor="text1"/>
                <w:sz w:val="16"/>
                <w:szCs w:val="16"/>
              </w:rPr>
            </w:pPr>
          </w:p>
        </w:tc>
      </w:tr>
    </w:tbl>
    <w:p w14:paraId="06E3950B"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SeatBackMovement </w:t>
      </w:r>
    </w:p>
    <w:p w14:paraId="63D9826A" w14:textId="77777777" w:rsidR="00495854" w:rsidRPr="00495854" w:rsidRDefault="00495854" w:rsidP="00495854">
      <w:pPr>
        <w:rPr>
          <w:lang w:val="en-GB"/>
        </w:rPr>
      </w:pPr>
    </w:p>
    <w:p w14:paraId="2A6CF7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UserHMIPinConnectionAction</w:t>
      </w:r>
    </w:p>
    <w:p w14:paraId="316FE34A" w14:textId="77777777" w:rsidR="00B442FD" w:rsidRDefault="00B442FD" w:rsidP="00B442FD">
      <w:pPr>
        <w:rPr>
          <w:rFonts w:cs="Arial"/>
        </w:rPr>
      </w:pPr>
      <w:r>
        <w:rPr>
          <w:rFonts w:cs="Arial"/>
        </w:rPr>
        <w:lastRenderedPageBreak/>
        <w:t>“UserHMIPinConnectionAction” signal for the URC user to accept provided connection pin</w:t>
      </w:r>
    </w:p>
    <w:p w14:paraId="2C6F5D75" w14:textId="77777777" w:rsidR="00B442FD" w:rsidRDefault="00B442FD" w:rsidP="00B442FD">
      <w:pPr>
        <w:rPr>
          <w:rFonts w:cs="Arial"/>
        </w:rPr>
      </w:pPr>
    </w:p>
    <w:p w14:paraId="4761279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6430E0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38E71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06DE7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902A4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B1E8F7" w14:textId="77777777" w:rsidR="00E8119E" w:rsidRPr="00F03856" w:rsidRDefault="00E8119E" w:rsidP="00747176">
            <w:pPr>
              <w:rPr>
                <w:rFonts w:eastAsiaTheme="minorHAnsi" w:cs="Arial"/>
                <w:color w:val="000000" w:themeColor="text1"/>
                <w:sz w:val="16"/>
                <w:szCs w:val="16"/>
              </w:rPr>
            </w:pPr>
          </w:p>
        </w:tc>
      </w:tr>
      <w:tr w:rsidR="00E8119E" w:rsidRPr="00F03856" w14:paraId="2B3B8F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7E8C5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D9F4D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92A7C9" w14:textId="77777777" w:rsidR="00E8119E" w:rsidRPr="00F03856" w:rsidRDefault="00E8119E" w:rsidP="00747176">
            <w:pPr>
              <w:rPr>
                <w:rFonts w:eastAsiaTheme="minorHAnsi" w:cs="Arial"/>
                <w:color w:val="000000" w:themeColor="text1"/>
                <w:sz w:val="16"/>
                <w:szCs w:val="16"/>
              </w:rPr>
            </w:pPr>
          </w:p>
        </w:tc>
      </w:tr>
      <w:tr w:rsidR="00E8119E" w:rsidRPr="00F03856" w14:paraId="41C8B8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EAE48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4EA3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03688" w14:textId="77777777" w:rsidR="00E8119E" w:rsidRPr="00F03856" w:rsidRDefault="00E8119E" w:rsidP="00747176">
            <w:pPr>
              <w:rPr>
                <w:rFonts w:eastAsiaTheme="minorHAnsi" w:cs="Arial"/>
                <w:color w:val="000000" w:themeColor="text1"/>
                <w:sz w:val="16"/>
                <w:szCs w:val="16"/>
              </w:rPr>
            </w:pPr>
          </w:p>
        </w:tc>
      </w:tr>
      <w:tr w:rsidR="00E8119E" w:rsidRPr="00F03856" w14:paraId="1768E5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38FB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8C1D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FB9D4" w14:textId="77777777" w:rsidR="00E8119E" w:rsidRPr="00F03856" w:rsidRDefault="00E8119E" w:rsidP="00747176">
            <w:pPr>
              <w:rPr>
                <w:rFonts w:eastAsiaTheme="minorHAnsi" w:cs="Arial"/>
                <w:color w:val="000000" w:themeColor="text1"/>
                <w:sz w:val="16"/>
                <w:szCs w:val="16"/>
              </w:rPr>
            </w:pPr>
          </w:p>
        </w:tc>
      </w:tr>
      <w:tr w:rsidR="00E8119E" w:rsidRPr="00F03856" w14:paraId="1623017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4BEB0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838C3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EA7B1D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5E48FE" w14:textId="77777777" w:rsidR="00E8119E" w:rsidRPr="001B386B" w:rsidRDefault="00E8119E" w:rsidP="00747176">
            <w:pPr>
              <w:rPr>
                <w:rFonts w:eastAsiaTheme="minorHAnsi" w:cs="Arial"/>
                <w:color w:val="000000" w:themeColor="text1"/>
                <w:sz w:val="4"/>
                <w:szCs w:val="4"/>
              </w:rPr>
            </w:pPr>
          </w:p>
        </w:tc>
      </w:tr>
      <w:tr w:rsidR="00E8119E" w:rsidRPr="00F03856" w14:paraId="18BCB12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FC90E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505AEB" w14:textId="77777777" w:rsidR="00E8119E" w:rsidRPr="00F03856" w:rsidRDefault="00E8119E" w:rsidP="00747176">
            <w:pPr>
              <w:rPr>
                <w:rFonts w:eastAsiaTheme="minorHAnsi" w:cs="Arial"/>
                <w:color w:val="000000" w:themeColor="text1"/>
                <w:sz w:val="16"/>
                <w:szCs w:val="16"/>
              </w:rPr>
            </w:pPr>
          </w:p>
        </w:tc>
      </w:tr>
    </w:tbl>
    <w:p w14:paraId="19E4FF76" w14:textId="77777777" w:rsidR="00E8119E" w:rsidRDefault="00E8119E" w:rsidP="00E8119E">
      <w:pPr>
        <w:pStyle w:val="Caption"/>
        <w:rPr>
          <w:lang w:val="en-GB"/>
        </w:rPr>
      </w:pPr>
      <w:r w:rsidRPr="00702453">
        <w:t xml:space="preserve">Table: </w:t>
      </w:r>
      <w:r>
        <w:t xml:space="preserve">Encoding Details of </w:t>
      </w:r>
      <w:r w:rsidRPr="004521EB">
        <w:rPr>
          <w:lang w:val="en-GB"/>
        </w:rPr>
        <w:t>UserHMIPinConnectionAction</w:t>
      </w:r>
    </w:p>
    <w:p w14:paraId="012900A0" w14:textId="77777777" w:rsidR="00495854" w:rsidRPr="00495854" w:rsidRDefault="00495854" w:rsidP="00495854">
      <w:pPr>
        <w:rPr>
          <w:lang w:val="en-GB"/>
        </w:rPr>
      </w:pPr>
    </w:p>
    <w:p w14:paraId="1D09BAC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Audio_Request</w:t>
      </w:r>
    </w:p>
    <w:p w14:paraId="194FA7DC" w14:textId="77777777" w:rsidR="00B442FD" w:rsidRDefault="00B442FD" w:rsidP="00B442FD">
      <w:pPr>
        <w:rPr>
          <w:rFonts w:cs="Arial"/>
        </w:rPr>
      </w:pPr>
    </w:p>
    <w:p w14:paraId="1FE7650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460"/>
        <w:gridCol w:w="3011"/>
      </w:tblGrid>
      <w:tr w:rsidR="00E8119E" w:rsidRPr="00F03856" w14:paraId="336481D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1C4F7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208E9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0ADB3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895A92" w14:textId="77777777" w:rsidR="00E8119E" w:rsidRPr="00F03856" w:rsidRDefault="00E8119E" w:rsidP="00747176">
            <w:pPr>
              <w:rPr>
                <w:rFonts w:eastAsiaTheme="minorHAnsi" w:cs="Arial"/>
                <w:color w:val="000000" w:themeColor="text1"/>
                <w:sz w:val="16"/>
                <w:szCs w:val="16"/>
              </w:rPr>
            </w:pPr>
          </w:p>
        </w:tc>
      </w:tr>
      <w:tr w:rsidR="00E8119E" w:rsidRPr="00F03856" w14:paraId="61AB48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6A1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F2F7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1DDCC5" w14:textId="77777777" w:rsidR="00E8119E" w:rsidRPr="00F03856" w:rsidRDefault="00E8119E" w:rsidP="00747176">
            <w:pPr>
              <w:rPr>
                <w:rFonts w:eastAsiaTheme="minorHAnsi" w:cs="Arial"/>
                <w:color w:val="000000" w:themeColor="text1"/>
                <w:sz w:val="16"/>
                <w:szCs w:val="16"/>
              </w:rPr>
            </w:pPr>
          </w:p>
        </w:tc>
      </w:tr>
      <w:tr w:rsidR="00E8119E" w:rsidRPr="00F03856" w14:paraId="3AE584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12B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AFA5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BAD56" w14:textId="77777777" w:rsidR="00E8119E" w:rsidRPr="00F03856" w:rsidRDefault="00E8119E" w:rsidP="00747176">
            <w:pPr>
              <w:rPr>
                <w:rFonts w:eastAsiaTheme="minorHAnsi" w:cs="Arial"/>
                <w:color w:val="000000" w:themeColor="text1"/>
                <w:sz w:val="16"/>
                <w:szCs w:val="16"/>
              </w:rPr>
            </w:pPr>
          </w:p>
        </w:tc>
      </w:tr>
      <w:tr w:rsidR="00E8119E" w:rsidRPr="00F03856" w14:paraId="375EE6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233F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5FDC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9251F4" w14:textId="77777777" w:rsidR="00E8119E" w:rsidRPr="00F03856" w:rsidRDefault="00E8119E" w:rsidP="00747176">
            <w:pPr>
              <w:rPr>
                <w:rFonts w:eastAsiaTheme="minorHAnsi" w:cs="Arial"/>
                <w:color w:val="000000" w:themeColor="text1"/>
                <w:sz w:val="16"/>
                <w:szCs w:val="16"/>
              </w:rPr>
            </w:pPr>
          </w:p>
        </w:tc>
      </w:tr>
      <w:tr w:rsidR="00E8119E" w:rsidRPr="00F03856" w14:paraId="4BC176F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B961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E89B6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E9FB52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FF4C1F3" w14:textId="77777777" w:rsidR="00E8119E" w:rsidRPr="001B386B" w:rsidRDefault="00E8119E" w:rsidP="00747176">
            <w:pPr>
              <w:rPr>
                <w:rFonts w:eastAsiaTheme="minorHAnsi" w:cs="Arial"/>
                <w:color w:val="000000" w:themeColor="text1"/>
                <w:sz w:val="4"/>
                <w:szCs w:val="4"/>
              </w:rPr>
            </w:pPr>
          </w:p>
        </w:tc>
      </w:tr>
      <w:tr w:rsidR="00E8119E" w:rsidRPr="00F03856" w14:paraId="597D51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FEE7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0FBB8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Request_Volume_Change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990C65" w14:textId="77777777" w:rsidR="00E5533B" w:rsidRDefault="00E5533B"/>
        </w:tc>
      </w:tr>
      <w:tr w:rsidR="00E8119E" w:rsidRPr="00F03856" w14:paraId="6BFE45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BD36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DF11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Request_Source_Change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A6A46A" w14:textId="77777777" w:rsidR="00E5533B" w:rsidRDefault="00E5533B"/>
        </w:tc>
      </w:tr>
      <w:tr w:rsidR="00E8119E" w:rsidRPr="00F03856" w14:paraId="347807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B3CB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8520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Request_Seek_Change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2CB713" w14:textId="77777777" w:rsidR="00E5533B" w:rsidRDefault="00E5533B"/>
        </w:tc>
      </w:tr>
      <w:tr w:rsidR="00E8119E" w:rsidRPr="00F03856" w14:paraId="032EEA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C5A5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70C8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Request_Audio_Share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D4C8FA" w14:textId="77777777" w:rsidR="00E5533B" w:rsidRDefault="00E5533B"/>
        </w:tc>
      </w:tr>
      <w:tr w:rsidR="00E8119E" w:rsidRPr="00F03856" w14:paraId="000CC7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6F5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6561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Request_ICC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4FFF96" w14:textId="77777777" w:rsidR="00E5533B" w:rsidRDefault="00E5533B"/>
        </w:tc>
      </w:tr>
      <w:tr w:rsidR="00E8119E" w:rsidRPr="00F03856" w14:paraId="5F7EE2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499C5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FEC59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Request_DnD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EF0426" w14:textId="77777777" w:rsidR="00E5533B" w:rsidRDefault="00E5533B"/>
        </w:tc>
      </w:tr>
      <w:tr w:rsidR="00E8119E" w:rsidRPr="00F03856" w14:paraId="55F64D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C121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1DC5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Request_Zone_Volume_Change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1DF2BE" w14:textId="77777777" w:rsidR="00E5533B" w:rsidRDefault="00E5533B"/>
        </w:tc>
      </w:tr>
      <w:tr w:rsidR="00E8119E" w:rsidRPr="00F03856" w14:paraId="45DDA0E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07DF3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0C531E" w14:textId="77777777" w:rsidR="00E8119E" w:rsidRPr="00F03856" w:rsidRDefault="00E8119E" w:rsidP="00747176">
            <w:pPr>
              <w:rPr>
                <w:rFonts w:eastAsiaTheme="minorHAnsi" w:cs="Arial"/>
                <w:color w:val="000000" w:themeColor="text1"/>
                <w:sz w:val="16"/>
                <w:szCs w:val="16"/>
              </w:rPr>
            </w:pPr>
          </w:p>
        </w:tc>
      </w:tr>
    </w:tbl>
    <w:p w14:paraId="6273AE30" w14:textId="77777777" w:rsidR="00E8119E" w:rsidRDefault="00E8119E" w:rsidP="00E8119E">
      <w:pPr>
        <w:pStyle w:val="Caption"/>
        <w:rPr>
          <w:lang w:val="en-GB"/>
        </w:rPr>
      </w:pPr>
      <w:r w:rsidRPr="00702453">
        <w:t xml:space="preserve">Table: </w:t>
      </w:r>
      <w:r>
        <w:t xml:space="preserve">Encoding Details of </w:t>
      </w:r>
      <w:r w:rsidRPr="004521EB">
        <w:rPr>
          <w:lang w:val="en-GB"/>
        </w:rPr>
        <w:t>Audio_Request</w:t>
      </w:r>
    </w:p>
    <w:p w14:paraId="0AEE5E94" w14:textId="77777777" w:rsidR="00495854" w:rsidRPr="00495854" w:rsidRDefault="00495854" w:rsidP="00495854">
      <w:pPr>
        <w:rPr>
          <w:lang w:val="en-GB"/>
        </w:rPr>
      </w:pPr>
    </w:p>
    <w:p w14:paraId="75AEFFE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InhibitSettings</w:t>
      </w:r>
    </w:p>
    <w:p w14:paraId="559BF3DE" w14:textId="77777777" w:rsidR="00B442FD" w:rsidRDefault="00B442FD" w:rsidP="00B442FD">
      <w:pPr>
        <w:rPr>
          <w:rFonts w:cs="Arial"/>
        </w:rPr>
      </w:pPr>
      <w:r>
        <w:rPr>
          <w:rFonts w:cs="Arial"/>
        </w:rPr>
        <w:t>"InhibitSettings" signal  inhibit URC functionality via "InhibitFunctionality" that include "INHIBIT_LIGHTING","INHIBIT_CLIMATE"," INHIBIT_AUDIO","INHIBIT_SEATING_POSITION","NONE"</w:t>
      </w:r>
    </w:p>
    <w:p w14:paraId="5AE77944" w14:textId="77777777" w:rsidR="00B442FD" w:rsidRDefault="00B442FD" w:rsidP="00B442FD">
      <w:pPr>
        <w:rPr>
          <w:rFonts w:cs="Arial"/>
        </w:rPr>
      </w:pPr>
    </w:p>
    <w:p w14:paraId="7D241BF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3CB645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50B82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CB594A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146E1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0FECA" w14:textId="77777777" w:rsidR="00E8119E" w:rsidRPr="00F03856" w:rsidRDefault="00E8119E" w:rsidP="00747176">
            <w:pPr>
              <w:rPr>
                <w:rFonts w:eastAsiaTheme="minorHAnsi" w:cs="Arial"/>
                <w:color w:val="000000" w:themeColor="text1"/>
                <w:sz w:val="16"/>
                <w:szCs w:val="16"/>
              </w:rPr>
            </w:pPr>
          </w:p>
        </w:tc>
      </w:tr>
      <w:tr w:rsidR="00E8119E" w:rsidRPr="00F03856" w14:paraId="1B34A8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D48EE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C24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1FB5C" w14:textId="77777777" w:rsidR="00E8119E" w:rsidRPr="00F03856" w:rsidRDefault="00E8119E" w:rsidP="00747176">
            <w:pPr>
              <w:rPr>
                <w:rFonts w:eastAsiaTheme="minorHAnsi" w:cs="Arial"/>
                <w:color w:val="000000" w:themeColor="text1"/>
                <w:sz w:val="16"/>
                <w:szCs w:val="16"/>
              </w:rPr>
            </w:pPr>
          </w:p>
        </w:tc>
      </w:tr>
      <w:tr w:rsidR="00E8119E" w:rsidRPr="00F03856" w14:paraId="28AAFF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37CDC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DEA02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346AB" w14:textId="77777777" w:rsidR="00E8119E" w:rsidRPr="00F03856" w:rsidRDefault="00E8119E" w:rsidP="00747176">
            <w:pPr>
              <w:rPr>
                <w:rFonts w:eastAsiaTheme="minorHAnsi" w:cs="Arial"/>
                <w:color w:val="000000" w:themeColor="text1"/>
                <w:sz w:val="16"/>
                <w:szCs w:val="16"/>
              </w:rPr>
            </w:pPr>
          </w:p>
        </w:tc>
      </w:tr>
      <w:tr w:rsidR="00E8119E" w:rsidRPr="00F03856" w14:paraId="1DBF16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06F24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8991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94DBBF" w14:textId="77777777" w:rsidR="00E8119E" w:rsidRPr="00F03856" w:rsidRDefault="00E8119E" w:rsidP="00747176">
            <w:pPr>
              <w:rPr>
                <w:rFonts w:eastAsiaTheme="minorHAnsi" w:cs="Arial"/>
                <w:color w:val="000000" w:themeColor="text1"/>
                <w:sz w:val="16"/>
                <w:szCs w:val="16"/>
              </w:rPr>
            </w:pPr>
          </w:p>
        </w:tc>
      </w:tr>
      <w:tr w:rsidR="00E8119E" w:rsidRPr="00F03856" w14:paraId="3E92D2E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CD92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6D6BA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BC73B4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393429" w14:textId="77777777" w:rsidR="00E8119E" w:rsidRPr="001B386B" w:rsidRDefault="00E8119E" w:rsidP="00747176">
            <w:pPr>
              <w:rPr>
                <w:rFonts w:eastAsiaTheme="minorHAnsi" w:cs="Arial"/>
                <w:color w:val="000000" w:themeColor="text1"/>
                <w:sz w:val="4"/>
                <w:szCs w:val="4"/>
              </w:rPr>
            </w:pPr>
          </w:p>
        </w:tc>
      </w:tr>
      <w:tr w:rsidR="00E8119E" w:rsidRPr="00F03856" w14:paraId="2E678B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B293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C8178D"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3C6E7D" w14:textId="77777777" w:rsidR="00E5533B" w:rsidRDefault="00E5533B"/>
        </w:tc>
      </w:tr>
      <w:tr w:rsidR="00E8119E" w:rsidRPr="00F03856" w14:paraId="6C09440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58C7C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F58C04" w14:textId="77777777" w:rsidR="00E8119E" w:rsidRPr="00F03856" w:rsidRDefault="00E8119E" w:rsidP="00747176">
            <w:pPr>
              <w:rPr>
                <w:rFonts w:eastAsiaTheme="minorHAnsi" w:cs="Arial"/>
                <w:color w:val="000000" w:themeColor="text1"/>
                <w:sz w:val="16"/>
                <w:szCs w:val="16"/>
              </w:rPr>
            </w:pPr>
          </w:p>
        </w:tc>
      </w:tr>
    </w:tbl>
    <w:p w14:paraId="3A849551" w14:textId="77777777" w:rsidR="00E8119E" w:rsidRDefault="00E8119E" w:rsidP="00E8119E">
      <w:pPr>
        <w:pStyle w:val="Caption"/>
        <w:rPr>
          <w:lang w:val="en-GB"/>
        </w:rPr>
      </w:pPr>
      <w:r w:rsidRPr="00702453">
        <w:t xml:space="preserve">Table: </w:t>
      </w:r>
      <w:r>
        <w:t xml:space="preserve">Encoding Details of </w:t>
      </w:r>
      <w:r w:rsidRPr="004521EB">
        <w:rPr>
          <w:lang w:val="en-GB"/>
        </w:rPr>
        <w:t>InhibitSettings</w:t>
      </w:r>
    </w:p>
    <w:p w14:paraId="0B61222A" w14:textId="77777777" w:rsidR="00495854" w:rsidRPr="00495854" w:rsidRDefault="00495854" w:rsidP="00495854">
      <w:pPr>
        <w:rPr>
          <w:lang w:val="en-GB"/>
        </w:rPr>
      </w:pPr>
    </w:p>
    <w:p w14:paraId="286861A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SeatAudioSettings</w:t>
      </w:r>
    </w:p>
    <w:p w14:paraId="47770694" w14:textId="77777777" w:rsidR="00B442FD" w:rsidRDefault="00B442FD" w:rsidP="00B442FD">
      <w:pPr>
        <w:rPr>
          <w:rFonts w:cs="Arial"/>
        </w:rPr>
      </w:pPr>
      <w:r>
        <w:rPr>
          <w:rFonts w:cs="Arial"/>
        </w:rPr>
        <w:t>SeatAudioSettings" signal identify; seat Audio settings via Sub-signal "SeatAudioLevelPercent</w:t>
      </w:r>
    </w:p>
    <w:p w14:paraId="3C443D79" w14:textId="77777777" w:rsidR="00B442FD" w:rsidRDefault="00B442FD" w:rsidP="00B442FD">
      <w:pPr>
        <w:rPr>
          <w:rFonts w:cs="Arial"/>
        </w:rPr>
      </w:pPr>
      <w:r>
        <w:rPr>
          <w:rFonts w:cs="Arial"/>
        </w:rPr>
        <w:t>" that specify audio volume levels through "0_PERCENT, 10_ PERCENT</w:t>
      </w:r>
    </w:p>
    <w:p w14:paraId="20F71F67" w14:textId="77777777" w:rsidR="00B442FD" w:rsidRDefault="00B442FD" w:rsidP="00B442FD">
      <w:pPr>
        <w:rPr>
          <w:rFonts w:cs="Arial"/>
        </w:rPr>
      </w:pPr>
      <w:r>
        <w:rPr>
          <w:rFonts w:cs="Arial"/>
        </w:rPr>
        <w:lastRenderedPageBreak/>
        <w:t>, ….100_PERCENT" and sub-signal SeatAudioActions</w:t>
      </w:r>
    </w:p>
    <w:p w14:paraId="437C8118" w14:textId="77777777" w:rsidR="00B442FD" w:rsidRDefault="00B442FD" w:rsidP="00B442FD">
      <w:pPr>
        <w:rPr>
          <w:rFonts w:cs="Arial"/>
        </w:rPr>
      </w:pPr>
    </w:p>
    <w:p w14:paraId="1A7144E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82883A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6DC4F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2ADA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1404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1550C" w14:textId="77777777" w:rsidR="00E8119E" w:rsidRPr="00F03856" w:rsidRDefault="00E8119E" w:rsidP="00747176">
            <w:pPr>
              <w:rPr>
                <w:rFonts w:eastAsiaTheme="minorHAnsi" w:cs="Arial"/>
                <w:color w:val="000000" w:themeColor="text1"/>
                <w:sz w:val="16"/>
                <w:szCs w:val="16"/>
              </w:rPr>
            </w:pPr>
          </w:p>
        </w:tc>
      </w:tr>
      <w:tr w:rsidR="00E8119E" w:rsidRPr="00F03856" w14:paraId="6828A9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50674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6EA0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9DFE12" w14:textId="77777777" w:rsidR="00E8119E" w:rsidRPr="00F03856" w:rsidRDefault="00E8119E" w:rsidP="00747176">
            <w:pPr>
              <w:rPr>
                <w:rFonts w:eastAsiaTheme="minorHAnsi" w:cs="Arial"/>
                <w:color w:val="000000" w:themeColor="text1"/>
                <w:sz w:val="16"/>
                <w:szCs w:val="16"/>
              </w:rPr>
            </w:pPr>
          </w:p>
        </w:tc>
      </w:tr>
      <w:tr w:rsidR="00E8119E" w:rsidRPr="00F03856" w14:paraId="364D62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0E4A9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5164F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9B425B" w14:textId="77777777" w:rsidR="00E8119E" w:rsidRPr="00F03856" w:rsidRDefault="00E8119E" w:rsidP="00747176">
            <w:pPr>
              <w:rPr>
                <w:rFonts w:eastAsiaTheme="minorHAnsi" w:cs="Arial"/>
                <w:color w:val="000000" w:themeColor="text1"/>
                <w:sz w:val="16"/>
                <w:szCs w:val="16"/>
              </w:rPr>
            </w:pPr>
          </w:p>
        </w:tc>
      </w:tr>
      <w:tr w:rsidR="00E8119E" w:rsidRPr="00F03856" w14:paraId="0FC773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D4C9E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51DA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4247C0" w14:textId="77777777" w:rsidR="00E8119E" w:rsidRPr="00F03856" w:rsidRDefault="00E8119E" w:rsidP="00747176">
            <w:pPr>
              <w:rPr>
                <w:rFonts w:eastAsiaTheme="minorHAnsi" w:cs="Arial"/>
                <w:color w:val="000000" w:themeColor="text1"/>
                <w:sz w:val="16"/>
                <w:szCs w:val="16"/>
              </w:rPr>
            </w:pPr>
          </w:p>
        </w:tc>
      </w:tr>
      <w:tr w:rsidR="00E8119E" w:rsidRPr="00F03856" w14:paraId="13184D7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A9E50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C35B5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A92E0F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CCE921" w14:textId="77777777" w:rsidR="00E8119E" w:rsidRPr="001B386B" w:rsidRDefault="00E8119E" w:rsidP="00747176">
            <w:pPr>
              <w:rPr>
                <w:rFonts w:eastAsiaTheme="minorHAnsi" w:cs="Arial"/>
                <w:color w:val="000000" w:themeColor="text1"/>
                <w:sz w:val="4"/>
                <w:szCs w:val="4"/>
              </w:rPr>
            </w:pPr>
          </w:p>
        </w:tc>
      </w:tr>
      <w:tr w:rsidR="00E8119E" w:rsidRPr="00F03856" w14:paraId="38A0A1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6083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AA6AEF"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D53009" w14:textId="77777777" w:rsidR="00E5533B" w:rsidRDefault="00E5533B"/>
        </w:tc>
      </w:tr>
      <w:tr w:rsidR="00E8119E" w:rsidRPr="00F03856" w14:paraId="0A08E9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64BD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C4040D"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DC0717" w14:textId="77777777" w:rsidR="00E5533B" w:rsidRDefault="00E5533B"/>
        </w:tc>
      </w:tr>
      <w:tr w:rsidR="00E8119E" w:rsidRPr="00F03856" w14:paraId="2C801A2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E64BE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F992C3" w14:textId="77777777" w:rsidR="00E8119E" w:rsidRPr="00F03856" w:rsidRDefault="00E8119E" w:rsidP="00747176">
            <w:pPr>
              <w:rPr>
                <w:rFonts w:eastAsiaTheme="minorHAnsi" w:cs="Arial"/>
                <w:color w:val="000000" w:themeColor="text1"/>
                <w:sz w:val="16"/>
                <w:szCs w:val="16"/>
              </w:rPr>
            </w:pPr>
          </w:p>
        </w:tc>
      </w:tr>
    </w:tbl>
    <w:p w14:paraId="49775548" w14:textId="77777777" w:rsidR="00E8119E" w:rsidRDefault="00E8119E" w:rsidP="00E8119E">
      <w:pPr>
        <w:pStyle w:val="Caption"/>
        <w:rPr>
          <w:lang w:val="en-GB"/>
        </w:rPr>
      </w:pPr>
      <w:r w:rsidRPr="00702453">
        <w:t xml:space="preserve">Table: </w:t>
      </w:r>
      <w:r>
        <w:t xml:space="preserve">Encoding Details of </w:t>
      </w:r>
      <w:r w:rsidRPr="004521EB">
        <w:rPr>
          <w:lang w:val="en-GB"/>
        </w:rPr>
        <w:t>SeatAudioSettings</w:t>
      </w:r>
    </w:p>
    <w:p w14:paraId="020F7736" w14:textId="77777777" w:rsidR="00495854" w:rsidRPr="00495854" w:rsidRDefault="00495854" w:rsidP="00495854">
      <w:pPr>
        <w:rPr>
          <w:lang w:val="en-GB"/>
        </w:rPr>
      </w:pPr>
    </w:p>
    <w:p w14:paraId="265D14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LockoutFunctionality</w:t>
      </w:r>
    </w:p>
    <w:p w14:paraId="5BD92035" w14:textId="77777777" w:rsidR="00B442FD" w:rsidRDefault="00B442FD" w:rsidP="00B442FD">
      <w:pPr>
        <w:rPr>
          <w:rFonts w:cs="Arial"/>
        </w:rPr>
      </w:pPr>
      <w:r>
        <w:rPr>
          <w:rFonts w:cs="Arial"/>
        </w:rPr>
        <w:t xml:space="preserve">“LockoutFunctionality” signal contains 8 sub signal (1) INTERIOR_LIGHTING_LOCKOUT_STATUS , </w:t>
      </w:r>
    </w:p>
    <w:p w14:paraId="33B57E47" w14:textId="77777777" w:rsidR="00B442FD" w:rsidRDefault="00B442FD" w:rsidP="00B442FD">
      <w:pPr>
        <w:rPr>
          <w:rFonts w:cs="Arial"/>
        </w:rPr>
      </w:pPr>
      <w:r>
        <w:rPr>
          <w:rFonts w:cs="Arial"/>
        </w:rPr>
        <w:t>(2) GLOBAL_AUDIO_LOCKOUT_STATUS, (3) ZONE_SEAT_AUDIO_LOCKOUT_STATUS,</w:t>
      </w:r>
    </w:p>
    <w:p w14:paraId="54BA2848" w14:textId="77777777" w:rsidR="00B442FD" w:rsidRDefault="00B442FD" w:rsidP="00B442FD">
      <w:pPr>
        <w:rPr>
          <w:rFonts w:cs="Arial"/>
        </w:rPr>
      </w:pPr>
      <w:r>
        <w:rPr>
          <w:rFonts w:cs="Arial"/>
        </w:rPr>
        <w:t>(4) SEAT_CLIMATE_LOCKOUT_STATUS, (5) SEAT_MOVEMENT_LOCKOUT_STATUS,</w:t>
      </w:r>
    </w:p>
    <w:p w14:paraId="04A83EBB" w14:textId="77777777" w:rsidR="00B442FD" w:rsidRDefault="00B442FD" w:rsidP="00B442FD">
      <w:pPr>
        <w:rPr>
          <w:rFonts w:cs="Arial"/>
        </w:rPr>
      </w:pPr>
      <w:r>
        <w:rPr>
          <w:rFonts w:cs="Arial"/>
        </w:rPr>
        <w:t>(6) SEAT_MASSAGE_LOCKOUT_STATUS, (7) DIGITAL_SHADE_LOCKOUT_STATUS,</w:t>
      </w:r>
    </w:p>
    <w:p w14:paraId="457B46FA" w14:textId="77777777" w:rsidR="00B442FD" w:rsidRDefault="00B442FD" w:rsidP="00B442FD">
      <w:pPr>
        <w:rPr>
          <w:rFonts w:cs="Arial"/>
        </w:rPr>
      </w:pPr>
      <w:r>
        <w:rPr>
          <w:rFonts w:cs="Arial"/>
        </w:rPr>
        <w:t>(8) ALL_FUNCTIONS_LOCKOUT_STATUS.  Each sub signal indicate the lockout functionality status via LOCKED  or NOT_LOCKED</w:t>
      </w:r>
    </w:p>
    <w:p w14:paraId="255EC3C2" w14:textId="77777777" w:rsidR="00B442FD" w:rsidRDefault="00B442FD" w:rsidP="00B442FD">
      <w:pPr>
        <w:rPr>
          <w:rFonts w:cs="Arial"/>
        </w:rPr>
      </w:pPr>
    </w:p>
    <w:p w14:paraId="3F88A24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84D014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C6252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8B4AB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BD2AC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1E591A" w14:textId="77777777" w:rsidR="00E8119E" w:rsidRPr="00F03856" w:rsidRDefault="00E8119E" w:rsidP="00747176">
            <w:pPr>
              <w:rPr>
                <w:rFonts w:eastAsiaTheme="minorHAnsi" w:cs="Arial"/>
                <w:color w:val="000000" w:themeColor="text1"/>
                <w:sz w:val="16"/>
                <w:szCs w:val="16"/>
              </w:rPr>
            </w:pPr>
          </w:p>
        </w:tc>
      </w:tr>
      <w:tr w:rsidR="00E8119E" w:rsidRPr="00F03856" w14:paraId="0C786D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35E70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ED4EF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FB159A" w14:textId="77777777" w:rsidR="00E8119E" w:rsidRPr="00F03856" w:rsidRDefault="00E8119E" w:rsidP="00747176">
            <w:pPr>
              <w:rPr>
                <w:rFonts w:eastAsiaTheme="minorHAnsi" w:cs="Arial"/>
                <w:color w:val="000000" w:themeColor="text1"/>
                <w:sz w:val="16"/>
                <w:szCs w:val="16"/>
              </w:rPr>
            </w:pPr>
          </w:p>
        </w:tc>
      </w:tr>
      <w:tr w:rsidR="00E8119E" w:rsidRPr="00F03856" w14:paraId="603D77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0B60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77FC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8A34D" w14:textId="77777777" w:rsidR="00E8119E" w:rsidRPr="00F03856" w:rsidRDefault="00E8119E" w:rsidP="00747176">
            <w:pPr>
              <w:rPr>
                <w:rFonts w:eastAsiaTheme="minorHAnsi" w:cs="Arial"/>
                <w:color w:val="000000" w:themeColor="text1"/>
                <w:sz w:val="16"/>
                <w:szCs w:val="16"/>
              </w:rPr>
            </w:pPr>
          </w:p>
        </w:tc>
      </w:tr>
      <w:tr w:rsidR="00E8119E" w:rsidRPr="00F03856" w14:paraId="129DFB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1EC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6841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A8825D" w14:textId="77777777" w:rsidR="00E8119E" w:rsidRPr="00F03856" w:rsidRDefault="00E8119E" w:rsidP="00747176">
            <w:pPr>
              <w:rPr>
                <w:rFonts w:eastAsiaTheme="minorHAnsi" w:cs="Arial"/>
                <w:color w:val="000000" w:themeColor="text1"/>
                <w:sz w:val="16"/>
                <w:szCs w:val="16"/>
              </w:rPr>
            </w:pPr>
          </w:p>
        </w:tc>
      </w:tr>
      <w:tr w:rsidR="00E8119E" w:rsidRPr="00F03856" w14:paraId="0E518A9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BBF14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2431B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95370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46C6AFF" w14:textId="77777777" w:rsidR="00E8119E" w:rsidRPr="001B386B" w:rsidRDefault="00E8119E" w:rsidP="00747176">
            <w:pPr>
              <w:rPr>
                <w:rFonts w:eastAsiaTheme="minorHAnsi" w:cs="Arial"/>
                <w:color w:val="000000" w:themeColor="text1"/>
                <w:sz w:val="4"/>
                <w:szCs w:val="4"/>
              </w:rPr>
            </w:pPr>
          </w:p>
        </w:tc>
      </w:tr>
      <w:tr w:rsidR="00E8119E" w:rsidRPr="00F03856" w14:paraId="6723A4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3F51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293225"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7582B1" w14:textId="77777777" w:rsidR="00E5533B" w:rsidRDefault="00E5533B"/>
        </w:tc>
      </w:tr>
      <w:tr w:rsidR="00E8119E" w:rsidRPr="00F03856" w14:paraId="7DD732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6CB6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B265AF"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F3BE46" w14:textId="77777777" w:rsidR="00E5533B" w:rsidRDefault="00E5533B"/>
        </w:tc>
      </w:tr>
      <w:tr w:rsidR="00E8119E" w:rsidRPr="00F03856" w14:paraId="06D79E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C41B1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4F311E"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1C32D9" w14:textId="77777777" w:rsidR="00E5533B" w:rsidRDefault="00E5533B"/>
        </w:tc>
      </w:tr>
      <w:tr w:rsidR="00E8119E" w:rsidRPr="00F03856" w14:paraId="167F6D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F01A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2773C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916292" w14:textId="77777777" w:rsidR="00E5533B" w:rsidRDefault="00E5533B"/>
        </w:tc>
      </w:tr>
      <w:tr w:rsidR="00E8119E" w:rsidRPr="00F03856" w14:paraId="6964C1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9CA2B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1BCE73"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CC0EE9" w14:textId="77777777" w:rsidR="00E5533B" w:rsidRDefault="00E5533B"/>
        </w:tc>
      </w:tr>
      <w:tr w:rsidR="00E8119E" w:rsidRPr="00F03856" w14:paraId="6B2733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5304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DDEC31"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BAF3C9" w14:textId="77777777" w:rsidR="00E5533B" w:rsidRDefault="00E5533B"/>
        </w:tc>
      </w:tr>
      <w:tr w:rsidR="00E8119E" w:rsidRPr="00F03856" w14:paraId="256E3E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F521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19B082"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9529B7" w14:textId="77777777" w:rsidR="00E5533B" w:rsidRDefault="00E5533B"/>
        </w:tc>
      </w:tr>
      <w:tr w:rsidR="00E8119E" w:rsidRPr="00F03856" w14:paraId="42524D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4F5A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4462C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8EE0C8" w14:textId="77777777" w:rsidR="00E5533B" w:rsidRDefault="00E5533B"/>
        </w:tc>
      </w:tr>
      <w:tr w:rsidR="00E8119E" w:rsidRPr="00F03856" w14:paraId="7EBBA80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6475E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0BCCC7" w14:textId="77777777" w:rsidR="00E8119E" w:rsidRPr="00F03856" w:rsidRDefault="00E8119E" w:rsidP="00747176">
            <w:pPr>
              <w:rPr>
                <w:rFonts w:eastAsiaTheme="minorHAnsi" w:cs="Arial"/>
                <w:color w:val="000000" w:themeColor="text1"/>
                <w:sz w:val="16"/>
                <w:szCs w:val="16"/>
              </w:rPr>
            </w:pPr>
          </w:p>
        </w:tc>
      </w:tr>
    </w:tbl>
    <w:p w14:paraId="002B4961" w14:textId="77777777" w:rsidR="00E8119E" w:rsidRDefault="00E8119E" w:rsidP="00E8119E">
      <w:pPr>
        <w:pStyle w:val="Caption"/>
        <w:rPr>
          <w:lang w:val="en-GB"/>
        </w:rPr>
      </w:pPr>
      <w:r w:rsidRPr="00702453">
        <w:t xml:space="preserve">Table: </w:t>
      </w:r>
      <w:r>
        <w:t xml:space="preserve">Encoding Details of </w:t>
      </w:r>
      <w:r w:rsidRPr="004521EB">
        <w:rPr>
          <w:lang w:val="en-GB"/>
        </w:rPr>
        <w:t>LockoutFunctionality</w:t>
      </w:r>
    </w:p>
    <w:p w14:paraId="17AAC085" w14:textId="77777777" w:rsidR="00495854" w:rsidRPr="00495854" w:rsidRDefault="00495854" w:rsidP="00495854">
      <w:pPr>
        <w:rPr>
          <w:lang w:val="en-GB"/>
        </w:rPr>
      </w:pPr>
    </w:p>
    <w:p w14:paraId="0CA85D3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VentDistribuition</w:t>
      </w:r>
    </w:p>
    <w:p w14:paraId="320D30AD" w14:textId="77777777" w:rsidR="00B442FD" w:rsidRDefault="00B442FD" w:rsidP="00B442FD">
      <w:pPr>
        <w:rPr>
          <w:rFonts w:cs="Arial"/>
        </w:rPr>
      </w:pPr>
      <w:r>
        <w:rPr>
          <w:rFonts w:cs="Arial"/>
        </w:rPr>
        <w:t>"VentDistribuition" signal to select ventilation location via "FRONT", "FEET", or "BOTH"</w:t>
      </w:r>
    </w:p>
    <w:p w14:paraId="3F112822" w14:textId="77777777" w:rsidR="00B442FD" w:rsidRDefault="00B442FD" w:rsidP="00B442FD">
      <w:pPr>
        <w:rPr>
          <w:rFonts w:cs="Arial"/>
        </w:rPr>
      </w:pPr>
    </w:p>
    <w:p w14:paraId="103D70C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7FB222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1B4B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368C1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AA6D0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24C735" w14:textId="77777777" w:rsidR="00E8119E" w:rsidRPr="00F03856" w:rsidRDefault="00E8119E" w:rsidP="00747176">
            <w:pPr>
              <w:rPr>
                <w:rFonts w:eastAsiaTheme="minorHAnsi" w:cs="Arial"/>
                <w:color w:val="000000" w:themeColor="text1"/>
                <w:sz w:val="16"/>
                <w:szCs w:val="16"/>
              </w:rPr>
            </w:pPr>
          </w:p>
        </w:tc>
      </w:tr>
      <w:tr w:rsidR="00E8119E" w:rsidRPr="00F03856" w14:paraId="445C72B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5A339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79361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1DDAB6" w14:textId="77777777" w:rsidR="00E8119E" w:rsidRPr="00F03856" w:rsidRDefault="00E8119E" w:rsidP="00747176">
            <w:pPr>
              <w:rPr>
                <w:rFonts w:eastAsiaTheme="minorHAnsi" w:cs="Arial"/>
                <w:color w:val="000000" w:themeColor="text1"/>
                <w:sz w:val="16"/>
                <w:szCs w:val="16"/>
              </w:rPr>
            </w:pPr>
          </w:p>
        </w:tc>
      </w:tr>
      <w:tr w:rsidR="00E8119E" w:rsidRPr="00F03856" w14:paraId="165C6E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A91D2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D089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3625FE" w14:textId="77777777" w:rsidR="00E8119E" w:rsidRPr="00F03856" w:rsidRDefault="00E8119E" w:rsidP="00747176">
            <w:pPr>
              <w:rPr>
                <w:rFonts w:eastAsiaTheme="minorHAnsi" w:cs="Arial"/>
                <w:color w:val="000000" w:themeColor="text1"/>
                <w:sz w:val="16"/>
                <w:szCs w:val="16"/>
              </w:rPr>
            </w:pPr>
          </w:p>
        </w:tc>
      </w:tr>
      <w:tr w:rsidR="00E8119E" w:rsidRPr="00F03856" w14:paraId="11080C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19F6E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231CA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0FB10D" w14:textId="77777777" w:rsidR="00E8119E" w:rsidRPr="00F03856" w:rsidRDefault="00E8119E" w:rsidP="00747176">
            <w:pPr>
              <w:rPr>
                <w:rFonts w:eastAsiaTheme="minorHAnsi" w:cs="Arial"/>
                <w:color w:val="000000" w:themeColor="text1"/>
                <w:sz w:val="16"/>
                <w:szCs w:val="16"/>
              </w:rPr>
            </w:pPr>
          </w:p>
        </w:tc>
      </w:tr>
      <w:tr w:rsidR="00E8119E" w:rsidRPr="00F03856" w14:paraId="38FF342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E3B0D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0407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39D492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0BEFE6" w14:textId="77777777" w:rsidR="00E8119E" w:rsidRPr="001B386B" w:rsidRDefault="00E8119E" w:rsidP="00747176">
            <w:pPr>
              <w:rPr>
                <w:rFonts w:eastAsiaTheme="minorHAnsi" w:cs="Arial"/>
                <w:color w:val="000000" w:themeColor="text1"/>
                <w:sz w:val="4"/>
                <w:szCs w:val="4"/>
              </w:rPr>
            </w:pPr>
          </w:p>
        </w:tc>
      </w:tr>
      <w:tr w:rsidR="00E8119E" w:rsidRPr="00F03856" w14:paraId="775653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FAD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248E3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FRONT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70A428" w14:textId="77777777" w:rsidR="00E5533B" w:rsidRDefault="00E5533B"/>
        </w:tc>
      </w:tr>
      <w:tr w:rsidR="00E8119E" w:rsidRPr="00F03856" w14:paraId="6B8761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D3B4D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CE468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FEET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752E8B" w14:textId="77777777" w:rsidR="00E5533B" w:rsidRDefault="00E5533B"/>
        </w:tc>
      </w:tr>
      <w:tr w:rsidR="00E8119E" w:rsidRPr="00F03856" w14:paraId="2D1BDA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B3CDD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EC1A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BOTH</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C37992" w14:textId="77777777" w:rsidR="00E5533B" w:rsidRDefault="00E5533B"/>
        </w:tc>
      </w:tr>
      <w:tr w:rsidR="00E8119E" w:rsidRPr="00F03856" w14:paraId="2EF4B14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A9124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2E0EA6" w14:textId="77777777" w:rsidR="00E8119E" w:rsidRPr="00F03856" w:rsidRDefault="00E8119E" w:rsidP="00747176">
            <w:pPr>
              <w:rPr>
                <w:rFonts w:eastAsiaTheme="minorHAnsi" w:cs="Arial"/>
                <w:color w:val="000000" w:themeColor="text1"/>
                <w:sz w:val="16"/>
                <w:szCs w:val="16"/>
              </w:rPr>
            </w:pPr>
          </w:p>
        </w:tc>
      </w:tr>
    </w:tbl>
    <w:p w14:paraId="7C41A264"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VentDistribuition</w:t>
      </w:r>
    </w:p>
    <w:p w14:paraId="7CFFDFF8" w14:textId="77777777" w:rsidR="00495854" w:rsidRPr="00495854" w:rsidRDefault="00495854" w:rsidP="00495854">
      <w:pPr>
        <w:rPr>
          <w:lang w:val="en-GB"/>
        </w:rPr>
      </w:pPr>
    </w:p>
    <w:p w14:paraId="7F4020D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DigitalShadeSettings</w:t>
      </w:r>
    </w:p>
    <w:p w14:paraId="5A3963D3" w14:textId="77777777" w:rsidR="00B442FD" w:rsidRDefault="00B442FD" w:rsidP="00B442FD">
      <w:pPr>
        <w:rPr>
          <w:rFonts w:cs="Arial"/>
        </w:rPr>
      </w:pPr>
      <w:r>
        <w:rPr>
          <w:rFonts w:cs="Arial"/>
        </w:rPr>
        <w:t>"DigitalShadeSettings" to identify URC user's digital shade settings via DIGTAL_SETTING_1, DIGTAL_SETTING_2</w:t>
      </w:r>
    </w:p>
    <w:p w14:paraId="66B76FA4" w14:textId="77777777" w:rsidR="00B442FD" w:rsidRDefault="00B442FD" w:rsidP="00B442FD">
      <w:pPr>
        <w:rPr>
          <w:rFonts w:cs="Arial"/>
        </w:rPr>
      </w:pPr>
    </w:p>
    <w:p w14:paraId="2642C63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8F5ABB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B9F0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A4F797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F3B54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7F3A8C" w14:textId="77777777" w:rsidR="00E8119E" w:rsidRPr="00F03856" w:rsidRDefault="00E8119E" w:rsidP="00747176">
            <w:pPr>
              <w:rPr>
                <w:rFonts w:eastAsiaTheme="minorHAnsi" w:cs="Arial"/>
                <w:color w:val="000000" w:themeColor="text1"/>
                <w:sz w:val="16"/>
                <w:szCs w:val="16"/>
              </w:rPr>
            </w:pPr>
          </w:p>
        </w:tc>
      </w:tr>
      <w:tr w:rsidR="00E8119E" w:rsidRPr="00F03856" w14:paraId="1788A2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C9F87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4E59F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DE41A2" w14:textId="77777777" w:rsidR="00E8119E" w:rsidRPr="00F03856" w:rsidRDefault="00E8119E" w:rsidP="00747176">
            <w:pPr>
              <w:rPr>
                <w:rFonts w:eastAsiaTheme="minorHAnsi" w:cs="Arial"/>
                <w:color w:val="000000" w:themeColor="text1"/>
                <w:sz w:val="16"/>
                <w:szCs w:val="16"/>
              </w:rPr>
            </w:pPr>
          </w:p>
        </w:tc>
      </w:tr>
      <w:tr w:rsidR="00E8119E" w:rsidRPr="00F03856" w14:paraId="2FBD66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D72F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4741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D6F23" w14:textId="77777777" w:rsidR="00E8119E" w:rsidRPr="00F03856" w:rsidRDefault="00E8119E" w:rsidP="00747176">
            <w:pPr>
              <w:rPr>
                <w:rFonts w:eastAsiaTheme="minorHAnsi" w:cs="Arial"/>
                <w:color w:val="000000" w:themeColor="text1"/>
                <w:sz w:val="16"/>
                <w:szCs w:val="16"/>
              </w:rPr>
            </w:pPr>
          </w:p>
        </w:tc>
      </w:tr>
      <w:tr w:rsidR="00E8119E" w:rsidRPr="00F03856" w14:paraId="026384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7E17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6077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C706FB" w14:textId="77777777" w:rsidR="00E8119E" w:rsidRPr="00F03856" w:rsidRDefault="00E8119E" w:rsidP="00747176">
            <w:pPr>
              <w:rPr>
                <w:rFonts w:eastAsiaTheme="minorHAnsi" w:cs="Arial"/>
                <w:color w:val="000000" w:themeColor="text1"/>
                <w:sz w:val="16"/>
                <w:szCs w:val="16"/>
              </w:rPr>
            </w:pPr>
          </w:p>
        </w:tc>
      </w:tr>
      <w:tr w:rsidR="00E8119E" w:rsidRPr="00F03856" w14:paraId="298D6FC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DC411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BA9E2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C51F38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F7F562" w14:textId="77777777" w:rsidR="00E8119E" w:rsidRPr="001B386B" w:rsidRDefault="00E8119E" w:rsidP="00747176">
            <w:pPr>
              <w:rPr>
                <w:rFonts w:eastAsiaTheme="minorHAnsi" w:cs="Arial"/>
                <w:color w:val="000000" w:themeColor="text1"/>
                <w:sz w:val="4"/>
                <w:szCs w:val="4"/>
              </w:rPr>
            </w:pPr>
          </w:p>
        </w:tc>
      </w:tr>
      <w:tr w:rsidR="00E8119E" w:rsidRPr="00F03856" w14:paraId="668A4C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0590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8F6B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DIGTAL_SETTING_1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1CAFA0" w14:textId="77777777" w:rsidR="00E5533B" w:rsidRDefault="00E5533B"/>
        </w:tc>
      </w:tr>
      <w:tr w:rsidR="00E8119E" w:rsidRPr="00F03856" w14:paraId="6BF79D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A910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FB26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DIGITAL_SETTING_2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F8EF0D" w14:textId="77777777" w:rsidR="00E5533B" w:rsidRDefault="00E5533B"/>
        </w:tc>
      </w:tr>
      <w:tr w:rsidR="00E8119E" w:rsidRPr="00F03856" w14:paraId="4E08D37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60AC9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CA9026" w14:textId="77777777" w:rsidR="00E8119E" w:rsidRPr="00F03856" w:rsidRDefault="00E8119E" w:rsidP="00747176">
            <w:pPr>
              <w:rPr>
                <w:rFonts w:eastAsiaTheme="minorHAnsi" w:cs="Arial"/>
                <w:color w:val="000000" w:themeColor="text1"/>
                <w:sz w:val="16"/>
                <w:szCs w:val="16"/>
              </w:rPr>
            </w:pPr>
          </w:p>
        </w:tc>
      </w:tr>
    </w:tbl>
    <w:p w14:paraId="43A5C8B6" w14:textId="77777777" w:rsidR="00E8119E" w:rsidRDefault="00E8119E" w:rsidP="00E8119E">
      <w:pPr>
        <w:pStyle w:val="Caption"/>
        <w:rPr>
          <w:lang w:val="en-GB"/>
        </w:rPr>
      </w:pPr>
      <w:r w:rsidRPr="00702453">
        <w:t xml:space="preserve">Table: </w:t>
      </w:r>
      <w:r>
        <w:t xml:space="preserve">Encoding Details of </w:t>
      </w:r>
      <w:r w:rsidRPr="004521EB">
        <w:rPr>
          <w:lang w:val="en-GB"/>
        </w:rPr>
        <w:t>DigitalShadeSettings</w:t>
      </w:r>
    </w:p>
    <w:p w14:paraId="4A11BC58" w14:textId="77777777" w:rsidR="00495854" w:rsidRPr="00495854" w:rsidRDefault="00495854" w:rsidP="00495854">
      <w:pPr>
        <w:rPr>
          <w:lang w:val="en-GB"/>
        </w:rPr>
      </w:pPr>
    </w:p>
    <w:p w14:paraId="257347B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LEFT_FIRST_ROW</w:t>
      </w:r>
    </w:p>
    <w:p w14:paraId="5293502F" w14:textId="77777777" w:rsidR="00B442FD" w:rsidRDefault="00B442FD" w:rsidP="00B442FD">
      <w:pPr>
        <w:rPr>
          <w:rFonts w:cs="Arial"/>
        </w:rPr>
      </w:pPr>
    </w:p>
    <w:p w14:paraId="7877FBF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72DE1AE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09BA8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457C5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BF473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C7C6D" w14:textId="77777777" w:rsidR="00E8119E" w:rsidRPr="00F03856" w:rsidRDefault="00E8119E" w:rsidP="00747176">
            <w:pPr>
              <w:rPr>
                <w:rFonts w:eastAsiaTheme="minorHAnsi" w:cs="Arial"/>
                <w:color w:val="000000" w:themeColor="text1"/>
                <w:sz w:val="16"/>
                <w:szCs w:val="16"/>
              </w:rPr>
            </w:pPr>
          </w:p>
        </w:tc>
      </w:tr>
      <w:tr w:rsidR="00E8119E" w:rsidRPr="00F03856" w14:paraId="3AFFC6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BB81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6363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3ECC9" w14:textId="77777777" w:rsidR="00E8119E" w:rsidRPr="00F03856" w:rsidRDefault="00E8119E" w:rsidP="00747176">
            <w:pPr>
              <w:rPr>
                <w:rFonts w:eastAsiaTheme="minorHAnsi" w:cs="Arial"/>
                <w:color w:val="000000" w:themeColor="text1"/>
                <w:sz w:val="16"/>
                <w:szCs w:val="16"/>
              </w:rPr>
            </w:pPr>
          </w:p>
        </w:tc>
      </w:tr>
      <w:tr w:rsidR="00E8119E" w:rsidRPr="00F03856" w14:paraId="1A671D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81CE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D413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EF74F8" w14:textId="77777777" w:rsidR="00E8119E" w:rsidRPr="00F03856" w:rsidRDefault="00E8119E" w:rsidP="00747176">
            <w:pPr>
              <w:rPr>
                <w:rFonts w:eastAsiaTheme="minorHAnsi" w:cs="Arial"/>
                <w:color w:val="000000" w:themeColor="text1"/>
                <w:sz w:val="16"/>
                <w:szCs w:val="16"/>
              </w:rPr>
            </w:pPr>
          </w:p>
        </w:tc>
      </w:tr>
      <w:tr w:rsidR="00E8119E" w:rsidRPr="00F03856" w14:paraId="5283F8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D5E02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03CA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739E12" w14:textId="77777777" w:rsidR="00E8119E" w:rsidRPr="00F03856" w:rsidRDefault="00E8119E" w:rsidP="00747176">
            <w:pPr>
              <w:rPr>
                <w:rFonts w:eastAsiaTheme="minorHAnsi" w:cs="Arial"/>
                <w:color w:val="000000" w:themeColor="text1"/>
                <w:sz w:val="16"/>
                <w:szCs w:val="16"/>
              </w:rPr>
            </w:pPr>
          </w:p>
        </w:tc>
      </w:tr>
      <w:tr w:rsidR="00E8119E" w:rsidRPr="00F03856" w14:paraId="2FBFADF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D50AE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70F868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9A8974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3C0350A" w14:textId="77777777" w:rsidR="00E8119E" w:rsidRPr="001B386B" w:rsidRDefault="00E8119E" w:rsidP="00747176">
            <w:pPr>
              <w:rPr>
                <w:rFonts w:eastAsiaTheme="minorHAnsi" w:cs="Arial"/>
                <w:color w:val="000000" w:themeColor="text1"/>
                <w:sz w:val="4"/>
                <w:szCs w:val="4"/>
              </w:rPr>
            </w:pPr>
          </w:p>
        </w:tc>
      </w:tr>
      <w:tr w:rsidR="00E8119E" w:rsidRPr="00F03856" w14:paraId="552F26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8144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1D96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1CA693" w14:textId="77777777" w:rsidR="00E5533B" w:rsidRDefault="00E5533B"/>
        </w:tc>
      </w:tr>
      <w:tr w:rsidR="00E8119E" w:rsidRPr="00F03856" w14:paraId="045B12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E99E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61D9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D3907E" w14:textId="77777777" w:rsidR="00E5533B" w:rsidRDefault="00E5533B"/>
        </w:tc>
      </w:tr>
      <w:tr w:rsidR="00E8119E" w:rsidRPr="00F03856" w14:paraId="540767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30B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FB1D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 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A4D18A" w14:textId="77777777" w:rsidR="00E5533B" w:rsidRDefault="00E5533B"/>
        </w:tc>
      </w:tr>
      <w:tr w:rsidR="00E8119E" w:rsidRPr="00F03856" w14:paraId="0416672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0E5DE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361D7F" w14:textId="77777777" w:rsidR="00E8119E" w:rsidRPr="00F03856" w:rsidRDefault="00E8119E" w:rsidP="00747176">
            <w:pPr>
              <w:rPr>
                <w:rFonts w:eastAsiaTheme="minorHAnsi" w:cs="Arial"/>
                <w:color w:val="000000" w:themeColor="text1"/>
                <w:sz w:val="16"/>
                <w:szCs w:val="16"/>
              </w:rPr>
            </w:pPr>
          </w:p>
        </w:tc>
      </w:tr>
    </w:tbl>
    <w:p w14:paraId="6A803116" w14:textId="77777777" w:rsidR="00E8119E" w:rsidRDefault="00E8119E" w:rsidP="00E8119E">
      <w:pPr>
        <w:pStyle w:val="Caption"/>
        <w:rPr>
          <w:lang w:val="en-GB"/>
        </w:rPr>
      </w:pPr>
      <w:r w:rsidRPr="00702453">
        <w:t xml:space="preserve">Table: </w:t>
      </w:r>
      <w:r>
        <w:t xml:space="preserve">Encoding Details of </w:t>
      </w:r>
      <w:r w:rsidRPr="004521EB">
        <w:rPr>
          <w:lang w:val="en-GB"/>
        </w:rPr>
        <w:t>LEFT_FIRST_ROW</w:t>
      </w:r>
    </w:p>
    <w:p w14:paraId="52E804BD" w14:textId="77777777" w:rsidR="00495854" w:rsidRPr="00495854" w:rsidRDefault="00495854" w:rsidP="00495854">
      <w:pPr>
        <w:rPr>
          <w:lang w:val="en-GB"/>
        </w:rPr>
      </w:pPr>
    </w:p>
    <w:p w14:paraId="2A0AA82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SeatMovementSettings</w:t>
      </w:r>
    </w:p>
    <w:p w14:paraId="75E152FA" w14:textId="77777777" w:rsidR="00B442FD" w:rsidRDefault="00B442FD" w:rsidP="00B442FD">
      <w:pPr>
        <w:rPr>
          <w:rFonts w:cs="Arial"/>
        </w:rPr>
      </w:pPr>
      <w:r>
        <w:rPr>
          <w:rFonts w:cs="Arial"/>
        </w:rPr>
        <w:t>"SeatPositionSettings" signal identify seat position settings; seat cushion movement via "SeatCushionMovement ", seat back movement via "SeatBackMovement ", head rest movement via "HeadRestMovement", bladders via "Bladders"</w:t>
      </w:r>
    </w:p>
    <w:p w14:paraId="60394238" w14:textId="77777777" w:rsidR="00B442FD" w:rsidRDefault="00B442FD" w:rsidP="00B442FD">
      <w:pPr>
        <w:rPr>
          <w:rFonts w:cs="Arial"/>
        </w:rPr>
      </w:pPr>
    </w:p>
    <w:p w14:paraId="0FAE52D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00F873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AD86B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159DD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5594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6956E" w14:textId="77777777" w:rsidR="00E8119E" w:rsidRPr="00F03856" w:rsidRDefault="00E8119E" w:rsidP="00747176">
            <w:pPr>
              <w:rPr>
                <w:rFonts w:eastAsiaTheme="minorHAnsi" w:cs="Arial"/>
                <w:color w:val="000000" w:themeColor="text1"/>
                <w:sz w:val="16"/>
                <w:szCs w:val="16"/>
              </w:rPr>
            </w:pPr>
          </w:p>
        </w:tc>
      </w:tr>
      <w:tr w:rsidR="00E8119E" w:rsidRPr="00F03856" w14:paraId="297904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C2EB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DDC2E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A5202" w14:textId="77777777" w:rsidR="00E8119E" w:rsidRPr="00F03856" w:rsidRDefault="00E8119E" w:rsidP="00747176">
            <w:pPr>
              <w:rPr>
                <w:rFonts w:eastAsiaTheme="minorHAnsi" w:cs="Arial"/>
                <w:color w:val="000000" w:themeColor="text1"/>
                <w:sz w:val="16"/>
                <w:szCs w:val="16"/>
              </w:rPr>
            </w:pPr>
          </w:p>
        </w:tc>
      </w:tr>
      <w:tr w:rsidR="00E8119E" w:rsidRPr="00F03856" w14:paraId="1BBF09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CB9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1D94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71D62" w14:textId="77777777" w:rsidR="00E8119E" w:rsidRPr="00F03856" w:rsidRDefault="00E8119E" w:rsidP="00747176">
            <w:pPr>
              <w:rPr>
                <w:rFonts w:eastAsiaTheme="minorHAnsi" w:cs="Arial"/>
                <w:color w:val="000000" w:themeColor="text1"/>
                <w:sz w:val="16"/>
                <w:szCs w:val="16"/>
              </w:rPr>
            </w:pPr>
          </w:p>
        </w:tc>
      </w:tr>
      <w:tr w:rsidR="00E8119E" w:rsidRPr="00F03856" w14:paraId="09D4AA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BFAE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64C04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30B677" w14:textId="77777777" w:rsidR="00E8119E" w:rsidRPr="00F03856" w:rsidRDefault="00E8119E" w:rsidP="00747176">
            <w:pPr>
              <w:rPr>
                <w:rFonts w:eastAsiaTheme="minorHAnsi" w:cs="Arial"/>
                <w:color w:val="000000" w:themeColor="text1"/>
                <w:sz w:val="16"/>
                <w:szCs w:val="16"/>
              </w:rPr>
            </w:pPr>
          </w:p>
        </w:tc>
      </w:tr>
      <w:tr w:rsidR="00E8119E" w:rsidRPr="00F03856" w14:paraId="73A5966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AA58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0AD1F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226204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B180C3" w14:textId="77777777" w:rsidR="00E8119E" w:rsidRPr="001B386B" w:rsidRDefault="00E8119E" w:rsidP="00747176">
            <w:pPr>
              <w:rPr>
                <w:rFonts w:eastAsiaTheme="minorHAnsi" w:cs="Arial"/>
                <w:color w:val="000000" w:themeColor="text1"/>
                <w:sz w:val="4"/>
                <w:szCs w:val="4"/>
              </w:rPr>
            </w:pPr>
          </w:p>
        </w:tc>
      </w:tr>
      <w:tr w:rsidR="00E8119E" w:rsidRPr="00F03856" w14:paraId="70AF21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88A8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B1DC0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52B324" w14:textId="77777777" w:rsidR="00E5533B" w:rsidRDefault="00E5533B"/>
        </w:tc>
      </w:tr>
      <w:tr w:rsidR="00E8119E" w:rsidRPr="00F03856" w14:paraId="2F91B5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999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9F42F5"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D8ADD5" w14:textId="77777777" w:rsidR="00E5533B" w:rsidRDefault="00E5533B"/>
        </w:tc>
      </w:tr>
      <w:tr w:rsidR="00E8119E" w:rsidRPr="00F03856" w14:paraId="51272C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6336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1F0083"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63725D" w14:textId="77777777" w:rsidR="00E5533B" w:rsidRDefault="00E5533B"/>
        </w:tc>
      </w:tr>
      <w:tr w:rsidR="00E8119E" w:rsidRPr="00F03856" w14:paraId="6188624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A9F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24AC3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EF89DA" w14:textId="77777777" w:rsidR="00E5533B" w:rsidRDefault="00E5533B"/>
        </w:tc>
      </w:tr>
      <w:tr w:rsidR="00E8119E" w:rsidRPr="00F03856" w14:paraId="55AE377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30630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545785" w14:textId="77777777" w:rsidR="00E8119E" w:rsidRPr="00F03856" w:rsidRDefault="00E8119E" w:rsidP="00747176">
            <w:pPr>
              <w:rPr>
                <w:rFonts w:eastAsiaTheme="minorHAnsi" w:cs="Arial"/>
                <w:color w:val="000000" w:themeColor="text1"/>
                <w:sz w:val="16"/>
                <w:szCs w:val="16"/>
              </w:rPr>
            </w:pPr>
          </w:p>
        </w:tc>
      </w:tr>
    </w:tbl>
    <w:p w14:paraId="1792F29B" w14:textId="77777777" w:rsidR="00E8119E" w:rsidRDefault="00E8119E" w:rsidP="00E8119E">
      <w:pPr>
        <w:pStyle w:val="Caption"/>
        <w:rPr>
          <w:lang w:val="en-GB"/>
        </w:rPr>
      </w:pPr>
      <w:r w:rsidRPr="00702453">
        <w:t xml:space="preserve">Table: </w:t>
      </w:r>
      <w:r>
        <w:t xml:space="preserve">Encoding Details of </w:t>
      </w:r>
      <w:r w:rsidRPr="004521EB">
        <w:rPr>
          <w:lang w:val="en-GB"/>
        </w:rPr>
        <w:t>SeatMovementSettings</w:t>
      </w:r>
    </w:p>
    <w:p w14:paraId="7B71E006" w14:textId="77777777" w:rsidR="00495854" w:rsidRPr="00495854" w:rsidRDefault="00495854" w:rsidP="00495854">
      <w:pPr>
        <w:rPr>
          <w:lang w:val="en-GB"/>
        </w:rPr>
      </w:pPr>
    </w:p>
    <w:p w14:paraId="5AAC3D7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ZONE_SEAT_AUDIO</w:t>
      </w:r>
    </w:p>
    <w:p w14:paraId="1CBEDEAA" w14:textId="77777777" w:rsidR="00B442FD" w:rsidRDefault="00B442FD" w:rsidP="00B442FD">
      <w:pPr>
        <w:rPr>
          <w:rFonts w:cs="Arial"/>
        </w:rPr>
      </w:pPr>
    </w:p>
    <w:p w14:paraId="6170F0D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280CF9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D3E36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FC715C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9BFB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A356F" w14:textId="77777777" w:rsidR="00E8119E" w:rsidRPr="00F03856" w:rsidRDefault="00E8119E" w:rsidP="00747176">
            <w:pPr>
              <w:rPr>
                <w:rFonts w:eastAsiaTheme="minorHAnsi" w:cs="Arial"/>
                <w:color w:val="000000" w:themeColor="text1"/>
                <w:sz w:val="16"/>
                <w:szCs w:val="16"/>
              </w:rPr>
            </w:pPr>
          </w:p>
        </w:tc>
      </w:tr>
      <w:tr w:rsidR="00E8119E" w:rsidRPr="00F03856" w14:paraId="61EC52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8E6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93B5E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B61911" w14:textId="77777777" w:rsidR="00E8119E" w:rsidRPr="00F03856" w:rsidRDefault="00E8119E" w:rsidP="00747176">
            <w:pPr>
              <w:rPr>
                <w:rFonts w:eastAsiaTheme="minorHAnsi" w:cs="Arial"/>
                <w:color w:val="000000" w:themeColor="text1"/>
                <w:sz w:val="16"/>
                <w:szCs w:val="16"/>
              </w:rPr>
            </w:pPr>
          </w:p>
        </w:tc>
      </w:tr>
      <w:tr w:rsidR="00E8119E" w:rsidRPr="00F03856" w14:paraId="19A06B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335F7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E161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6AD5FF" w14:textId="77777777" w:rsidR="00E8119E" w:rsidRPr="00F03856" w:rsidRDefault="00E8119E" w:rsidP="00747176">
            <w:pPr>
              <w:rPr>
                <w:rFonts w:eastAsiaTheme="minorHAnsi" w:cs="Arial"/>
                <w:color w:val="000000" w:themeColor="text1"/>
                <w:sz w:val="16"/>
                <w:szCs w:val="16"/>
              </w:rPr>
            </w:pPr>
          </w:p>
        </w:tc>
      </w:tr>
      <w:tr w:rsidR="00E8119E" w:rsidRPr="00F03856" w14:paraId="49725E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3CB1D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7FF8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7A71F3" w14:textId="77777777" w:rsidR="00E8119E" w:rsidRPr="00F03856" w:rsidRDefault="00E8119E" w:rsidP="00747176">
            <w:pPr>
              <w:rPr>
                <w:rFonts w:eastAsiaTheme="minorHAnsi" w:cs="Arial"/>
                <w:color w:val="000000" w:themeColor="text1"/>
                <w:sz w:val="16"/>
                <w:szCs w:val="16"/>
              </w:rPr>
            </w:pPr>
          </w:p>
        </w:tc>
      </w:tr>
      <w:tr w:rsidR="00E8119E" w:rsidRPr="00F03856" w14:paraId="5675155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98A6C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44302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F964E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69FAB23" w14:textId="77777777" w:rsidR="00E8119E" w:rsidRPr="001B386B" w:rsidRDefault="00E8119E" w:rsidP="00747176">
            <w:pPr>
              <w:rPr>
                <w:rFonts w:eastAsiaTheme="minorHAnsi" w:cs="Arial"/>
                <w:color w:val="000000" w:themeColor="text1"/>
                <w:sz w:val="4"/>
                <w:szCs w:val="4"/>
              </w:rPr>
            </w:pPr>
          </w:p>
        </w:tc>
      </w:tr>
      <w:tr w:rsidR="00E8119E" w:rsidRPr="00F03856" w14:paraId="130054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F6F5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1FF9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AD14B6" w14:textId="77777777" w:rsidR="00E5533B" w:rsidRDefault="00E5533B"/>
        </w:tc>
      </w:tr>
      <w:tr w:rsidR="00E8119E" w:rsidRPr="00F03856" w14:paraId="392A4B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A33B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23CE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B6DC33" w14:textId="77777777" w:rsidR="00E5533B" w:rsidRDefault="00E5533B"/>
        </w:tc>
      </w:tr>
      <w:tr w:rsidR="00E8119E" w:rsidRPr="00F03856" w14:paraId="4B461AE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90BFC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18FA46" w14:textId="77777777" w:rsidR="00E8119E" w:rsidRPr="00F03856" w:rsidRDefault="00E8119E" w:rsidP="00747176">
            <w:pPr>
              <w:rPr>
                <w:rFonts w:eastAsiaTheme="minorHAnsi" w:cs="Arial"/>
                <w:color w:val="000000" w:themeColor="text1"/>
                <w:sz w:val="16"/>
                <w:szCs w:val="16"/>
              </w:rPr>
            </w:pPr>
          </w:p>
        </w:tc>
      </w:tr>
    </w:tbl>
    <w:p w14:paraId="5B822691" w14:textId="77777777" w:rsidR="00E8119E" w:rsidRDefault="00E8119E" w:rsidP="00E8119E">
      <w:pPr>
        <w:pStyle w:val="Caption"/>
        <w:rPr>
          <w:lang w:val="en-GB"/>
        </w:rPr>
      </w:pPr>
      <w:r w:rsidRPr="00702453">
        <w:t xml:space="preserve">Table: </w:t>
      </w:r>
      <w:r>
        <w:t xml:space="preserve">Encoding Details of </w:t>
      </w:r>
      <w:r w:rsidRPr="004521EB">
        <w:rPr>
          <w:lang w:val="en-GB"/>
        </w:rPr>
        <w:t>ZONE_SEAT_AUDIO</w:t>
      </w:r>
    </w:p>
    <w:p w14:paraId="2B0E7A0B" w14:textId="77777777" w:rsidR="00495854" w:rsidRPr="00495854" w:rsidRDefault="00495854" w:rsidP="00495854">
      <w:pPr>
        <w:rPr>
          <w:lang w:val="en-GB"/>
        </w:rPr>
      </w:pPr>
    </w:p>
    <w:p w14:paraId="656CCB0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Seat_Massage_Request</w:t>
      </w:r>
    </w:p>
    <w:p w14:paraId="19B53C2F" w14:textId="77777777" w:rsidR="00B442FD" w:rsidRDefault="00B442FD" w:rsidP="00B442FD">
      <w:pPr>
        <w:rPr>
          <w:rFonts w:cs="Arial"/>
        </w:rPr>
      </w:pPr>
    </w:p>
    <w:p w14:paraId="58D2A7D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30BF5F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7E025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2C29D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4D97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F1817" w14:textId="77777777" w:rsidR="00E8119E" w:rsidRPr="00F03856" w:rsidRDefault="00E8119E" w:rsidP="00747176">
            <w:pPr>
              <w:rPr>
                <w:rFonts w:eastAsiaTheme="minorHAnsi" w:cs="Arial"/>
                <w:color w:val="000000" w:themeColor="text1"/>
                <w:sz w:val="16"/>
                <w:szCs w:val="16"/>
              </w:rPr>
            </w:pPr>
          </w:p>
        </w:tc>
      </w:tr>
      <w:tr w:rsidR="00E8119E" w:rsidRPr="00F03856" w14:paraId="16B401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79C6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682AE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42DA0D" w14:textId="77777777" w:rsidR="00E8119E" w:rsidRPr="00F03856" w:rsidRDefault="00E8119E" w:rsidP="00747176">
            <w:pPr>
              <w:rPr>
                <w:rFonts w:eastAsiaTheme="minorHAnsi" w:cs="Arial"/>
                <w:color w:val="000000" w:themeColor="text1"/>
                <w:sz w:val="16"/>
                <w:szCs w:val="16"/>
              </w:rPr>
            </w:pPr>
          </w:p>
        </w:tc>
      </w:tr>
      <w:tr w:rsidR="00E8119E" w:rsidRPr="00F03856" w14:paraId="2A930A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6E7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FB73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959C1D" w14:textId="77777777" w:rsidR="00E8119E" w:rsidRPr="00F03856" w:rsidRDefault="00E8119E" w:rsidP="00747176">
            <w:pPr>
              <w:rPr>
                <w:rFonts w:eastAsiaTheme="minorHAnsi" w:cs="Arial"/>
                <w:color w:val="000000" w:themeColor="text1"/>
                <w:sz w:val="16"/>
                <w:szCs w:val="16"/>
              </w:rPr>
            </w:pPr>
          </w:p>
        </w:tc>
      </w:tr>
      <w:tr w:rsidR="00E8119E" w:rsidRPr="00F03856" w14:paraId="252DC9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FE4ED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234A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DC9430" w14:textId="77777777" w:rsidR="00E8119E" w:rsidRPr="00F03856" w:rsidRDefault="00E8119E" w:rsidP="00747176">
            <w:pPr>
              <w:rPr>
                <w:rFonts w:eastAsiaTheme="minorHAnsi" w:cs="Arial"/>
                <w:color w:val="000000" w:themeColor="text1"/>
                <w:sz w:val="16"/>
                <w:szCs w:val="16"/>
              </w:rPr>
            </w:pPr>
          </w:p>
        </w:tc>
      </w:tr>
      <w:tr w:rsidR="00E8119E" w:rsidRPr="00F03856" w14:paraId="0F7CDDF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98526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9EDD0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792A06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1F5141" w14:textId="77777777" w:rsidR="00E8119E" w:rsidRPr="001B386B" w:rsidRDefault="00E8119E" w:rsidP="00747176">
            <w:pPr>
              <w:rPr>
                <w:rFonts w:eastAsiaTheme="minorHAnsi" w:cs="Arial"/>
                <w:color w:val="000000" w:themeColor="text1"/>
                <w:sz w:val="4"/>
                <w:szCs w:val="4"/>
              </w:rPr>
            </w:pPr>
          </w:p>
        </w:tc>
      </w:tr>
      <w:tr w:rsidR="00E8119E" w:rsidRPr="00F03856" w14:paraId="4B7BE9A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5B2A4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721426" w14:textId="77777777" w:rsidR="00E8119E" w:rsidRPr="00F03856" w:rsidRDefault="00E8119E" w:rsidP="00747176">
            <w:pPr>
              <w:rPr>
                <w:rFonts w:eastAsiaTheme="minorHAnsi" w:cs="Arial"/>
                <w:color w:val="000000" w:themeColor="text1"/>
                <w:sz w:val="16"/>
                <w:szCs w:val="16"/>
              </w:rPr>
            </w:pPr>
          </w:p>
        </w:tc>
      </w:tr>
    </w:tbl>
    <w:p w14:paraId="6BBF31E2" w14:textId="77777777" w:rsidR="00E8119E" w:rsidRDefault="00E8119E" w:rsidP="00E8119E">
      <w:pPr>
        <w:pStyle w:val="Caption"/>
        <w:rPr>
          <w:lang w:val="en-GB"/>
        </w:rPr>
      </w:pPr>
      <w:r w:rsidRPr="00702453">
        <w:t xml:space="preserve">Table: </w:t>
      </w:r>
      <w:r>
        <w:t xml:space="preserve">Encoding Details of </w:t>
      </w:r>
      <w:r w:rsidRPr="004521EB">
        <w:rPr>
          <w:lang w:val="en-GB"/>
        </w:rPr>
        <w:t>Seat_Massage_Request</w:t>
      </w:r>
    </w:p>
    <w:p w14:paraId="20E9AE3A" w14:textId="77777777" w:rsidR="00495854" w:rsidRPr="00495854" w:rsidRDefault="00495854" w:rsidP="00495854">
      <w:pPr>
        <w:rPr>
          <w:lang w:val="en-GB"/>
        </w:rPr>
      </w:pPr>
    </w:p>
    <w:p w14:paraId="3FCDBC1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INTERIOR_LIGHTING</w:t>
      </w:r>
    </w:p>
    <w:p w14:paraId="52B68498" w14:textId="77777777" w:rsidR="00B442FD" w:rsidRDefault="00B442FD" w:rsidP="00B442FD">
      <w:pPr>
        <w:rPr>
          <w:rFonts w:cs="Arial"/>
        </w:rPr>
      </w:pPr>
    </w:p>
    <w:p w14:paraId="3F098FD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434165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DEFB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56B44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4FEE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8804FC" w14:textId="77777777" w:rsidR="00E8119E" w:rsidRPr="00F03856" w:rsidRDefault="00E8119E" w:rsidP="00747176">
            <w:pPr>
              <w:rPr>
                <w:rFonts w:eastAsiaTheme="minorHAnsi" w:cs="Arial"/>
                <w:color w:val="000000" w:themeColor="text1"/>
                <w:sz w:val="16"/>
                <w:szCs w:val="16"/>
              </w:rPr>
            </w:pPr>
          </w:p>
        </w:tc>
      </w:tr>
      <w:tr w:rsidR="00E8119E" w:rsidRPr="00F03856" w14:paraId="5D2CDB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98C1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9097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0C97EA" w14:textId="77777777" w:rsidR="00E8119E" w:rsidRPr="00F03856" w:rsidRDefault="00E8119E" w:rsidP="00747176">
            <w:pPr>
              <w:rPr>
                <w:rFonts w:eastAsiaTheme="minorHAnsi" w:cs="Arial"/>
                <w:color w:val="000000" w:themeColor="text1"/>
                <w:sz w:val="16"/>
                <w:szCs w:val="16"/>
              </w:rPr>
            </w:pPr>
          </w:p>
        </w:tc>
      </w:tr>
      <w:tr w:rsidR="00E8119E" w:rsidRPr="00F03856" w14:paraId="551FCA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FC018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D494F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42658" w14:textId="77777777" w:rsidR="00E8119E" w:rsidRPr="00F03856" w:rsidRDefault="00E8119E" w:rsidP="00747176">
            <w:pPr>
              <w:rPr>
                <w:rFonts w:eastAsiaTheme="minorHAnsi" w:cs="Arial"/>
                <w:color w:val="000000" w:themeColor="text1"/>
                <w:sz w:val="16"/>
                <w:szCs w:val="16"/>
              </w:rPr>
            </w:pPr>
          </w:p>
        </w:tc>
      </w:tr>
      <w:tr w:rsidR="00E8119E" w:rsidRPr="00F03856" w14:paraId="2352DF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A28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EA9A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3FB6C1" w14:textId="77777777" w:rsidR="00E8119E" w:rsidRPr="00F03856" w:rsidRDefault="00E8119E" w:rsidP="00747176">
            <w:pPr>
              <w:rPr>
                <w:rFonts w:eastAsiaTheme="minorHAnsi" w:cs="Arial"/>
                <w:color w:val="000000" w:themeColor="text1"/>
                <w:sz w:val="16"/>
                <w:szCs w:val="16"/>
              </w:rPr>
            </w:pPr>
          </w:p>
        </w:tc>
      </w:tr>
      <w:tr w:rsidR="00E8119E" w:rsidRPr="00F03856" w14:paraId="5C607F8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53611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BFDA0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1B833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B851AC4" w14:textId="77777777" w:rsidR="00E8119E" w:rsidRPr="001B386B" w:rsidRDefault="00E8119E" w:rsidP="00747176">
            <w:pPr>
              <w:rPr>
                <w:rFonts w:eastAsiaTheme="minorHAnsi" w:cs="Arial"/>
                <w:color w:val="000000" w:themeColor="text1"/>
                <w:sz w:val="4"/>
                <w:szCs w:val="4"/>
              </w:rPr>
            </w:pPr>
          </w:p>
        </w:tc>
      </w:tr>
      <w:tr w:rsidR="00E8119E" w:rsidRPr="00F03856" w14:paraId="53E896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881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68A5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902502" w14:textId="77777777" w:rsidR="00E5533B" w:rsidRDefault="00E5533B"/>
        </w:tc>
      </w:tr>
      <w:tr w:rsidR="00E8119E" w:rsidRPr="00F03856" w14:paraId="182515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DA89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DB929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9325FD" w14:textId="77777777" w:rsidR="00E5533B" w:rsidRDefault="00E5533B"/>
        </w:tc>
      </w:tr>
      <w:tr w:rsidR="00E8119E" w:rsidRPr="00F03856" w14:paraId="083FDF9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C250D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A3E2C7" w14:textId="77777777" w:rsidR="00E8119E" w:rsidRPr="00F03856" w:rsidRDefault="00E8119E" w:rsidP="00747176">
            <w:pPr>
              <w:rPr>
                <w:rFonts w:eastAsiaTheme="minorHAnsi" w:cs="Arial"/>
                <w:color w:val="000000" w:themeColor="text1"/>
                <w:sz w:val="16"/>
                <w:szCs w:val="16"/>
              </w:rPr>
            </w:pPr>
          </w:p>
        </w:tc>
      </w:tr>
    </w:tbl>
    <w:p w14:paraId="15722C21" w14:textId="77777777" w:rsidR="00E8119E" w:rsidRDefault="00E8119E" w:rsidP="00E8119E">
      <w:pPr>
        <w:pStyle w:val="Caption"/>
        <w:rPr>
          <w:lang w:val="en-GB"/>
        </w:rPr>
      </w:pPr>
      <w:r w:rsidRPr="00702453">
        <w:t xml:space="preserve">Table: </w:t>
      </w:r>
      <w:r>
        <w:t xml:space="preserve">Encoding Details of </w:t>
      </w:r>
      <w:r w:rsidRPr="004521EB">
        <w:rPr>
          <w:lang w:val="en-GB"/>
        </w:rPr>
        <w:t>INTERIOR_LIGHTING</w:t>
      </w:r>
    </w:p>
    <w:p w14:paraId="5813BA44" w14:textId="77777777" w:rsidR="00495854" w:rsidRPr="00495854" w:rsidRDefault="00495854" w:rsidP="00495854">
      <w:pPr>
        <w:rPr>
          <w:lang w:val="en-GB"/>
        </w:rPr>
      </w:pPr>
    </w:p>
    <w:p w14:paraId="07DD991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RRClimateButtonStatus</w:t>
      </w:r>
    </w:p>
    <w:p w14:paraId="5B47181E" w14:textId="77777777" w:rsidR="00B442FD" w:rsidRDefault="00B442FD" w:rsidP="00B442FD">
      <w:pPr>
        <w:rPr>
          <w:rFonts w:cs="Arial"/>
        </w:rPr>
      </w:pPr>
    </w:p>
    <w:p w14:paraId="51750E0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E1BD75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A878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36563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95EF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4BAB6" w14:textId="77777777" w:rsidR="00E8119E" w:rsidRPr="00F03856" w:rsidRDefault="00E8119E" w:rsidP="00747176">
            <w:pPr>
              <w:rPr>
                <w:rFonts w:eastAsiaTheme="minorHAnsi" w:cs="Arial"/>
                <w:color w:val="000000" w:themeColor="text1"/>
                <w:sz w:val="16"/>
                <w:szCs w:val="16"/>
              </w:rPr>
            </w:pPr>
          </w:p>
        </w:tc>
      </w:tr>
      <w:tr w:rsidR="00E8119E" w:rsidRPr="00F03856" w14:paraId="3B0D02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21354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064E7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FE2639" w14:textId="77777777" w:rsidR="00E8119E" w:rsidRPr="00F03856" w:rsidRDefault="00E8119E" w:rsidP="00747176">
            <w:pPr>
              <w:rPr>
                <w:rFonts w:eastAsiaTheme="minorHAnsi" w:cs="Arial"/>
                <w:color w:val="000000" w:themeColor="text1"/>
                <w:sz w:val="16"/>
                <w:szCs w:val="16"/>
              </w:rPr>
            </w:pPr>
          </w:p>
        </w:tc>
      </w:tr>
      <w:tr w:rsidR="00E8119E" w:rsidRPr="00F03856" w14:paraId="23144E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180A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4763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BE356C" w14:textId="77777777" w:rsidR="00E8119E" w:rsidRPr="00F03856" w:rsidRDefault="00E8119E" w:rsidP="00747176">
            <w:pPr>
              <w:rPr>
                <w:rFonts w:eastAsiaTheme="minorHAnsi" w:cs="Arial"/>
                <w:color w:val="000000" w:themeColor="text1"/>
                <w:sz w:val="16"/>
                <w:szCs w:val="16"/>
              </w:rPr>
            </w:pPr>
          </w:p>
        </w:tc>
      </w:tr>
      <w:tr w:rsidR="00E8119E" w:rsidRPr="00F03856" w14:paraId="08A40F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1424F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DA24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B101F0" w14:textId="77777777" w:rsidR="00E8119E" w:rsidRPr="00F03856" w:rsidRDefault="00E8119E" w:rsidP="00747176">
            <w:pPr>
              <w:rPr>
                <w:rFonts w:eastAsiaTheme="minorHAnsi" w:cs="Arial"/>
                <w:color w:val="000000" w:themeColor="text1"/>
                <w:sz w:val="16"/>
                <w:szCs w:val="16"/>
              </w:rPr>
            </w:pPr>
          </w:p>
        </w:tc>
      </w:tr>
      <w:tr w:rsidR="00E8119E" w:rsidRPr="00F03856" w14:paraId="16BAE8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05E81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A4FD38"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E92F86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7515872" w14:textId="77777777" w:rsidR="00E8119E" w:rsidRPr="001B386B" w:rsidRDefault="00E8119E" w:rsidP="00747176">
            <w:pPr>
              <w:rPr>
                <w:rFonts w:eastAsiaTheme="minorHAnsi" w:cs="Arial"/>
                <w:color w:val="000000" w:themeColor="text1"/>
                <w:sz w:val="4"/>
                <w:szCs w:val="4"/>
              </w:rPr>
            </w:pPr>
          </w:p>
        </w:tc>
      </w:tr>
      <w:tr w:rsidR="00E8119E" w:rsidRPr="00F03856" w14:paraId="140CA9E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6338F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8E3ED1" w14:textId="77777777" w:rsidR="00E8119E" w:rsidRPr="00F03856" w:rsidRDefault="00E8119E" w:rsidP="00747176">
            <w:pPr>
              <w:rPr>
                <w:rFonts w:eastAsiaTheme="minorHAnsi" w:cs="Arial"/>
                <w:color w:val="000000" w:themeColor="text1"/>
                <w:sz w:val="16"/>
                <w:szCs w:val="16"/>
              </w:rPr>
            </w:pPr>
          </w:p>
        </w:tc>
      </w:tr>
    </w:tbl>
    <w:p w14:paraId="44DEAB74" w14:textId="77777777" w:rsidR="00E8119E" w:rsidRDefault="00E8119E" w:rsidP="00E8119E">
      <w:pPr>
        <w:pStyle w:val="Caption"/>
        <w:rPr>
          <w:lang w:val="en-GB"/>
        </w:rPr>
      </w:pPr>
      <w:r w:rsidRPr="00702453">
        <w:t xml:space="preserve">Table: </w:t>
      </w:r>
      <w:r>
        <w:t xml:space="preserve">Encoding Details of </w:t>
      </w:r>
      <w:r w:rsidRPr="004521EB">
        <w:rPr>
          <w:lang w:val="en-GB"/>
        </w:rPr>
        <w:t>RRClimateButtonStatus</w:t>
      </w:r>
    </w:p>
    <w:p w14:paraId="2D64653F" w14:textId="77777777" w:rsidR="00495854" w:rsidRPr="00495854" w:rsidRDefault="00495854" w:rsidP="00495854">
      <w:pPr>
        <w:rPr>
          <w:lang w:val="en-GB"/>
        </w:rPr>
      </w:pPr>
    </w:p>
    <w:p w14:paraId="7F8CEF2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ConnectedSeaID</w:t>
      </w:r>
    </w:p>
    <w:p w14:paraId="5CBEF5F8" w14:textId="77777777" w:rsidR="00B442FD" w:rsidRDefault="00B442FD" w:rsidP="00B442FD">
      <w:pPr>
        <w:rPr>
          <w:rFonts w:cs="Arial"/>
        </w:rPr>
      </w:pPr>
      <w:r>
        <w:rPr>
          <w:rFonts w:cs="Arial"/>
        </w:rPr>
        <w:t>"ConnectedSeaID" to identify URC user's seat location via LEFT_FIRST_ROW, RIGHT_FIRST_ROW, LEFT_SECOND_ROW, RIGHT_SECOND_ROW, LEFT_THIRD_ROW, RIGHT_THIRD_ROW, NONE</w:t>
      </w:r>
    </w:p>
    <w:p w14:paraId="24EF066F" w14:textId="77777777" w:rsidR="00B442FD" w:rsidRDefault="00B442FD" w:rsidP="00B442FD">
      <w:pPr>
        <w:rPr>
          <w:rFonts w:cs="Arial"/>
        </w:rPr>
      </w:pPr>
    </w:p>
    <w:p w14:paraId="00D693E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50C000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F5255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A6505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645D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A109C" w14:textId="77777777" w:rsidR="00E8119E" w:rsidRPr="00F03856" w:rsidRDefault="00E8119E" w:rsidP="00747176">
            <w:pPr>
              <w:rPr>
                <w:rFonts w:eastAsiaTheme="minorHAnsi" w:cs="Arial"/>
                <w:color w:val="000000" w:themeColor="text1"/>
                <w:sz w:val="16"/>
                <w:szCs w:val="16"/>
              </w:rPr>
            </w:pPr>
          </w:p>
        </w:tc>
      </w:tr>
      <w:tr w:rsidR="00E8119E" w:rsidRPr="00F03856" w14:paraId="514DD0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9A75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469C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DCEBC5" w14:textId="77777777" w:rsidR="00E8119E" w:rsidRPr="00F03856" w:rsidRDefault="00E8119E" w:rsidP="00747176">
            <w:pPr>
              <w:rPr>
                <w:rFonts w:eastAsiaTheme="minorHAnsi" w:cs="Arial"/>
                <w:color w:val="000000" w:themeColor="text1"/>
                <w:sz w:val="16"/>
                <w:szCs w:val="16"/>
              </w:rPr>
            </w:pPr>
          </w:p>
        </w:tc>
      </w:tr>
      <w:tr w:rsidR="00E8119E" w:rsidRPr="00F03856" w14:paraId="75393D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574D6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4069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8E5EB" w14:textId="77777777" w:rsidR="00E8119E" w:rsidRPr="00F03856" w:rsidRDefault="00E8119E" w:rsidP="00747176">
            <w:pPr>
              <w:rPr>
                <w:rFonts w:eastAsiaTheme="minorHAnsi" w:cs="Arial"/>
                <w:color w:val="000000" w:themeColor="text1"/>
                <w:sz w:val="16"/>
                <w:szCs w:val="16"/>
              </w:rPr>
            </w:pPr>
          </w:p>
        </w:tc>
      </w:tr>
      <w:tr w:rsidR="00E8119E" w:rsidRPr="00F03856" w14:paraId="694AB5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EA6C1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4146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48289C" w14:textId="77777777" w:rsidR="00E8119E" w:rsidRPr="00F03856" w:rsidRDefault="00E8119E" w:rsidP="00747176">
            <w:pPr>
              <w:rPr>
                <w:rFonts w:eastAsiaTheme="minorHAnsi" w:cs="Arial"/>
                <w:color w:val="000000" w:themeColor="text1"/>
                <w:sz w:val="16"/>
                <w:szCs w:val="16"/>
              </w:rPr>
            </w:pPr>
          </w:p>
        </w:tc>
      </w:tr>
      <w:tr w:rsidR="00E8119E" w:rsidRPr="00F03856" w14:paraId="6F3C0C5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20C3C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0303C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4B3DCF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304E64" w14:textId="77777777" w:rsidR="00E8119E" w:rsidRPr="001B386B" w:rsidRDefault="00E8119E" w:rsidP="00747176">
            <w:pPr>
              <w:rPr>
                <w:rFonts w:eastAsiaTheme="minorHAnsi" w:cs="Arial"/>
                <w:color w:val="000000" w:themeColor="text1"/>
                <w:sz w:val="4"/>
                <w:szCs w:val="4"/>
              </w:rPr>
            </w:pPr>
          </w:p>
        </w:tc>
      </w:tr>
      <w:tr w:rsidR="00E8119E" w:rsidRPr="00F03856" w14:paraId="0687FB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B196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DE45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LEFT_FIRST_ROW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0E02A2" w14:textId="77777777" w:rsidR="00E5533B" w:rsidRDefault="00E5533B"/>
        </w:tc>
      </w:tr>
      <w:tr w:rsidR="00E8119E" w:rsidRPr="00F03856" w14:paraId="2EC1A6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BFF1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AE9D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RIGHT_FIRST_ROW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CAE50B" w14:textId="77777777" w:rsidR="00E5533B" w:rsidRDefault="00E5533B"/>
        </w:tc>
      </w:tr>
      <w:tr w:rsidR="00E8119E" w:rsidRPr="00F03856" w14:paraId="1C8379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0EC5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CB3C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LEFT_SECOND_ROW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DE12CA" w14:textId="77777777" w:rsidR="00E5533B" w:rsidRDefault="00E5533B"/>
        </w:tc>
      </w:tr>
      <w:tr w:rsidR="00E8119E" w:rsidRPr="00F03856" w14:paraId="4A050A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E73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01EE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RIGHT_SECOND_ROW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169954" w14:textId="77777777" w:rsidR="00E5533B" w:rsidRDefault="00E5533B"/>
        </w:tc>
      </w:tr>
      <w:tr w:rsidR="00E8119E" w:rsidRPr="00F03856" w14:paraId="234BFA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61D5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7FD3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LEFT_THIRD_ROW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D6CB8F" w14:textId="77777777" w:rsidR="00E5533B" w:rsidRDefault="00E5533B"/>
        </w:tc>
      </w:tr>
      <w:tr w:rsidR="00E8119E" w:rsidRPr="00F03856" w14:paraId="4F921B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C49B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7CB2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RIGHT_THIRD_ROW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C7EB13" w14:textId="77777777" w:rsidR="00E5533B" w:rsidRDefault="00E5533B"/>
        </w:tc>
      </w:tr>
      <w:tr w:rsidR="00E8119E" w:rsidRPr="00F03856" w14:paraId="78608E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23E7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7B0B8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NOSEATCONNECTED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74DD75" w14:textId="77777777" w:rsidR="00E5533B" w:rsidRDefault="00E5533B"/>
        </w:tc>
      </w:tr>
      <w:tr w:rsidR="00E8119E" w:rsidRPr="00F03856" w14:paraId="1D02C63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4A524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44371A" w14:textId="77777777" w:rsidR="00E8119E" w:rsidRPr="00F03856" w:rsidRDefault="00E8119E" w:rsidP="00747176">
            <w:pPr>
              <w:rPr>
                <w:rFonts w:eastAsiaTheme="minorHAnsi" w:cs="Arial"/>
                <w:color w:val="000000" w:themeColor="text1"/>
                <w:sz w:val="16"/>
                <w:szCs w:val="16"/>
              </w:rPr>
            </w:pPr>
          </w:p>
        </w:tc>
      </w:tr>
    </w:tbl>
    <w:p w14:paraId="0E7A5FA2" w14:textId="77777777" w:rsidR="00E8119E" w:rsidRDefault="00E8119E" w:rsidP="00E8119E">
      <w:pPr>
        <w:pStyle w:val="Caption"/>
        <w:rPr>
          <w:lang w:val="en-GB"/>
        </w:rPr>
      </w:pPr>
      <w:r w:rsidRPr="00702453">
        <w:t xml:space="preserve">Table: </w:t>
      </w:r>
      <w:r>
        <w:t xml:space="preserve">Encoding Details of </w:t>
      </w:r>
      <w:r w:rsidRPr="004521EB">
        <w:rPr>
          <w:lang w:val="en-GB"/>
        </w:rPr>
        <w:t>ConnectedSeaID</w:t>
      </w:r>
    </w:p>
    <w:p w14:paraId="07B379CF" w14:textId="77777777" w:rsidR="00495854" w:rsidRPr="00495854" w:rsidRDefault="00495854" w:rsidP="00495854">
      <w:pPr>
        <w:rPr>
          <w:lang w:val="en-GB"/>
        </w:rPr>
      </w:pPr>
    </w:p>
    <w:p w14:paraId="0B54B74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SEAT_MASSAGE_LOCKOUT_STATUS</w:t>
      </w:r>
    </w:p>
    <w:p w14:paraId="4C0786F7" w14:textId="77777777" w:rsidR="00B442FD" w:rsidRDefault="00B442FD" w:rsidP="00B442FD">
      <w:pPr>
        <w:rPr>
          <w:rFonts w:cs="Arial"/>
        </w:rPr>
      </w:pPr>
    </w:p>
    <w:p w14:paraId="57D194B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CD145C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42E1E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E2632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033E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75A1E9" w14:textId="77777777" w:rsidR="00E8119E" w:rsidRPr="00F03856" w:rsidRDefault="00E8119E" w:rsidP="00747176">
            <w:pPr>
              <w:rPr>
                <w:rFonts w:eastAsiaTheme="minorHAnsi" w:cs="Arial"/>
                <w:color w:val="000000" w:themeColor="text1"/>
                <w:sz w:val="16"/>
                <w:szCs w:val="16"/>
              </w:rPr>
            </w:pPr>
          </w:p>
        </w:tc>
      </w:tr>
      <w:tr w:rsidR="00E8119E" w:rsidRPr="00F03856" w14:paraId="2E1A06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6DDC5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AB17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A11E73" w14:textId="77777777" w:rsidR="00E8119E" w:rsidRPr="00F03856" w:rsidRDefault="00E8119E" w:rsidP="00747176">
            <w:pPr>
              <w:rPr>
                <w:rFonts w:eastAsiaTheme="minorHAnsi" w:cs="Arial"/>
                <w:color w:val="000000" w:themeColor="text1"/>
                <w:sz w:val="16"/>
                <w:szCs w:val="16"/>
              </w:rPr>
            </w:pPr>
          </w:p>
        </w:tc>
      </w:tr>
      <w:tr w:rsidR="00E8119E" w:rsidRPr="00F03856" w14:paraId="2CC57E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5DAA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22CD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3941A" w14:textId="77777777" w:rsidR="00E8119E" w:rsidRPr="00F03856" w:rsidRDefault="00E8119E" w:rsidP="00747176">
            <w:pPr>
              <w:rPr>
                <w:rFonts w:eastAsiaTheme="minorHAnsi" w:cs="Arial"/>
                <w:color w:val="000000" w:themeColor="text1"/>
                <w:sz w:val="16"/>
                <w:szCs w:val="16"/>
              </w:rPr>
            </w:pPr>
          </w:p>
        </w:tc>
      </w:tr>
      <w:tr w:rsidR="00E8119E" w:rsidRPr="00F03856" w14:paraId="3B0BF8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8122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0B91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E6E5D5" w14:textId="77777777" w:rsidR="00E8119E" w:rsidRPr="00F03856" w:rsidRDefault="00E8119E" w:rsidP="00747176">
            <w:pPr>
              <w:rPr>
                <w:rFonts w:eastAsiaTheme="minorHAnsi" w:cs="Arial"/>
                <w:color w:val="000000" w:themeColor="text1"/>
                <w:sz w:val="16"/>
                <w:szCs w:val="16"/>
              </w:rPr>
            </w:pPr>
          </w:p>
        </w:tc>
      </w:tr>
      <w:tr w:rsidR="00E8119E" w:rsidRPr="00F03856" w14:paraId="5E4BDE0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47D02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089F9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8DE30C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02177D" w14:textId="77777777" w:rsidR="00E8119E" w:rsidRPr="001B386B" w:rsidRDefault="00E8119E" w:rsidP="00747176">
            <w:pPr>
              <w:rPr>
                <w:rFonts w:eastAsiaTheme="minorHAnsi" w:cs="Arial"/>
                <w:color w:val="000000" w:themeColor="text1"/>
                <w:sz w:val="4"/>
                <w:szCs w:val="4"/>
              </w:rPr>
            </w:pPr>
          </w:p>
        </w:tc>
      </w:tr>
      <w:tr w:rsidR="00E8119E" w:rsidRPr="00F03856" w14:paraId="0750C4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2185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BCEB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AACB93" w14:textId="77777777" w:rsidR="00E5533B" w:rsidRDefault="00E5533B"/>
        </w:tc>
      </w:tr>
      <w:tr w:rsidR="00E8119E" w:rsidRPr="00F03856" w14:paraId="7494BB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86DD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FF18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6D7E58" w14:textId="77777777" w:rsidR="00E5533B" w:rsidRDefault="00E5533B"/>
        </w:tc>
      </w:tr>
      <w:tr w:rsidR="00E8119E" w:rsidRPr="00F03856" w14:paraId="6A773C5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F58C6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1818AB" w14:textId="77777777" w:rsidR="00E8119E" w:rsidRPr="00F03856" w:rsidRDefault="00E8119E" w:rsidP="00747176">
            <w:pPr>
              <w:rPr>
                <w:rFonts w:eastAsiaTheme="minorHAnsi" w:cs="Arial"/>
                <w:color w:val="000000" w:themeColor="text1"/>
                <w:sz w:val="16"/>
                <w:szCs w:val="16"/>
              </w:rPr>
            </w:pPr>
          </w:p>
        </w:tc>
      </w:tr>
    </w:tbl>
    <w:p w14:paraId="7B540A0F" w14:textId="77777777" w:rsidR="00E8119E" w:rsidRDefault="00E8119E" w:rsidP="00E8119E">
      <w:pPr>
        <w:pStyle w:val="Caption"/>
        <w:rPr>
          <w:lang w:val="en-GB"/>
        </w:rPr>
      </w:pPr>
      <w:r w:rsidRPr="00702453">
        <w:t xml:space="preserve">Table: </w:t>
      </w:r>
      <w:r>
        <w:t xml:space="preserve">Encoding Details of </w:t>
      </w:r>
      <w:r w:rsidRPr="004521EB">
        <w:rPr>
          <w:lang w:val="en-GB"/>
        </w:rPr>
        <w:t>SEAT_MASSAGE_LOCKOUT_STATUS</w:t>
      </w:r>
    </w:p>
    <w:p w14:paraId="6212E3D3" w14:textId="77777777" w:rsidR="00495854" w:rsidRPr="00495854" w:rsidRDefault="00495854" w:rsidP="00495854">
      <w:pPr>
        <w:rPr>
          <w:lang w:val="en-GB"/>
        </w:rPr>
      </w:pPr>
    </w:p>
    <w:p w14:paraId="09BAF19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LightIntensity</w:t>
      </w:r>
    </w:p>
    <w:p w14:paraId="63D302D3" w14:textId="77777777" w:rsidR="00B442FD" w:rsidRDefault="00B442FD" w:rsidP="00B442FD">
      <w:pPr>
        <w:rPr>
          <w:rFonts w:cs="Arial"/>
        </w:rPr>
      </w:pPr>
      <w:r>
        <w:rPr>
          <w:rFonts w:cs="Arial"/>
        </w:rPr>
        <w:t>“LightIntensity” signal define interior light color intensity</w:t>
      </w:r>
    </w:p>
    <w:p w14:paraId="312031BE" w14:textId="77777777" w:rsidR="00B442FD" w:rsidRDefault="00B442FD" w:rsidP="00B442FD">
      <w:pPr>
        <w:rPr>
          <w:rFonts w:cs="Arial"/>
        </w:rPr>
      </w:pPr>
    </w:p>
    <w:p w14:paraId="3B211EB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75CA13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A514E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1F860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65CF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E4AA0D" w14:textId="77777777" w:rsidR="00E8119E" w:rsidRPr="00F03856" w:rsidRDefault="00E8119E" w:rsidP="00747176">
            <w:pPr>
              <w:rPr>
                <w:rFonts w:eastAsiaTheme="minorHAnsi" w:cs="Arial"/>
                <w:color w:val="000000" w:themeColor="text1"/>
                <w:sz w:val="16"/>
                <w:szCs w:val="16"/>
              </w:rPr>
            </w:pPr>
          </w:p>
        </w:tc>
      </w:tr>
      <w:tr w:rsidR="00E8119E" w:rsidRPr="00F03856" w14:paraId="4AF887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1BBC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ADCA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4966C5" w14:textId="77777777" w:rsidR="00E8119E" w:rsidRPr="00F03856" w:rsidRDefault="00E8119E" w:rsidP="00747176">
            <w:pPr>
              <w:rPr>
                <w:rFonts w:eastAsiaTheme="minorHAnsi" w:cs="Arial"/>
                <w:color w:val="000000" w:themeColor="text1"/>
                <w:sz w:val="16"/>
                <w:szCs w:val="16"/>
              </w:rPr>
            </w:pPr>
          </w:p>
        </w:tc>
      </w:tr>
      <w:tr w:rsidR="00E8119E" w:rsidRPr="00F03856" w14:paraId="485681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114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54920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22DDE" w14:textId="77777777" w:rsidR="00E8119E" w:rsidRPr="00F03856" w:rsidRDefault="00E8119E" w:rsidP="00747176">
            <w:pPr>
              <w:rPr>
                <w:rFonts w:eastAsiaTheme="minorHAnsi" w:cs="Arial"/>
                <w:color w:val="000000" w:themeColor="text1"/>
                <w:sz w:val="16"/>
                <w:szCs w:val="16"/>
              </w:rPr>
            </w:pPr>
          </w:p>
        </w:tc>
      </w:tr>
      <w:tr w:rsidR="00E8119E" w:rsidRPr="00F03856" w14:paraId="28E9FE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FD7A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212F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1A02CB" w14:textId="77777777" w:rsidR="00E8119E" w:rsidRPr="00F03856" w:rsidRDefault="00E8119E" w:rsidP="00747176">
            <w:pPr>
              <w:rPr>
                <w:rFonts w:eastAsiaTheme="minorHAnsi" w:cs="Arial"/>
                <w:color w:val="000000" w:themeColor="text1"/>
                <w:sz w:val="16"/>
                <w:szCs w:val="16"/>
              </w:rPr>
            </w:pPr>
          </w:p>
        </w:tc>
      </w:tr>
      <w:tr w:rsidR="00E8119E" w:rsidRPr="00F03856" w14:paraId="3672553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D990D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96971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82E56E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4C8625D" w14:textId="77777777" w:rsidR="00E8119E" w:rsidRPr="001B386B" w:rsidRDefault="00E8119E" w:rsidP="00747176">
            <w:pPr>
              <w:rPr>
                <w:rFonts w:eastAsiaTheme="minorHAnsi" w:cs="Arial"/>
                <w:color w:val="000000" w:themeColor="text1"/>
                <w:sz w:val="4"/>
                <w:szCs w:val="4"/>
              </w:rPr>
            </w:pPr>
          </w:p>
        </w:tc>
      </w:tr>
      <w:tr w:rsidR="00E8119E" w:rsidRPr="00F03856" w14:paraId="67E206C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3CDB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C27A7E" w14:textId="77777777" w:rsidR="00E8119E" w:rsidRPr="00F03856" w:rsidRDefault="00E8119E" w:rsidP="00747176">
            <w:pPr>
              <w:rPr>
                <w:rFonts w:eastAsiaTheme="minorHAnsi" w:cs="Arial"/>
                <w:color w:val="000000" w:themeColor="text1"/>
                <w:sz w:val="16"/>
                <w:szCs w:val="16"/>
              </w:rPr>
            </w:pPr>
          </w:p>
        </w:tc>
      </w:tr>
    </w:tbl>
    <w:p w14:paraId="652B7D79" w14:textId="77777777" w:rsidR="00E8119E" w:rsidRDefault="00E8119E" w:rsidP="00E8119E">
      <w:pPr>
        <w:pStyle w:val="Caption"/>
        <w:rPr>
          <w:lang w:val="en-GB"/>
        </w:rPr>
      </w:pPr>
      <w:r w:rsidRPr="00702453">
        <w:t xml:space="preserve">Table: </w:t>
      </w:r>
      <w:r>
        <w:t xml:space="preserve">Encoding Details of </w:t>
      </w:r>
      <w:r w:rsidRPr="004521EB">
        <w:rPr>
          <w:lang w:val="en-GB"/>
        </w:rPr>
        <w:t>LightIntensity</w:t>
      </w:r>
    </w:p>
    <w:p w14:paraId="50798218" w14:textId="77777777" w:rsidR="00495854" w:rsidRPr="00495854" w:rsidRDefault="00495854" w:rsidP="00495854">
      <w:pPr>
        <w:rPr>
          <w:lang w:val="en-GB"/>
        </w:rPr>
      </w:pPr>
    </w:p>
    <w:p w14:paraId="6080A53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ClimateSettings</w:t>
      </w:r>
    </w:p>
    <w:p w14:paraId="424F084C" w14:textId="77777777" w:rsidR="00B442FD" w:rsidRDefault="00B442FD" w:rsidP="00B442FD">
      <w:pPr>
        <w:rPr>
          <w:rFonts w:cs="Arial"/>
        </w:rPr>
      </w:pPr>
      <w:r>
        <w:rPr>
          <w:rFonts w:cs="Arial"/>
        </w:rPr>
        <w:t>"ClimateSettings" signal control zone climate via "DesiredFanSpeed", "DesiredTemperature","TempUnit", and "VentDistribuition"</w:t>
      </w:r>
    </w:p>
    <w:p w14:paraId="6CFE12DD" w14:textId="77777777" w:rsidR="00B442FD" w:rsidRDefault="00B442FD" w:rsidP="00B442FD">
      <w:pPr>
        <w:rPr>
          <w:rFonts w:cs="Arial"/>
        </w:rPr>
      </w:pPr>
    </w:p>
    <w:p w14:paraId="6A269E8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8F8A8E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9C46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446DC4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7E56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6E413" w14:textId="77777777" w:rsidR="00E8119E" w:rsidRPr="00F03856" w:rsidRDefault="00E8119E" w:rsidP="00747176">
            <w:pPr>
              <w:rPr>
                <w:rFonts w:eastAsiaTheme="minorHAnsi" w:cs="Arial"/>
                <w:color w:val="000000" w:themeColor="text1"/>
                <w:sz w:val="16"/>
                <w:szCs w:val="16"/>
              </w:rPr>
            </w:pPr>
          </w:p>
        </w:tc>
      </w:tr>
      <w:tr w:rsidR="00E8119E" w:rsidRPr="00F03856" w14:paraId="79FCB2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4BDC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A21C1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1B93A9" w14:textId="77777777" w:rsidR="00E8119E" w:rsidRPr="00F03856" w:rsidRDefault="00E8119E" w:rsidP="00747176">
            <w:pPr>
              <w:rPr>
                <w:rFonts w:eastAsiaTheme="minorHAnsi" w:cs="Arial"/>
                <w:color w:val="000000" w:themeColor="text1"/>
                <w:sz w:val="16"/>
                <w:szCs w:val="16"/>
              </w:rPr>
            </w:pPr>
          </w:p>
        </w:tc>
      </w:tr>
      <w:tr w:rsidR="00E8119E" w:rsidRPr="00F03856" w14:paraId="6CE81C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503F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A51A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EB8207" w14:textId="77777777" w:rsidR="00E8119E" w:rsidRPr="00F03856" w:rsidRDefault="00E8119E" w:rsidP="00747176">
            <w:pPr>
              <w:rPr>
                <w:rFonts w:eastAsiaTheme="minorHAnsi" w:cs="Arial"/>
                <w:color w:val="000000" w:themeColor="text1"/>
                <w:sz w:val="16"/>
                <w:szCs w:val="16"/>
              </w:rPr>
            </w:pPr>
          </w:p>
        </w:tc>
      </w:tr>
      <w:tr w:rsidR="00E8119E" w:rsidRPr="00F03856" w14:paraId="6B1800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6C8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8867B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FEB2A3" w14:textId="77777777" w:rsidR="00E8119E" w:rsidRPr="00F03856" w:rsidRDefault="00E8119E" w:rsidP="00747176">
            <w:pPr>
              <w:rPr>
                <w:rFonts w:eastAsiaTheme="minorHAnsi" w:cs="Arial"/>
                <w:color w:val="000000" w:themeColor="text1"/>
                <w:sz w:val="16"/>
                <w:szCs w:val="16"/>
              </w:rPr>
            </w:pPr>
          </w:p>
        </w:tc>
      </w:tr>
      <w:tr w:rsidR="00E8119E" w:rsidRPr="00F03856" w14:paraId="138D4CA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C65DE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0CE12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26492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D1D2B6" w14:textId="77777777" w:rsidR="00E8119E" w:rsidRPr="001B386B" w:rsidRDefault="00E8119E" w:rsidP="00747176">
            <w:pPr>
              <w:rPr>
                <w:rFonts w:eastAsiaTheme="minorHAnsi" w:cs="Arial"/>
                <w:color w:val="000000" w:themeColor="text1"/>
                <w:sz w:val="4"/>
                <w:szCs w:val="4"/>
              </w:rPr>
            </w:pPr>
          </w:p>
        </w:tc>
      </w:tr>
      <w:tr w:rsidR="00E8119E" w:rsidRPr="00F03856" w14:paraId="0DE071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C2C03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55E3FE"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18361A" w14:textId="77777777" w:rsidR="00E5533B" w:rsidRDefault="00E5533B"/>
        </w:tc>
      </w:tr>
      <w:tr w:rsidR="00E8119E" w:rsidRPr="00F03856" w14:paraId="4FED0B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CD6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78DBF3"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9AC7BA" w14:textId="77777777" w:rsidR="00E5533B" w:rsidRDefault="00E5533B"/>
        </w:tc>
      </w:tr>
      <w:tr w:rsidR="00E8119E" w:rsidRPr="00F03856" w14:paraId="3267B6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D4960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8D2C5E"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EBDC1A" w14:textId="77777777" w:rsidR="00E5533B" w:rsidRDefault="00E5533B"/>
        </w:tc>
      </w:tr>
      <w:tr w:rsidR="00E8119E" w:rsidRPr="00F03856" w14:paraId="1659D2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DEE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7B148E"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D06906" w14:textId="77777777" w:rsidR="00E5533B" w:rsidRDefault="00E5533B"/>
        </w:tc>
      </w:tr>
      <w:tr w:rsidR="00E8119E" w:rsidRPr="00F03856" w14:paraId="3D8E596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DC833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A26876" w14:textId="77777777" w:rsidR="00E8119E" w:rsidRPr="00F03856" w:rsidRDefault="00E8119E" w:rsidP="00747176">
            <w:pPr>
              <w:rPr>
                <w:rFonts w:eastAsiaTheme="minorHAnsi" w:cs="Arial"/>
                <w:color w:val="000000" w:themeColor="text1"/>
                <w:sz w:val="16"/>
                <w:szCs w:val="16"/>
              </w:rPr>
            </w:pPr>
          </w:p>
        </w:tc>
      </w:tr>
    </w:tbl>
    <w:p w14:paraId="1908726D" w14:textId="77777777" w:rsidR="00E8119E" w:rsidRDefault="00E8119E" w:rsidP="00E8119E">
      <w:pPr>
        <w:pStyle w:val="Caption"/>
        <w:rPr>
          <w:lang w:val="en-GB"/>
        </w:rPr>
      </w:pPr>
      <w:r w:rsidRPr="00702453">
        <w:t xml:space="preserve">Table: </w:t>
      </w:r>
      <w:r>
        <w:t xml:space="preserve">Encoding Details of </w:t>
      </w:r>
      <w:r w:rsidRPr="004521EB">
        <w:rPr>
          <w:lang w:val="en-GB"/>
        </w:rPr>
        <w:t>ClimateSettings</w:t>
      </w:r>
    </w:p>
    <w:p w14:paraId="741A874D" w14:textId="77777777" w:rsidR="00495854" w:rsidRPr="00495854" w:rsidRDefault="00495854" w:rsidP="00495854">
      <w:pPr>
        <w:rPr>
          <w:lang w:val="en-GB"/>
        </w:rPr>
      </w:pPr>
    </w:p>
    <w:p w14:paraId="38C58EA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LightingStatus</w:t>
      </w:r>
    </w:p>
    <w:p w14:paraId="0DFE9C46" w14:textId="77777777" w:rsidR="00B442FD" w:rsidRDefault="00B442FD" w:rsidP="00B442FD">
      <w:pPr>
        <w:rPr>
          <w:rFonts w:cs="Arial"/>
        </w:rPr>
      </w:pPr>
      <w:r>
        <w:rPr>
          <w:rFonts w:cs="Arial"/>
        </w:rPr>
        <w:t>"LightingStatus" signal display lighting status via "UPDATE_SUCCESSFUL","LIGHTING_SCHEME_UPDATE_FAILED","LIGHTING_COLOR_UPDATE_FAILED","LIGHTING_INTENSITY_UPDATE_FAILED","LIGHTING_ON_UPDATE_FAILED","LIGHTING_OFF_UPDATE_FAILED","NOT_APPLICABLE"</w:t>
      </w:r>
    </w:p>
    <w:p w14:paraId="7BBDE9B7" w14:textId="77777777" w:rsidR="00B442FD" w:rsidRDefault="00B442FD" w:rsidP="00B442FD">
      <w:pPr>
        <w:rPr>
          <w:rFonts w:cs="Arial"/>
        </w:rPr>
      </w:pPr>
    </w:p>
    <w:p w14:paraId="3FBC0BD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118"/>
        <w:gridCol w:w="2353"/>
      </w:tblGrid>
      <w:tr w:rsidR="00E8119E" w:rsidRPr="00F03856" w14:paraId="66DF4CA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1F02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AC3E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ED46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A6D8FD" w14:textId="77777777" w:rsidR="00E8119E" w:rsidRPr="00F03856" w:rsidRDefault="00E8119E" w:rsidP="00747176">
            <w:pPr>
              <w:rPr>
                <w:rFonts w:eastAsiaTheme="minorHAnsi" w:cs="Arial"/>
                <w:color w:val="000000" w:themeColor="text1"/>
                <w:sz w:val="16"/>
                <w:szCs w:val="16"/>
              </w:rPr>
            </w:pPr>
          </w:p>
        </w:tc>
      </w:tr>
      <w:tr w:rsidR="00E8119E" w:rsidRPr="00F03856" w14:paraId="1F9C77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8DA93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A0B1E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D6342C" w14:textId="77777777" w:rsidR="00E8119E" w:rsidRPr="00F03856" w:rsidRDefault="00E8119E" w:rsidP="00747176">
            <w:pPr>
              <w:rPr>
                <w:rFonts w:eastAsiaTheme="minorHAnsi" w:cs="Arial"/>
                <w:color w:val="000000" w:themeColor="text1"/>
                <w:sz w:val="16"/>
                <w:szCs w:val="16"/>
              </w:rPr>
            </w:pPr>
          </w:p>
        </w:tc>
      </w:tr>
      <w:tr w:rsidR="00E8119E" w:rsidRPr="00F03856" w14:paraId="029C36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AE569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3D80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86FCC8" w14:textId="77777777" w:rsidR="00E8119E" w:rsidRPr="00F03856" w:rsidRDefault="00E8119E" w:rsidP="00747176">
            <w:pPr>
              <w:rPr>
                <w:rFonts w:eastAsiaTheme="minorHAnsi" w:cs="Arial"/>
                <w:color w:val="000000" w:themeColor="text1"/>
                <w:sz w:val="16"/>
                <w:szCs w:val="16"/>
              </w:rPr>
            </w:pPr>
          </w:p>
        </w:tc>
      </w:tr>
      <w:tr w:rsidR="00E8119E" w:rsidRPr="00F03856" w14:paraId="5353C6A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E304D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3E9FF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8C16CF" w14:textId="77777777" w:rsidR="00E8119E" w:rsidRPr="00F03856" w:rsidRDefault="00E8119E" w:rsidP="00747176">
            <w:pPr>
              <w:rPr>
                <w:rFonts w:eastAsiaTheme="minorHAnsi" w:cs="Arial"/>
                <w:color w:val="000000" w:themeColor="text1"/>
                <w:sz w:val="16"/>
                <w:szCs w:val="16"/>
              </w:rPr>
            </w:pPr>
          </w:p>
        </w:tc>
      </w:tr>
      <w:tr w:rsidR="00E8119E" w:rsidRPr="00F03856" w14:paraId="4432F87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F820F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15E56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C0F287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C903AF6" w14:textId="77777777" w:rsidR="00E8119E" w:rsidRPr="001B386B" w:rsidRDefault="00E8119E" w:rsidP="00747176">
            <w:pPr>
              <w:rPr>
                <w:rFonts w:eastAsiaTheme="minorHAnsi" w:cs="Arial"/>
                <w:color w:val="000000" w:themeColor="text1"/>
                <w:sz w:val="4"/>
                <w:szCs w:val="4"/>
              </w:rPr>
            </w:pPr>
          </w:p>
        </w:tc>
      </w:tr>
      <w:tr w:rsidR="00E8119E" w:rsidRPr="00F03856" w14:paraId="52F01F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7396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6069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B21584" w14:textId="77777777" w:rsidR="00E5533B" w:rsidRDefault="00E5533B"/>
        </w:tc>
      </w:tr>
      <w:tr w:rsidR="00E8119E" w:rsidRPr="00F03856" w14:paraId="3E1350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06938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5786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LIGHTING_SCHEME_UPDATE_FAILED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C07347" w14:textId="77777777" w:rsidR="00E5533B" w:rsidRDefault="00E5533B"/>
        </w:tc>
      </w:tr>
      <w:tr w:rsidR="00E8119E" w:rsidRPr="00F03856" w14:paraId="5C55A6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157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5476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LIGHTING_COLOR_UPDATE_FAILED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4933D0" w14:textId="77777777" w:rsidR="00E5533B" w:rsidRDefault="00E5533B"/>
        </w:tc>
      </w:tr>
      <w:tr w:rsidR="00E8119E" w:rsidRPr="00F03856" w14:paraId="3789EF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D210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D8B5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LIGHTING_INTENSITY_UPDATE_FAILED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ADE728" w14:textId="77777777" w:rsidR="00E5533B" w:rsidRDefault="00E5533B"/>
        </w:tc>
      </w:tr>
      <w:tr w:rsidR="00E8119E" w:rsidRPr="00F03856" w14:paraId="13665C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B050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073B7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LIGHTING_ON_UPDATE_FAILED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8091CE" w14:textId="77777777" w:rsidR="00E5533B" w:rsidRDefault="00E5533B"/>
        </w:tc>
      </w:tr>
      <w:tr w:rsidR="00E8119E" w:rsidRPr="00F03856" w14:paraId="316CC2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F01F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FC66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LIGHTING_OFF_UPDATE_FAILED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F036A3" w14:textId="77777777" w:rsidR="00E5533B" w:rsidRDefault="00E5533B"/>
        </w:tc>
      </w:tr>
      <w:tr w:rsidR="00E8119E" w:rsidRPr="00F03856" w14:paraId="6E0379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7A76D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2EB2D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8F7835" w14:textId="77777777" w:rsidR="00E5533B" w:rsidRDefault="00E5533B"/>
        </w:tc>
      </w:tr>
      <w:tr w:rsidR="00E8119E" w:rsidRPr="00F03856" w14:paraId="25224B5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58DAE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D17FD7" w14:textId="77777777" w:rsidR="00E8119E" w:rsidRPr="00F03856" w:rsidRDefault="00E8119E" w:rsidP="00747176">
            <w:pPr>
              <w:rPr>
                <w:rFonts w:eastAsiaTheme="minorHAnsi" w:cs="Arial"/>
                <w:color w:val="000000" w:themeColor="text1"/>
                <w:sz w:val="16"/>
                <w:szCs w:val="16"/>
              </w:rPr>
            </w:pPr>
          </w:p>
        </w:tc>
      </w:tr>
    </w:tbl>
    <w:p w14:paraId="2FB172EB" w14:textId="77777777" w:rsidR="00E8119E" w:rsidRDefault="00E8119E" w:rsidP="00E8119E">
      <w:pPr>
        <w:pStyle w:val="Caption"/>
        <w:rPr>
          <w:lang w:val="en-GB"/>
        </w:rPr>
      </w:pPr>
      <w:r w:rsidRPr="00702453">
        <w:t xml:space="preserve">Table: </w:t>
      </w:r>
      <w:r>
        <w:t xml:space="preserve">Encoding Details of </w:t>
      </w:r>
      <w:r w:rsidRPr="004521EB">
        <w:rPr>
          <w:lang w:val="en-GB"/>
        </w:rPr>
        <w:t>LightingStatus</w:t>
      </w:r>
    </w:p>
    <w:p w14:paraId="45927631" w14:textId="77777777" w:rsidR="00495854" w:rsidRPr="00495854" w:rsidRDefault="00495854" w:rsidP="00495854">
      <w:pPr>
        <w:rPr>
          <w:lang w:val="en-GB"/>
        </w:rPr>
      </w:pPr>
    </w:p>
    <w:p w14:paraId="1ECD00F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SeatCushionMovement </w:t>
      </w:r>
    </w:p>
    <w:p w14:paraId="39AA7199" w14:textId="77777777" w:rsidR="00B442FD" w:rsidRDefault="00B442FD" w:rsidP="00B442FD">
      <w:pPr>
        <w:rPr>
          <w:rFonts w:cs="Arial"/>
        </w:rPr>
      </w:pPr>
      <w:r>
        <w:rPr>
          <w:rFonts w:cs="Arial"/>
        </w:rPr>
        <w:t xml:space="preserve">“SeatCushionMovement ” signal define seat cushion movement settings via CUSHION_TRACK_FORE, </w:t>
      </w:r>
    </w:p>
    <w:p w14:paraId="5AD4D611" w14:textId="77777777" w:rsidR="00B442FD" w:rsidRDefault="00B442FD" w:rsidP="00B442FD">
      <w:pPr>
        <w:rPr>
          <w:rFonts w:cs="Arial"/>
        </w:rPr>
      </w:pPr>
      <w:r>
        <w:rPr>
          <w:rFonts w:cs="Arial"/>
        </w:rPr>
        <w:t>CUSHION_TRACK_AFT, CUSHION_TRACK_UP, CUSHION_TRACK_DOWN, CUSHION_TRACK_TILT_FORWARD, CUSHION_TRACK_TIL_BACKWARD, CUSHION_EXTENSION_LEFT, CUSHION_EXTENSION_RIGHT, CALF_RAISE_UP, CALF_RAISE_DOWN</w:t>
      </w:r>
    </w:p>
    <w:p w14:paraId="32254210" w14:textId="77777777" w:rsidR="00B442FD" w:rsidRDefault="00B442FD" w:rsidP="00B442FD">
      <w:pPr>
        <w:rPr>
          <w:rFonts w:cs="Arial"/>
        </w:rPr>
      </w:pPr>
    </w:p>
    <w:p w14:paraId="5A642B4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780"/>
        <w:gridCol w:w="2691"/>
      </w:tblGrid>
      <w:tr w:rsidR="00E8119E" w:rsidRPr="00F03856" w14:paraId="704BCA9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DCA62B" w14:textId="77777777" w:rsidR="00E8119E" w:rsidRPr="00F03856" w:rsidRDefault="00E8119E" w:rsidP="00747176">
            <w:pPr>
              <w:rPr>
                <w:rFonts w:cs="Arial"/>
                <w:b/>
                <w:bCs/>
                <w:sz w:val="16"/>
                <w:szCs w:val="16"/>
                <w:lang w:val="en-GB"/>
              </w:rPr>
            </w:pPr>
            <w:r w:rsidRPr="00F03856">
              <w:rPr>
                <w:rFonts w:cs="Arial"/>
                <w:b/>
                <w:bCs/>
                <w:sz w:val="16"/>
                <w:szCs w:val="16"/>
                <w:lang w:val="en-GB"/>
              </w:rPr>
              <w:lastRenderedPageBreak/>
              <w:t>Value</w:t>
            </w:r>
          </w:p>
          <w:p w14:paraId="5EDFB0F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95ACE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80A30" w14:textId="77777777" w:rsidR="00E8119E" w:rsidRPr="00F03856" w:rsidRDefault="00E8119E" w:rsidP="00747176">
            <w:pPr>
              <w:rPr>
                <w:rFonts w:eastAsiaTheme="minorHAnsi" w:cs="Arial"/>
                <w:color w:val="000000" w:themeColor="text1"/>
                <w:sz w:val="16"/>
                <w:szCs w:val="16"/>
              </w:rPr>
            </w:pPr>
          </w:p>
        </w:tc>
      </w:tr>
      <w:tr w:rsidR="00E8119E" w:rsidRPr="00F03856" w14:paraId="49BC52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A73C0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B77F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AA48EC" w14:textId="77777777" w:rsidR="00E8119E" w:rsidRPr="00F03856" w:rsidRDefault="00E8119E" w:rsidP="00747176">
            <w:pPr>
              <w:rPr>
                <w:rFonts w:eastAsiaTheme="minorHAnsi" w:cs="Arial"/>
                <w:color w:val="000000" w:themeColor="text1"/>
                <w:sz w:val="16"/>
                <w:szCs w:val="16"/>
              </w:rPr>
            </w:pPr>
          </w:p>
        </w:tc>
      </w:tr>
      <w:tr w:rsidR="00E8119E" w:rsidRPr="00F03856" w14:paraId="12DE69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172D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8F518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37CDC9" w14:textId="77777777" w:rsidR="00E8119E" w:rsidRPr="00F03856" w:rsidRDefault="00E8119E" w:rsidP="00747176">
            <w:pPr>
              <w:rPr>
                <w:rFonts w:eastAsiaTheme="minorHAnsi" w:cs="Arial"/>
                <w:color w:val="000000" w:themeColor="text1"/>
                <w:sz w:val="16"/>
                <w:szCs w:val="16"/>
              </w:rPr>
            </w:pPr>
          </w:p>
        </w:tc>
      </w:tr>
      <w:tr w:rsidR="00E8119E" w:rsidRPr="00F03856" w14:paraId="0566CB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C648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FAB2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B7F13" w14:textId="77777777" w:rsidR="00E8119E" w:rsidRPr="00F03856" w:rsidRDefault="00E8119E" w:rsidP="00747176">
            <w:pPr>
              <w:rPr>
                <w:rFonts w:eastAsiaTheme="minorHAnsi" w:cs="Arial"/>
                <w:color w:val="000000" w:themeColor="text1"/>
                <w:sz w:val="16"/>
                <w:szCs w:val="16"/>
              </w:rPr>
            </w:pPr>
          </w:p>
        </w:tc>
      </w:tr>
      <w:tr w:rsidR="00E8119E" w:rsidRPr="00F03856" w14:paraId="182509E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931DA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E6264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1564C2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6B35087" w14:textId="77777777" w:rsidR="00E8119E" w:rsidRPr="001B386B" w:rsidRDefault="00E8119E" w:rsidP="00747176">
            <w:pPr>
              <w:rPr>
                <w:rFonts w:eastAsiaTheme="minorHAnsi" w:cs="Arial"/>
                <w:color w:val="000000" w:themeColor="text1"/>
                <w:sz w:val="4"/>
                <w:szCs w:val="4"/>
              </w:rPr>
            </w:pPr>
          </w:p>
        </w:tc>
      </w:tr>
      <w:tr w:rsidR="00E8119E" w:rsidRPr="00F03856" w14:paraId="338F7C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F9F25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D273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CUSHION_TRACK_FORE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ACBB05" w14:textId="77777777" w:rsidR="00E5533B" w:rsidRDefault="00E5533B"/>
        </w:tc>
      </w:tr>
      <w:tr w:rsidR="00E8119E" w:rsidRPr="00F03856" w14:paraId="62747F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A2FB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A70A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CUSHION_TRACK_AFT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52C5A0" w14:textId="77777777" w:rsidR="00E5533B" w:rsidRDefault="00E5533B"/>
        </w:tc>
      </w:tr>
      <w:tr w:rsidR="00E8119E" w:rsidRPr="00F03856" w14:paraId="35823F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5FB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DCC7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CUSHION_TRACK_UP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D773CD" w14:textId="77777777" w:rsidR="00E5533B" w:rsidRDefault="00E5533B"/>
        </w:tc>
      </w:tr>
      <w:tr w:rsidR="00E8119E" w:rsidRPr="00F03856" w14:paraId="1109A4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0D0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14CA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CUSHION_TRACK_DOWN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B2739A" w14:textId="77777777" w:rsidR="00E5533B" w:rsidRDefault="00E5533B"/>
        </w:tc>
      </w:tr>
      <w:tr w:rsidR="00E8119E" w:rsidRPr="00F03856" w14:paraId="2EE80E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FC70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798B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CUSHION_TRACK_TILT_FORWARD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E21FBA" w14:textId="77777777" w:rsidR="00E5533B" w:rsidRDefault="00E5533B"/>
        </w:tc>
      </w:tr>
      <w:tr w:rsidR="00E8119E" w:rsidRPr="00F03856" w14:paraId="782E2A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717B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93DE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CUSHION_TRACK_TIL_BACKWARD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CC2180" w14:textId="77777777" w:rsidR="00E5533B" w:rsidRDefault="00E5533B"/>
        </w:tc>
      </w:tr>
      <w:tr w:rsidR="00E8119E" w:rsidRPr="00F03856" w14:paraId="09A0AC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216C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4102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CUSHION_EXTENSION_LEFT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18FCA1" w14:textId="77777777" w:rsidR="00E5533B" w:rsidRDefault="00E5533B"/>
        </w:tc>
      </w:tr>
      <w:tr w:rsidR="00E8119E" w:rsidRPr="00F03856" w14:paraId="2A681E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13AA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891CE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CUSHION_EXTENSION_RIGHT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27800B" w14:textId="77777777" w:rsidR="00E5533B" w:rsidRDefault="00E5533B"/>
        </w:tc>
      </w:tr>
      <w:tr w:rsidR="00E8119E" w:rsidRPr="00F03856" w14:paraId="5246C8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7770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32D2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CALF_RAISE_UP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B942DD" w14:textId="77777777" w:rsidR="00E5533B" w:rsidRDefault="00E5533B"/>
        </w:tc>
      </w:tr>
      <w:tr w:rsidR="00E8119E" w:rsidRPr="00F03856" w14:paraId="5A39AB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DEED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0F8A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CALF_RAISE_DOWN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3FB619" w14:textId="77777777" w:rsidR="00E5533B" w:rsidRDefault="00E5533B"/>
        </w:tc>
      </w:tr>
      <w:tr w:rsidR="00E8119E" w:rsidRPr="00F03856" w14:paraId="02394EA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6AE19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5CE13B" w14:textId="77777777" w:rsidR="00E8119E" w:rsidRPr="00F03856" w:rsidRDefault="00E8119E" w:rsidP="00747176">
            <w:pPr>
              <w:rPr>
                <w:rFonts w:eastAsiaTheme="minorHAnsi" w:cs="Arial"/>
                <w:color w:val="000000" w:themeColor="text1"/>
                <w:sz w:val="16"/>
                <w:szCs w:val="16"/>
              </w:rPr>
            </w:pPr>
          </w:p>
        </w:tc>
      </w:tr>
    </w:tbl>
    <w:p w14:paraId="6B8B3BAD"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SeatCushionMovement </w:t>
      </w:r>
    </w:p>
    <w:p w14:paraId="577D41FA" w14:textId="77777777" w:rsidR="00495854" w:rsidRPr="00495854" w:rsidRDefault="00495854" w:rsidP="00495854">
      <w:pPr>
        <w:rPr>
          <w:lang w:val="en-GB"/>
        </w:rPr>
      </w:pPr>
    </w:p>
    <w:p w14:paraId="7B58F46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UserConfigurationSettings</w:t>
      </w:r>
    </w:p>
    <w:p w14:paraId="1EA4F26E" w14:textId="77777777" w:rsidR="00B442FD" w:rsidRDefault="00B442FD" w:rsidP="00B442FD">
      <w:pPr>
        <w:rPr>
          <w:rFonts w:cs="Arial"/>
        </w:rPr>
      </w:pPr>
      <w:r>
        <w:rPr>
          <w:rFonts w:cs="Arial"/>
        </w:rPr>
        <w:t>"UserConfigurationSettings" signal identify user configuration settings via Sub-Signals; "LightCommand","AudioSettings","ClimateSettings","SeatSettings" </w:t>
      </w:r>
    </w:p>
    <w:p w14:paraId="38F525BA" w14:textId="77777777" w:rsidR="00B442FD" w:rsidRDefault="00B442FD" w:rsidP="00B442FD">
      <w:pPr>
        <w:rPr>
          <w:rFonts w:cs="Arial"/>
        </w:rPr>
      </w:pPr>
    </w:p>
    <w:p w14:paraId="2FB51A2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0E89D8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B90BE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099C0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B41B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959E59" w14:textId="77777777" w:rsidR="00E8119E" w:rsidRPr="00F03856" w:rsidRDefault="00E8119E" w:rsidP="00747176">
            <w:pPr>
              <w:rPr>
                <w:rFonts w:eastAsiaTheme="minorHAnsi" w:cs="Arial"/>
                <w:color w:val="000000" w:themeColor="text1"/>
                <w:sz w:val="16"/>
                <w:szCs w:val="16"/>
              </w:rPr>
            </w:pPr>
          </w:p>
        </w:tc>
      </w:tr>
      <w:tr w:rsidR="00E8119E" w:rsidRPr="00F03856" w14:paraId="27B50E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F9AF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197AB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853E55" w14:textId="77777777" w:rsidR="00E8119E" w:rsidRPr="00F03856" w:rsidRDefault="00E8119E" w:rsidP="00747176">
            <w:pPr>
              <w:rPr>
                <w:rFonts w:eastAsiaTheme="minorHAnsi" w:cs="Arial"/>
                <w:color w:val="000000" w:themeColor="text1"/>
                <w:sz w:val="16"/>
                <w:szCs w:val="16"/>
              </w:rPr>
            </w:pPr>
          </w:p>
        </w:tc>
      </w:tr>
      <w:tr w:rsidR="00E8119E" w:rsidRPr="00F03856" w14:paraId="4BE24E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4E89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5B01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C457C" w14:textId="77777777" w:rsidR="00E8119E" w:rsidRPr="00F03856" w:rsidRDefault="00E8119E" w:rsidP="00747176">
            <w:pPr>
              <w:rPr>
                <w:rFonts w:eastAsiaTheme="minorHAnsi" w:cs="Arial"/>
                <w:color w:val="000000" w:themeColor="text1"/>
                <w:sz w:val="16"/>
                <w:szCs w:val="16"/>
              </w:rPr>
            </w:pPr>
          </w:p>
        </w:tc>
      </w:tr>
      <w:tr w:rsidR="00E8119E" w:rsidRPr="00F03856" w14:paraId="2FBB67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E20EC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5CC4F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FC7904" w14:textId="77777777" w:rsidR="00E8119E" w:rsidRPr="00F03856" w:rsidRDefault="00E8119E" w:rsidP="00747176">
            <w:pPr>
              <w:rPr>
                <w:rFonts w:eastAsiaTheme="minorHAnsi" w:cs="Arial"/>
                <w:color w:val="000000" w:themeColor="text1"/>
                <w:sz w:val="16"/>
                <w:szCs w:val="16"/>
              </w:rPr>
            </w:pPr>
          </w:p>
        </w:tc>
      </w:tr>
      <w:tr w:rsidR="00E8119E" w:rsidRPr="00F03856" w14:paraId="4DA2252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6BF91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40C69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10899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7C53A8" w14:textId="77777777" w:rsidR="00E8119E" w:rsidRPr="001B386B" w:rsidRDefault="00E8119E" w:rsidP="00747176">
            <w:pPr>
              <w:rPr>
                <w:rFonts w:eastAsiaTheme="minorHAnsi" w:cs="Arial"/>
                <w:color w:val="000000" w:themeColor="text1"/>
                <w:sz w:val="4"/>
                <w:szCs w:val="4"/>
              </w:rPr>
            </w:pPr>
          </w:p>
        </w:tc>
      </w:tr>
      <w:tr w:rsidR="00E8119E" w:rsidRPr="00F03856" w14:paraId="54AEE3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7924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8138A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67016F" w14:textId="77777777" w:rsidR="00E5533B" w:rsidRDefault="00E5533B"/>
        </w:tc>
      </w:tr>
      <w:tr w:rsidR="00E8119E" w:rsidRPr="00F03856" w14:paraId="012CA52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BDF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62A11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CB669E" w14:textId="77777777" w:rsidR="00E5533B" w:rsidRDefault="00E5533B"/>
        </w:tc>
      </w:tr>
      <w:tr w:rsidR="00E8119E" w:rsidRPr="00F03856" w14:paraId="02D146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C77B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D67398"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1D4447" w14:textId="77777777" w:rsidR="00E5533B" w:rsidRDefault="00E5533B"/>
        </w:tc>
      </w:tr>
      <w:tr w:rsidR="00E8119E" w:rsidRPr="00F03856" w14:paraId="71B5E13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98D0E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92D302" w14:textId="77777777" w:rsidR="00E8119E" w:rsidRPr="00F03856" w:rsidRDefault="00E8119E" w:rsidP="00747176">
            <w:pPr>
              <w:rPr>
                <w:rFonts w:eastAsiaTheme="minorHAnsi" w:cs="Arial"/>
                <w:color w:val="000000" w:themeColor="text1"/>
                <w:sz w:val="16"/>
                <w:szCs w:val="16"/>
              </w:rPr>
            </w:pPr>
          </w:p>
        </w:tc>
      </w:tr>
    </w:tbl>
    <w:p w14:paraId="698D2376" w14:textId="77777777" w:rsidR="00E8119E" w:rsidRDefault="00E8119E" w:rsidP="00E8119E">
      <w:pPr>
        <w:pStyle w:val="Caption"/>
        <w:rPr>
          <w:lang w:val="en-GB"/>
        </w:rPr>
      </w:pPr>
      <w:r w:rsidRPr="00702453">
        <w:t xml:space="preserve">Table: </w:t>
      </w:r>
      <w:r>
        <w:t xml:space="preserve">Encoding Details of </w:t>
      </w:r>
      <w:r w:rsidRPr="004521EB">
        <w:rPr>
          <w:lang w:val="en-GB"/>
        </w:rPr>
        <w:t>UserConfigurationSettings</w:t>
      </w:r>
    </w:p>
    <w:p w14:paraId="66966013" w14:textId="77777777" w:rsidR="00495854" w:rsidRPr="00495854" w:rsidRDefault="00495854" w:rsidP="00495854">
      <w:pPr>
        <w:rPr>
          <w:lang w:val="en-GB"/>
        </w:rPr>
      </w:pPr>
    </w:p>
    <w:p w14:paraId="31F09C8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SeatAudioActions</w:t>
      </w:r>
    </w:p>
    <w:p w14:paraId="76B2E3C0" w14:textId="77777777" w:rsidR="00B442FD" w:rsidRDefault="00B442FD" w:rsidP="00B442FD">
      <w:pPr>
        <w:rPr>
          <w:rFonts w:cs="Arial"/>
        </w:rPr>
      </w:pPr>
    </w:p>
    <w:p w14:paraId="47D839B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87"/>
        <w:gridCol w:w="2584"/>
      </w:tblGrid>
      <w:tr w:rsidR="00E8119E" w:rsidRPr="00F03856" w14:paraId="65FA55E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2B93D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D4C32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4F93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01109" w14:textId="77777777" w:rsidR="00E8119E" w:rsidRPr="00F03856" w:rsidRDefault="00E8119E" w:rsidP="00747176">
            <w:pPr>
              <w:rPr>
                <w:rFonts w:eastAsiaTheme="minorHAnsi" w:cs="Arial"/>
                <w:color w:val="000000" w:themeColor="text1"/>
                <w:sz w:val="16"/>
                <w:szCs w:val="16"/>
              </w:rPr>
            </w:pPr>
          </w:p>
        </w:tc>
      </w:tr>
      <w:tr w:rsidR="00E8119E" w:rsidRPr="00F03856" w14:paraId="4A759F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EF56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DA6DB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B06092" w14:textId="77777777" w:rsidR="00E8119E" w:rsidRPr="00F03856" w:rsidRDefault="00E8119E" w:rsidP="00747176">
            <w:pPr>
              <w:rPr>
                <w:rFonts w:eastAsiaTheme="minorHAnsi" w:cs="Arial"/>
                <w:color w:val="000000" w:themeColor="text1"/>
                <w:sz w:val="16"/>
                <w:szCs w:val="16"/>
              </w:rPr>
            </w:pPr>
          </w:p>
        </w:tc>
      </w:tr>
      <w:tr w:rsidR="00E8119E" w:rsidRPr="00F03856" w14:paraId="2DFAC1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6FF3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E315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CED62A" w14:textId="77777777" w:rsidR="00E8119E" w:rsidRPr="00F03856" w:rsidRDefault="00E8119E" w:rsidP="00747176">
            <w:pPr>
              <w:rPr>
                <w:rFonts w:eastAsiaTheme="minorHAnsi" w:cs="Arial"/>
                <w:color w:val="000000" w:themeColor="text1"/>
                <w:sz w:val="16"/>
                <w:szCs w:val="16"/>
              </w:rPr>
            </w:pPr>
          </w:p>
        </w:tc>
      </w:tr>
      <w:tr w:rsidR="00E8119E" w:rsidRPr="00F03856" w14:paraId="49ADDF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DF41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AE8017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8DD840" w14:textId="77777777" w:rsidR="00E8119E" w:rsidRPr="00F03856" w:rsidRDefault="00E8119E" w:rsidP="00747176">
            <w:pPr>
              <w:rPr>
                <w:rFonts w:eastAsiaTheme="minorHAnsi" w:cs="Arial"/>
                <w:color w:val="000000" w:themeColor="text1"/>
                <w:sz w:val="16"/>
                <w:szCs w:val="16"/>
              </w:rPr>
            </w:pPr>
          </w:p>
        </w:tc>
      </w:tr>
      <w:tr w:rsidR="00E8119E" w:rsidRPr="00F03856" w14:paraId="7DA33AE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6F791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584407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DAAE7E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08F89B8" w14:textId="77777777" w:rsidR="00E8119E" w:rsidRPr="001B386B" w:rsidRDefault="00E8119E" w:rsidP="00747176">
            <w:pPr>
              <w:rPr>
                <w:rFonts w:eastAsiaTheme="minorHAnsi" w:cs="Arial"/>
                <w:color w:val="000000" w:themeColor="text1"/>
                <w:sz w:val="4"/>
                <w:szCs w:val="4"/>
              </w:rPr>
            </w:pPr>
          </w:p>
        </w:tc>
      </w:tr>
      <w:tr w:rsidR="00E8119E" w:rsidRPr="00F03856" w14:paraId="6E7E0B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17685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0AA2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RECEIVE_AUDIO_SHARE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1854E8" w14:textId="77777777" w:rsidR="00E5533B" w:rsidRDefault="00E5533B"/>
        </w:tc>
      </w:tr>
      <w:tr w:rsidR="00E8119E" w:rsidRPr="00F03856" w14:paraId="1930CE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9737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37F6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ENABLE_DO _NOT_DISTURB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03C1DB" w14:textId="77777777" w:rsidR="00E5533B" w:rsidRDefault="00E5533B"/>
        </w:tc>
      </w:tr>
      <w:tr w:rsidR="00E8119E" w:rsidRPr="00F03856" w14:paraId="623230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7ED77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1D2F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DISABLE_DO_NOT_DISTURB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B2173D" w14:textId="77777777" w:rsidR="00E5533B" w:rsidRDefault="00E5533B"/>
        </w:tc>
      </w:tr>
      <w:tr w:rsidR="00E8119E" w:rsidRPr="00F03856" w14:paraId="6C6B4D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7E5C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AD45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INITIATE_IN_CAR_COMMUNICATION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5F6325" w14:textId="77777777" w:rsidR="00E5533B" w:rsidRDefault="00E5533B"/>
        </w:tc>
      </w:tr>
      <w:tr w:rsidR="00E8119E" w:rsidRPr="00F03856" w14:paraId="6FDA1F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882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2331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RECEIVE_IN_CAR_COMMUNICATION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358FCB" w14:textId="77777777" w:rsidR="00E5533B" w:rsidRDefault="00E5533B"/>
        </w:tc>
      </w:tr>
      <w:tr w:rsidR="00E8119E" w:rsidRPr="00F03856" w14:paraId="55D4D21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F0EFC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2A5392" w14:textId="77777777" w:rsidR="00E8119E" w:rsidRPr="00F03856" w:rsidRDefault="00E8119E" w:rsidP="00747176">
            <w:pPr>
              <w:rPr>
                <w:rFonts w:eastAsiaTheme="minorHAnsi" w:cs="Arial"/>
                <w:color w:val="000000" w:themeColor="text1"/>
                <w:sz w:val="16"/>
                <w:szCs w:val="16"/>
              </w:rPr>
            </w:pPr>
          </w:p>
        </w:tc>
      </w:tr>
    </w:tbl>
    <w:p w14:paraId="608BC1B2" w14:textId="77777777" w:rsidR="00E8119E" w:rsidRDefault="00E8119E" w:rsidP="00E8119E">
      <w:pPr>
        <w:pStyle w:val="Caption"/>
        <w:rPr>
          <w:lang w:val="en-GB"/>
        </w:rPr>
      </w:pPr>
      <w:r w:rsidRPr="00702453">
        <w:t xml:space="preserve">Table: </w:t>
      </w:r>
      <w:r>
        <w:t xml:space="preserve">Encoding Details of </w:t>
      </w:r>
      <w:r w:rsidRPr="004521EB">
        <w:rPr>
          <w:lang w:val="en-GB"/>
        </w:rPr>
        <w:t>SeatAudioActions</w:t>
      </w:r>
    </w:p>
    <w:p w14:paraId="6C92BC9A" w14:textId="77777777" w:rsidR="00495854" w:rsidRPr="00495854" w:rsidRDefault="00495854" w:rsidP="00495854">
      <w:pPr>
        <w:rPr>
          <w:lang w:val="en-GB"/>
        </w:rPr>
      </w:pPr>
    </w:p>
    <w:p w14:paraId="545A523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Intensity</w:t>
      </w:r>
    </w:p>
    <w:p w14:paraId="2810BB9C" w14:textId="77777777" w:rsidR="00B442FD" w:rsidRDefault="00B442FD" w:rsidP="00B442FD">
      <w:pPr>
        <w:rPr>
          <w:rFonts w:cs="Arial"/>
        </w:rPr>
      </w:pPr>
    </w:p>
    <w:p w14:paraId="24FA08E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3B6E6F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34F0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FBED4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CB1A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D5F222" w14:textId="77777777" w:rsidR="00E8119E" w:rsidRPr="00F03856" w:rsidRDefault="00E8119E" w:rsidP="00747176">
            <w:pPr>
              <w:rPr>
                <w:rFonts w:eastAsiaTheme="minorHAnsi" w:cs="Arial"/>
                <w:color w:val="000000" w:themeColor="text1"/>
                <w:sz w:val="16"/>
                <w:szCs w:val="16"/>
              </w:rPr>
            </w:pPr>
          </w:p>
        </w:tc>
      </w:tr>
      <w:tr w:rsidR="00E8119E" w:rsidRPr="00F03856" w14:paraId="6F9B3F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C802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250C7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5C57A6" w14:textId="77777777" w:rsidR="00E8119E" w:rsidRPr="00F03856" w:rsidRDefault="00E8119E" w:rsidP="00747176">
            <w:pPr>
              <w:rPr>
                <w:rFonts w:eastAsiaTheme="minorHAnsi" w:cs="Arial"/>
                <w:color w:val="000000" w:themeColor="text1"/>
                <w:sz w:val="16"/>
                <w:szCs w:val="16"/>
              </w:rPr>
            </w:pPr>
          </w:p>
        </w:tc>
      </w:tr>
      <w:tr w:rsidR="00E8119E" w:rsidRPr="00F03856" w14:paraId="3774F0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E44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1DB24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4C4160" w14:textId="77777777" w:rsidR="00E8119E" w:rsidRPr="00F03856" w:rsidRDefault="00E8119E" w:rsidP="00747176">
            <w:pPr>
              <w:rPr>
                <w:rFonts w:eastAsiaTheme="minorHAnsi" w:cs="Arial"/>
                <w:color w:val="000000" w:themeColor="text1"/>
                <w:sz w:val="16"/>
                <w:szCs w:val="16"/>
              </w:rPr>
            </w:pPr>
          </w:p>
        </w:tc>
      </w:tr>
      <w:tr w:rsidR="00E8119E" w:rsidRPr="00F03856" w14:paraId="2EC3CA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4C2B2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1FB28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10FCED" w14:textId="77777777" w:rsidR="00E8119E" w:rsidRPr="00F03856" w:rsidRDefault="00E8119E" w:rsidP="00747176">
            <w:pPr>
              <w:rPr>
                <w:rFonts w:eastAsiaTheme="minorHAnsi" w:cs="Arial"/>
                <w:color w:val="000000" w:themeColor="text1"/>
                <w:sz w:val="16"/>
                <w:szCs w:val="16"/>
              </w:rPr>
            </w:pPr>
          </w:p>
        </w:tc>
      </w:tr>
      <w:tr w:rsidR="00E8119E" w:rsidRPr="00F03856" w14:paraId="0B14CC3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43C3C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BAEDE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45A8B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670AC5" w14:textId="77777777" w:rsidR="00E8119E" w:rsidRPr="001B386B" w:rsidRDefault="00E8119E" w:rsidP="00747176">
            <w:pPr>
              <w:rPr>
                <w:rFonts w:eastAsiaTheme="minorHAnsi" w:cs="Arial"/>
                <w:color w:val="000000" w:themeColor="text1"/>
                <w:sz w:val="4"/>
                <w:szCs w:val="4"/>
              </w:rPr>
            </w:pPr>
          </w:p>
        </w:tc>
      </w:tr>
      <w:tr w:rsidR="00E8119E" w:rsidRPr="00F03856" w14:paraId="07C8F5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AEE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D24C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C7B074" w14:textId="77777777" w:rsidR="00E5533B" w:rsidRDefault="00E5533B"/>
        </w:tc>
      </w:tr>
      <w:tr w:rsidR="00E8119E" w:rsidRPr="00F03856" w14:paraId="3D96A4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7F4B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8EB8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59A834" w14:textId="77777777" w:rsidR="00E5533B" w:rsidRDefault="00E5533B"/>
        </w:tc>
      </w:tr>
      <w:tr w:rsidR="00E8119E" w:rsidRPr="00F03856" w14:paraId="38DBB4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6E1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788E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MEDIUM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FFDD5A" w14:textId="77777777" w:rsidR="00E5533B" w:rsidRDefault="00E5533B"/>
        </w:tc>
      </w:tr>
      <w:tr w:rsidR="00E8119E" w:rsidRPr="00F03856" w14:paraId="39A98C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A8F8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4AA5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HIGH</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C383F0" w14:textId="77777777" w:rsidR="00E5533B" w:rsidRDefault="00E5533B"/>
        </w:tc>
      </w:tr>
      <w:tr w:rsidR="00E8119E" w:rsidRPr="00F03856" w14:paraId="057C275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7227F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73A48B" w14:textId="77777777" w:rsidR="00E8119E" w:rsidRPr="00F03856" w:rsidRDefault="00E8119E" w:rsidP="00747176">
            <w:pPr>
              <w:rPr>
                <w:rFonts w:eastAsiaTheme="minorHAnsi" w:cs="Arial"/>
                <w:color w:val="000000" w:themeColor="text1"/>
                <w:sz w:val="16"/>
                <w:szCs w:val="16"/>
              </w:rPr>
            </w:pPr>
          </w:p>
        </w:tc>
      </w:tr>
    </w:tbl>
    <w:p w14:paraId="06FEDD7A" w14:textId="77777777" w:rsidR="00E8119E" w:rsidRDefault="00E8119E" w:rsidP="00E8119E">
      <w:pPr>
        <w:pStyle w:val="Caption"/>
        <w:rPr>
          <w:lang w:val="en-GB"/>
        </w:rPr>
      </w:pPr>
      <w:r w:rsidRPr="00702453">
        <w:t xml:space="preserve">Table: </w:t>
      </w:r>
      <w:r>
        <w:t xml:space="preserve">Encoding Details of </w:t>
      </w:r>
      <w:r w:rsidRPr="004521EB">
        <w:rPr>
          <w:lang w:val="en-GB"/>
        </w:rPr>
        <w:t>Intensity</w:t>
      </w:r>
    </w:p>
    <w:p w14:paraId="7A8337C1" w14:textId="77777777" w:rsidR="00495854" w:rsidRPr="00495854" w:rsidRDefault="00495854" w:rsidP="00495854">
      <w:pPr>
        <w:rPr>
          <w:lang w:val="en-GB"/>
        </w:rPr>
      </w:pPr>
    </w:p>
    <w:p w14:paraId="16FEEE4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SeatHeat</w:t>
      </w:r>
    </w:p>
    <w:p w14:paraId="4D083412" w14:textId="77777777" w:rsidR="00B442FD" w:rsidRDefault="00B442FD" w:rsidP="00B442FD">
      <w:pPr>
        <w:rPr>
          <w:rFonts w:cs="Arial"/>
        </w:rPr>
      </w:pPr>
      <w:r>
        <w:rPr>
          <w:rFonts w:cs="Arial"/>
        </w:rPr>
        <w:t>“SeatHeat” signal define seat heat settings via NONE, LOW, MEDIUM, HIGH</w:t>
      </w:r>
    </w:p>
    <w:p w14:paraId="4EC2704D" w14:textId="77777777" w:rsidR="00B442FD" w:rsidRDefault="00B442FD" w:rsidP="00B442FD">
      <w:pPr>
        <w:rPr>
          <w:rFonts w:cs="Arial"/>
        </w:rPr>
      </w:pPr>
    </w:p>
    <w:p w14:paraId="145B2B0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B74D16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8EFC2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06BE54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483D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CF80C" w14:textId="77777777" w:rsidR="00E8119E" w:rsidRPr="00F03856" w:rsidRDefault="00E8119E" w:rsidP="00747176">
            <w:pPr>
              <w:rPr>
                <w:rFonts w:eastAsiaTheme="minorHAnsi" w:cs="Arial"/>
                <w:color w:val="000000" w:themeColor="text1"/>
                <w:sz w:val="16"/>
                <w:szCs w:val="16"/>
              </w:rPr>
            </w:pPr>
          </w:p>
        </w:tc>
      </w:tr>
      <w:tr w:rsidR="00E8119E" w:rsidRPr="00F03856" w14:paraId="3BE179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915B1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606D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5FE81" w14:textId="77777777" w:rsidR="00E8119E" w:rsidRPr="00F03856" w:rsidRDefault="00E8119E" w:rsidP="00747176">
            <w:pPr>
              <w:rPr>
                <w:rFonts w:eastAsiaTheme="minorHAnsi" w:cs="Arial"/>
                <w:color w:val="000000" w:themeColor="text1"/>
                <w:sz w:val="16"/>
                <w:szCs w:val="16"/>
              </w:rPr>
            </w:pPr>
          </w:p>
        </w:tc>
      </w:tr>
      <w:tr w:rsidR="00E8119E" w:rsidRPr="00F03856" w14:paraId="4C9236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0A664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232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6270E8" w14:textId="77777777" w:rsidR="00E8119E" w:rsidRPr="00F03856" w:rsidRDefault="00E8119E" w:rsidP="00747176">
            <w:pPr>
              <w:rPr>
                <w:rFonts w:eastAsiaTheme="minorHAnsi" w:cs="Arial"/>
                <w:color w:val="000000" w:themeColor="text1"/>
                <w:sz w:val="16"/>
                <w:szCs w:val="16"/>
              </w:rPr>
            </w:pPr>
          </w:p>
        </w:tc>
      </w:tr>
      <w:tr w:rsidR="00E8119E" w:rsidRPr="00F03856" w14:paraId="288E13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4AF54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B0B85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9C3AF1" w14:textId="77777777" w:rsidR="00E8119E" w:rsidRPr="00F03856" w:rsidRDefault="00E8119E" w:rsidP="00747176">
            <w:pPr>
              <w:rPr>
                <w:rFonts w:eastAsiaTheme="minorHAnsi" w:cs="Arial"/>
                <w:color w:val="000000" w:themeColor="text1"/>
                <w:sz w:val="16"/>
                <w:szCs w:val="16"/>
              </w:rPr>
            </w:pPr>
          </w:p>
        </w:tc>
      </w:tr>
      <w:tr w:rsidR="00E8119E" w:rsidRPr="00F03856" w14:paraId="78D258A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9D80F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6988F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B7D0F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3D90CF1" w14:textId="77777777" w:rsidR="00E8119E" w:rsidRPr="001B386B" w:rsidRDefault="00E8119E" w:rsidP="00747176">
            <w:pPr>
              <w:rPr>
                <w:rFonts w:eastAsiaTheme="minorHAnsi" w:cs="Arial"/>
                <w:color w:val="000000" w:themeColor="text1"/>
                <w:sz w:val="4"/>
                <w:szCs w:val="4"/>
              </w:rPr>
            </w:pPr>
          </w:p>
        </w:tc>
      </w:tr>
      <w:tr w:rsidR="00E8119E" w:rsidRPr="00F03856" w14:paraId="321283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9F2B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65CE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B8EABF" w14:textId="77777777" w:rsidR="00E5533B" w:rsidRDefault="00E5533B"/>
        </w:tc>
      </w:tr>
      <w:tr w:rsidR="00E8119E" w:rsidRPr="00F03856" w14:paraId="23D86C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3EE4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BEF7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362939" w14:textId="77777777" w:rsidR="00E5533B" w:rsidRDefault="00E5533B"/>
        </w:tc>
      </w:tr>
      <w:tr w:rsidR="00E8119E" w:rsidRPr="00F03856" w14:paraId="77445A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BA55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79C14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MEDIUM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F8C904" w14:textId="77777777" w:rsidR="00E5533B" w:rsidRDefault="00E5533B"/>
        </w:tc>
      </w:tr>
      <w:tr w:rsidR="00E8119E" w:rsidRPr="00F03856" w14:paraId="7471DC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4F9A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E2BE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HIGH</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AA7C5D" w14:textId="77777777" w:rsidR="00E5533B" w:rsidRDefault="00E5533B"/>
        </w:tc>
      </w:tr>
      <w:tr w:rsidR="00E8119E" w:rsidRPr="00F03856" w14:paraId="39CE592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1461A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F3FA18" w14:textId="77777777" w:rsidR="00E8119E" w:rsidRPr="00F03856" w:rsidRDefault="00E8119E" w:rsidP="00747176">
            <w:pPr>
              <w:rPr>
                <w:rFonts w:eastAsiaTheme="minorHAnsi" w:cs="Arial"/>
                <w:color w:val="000000" w:themeColor="text1"/>
                <w:sz w:val="16"/>
                <w:szCs w:val="16"/>
              </w:rPr>
            </w:pPr>
          </w:p>
        </w:tc>
      </w:tr>
    </w:tbl>
    <w:p w14:paraId="3C3F700F" w14:textId="77777777" w:rsidR="00E8119E" w:rsidRDefault="00E8119E" w:rsidP="00E8119E">
      <w:pPr>
        <w:pStyle w:val="Caption"/>
        <w:rPr>
          <w:lang w:val="en-GB"/>
        </w:rPr>
      </w:pPr>
      <w:r w:rsidRPr="00702453">
        <w:t xml:space="preserve">Table: </w:t>
      </w:r>
      <w:r>
        <w:t xml:space="preserve">Encoding Details of </w:t>
      </w:r>
      <w:r w:rsidRPr="004521EB">
        <w:rPr>
          <w:lang w:val="en-GB"/>
        </w:rPr>
        <w:t>SeatHeat</w:t>
      </w:r>
    </w:p>
    <w:p w14:paraId="68BAB415" w14:textId="77777777" w:rsidR="00495854" w:rsidRPr="00495854" w:rsidRDefault="00495854" w:rsidP="00495854">
      <w:pPr>
        <w:rPr>
          <w:lang w:val="en-GB"/>
        </w:rPr>
      </w:pPr>
    </w:p>
    <w:p w14:paraId="5D9B722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SeatMassageSettings</w:t>
      </w:r>
    </w:p>
    <w:p w14:paraId="2F772AEB" w14:textId="77777777" w:rsidR="00B442FD" w:rsidRDefault="00B442FD" w:rsidP="00B442FD">
      <w:pPr>
        <w:rPr>
          <w:rFonts w:cs="Arial"/>
        </w:rPr>
      </w:pPr>
      <w:r>
        <w:rPr>
          <w:rFonts w:cs="Arial"/>
        </w:rPr>
        <w:t>"SeatMassage" signal identify; seat massage pattern via Sub-signal "Pattern" that specify pattern levels through "PATTERN1, PATTERN2, PATTERN 3“. Also, it identifies seat massage intensity level via sub-signal "Intensity" that specify the intensity level through "OFF, LOW, MEDIUM, HIGH"</w:t>
      </w:r>
    </w:p>
    <w:p w14:paraId="09B650AB" w14:textId="77777777" w:rsidR="00B442FD" w:rsidRDefault="00B442FD" w:rsidP="00B442FD">
      <w:pPr>
        <w:rPr>
          <w:rFonts w:cs="Arial"/>
        </w:rPr>
      </w:pPr>
    </w:p>
    <w:p w14:paraId="324154B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C89834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5AAF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1E64C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0C5D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1C32D" w14:textId="77777777" w:rsidR="00E8119E" w:rsidRPr="00F03856" w:rsidRDefault="00E8119E" w:rsidP="00747176">
            <w:pPr>
              <w:rPr>
                <w:rFonts w:eastAsiaTheme="minorHAnsi" w:cs="Arial"/>
                <w:color w:val="000000" w:themeColor="text1"/>
                <w:sz w:val="16"/>
                <w:szCs w:val="16"/>
              </w:rPr>
            </w:pPr>
          </w:p>
        </w:tc>
      </w:tr>
      <w:tr w:rsidR="00E8119E" w:rsidRPr="00F03856" w14:paraId="36A5DB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7DB37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5A244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2DDDE0" w14:textId="77777777" w:rsidR="00E8119E" w:rsidRPr="00F03856" w:rsidRDefault="00E8119E" w:rsidP="00747176">
            <w:pPr>
              <w:rPr>
                <w:rFonts w:eastAsiaTheme="minorHAnsi" w:cs="Arial"/>
                <w:color w:val="000000" w:themeColor="text1"/>
                <w:sz w:val="16"/>
                <w:szCs w:val="16"/>
              </w:rPr>
            </w:pPr>
          </w:p>
        </w:tc>
      </w:tr>
      <w:tr w:rsidR="00E8119E" w:rsidRPr="00F03856" w14:paraId="628713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ED2F7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41ED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358DA0" w14:textId="77777777" w:rsidR="00E8119E" w:rsidRPr="00F03856" w:rsidRDefault="00E8119E" w:rsidP="00747176">
            <w:pPr>
              <w:rPr>
                <w:rFonts w:eastAsiaTheme="minorHAnsi" w:cs="Arial"/>
                <w:color w:val="000000" w:themeColor="text1"/>
                <w:sz w:val="16"/>
                <w:szCs w:val="16"/>
              </w:rPr>
            </w:pPr>
          </w:p>
        </w:tc>
      </w:tr>
      <w:tr w:rsidR="00E8119E" w:rsidRPr="00F03856" w14:paraId="771DE4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0905E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33E6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0E569F" w14:textId="77777777" w:rsidR="00E8119E" w:rsidRPr="00F03856" w:rsidRDefault="00E8119E" w:rsidP="00747176">
            <w:pPr>
              <w:rPr>
                <w:rFonts w:eastAsiaTheme="minorHAnsi" w:cs="Arial"/>
                <w:color w:val="000000" w:themeColor="text1"/>
                <w:sz w:val="16"/>
                <w:szCs w:val="16"/>
              </w:rPr>
            </w:pPr>
          </w:p>
        </w:tc>
      </w:tr>
      <w:tr w:rsidR="00E8119E" w:rsidRPr="00F03856" w14:paraId="317F381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E4702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6AE6A9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C3C236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28277A" w14:textId="77777777" w:rsidR="00E8119E" w:rsidRPr="001B386B" w:rsidRDefault="00E8119E" w:rsidP="00747176">
            <w:pPr>
              <w:rPr>
                <w:rFonts w:eastAsiaTheme="minorHAnsi" w:cs="Arial"/>
                <w:color w:val="000000" w:themeColor="text1"/>
                <w:sz w:val="4"/>
                <w:szCs w:val="4"/>
              </w:rPr>
            </w:pPr>
          </w:p>
        </w:tc>
      </w:tr>
      <w:tr w:rsidR="00E8119E" w:rsidRPr="00F03856" w14:paraId="0C6165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833E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0C2BC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F8BC6D" w14:textId="77777777" w:rsidR="00E5533B" w:rsidRDefault="00E5533B"/>
        </w:tc>
      </w:tr>
      <w:tr w:rsidR="00E8119E" w:rsidRPr="00F03856" w14:paraId="7901D4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7F26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EB6E2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ED55D0" w14:textId="77777777" w:rsidR="00E5533B" w:rsidRDefault="00E5533B"/>
        </w:tc>
      </w:tr>
      <w:tr w:rsidR="00E8119E" w:rsidRPr="00F03856" w14:paraId="4BF8628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392E6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B56534" w14:textId="77777777" w:rsidR="00E8119E" w:rsidRPr="00F03856" w:rsidRDefault="00E8119E" w:rsidP="00747176">
            <w:pPr>
              <w:rPr>
                <w:rFonts w:eastAsiaTheme="minorHAnsi" w:cs="Arial"/>
                <w:color w:val="000000" w:themeColor="text1"/>
                <w:sz w:val="16"/>
                <w:szCs w:val="16"/>
              </w:rPr>
            </w:pPr>
          </w:p>
        </w:tc>
      </w:tr>
    </w:tbl>
    <w:p w14:paraId="12E9427E" w14:textId="77777777" w:rsidR="00E8119E" w:rsidRDefault="00E8119E" w:rsidP="00E8119E">
      <w:pPr>
        <w:pStyle w:val="Caption"/>
        <w:rPr>
          <w:lang w:val="en-GB"/>
        </w:rPr>
      </w:pPr>
      <w:r w:rsidRPr="00702453">
        <w:t xml:space="preserve">Table: </w:t>
      </w:r>
      <w:r>
        <w:t xml:space="preserve">Encoding Details of </w:t>
      </w:r>
      <w:r w:rsidRPr="004521EB">
        <w:rPr>
          <w:lang w:val="en-GB"/>
        </w:rPr>
        <w:t>SeatMassageSettings</w:t>
      </w:r>
    </w:p>
    <w:p w14:paraId="19A8A701" w14:textId="77777777" w:rsidR="00495854" w:rsidRPr="00495854" w:rsidRDefault="00495854" w:rsidP="00495854">
      <w:pPr>
        <w:rPr>
          <w:lang w:val="en-GB"/>
        </w:rPr>
      </w:pPr>
    </w:p>
    <w:p w14:paraId="761B92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SEAT_CLIMATE_LOCKOUT_STATUS</w:t>
      </w:r>
    </w:p>
    <w:p w14:paraId="1AE06577" w14:textId="77777777" w:rsidR="00B442FD" w:rsidRDefault="00B442FD" w:rsidP="00B442FD">
      <w:pPr>
        <w:rPr>
          <w:rFonts w:cs="Arial"/>
        </w:rPr>
      </w:pPr>
    </w:p>
    <w:p w14:paraId="2DA1584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2FFEF7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C471A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49406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3796D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A37D04" w14:textId="77777777" w:rsidR="00E8119E" w:rsidRPr="00F03856" w:rsidRDefault="00E8119E" w:rsidP="00747176">
            <w:pPr>
              <w:rPr>
                <w:rFonts w:eastAsiaTheme="minorHAnsi" w:cs="Arial"/>
                <w:color w:val="000000" w:themeColor="text1"/>
                <w:sz w:val="16"/>
                <w:szCs w:val="16"/>
              </w:rPr>
            </w:pPr>
          </w:p>
        </w:tc>
      </w:tr>
      <w:tr w:rsidR="00E8119E" w:rsidRPr="00F03856" w14:paraId="6C9393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92D9C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BAC6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68550B" w14:textId="77777777" w:rsidR="00E8119E" w:rsidRPr="00F03856" w:rsidRDefault="00E8119E" w:rsidP="00747176">
            <w:pPr>
              <w:rPr>
                <w:rFonts w:eastAsiaTheme="minorHAnsi" w:cs="Arial"/>
                <w:color w:val="000000" w:themeColor="text1"/>
                <w:sz w:val="16"/>
                <w:szCs w:val="16"/>
              </w:rPr>
            </w:pPr>
          </w:p>
        </w:tc>
      </w:tr>
      <w:tr w:rsidR="00E8119E" w:rsidRPr="00F03856" w14:paraId="017BF0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854C6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CFF3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90831" w14:textId="77777777" w:rsidR="00E8119E" w:rsidRPr="00F03856" w:rsidRDefault="00E8119E" w:rsidP="00747176">
            <w:pPr>
              <w:rPr>
                <w:rFonts w:eastAsiaTheme="minorHAnsi" w:cs="Arial"/>
                <w:color w:val="000000" w:themeColor="text1"/>
                <w:sz w:val="16"/>
                <w:szCs w:val="16"/>
              </w:rPr>
            </w:pPr>
          </w:p>
        </w:tc>
      </w:tr>
      <w:tr w:rsidR="00E8119E" w:rsidRPr="00F03856" w14:paraId="764198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6614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8DAC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25E7FD" w14:textId="77777777" w:rsidR="00E8119E" w:rsidRPr="00F03856" w:rsidRDefault="00E8119E" w:rsidP="00747176">
            <w:pPr>
              <w:rPr>
                <w:rFonts w:eastAsiaTheme="minorHAnsi" w:cs="Arial"/>
                <w:color w:val="000000" w:themeColor="text1"/>
                <w:sz w:val="16"/>
                <w:szCs w:val="16"/>
              </w:rPr>
            </w:pPr>
          </w:p>
        </w:tc>
      </w:tr>
      <w:tr w:rsidR="00E8119E" w:rsidRPr="00F03856" w14:paraId="49C1F53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7B74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4266A9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0D3684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53AA87" w14:textId="77777777" w:rsidR="00E8119E" w:rsidRPr="001B386B" w:rsidRDefault="00E8119E" w:rsidP="00747176">
            <w:pPr>
              <w:rPr>
                <w:rFonts w:eastAsiaTheme="minorHAnsi" w:cs="Arial"/>
                <w:color w:val="000000" w:themeColor="text1"/>
                <w:sz w:val="4"/>
                <w:szCs w:val="4"/>
              </w:rPr>
            </w:pPr>
          </w:p>
        </w:tc>
      </w:tr>
      <w:tr w:rsidR="00E8119E" w:rsidRPr="00F03856" w14:paraId="4EBE63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E999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AEA4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D7E023" w14:textId="77777777" w:rsidR="00E5533B" w:rsidRDefault="00E5533B"/>
        </w:tc>
      </w:tr>
      <w:tr w:rsidR="00E8119E" w:rsidRPr="00F03856" w14:paraId="7BD0E4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01B55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96A2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F31DF4" w14:textId="77777777" w:rsidR="00E5533B" w:rsidRDefault="00E5533B"/>
        </w:tc>
      </w:tr>
      <w:tr w:rsidR="00E8119E" w:rsidRPr="00F03856" w14:paraId="5AF2FC1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D7C1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216380" w14:textId="77777777" w:rsidR="00E8119E" w:rsidRPr="00F03856" w:rsidRDefault="00E8119E" w:rsidP="00747176">
            <w:pPr>
              <w:rPr>
                <w:rFonts w:eastAsiaTheme="minorHAnsi" w:cs="Arial"/>
                <w:color w:val="000000" w:themeColor="text1"/>
                <w:sz w:val="16"/>
                <w:szCs w:val="16"/>
              </w:rPr>
            </w:pPr>
          </w:p>
        </w:tc>
      </w:tr>
    </w:tbl>
    <w:p w14:paraId="36BEE3D7" w14:textId="77777777" w:rsidR="00E8119E" w:rsidRDefault="00E8119E" w:rsidP="00E8119E">
      <w:pPr>
        <w:pStyle w:val="Caption"/>
        <w:rPr>
          <w:lang w:val="en-GB"/>
        </w:rPr>
      </w:pPr>
      <w:r w:rsidRPr="00702453">
        <w:t xml:space="preserve">Table: </w:t>
      </w:r>
      <w:r>
        <w:t xml:space="preserve">Encoding Details of </w:t>
      </w:r>
      <w:r w:rsidRPr="004521EB">
        <w:rPr>
          <w:lang w:val="en-GB"/>
        </w:rPr>
        <w:t>SEAT_CLIMATE_LOCKOUT_STATUS</w:t>
      </w:r>
    </w:p>
    <w:p w14:paraId="543779E2" w14:textId="77777777" w:rsidR="00495854" w:rsidRPr="00495854" w:rsidRDefault="00495854" w:rsidP="00495854">
      <w:pPr>
        <w:rPr>
          <w:lang w:val="en-GB"/>
        </w:rPr>
      </w:pPr>
    </w:p>
    <w:p w14:paraId="6F4BB79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LightONOFF</w:t>
      </w:r>
    </w:p>
    <w:p w14:paraId="46CE98DC" w14:textId="77777777" w:rsidR="00B442FD" w:rsidRDefault="00B442FD" w:rsidP="00B442FD">
      <w:pPr>
        <w:rPr>
          <w:rFonts w:cs="Arial"/>
        </w:rPr>
      </w:pPr>
      <w:r>
        <w:rPr>
          <w:rFonts w:cs="Arial"/>
        </w:rPr>
        <w:t>“LightONOFF” signal define Light on off status via ON and  OFF</w:t>
      </w:r>
    </w:p>
    <w:p w14:paraId="7ECAFF91" w14:textId="77777777" w:rsidR="00B442FD" w:rsidRDefault="00B442FD" w:rsidP="00B442FD">
      <w:pPr>
        <w:rPr>
          <w:rFonts w:cs="Arial"/>
        </w:rPr>
      </w:pPr>
    </w:p>
    <w:p w14:paraId="4CBB611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20060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88ED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F8E89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FF25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E47AA" w14:textId="77777777" w:rsidR="00E8119E" w:rsidRPr="00F03856" w:rsidRDefault="00E8119E" w:rsidP="00747176">
            <w:pPr>
              <w:rPr>
                <w:rFonts w:eastAsiaTheme="minorHAnsi" w:cs="Arial"/>
                <w:color w:val="000000" w:themeColor="text1"/>
                <w:sz w:val="16"/>
                <w:szCs w:val="16"/>
              </w:rPr>
            </w:pPr>
          </w:p>
        </w:tc>
      </w:tr>
      <w:tr w:rsidR="00E8119E" w:rsidRPr="00F03856" w14:paraId="2668E7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93CFA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92DB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099A14" w14:textId="77777777" w:rsidR="00E8119E" w:rsidRPr="00F03856" w:rsidRDefault="00E8119E" w:rsidP="00747176">
            <w:pPr>
              <w:rPr>
                <w:rFonts w:eastAsiaTheme="minorHAnsi" w:cs="Arial"/>
                <w:color w:val="000000" w:themeColor="text1"/>
                <w:sz w:val="16"/>
                <w:szCs w:val="16"/>
              </w:rPr>
            </w:pPr>
          </w:p>
        </w:tc>
      </w:tr>
      <w:tr w:rsidR="00E8119E" w:rsidRPr="00F03856" w14:paraId="69BDDB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89025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2B9AD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F549D" w14:textId="77777777" w:rsidR="00E8119E" w:rsidRPr="00F03856" w:rsidRDefault="00E8119E" w:rsidP="00747176">
            <w:pPr>
              <w:rPr>
                <w:rFonts w:eastAsiaTheme="minorHAnsi" w:cs="Arial"/>
                <w:color w:val="000000" w:themeColor="text1"/>
                <w:sz w:val="16"/>
                <w:szCs w:val="16"/>
              </w:rPr>
            </w:pPr>
          </w:p>
        </w:tc>
      </w:tr>
      <w:tr w:rsidR="00E8119E" w:rsidRPr="00F03856" w14:paraId="1065C2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8F67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8B44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D49D2" w14:textId="77777777" w:rsidR="00E8119E" w:rsidRPr="00F03856" w:rsidRDefault="00E8119E" w:rsidP="00747176">
            <w:pPr>
              <w:rPr>
                <w:rFonts w:eastAsiaTheme="minorHAnsi" w:cs="Arial"/>
                <w:color w:val="000000" w:themeColor="text1"/>
                <w:sz w:val="16"/>
                <w:szCs w:val="16"/>
              </w:rPr>
            </w:pPr>
          </w:p>
        </w:tc>
      </w:tr>
      <w:tr w:rsidR="00E8119E" w:rsidRPr="00F03856" w14:paraId="5B9A0CB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F5A17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3F8E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D3EF0B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2A4E962" w14:textId="77777777" w:rsidR="00E8119E" w:rsidRPr="001B386B" w:rsidRDefault="00E8119E" w:rsidP="00747176">
            <w:pPr>
              <w:rPr>
                <w:rFonts w:eastAsiaTheme="minorHAnsi" w:cs="Arial"/>
                <w:color w:val="000000" w:themeColor="text1"/>
                <w:sz w:val="4"/>
                <w:szCs w:val="4"/>
              </w:rPr>
            </w:pPr>
          </w:p>
        </w:tc>
      </w:tr>
      <w:tr w:rsidR="00E8119E" w:rsidRPr="00F03856" w14:paraId="69C91B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6F0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B54D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767090" w14:textId="77777777" w:rsidR="00E5533B" w:rsidRDefault="00E5533B"/>
        </w:tc>
      </w:tr>
      <w:tr w:rsidR="00E8119E" w:rsidRPr="00F03856" w14:paraId="222E60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053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D89B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DCE447" w14:textId="77777777" w:rsidR="00E5533B" w:rsidRDefault="00E5533B"/>
        </w:tc>
      </w:tr>
      <w:tr w:rsidR="00E8119E" w:rsidRPr="00F03856" w14:paraId="1E676BE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37AB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CB256C" w14:textId="77777777" w:rsidR="00E8119E" w:rsidRPr="00F03856" w:rsidRDefault="00E8119E" w:rsidP="00747176">
            <w:pPr>
              <w:rPr>
                <w:rFonts w:eastAsiaTheme="minorHAnsi" w:cs="Arial"/>
                <w:color w:val="000000" w:themeColor="text1"/>
                <w:sz w:val="16"/>
                <w:szCs w:val="16"/>
              </w:rPr>
            </w:pPr>
          </w:p>
        </w:tc>
      </w:tr>
    </w:tbl>
    <w:p w14:paraId="00A3B505" w14:textId="77777777" w:rsidR="00E8119E" w:rsidRDefault="00E8119E" w:rsidP="00E8119E">
      <w:pPr>
        <w:pStyle w:val="Caption"/>
        <w:rPr>
          <w:lang w:val="en-GB"/>
        </w:rPr>
      </w:pPr>
      <w:r w:rsidRPr="00702453">
        <w:t xml:space="preserve">Table: </w:t>
      </w:r>
      <w:r>
        <w:t xml:space="preserve">Encoding Details of </w:t>
      </w:r>
      <w:r w:rsidRPr="004521EB">
        <w:rPr>
          <w:lang w:val="en-GB"/>
        </w:rPr>
        <w:t>LightONOFF</w:t>
      </w:r>
    </w:p>
    <w:p w14:paraId="23643F75" w14:textId="77777777" w:rsidR="00495854" w:rsidRPr="00495854" w:rsidRDefault="00495854" w:rsidP="00495854">
      <w:pPr>
        <w:rPr>
          <w:lang w:val="en-GB"/>
        </w:rPr>
      </w:pPr>
    </w:p>
    <w:p w14:paraId="57E33FA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Audio_Status</w:t>
      </w:r>
    </w:p>
    <w:p w14:paraId="440DA7F9" w14:textId="77777777" w:rsidR="00B442FD" w:rsidRDefault="00B442FD" w:rsidP="00B442FD">
      <w:pPr>
        <w:rPr>
          <w:rFonts w:cs="Arial"/>
        </w:rPr>
      </w:pPr>
    </w:p>
    <w:p w14:paraId="5AF1C36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038"/>
        <w:gridCol w:w="2433"/>
      </w:tblGrid>
      <w:tr w:rsidR="00E8119E" w:rsidRPr="00F03856" w14:paraId="5614A59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E1953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2545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EEE59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EBF4A1" w14:textId="77777777" w:rsidR="00E8119E" w:rsidRPr="00F03856" w:rsidRDefault="00E8119E" w:rsidP="00747176">
            <w:pPr>
              <w:rPr>
                <w:rFonts w:eastAsiaTheme="minorHAnsi" w:cs="Arial"/>
                <w:color w:val="000000" w:themeColor="text1"/>
                <w:sz w:val="16"/>
                <w:szCs w:val="16"/>
              </w:rPr>
            </w:pPr>
          </w:p>
        </w:tc>
      </w:tr>
      <w:tr w:rsidR="00E8119E" w:rsidRPr="00F03856" w14:paraId="0A54B7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1A1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4300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C570F" w14:textId="77777777" w:rsidR="00E8119E" w:rsidRPr="00F03856" w:rsidRDefault="00E8119E" w:rsidP="00747176">
            <w:pPr>
              <w:rPr>
                <w:rFonts w:eastAsiaTheme="minorHAnsi" w:cs="Arial"/>
                <w:color w:val="000000" w:themeColor="text1"/>
                <w:sz w:val="16"/>
                <w:szCs w:val="16"/>
              </w:rPr>
            </w:pPr>
          </w:p>
        </w:tc>
      </w:tr>
      <w:tr w:rsidR="00E8119E" w:rsidRPr="00F03856" w14:paraId="79CCCF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1C66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942DD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AF4A93" w14:textId="77777777" w:rsidR="00E8119E" w:rsidRPr="00F03856" w:rsidRDefault="00E8119E" w:rsidP="00747176">
            <w:pPr>
              <w:rPr>
                <w:rFonts w:eastAsiaTheme="minorHAnsi" w:cs="Arial"/>
                <w:color w:val="000000" w:themeColor="text1"/>
                <w:sz w:val="16"/>
                <w:szCs w:val="16"/>
              </w:rPr>
            </w:pPr>
          </w:p>
        </w:tc>
      </w:tr>
      <w:tr w:rsidR="00E8119E" w:rsidRPr="00F03856" w14:paraId="707D31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F7E1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D60AC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696CBC" w14:textId="77777777" w:rsidR="00E8119E" w:rsidRPr="00F03856" w:rsidRDefault="00E8119E" w:rsidP="00747176">
            <w:pPr>
              <w:rPr>
                <w:rFonts w:eastAsiaTheme="minorHAnsi" w:cs="Arial"/>
                <w:color w:val="000000" w:themeColor="text1"/>
                <w:sz w:val="16"/>
                <w:szCs w:val="16"/>
              </w:rPr>
            </w:pPr>
          </w:p>
        </w:tc>
      </w:tr>
      <w:tr w:rsidR="00E8119E" w:rsidRPr="00F03856" w14:paraId="01CBF8C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DB275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81A9F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863709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E3C367" w14:textId="77777777" w:rsidR="00E8119E" w:rsidRPr="001B386B" w:rsidRDefault="00E8119E" w:rsidP="00747176">
            <w:pPr>
              <w:rPr>
                <w:rFonts w:eastAsiaTheme="minorHAnsi" w:cs="Arial"/>
                <w:color w:val="000000" w:themeColor="text1"/>
                <w:sz w:val="4"/>
                <w:szCs w:val="4"/>
              </w:rPr>
            </w:pPr>
          </w:p>
        </w:tc>
      </w:tr>
      <w:tr w:rsidR="00E8119E" w:rsidRPr="00F03856" w14:paraId="708BF3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1379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349E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Request_Volume_Change_Status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AA6907" w14:textId="77777777" w:rsidR="00E5533B" w:rsidRDefault="00E5533B"/>
        </w:tc>
      </w:tr>
      <w:tr w:rsidR="00E8119E" w:rsidRPr="00F03856" w14:paraId="3BFDA5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05A9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4A79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Request_Source_Change_Status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35835F" w14:textId="77777777" w:rsidR="00E5533B" w:rsidRDefault="00E5533B"/>
        </w:tc>
      </w:tr>
      <w:tr w:rsidR="00E8119E" w:rsidRPr="00F03856" w14:paraId="34D4DE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BF75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FB42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Request_Seek_Change_Status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24B8DD" w14:textId="77777777" w:rsidR="00E5533B" w:rsidRDefault="00E5533B"/>
        </w:tc>
      </w:tr>
      <w:tr w:rsidR="00E8119E" w:rsidRPr="00F03856" w14:paraId="49F7E3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7D5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9F65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Request_Audio_Share_Status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06FBD4" w14:textId="77777777" w:rsidR="00E5533B" w:rsidRDefault="00E5533B"/>
        </w:tc>
      </w:tr>
      <w:tr w:rsidR="00E8119E" w:rsidRPr="00F03856" w14:paraId="7B1873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E8768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1884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Request_ICC_Status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AA3DFB" w14:textId="77777777" w:rsidR="00E5533B" w:rsidRDefault="00E5533B"/>
        </w:tc>
      </w:tr>
      <w:tr w:rsidR="00E8119E" w:rsidRPr="00F03856" w14:paraId="319302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119B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92C18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Request_DnD_Status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17C2A5" w14:textId="77777777" w:rsidR="00E5533B" w:rsidRDefault="00E5533B"/>
        </w:tc>
      </w:tr>
      <w:tr w:rsidR="00E8119E" w:rsidRPr="00F03856" w14:paraId="5FD40A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E3B6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CD0C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Request_Zone_Volume_Change_Status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6F531C" w14:textId="77777777" w:rsidR="00E5533B" w:rsidRDefault="00E5533B"/>
        </w:tc>
      </w:tr>
      <w:tr w:rsidR="00E8119E" w:rsidRPr="00F03856" w14:paraId="346014F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A2B1B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890A61" w14:textId="77777777" w:rsidR="00E8119E" w:rsidRPr="00F03856" w:rsidRDefault="00E8119E" w:rsidP="00747176">
            <w:pPr>
              <w:rPr>
                <w:rFonts w:eastAsiaTheme="minorHAnsi" w:cs="Arial"/>
                <w:color w:val="000000" w:themeColor="text1"/>
                <w:sz w:val="16"/>
                <w:szCs w:val="16"/>
              </w:rPr>
            </w:pPr>
          </w:p>
        </w:tc>
      </w:tr>
    </w:tbl>
    <w:p w14:paraId="65110685" w14:textId="77777777" w:rsidR="00E8119E" w:rsidRDefault="00E8119E" w:rsidP="00E8119E">
      <w:pPr>
        <w:pStyle w:val="Caption"/>
        <w:rPr>
          <w:lang w:val="en-GB"/>
        </w:rPr>
      </w:pPr>
      <w:r w:rsidRPr="00702453">
        <w:t xml:space="preserve">Table: </w:t>
      </w:r>
      <w:r>
        <w:t xml:space="preserve">Encoding Details of </w:t>
      </w:r>
      <w:r w:rsidRPr="004521EB">
        <w:rPr>
          <w:lang w:val="en-GB"/>
        </w:rPr>
        <w:t>Audio_Status</w:t>
      </w:r>
    </w:p>
    <w:p w14:paraId="5933FE65" w14:textId="77777777" w:rsidR="00495854" w:rsidRPr="00495854" w:rsidRDefault="00495854" w:rsidP="00495854">
      <w:pPr>
        <w:rPr>
          <w:lang w:val="en-GB"/>
        </w:rPr>
      </w:pPr>
    </w:p>
    <w:p w14:paraId="3AB35FF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UserConnectionRequestAction</w:t>
      </w:r>
    </w:p>
    <w:p w14:paraId="0E75DA42" w14:textId="77777777" w:rsidR="00B442FD" w:rsidRDefault="00B442FD" w:rsidP="00B442FD">
      <w:pPr>
        <w:rPr>
          <w:rFonts w:cs="Arial"/>
        </w:rPr>
      </w:pPr>
      <w:r>
        <w:rPr>
          <w:rFonts w:cs="Arial"/>
        </w:rPr>
        <w:t>UserConnectionRequestAction” signal for the URC user to request connection  to URC</w:t>
      </w:r>
    </w:p>
    <w:p w14:paraId="5A42C0AF" w14:textId="77777777" w:rsidR="00B442FD" w:rsidRDefault="00B442FD" w:rsidP="00B442FD">
      <w:pPr>
        <w:rPr>
          <w:rFonts w:cs="Arial"/>
        </w:rPr>
      </w:pPr>
    </w:p>
    <w:p w14:paraId="4DE6E7F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8CF229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5CF7B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992324"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E6043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D1158" w14:textId="77777777" w:rsidR="00E8119E" w:rsidRPr="00F03856" w:rsidRDefault="00E8119E" w:rsidP="00747176">
            <w:pPr>
              <w:rPr>
                <w:rFonts w:eastAsiaTheme="minorHAnsi" w:cs="Arial"/>
                <w:color w:val="000000" w:themeColor="text1"/>
                <w:sz w:val="16"/>
                <w:szCs w:val="16"/>
              </w:rPr>
            </w:pPr>
          </w:p>
        </w:tc>
      </w:tr>
      <w:tr w:rsidR="00E8119E" w:rsidRPr="00F03856" w14:paraId="6C4A31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6E57C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2AB9E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B6EE6" w14:textId="77777777" w:rsidR="00E8119E" w:rsidRPr="00F03856" w:rsidRDefault="00E8119E" w:rsidP="00747176">
            <w:pPr>
              <w:rPr>
                <w:rFonts w:eastAsiaTheme="minorHAnsi" w:cs="Arial"/>
                <w:color w:val="000000" w:themeColor="text1"/>
                <w:sz w:val="16"/>
                <w:szCs w:val="16"/>
              </w:rPr>
            </w:pPr>
          </w:p>
        </w:tc>
      </w:tr>
      <w:tr w:rsidR="00E8119E" w:rsidRPr="00F03856" w14:paraId="3568E9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4EE5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CCBCB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F8C5F" w14:textId="77777777" w:rsidR="00E8119E" w:rsidRPr="00F03856" w:rsidRDefault="00E8119E" w:rsidP="00747176">
            <w:pPr>
              <w:rPr>
                <w:rFonts w:eastAsiaTheme="minorHAnsi" w:cs="Arial"/>
                <w:color w:val="000000" w:themeColor="text1"/>
                <w:sz w:val="16"/>
                <w:szCs w:val="16"/>
              </w:rPr>
            </w:pPr>
          </w:p>
        </w:tc>
      </w:tr>
      <w:tr w:rsidR="00E8119E" w:rsidRPr="00F03856" w14:paraId="5BE2C9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D8C75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654C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29EFD6" w14:textId="77777777" w:rsidR="00E8119E" w:rsidRPr="00F03856" w:rsidRDefault="00E8119E" w:rsidP="00747176">
            <w:pPr>
              <w:rPr>
                <w:rFonts w:eastAsiaTheme="minorHAnsi" w:cs="Arial"/>
                <w:color w:val="000000" w:themeColor="text1"/>
                <w:sz w:val="16"/>
                <w:szCs w:val="16"/>
              </w:rPr>
            </w:pPr>
          </w:p>
        </w:tc>
      </w:tr>
      <w:tr w:rsidR="00E8119E" w:rsidRPr="00F03856" w14:paraId="0A07737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5419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56C11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23B79B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EB8FE7B" w14:textId="77777777" w:rsidR="00E8119E" w:rsidRPr="001B386B" w:rsidRDefault="00E8119E" w:rsidP="00747176">
            <w:pPr>
              <w:rPr>
                <w:rFonts w:eastAsiaTheme="minorHAnsi" w:cs="Arial"/>
                <w:color w:val="000000" w:themeColor="text1"/>
                <w:sz w:val="4"/>
                <w:szCs w:val="4"/>
              </w:rPr>
            </w:pPr>
          </w:p>
        </w:tc>
      </w:tr>
      <w:tr w:rsidR="00E8119E" w:rsidRPr="00F03856" w14:paraId="09809B0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E5CB0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AB0F8E" w14:textId="77777777" w:rsidR="00E8119E" w:rsidRPr="00F03856" w:rsidRDefault="00E8119E" w:rsidP="00747176">
            <w:pPr>
              <w:rPr>
                <w:rFonts w:eastAsiaTheme="minorHAnsi" w:cs="Arial"/>
                <w:color w:val="000000" w:themeColor="text1"/>
                <w:sz w:val="16"/>
                <w:szCs w:val="16"/>
              </w:rPr>
            </w:pPr>
          </w:p>
        </w:tc>
      </w:tr>
    </w:tbl>
    <w:p w14:paraId="25C7DFE4" w14:textId="77777777" w:rsidR="00E8119E" w:rsidRDefault="00E8119E" w:rsidP="00E8119E">
      <w:pPr>
        <w:pStyle w:val="Caption"/>
        <w:rPr>
          <w:lang w:val="en-GB"/>
        </w:rPr>
      </w:pPr>
      <w:r w:rsidRPr="00702453">
        <w:t xml:space="preserve">Table: </w:t>
      </w:r>
      <w:r>
        <w:t xml:space="preserve">Encoding Details of </w:t>
      </w:r>
      <w:r w:rsidRPr="004521EB">
        <w:rPr>
          <w:lang w:val="en-GB"/>
        </w:rPr>
        <w:t>UserConnectionRequestAction</w:t>
      </w:r>
    </w:p>
    <w:p w14:paraId="7FE4F5D5" w14:textId="77777777" w:rsidR="00495854" w:rsidRPr="00495854" w:rsidRDefault="00495854" w:rsidP="00495854">
      <w:pPr>
        <w:rPr>
          <w:lang w:val="en-GB"/>
        </w:rPr>
      </w:pPr>
    </w:p>
    <w:p w14:paraId="0DB7DB9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AudioSettingsStatus</w:t>
      </w:r>
    </w:p>
    <w:p w14:paraId="616F5F28" w14:textId="77777777" w:rsidR="00B442FD" w:rsidRDefault="00B442FD" w:rsidP="00B442FD">
      <w:pPr>
        <w:rPr>
          <w:rFonts w:cs="Arial"/>
        </w:rPr>
      </w:pPr>
      <w:r>
        <w:rPr>
          <w:rFonts w:cs="Arial"/>
        </w:rPr>
        <w:t>"AudioSettingsStatus" signal display audio settings status via "UPDATE_SUCCESSFUL","AUDIO_LEVEL_PERCENT_FAILED","AUDIO_SETTINGS_FAILED","NOT_APPLICABLE"</w:t>
      </w:r>
    </w:p>
    <w:p w14:paraId="08A269AF" w14:textId="77777777" w:rsidR="00B442FD" w:rsidRDefault="00B442FD" w:rsidP="00B442FD">
      <w:pPr>
        <w:rPr>
          <w:rFonts w:cs="Arial"/>
        </w:rPr>
      </w:pPr>
    </w:p>
    <w:p w14:paraId="59BD247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56"/>
        <w:gridCol w:w="2815"/>
      </w:tblGrid>
      <w:tr w:rsidR="00E8119E" w:rsidRPr="00F03856" w14:paraId="6EC1821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2D6E9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F8133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04CF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23B15" w14:textId="77777777" w:rsidR="00E8119E" w:rsidRPr="00F03856" w:rsidRDefault="00E8119E" w:rsidP="00747176">
            <w:pPr>
              <w:rPr>
                <w:rFonts w:eastAsiaTheme="minorHAnsi" w:cs="Arial"/>
                <w:color w:val="000000" w:themeColor="text1"/>
                <w:sz w:val="16"/>
                <w:szCs w:val="16"/>
              </w:rPr>
            </w:pPr>
          </w:p>
        </w:tc>
      </w:tr>
      <w:tr w:rsidR="00E8119E" w:rsidRPr="00F03856" w14:paraId="734E31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A8E16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DB407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443912" w14:textId="77777777" w:rsidR="00E8119E" w:rsidRPr="00F03856" w:rsidRDefault="00E8119E" w:rsidP="00747176">
            <w:pPr>
              <w:rPr>
                <w:rFonts w:eastAsiaTheme="minorHAnsi" w:cs="Arial"/>
                <w:color w:val="000000" w:themeColor="text1"/>
                <w:sz w:val="16"/>
                <w:szCs w:val="16"/>
              </w:rPr>
            </w:pPr>
          </w:p>
        </w:tc>
      </w:tr>
      <w:tr w:rsidR="00E8119E" w:rsidRPr="00F03856" w14:paraId="29B1AC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C7D39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0CFA6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03F1A" w14:textId="77777777" w:rsidR="00E8119E" w:rsidRPr="00F03856" w:rsidRDefault="00E8119E" w:rsidP="00747176">
            <w:pPr>
              <w:rPr>
                <w:rFonts w:eastAsiaTheme="minorHAnsi" w:cs="Arial"/>
                <w:color w:val="000000" w:themeColor="text1"/>
                <w:sz w:val="16"/>
                <w:szCs w:val="16"/>
              </w:rPr>
            </w:pPr>
          </w:p>
        </w:tc>
      </w:tr>
      <w:tr w:rsidR="00E8119E" w:rsidRPr="00F03856" w14:paraId="157CA1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43C9D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A299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EDEBD1" w14:textId="77777777" w:rsidR="00E8119E" w:rsidRPr="00F03856" w:rsidRDefault="00E8119E" w:rsidP="00747176">
            <w:pPr>
              <w:rPr>
                <w:rFonts w:eastAsiaTheme="minorHAnsi" w:cs="Arial"/>
                <w:color w:val="000000" w:themeColor="text1"/>
                <w:sz w:val="16"/>
                <w:szCs w:val="16"/>
              </w:rPr>
            </w:pPr>
          </w:p>
        </w:tc>
      </w:tr>
      <w:tr w:rsidR="00E8119E" w:rsidRPr="00F03856" w14:paraId="5DA52D5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53EB6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79A72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0F595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0E433D4" w14:textId="77777777" w:rsidR="00E8119E" w:rsidRPr="001B386B" w:rsidRDefault="00E8119E" w:rsidP="00747176">
            <w:pPr>
              <w:rPr>
                <w:rFonts w:eastAsiaTheme="minorHAnsi" w:cs="Arial"/>
                <w:color w:val="000000" w:themeColor="text1"/>
                <w:sz w:val="4"/>
                <w:szCs w:val="4"/>
              </w:rPr>
            </w:pPr>
          </w:p>
        </w:tc>
      </w:tr>
      <w:tr w:rsidR="00E8119E" w:rsidRPr="00F03856" w14:paraId="4E1774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C9874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5851E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4A6527" w14:textId="77777777" w:rsidR="00E5533B" w:rsidRDefault="00E5533B"/>
        </w:tc>
      </w:tr>
      <w:tr w:rsidR="00E8119E" w:rsidRPr="00F03856" w14:paraId="60972E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8F7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9A99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AUDIO_LEVEL_PERCENT_FAILED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10D3B9" w14:textId="77777777" w:rsidR="00E5533B" w:rsidRDefault="00E5533B"/>
        </w:tc>
      </w:tr>
      <w:tr w:rsidR="00E8119E" w:rsidRPr="00F03856" w14:paraId="60082C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EE63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645A9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AUDIO_SETTINGS_FAILED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F40F9F" w14:textId="77777777" w:rsidR="00E5533B" w:rsidRDefault="00E5533B"/>
        </w:tc>
      </w:tr>
      <w:tr w:rsidR="00E8119E" w:rsidRPr="00F03856" w14:paraId="3A3AA6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A0910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E99C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21FED9" w14:textId="77777777" w:rsidR="00E5533B" w:rsidRDefault="00E5533B"/>
        </w:tc>
      </w:tr>
      <w:tr w:rsidR="00E8119E" w:rsidRPr="00F03856" w14:paraId="5266C6D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02C9B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00AFD8" w14:textId="77777777" w:rsidR="00E8119E" w:rsidRPr="00F03856" w:rsidRDefault="00E8119E" w:rsidP="00747176">
            <w:pPr>
              <w:rPr>
                <w:rFonts w:eastAsiaTheme="minorHAnsi" w:cs="Arial"/>
                <w:color w:val="000000" w:themeColor="text1"/>
                <w:sz w:val="16"/>
                <w:szCs w:val="16"/>
              </w:rPr>
            </w:pPr>
          </w:p>
        </w:tc>
      </w:tr>
    </w:tbl>
    <w:p w14:paraId="4BE5EF21" w14:textId="77777777" w:rsidR="00E8119E" w:rsidRDefault="00E8119E" w:rsidP="00E8119E">
      <w:pPr>
        <w:pStyle w:val="Caption"/>
        <w:rPr>
          <w:lang w:val="en-GB"/>
        </w:rPr>
      </w:pPr>
      <w:r w:rsidRPr="00702453">
        <w:t xml:space="preserve">Table: </w:t>
      </w:r>
      <w:r>
        <w:t xml:space="preserve">Encoding Details of </w:t>
      </w:r>
      <w:r w:rsidRPr="004521EB">
        <w:rPr>
          <w:lang w:val="en-GB"/>
        </w:rPr>
        <w:t>AudioSettingsStatus</w:t>
      </w:r>
    </w:p>
    <w:p w14:paraId="4F13AF76" w14:textId="77777777" w:rsidR="00495854" w:rsidRPr="00495854" w:rsidRDefault="00495854" w:rsidP="00495854">
      <w:pPr>
        <w:rPr>
          <w:lang w:val="en-GB"/>
        </w:rPr>
      </w:pPr>
    </w:p>
    <w:p w14:paraId="413F1FF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INTERIOR_LIGHTING_LOCKOUT_STATUS</w:t>
      </w:r>
    </w:p>
    <w:p w14:paraId="2DBA990E" w14:textId="77777777" w:rsidR="00B442FD" w:rsidRDefault="00B442FD" w:rsidP="00B442FD">
      <w:pPr>
        <w:rPr>
          <w:rFonts w:cs="Arial"/>
        </w:rPr>
      </w:pPr>
    </w:p>
    <w:p w14:paraId="6A8E82C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BA7CED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3B09B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BEFB48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EC6D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2795B9" w14:textId="77777777" w:rsidR="00E8119E" w:rsidRPr="00F03856" w:rsidRDefault="00E8119E" w:rsidP="00747176">
            <w:pPr>
              <w:rPr>
                <w:rFonts w:eastAsiaTheme="minorHAnsi" w:cs="Arial"/>
                <w:color w:val="000000" w:themeColor="text1"/>
                <w:sz w:val="16"/>
                <w:szCs w:val="16"/>
              </w:rPr>
            </w:pPr>
          </w:p>
        </w:tc>
      </w:tr>
      <w:tr w:rsidR="00E8119E" w:rsidRPr="00F03856" w14:paraId="3A1C4E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B813B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D9DB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9486D" w14:textId="77777777" w:rsidR="00E8119E" w:rsidRPr="00F03856" w:rsidRDefault="00E8119E" w:rsidP="00747176">
            <w:pPr>
              <w:rPr>
                <w:rFonts w:eastAsiaTheme="minorHAnsi" w:cs="Arial"/>
                <w:color w:val="000000" w:themeColor="text1"/>
                <w:sz w:val="16"/>
                <w:szCs w:val="16"/>
              </w:rPr>
            </w:pPr>
          </w:p>
        </w:tc>
      </w:tr>
      <w:tr w:rsidR="00E8119E" w:rsidRPr="00F03856" w14:paraId="10855B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00049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BE14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D78EF" w14:textId="77777777" w:rsidR="00E8119E" w:rsidRPr="00F03856" w:rsidRDefault="00E8119E" w:rsidP="00747176">
            <w:pPr>
              <w:rPr>
                <w:rFonts w:eastAsiaTheme="minorHAnsi" w:cs="Arial"/>
                <w:color w:val="000000" w:themeColor="text1"/>
                <w:sz w:val="16"/>
                <w:szCs w:val="16"/>
              </w:rPr>
            </w:pPr>
          </w:p>
        </w:tc>
      </w:tr>
      <w:tr w:rsidR="00E8119E" w:rsidRPr="00F03856" w14:paraId="6DC96F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159A7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D4BA0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F25C3C" w14:textId="77777777" w:rsidR="00E8119E" w:rsidRPr="00F03856" w:rsidRDefault="00E8119E" w:rsidP="00747176">
            <w:pPr>
              <w:rPr>
                <w:rFonts w:eastAsiaTheme="minorHAnsi" w:cs="Arial"/>
                <w:color w:val="000000" w:themeColor="text1"/>
                <w:sz w:val="16"/>
                <w:szCs w:val="16"/>
              </w:rPr>
            </w:pPr>
          </w:p>
        </w:tc>
      </w:tr>
      <w:tr w:rsidR="00E8119E" w:rsidRPr="00F03856" w14:paraId="208D271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DA496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3EBE1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0EA79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3FE050" w14:textId="77777777" w:rsidR="00E8119E" w:rsidRPr="001B386B" w:rsidRDefault="00E8119E" w:rsidP="00747176">
            <w:pPr>
              <w:rPr>
                <w:rFonts w:eastAsiaTheme="minorHAnsi" w:cs="Arial"/>
                <w:color w:val="000000" w:themeColor="text1"/>
                <w:sz w:val="4"/>
                <w:szCs w:val="4"/>
              </w:rPr>
            </w:pPr>
          </w:p>
        </w:tc>
      </w:tr>
      <w:tr w:rsidR="00E8119E" w:rsidRPr="00F03856" w14:paraId="06838F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2188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8CEC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52AB54" w14:textId="77777777" w:rsidR="00E5533B" w:rsidRDefault="00E5533B"/>
        </w:tc>
      </w:tr>
      <w:tr w:rsidR="00E8119E" w:rsidRPr="00F03856" w14:paraId="07EADA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247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21B4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0B7095" w14:textId="77777777" w:rsidR="00E5533B" w:rsidRDefault="00E5533B"/>
        </w:tc>
      </w:tr>
      <w:tr w:rsidR="00E8119E" w:rsidRPr="00F03856" w14:paraId="00C3D8B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D6AA5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51234B" w14:textId="77777777" w:rsidR="00E8119E" w:rsidRPr="00F03856" w:rsidRDefault="00E8119E" w:rsidP="00747176">
            <w:pPr>
              <w:rPr>
                <w:rFonts w:eastAsiaTheme="minorHAnsi" w:cs="Arial"/>
                <w:color w:val="000000" w:themeColor="text1"/>
                <w:sz w:val="16"/>
                <w:szCs w:val="16"/>
              </w:rPr>
            </w:pPr>
          </w:p>
        </w:tc>
      </w:tr>
    </w:tbl>
    <w:p w14:paraId="745E214C" w14:textId="77777777" w:rsidR="00E8119E" w:rsidRDefault="00E8119E" w:rsidP="00E8119E">
      <w:pPr>
        <w:pStyle w:val="Caption"/>
        <w:rPr>
          <w:lang w:val="en-GB"/>
        </w:rPr>
      </w:pPr>
      <w:r w:rsidRPr="00702453">
        <w:t xml:space="preserve">Table: </w:t>
      </w:r>
      <w:r>
        <w:t xml:space="preserve">Encoding Details of </w:t>
      </w:r>
      <w:r w:rsidRPr="004521EB">
        <w:rPr>
          <w:lang w:val="en-GB"/>
        </w:rPr>
        <w:t>INTERIOR_LIGHTING_LOCKOUT_STATUS</w:t>
      </w:r>
    </w:p>
    <w:p w14:paraId="5A30569F" w14:textId="77777777" w:rsidR="00495854" w:rsidRPr="00495854" w:rsidRDefault="00495854" w:rsidP="00495854">
      <w:pPr>
        <w:rPr>
          <w:lang w:val="en-GB"/>
        </w:rPr>
      </w:pPr>
    </w:p>
    <w:p w14:paraId="0B77FA7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Climate_Request</w:t>
      </w:r>
    </w:p>
    <w:p w14:paraId="14CF6B03" w14:textId="77777777" w:rsidR="00B442FD" w:rsidRDefault="00B442FD" w:rsidP="00B442FD">
      <w:pPr>
        <w:rPr>
          <w:rFonts w:cs="Arial"/>
        </w:rPr>
      </w:pPr>
    </w:p>
    <w:p w14:paraId="7449212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389"/>
        <w:gridCol w:w="3082"/>
      </w:tblGrid>
      <w:tr w:rsidR="00E8119E" w:rsidRPr="00F03856" w14:paraId="5833663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892DC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AD30A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2FA9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919CA5" w14:textId="77777777" w:rsidR="00E8119E" w:rsidRPr="00F03856" w:rsidRDefault="00E8119E" w:rsidP="00747176">
            <w:pPr>
              <w:rPr>
                <w:rFonts w:eastAsiaTheme="minorHAnsi" w:cs="Arial"/>
                <w:color w:val="000000" w:themeColor="text1"/>
                <w:sz w:val="16"/>
                <w:szCs w:val="16"/>
              </w:rPr>
            </w:pPr>
          </w:p>
        </w:tc>
      </w:tr>
      <w:tr w:rsidR="00E8119E" w:rsidRPr="00F03856" w14:paraId="26246D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E54AF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7A7A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67287" w14:textId="77777777" w:rsidR="00E8119E" w:rsidRPr="00F03856" w:rsidRDefault="00E8119E" w:rsidP="00747176">
            <w:pPr>
              <w:rPr>
                <w:rFonts w:eastAsiaTheme="minorHAnsi" w:cs="Arial"/>
                <w:color w:val="000000" w:themeColor="text1"/>
                <w:sz w:val="16"/>
                <w:szCs w:val="16"/>
              </w:rPr>
            </w:pPr>
          </w:p>
        </w:tc>
      </w:tr>
      <w:tr w:rsidR="00E8119E" w:rsidRPr="00F03856" w14:paraId="5AC71F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0F42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23D2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3CA65D" w14:textId="77777777" w:rsidR="00E8119E" w:rsidRPr="00F03856" w:rsidRDefault="00E8119E" w:rsidP="00747176">
            <w:pPr>
              <w:rPr>
                <w:rFonts w:eastAsiaTheme="minorHAnsi" w:cs="Arial"/>
                <w:color w:val="000000" w:themeColor="text1"/>
                <w:sz w:val="16"/>
                <w:szCs w:val="16"/>
              </w:rPr>
            </w:pPr>
          </w:p>
        </w:tc>
      </w:tr>
      <w:tr w:rsidR="00E8119E" w:rsidRPr="00F03856" w14:paraId="53584E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0FF93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D8A80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B29703" w14:textId="77777777" w:rsidR="00E8119E" w:rsidRPr="00F03856" w:rsidRDefault="00E8119E" w:rsidP="00747176">
            <w:pPr>
              <w:rPr>
                <w:rFonts w:eastAsiaTheme="minorHAnsi" w:cs="Arial"/>
                <w:color w:val="000000" w:themeColor="text1"/>
                <w:sz w:val="16"/>
                <w:szCs w:val="16"/>
              </w:rPr>
            </w:pPr>
          </w:p>
        </w:tc>
      </w:tr>
      <w:tr w:rsidR="00E8119E" w:rsidRPr="00F03856" w14:paraId="24EF8FA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B7C54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192718"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5FD6A9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EFA091" w14:textId="77777777" w:rsidR="00E8119E" w:rsidRPr="001B386B" w:rsidRDefault="00E8119E" w:rsidP="00747176">
            <w:pPr>
              <w:rPr>
                <w:rFonts w:eastAsiaTheme="minorHAnsi" w:cs="Arial"/>
                <w:color w:val="000000" w:themeColor="text1"/>
                <w:sz w:val="4"/>
                <w:szCs w:val="4"/>
              </w:rPr>
            </w:pPr>
          </w:p>
        </w:tc>
      </w:tr>
      <w:tr w:rsidR="00E8119E" w:rsidRPr="00F03856" w14:paraId="2F09E0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66BD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773A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04BE6A" w14:textId="77777777" w:rsidR="00E5533B" w:rsidRDefault="00E5533B"/>
        </w:tc>
      </w:tr>
      <w:tr w:rsidR="00E8119E" w:rsidRPr="00F03856" w14:paraId="57C157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066D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9C7D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74CBF5" w14:textId="77777777" w:rsidR="00E5533B" w:rsidRDefault="00E5533B"/>
        </w:tc>
      </w:tr>
      <w:tr w:rsidR="00E8119E" w:rsidRPr="00F03856" w14:paraId="402528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A968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AE1E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Request_Temp_Quad3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D9A895" w14:textId="77777777" w:rsidR="00E5533B" w:rsidRDefault="00E5533B"/>
        </w:tc>
      </w:tr>
      <w:tr w:rsidR="00E8119E" w:rsidRPr="00F03856" w14:paraId="495797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8ED4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6990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Request_Power_On/Off_Quad3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D0A505" w14:textId="77777777" w:rsidR="00E5533B" w:rsidRDefault="00E5533B"/>
        </w:tc>
      </w:tr>
      <w:tr w:rsidR="00E8119E" w:rsidRPr="00F03856" w14:paraId="1D47A4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606A5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DC01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Request_Auto_On/Off_Quad3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4063F7" w14:textId="77777777" w:rsidR="00E5533B" w:rsidRDefault="00E5533B"/>
        </w:tc>
      </w:tr>
      <w:tr w:rsidR="00E8119E" w:rsidRPr="00F03856" w14:paraId="6E4603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85E9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55ED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Request_Fan_Speed_Quad3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8040E2" w14:textId="77777777" w:rsidR="00E5533B" w:rsidRDefault="00E5533B"/>
        </w:tc>
      </w:tr>
      <w:tr w:rsidR="00E8119E" w:rsidRPr="00F03856" w14:paraId="26B975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1F6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9BC7E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Request_Vent_Mode_Quad3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4FE964" w14:textId="77777777" w:rsidR="00E5533B" w:rsidRDefault="00E5533B"/>
        </w:tc>
      </w:tr>
      <w:tr w:rsidR="00E8119E" w:rsidRPr="00F03856" w14:paraId="697039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DC7C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290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Request_Power_On/Off_Quad4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CF6C08" w14:textId="77777777" w:rsidR="00E5533B" w:rsidRDefault="00E5533B"/>
        </w:tc>
      </w:tr>
      <w:tr w:rsidR="00E8119E" w:rsidRPr="00F03856" w14:paraId="13FC49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64B2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30F3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Request_Auto_On/Off_Quad4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0236C6" w14:textId="77777777" w:rsidR="00E5533B" w:rsidRDefault="00E5533B"/>
        </w:tc>
      </w:tr>
      <w:tr w:rsidR="00E8119E" w:rsidRPr="00F03856" w14:paraId="612975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A94C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ED13E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Request_Fan_Speed_Quad4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206757" w14:textId="77777777" w:rsidR="00E5533B" w:rsidRDefault="00E5533B"/>
        </w:tc>
      </w:tr>
      <w:tr w:rsidR="00E8119E" w:rsidRPr="00F03856" w14:paraId="2BB029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815A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6F27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Request_Vent_Mode_Quad4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58CCA9" w14:textId="77777777" w:rsidR="00E5533B" w:rsidRDefault="00E5533B"/>
        </w:tc>
      </w:tr>
      <w:tr w:rsidR="00E8119E" w:rsidRPr="00F03856" w14:paraId="2A735F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66B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BA61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Request_Power_On/Off_Quad4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310401" w14:textId="77777777" w:rsidR="00E5533B" w:rsidRDefault="00E5533B"/>
        </w:tc>
      </w:tr>
      <w:tr w:rsidR="00E8119E" w:rsidRPr="00F03856" w14:paraId="1E0FBE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7442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6D6D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Request_Auto_On/Off_Quad4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18F8DC" w14:textId="77777777" w:rsidR="00E5533B" w:rsidRDefault="00E5533B"/>
        </w:tc>
      </w:tr>
      <w:tr w:rsidR="00E8119E" w:rsidRPr="00F03856" w14:paraId="426DFFD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12D9D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3D36D9" w14:textId="77777777" w:rsidR="00E8119E" w:rsidRPr="00F03856" w:rsidRDefault="00E8119E" w:rsidP="00747176">
            <w:pPr>
              <w:rPr>
                <w:rFonts w:eastAsiaTheme="minorHAnsi" w:cs="Arial"/>
                <w:color w:val="000000" w:themeColor="text1"/>
                <w:sz w:val="16"/>
                <w:szCs w:val="16"/>
              </w:rPr>
            </w:pPr>
          </w:p>
        </w:tc>
      </w:tr>
    </w:tbl>
    <w:p w14:paraId="10FBDEBA" w14:textId="77777777" w:rsidR="00E8119E" w:rsidRDefault="00E8119E" w:rsidP="00E8119E">
      <w:pPr>
        <w:pStyle w:val="Caption"/>
        <w:rPr>
          <w:lang w:val="en-GB"/>
        </w:rPr>
      </w:pPr>
      <w:r w:rsidRPr="00702453">
        <w:t xml:space="preserve">Table: </w:t>
      </w:r>
      <w:r>
        <w:t xml:space="preserve">Encoding Details of </w:t>
      </w:r>
      <w:r w:rsidRPr="004521EB">
        <w:rPr>
          <w:lang w:val="en-GB"/>
        </w:rPr>
        <w:t>Climate_Request</w:t>
      </w:r>
    </w:p>
    <w:p w14:paraId="299C4B55" w14:textId="77777777" w:rsidR="00495854" w:rsidRPr="00495854" w:rsidRDefault="00495854" w:rsidP="00495854">
      <w:pPr>
        <w:rPr>
          <w:lang w:val="en-GB"/>
        </w:rPr>
      </w:pPr>
    </w:p>
    <w:p w14:paraId="6C02B37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LightColor</w:t>
      </w:r>
    </w:p>
    <w:p w14:paraId="3EAC209E" w14:textId="77777777" w:rsidR="00B442FD" w:rsidRDefault="00B442FD" w:rsidP="00B442FD">
      <w:pPr>
        <w:rPr>
          <w:rFonts w:cs="Arial"/>
        </w:rPr>
      </w:pPr>
      <w:r>
        <w:rPr>
          <w:rFonts w:cs="Arial"/>
        </w:rPr>
        <w:t xml:space="preserve">“LightColor” signal define interior light color settings via -RED : Integer, -GREEN : Integer, -BLUE : Integer. 0-255 </w:t>
      </w:r>
    </w:p>
    <w:p w14:paraId="6C6C2A62" w14:textId="77777777" w:rsidR="00B442FD" w:rsidRDefault="00B442FD" w:rsidP="00B442FD">
      <w:pPr>
        <w:rPr>
          <w:rFonts w:cs="Arial"/>
        </w:rPr>
      </w:pPr>
    </w:p>
    <w:p w14:paraId="0CA2DB6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25CF3B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C7C42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0BDD04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ED37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8A0E8D" w14:textId="77777777" w:rsidR="00E8119E" w:rsidRPr="00F03856" w:rsidRDefault="00E8119E" w:rsidP="00747176">
            <w:pPr>
              <w:rPr>
                <w:rFonts w:eastAsiaTheme="minorHAnsi" w:cs="Arial"/>
                <w:color w:val="000000" w:themeColor="text1"/>
                <w:sz w:val="16"/>
                <w:szCs w:val="16"/>
              </w:rPr>
            </w:pPr>
          </w:p>
        </w:tc>
      </w:tr>
      <w:tr w:rsidR="00E8119E" w:rsidRPr="00F03856" w14:paraId="53E2E4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FD972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9D9D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A8416D" w14:textId="77777777" w:rsidR="00E8119E" w:rsidRPr="00F03856" w:rsidRDefault="00E8119E" w:rsidP="00747176">
            <w:pPr>
              <w:rPr>
                <w:rFonts w:eastAsiaTheme="minorHAnsi" w:cs="Arial"/>
                <w:color w:val="000000" w:themeColor="text1"/>
                <w:sz w:val="16"/>
                <w:szCs w:val="16"/>
              </w:rPr>
            </w:pPr>
          </w:p>
        </w:tc>
      </w:tr>
      <w:tr w:rsidR="00E8119E" w:rsidRPr="00F03856" w14:paraId="51481E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560D7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5076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D5B9DC" w14:textId="77777777" w:rsidR="00E8119E" w:rsidRPr="00F03856" w:rsidRDefault="00E8119E" w:rsidP="00747176">
            <w:pPr>
              <w:rPr>
                <w:rFonts w:eastAsiaTheme="minorHAnsi" w:cs="Arial"/>
                <w:color w:val="000000" w:themeColor="text1"/>
                <w:sz w:val="16"/>
                <w:szCs w:val="16"/>
              </w:rPr>
            </w:pPr>
          </w:p>
        </w:tc>
      </w:tr>
      <w:tr w:rsidR="00E8119E" w:rsidRPr="00F03856" w14:paraId="4513CF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D00F3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E40F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41602F" w14:textId="77777777" w:rsidR="00E8119E" w:rsidRPr="00F03856" w:rsidRDefault="00E8119E" w:rsidP="00747176">
            <w:pPr>
              <w:rPr>
                <w:rFonts w:eastAsiaTheme="minorHAnsi" w:cs="Arial"/>
                <w:color w:val="000000" w:themeColor="text1"/>
                <w:sz w:val="16"/>
                <w:szCs w:val="16"/>
              </w:rPr>
            </w:pPr>
          </w:p>
        </w:tc>
      </w:tr>
      <w:tr w:rsidR="00E8119E" w:rsidRPr="00F03856" w14:paraId="550AE7D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FFE4F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FF959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1BCFF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05794B" w14:textId="77777777" w:rsidR="00E8119E" w:rsidRPr="001B386B" w:rsidRDefault="00E8119E" w:rsidP="00747176">
            <w:pPr>
              <w:rPr>
                <w:rFonts w:eastAsiaTheme="minorHAnsi" w:cs="Arial"/>
                <w:color w:val="000000" w:themeColor="text1"/>
                <w:sz w:val="4"/>
                <w:szCs w:val="4"/>
              </w:rPr>
            </w:pPr>
          </w:p>
        </w:tc>
      </w:tr>
      <w:tr w:rsidR="00E8119E" w:rsidRPr="00F03856" w14:paraId="15DED8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6C38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B7151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B005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 xml:space="preserve"> 0-255</w:t>
            </w:r>
          </w:p>
        </w:tc>
      </w:tr>
      <w:tr w:rsidR="00E8119E" w:rsidRPr="00F03856" w14:paraId="0A3378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13CE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EBCBA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GREEN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F0066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0-255</w:t>
            </w:r>
          </w:p>
        </w:tc>
      </w:tr>
      <w:tr w:rsidR="00E8119E" w:rsidRPr="00F03856" w14:paraId="3C8A06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3B5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9FDA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BLUE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9D170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0-255</w:t>
            </w:r>
          </w:p>
        </w:tc>
      </w:tr>
      <w:tr w:rsidR="00E8119E" w:rsidRPr="00F03856" w14:paraId="1A69B79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232A4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19AF5F" w14:textId="77777777" w:rsidR="00E8119E" w:rsidRPr="00F03856" w:rsidRDefault="00E8119E" w:rsidP="00747176">
            <w:pPr>
              <w:rPr>
                <w:rFonts w:eastAsiaTheme="minorHAnsi" w:cs="Arial"/>
                <w:color w:val="000000" w:themeColor="text1"/>
                <w:sz w:val="16"/>
                <w:szCs w:val="16"/>
              </w:rPr>
            </w:pPr>
          </w:p>
        </w:tc>
      </w:tr>
    </w:tbl>
    <w:p w14:paraId="64B4DACB" w14:textId="77777777" w:rsidR="00E8119E" w:rsidRDefault="00E8119E" w:rsidP="00E8119E">
      <w:pPr>
        <w:pStyle w:val="Caption"/>
        <w:rPr>
          <w:lang w:val="en-GB"/>
        </w:rPr>
      </w:pPr>
      <w:r w:rsidRPr="00702453">
        <w:t xml:space="preserve">Table: </w:t>
      </w:r>
      <w:r>
        <w:t xml:space="preserve">Encoding Details of </w:t>
      </w:r>
      <w:r w:rsidRPr="004521EB">
        <w:rPr>
          <w:lang w:val="en-GB"/>
        </w:rPr>
        <w:t>LightColor</w:t>
      </w:r>
    </w:p>
    <w:p w14:paraId="093A8DC4" w14:textId="77777777" w:rsidR="00495854" w:rsidRPr="00495854" w:rsidRDefault="00495854" w:rsidP="00495854">
      <w:pPr>
        <w:rPr>
          <w:lang w:val="en-GB"/>
        </w:rPr>
      </w:pPr>
    </w:p>
    <w:p w14:paraId="265D60E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Request_Digital_Shade</w:t>
      </w:r>
    </w:p>
    <w:p w14:paraId="675A9F48" w14:textId="77777777" w:rsidR="00B442FD" w:rsidRDefault="00B442FD" w:rsidP="00B442FD">
      <w:pPr>
        <w:rPr>
          <w:rFonts w:cs="Arial"/>
        </w:rPr>
      </w:pPr>
    </w:p>
    <w:p w14:paraId="1A9D7D8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9491DC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E64F6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802F2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9EC3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33806" w14:textId="77777777" w:rsidR="00E8119E" w:rsidRPr="00F03856" w:rsidRDefault="00E8119E" w:rsidP="00747176">
            <w:pPr>
              <w:rPr>
                <w:rFonts w:eastAsiaTheme="minorHAnsi" w:cs="Arial"/>
                <w:color w:val="000000" w:themeColor="text1"/>
                <w:sz w:val="16"/>
                <w:szCs w:val="16"/>
              </w:rPr>
            </w:pPr>
          </w:p>
        </w:tc>
      </w:tr>
      <w:tr w:rsidR="00E8119E" w:rsidRPr="00F03856" w14:paraId="75721F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089F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DCF3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749B2E" w14:textId="77777777" w:rsidR="00E8119E" w:rsidRPr="00F03856" w:rsidRDefault="00E8119E" w:rsidP="00747176">
            <w:pPr>
              <w:rPr>
                <w:rFonts w:eastAsiaTheme="minorHAnsi" w:cs="Arial"/>
                <w:color w:val="000000" w:themeColor="text1"/>
                <w:sz w:val="16"/>
                <w:szCs w:val="16"/>
              </w:rPr>
            </w:pPr>
          </w:p>
        </w:tc>
      </w:tr>
      <w:tr w:rsidR="00E8119E" w:rsidRPr="00F03856" w14:paraId="2509F6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1F4DA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F213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F5F6CE" w14:textId="77777777" w:rsidR="00E8119E" w:rsidRPr="00F03856" w:rsidRDefault="00E8119E" w:rsidP="00747176">
            <w:pPr>
              <w:rPr>
                <w:rFonts w:eastAsiaTheme="minorHAnsi" w:cs="Arial"/>
                <w:color w:val="000000" w:themeColor="text1"/>
                <w:sz w:val="16"/>
                <w:szCs w:val="16"/>
              </w:rPr>
            </w:pPr>
          </w:p>
        </w:tc>
      </w:tr>
      <w:tr w:rsidR="00E8119E" w:rsidRPr="00F03856" w14:paraId="14234E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3534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318F2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4DDCFB" w14:textId="77777777" w:rsidR="00E8119E" w:rsidRPr="00F03856" w:rsidRDefault="00E8119E" w:rsidP="00747176">
            <w:pPr>
              <w:rPr>
                <w:rFonts w:eastAsiaTheme="minorHAnsi" w:cs="Arial"/>
                <w:color w:val="000000" w:themeColor="text1"/>
                <w:sz w:val="16"/>
                <w:szCs w:val="16"/>
              </w:rPr>
            </w:pPr>
          </w:p>
        </w:tc>
      </w:tr>
      <w:tr w:rsidR="00E8119E" w:rsidRPr="00F03856" w14:paraId="7716388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9291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EF0C1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BB043F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42C6B1E" w14:textId="77777777" w:rsidR="00E8119E" w:rsidRPr="001B386B" w:rsidRDefault="00E8119E" w:rsidP="00747176">
            <w:pPr>
              <w:rPr>
                <w:rFonts w:eastAsiaTheme="minorHAnsi" w:cs="Arial"/>
                <w:color w:val="000000" w:themeColor="text1"/>
                <w:sz w:val="4"/>
                <w:szCs w:val="4"/>
              </w:rPr>
            </w:pPr>
          </w:p>
        </w:tc>
      </w:tr>
      <w:tr w:rsidR="00E8119E" w:rsidRPr="00F03856" w14:paraId="76394C6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84BDE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766624" w14:textId="77777777" w:rsidR="00E8119E" w:rsidRPr="00F03856" w:rsidRDefault="00E8119E" w:rsidP="00747176">
            <w:pPr>
              <w:rPr>
                <w:rFonts w:eastAsiaTheme="minorHAnsi" w:cs="Arial"/>
                <w:color w:val="000000" w:themeColor="text1"/>
                <w:sz w:val="16"/>
                <w:szCs w:val="16"/>
              </w:rPr>
            </w:pPr>
          </w:p>
        </w:tc>
      </w:tr>
    </w:tbl>
    <w:p w14:paraId="0F3485F4" w14:textId="77777777" w:rsidR="00E8119E" w:rsidRDefault="00E8119E" w:rsidP="00E8119E">
      <w:pPr>
        <w:pStyle w:val="Caption"/>
        <w:rPr>
          <w:lang w:val="en-GB"/>
        </w:rPr>
      </w:pPr>
      <w:r w:rsidRPr="00702453">
        <w:t xml:space="preserve">Table: </w:t>
      </w:r>
      <w:r>
        <w:t xml:space="preserve">Encoding Details of </w:t>
      </w:r>
      <w:r w:rsidRPr="004521EB">
        <w:rPr>
          <w:lang w:val="en-GB"/>
        </w:rPr>
        <w:t>Request_Digital_Shade</w:t>
      </w:r>
    </w:p>
    <w:p w14:paraId="6D038B39" w14:textId="77777777" w:rsidR="00495854" w:rsidRPr="00495854" w:rsidRDefault="00495854" w:rsidP="00495854">
      <w:pPr>
        <w:rPr>
          <w:lang w:val="en-GB"/>
        </w:rPr>
      </w:pPr>
    </w:p>
    <w:p w14:paraId="3C0102A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RIGHT_SECOND_ROW</w:t>
      </w:r>
    </w:p>
    <w:p w14:paraId="0DCF2E04" w14:textId="77777777" w:rsidR="00B442FD" w:rsidRDefault="00B442FD" w:rsidP="00B442FD">
      <w:pPr>
        <w:rPr>
          <w:rFonts w:cs="Arial"/>
        </w:rPr>
      </w:pPr>
    </w:p>
    <w:p w14:paraId="6024FA2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62CDDF4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9DE54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712A8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79928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706D5" w14:textId="77777777" w:rsidR="00E8119E" w:rsidRPr="00F03856" w:rsidRDefault="00E8119E" w:rsidP="00747176">
            <w:pPr>
              <w:rPr>
                <w:rFonts w:eastAsiaTheme="minorHAnsi" w:cs="Arial"/>
                <w:color w:val="000000" w:themeColor="text1"/>
                <w:sz w:val="16"/>
                <w:szCs w:val="16"/>
              </w:rPr>
            </w:pPr>
          </w:p>
        </w:tc>
      </w:tr>
      <w:tr w:rsidR="00E8119E" w:rsidRPr="00F03856" w14:paraId="07339F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BDF6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B6D4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1365C2" w14:textId="77777777" w:rsidR="00E8119E" w:rsidRPr="00F03856" w:rsidRDefault="00E8119E" w:rsidP="00747176">
            <w:pPr>
              <w:rPr>
                <w:rFonts w:eastAsiaTheme="minorHAnsi" w:cs="Arial"/>
                <w:color w:val="000000" w:themeColor="text1"/>
                <w:sz w:val="16"/>
                <w:szCs w:val="16"/>
              </w:rPr>
            </w:pPr>
          </w:p>
        </w:tc>
      </w:tr>
      <w:tr w:rsidR="00E8119E" w:rsidRPr="00F03856" w14:paraId="69FAE3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777A7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A273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325BDD" w14:textId="77777777" w:rsidR="00E8119E" w:rsidRPr="00F03856" w:rsidRDefault="00E8119E" w:rsidP="00747176">
            <w:pPr>
              <w:rPr>
                <w:rFonts w:eastAsiaTheme="minorHAnsi" w:cs="Arial"/>
                <w:color w:val="000000" w:themeColor="text1"/>
                <w:sz w:val="16"/>
                <w:szCs w:val="16"/>
              </w:rPr>
            </w:pPr>
          </w:p>
        </w:tc>
      </w:tr>
      <w:tr w:rsidR="00E8119E" w:rsidRPr="00F03856" w14:paraId="2C8F2E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9665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09397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EEFDE6" w14:textId="77777777" w:rsidR="00E8119E" w:rsidRPr="00F03856" w:rsidRDefault="00E8119E" w:rsidP="00747176">
            <w:pPr>
              <w:rPr>
                <w:rFonts w:eastAsiaTheme="minorHAnsi" w:cs="Arial"/>
                <w:color w:val="000000" w:themeColor="text1"/>
                <w:sz w:val="16"/>
                <w:szCs w:val="16"/>
              </w:rPr>
            </w:pPr>
          </w:p>
        </w:tc>
      </w:tr>
      <w:tr w:rsidR="00E8119E" w:rsidRPr="00F03856" w14:paraId="042C6B2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FF9A8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D8703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55667F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EDE6098" w14:textId="77777777" w:rsidR="00E8119E" w:rsidRPr="001B386B" w:rsidRDefault="00E8119E" w:rsidP="00747176">
            <w:pPr>
              <w:rPr>
                <w:rFonts w:eastAsiaTheme="minorHAnsi" w:cs="Arial"/>
                <w:color w:val="000000" w:themeColor="text1"/>
                <w:sz w:val="4"/>
                <w:szCs w:val="4"/>
              </w:rPr>
            </w:pPr>
          </w:p>
        </w:tc>
      </w:tr>
      <w:tr w:rsidR="00E8119E" w:rsidRPr="00F03856" w14:paraId="72810D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893E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EE2C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30FDB1" w14:textId="77777777" w:rsidR="00E5533B" w:rsidRDefault="00E5533B"/>
        </w:tc>
      </w:tr>
      <w:tr w:rsidR="00E8119E" w:rsidRPr="00F03856" w14:paraId="34FCE4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E423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27B3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310E43" w14:textId="77777777" w:rsidR="00E5533B" w:rsidRDefault="00E5533B"/>
        </w:tc>
      </w:tr>
      <w:tr w:rsidR="00E8119E" w:rsidRPr="00F03856" w14:paraId="7DD623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E62D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5D78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D314EA" w14:textId="77777777" w:rsidR="00E5533B" w:rsidRDefault="00E5533B"/>
        </w:tc>
      </w:tr>
      <w:tr w:rsidR="00E8119E" w:rsidRPr="00F03856" w14:paraId="15B6D0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B20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ADAB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86CEC2" w14:textId="77777777" w:rsidR="00E5533B" w:rsidRDefault="00E5533B"/>
        </w:tc>
      </w:tr>
      <w:tr w:rsidR="00E8119E" w:rsidRPr="00F03856" w14:paraId="66D3E00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71565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0A365A" w14:textId="77777777" w:rsidR="00E8119E" w:rsidRPr="00F03856" w:rsidRDefault="00E8119E" w:rsidP="00747176">
            <w:pPr>
              <w:rPr>
                <w:rFonts w:eastAsiaTheme="minorHAnsi" w:cs="Arial"/>
                <w:color w:val="000000" w:themeColor="text1"/>
                <w:sz w:val="16"/>
                <w:szCs w:val="16"/>
              </w:rPr>
            </w:pPr>
          </w:p>
        </w:tc>
      </w:tr>
    </w:tbl>
    <w:p w14:paraId="694560E0" w14:textId="77777777" w:rsidR="00E8119E" w:rsidRDefault="00E8119E" w:rsidP="00E8119E">
      <w:pPr>
        <w:pStyle w:val="Caption"/>
        <w:rPr>
          <w:lang w:val="en-GB"/>
        </w:rPr>
      </w:pPr>
      <w:r w:rsidRPr="00702453">
        <w:t xml:space="preserve">Table: </w:t>
      </w:r>
      <w:r>
        <w:t xml:space="preserve">Encoding Details of </w:t>
      </w:r>
      <w:r w:rsidRPr="004521EB">
        <w:rPr>
          <w:lang w:val="en-GB"/>
        </w:rPr>
        <w:t>RIGHT_SECOND_ROW</w:t>
      </w:r>
    </w:p>
    <w:p w14:paraId="25A25B67" w14:textId="77777777" w:rsidR="00495854" w:rsidRPr="00495854" w:rsidRDefault="00495854" w:rsidP="00495854">
      <w:pPr>
        <w:rPr>
          <w:lang w:val="en-GB"/>
        </w:rPr>
      </w:pPr>
    </w:p>
    <w:p w14:paraId="609932B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UserAcceptanceClassification</w:t>
      </w:r>
    </w:p>
    <w:p w14:paraId="703B8E70" w14:textId="77777777" w:rsidR="00B442FD" w:rsidRDefault="00B442FD" w:rsidP="00B442FD">
      <w:pPr>
        <w:rPr>
          <w:rFonts w:cs="Arial"/>
        </w:rPr>
      </w:pPr>
      <w:r>
        <w:rPr>
          <w:rFonts w:cs="Arial"/>
        </w:rPr>
        <w:t>“UserAcceptanceClassification” signal define user acceptance classification</w:t>
      </w:r>
    </w:p>
    <w:p w14:paraId="37D45779" w14:textId="77777777" w:rsidR="00B442FD" w:rsidRDefault="00B442FD" w:rsidP="00B442FD">
      <w:pPr>
        <w:rPr>
          <w:rFonts w:cs="Arial"/>
        </w:rPr>
      </w:pPr>
    </w:p>
    <w:p w14:paraId="682C8F4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0173D3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826EB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DE31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30394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135E58" w14:textId="77777777" w:rsidR="00E8119E" w:rsidRPr="00F03856" w:rsidRDefault="00E8119E" w:rsidP="00747176">
            <w:pPr>
              <w:rPr>
                <w:rFonts w:eastAsiaTheme="minorHAnsi" w:cs="Arial"/>
                <w:color w:val="000000" w:themeColor="text1"/>
                <w:sz w:val="16"/>
                <w:szCs w:val="16"/>
              </w:rPr>
            </w:pPr>
          </w:p>
        </w:tc>
      </w:tr>
      <w:tr w:rsidR="00E8119E" w:rsidRPr="00F03856" w14:paraId="035536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9472B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01F3D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3F6F1" w14:textId="77777777" w:rsidR="00E8119E" w:rsidRPr="00F03856" w:rsidRDefault="00E8119E" w:rsidP="00747176">
            <w:pPr>
              <w:rPr>
                <w:rFonts w:eastAsiaTheme="minorHAnsi" w:cs="Arial"/>
                <w:color w:val="000000" w:themeColor="text1"/>
                <w:sz w:val="16"/>
                <w:szCs w:val="16"/>
              </w:rPr>
            </w:pPr>
          </w:p>
        </w:tc>
      </w:tr>
      <w:tr w:rsidR="00E8119E" w:rsidRPr="00F03856" w14:paraId="595783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2203E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FC3F1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0DFAB3" w14:textId="77777777" w:rsidR="00E8119E" w:rsidRPr="00F03856" w:rsidRDefault="00E8119E" w:rsidP="00747176">
            <w:pPr>
              <w:rPr>
                <w:rFonts w:eastAsiaTheme="minorHAnsi" w:cs="Arial"/>
                <w:color w:val="000000" w:themeColor="text1"/>
                <w:sz w:val="16"/>
                <w:szCs w:val="16"/>
              </w:rPr>
            </w:pPr>
          </w:p>
        </w:tc>
      </w:tr>
      <w:tr w:rsidR="00E8119E" w:rsidRPr="00F03856" w14:paraId="07C40B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2D40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6D882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0E32EA" w14:textId="77777777" w:rsidR="00E8119E" w:rsidRPr="00F03856" w:rsidRDefault="00E8119E" w:rsidP="00747176">
            <w:pPr>
              <w:rPr>
                <w:rFonts w:eastAsiaTheme="minorHAnsi" w:cs="Arial"/>
                <w:color w:val="000000" w:themeColor="text1"/>
                <w:sz w:val="16"/>
                <w:szCs w:val="16"/>
              </w:rPr>
            </w:pPr>
          </w:p>
        </w:tc>
      </w:tr>
      <w:tr w:rsidR="00E8119E" w:rsidRPr="00F03856" w14:paraId="4028359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FC2A8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F8D5D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2F52B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84511B" w14:textId="77777777" w:rsidR="00E8119E" w:rsidRPr="001B386B" w:rsidRDefault="00E8119E" w:rsidP="00747176">
            <w:pPr>
              <w:rPr>
                <w:rFonts w:eastAsiaTheme="minorHAnsi" w:cs="Arial"/>
                <w:color w:val="000000" w:themeColor="text1"/>
                <w:sz w:val="4"/>
                <w:szCs w:val="4"/>
              </w:rPr>
            </w:pPr>
          </w:p>
        </w:tc>
      </w:tr>
      <w:tr w:rsidR="00E8119E" w:rsidRPr="00F03856" w14:paraId="7EB0FA2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9C2E2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A381A2" w14:textId="77777777" w:rsidR="00E8119E" w:rsidRPr="00F03856" w:rsidRDefault="00E8119E" w:rsidP="00747176">
            <w:pPr>
              <w:rPr>
                <w:rFonts w:eastAsiaTheme="minorHAnsi" w:cs="Arial"/>
                <w:color w:val="000000" w:themeColor="text1"/>
                <w:sz w:val="16"/>
                <w:szCs w:val="16"/>
              </w:rPr>
            </w:pPr>
          </w:p>
        </w:tc>
      </w:tr>
    </w:tbl>
    <w:p w14:paraId="667A270D" w14:textId="77777777" w:rsidR="00E8119E" w:rsidRDefault="00E8119E" w:rsidP="00E8119E">
      <w:pPr>
        <w:pStyle w:val="Caption"/>
        <w:rPr>
          <w:lang w:val="en-GB"/>
        </w:rPr>
      </w:pPr>
      <w:r w:rsidRPr="00702453">
        <w:t xml:space="preserve">Table: </w:t>
      </w:r>
      <w:r>
        <w:t xml:space="preserve">Encoding Details of </w:t>
      </w:r>
      <w:r w:rsidRPr="004521EB">
        <w:rPr>
          <w:lang w:val="en-GB"/>
        </w:rPr>
        <w:t>UserAcceptanceClassification</w:t>
      </w:r>
    </w:p>
    <w:p w14:paraId="7738F90F" w14:textId="77777777" w:rsidR="00495854" w:rsidRPr="00495854" w:rsidRDefault="00495854" w:rsidP="00495854">
      <w:pPr>
        <w:rPr>
          <w:lang w:val="en-GB"/>
        </w:rPr>
      </w:pPr>
    </w:p>
    <w:p w14:paraId="5FB79E6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SeatSettings</w:t>
      </w:r>
    </w:p>
    <w:p w14:paraId="224482E7" w14:textId="77777777" w:rsidR="00B442FD" w:rsidRDefault="00B442FD" w:rsidP="00B442FD">
      <w:pPr>
        <w:rPr>
          <w:rFonts w:cs="Arial"/>
        </w:rPr>
      </w:pPr>
      <w:r>
        <w:rPr>
          <w:rFonts w:cs="Arial"/>
        </w:rPr>
        <w:t>"SeatSettings" signal defines seat settings via three sub signals</w:t>
      </w:r>
    </w:p>
    <w:p w14:paraId="395E9536" w14:textId="77777777" w:rsidR="00B442FD" w:rsidRDefault="00B442FD" w:rsidP="00B442FD">
      <w:pPr>
        <w:rPr>
          <w:rFonts w:cs="Arial"/>
        </w:rPr>
      </w:pPr>
      <w:r>
        <w:rPr>
          <w:rFonts w:cs="Arial"/>
        </w:rPr>
        <w:t>1) "SeatMassage" specified by "Pattern" levels (PATTERN1, PATTERN2, PATTERN 3) and "Intensity" measures of (OFF, LOW, MEDIUM, HIGH)</w:t>
      </w:r>
    </w:p>
    <w:p w14:paraId="7C8F026B" w14:textId="77777777" w:rsidR="00B442FD" w:rsidRDefault="00B442FD" w:rsidP="00B442FD">
      <w:pPr>
        <w:rPr>
          <w:rFonts w:cs="Arial"/>
        </w:rPr>
      </w:pPr>
      <w:r>
        <w:rPr>
          <w:rFonts w:cs="Arial"/>
        </w:rPr>
        <w:t>2) "SeatPositionSettings" specified by seat cushion movement via "SeatCushionMovement ",seat back movement via "SeatBackMovement", head rest movement via "HeadRestMovement", and bladders via "Bladders"</w:t>
      </w:r>
    </w:p>
    <w:p w14:paraId="155CBFDB" w14:textId="77777777" w:rsidR="00B442FD" w:rsidRDefault="00B442FD" w:rsidP="00B442FD">
      <w:pPr>
        <w:rPr>
          <w:rFonts w:cs="Arial"/>
        </w:rPr>
      </w:pPr>
      <w:r>
        <w:rPr>
          <w:rFonts w:cs="Arial"/>
        </w:rPr>
        <w:t>3)  "SeatClimate" specified by  seat venting via "SeatVenting", and seat heating via "SeatHeating"</w:t>
      </w:r>
    </w:p>
    <w:p w14:paraId="2238E723" w14:textId="77777777" w:rsidR="00B442FD" w:rsidRDefault="00B442FD" w:rsidP="00B442FD">
      <w:pPr>
        <w:rPr>
          <w:rFonts w:cs="Arial"/>
        </w:rPr>
      </w:pPr>
    </w:p>
    <w:p w14:paraId="7C07F47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6E94F7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3B6A4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A68096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3E247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0AA859" w14:textId="77777777" w:rsidR="00E8119E" w:rsidRPr="00F03856" w:rsidRDefault="00E8119E" w:rsidP="00747176">
            <w:pPr>
              <w:rPr>
                <w:rFonts w:eastAsiaTheme="minorHAnsi" w:cs="Arial"/>
                <w:color w:val="000000" w:themeColor="text1"/>
                <w:sz w:val="16"/>
                <w:szCs w:val="16"/>
              </w:rPr>
            </w:pPr>
          </w:p>
        </w:tc>
      </w:tr>
      <w:tr w:rsidR="00E8119E" w:rsidRPr="00F03856" w14:paraId="133A82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9AB97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C8C7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72384" w14:textId="77777777" w:rsidR="00E8119E" w:rsidRPr="00F03856" w:rsidRDefault="00E8119E" w:rsidP="00747176">
            <w:pPr>
              <w:rPr>
                <w:rFonts w:eastAsiaTheme="minorHAnsi" w:cs="Arial"/>
                <w:color w:val="000000" w:themeColor="text1"/>
                <w:sz w:val="16"/>
                <w:szCs w:val="16"/>
              </w:rPr>
            </w:pPr>
          </w:p>
        </w:tc>
      </w:tr>
      <w:tr w:rsidR="00E8119E" w:rsidRPr="00F03856" w14:paraId="38DC03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88DC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54745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FF43E3" w14:textId="77777777" w:rsidR="00E8119E" w:rsidRPr="00F03856" w:rsidRDefault="00E8119E" w:rsidP="00747176">
            <w:pPr>
              <w:rPr>
                <w:rFonts w:eastAsiaTheme="minorHAnsi" w:cs="Arial"/>
                <w:color w:val="000000" w:themeColor="text1"/>
                <w:sz w:val="16"/>
                <w:szCs w:val="16"/>
              </w:rPr>
            </w:pPr>
          </w:p>
        </w:tc>
      </w:tr>
      <w:tr w:rsidR="00E8119E" w:rsidRPr="00F03856" w14:paraId="5A344C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3F8C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0EAD6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37F811" w14:textId="77777777" w:rsidR="00E8119E" w:rsidRPr="00F03856" w:rsidRDefault="00E8119E" w:rsidP="00747176">
            <w:pPr>
              <w:rPr>
                <w:rFonts w:eastAsiaTheme="minorHAnsi" w:cs="Arial"/>
                <w:color w:val="000000" w:themeColor="text1"/>
                <w:sz w:val="16"/>
                <w:szCs w:val="16"/>
              </w:rPr>
            </w:pPr>
          </w:p>
        </w:tc>
      </w:tr>
      <w:tr w:rsidR="00E8119E" w:rsidRPr="00F03856" w14:paraId="74C73C1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55E76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9A8CF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11DDA7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151A8D8" w14:textId="77777777" w:rsidR="00E8119E" w:rsidRPr="001B386B" w:rsidRDefault="00E8119E" w:rsidP="00747176">
            <w:pPr>
              <w:rPr>
                <w:rFonts w:eastAsiaTheme="minorHAnsi" w:cs="Arial"/>
                <w:color w:val="000000" w:themeColor="text1"/>
                <w:sz w:val="4"/>
                <w:szCs w:val="4"/>
              </w:rPr>
            </w:pPr>
          </w:p>
        </w:tc>
      </w:tr>
      <w:tr w:rsidR="00E8119E" w:rsidRPr="00F03856" w14:paraId="249D4F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59EF9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4A342D"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C06988" w14:textId="77777777" w:rsidR="00E5533B" w:rsidRDefault="00E5533B"/>
        </w:tc>
      </w:tr>
      <w:tr w:rsidR="00E8119E" w:rsidRPr="00F03856" w14:paraId="0BEB19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87F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4B260C"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FF8701" w14:textId="77777777" w:rsidR="00E5533B" w:rsidRDefault="00E5533B"/>
        </w:tc>
      </w:tr>
      <w:tr w:rsidR="00E8119E" w:rsidRPr="00F03856" w14:paraId="605F44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4D02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5ACF47"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CE7B5B" w14:textId="77777777" w:rsidR="00E5533B" w:rsidRDefault="00E5533B"/>
        </w:tc>
      </w:tr>
      <w:tr w:rsidR="00E8119E" w:rsidRPr="00F03856" w14:paraId="42AD899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D2BDC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C87E99" w14:textId="77777777" w:rsidR="00E8119E" w:rsidRPr="00F03856" w:rsidRDefault="00E8119E" w:rsidP="00747176">
            <w:pPr>
              <w:rPr>
                <w:rFonts w:eastAsiaTheme="minorHAnsi" w:cs="Arial"/>
                <w:color w:val="000000" w:themeColor="text1"/>
                <w:sz w:val="16"/>
                <w:szCs w:val="16"/>
              </w:rPr>
            </w:pPr>
          </w:p>
        </w:tc>
      </w:tr>
    </w:tbl>
    <w:p w14:paraId="1684A081" w14:textId="77777777" w:rsidR="00E8119E" w:rsidRDefault="00E8119E" w:rsidP="00E8119E">
      <w:pPr>
        <w:pStyle w:val="Caption"/>
        <w:rPr>
          <w:lang w:val="en-GB"/>
        </w:rPr>
      </w:pPr>
      <w:r w:rsidRPr="00702453">
        <w:t xml:space="preserve">Table: </w:t>
      </w:r>
      <w:r>
        <w:t xml:space="preserve">Encoding Details of </w:t>
      </w:r>
      <w:r w:rsidRPr="004521EB">
        <w:rPr>
          <w:lang w:val="en-GB"/>
        </w:rPr>
        <w:t>SeatSettings</w:t>
      </w:r>
    </w:p>
    <w:p w14:paraId="790E3A3E" w14:textId="77777777" w:rsidR="00495854" w:rsidRPr="00495854" w:rsidRDefault="00495854" w:rsidP="00495854">
      <w:pPr>
        <w:rPr>
          <w:lang w:val="en-GB"/>
        </w:rPr>
      </w:pPr>
    </w:p>
    <w:p w14:paraId="31DD645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AvailableFunctionality</w:t>
      </w:r>
    </w:p>
    <w:p w14:paraId="15605021" w14:textId="77777777" w:rsidR="00B442FD" w:rsidRDefault="00B442FD" w:rsidP="00B442FD">
      <w:pPr>
        <w:rPr>
          <w:rFonts w:cs="Arial"/>
        </w:rPr>
      </w:pPr>
      <w:r>
        <w:rPr>
          <w:rFonts w:cs="Arial"/>
        </w:rPr>
        <w:t xml:space="preserve">“AvailableFunctionality” signal contains 8 sub signal (1) INTERIOR_LIGHTING, (2) GLOBAL_AUDIO, </w:t>
      </w:r>
    </w:p>
    <w:p w14:paraId="2AEEBDA2" w14:textId="77777777" w:rsidR="00B442FD" w:rsidRDefault="00B442FD" w:rsidP="00B442FD">
      <w:pPr>
        <w:rPr>
          <w:rFonts w:cs="Arial"/>
        </w:rPr>
      </w:pPr>
      <w:r>
        <w:rPr>
          <w:rFonts w:cs="Arial"/>
        </w:rPr>
        <w:t>(3) ZONE_SEAT_AUDIO, (4) SEAT_CLIMATE, (5) SEAT_MOVEMENT, (6) SEAT_MASSAGE, (7) DIGITAL_SHADE, (8) ALL_FUNCTIONS.  Each sub signal indicate the available functionality status via AVAILABLE  or UNAVAILABLE</w:t>
      </w:r>
    </w:p>
    <w:p w14:paraId="23EDB9CF" w14:textId="77777777" w:rsidR="00B442FD" w:rsidRDefault="00B442FD" w:rsidP="00B442FD">
      <w:pPr>
        <w:rPr>
          <w:rFonts w:cs="Arial"/>
        </w:rPr>
      </w:pPr>
    </w:p>
    <w:p w14:paraId="71FDF86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CFDB9F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2EE507" w14:textId="77777777" w:rsidR="00E8119E" w:rsidRPr="00F03856" w:rsidRDefault="00E8119E" w:rsidP="00747176">
            <w:pPr>
              <w:rPr>
                <w:rFonts w:cs="Arial"/>
                <w:b/>
                <w:bCs/>
                <w:sz w:val="16"/>
                <w:szCs w:val="16"/>
                <w:lang w:val="en-GB"/>
              </w:rPr>
            </w:pPr>
            <w:r w:rsidRPr="00F03856">
              <w:rPr>
                <w:rFonts w:cs="Arial"/>
                <w:b/>
                <w:bCs/>
                <w:sz w:val="16"/>
                <w:szCs w:val="16"/>
                <w:lang w:val="en-GB"/>
              </w:rPr>
              <w:lastRenderedPageBreak/>
              <w:t>Value</w:t>
            </w:r>
          </w:p>
          <w:p w14:paraId="1D15092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0CB4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2AB98" w14:textId="77777777" w:rsidR="00E8119E" w:rsidRPr="00F03856" w:rsidRDefault="00E8119E" w:rsidP="00747176">
            <w:pPr>
              <w:rPr>
                <w:rFonts w:eastAsiaTheme="minorHAnsi" w:cs="Arial"/>
                <w:color w:val="000000" w:themeColor="text1"/>
                <w:sz w:val="16"/>
                <w:szCs w:val="16"/>
              </w:rPr>
            </w:pPr>
          </w:p>
        </w:tc>
      </w:tr>
      <w:tr w:rsidR="00E8119E" w:rsidRPr="00F03856" w14:paraId="6C3FFF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D4FB9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C4EA8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655379" w14:textId="77777777" w:rsidR="00E8119E" w:rsidRPr="00F03856" w:rsidRDefault="00E8119E" w:rsidP="00747176">
            <w:pPr>
              <w:rPr>
                <w:rFonts w:eastAsiaTheme="minorHAnsi" w:cs="Arial"/>
                <w:color w:val="000000" w:themeColor="text1"/>
                <w:sz w:val="16"/>
                <w:szCs w:val="16"/>
              </w:rPr>
            </w:pPr>
          </w:p>
        </w:tc>
      </w:tr>
      <w:tr w:rsidR="00E8119E" w:rsidRPr="00F03856" w14:paraId="42C8C9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89B7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E12D4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92B8D0" w14:textId="77777777" w:rsidR="00E8119E" w:rsidRPr="00F03856" w:rsidRDefault="00E8119E" w:rsidP="00747176">
            <w:pPr>
              <w:rPr>
                <w:rFonts w:eastAsiaTheme="minorHAnsi" w:cs="Arial"/>
                <w:color w:val="000000" w:themeColor="text1"/>
                <w:sz w:val="16"/>
                <w:szCs w:val="16"/>
              </w:rPr>
            </w:pPr>
          </w:p>
        </w:tc>
      </w:tr>
      <w:tr w:rsidR="00E8119E" w:rsidRPr="00F03856" w14:paraId="4B0B9C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FA0B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9B4C1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C1E219" w14:textId="77777777" w:rsidR="00E8119E" w:rsidRPr="00F03856" w:rsidRDefault="00E8119E" w:rsidP="00747176">
            <w:pPr>
              <w:rPr>
                <w:rFonts w:eastAsiaTheme="minorHAnsi" w:cs="Arial"/>
                <w:color w:val="000000" w:themeColor="text1"/>
                <w:sz w:val="16"/>
                <w:szCs w:val="16"/>
              </w:rPr>
            </w:pPr>
          </w:p>
        </w:tc>
      </w:tr>
      <w:tr w:rsidR="00E8119E" w:rsidRPr="00F03856" w14:paraId="45F798B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74E0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9D8EF4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2612CC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FF6CA4" w14:textId="77777777" w:rsidR="00E8119E" w:rsidRPr="001B386B" w:rsidRDefault="00E8119E" w:rsidP="00747176">
            <w:pPr>
              <w:rPr>
                <w:rFonts w:eastAsiaTheme="minorHAnsi" w:cs="Arial"/>
                <w:color w:val="000000" w:themeColor="text1"/>
                <w:sz w:val="4"/>
                <w:szCs w:val="4"/>
              </w:rPr>
            </w:pPr>
          </w:p>
        </w:tc>
      </w:tr>
      <w:tr w:rsidR="00E8119E" w:rsidRPr="00F03856" w14:paraId="097410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A3C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DB5345"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164578" w14:textId="77777777" w:rsidR="00E5533B" w:rsidRDefault="00E5533B"/>
        </w:tc>
      </w:tr>
      <w:tr w:rsidR="00E8119E" w:rsidRPr="00F03856" w14:paraId="08056B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B418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2D2140"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617654" w14:textId="77777777" w:rsidR="00E5533B" w:rsidRDefault="00E5533B"/>
        </w:tc>
      </w:tr>
      <w:tr w:rsidR="00E8119E" w:rsidRPr="00F03856" w14:paraId="7CFA84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0577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D5D05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A6FB11" w14:textId="77777777" w:rsidR="00E5533B" w:rsidRDefault="00E5533B"/>
        </w:tc>
      </w:tr>
      <w:tr w:rsidR="00E8119E" w:rsidRPr="00F03856" w14:paraId="0B0404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A709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239BE8"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210686" w14:textId="77777777" w:rsidR="00E5533B" w:rsidRDefault="00E5533B"/>
        </w:tc>
      </w:tr>
      <w:tr w:rsidR="00E8119E" w:rsidRPr="00F03856" w14:paraId="2DB886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2395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3A1DB9"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933080" w14:textId="77777777" w:rsidR="00E5533B" w:rsidRDefault="00E5533B"/>
        </w:tc>
      </w:tr>
      <w:tr w:rsidR="00E8119E" w:rsidRPr="00F03856" w14:paraId="035B15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55A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3BAF31"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BCB43C" w14:textId="77777777" w:rsidR="00E5533B" w:rsidRDefault="00E5533B"/>
        </w:tc>
      </w:tr>
      <w:tr w:rsidR="00E8119E" w:rsidRPr="00F03856" w14:paraId="798334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576F9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60966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7696C7" w14:textId="77777777" w:rsidR="00E5533B" w:rsidRDefault="00E5533B"/>
        </w:tc>
      </w:tr>
      <w:tr w:rsidR="00E8119E" w:rsidRPr="00F03856" w14:paraId="16A286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7B1A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B4DCA5"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81839A" w14:textId="77777777" w:rsidR="00E5533B" w:rsidRDefault="00E5533B"/>
        </w:tc>
      </w:tr>
      <w:tr w:rsidR="00E8119E" w:rsidRPr="00F03856" w14:paraId="728200D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17A15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94F4D9" w14:textId="77777777" w:rsidR="00E8119E" w:rsidRPr="00F03856" w:rsidRDefault="00E8119E" w:rsidP="00747176">
            <w:pPr>
              <w:rPr>
                <w:rFonts w:eastAsiaTheme="minorHAnsi" w:cs="Arial"/>
                <w:color w:val="000000" w:themeColor="text1"/>
                <w:sz w:val="16"/>
                <w:szCs w:val="16"/>
              </w:rPr>
            </w:pPr>
          </w:p>
        </w:tc>
      </w:tr>
    </w:tbl>
    <w:p w14:paraId="00685544" w14:textId="77777777" w:rsidR="00E8119E" w:rsidRDefault="00E8119E" w:rsidP="00E8119E">
      <w:pPr>
        <w:pStyle w:val="Caption"/>
        <w:rPr>
          <w:lang w:val="en-GB"/>
        </w:rPr>
      </w:pPr>
      <w:r w:rsidRPr="00702453">
        <w:t xml:space="preserve">Table: </w:t>
      </w:r>
      <w:r>
        <w:t xml:space="preserve">Encoding Details of </w:t>
      </w:r>
      <w:r w:rsidRPr="004521EB">
        <w:rPr>
          <w:lang w:val="en-GB"/>
        </w:rPr>
        <w:t>AvailableFunctionality</w:t>
      </w:r>
    </w:p>
    <w:p w14:paraId="3D9BB4B2" w14:textId="77777777" w:rsidR="00495854" w:rsidRPr="00495854" w:rsidRDefault="00495854" w:rsidP="00495854">
      <w:pPr>
        <w:rPr>
          <w:lang w:val="en-GB"/>
        </w:rPr>
      </w:pPr>
    </w:p>
    <w:p w14:paraId="196FE3D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AudioType</w:t>
      </w:r>
    </w:p>
    <w:p w14:paraId="7484626E" w14:textId="77777777" w:rsidR="00B442FD" w:rsidRDefault="00B442FD" w:rsidP="00B442FD">
      <w:pPr>
        <w:rPr>
          <w:rFonts w:cs="Arial"/>
        </w:rPr>
      </w:pPr>
      <w:r>
        <w:rPr>
          <w:rFonts w:cs="Arial"/>
        </w:rPr>
        <w:t>"AudioType" signal specify audio type via “GLOBAL_AUDIO“ and “ZONE_AUDIO”</w:t>
      </w:r>
    </w:p>
    <w:p w14:paraId="15C10010" w14:textId="77777777" w:rsidR="00B442FD" w:rsidRDefault="00B442FD" w:rsidP="00B442FD">
      <w:pPr>
        <w:rPr>
          <w:rFonts w:cs="Arial"/>
        </w:rPr>
      </w:pPr>
    </w:p>
    <w:p w14:paraId="282C211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498E4C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FDF01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BF10E9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CA1F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19387D" w14:textId="77777777" w:rsidR="00E8119E" w:rsidRPr="00F03856" w:rsidRDefault="00E8119E" w:rsidP="00747176">
            <w:pPr>
              <w:rPr>
                <w:rFonts w:eastAsiaTheme="minorHAnsi" w:cs="Arial"/>
                <w:color w:val="000000" w:themeColor="text1"/>
                <w:sz w:val="16"/>
                <w:szCs w:val="16"/>
              </w:rPr>
            </w:pPr>
          </w:p>
        </w:tc>
      </w:tr>
      <w:tr w:rsidR="00E8119E" w:rsidRPr="00F03856" w14:paraId="13A3AF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8DB08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BA567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9476F1" w14:textId="77777777" w:rsidR="00E8119E" w:rsidRPr="00F03856" w:rsidRDefault="00E8119E" w:rsidP="00747176">
            <w:pPr>
              <w:rPr>
                <w:rFonts w:eastAsiaTheme="minorHAnsi" w:cs="Arial"/>
                <w:color w:val="000000" w:themeColor="text1"/>
                <w:sz w:val="16"/>
                <w:szCs w:val="16"/>
              </w:rPr>
            </w:pPr>
          </w:p>
        </w:tc>
      </w:tr>
      <w:tr w:rsidR="00E8119E" w:rsidRPr="00F03856" w14:paraId="24A48A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8710D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9D620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70F59" w14:textId="77777777" w:rsidR="00E8119E" w:rsidRPr="00F03856" w:rsidRDefault="00E8119E" w:rsidP="00747176">
            <w:pPr>
              <w:rPr>
                <w:rFonts w:eastAsiaTheme="minorHAnsi" w:cs="Arial"/>
                <w:color w:val="000000" w:themeColor="text1"/>
                <w:sz w:val="16"/>
                <w:szCs w:val="16"/>
              </w:rPr>
            </w:pPr>
          </w:p>
        </w:tc>
      </w:tr>
      <w:tr w:rsidR="00E8119E" w:rsidRPr="00F03856" w14:paraId="5F2F71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2EB3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E6106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0FB8BF" w14:textId="77777777" w:rsidR="00E8119E" w:rsidRPr="00F03856" w:rsidRDefault="00E8119E" w:rsidP="00747176">
            <w:pPr>
              <w:rPr>
                <w:rFonts w:eastAsiaTheme="minorHAnsi" w:cs="Arial"/>
                <w:color w:val="000000" w:themeColor="text1"/>
                <w:sz w:val="16"/>
                <w:szCs w:val="16"/>
              </w:rPr>
            </w:pPr>
          </w:p>
        </w:tc>
      </w:tr>
      <w:tr w:rsidR="00E8119E" w:rsidRPr="00F03856" w14:paraId="7B10077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1758A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B1847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133BC1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C3D005" w14:textId="77777777" w:rsidR="00E8119E" w:rsidRPr="001B386B" w:rsidRDefault="00E8119E" w:rsidP="00747176">
            <w:pPr>
              <w:rPr>
                <w:rFonts w:eastAsiaTheme="minorHAnsi" w:cs="Arial"/>
                <w:color w:val="000000" w:themeColor="text1"/>
                <w:sz w:val="4"/>
                <w:szCs w:val="4"/>
              </w:rPr>
            </w:pPr>
          </w:p>
        </w:tc>
      </w:tr>
      <w:tr w:rsidR="00E8119E" w:rsidRPr="00F03856" w14:paraId="70561C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FC1E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31ABC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982F2A" w14:textId="77777777" w:rsidR="00E5533B" w:rsidRDefault="00E5533B"/>
        </w:tc>
      </w:tr>
      <w:tr w:rsidR="00E8119E" w:rsidRPr="00F03856" w14:paraId="5A72E3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8B58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D301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FEF112" w14:textId="77777777" w:rsidR="00E5533B" w:rsidRDefault="00E5533B"/>
        </w:tc>
      </w:tr>
      <w:tr w:rsidR="00E8119E" w:rsidRPr="00F03856" w14:paraId="3D2A90E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918CC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D21989" w14:textId="77777777" w:rsidR="00E8119E" w:rsidRPr="00F03856" w:rsidRDefault="00E8119E" w:rsidP="00747176">
            <w:pPr>
              <w:rPr>
                <w:rFonts w:eastAsiaTheme="minorHAnsi" w:cs="Arial"/>
                <w:color w:val="000000" w:themeColor="text1"/>
                <w:sz w:val="16"/>
                <w:szCs w:val="16"/>
              </w:rPr>
            </w:pPr>
          </w:p>
        </w:tc>
      </w:tr>
    </w:tbl>
    <w:p w14:paraId="250602F4" w14:textId="77777777" w:rsidR="00E8119E" w:rsidRDefault="00E8119E" w:rsidP="00E8119E">
      <w:pPr>
        <w:pStyle w:val="Caption"/>
        <w:rPr>
          <w:lang w:val="en-GB"/>
        </w:rPr>
      </w:pPr>
      <w:r w:rsidRPr="00702453">
        <w:t xml:space="preserve">Table: </w:t>
      </w:r>
      <w:r>
        <w:t xml:space="preserve">Encoding Details of </w:t>
      </w:r>
      <w:r w:rsidRPr="004521EB">
        <w:rPr>
          <w:lang w:val="en-GB"/>
        </w:rPr>
        <w:t>AudioType</w:t>
      </w:r>
    </w:p>
    <w:p w14:paraId="72AC08FA" w14:textId="77777777" w:rsidR="00495854" w:rsidRPr="00495854" w:rsidRDefault="00495854" w:rsidP="00495854">
      <w:pPr>
        <w:rPr>
          <w:lang w:val="en-GB"/>
        </w:rPr>
      </w:pPr>
    </w:p>
    <w:p w14:paraId="4CE163D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DriverInhibitFunctionality</w:t>
      </w:r>
    </w:p>
    <w:p w14:paraId="7DBF32A5" w14:textId="77777777" w:rsidR="00B442FD" w:rsidRDefault="00B442FD" w:rsidP="00B442FD">
      <w:pPr>
        <w:rPr>
          <w:rFonts w:cs="Arial"/>
        </w:rPr>
      </w:pPr>
      <w:r>
        <w:rPr>
          <w:rFonts w:cs="Arial"/>
        </w:rPr>
        <w:t>"InhibitFunctionality" signal is to inhibit URC functionality via “INHIBIT_CLIMATE","INHIBIT_GLOBAL_AUDIO","INHIBIT_ZONE_SEAT_AUDIO","NONE“,”INHIBIT_URC”</w:t>
      </w:r>
    </w:p>
    <w:p w14:paraId="2B06EF76" w14:textId="77777777" w:rsidR="00B442FD" w:rsidRDefault="00B442FD" w:rsidP="00B442FD">
      <w:pPr>
        <w:rPr>
          <w:rFonts w:cs="Arial"/>
        </w:rPr>
      </w:pPr>
    </w:p>
    <w:p w14:paraId="441D3DB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203CF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D6342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9BBAB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571D0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017CDE" w14:textId="77777777" w:rsidR="00E8119E" w:rsidRPr="00F03856" w:rsidRDefault="00E8119E" w:rsidP="00747176">
            <w:pPr>
              <w:rPr>
                <w:rFonts w:eastAsiaTheme="minorHAnsi" w:cs="Arial"/>
                <w:color w:val="000000" w:themeColor="text1"/>
                <w:sz w:val="16"/>
                <w:szCs w:val="16"/>
              </w:rPr>
            </w:pPr>
          </w:p>
        </w:tc>
      </w:tr>
      <w:tr w:rsidR="00E8119E" w:rsidRPr="00F03856" w14:paraId="6397B6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0CF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AD1C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34EDE9" w14:textId="77777777" w:rsidR="00E8119E" w:rsidRPr="00F03856" w:rsidRDefault="00E8119E" w:rsidP="00747176">
            <w:pPr>
              <w:rPr>
                <w:rFonts w:eastAsiaTheme="minorHAnsi" w:cs="Arial"/>
                <w:color w:val="000000" w:themeColor="text1"/>
                <w:sz w:val="16"/>
                <w:szCs w:val="16"/>
              </w:rPr>
            </w:pPr>
          </w:p>
        </w:tc>
      </w:tr>
      <w:tr w:rsidR="00E8119E" w:rsidRPr="00F03856" w14:paraId="0C5506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39535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3FAA6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7994FB" w14:textId="77777777" w:rsidR="00E8119E" w:rsidRPr="00F03856" w:rsidRDefault="00E8119E" w:rsidP="00747176">
            <w:pPr>
              <w:rPr>
                <w:rFonts w:eastAsiaTheme="minorHAnsi" w:cs="Arial"/>
                <w:color w:val="000000" w:themeColor="text1"/>
                <w:sz w:val="16"/>
                <w:szCs w:val="16"/>
              </w:rPr>
            </w:pPr>
          </w:p>
        </w:tc>
      </w:tr>
      <w:tr w:rsidR="00E8119E" w:rsidRPr="00F03856" w14:paraId="71C037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860B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A3D8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B855CC" w14:textId="77777777" w:rsidR="00E8119E" w:rsidRPr="00F03856" w:rsidRDefault="00E8119E" w:rsidP="00747176">
            <w:pPr>
              <w:rPr>
                <w:rFonts w:eastAsiaTheme="minorHAnsi" w:cs="Arial"/>
                <w:color w:val="000000" w:themeColor="text1"/>
                <w:sz w:val="16"/>
                <w:szCs w:val="16"/>
              </w:rPr>
            </w:pPr>
          </w:p>
        </w:tc>
      </w:tr>
      <w:tr w:rsidR="00E8119E" w:rsidRPr="00F03856" w14:paraId="0A67322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105D9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E3008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99494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9D5F8C" w14:textId="77777777" w:rsidR="00E8119E" w:rsidRPr="001B386B" w:rsidRDefault="00E8119E" w:rsidP="00747176">
            <w:pPr>
              <w:rPr>
                <w:rFonts w:eastAsiaTheme="minorHAnsi" w:cs="Arial"/>
                <w:color w:val="000000" w:themeColor="text1"/>
                <w:sz w:val="4"/>
                <w:szCs w:val="4"/>
              </w:rPr>
            </w:pPr>
          </w:p>
        </w:tc>
      </w:tr>
      <w:tr w:rsidR="00E8119E" w:rsidRPr="00F03856" w14:paraId="521670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FC20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7754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E5D482" w14:textId="77777777" w:rsidR="00E5533B" w:rsidRDefault="00E5533B"/>
        </w:tc>
      </w:tr>
      <w:tr w:rsidR="00E8119E" w:rsidRPr="00F03856" w14:paraId="2E0DDB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8A9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94BB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DA0566" w14:textId="77777777" w:rsidR="00E5533B" w:rsidRDefault="00E5533B"/>
        </w:tc>
      </w:tr>
      <w:tr w:rsidR="00E8119E" w:rsidRPr="00F03856" w14:paraId="67AAAA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4D3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22EBE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C005C8" w14:textId="77777777" w:rsidR="00E5533B" w:rsidRDefault="00E5533B"/>
        </w:tc>
      </w:tr>
      <w:tr w:rsidR="00E8119E" w:rsidRPr="00F03856" w14:paraId="0B5E54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68C4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3937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INHIBIT_URC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2158F4" w14:textId="77777777" w:rsidR="00E5533B" w:rsidRDefault="00E5533B"/>
        </w:tc>
      </w:tr>
      <w:tr w:rsidR="00E8119E" w:rsidRPr="00F03856" w14:paraId="55E3FA4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DE326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40BEC9" w14:textId="77777777" w:rsidR="00E8119E" w:rsidRPr="00F03856" w:rsidRDefault="00E8119E" w:rsidP="00747176">
            <w:pPr>
              <w:rPr>
                <w:rFonts w:eastAsiaTheme="minorHAnsi" w:cs="Arial"/>
                <w:color w:val="000000" w:themeColor="text1"/>
                <w:sz w:val="16"/>
                <w:szCs w:val="16"/>
              </w:rPr>
            </w:pPr>
          </w:p>
        </w:tc>
      </w:tr>
    </w:tbl>
    <w:p w14:paraId="2605B77C" w14:textId="77777777" w:rsidR="00E8119E" w:rsidRDefault="00E8119E" w:rsidP="00E8119E">
      <w:pPr>
        <w:pStyle w:val="Caption"/>
        <w:rPr>
          <w:lang w:val="en-GB"/>
        </w:rPr>
      </w:pPr>
      <w:r w:rsidRPr="00702453">
        <w:t xml:space="preserve">Table: </w:t>
      </w:r>
      <w:r>
        <w:t xml:space="preserve">Encoding Details of </w:t>
      </w:r>
      <w:r w:rsidRPr="004521EB">
        <w:rPr>
          <w:lang w:val="en-GB"/>
        </w:rPr>
        <w:t>DriverInhibitFunctionality</w:t>
      </w:r>
    </w:p>
    <w:p w14:paraId="445CD847" w14:textId="77777777" w:rsidR="00495854" w:rsidRPr="00495854" w:rsidRDefault="00495854" w:rsidP="00495854">
      <w:pPr>
        <w:rPr>
          <w:lang w:val="en-GB"/>
        </w:rPr>
      </w:pPr>
    </w:p>
    <w:p w14:paraId="38E1F98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TempUnit</w:t>
      </w:r>
    </w:p>
    <w:p w14:paraId="502E92CC" w14:textId="77777777" w:rsidR="00B442FD" w:rsidRDefault="00B442FD" w:rsidP="00B442FD">
      <w:pPr>
        <w:rPr>
          <w:rFonts w:cs="Arial"/>
        </w:rPr>
      </w:pPr>
      <w:r>
        <w:rPr>
          <w:rFonts w:cs="Arial"/>
        </w:rPr>
        <w:t>"TempUnit" signal to select temperature unit either F or C via "F" or "C"</w:t>
      </w:r>
    </w:p>
    <w:p w14:paraId="25C28563" w14:textId="77777777" w:rsidR="00B442FD" w:rsidRDefault="00B442FD" w:rsidP="00B442FD">
      <w:pPr>
        <w:rPr>
          <w:rFonts w:cs="Arial"/>
        </w:rPr>
      </w:pPr>
    </w:p>
    <w:p w14:paraId="3283E24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1979CC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8DC52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D0EB1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D8AD1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7571B2" w14:textId="77777777" w:rsidR="00E8119E" w:rsidRPr="00F03856" w:rsidRDefault="00E8119E" w:rsidP="00747176">
            <w:pPr>
              <w:rPr>
                <w:rFonts w:eastAsiaTheme="minorHAnsi" w:cs="Arial"/>
                <w:color w:val="000000" w:themeColor="text1"/>
                <w:sz w:val="16"/>
                <w:szCs w:val="16"/>
              </w:rPr>
            </w:pPr>
          </w:p>
        </w:tc>
      </w:tr>
      <w:tr w:rsidR="00E8119E" w:rsidRPr="00F03856" w14:paraId="37F4F3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66FD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17E49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A9BE44" w14:textId="77777777" w:rsidR="00E8119E" w:rsidRPr="00F03856" w:rsidRDefault="00E8119E" w:rsidP="00747176">
            <w:pPr>
              <w:rPr>
                <w:rFonts w:eastAsiaTheme="minorHAnsi" w:cs="Arial"/>
                <w:color w:val="000000" w:themeColor="text1"/>
                <w:sz w:val="16"/>
                <w:szCs w:val="16"/>
              </w:rPr>
            </w:pPr>
          </w:p>
        </w:tc>
      </w:tr>
      <w:tr w:rsidR="00E8119E" w:rsidRPr="00F03856" w14:paraId="56ABAF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38A7D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8B52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FBD875" w14:textId="77777777" w:rsidR="00E8119E" w:rsidRPr="00F03856" w:rsidRDefault="00E8119E" w:rsidP="00747176">
            <w:pPr>
              <w:rPr>
                <w:rFonts w:eastAsiaTheme="minorHAnsi" w:cs="Arial"/>
                <w:color w:val="000000" w:themeColor="text1"/>
                <w:sz w:val="16"/>
                <w:szCs w:val="16"/>
              </w:rPr>
            </w:pPr>
          </w:p>
        </w:tc>
      </w:tr>
      <w:tr w:rsidR="00E8119E" w:rsidRPr="00F03856" w14:paraId="6F19C1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77FD9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495A8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20B57" w14:textId="77777777" w:rsidR="00E8119E" w:rsidRPr="00F03856" w:rsidRDefault="00E8119E" w:rsidP="00747176">
            <w:pPr>
              <w:rPr>
                <w:rFonts w:eastAsiaTheme="minorHAnsi" w:cs="Arial"/>
                <w:color w:val="000000" w:themeColor="text1"/>
                <w:sz w:val="16"/>
                <w:szCs w:val="16"/>
              </w:rPr>
            </w:pPr>
          </w:p>
        </w:tc>
      </w:tr>
      <w:tr w:rsidR="00E8119E" w:rsidRPr="00F03856" w14:paraId="1E27D02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2039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5D999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D936C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1747BC" w14:textId="77777777" w:rsidR="00E8119E" w:rsidRPr="001B386B" w:rsidRDefault="00E8119E" w:rsidP="00747176">
            <w:pPr>
              <w:rPr>
                <w:rFonts w:eastAsiaTheme="minorHAnsi" w:cs="Arial"/>
                <w:color w:val="000000" w:themeColor="text1"/>
                <w:sz w:val="4"/>
                <w:szCs w:val="4"/>
              </w:rPr>
            </w:pPr>
          </w:p>
        </w:tc>
      </w:tr>
      <w:tr w:rsidR="00E8119E" w:rsidRPr="00F03856" w14:paraId="6BB031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699F1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0837C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5096A5" w14:textId="77777777" w:rsidR="00E5533B" w:rsidRDefault="00E5533B"/>
        </w:tc>
      </w:tr>
      <w:tr w:rsidR="00E8119E" w:rsidRPr="00F03856" w14:paraId="214491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66E09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C422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753A25" w14:textId="77777777" w:rsidR="00E5533B" w:rsidRDefault="00E5533B"/>
        </w:tc>
      </w:tr>
      <w:tr w:rsidR="00E8119E" w:rsidRPr="00F03856" w14:paraId="5D2F780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4C7D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71C215" w14:textId="77777777" w:rsidR="00E8119E" w:rsidRPr="00F03856" w:rsidRDefault="00E8119E" w:rsidP="00747176">
            <w:pPr>
              <w:rPr>
                <w:rFonts w:eastAsiaTheme="minorHAnsi" w:cs="Arial"/>
                <w:color w:val="000000" w:themeColor="text1"/>
                <w:sz w:val="16"/>
                <w:szCs w:val="16"/>
              </w:rPr>
            </w:pPr>
          </w:p>
        </w:tc>
      </w:tr>
    </w:tbl>
    <w:p w14:paraId="011D24BA" w14:textId="77777777" w:rsidR="00E8119E" w:rsidRDefault="00E8119E" w:rsidP="00E8119E">
      <w:pPr>
        <w:pStyle w:val="Caption"/>
        <w:rPr>
          <w:lang w:val="en-GB"/>
        </w:rPr>
      </w:pPr>
      <w:r w:rsidRPr="00702453">
        <w:t xml:space="preserve">Table: </w:t>
      </w:r>
      <w:r>
        <w:t xml:space="preserve">Encoding Details of </w:t>
      </w:r>
      <w:r w:rsidRPr="004521EB">
        <w:rPr>
          <w:lang w:val="en-GB"/>
        </w:rPr>
        <w:t>TempUnit</w:t>
      </w:r>
    </w:p>
    <w:p w14:paraId="5616A82B" w14:textId="77777777" w:rsidR="00495854" w:rsidRPr="00495854" w:rsidRDefault="00495854" w:rsidP="00495854">
      <w:pPr>
        <w:rPr>
          <w:lang w:val="en-GB"/>
        </w:rPr>
      </w:pPr>
    </w:p>
    <w:p w14:paraId="3E3E671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UserLeftVehicle</w:t>
      </w:r>
    </w:p>
    <w:p w14:paraId="7B05D11E" w14:textId="77777777" w:rsidR="00B442FD" w:rsidRDefault="00B442FD" w:rsidP="00B442FD">
      <w:pPr>
        <w:rPr>
          <w:rFonts w:cs="Arial"/>
        </w:rPr>
      </w:pPr>
      <w:r>
        <w:rPr>
          <w:rFonts w:cs="Arial"/>
        </w:rPr>
        <w:t>“UserLeftVehicle” signal to identify if the URC user left vehicle via USER_LEFT_VEHICLE or did not leave vehicle via USER_IN_VEHICLE</w:t>
      </w:r>
    </w:p>
    <w:p w14:paraId="29345E17" w14:textId="77777777" w:rsidR="00B442FD" w:rsidRDefault="00B442FD" w:rsidP="00B442FD">
      <w:pPr>
        <w:rPr>
          <w:rFonts w:cs="Arial"/>
        </w:rPr>
      </w:pPr>
    </w:p>
    <w:p w14:paraId="590A6B4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166CF4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C345B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57123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61B40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32172" w14:textId="77777777" w:rsidR="00E8119E" w:rsidRPr="00F03856" w:rsidRDefault="00E8119E" w:rsidP="00747176">
            <w:pPr>
              <w:rPr>
                <w:rFonts w:eastAsiaTheme="minorHAnsi" w:cs="Arial"/>
                <w:color w:val="000000" w:themeColor="text1"/>
                <w:sz w:val="16"/>
                <w:szCs w:val="16"/>
              </w:rPr>
            </w:pPr>
          </w:p>
        </w:tc>
      </w:tr>
      <w:tr w:rsidR="00E8119E" w:rsidRPr="00F03856" w14:paraId="342D42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B1F4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5B39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BC91AC" w14:textId="77777777" w:rsidR="00E8119E" w:rsidRPr="00F03856" w:rsidRDefault="00E8119E" w:rsidP="00747176">
            <w:pPr>
              <w:rPr>
                <w:rFonts w:eastAsiaTheme="minorHAnsi" w:cs="Arial"/>
                <w:color w:val="000000" w:themeColor="text1"/>
                <w:sz w:val="16"/>
                <w:szCs w:val="16"/>
              </w:rPr>
            </w:pPr>
          </w:p>
        </w:tc>
      </w:tr>
      <w:tr w:rsidR="00E8119E" w:rsidRPr="00F03856" w14:paraId="2D0EA3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D0E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277E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2A97CE" w14:textId="77777777" w:rsidR="00E8119E" w:rsidRPr="00F03856" w:rsidRDefault="00E8119E" w:rsidP="00747176">
            <w:pPr>
              <w:rPr>
                <w:rFonts w:eastAsiaTheme="minorHAnsi" w:cs="Arial"/>
                <w:color w:val="000000" w:themeColor="text1"/>
                <w:sz w:val="16"/>
                <w:szCs w:val="16"/>
              </w:rPr>
            </w:pPr>
          </w:p>
        </w:tc>
      </w:tr>
      <w:tr w:rsidR="00E8119E" w:rsidRPr="00F03856" w14:paraId="30C0C6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A0A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9921D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B3DA0C" w14:textId="77777777" w:rsidR="00E8119E" w:rsidRPr="00F03856" w:rsidRDefault="00E8119E" w:rsidP="00747176">
            <w:pPr>
              <w:rPr>
                <w:rFonts w:eastAsiaTheme="minorHAnsi" w:cs="Arial"/>
                <w:color w:val="000000" w:themeColor="text1"/>
                <w:sz w:val="16"/>
                <w:szCs w:val="16"/>
              </w:rPr>
            </w:pPr>
          </w:p>
        </w:tc>
      </w:tr>
      <w:tr w:rsidR="00E8119E" w:rsidRPr="00F03856" w14:paraId="0C9A049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9AEC1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5F672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05EDE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84BED6" w14:textId="77777777" w:rsidR="00E8119E" w:rsidRPr="001B386B" w:rsidRDefault="00E8119E" w:rsidP="00747176">
            <w:pPr>
              <w:rPr>
                <w:rFonts w:eastAsiaTheme="minorHAnsi" w:cs="Arial"/>
                <w:color w:val="000000" w:themeColor="text1"/>
                <w:sz w:val="4"/>
                <w:szCs w:val="4"/>
              </w:rPr>
            </w:pPr>
          </w:p>
        </w:tc>
      </w:tr>
      <w:tr w:rsidR="00E8119E" w:rsidRPr="00F03856" w14:paraId="66377C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AFD2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192B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USER_LEFT_VEHICLE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B858E8" w14:textId="77777777" w:rsidR="00E5533B" w:rsidRDefault="00E5533B"/>
        </w:tc>
      </w:tr>
      <w:tr w:rsidR="00E8119E" w:rsidRPr="00F03856" w14:paraId="445DCF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A21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D103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USER_IN_VEHICLE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8C9C88" w14:textId="77777777" w:rsidR="00E5533B" w:rsidRDefault="00E5533B"/>
        </w:tc>
      </w:tr>
      <w:tr w:rsidR="00E8119E" w:rsidRPr="00F03856" w14:paraId="13E388C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FF35C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BEFC58" w14:textId="77777777" w:rsidR="00E8119E" w:rsidRPr="00F03856" w:rsidRDefault="00E8119E" w:rsidP="00747176">
            <w:pPr>
              <w:rPr>
                <w:rFonts w:eastAsiaTheme="minorHAnsi" w:cs="Arial"/>
                <w:color w:val="000000" w:themeColor="text1"/>
                <w:sz w:val="16"/>
                <w:szCs w:val="16"/>
              </w:rPr>
            </w:pPr>
          </w:p>
        </w:tc>
      </w:tr>
    </w:tbl>
    <w:p w14:paraId="1B02CE60" w14:textId="77777777" w:rsidR="00E8119E" w:rsidRDefault="00E8119E" w:rsidP="00E8119E">
      <w:pPr>
        <w:pStyle w:val="Caption"/>
        <w:rPr>
          <w:lang w:val="en-GB"/>
        </w:rPr>
      </w:pPr>
      <w:r w:rsidRPr="00702453">
        <w:t xml:space="preserve">Table: </w:t>
      </w:r>
      <w:r>
        <w:t xml:space="preserve">Encoding Details of </w:t>
      </w:r>
      <w:r w:rsidRPr="004521EB">
        <w:rPr>
          <w:lang w:val="en-GB"/>
        </w:rPr>
        <w:t>UserLeftVehicle</w:t>
      </w:r>
    </w:p>
    <w:p w14:paraId="55B4066D" w14:textId="77777777" w:rsidR="00495854" w:rsidRPr="00495854" w:rsidRDefault="00495854" w:rsidP="00495854">
      <w:pPr>
        <w:rPr>
          <w:lang w:val="en-GB"/>
        </w:rPr>
      </w:pPr>
    </w:p>
    <w:p w14:paraId="76675D5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AudioCommand</w:t>
      </w:r>
    </w:p>
    <w:p w14:paraId="7675837C" w14:textId="77777777" w:rsidR="00B442FD" w:rsidRDefault="00B442FD" w:rsidP="00B442FD">
      <w:pPr>
        <w:rPr>
          <w:rFonts w:cs="Arial"/>
        </w:rPr>
      </w:pPr>
      <w:r>
        <w:rPr>
          <w:rFonts w:cs="Arial"/>
        </w:rPr>
        <w:t xml:space="preserve">“AudioCommand” a signal contains 2 sub signals (1) GlobalAudioSettings to define global audio sound level via GlobalAudioLevelPercent signal and audio source via AudioSource signal and audio action via AudioAction signal </w:t>
      </w:r>
    </w:p>
    <w:p w14:paraId="15423000" w14:textId="77777777" w:rsidR="00B442FD" w:rsidRDefault="00B442FD" w:rsidP="00B442FD">
      <w:pPr>
        <w:rPr>
          <w:rFonts w:cs="Arial"/>
        </w:rPr>
      </w:pPr>
      <w:r>
        <w:rPr>
          <w:rFonts w:cs="Arial"/>
        </w:rPr>
        <w:t>(2) SeatAudioSettings to define seat audio sound level via SeatAudioLevelPercent signal</w:t>
      </w:r>
    </w:p>
    <w:p w14:paraId="27381E88" w14:textId="77777777" w:rsidR="00B442FD" w:rsidRDefault="00B442FD" w:rsidP="00B442FD">
      <w:pPr>
        <w:rPr>
          <w:rFonts w:cs="Arial"/>
        </w:rPr>
      </w:pPr>
      <w:r>
        <w:rPr>
          <w:rFonts w:cs="Arial"/>
        </w:rPr>
        <w:t>and seat audio actions via SeatAudioActions signal</w:t>
      </w:r>
    </w:p>
    <w:p w14:paraId="2EF81987" w14:textId="77777777" w:rsidR="00B442FD" w:rsidRDefault="00B442FD" w:rsidP="00B442FD">
      <w:pPr>
        <w:rPr>
          <w:rFonts w:cs="Arial"/>
        </w:rPr>
      </w:pPr>
    </w:p>
    <w:p w14:paraId="7EF82CE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0BC7E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DE8F9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37D51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F6E4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B6E8BF" w14:textId="77777777" w:rsidR="00E8119E" w:rsidRPr="00F03856" w:rsidRDefault="00E8119E" w:rsidP="00747176">
            <w:pPr>
              <w:rPr>
                <w:rFonts w:eastAsiaTheme="minorHAnsi" w:cs="Arial"/>
                <w:color w:val="000000" w:themeColor="text1"/>
                <w:sz w:val="16"/>
                <w:szCs w:val="16"/>
              </w:rPr>
            </w:pPr>
          </w:p>
        </w:tc>
      </w:tr>
      <w:tr w:rsidR="00E8119E" w:rsidRPr="00F03856" w14:paraId="3ED644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0074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77E5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B333C7" w14:textId="77777777" w:rsidR="00E8119E" w:rsidRPr="00F03856" w:rsidRDefault="00E8119E" w:rsidP="00747176">
            <w:pPr>
              <w:rPr>
                <w:rFonts w:eastAsiaTheme="minorHAnsi" w:cs="Arial"/>
                <w:color w:val="000000" w:themeColor="text1"/>
                <w:sz w:val="16"/>
                <w:szCs w:val="16"/>
              </w:rPr>
            </w:pPr>
          </w:p>
        </w:tc>
      </w:tr>
      <w:tr w:rsidR="00E8119E" w:rsidRPr="00F03856" w14:paraId="63EE1D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DB26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50D4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FB0B52" w14:textId="77777777" w:rsidR="00E8119E" w:rsidRPr="00F03856" w:rsidRDefault="00E8119E" w:rsidP="00747176">
            <w:pPr>
              <w:rPr>
                <w:rFonts w:eastAsiaTheme="minorHAnsi" w:cs="Arial"/>
                <w:color w:val="000000" w:themeColor="text1"/>
                <w:sz w:val="16"/>
                <w:szCs w:val="16"/>
              </w:rPr>
            </w:pPr>
          </w:p>
        </w:tc>
      </w:tr>
      <w:tr w:rsidR="00E8119E" w:rsidRPr="00F03856" w14:paraId="20B85A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E344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298B2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CCF3F9" w14:textId="77777777" w:rsidR="00E8119E" w:rsidRPr="00F03856" w:rsidRDefault="00E8119E" w:rsidP="00747176">
            <w:pPr>
              <w:rPr>
                <w:rFonts w:eastAsiaTheme="minorHAnsi" w:cs="Arial"/>
                <w:color w:val="000000" w:themeColor="text1"/>
                <w:sz w:val="16"/>
                <w:szCs w:val="16"/>
              </w:rPr>
            </w:pPr>
          </w:p>
        </w:tc>
      </w:tr>
      <w:tr w:rsidR="00E8119E" w:rsidRPr="00F03856" w14:paraId="21EEC63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86A8D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075A2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D1975A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4C3ADC9" w14:textId="77777777" w:rsidR="00E8119E" w:rsidRPr="001B386B" w:rsidRDefault="00E8119E" w:rsidP="00747176">
            <w:pPr>
              <w:rPr>
                <w:rFonts w:eastAsiaTheme="minorHAnsi" w:cs="Arial"/>
                <w:color w:val="000000" w:themeColor="text1"/>
                <w:sz w:val="4"/>
                <w:szCs w:val="4"/>
              </w:rPr>
            </w:pPr>
          </w:p>
        </w:tc>
      </w:tr>
      <w:tr w:rsidR="00E8119E" w:rsidRPr="00F03856" w14:paraId="30DAC1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382A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C8A18E"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EAA577" w14:textId="77777777" w:rsidR="00E5533B" w:rsidRDefault="00E5533B"/>
        </w:tc>
      </w:tr>
      <w:tr w:rsidR="00E8119E" w:rsidRPr="00F03856" w14:paraId="1F8B3D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F4B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63EECA"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CC9560" w14:textId="77777777" w:rsidR="00E5533B" w:rsidRDefault="00E5533B"/>
        </w:tc>
      </w:tr>
      <w:tr w:rsidR="00E8119E" w:rsidRPr="00F03856" w14:paraId="0C45BFF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B49F6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544E1F" w14:textId="77777777" w:rsidR="00E8119E" w:rsidRPr="00F03856" w:rsidRDefault="00E8119E" w:rsidP="00747176">
            <w:pPr>
              <w:rPr>
                <w:rFonts w:eastAsiaTheme="minorHAnsi" w:cs="Arial"/>
                <w:color w:val="000000" w:themeColor="text1"/>
                <w:sz w:val="16"/>
                <w:szCs w:val="16"/>
              </w:rPr>
            </w:pPr>
          </w:p>
        </w:tc>
      </w:tr>
    </w:tbl>
    <w:p w14:paraId="6AE27C96" w14:textId="77777777" w:rsidR="00E8119E" w:rsidRDefault="00E8119E" w:rsidP="00E8119E">
      <w:pPr>
        <w:pStyle w:val="Caption"/>
        <w:rPr>
          <w:lang w:val="en-GB"/>
        </w:rPr>
      </w:pPr>
      <w:r w:rsidRPr="00702453">
        <w:t xml:space="preserve">Table: </w:t>
      </w:r>
      <w:r>
        <w:t xml:space="preserve">Encoding Details of </w:t>
      </w:r>
      <w:r w:rsidRPr="004521EB">
        <w:rPr>
          <w:lang w:val="en-GB"/>
        </w:rPr>
        <w:t>AudioCommand</w:t>
      </w:r>
    </w:p>
    <w:p w14:paraId="0DD26B20" w14:textId="77777777" w:rsidR="00495854" w:rsidRPr="00495854" w:rsidRDefault="00495854" w:rsidP="00495854">
      <w:pPr>
        <w:rPr>
          <w:lang w:val="en-GB"/>
        </w:rPr>
      </w:pPr>
    </w:p>
    <w:p w14:paraId="5C645C0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GLOBAL_AUDIO</w:t>
      </w:r>
    </w:p>
    <w:p w14:paraId="112A60BE" w14:textId="77777777" w:rsidR="00B442FD" w:rsidRDefault="00B442FD" w:rsidP="00B442FD">
      <w:pPr>
        <w:rPr>
          <w:rFonts w:cs="Arial"/>
        </w:rPr>
      </w:pPr>
    </w:p>
    <w:p w14:paraId="21CE0C5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6C84B7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BC9C6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CA099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DED9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553467" w14:textId="77777777" w:rsidR="00E8119E" w:rsidRPr="00F03856" w:rsidRDefault="00E8119E" w:rsidP="00747176">
            <w:pPr>
              <w:rPr>
                <w:rFonts w:eastAsiaTheme="minorHAnsi" w:cs="Arial"/>
                <w:color w:val="000000" w:themeColor="text1"/>
                <w:sz w:val="16"/>
                <w:szCs w:val="16"/>
              </w:rPr>
            </w:pPr>
          </w:p>
        </w:tc>
      </w:tr>
      <w:tr w:rsidR="00E8119E" w:rsidRPr="00F03856" w14:paraId="6C69D9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037A8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8081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F9EF9C" w14:textId="77777777" w:rsidR="00E8119E" w:rsidRPr="00F03856" w:rsidRDefault="00E8119E" w:rsidP="00747176">
            <w:pPr>
              <w:rPr>
                <w:rFonts w:eastAsiaTheme="minorHAnsi" w:cs="Arial"/>
                <w:color w:val="000000" w:themeColor="text1"/>
                <w:sz w:val="16"/>
                <w:szCs w:val="16"/>
              </w:rPr>
            </w:pPr>
          </w:p>
        </w:tc>
      </w:tr>
      <w:tr w:rsidR="00E8119E" w:rsidRPr="00F03856" w14:paraId="3ABFA7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1A66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19A8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72F221" w14:textId="77777777" w:rsidR="00E8119E" w:rsidRPr="00F03856" w:rsidRDefault="00E8119E" w:rsidP="00747176">
            <w:pPr>
              <w:rPr>
                <w:rFonts w:eastAsiaTheme="minorHAnsi" w:cs="Arial"/>
                <w:color w:val="000000" w:themeColor="text1"/>
                <w:sz w:val="16"/>
                <w:szCs w:val="16"/>
              </w:rPr>
            </w:pPr>
          </w:p>
        </w:tc>
      </w:tr>
      <w:tr w:rsidR="00E8119E" w:rsidRPr="00F03856" w14:paraId="6CA392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98AF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9AE4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432307" w14:textId="77777777" w:rsidR="00E8119E" w:rsidRPr="00F03856" w:rsidRDefault="00E8119E" w:rsidP="00747176">
            <w:pPr>
              <w:rPr>
                <w:rFonts w:eastAsiaTheme="minorHAnsi" w:cs="Arial"/>
                <w:color w:val="000000" w:themeColor="text1"/>
                <w:sz w:val="16"/>
                <w:szCs w:val="16"/>
              </w:rPr>
            </w:pPr>
          </w:p>
        </w:tc>
      </w:tr>
      <w:tr w:rsidR="00E8119E" w:rsidRPr="00F03856" w14:paraId="07196CC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2A5DA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586D3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62E01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13C085B" w14:textId="77777777" w:rsidR="00E8119E" w:rsidRPr="001B386B" w:rsidRDefault="00E8119E" w:rsidP="00747176">
            <w:pPr>
              <w:rPr>
                <w:rFonts w:eastAsiaTheme="minorHAnsi" w:cs="Arial"/>
                <w:color w:val="000000" w:themeColor="text1"/>
                <w:sz w:val="4"/>
                <w:szCs w:val="4"/>
              </w:rPr>
            </w:pPr>
          </w:p>
        </w:tc>
      </w:tr>
      <w:tr w:rsidR="00E8119E" w:rsidRPr="00F03856" w14:paraId="7B664D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6E6F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BE01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5EC989" w14:textId="77777777" w:rsidR="00E5533B" w:rsidRDefault="00E5533B"/>
        </w:tc>
      </w:tr>
      <w:tr w:rsidR="00E8119E" w:rsidRPr="00F03856" w14:paraId="3D4879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98A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E233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DAE9CE" w14:textId="77777777" w:rsidR="00E5533B" w:rsidRDefault="00E5533B"/>
        </w:tc>
      </w:tr>
      <w:tr w:rsidR="00E8119E" w:rsidRPr="00F03856" w14:paraId="2E41C36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6BD76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33B208" w14:textId="77777777" w:rsidR="00E8119E" w:rsidRPr="00F03856" w:rsidRDefault="00E8119E" w:rsidP="00747176">
            <w:pPr>
              <w:rPr>
                <w:rFonts w:eastAsiaTheme="minorHAnsi" w:cs="Arial"/>
                <w:color w:val="000000" w:themeColor="text1"/>
                <w:sz w:val="16"/>
                <w:szCs w:val="16"/>
              </w:rPr>
            </w:pPr>
          </w:p>
        </w:tc>
      </w:tr>
    </w:tbl>
    <w:p w14:paraId="2BF25934" w14:textId="77777777" w:rsidR="00E8119E" w:rsidRDefault="00E8119E" w:rsidP="00E8119E">
      <w:pPr>
        <w:pStyle w:val="Caption"/>
        <w:rPr>
          <w:lang w:val="en-GB"/>
        </w:rPr>
      </w:pPr>
      <w:r w:rsidRPr="00702453">
        <w:t xml:space="preserve">Table: </w:t>
      </w:r>
      <w:r>
        <w:t xml:space="preserve">Encoding Details of </w:t>
      </w:r>
      <w:r w:rsidRPr="004521EB">
        <w:rPr>
          <w:lang w:val="en-GB"/>
        </w:rPr>
        <w:t>GLOBAL_AUDIO</w:t>
      </w:r>
    </w:p>
    <w:p w14:paraId="0B54F35D" w14:textId="77777777" w:rsidR="00495854" w:rsidRPr="00495854" w:rsidRDefault="00495854" w:rsidP="00495854">
      <w:pPr>
        <w:rPr>
          <w:lang w:val="en-GB"/>
        </w:rPr>
      </w:pPr>
    </w:p>
    <w:p w14:paraId="5508F79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FunctionType</w:t>
      </w:r>
    </w:p>
    <w:p w14:paraId="540F86FE" w14:textId="77777777" w:rsidR="00B442FD" w:rsidRDefault="00B442FD" w:rsidP="00B442FD">
      <w:pPr>
        <w:rPr>
          <w:rFonts w:cs="Arial"/>
        </w:rPr>
      </w:pPr>
      <w:r>
        <w:rPr>
          <w:rFonts w:cs="Arial"/>
        </w:rPr>
        <w:t>"FunctionType" signal defines functions type that URC controls Via; "DIGITAL_SHADE", "ZONE_SEAT_AUDIO"," ZONE_CLIMATE"," SEAT_CLIMATE"," INTERIOR_LIGHTING"," GLOBAL_AUDIO"," SEAT_POSITION"," SEAT_MASSAGE"," ALL_FUNCTIONS"</w:t>
      </w:r>
    </w:p>
    <w:p w14:paraId="72BA9304" w14:textId="77777777" w:rsidR="00B442FD" w:rsidRDefault="00B442FD" w:rsidP="00B442FD">
      <w:pPr>
        <w:rPr>
          <w:rFonts w:cs="Arial"/>
        </w:rPr>
      </w:pPr>
    </w:p>
    <w:p w14:paraId="7AA6EAF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C05D16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92443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504E3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D4A8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3E3862" w14:textId="77777777" w:rsidR="00E8119E" w:rsidRPr="00F03856" w:rsidRDefault="00E8119E" w:rsidP="00747176">
            <w:pPr>
              <w:rPr>
                <w:rFonts w:eastAsiaTheme="minorHAnsi" w:cs="Arial"/>
                <w:color w:val="000000" w:themeColor="text1"/>
                <w:sz w:val="16"/>
                <w:szCs w:val="16"/>
              </w:rPr>
            </w:pPr>
          </w:p>
        </w:tc>
      </w:tr>
      <w:tr w:rsidR="00E8119E" w:rsidRPr="00F03856" w14:paraId="2301C9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3F596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5576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2DF6A" w14:textId="77777777" w:rsidR="00E8119E" w:rsidRPr="00F03856" w:rsidRDefault="00E8119E" w:rsidP="00747176">
            <w:pPr>
              <w:rPr>
                <w:rFonts w:eastAsiaTheme="minorHAnsi" w:cs="Arial"/>
                <w:color w:val="000000" w:themeColor="text1"/>
                <w:sz w:val="16"/>
                <w:szCs w:val="16"/>
              </w:rPr>
            </w:pPr>
          </w:p>
        </w:tc>
      </w:tr>
      <w:tr w:rsidR="00E8119E" w:rsidRPr="00F03856" w14:paraId="0595CB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AEB8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EE3B3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62FD22" w14:textId="77777777" w:rsidR="00E8119E" w:rsidRPr="00F03856" w:rsidRDefault="00E8119E" w:rsidP="00747176">
            <w:pPr>
              <w:rPr>
                <w:rFonts w:eastAsiaTheme="minorHAnsi" w:cs="Arial"/>
                <w:color w:val="000000" w:themeColor="text1"/>
                <w:sz w:val="16"/>
                <w:szCs w:val="16"/>
              </w:rPr>
            </w:pPr>
          </w:p>
        </w:tc>
      </w:tr>
      <w:tr w:rsidR="00E8119E" w:rsidRPr="00F03856" w14:paraId="3C0FAA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B693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369D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5341C9" w14:textId="77777777" w:rsidR="00E8119E" w:rsidRPr="00F03856" w:rsidRDefault="00E8119E" w:rsidP="00747176">
            <w:pPr>
              <w:rPr>
                <w:rFonts w:eastAsiaTheme="minorHAnsi" w:cs="Arial"/>
                <w:color w:val="000000" w:themeColor="text1"/>
                <w:sz w:val="16"/>
                <w:szCs w:val="16"/>
              </w:rPr>
            </w:pPr>
          </w:p>
        </w:tc>
      </w:tr>
      <w:tr w:rsidR="00E8119E" w:rsidRPr="00F03856" w14:paraId="406BE9A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1406A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B4FA03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C2214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A830BE3" w14:textId="77777777" w:rsidR="00E8119E" w:rsidRPr="001B386B" w:rsidRDefault="00E8119E" w:rsidP="00747176">
            <w:pPr>
              <w:rPr>
                <w:rFonts w:eastAsiaTheme="minorHAnsi" w:cs="Arial"/>
                <w:color w:val="000000" w:themeColor="text1"/>
                <w:sz w:val="4"/>
                <w:szCs w:val="4"/>
              </w:rPr>
            </w:pPr>
          </w:p>
        </w:tc>
      </w:tr>
      <w:tr w:rsidR="00E8119E" w:rsidRPr="00F03856" w14:paraId="04D92D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015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7C251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INTERIOR_LIGHTING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A72F95" w14:textId="77777777" w:rsidR="00E5533B" w:rsidRDefault="00E5533B"/>
        </w:tc>
      </w:tr>
      <w:tr w:rsidR="00E8119E" w:rsidRPr="00F03856" w14:paraId="0A98DF2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AA3D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10DE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2EDB1D" w14:textId="77777777" w:rsidR="00E5533B" w:rsidRDefault="00E5533B"/>
        </w:tc>
      </w:tr>
      <w:tr w:rsidR="00E8119E" w:rsidRPr="00F03856" w14:paraId="6045CB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47E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5A77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B462F9" w14:textId="77777777" w:rsidR="00E5533B" w:rsidRDefault="00E5533B"/>
        </w:tc>
      </w:tr>
      <w:tr w:rsidR="00E8119E" w:rsidRPr="00F03856" w14:paraId="1DBB7F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9F3CB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E9E7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73D4E7" w14:textId="77777777" w:rsidR="00E5533B" w:rsidRDefault="00E5533B"/>
        </w:tc>
      </w:tr>
      <w:tr w:rsidR="00E8119E" w:rsidRPr="00F03856" w14:paraId="15F6F0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0EAD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12630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ZONE_SEAT_AUDIO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6EEFEC" w14:textId="77777777" w:rsidR="00E5533B" w:rsidRDefault="00E5533B"/>
        </w:tc>
      </w:tr>
      <w:tr w:rsidR="00E8119E" w:rsidRPr="00F03856" w14:paraId="558051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528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8F6F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AF41E8" w14:textId="77777777" w:rsidR="00E5533B" w:rsidRDefault="00E5533B"/>
        </w:tc>
      </w:tr>
      <w:tr w:rsidR="00E8119E" w:rsidRPr="00F03856" w14:paraId="0B2711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BBF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B44AD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SEAT_MASSAGE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A8573A" w14:textId="77777777" w:rsidR="00E5533B" w:rsidRDefault="00E5533B"/>
        </w:tc>
      </w:tr>
      <w:tr w:rsidR="00E8119E" w:rsidRPr="00F03856" w14:paraId="5FC5AF0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CD1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7B2BF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ALL_FUNCTIONS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538943" w14:textId="77777777" w:rsidR="00E5533B" w:rsidRDefault="00E5533B"/>
        </w:tc>
      </w:tr>
      <w:tr w:rsidR="00E8119E" w:rsidRPr="00F03856" w14:paraId="69868E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851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B39B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SEAT_MOVEMENT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5FE951" w14:textId="77777777" w:rsidR="00E5533B" w:rsidRDefault="00E5533B"/>
        </w:tc>
      </w:tr>
      <w:tr w:rsidR="00E8119E" w:rsidRPr="00F03856" w14:paraId="3F64FE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03BF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CE79C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22F02F" w14:textId="77777777" w:rsidR="00E5533B" w:rsidRDefault="00E5533B"/>
        </w:tc>
      </w:tr>
      <w:tr w:rsidR="00E8119E" w:rsidRPr="00F03856" w14:paraId="5849D3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78D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4177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8617BE" w14:textId="77777777" w:rsidR="00E5533B" w:rsidRDefault="00E5533B"/>
        </w:tc>
      </w:tr>
      <w:tr w:rsidR="00E8119E" w:rsidRPr="00F03856" w14:paraId="4D6FCF8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4E478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1A8513" w14:textId="77777777" w:rsidR="00E8119E" w:rsidRPr="00F03856" w:rsidRDefault="00E8119E" w:rsidP="00747176">
            <w:pPr>
              <w:rPr>
                <w:rFonts w:eastAsiaTheme="minorHAnsi" w:cs="Arial"/>
                <w:color w:val="000000" w:themeColor="text1"/>
                <w:sz w:val="16"/>
                <w:szCs w:val="16"/>
              </w:rPr>
            </w:pPr>
          </w:p>
        </w:tc>
      </w:tr>
    </w:tbl>
    <w:p w14:paraId="5578DBD6" w14:textId="77777777" w:rsidR="00E8119E" w:rsidRDefault="00E8119E" w:rsidP="00E8119E">
      <w:pPr>
        <w:pStyle w:val="Caption"/>
        <w:rPr>
          <w:lang w:val="en-GB"/>
        </w:rPr>
      </w:pPr>
      <w:r w:rsidRPr="00702453">
        <w:t xml:space="preserve">Table: </w:t>
      </w:r>
      <w:r>
        <w:t xml:space="preserve">Encoding Details of </w:t>
      </w:r>
      <w:r w:rsidRPr="004521EB">
        <w:rPr>
          <w:lang w:val="en-GB"/>
        </w:rPr>
        <w:t>FunctionType</w:t>
      </w:r>
    </w:p>
    <w:p w14:paraId="18967544" w14:textId="77777777" w:rsidR="00495854" w:rsidRPr="00495854" w:rsidRDefault="00495854" w:rsidP="00495854">
      <w:pPr>
        <w:rPr>
          <w:lang w:val="en-GB"/>
        </w:rPr>
      </w:pPr>
    </w:p>
    <w:p w14:paraId="5F1D60F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FirstRowConnectionInvitationAction </w:t>
      </w:r>
    </w:p>
    <w:p w14:paraId="051E6EA1" w14:textId="77777777" w:rsidR="00B442FD" w:rsidRDefault="00B442FD" w:rsidP="00B442FD">
      <w:pPr>
        <w:rPr>
          <w:rFonts w:cs="Arial"/>
        </w:rPr>
      </w:pPr>
      <w:r>
        <w:rPr>
          <w:rFonts w:cs="Arial"/>
        </w:rPr>
        <w:t>“FirstRowConnectionInvitationAction” signal to indicate 1R Passenger broadcast vehicle connection invitation to URC</w:t>
      </w:r>
    </w:p>
    <w:p w14:paraId="7B86CA1C" w14:textId="77777777" w:rsidR="00B442FD" w:rsidRDefault="00B442FD" w:rsidP="00B442FD">
      <w:pPr>
        <w:rPr>
          <w:rFonts w:cs="Arial"/>
        </w:rPr>
      </w:pPr>
    </w:p>
    <w:p w14:paraId="7D049A2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ADE41E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9A4E9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C5C5E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4620F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6B4261" w14:textId="77777777" w:rsidR="00E8119E" w:rsidRPr="00F03856" w:rsidRDefault="00E8119E" w:rsidP="00747176">
            <w:pPr>
              <w:rPr>
                <w:rFonts w:eastAsiaTheme="minorHAnsi" w:cs="Arial"/>
                <w:color w:val="000000" w:themeColor="text1"/>
                <w:sz w:val="16"/>
                <w:szCs w:val="16"/>
              </w:rPr>
            </w:pPr>
          </w:p>
        </w:tc>
      </w:tr>
      <w:tr w:rsidR="00E8119E" w:rsidRPr="00F03856" w14:paraId="7C065F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228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73F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5D341" w14:textId="77777777" w:rsidR="00E8119E" w:rsidRPr="00F03856" w:rsidRDefault="00E8119E" w:rsidP="00747176">
            <w:pPr>
              <w:rPr>
                <w:rFonts w:eastAsiaTheme="minorHAnsi" w:cs="Arial"/>
                <w:color w:val="000000" w:themeColor="text1"/>
                <w:sz w:val="16"/>
                <w:szCs w:val="16"/>
              </w:rPr>
            </w:pPr>
          </w:p>
        </w:tc>
      </w:tr>
      <w:tr w:rsidR="00E8119E" w:rsidRPr="00F03856" w14:paraId="088F7E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C018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5272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F4F609" w14:textId="77777777" w:rsidR="00E8119E" w:rsidRPr="00F03856" w:rsidRDefault="00E8119E" w:rsidP="00747176">
            <w:pPr>
              <w:rPr>
                <w:rFonts w:eastAsiaTheme="minorHAnsi" w:cs="Arial"/>
                <w:color w:val="000000" w:themeColor="text1"/>
                <w:sz w:val="16"/>
                <w:szCs w:val="16"/>
              </w:rPr>
            </w:pPr>
          </w:p>
        </w:tc>
      </w:tr>
      <w:tr w:rsidR="00E8119E" w:rsidRPr="00F03856" w14:paraId="469B67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5D0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5C92F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7F3EDC" w14:textId="77777777" w:rsidR="00E8119E" w:rsidRPr="00F03856" w:rsidRDefault="00E8119E" w:rsidP="00747176">
            <w:pPr>
              <w:rPr>
                <w:rFonts w:eastAsiaTheme="minorHAnsi" w:cs="Arial"/>
                <w:color w:val="000000" w:themeColor="text1"/>
                <w:sz w:val="16"/>
                <w:szCs w:val="16"/>
              </w:rPr>
            </w:pPr>
          </w:p>
        </w:tc>
      </w:tr>
      <w:tr w:rsidR="00E8119E" w:rsidRPr="00F03856" w14:paraId="2AA6B97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CD0B2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30CDA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E4F33C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F82092C" w14:textId="77777777" w:rsidR="00E8119E" w:rsidRPr="001B386B" w:rsidRDefault="00E8119E" w:rsidP="00747176">
            <w:pPr>
              <w:rPr>
                <w:rFonts w:eastAsiaTheme="minorHAnsi" w:cs="Arial"/>
                <w:color w:val="000000" w:themeColor="text1"/>
                <w:sz w:val="4"/>
                <w:szCs w:val="4"/>
              </w:rPr>
            </w:pPr>
          </w:p>
        </w:tc>
      </w:tr>
      <w:tr w:rsidR="00E8119E" w:rsidRPr="00F03856" w14:paraId="719B9CD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2529C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C159B8" w14:textId="77777777" w:rsidR="00E8119E" w:rsidRPr="00F03856" w:rsidRDefault="00E8119E" w:rsidP="00747176">
            <w:pPr>
              <w:rPr>
                <w:rFonts w:eastAsiaTheme="minorHAnsi" w:cs="Arial"/>
                <w:color w:val="000000" w:themeColor="text1"/>
                <w:sz w:val="16"/>
                <w:szCs w:val="16"/>
              </w:rPr>
            </w:pPr>
          </w:p>
        </w:tc>
      </w:tr>
    </w:tbl>
    <w:p w14:paraId="79DBE7E0"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FirstRowConnectionInvitationAction </w:t>
      </w:r>
    </w:p>
    <w:p w14:paraId="045B6727" w14:textId="77777777" w:rsidR="00495854" w:rsidRPr="00495854" w:rsidRDefault="00495854" w:rsidP="00495854">
      <w:pPr>
        <w:rPr>
          <w:lang w:val="en-GB"/>
        </w:rPr>
      </w:pPr>
    </w:p>
    <w:p w14:paraId="4190F08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ALL_FUNCTIONS</w:t>
      </w:r>
    </w:p>
    <w:p w14:paraId="70673437" w14:textId="77777777" w:rsidR="00B442FD" w:rsidRDefault="00B442FD" w:rsidP="00B442FD">
      <w:pPr>
        <w:rPr>
          <w:rFonts w:cs="Arial"/>
        </w:rPr>
      </w:pPr>
    </w:p>
    <w:p w14:paraId="424B1A6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20FA77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40444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A87F20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5C735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0F1F9" w14:textId="77777777" w:rsidR="00E8119E" w:rsidRPr="00F03856" w:rsidRDefault="00E8119E" w:rsidP="00747176">
            <w:pPr>
              <w:rPr>
                <w:rFonts w:eastAsiaTheme="minorHAnsi" w:cs="Arial"/>
                <w:color w:val="000000" w:themeColor="text1"/>
                <w:sz w:val="16"/>
                <w:szCs w:val="16"/>
              </w:rPr>
            </w:pPr>
          </w:p>
        </w:tc>
      </w:tr>
      <w:tr w:rsidR="00E8119E" w:rsidRPr="00F03856" w14:paraId="0AD704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992B9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294C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D154E" w14:textId="77777777" w:rsidR="00E8119E" w:rsidRPr="00F03856" w:rsidRDefault="00E8119E" w:rsidP="00747176">
            <w:pPr>
              <w:rPr>
                <w:rFonts w:eastAsiaTheme="minorHAnsi" w:cs="Arial"/>
                <w:color w:val="000000" w:themeColor="text1"/>
                <w:sz w:val="16"/>
                <w:szCs w:val="16"/>
              </w:rPr>
            </w:pPr>
          </w:p>
        </w:tc>
      </w:tr>
      <w:tr w:rsidR="00E8119E" w:rsidRPr="00F03856" w14:paraId="057583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E3511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B4E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DF2404" w14:textId="77777777" w:rsidR="00E8119E" w:rsidRPr="00F03856" w:rsidRDefault="00E8119E" w:rsidP="00747176">
            <w:pPr>
              <w:rPr>
                <w:rFonts w:eastAsiaTheme="minorHAnsi" w:cs="Arial"/>
                <w:color w:val="000000" w:themeColor="text1"/>
                <w:sz w:val="16"/>
                <w:szCs w:val="16"/>
              </w:rPr>
            </w:pPr>
          </w:p>
        </w:tc>
      </w:tr>
      <w:tr w:rsidR="00E8119E" w:rsidRPr="00F03856" w14:paraId="30CDB6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740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78E11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611E22" w14:textId="77777777" w:rsidR="00E8119E" w:rsidRPr="00F03856" w:rsidRDefault="00E8119E" w:rsidP="00747176">
            <w:pPr>
              <w:rPr>
                <w:rFonts w:eastAsiaTheme="minorHAnsi" w:cs="Arial"/>
                <w:color w:val="000000" w:themeColor="text1"/>
                <w:sz w:val="16"/>
                <w:szCs w:val="16"/>
              </w:rPr>
            </w:pPr>
          </w:p>
        </w:tc>
      </w:tr>
      <w:tr w:rsidR="00E8119E" w:rsidRPr="00F03856" w14:paraId="3F3CC9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EC7B0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38670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D4525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B67267F" w14:textId="77777777" w:rsidR="00E8119E" w:rsidRPr="001B386B" w:rsidRDefault="00E8119E" w:rsidP="00747176">
            <w:pPr>
              <w:rPr>
                <w:rFonts w:eastAsiaTheme="minorHAnsi" w:cs="Arial"/>
                <w:color w:val="000000" w:themeColor="text1"/>
                <w:sz w:val="4"/>
                <w:szCs w:val="4"/>
              </w:rPr>
            </w:pPr>
          </w:p>
        </w:tc>
      </w:tr>
      <w:tr w:rsidR="00E8119E" w:rsidRPr="00F03856" w14:paraId="4112DD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7F0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CD51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BD0918" w14:textId="77777777" w:rsidR="00E5533B" w:rsidRDefault="00E5533B"/>
        </w:tc>
      </w:tr>
      <w:tr w:rsidR="00E8119E" w:rsidRPr="00F03856" w14:paraId="76767E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BE99B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1C0D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4DF32B" w14:textId="77777777" w:rsidR="00E5533B" w:rsidRDefault="00E5533B"/>
        </w:tc>
      </w:tr>
      <w:tr w:rsidR="00E8119E" w:rsidRPr="00F03856" w14:paraId="179781A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DE0D1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A838CA" w14:textId="77777777" w:rsidR="00E8119E" w:rsidRPr="00F03856" w:rsidRDefault="00E8119E" w:rsidP="00747176">
            <w:pPr>
              <w:rPr>
                <w:rFonts w:eastAsiaTheme="minorHAnsi" w:cs="Arial"/>
                <w:color w:val="000000" w:themeColor="text1"/>
                <w:sz w:val="16"/>
                <w:szCs w:val="16"/>
              </w:rPr>
            </w:pPr>
          </w:p>
        </w:tc>
      </w:tr>
    </w:tbl>
    <w:p w14:paraId="2A55258E" w14:textId="77777777" w:rsidR="00E8119E" w:rsidRDefault="00E8119E" w:rsidP="00E8119E">
      <w:pPr>
        <w:pStyle w:val="Caption"/>
        <w:rPr>
          <w:lang w:val="en-GB"/>
        </w:rPr>
      </w:pPr>
      <w:r w:rsidRPr="00702453">
        <w:t xml:space="preserve">Table: </w:t>
      </w:r>
      <w:r>
        <w:t xml:space="preserve">Encoding Details of </w:t>
      </w:r>
      <w:r w:rsidRPr="004521EB">
        <w:rPr>
          <w:lang w:val="en-GB"/>
        </w:rPr>
        <w:t>ALL_FUNCTIONS</w:t>
      </w:r>
    </w:p>
    <w:p w14:paraId="1F8E7C2C" w14:textId="77777777" w:rsidR="00495854" w:rsidRPr="00495854" w:rsidRDefault="00495854" w:rsidP="00495854">
      <w:pPr>
        <w:rPr>
          <w:lang w:val="en-GB"/>
        </w:rPr>
      </w:pPr>
    </w:p>
    <w:p w14:paraId="383E77A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Rejuvenate</w:t>
      </w:r>
    </w:p>
    <w:p w14:paraId="4F8223EE" w14:textId="77777777" w:rsidR="00B442FD" w:rsidRDefault="00B442FD" w:rsidP="00B442FD">
      <w:pPr>
        <w:rPr>
          <w:rFonts w:cs="Arial"/>
        </w:rPr>
      </w:pPr>
    </w:p>
    <w:p w14:paraId="4EA9338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95F390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29D81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C53F0B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45F7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223530" w14:textId="77777777" w:rsidR="00E8119E" w:rsidRPr="00F03856" w:rsidRDefault="00E8119E" w:rsidP="00747176">
            <w:pPr>
              <w:rPr>
                <w:rFonts w:eastAsiaTheme="minorHAnsi" w:cs="Arial"/>
                <w:color w:val="000000" w:themeColor="text1"/>
                <w:sz w:val="16"/>
                <w:szCs w:val="16"/>
              </w:rPr>
            </w:pPr>
          </w:p>
        </w:tc>
      </w:tr>
      <w:tr w:rsidR="00E8119E" w:rsidRPr="00F03856" w14:paraId="2BB9EF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1B52B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408DB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89ACE0" w14:textId="77777777" w:rsidR="00E8119E" w:rsidRPr="00F03856" w:rsidRDefault="00E8119E" w:rsidP="00747176">
            <w:pPr>
              <w:rPr>
                <w:rFonts w:eastAsiaTheme="minorHAnsi" w:cs="Arial"/>
                <w:color w:val="000000" w:themeColor="text1"/>
                <w:sz w:val="16"/>
                <w:szCs w:val="16"/>
              </w:rPr>
            </w:pPr>
          </w:p>
        </w:tc>
      </w:tr>
      <w:tr w:rsidR="00E8119E" w:rsidRPr="00F03856" w14:paraId="43C1F3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28BC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29437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0EBEFF" w14:textId="77777777" w:rsidR="00E8119E" w:rsidRPr="00F03856" w:rsidRDefault="00E8119E" w:rsidP="00747176">
            <w:pPr>
              <w:rPr>
                <w:rFonts w:eastAsiaTheme="minorHAnsi" w:cs="Arial"/>
                <w:color w:val="000000" w:themeColor="text1"/>
                <w:sz w:val="16"/>
                <w:szCs w:val="16"/>
              </w:rPr>
            </w:pPr>
          </w:p>
        </w:tc>
      </w:tr>
      <w:tr w:rsidR="00E8119E" w:rsidRPr="00F03856" w14:paraId="45E5E7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9575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BC9E6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14CC13" w14:textId="77777777" w:rsidR="00E8119E" w:rsidRPr="00F03856" w:rsidRDefault="00E8119E" w:rsidP="00747176">
            <w:pPr>
              <w:rPr>
                <w:rFonts w:eastAsiaTheme="minorHAnsi" w:cs="Arial"/>
                <w:color w:val="000000" w:themeColor="text1"/>
                <w:sz w:val="16"/>
                <w:szCs w:val="16"/>
              </w:rPr>
            </w:pPr>
          </w:p>
        </w:tc>
      </w:tr>
      <w:tr w:rsidR="00E8119E" w:rsidRPr="00F03856" w14:paraId="1620050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F9359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892D6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79FC2E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05D743" w14:textId="77777777" w:rsidR="00E8119E" w:rsidRPr="001B386B" w:rsidRDefault="00E8119E" w:rsidP="00747176">
            <w:pPr>
              <w:rPr>
                <w:rFonts w:eastAsiaTheme="minorHAnsi" w:cs="Arial"/>
                <w:color w:val="000000" w:themeColor="text1"/>
                <w:sz w:val="4"/>
                <w:szCs w:val="4"/>
              </w:rPr>
            </w:pPr>
          </w:p>
        </w:tc>
      </w:tr>
      <w:tr w:rsidR="00E8119E" w:rsidRPr="00F03856" w14:paraId="61E0C4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6D8F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1F2177"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539751" w14:textId="77777777" w:rsidR="00E5533B" w:rsidRDefault="00E5533B"/>
        </w:tc>
      </w:tr>
      <w:tr w:rsidR="00E8119E" w:rsidRPr="00F03856" w14:paraId="0CC514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CD5D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80DFCA"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15FE2E" w14:textId="77777777" w:rsidR="00E5533B" w:rsidRDefault="00E5533B"/>
        </w:tc>
      </w:tr>
      <w:tr w:rsidR="00E8119E" w:rsidRPr="00F03856" w14:paraId="1F9685D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B38B3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F0BD2F" w14:textId="77777777" w:rsidR="00E8119E" w:rsidRPr="00F03856" w:rsidRDefault="00E8119E" w:rsidP="00747176">
            <w:pPr>
              <w:rPr>
                <w:rFonts w:eastAsiaTheme="minorHAnsi" w:cs="Arial"/>
                <w:color w:val="000000" w:themeColor="text1"/>
                <w:sz w:val="16"/>
                <w:szCs w:val="16"/>
              </w:rPr>
            </w:pPr>
          </w:p>
        </w:tc>
      </w:tr>
    </w:tbl>
    <w:p w14:paraId="6C98A9A5" w14:textId="77777777" w:rsidR="00E8119E" w:rsidRDefault="00E8119E" w:rsidP="00E8119E">
      <w:pPr>
        <w:pStyle w:val="Caption"/>
        <w:rPr>
          <w:lang w:val="en-GB"/>
        </w:rPr>
      </w:pPr>
      <w:r w:rsidRPr="00702453">
        <w:t xml:space="preserve">Table: </w:t>
      </w:r>
      <w:r>
        <w:t xml:space="preserve">Encoding Details of </w:t>
      </w:r>
      <w:r w:rsidRPr="004521EB">
        <w:rPr>
          <w:lang w:val="en-GB"/>
        </w:rPr>
        <w:t>Rejuvenate</w:t>
      </w:r>
    </w:p>
    <w:p w14:paraId="37B10F69" w14:textId="77777777" w:rsidR="00495854" w:rsidRPr="00495854" w:rsidRDefault="00495854" w:rsidP="00495854">
      <w:pPr>
        <w:rPr>
          <w:lang w:val="en-GB"/>
        </w:rPr>
      </w:pPr>
    </w:p>
    <w:p w14:paraId="1EA8FB5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InhibitedSeatID</w:t>
      </w:r>
    </w:p>
    <w:p w14:paraId="53BF54C1" w14:textId="77777777" w:rsidR="00B442FD" w:rsidRDefault="00B442FD" w:rsidP="00B442FD">
      <w:pPr>
        <w:rPr>
          <w:rFonts w:cs="Arial"/>
        </w:rPr>
      </w:pPr>
      <w:r>
        <w:rPr>
          <w:rFonts w:cs="Arial"/>
        </w:rPr>
        <w:t>“InhibitedSeatID” signal to identify 2R and 3R URC user’s inhibited seat identification via; LEFT_SECOND_ROW, RIGHT_SECOND_ROW, LEFT_THIRD_ROW, RIGHT_THIRD_ROW, NONE</w:t>
      </w:r>
    </w:p>
    <w:p w14:paraId="6E235EA1" w14:textId="77777777" w:rsidR="00B442FD" w:rsidRDefault="00B442FD" w:rsidP="00B442FD">
      <w:pPr>
        <w:rPr>
          <w:rFonts w:cs="Arial"/>
        </w:rPr>
      </w:pPr>
    </w:p>
    <w:p w14:paraId="5DF2439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4C065E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18EB6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0C851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59E0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75E7C" w14:textId="77777777" w:rsidR="00E8119E" w:rsidRPr="00F03856" w:rsidRDefault="00E8119E" w:rsidP="00747176">
            <w:pPr>
              <w:rPr>
                <w:rFonts w:eastAsiaTheme="minorHAnsi" w:cs="Arial"/>
                <w:color w:val="000000" w:themeColor="text1"/>
                <w:sz w:val="16"/>
                <w:szCs w:val="16"/>
              </w:rPr>
            </w:pPr>
          </w:p>
        </w:tc>
      </w:tr>
      <w:tr w:rsidR="00E8119E" w:rsidRPr="00F03856" w14:paraId="4765B4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124B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DCB0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720CE7" w14:textId="77777777" w:rsidR="00E8119E" w:rsidRPr="00F03856" w:rsidRDefault="00E8119E" w:rsidP="00747176">
            <w:pPr>
              <w:rPr>
                <w:rFonts w:eastAsiaTheme="minorHAnsi" w:cs="Arial"/>
                <w:color w:val="000000" w:themeColor="text1"/>
                <w:sz w:val="16"/>
                <w:szCs w:val="16"/>
              </w:rPr>
            </w:pPr>
          </w:p>
        </w:tc>
      </w:tr>
      <w:tr w:rsidR="00E8119E" w:rsidRPr="00F03856" w14:paraId="2D2C1B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D0A0D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B661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9EA3F" w14:textId="77777777" w:rsidR="00E8119E" w:rsidRPr="00F03856" w:rsidRDefault="00E8119E" w:rsidP="00747176">
            <w:pPr>
              <w:rPr>
                <w:rFonts w:eastAsiaTheme="minorHAnsi" w:cs="Arial"/>
                <w:color w:val="000000" w:themeColor="text1"/>
                <w:sz w:val="16"/>
                <w:szCs w:val="16"/>
              </w:rPr>
            </w:pPr>
          </w:p>
        </w:tc>
      </w:tr>
      <w:tr w:rsidR="00E8119E" w:rsidRPr="00F03856" w14:paraId="5D9A1B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39017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F8D6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3A173B" w14:textId="77777777" w:rsidR="00E8119E" w:rsidRPr="00F03856" w:rsidRDefault="00E8119E" w:rsidP="00747176">
            <w:pPr>
              <w:rPr>
                <w:rFonts w:eastAsiaTheme="minorHAnsi" w:cs="Arial"/>
                <w:color w:val="000000" w:themeColor="text1"/>
                <w:sz w:val="16"/>
                <w:szCs w:val="16"/>
              </w:rPr>
            </w:pPr>
          </w:p>
        </w:tc>
      </w:tr>
      <w:tr w:rsidR="00E8119E" w:rsidRPr="00F03856" w14:paraId="5287EEC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1A50F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8A16BC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AF720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CB54E40" w14:textId="77777777" w:rsidR="00E8119E" w:rsidRPr="001B386B" w:rsidRDefault="00E8119E" w:rsidP="00747176">
            <w:pPr>
              <w:rPr>
                <w:rFonts w:eastAsiaTheme="minorHAnsi" w:cs="Arial"/>
                <w:color w:val="000000" w:themeColor="text1"/>
                <w:sz w:val="4"/>
                <w:szCs w:val="4"/>
              </w:rPr>
            </w:pPr>
          </w:p>
        </w:tc>
      </w:tr>
      <w:tr w:rsidR="00E8119E" w:rsidRPr="00F03856" w14:paraId="74F24B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E10A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5EF2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LEFT_SECOND_ROW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978C67" w14:textId="77777777" w:rsidR="00E5533B" w:rsidRDefault="00E5533B"/>
        </w:tc>
      </w:tr>
      <w:tr w:rsidR="00E8119E" w:rsidRPr="00F03856" w14:paraId="15ABD9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D853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2CFE1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RIGHT_SECOND_ROW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1C1057" w14:textId="77777777" w:rsidR="00E5533B" w:rsidRDefault="00E5533B"/>
        </w:tc>
      </w:tr>
      <w:tr w:rsidR="00E8119E" w:rsidRPr="00F03856" w14:paraId="103168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56B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91170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LEFT_THIRD_ROW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2E3EF1" w14:textId="77777777" w:rsidR="00E5533B" w:rsidRDefault="00E5533B"/>
        </w:tc>
      </w:tr>
      <w:tr w:rsidR="00E8119E" w:rsidRPr="00F03856" w14:paraId="54A5E02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7FAD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AE40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RIGHT_THIRD_ROW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F40663" w14:textId="77777777" w:rsidR="00E5533B" w:rsidRDefault="00E5533B"/>
        </w:tc>
      </w:tr>
      <w:tr w:rsidR="00E8119E" w:rsidRPr="00F03856" w14:paraId="36365A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4157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099C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BB36E8" w14:textId="77777777" w:rsidR="00E5533B" w:rsidRDefault="00E5533B"/>
        </w:tc>
      </w:tr>
      <w:tr w:rsidR="00E8119E" w:rsidRPr="00F03856" w14:paraId="5370B5B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33AEF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CC15E4" w14:textId="77777777" w:rsidR="00E8119E" w:rsidRPr="00F03856" w:rsidRDefault="00E8119E" w:rsidP="00747176">
            <w:pPr>
              <w:rPr>
                <w:rFonts w:eastAsiaTheme="minorHAnsi" w:cs="Arial"/>
                <w:color w:val="000000" w:themeColor="text1"/>
                <w:sz w:val="16"/>
                <w:szCs w:val="16"/>
              </w:rPr>
            </w:pPr>
          </w:p>
        </w:tc>
      </w:tr>
    </w:tbl>
    <w:p w14:paraId="25F78732" w14:textId="77777777" w:rsidR="00E8119E" w:rsidRDefault="00E8119E" w:rsidP="00E8119E">
      <w:pPr>
        <w:pStyle w:val="Caption"/>
        <w:rPr>
          <w:lang w:val="en-GB"/>
        </w:rPr>
      </w:pPr>
      <w:r w:rsidRPr="00702453">
        <w:t xml:space="preserve">Table: </w:t>
      </w:r>
      <w:r>
        <w:t xml:space="preserve">Encoding Details of </w:t>
      </w:r>
      <w:r w:rsidRPr="004521EB">
        <w:rPr>
          <w:lang w:val="en-GB"/>
        </w:rPr>
        <w:t>InhibitedSeatID</w:t>
      </w:r>
    </w:p>
    <w:p w14:paraId="240A439C" w14:textId="77777777" w:rsidR="00495854" w:rsidRPr="00495854" w:rsidRDefault="00495854" w:rsidP="00495854">
      <w:pPr>
        <w:rPr>
          <w:lang w:val="en-GB"/>
        </w:rPr>
      </w:pPr>
    </w:p>
    <w:p w14:paraId="38D0853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Seat_Movement_Status</w:t>
      </w:r>
    </w:p>
    <w:p w14:paraId="3293B579" w14:textId="77777777" w:rsidR="00B442FD" w:rsidRDefault="00B442FD" w:rsidP="00B442FD">
      <w:pPr>
        <w:rPr>
          <w:rFonts w:cs="Arial"/>
        </w:rPr>
      </w:pPr>
    </w:p>
    <w:p w14:paraId="67A5ADA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4844"/>
        <w:gridCol w:w="627"/>
      </w:tblGrid>
      <w:tr w:rsidR="00E8119E" w:rsidRPr="00F03856" w14:paraId="0668C2C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0409E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FCD72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D602A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2F94B5" w14:textId="77777777" w:rsidR="00E8119E" w:rsidRPr="00F03856" w:rsidRDefault="00E8119E" w:rsidP="00747176">
            <w:pPr>
              <w:rPr>
                <w:rFonts w:eastAsiaTheme="minorHAnsi" w:cs="Arial"/>
                <w:color w:val="000000" w:themeColor="text1"/>
                <w:sz w:val="16"/>
                <w:szCs w:val="16"/>
              </w:rPr>
            </w:pPr>
          </w:p>
        </w:tc>
      </w:tr>
      <w:tr w:rsidR="00E8119E" w:rsidRPr="00F03856" w14:paraId="087F0B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0498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6D2B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314DB6" w14:textId="77777777" w:rsidR="00E8119E" w:rsidRPr="00F03856" w:rsidRDefault="00E8119E" w:rsidP="00747176">
            <w:pPr>
              <w:rPr>
                <w:rFonts w:eastAsiaTheme="minorHAnsi" w:cs="Arial"/>
                <w:color w:val="000000" w:themeColor="text1"/>
                <w:sz w:val="16"/>
                <w:szCs w:val="16"/>
              </w:rPr>
            </w:pPr>
          </w:p>
        </w:tc>
      </w:tr>
      <w:tr w:rsidR="00E8119E" w:rsidRPr="00F03856" w14:paraId="4990B6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BF70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4177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84ED4F" w14:textId="77777777" w:rsidR="00E8119E" w:rsidRPr="00F03856" w:rsidRDefault="00E8119E" w:rsidP="00747176">
            <w:pPr>
              <w:rPr>
                <w:rFonts w:eastAsiaTheme="minorHAnsi" w:cs="Arial"/>
                <w:color w:val="000000" w:themeColor="text1"/>
                <w:sz w:val="16"/>
                <w:szCs w:val="16"/>
              </w:rPr>
            </w:pPr>
          </w:p>
        </w:tc>
      </w:tr>
      <w:tr w:rsidR="00E8119E" w:rsidRPr="00F03856" w14:paraId="646DE3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C4C50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C6AD7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F8F8CF" w14:textId="77777777" w:rsidR="00E8119E" w:rsidRPr="00F03856" w:rsidRDefault="00E8119E" w:rsidP="00747176">
            <w:pPr>
              <w:rPr>
                <w:rFonts w:eastAsiaTheme="minorHAnsi" w:cs="Arial"/>
                <w:color w:val="000000" w:themeColor="text1"/>
                <w:sz w:val="16"/>
                <w:szCs w:val="16"/>
              </w:rPr>
            </w:pPr>
          </w:p>
        </w:tc>
      </w:tr>
      <w:tr w:rsidR="00E8119E" w:rsidRPr="00F03856" w14:paraId="3B21AAA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BCCE0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439F04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C319D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0C470A0" w14:textId="77777777" w:rsidR="00E8119E" w:rsidRPr="001B386B" w:rsidRDefault="00E8119E" w:rsidP="00747176">
            <w:pPr>
              <w:rPr>
                <w:rFonts w:eastAsiaTheme="minorHAnsi" w:cs="Arial"/>
                <w:color w:val="000000" w:themeColor="text1"/>
                <w:sz w:val="4"/>
                <w:szCs w:val="4"/>
              </w:rPr>
            </w:pPr>
          </w:p>
        </w:tc>
      </w:tr>
      <w:tr w:rsidR="00E8119E" w:rsidRPr="00F03856" w14:paraId="64A7D6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9BA9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CBD44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9AD9F2" w14:textId="77777777" w:rsidR="00E5533B" w:rsidRDefault="00E5533B"/>
        </w:tc>
      </w:tr>
      <w:tr w:rsidR="00E8119E" w:rsidRPr="00F03856" w14:paraId="15A507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EE37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DE2D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MoveSeatRqst_URC_DRIVER_seat_vertical_Status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968624" w14:textId="77777777" w:rsidR="00E5533B" w:rsidRDefault="00E5533B"/>
        </w:tc>
      </w:tr>
      <w:tr w:rsidR="00E8119E" w:rsidRPr="00F03856" w14:paraId="6C98F8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B57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EF7D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MoveSeatRqst_URC_DRIVER_seat_tilt_Status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B55C0B" w14:textId="77777777" w:rsidR="00E5533B" w:rsidRDefault="00E5533B"/>
        </w:tc>
      </w:tr>
      <w:tr w:rsidR="00E8119E" w:rsidRPr="00F03856" w14:paraId="766CA5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73AD4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CB6BE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MoveSeatRqst_URC_DRIVER_seat_recliner_Status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F7B1CB" w14:textId="77777777" w:rsidR="00E5533B" w:rsidRDefault="00E5533B"/>
        </w:tc>
      </w:tr>
      <w:tr w:rsidR="00E8119E" w:rsidRPr="00F03856" w14:paraId="0A4149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03765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E023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MoveSeatRqst-URC-DRIVER_seat_2way_lumbar_Status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C85A68" w14:textId="77777777" w:rsidR="00E5533B" w:rsidRDefault="00E5533B"/>
        </w:tc>
      </w:tr>
      <w:tr w:rsidR="00E8119E" w:rsidRPr="00F03856" w14:paraId="10B8A7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E1C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68BE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MoveSeatRqst_URC_DRIVER_seat_headrest_horizontal_Status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6B12AF" w14:textId="77777777" w:rsidR="00E5533B" w:rsidRDefault="00E5533B"/>
        </w:tc>
      </w:tr>
      <w:tr w:rsidR="00E8119E" w:rsidRPr="00F03856" w14:paraId="4B894D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F44C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2356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MoveSeatRqst_URC,DRIVER,seat_headrest_vertical_Status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BAFD04" w14:textId="77777777" w:rsidR="00E5533B" w:rsidRDefault="00E5533B"/>
        </w:tc>
      </w:tr>
      <w:tr w:rsidR="00E8119E" w:rsidRPr="00F03856" w14:paraId="547FE5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1739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3D61A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MoveSeatRqst_URC_DRIVER_seat_left_thigh_ext_Status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D7CA7D" w14:textId="77777777" w:rsidR="00E5533B" w:rsidRDefault="00E5533B"/>
        </w:tc>
      </w:tr>
      <w:tr w:rsidR="00E8119E" w:rsidRPr="00F03856" w14:paraId="63DD2A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863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4E3E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MoveSeatRqst_URC_DRIVER_seat_right_thigh_ext_Status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BF8EFC" w14:textId="77777777" w:rsidR="00E5533B" w:rsidRDefault="00E5533B"/>
        </w:tc>
      </w:tr>
      <w:tr w:rsidR="00E8119E" w:rsidRPr="00F03856" w14:paraId="50EEEE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A1DE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ED48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MoveSeatRqstURC_DRIVER_seat_thoracic_pivot_Status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FA6B2F" w14:textId="77777777" w:rsidR="00E5533B" w:rsidRDefault="00E5533B"/>
        </w:tc>
      </w:tr>
      <w:tr w:rsidR="00E8119E" w:rsidRPr="00F03856" w14:paraId="5E8550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3F70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C3F3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5C3C62" w14:textId="77777777" w:rsidR="00E5533B" w:rsidRDefault="00E5533B"/>
        </w:tc>
      </w:tr>
      <w:tr w:rsidR="00E8119E" w:rsidRPr="00F03856" w14:paraId="25D57A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54A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ED85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PASS_seat_vertical_Status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1990D1" w14:textId="77777777" w:rsidR="00E5533B" w:rsidRDefault="00E5533B"/>
        </w:tc>
      </w:tr>
      <w:tr w:rsidR="00E8119E" w:rsidRPr="00F03856" w14:paraId="323BE8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C902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6165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PASS_seat_tilt_Status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8472FB" w14:textId="77777777" w:rsidR="00E5533B" w:rsidRDefault="00E5533B"/>
        </w:tc>
      </w:tr>
      <w:tr w:rsidR="00E8119E" w:rsidRPr="00F03856" w14:paraId="05548F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53E7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F505A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PASS_seat_recliner_Status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E6A4FF" w14:textId="77777777" w:rsidR="00E5533B" w:rsidRDefault="00E5533B"/>
        </w:tc>
      </w:tr>
      <w:tr w:rsidR="00E8119E" w:rsidRPr="00F03856" w14:paraId="04F01C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11D2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B9F1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MoveSeatRqst_URC-1R PASS-seat_2way_lumbar_Status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6A0935" w14:textId="77777777" w:rsidR="00E5533B" w:rsidRDefault="00E5533B"/>
        </w:tc>
      </w:tr>
      <w:tr w:rsidR="00E8119E" w:rsidRPr="00F03856" w14:paraId="01DBCD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94A4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6A0C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PASS_eat_headrest_horizontal_Status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7E2EF3" w14:textId="77777777" w:rsidR="00E5533B" w:rsidRDefault="00E5533B"/>
        </w:tc>
      </w:tr>
      <w:tr w:rsidR="00E8119E" w:rsidRPr="00F03856" w14:paraId="78CE01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16F2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C135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PASS_seat_headrest_vertical_Status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212D27" w14:textId="77777777" w:rsidR="00E5533B" w:rsidRDefault="00E5533B"/>
        </w:tc>
      </w:tr>
      <w:tr w:rsidR="00E8119E" w:rsidRPr="00F03856" w14:paraId="34EF9F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ACE9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A4A8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PASS_seat_left_thigh_ext_Status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D0378B" w14:textId="77777777" w:rsidR="00E5533B" w:rsidRDefault="00E5533B"/>
        </w:tc>
      </w:tr>
      <w:tr w:rsidR="00E8119E" w:rsidRPr="00F03856" w14:paraId="256CBD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92B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C6BE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PASS-seat_right_thigh_ext_Status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7E1EB3" w14:textId="77777777" w:rsidR="00E5533B" w:rsidRDefault="00E5533B"/>
        </w:tc>
      </w:tr>
      <w:tr w:rsidR="00E8119E" w:rsidRPr="00F03856" w14:paraId="4A7D0F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B756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7B3C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PASS_eat_thoracic_pivot_Status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CD27D0" w14:textId="77777777" w:rsidR="00E5533B" w:rsidRDefault="00E5533B"/>
        </w:tc>
      </w:tr>
      <w:tr w:rsidR="00E8119E" w:rsidRPr="00F03856" w14:paraId="3F0D93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BD4A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DB5B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PASS_seat_calf_raise_Status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45DBCA" w14:textId="77777777" w:rsidR="00E5533B" w:rsidRDefault="00E5533B"/>
        </w:tc>
      </w:tr>
      <w:tr w:rsidR="00E8119E" w:rsidRPr="00F03856" w14:paraId="0BAA74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9A0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FAEDE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LH-seat_horizontal_Status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84B1EB" w14:textId="77777777" w:rsidR="00E5533B" w:rsidRDefault="00E5533B"/>
        </w:tc>
      </w:tr>
      <w:tr w:rsidR="00E8119E" w:rsidRPr="00F03856" w14:paraId="6F302C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E485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3AE45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MoveSeatRqst_URC-2R LH_seat_recliner_Status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578FB0" w14:textId="77777777" w:rsidR="00E5533B" w:rsidRDefault="00E5533B"/>
        </w:tc>
      </w:tr>
      <w:tr w:rsidR="00E8119E" w:rsidRPr="00F03856" w14:paraId="61F42F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357FD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760A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LH,seat_calf_raise_Status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6DC38F" w14:textId="77777777" w:rsidR="00E5533B" w:rsidRDefault="00E5533B"/>
        </w:tc>
      </w:tr>
      <w:tr w:rsidR="00E8119E" w:rsidRPr="00F03856" w14:paraId="4C040A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D1E0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8E82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MoveSeatRqst_URC-2R LH_seat_2way_lumbar_Status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43D30B" w14:textId="77777777" w:rsidR="00E5533B" w:rsidRDefault="00E5533B"/>
        </w:tc>
      </w:tr>
      <w:tr w:rsidR="00E8119E" w:rsidRPr="00F03856" w14:paraId="4675E7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05C2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149C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RH_seat_horizontal_Status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CF301F" w14:textId="77777777" w:rsidR="00E5533B" w:rsidRDefault="00E5533B"/>
        </w:tc>
      </w:tr>
      <w:tr w:rsidR="00E8119E" w:rsidRPr="00F03856" w14:paraId="34D5F4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2EF7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EB37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RH_seat_recliner_Status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CFB169" w14:textId="77777777" w:rsidR="00E5533B" w:rsidRDefault="00E5533B"/>
        </w:tc>
      </w:tr>
      <w:tr w:rsidR="00E8119E" w:rsidRPr="00F03856" w14:paraId="572A07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F71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72314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RH_seat_calf_raise_Status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D889C4" w14:textId="77777777" w:rsidR="00E5533B" w:rsidRDefault="00E5533B"/>
        </w:tc>
      </w:tr>
      <w:tr w:rsidR="00E8119E" w:rsidRPr="00F03856" w14:paraId="3A3C62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6B0D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F1D6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RH_seat_2way_lumbar_Status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CBF329" w14:textId="77777777" w:rsidR="00E5533B" w:rsidRDefault="00E5533B"/>
        </w:tc>
      </w:tr>
      <w:tr w:rsidR="00E8119E" w:rsidRPr="00F03856" w14:paraId="597306F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A75CC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9F970F" w14:textId="77777777" w:rsidR="00E8119E" w:rsidRPr="00F03856" w:rsidRDefault="00E8119E" w:rsidP="00747176">
            <w:pPr>
              <w:rPr>
                <w:rFonts w:eastAsiaTheme="minorHAnsi" w:cs="Arial"/>
                <w:color w:val="000000" w:themeColor="text1"/>
                <w:sz w:val="16"/>
                <w:szCs w:val="16"/>
              </w:rPr>
            </w:pPr>
          </w:p>
        </w:tc>
      </w:tr>
    </w:tbl>
    <w:p w14:paraId="2CDE4C5B" w14:textId="77777777" w:rsidR="00E8119E" w:rsidRDefault="00E8119E" w:rsidP="00E8119E">
      <w:pPr>
        <w:pStyle w:val="Caption"/>
        <w:rPr>
          <w:lang w:val="en-GB"/>
        </w:rPr>
      </w:pPr>
      <w:r w:rsidRPr="00702453">
        <w:t xml:space="preserve">Table: </w:t>
      </w:r>
      <w:r>
        <w:t xml:space="preserve">Encoding Details of </w:t>
      </w:r>
      <w:r w:rsidRPr="004521EB">
        <w:rPr>
          <w:lang w:val="en-GB"/>
        </w:rPr>
        <w:t>Seat_Movement_Status</w:t>
      </w:r>
    </w:p>
    <w:p w14:paraId="6723FBC0" w14:textId="77777777" w:rsidR="00495854" w:rsidRPr="00495854" w:rsidRDefault="00495854" w:rsidP="00495854">
      <w:pPr>
        <w:rPr>
          <w:lang w:val="en-GB"/>
        </w:rPr>
      </w:pPr>
    </w:p>
    <w:p w14:paraId="6A7DD38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Seat_Movement_Request</w:t>
      </w:r>
    </w:p>
    <w:p w14:paraId="7828FFFD" w14:textId="77777777" w:rsidR="00B442FD" w:rsidRDefault="00B442FD" w:rsidP="00B442FD">
      <w:pPr>
        <w:rPr>
          <w:rFonts w:cs="Arial"/>
        </w:rPr>
      </w:pPr>
    </w:p>
    <w:p w14:paraId="57F1893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4266"/>
        <w:gridCol w:w="1205"/>
      </w:tblGrid>
      <w:tr w:rsidR="00E8119E" w:rsidRPr="00F03856" w14:paraId="442E251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29EA0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031F3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D0C4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0FBF64" w14:textId="77777777" w:rsidR="00E8119E" w:rsidRPr="00F03856" w:rsidRDefault="00E8119E" w:rsidP="00747176">
            <w:pPr>
              <w:rPr>
                <w:rFonts w:eastAsiaTheme="minorHAnsi" w:cs="Arial"/>
                <w:color w:val="000000" w:themeColor="text1"/>
                <w:sz w:val="16"/>
                <w:szCs w:val="16"/>
              </w:rPr>
            </w:pPr>
          </w:p>
        </w:tc>
      </w:tr>
      <w:tr w:rsidR="00E8119E" w:rsidRPr="00F03856" w14:paraId="358FD0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519AF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B253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4AFB18" w14:textId="77777777" w:rsidR="00E8119E" w:rsidRPr="00F03856" w:rsidRDefault="00E8119E" w:rsidP="00747176">
            <w:pPr>
              <w:rPr>
                <w:rFonts w:eastAsiaTheme="minorHAnsi" w:cs="Arial"/>
                <w:color w:val="000000" w:themeColor="text1"/>
                <w:sz w:val="16"/>
                <w:szCs w:val="16"/>
              </w:rPr>
            </w:pPr>
          </w:p>
        </w:tc>
      </w:tr>
      <w:tr w:rsidR="00E8119E" w:rsidRPr="00F03856" w14:paraId="6657BE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E6AF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6A43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BC8570" w14:textId="77777777" w:rsidR="00E8119E" w:rsidRPr="00F03856" w:rsidRDefault="00E8119E" w:rsidP="00747176">
            <w:pPr>
              <w:rPr>
                <w:rFonts w:eastAsiaTheme="minorHAnsi" w:cs="Arial"/>
                <w:color w:val="000000" w:themeColor="text1"/>
                <w:sz w:val="16"/>
                <w:szCs w:val="16"/>
              </w:rPr>
            </w:pPr>
          </w:p>
        </w:tc>
      </w:tr>
      <w:tr w:rsidR="00E8119E" w:rsidRPr="00F03856" w14:paraId="2B3350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419A2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C2DF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1524D9" w14:textId="77777777" w:rsidR="00E8119E" w:rsidRPr="00F03856" w:rsidRDefault="00E8119E" w:rsidP="00747176">
            <w:pPr>
              <w:rPr>
                <w:rFonts w:eastAsiaTheme="minorHAnsi" w:cs="Arial"/>
                <w:color w:val="000000" w:themeColor="text1"/>
                <w:sz w:val="16"/>
                <w:szCs w:val="16"/>
              </w:rPr>
            </w:pPr>
          </w:p>
        </w:tc>
      </w:tr>
      <w:tr w:rsidR="00E8119E" w:rsidRPr="00F03856" w14:paraId="135A83D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A71CF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105DA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6E64CB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C19583B" w14:textId="77777777" w:rsidR="00E8119E" w:rsidRPr="001B386B" w:rsidRDefault="00E8119E" w:rsidP="00747176">
            <w:pPr>
              <w:rPr>
                <w:rFonts w:eastAsiaTheme="minorHAnsi" w:cs="Arial"/>
                <w:color w:val="000000" w:themeColor="text1"/>
                <w:sz w:val="4"/>
                <w:szCs w:val="4"/>
              </w:rPr>
            </w:pPr>
          </w:p>
        </w:tc>
      </w:tr>
      <w:tr w:rsidR="00E8119E" w:rsidRPr="00F03856" w14:paraId="510F06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7F74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AF51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MoveSeatRqst_URC,DRIVER,seat_horizontal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D69495" w14:textId="77777777" w:rsidR="00E5533B" w:rsidRDefault="00E5533B"/>
        </w:tc>
      </w:tr>
      <w:tr w:rsidR="00E8119E" w:rsidRPr="00F03856" w14:paraId="56C776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365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0D22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FEEC99" w14:textId="77777777" w:rsidR="00E5533B" w:rsidRDefault="00E5533B"/>
        </w:tc>
      </w:tr>
      <w:tr w:rsidR="00E8119E" w:rsidRPr="00F03856" w14:paraId="0E865A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B2E2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C653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MoveSeatRqst_URC_DRIVER_seat_tilt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7D49D6" w14:textId="77777777" w:rsidR="00E5533B" w:rsidRDefault="00E5533B"/>
        </w:tc>
      </w:tr>
      <w:tr w:rsidR="00E8119E" w:rsidRPr="00F03856" w14:paraId="3E8926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46FC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4183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MoveSeatRqst_URC_DRIVER_seat_recliner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541A7E" w14:textId="77777777" w:rsidR="00E5533B" w:rsidRDefault="00E5533B"/>
        </w:tc>
      </w:tr>
      <w:tr w:rsidR="00E8119E" w:rsidRPr="00F03856" w14:paraId="02F895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883E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D7E9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MoveSeatRqst-URC-DRIVER_seat_2way_lumbar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157363" w14:textId="77777777" w:rsidR="00E5533B" w:rsidRDefault="00E5533B"/>
        </w:tc>
      </w:tr>
      <w:tr w:rsidR="00E8119E" w:rsidRPr="00F03856" w14:paraId="5E8AA0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9E58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BDFD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MoveSeatRqst_URC_DRIVER_seat_headrest_horizontal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A4E8FA" w14:textId="77777777" w:rsidR="00E5533B" w:rsidRDefault="00E5533B"/>
        </w:tc>
      </w:tr>
      <w:tr w:rsidR="00E8119E" w:rsidRPr="00F03856" w14:paraId="23AE1B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5CF2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29BAA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MoveSeatRqst_URC,DRIVER,seat_headrest_vertical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E97EB2" w14:textId="77777777" w:rsidR="00E5533B" w:rsidRDefault="00E5533B"/>
        </w:tc>
      </w:tr>
      <w:tr w:rsidR="00E8119E" w:rsidRPr="00F03856" w14:paraId="7004FD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6A76B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5994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MoveSeatRqst_URC_DRIVER_seat_left_thigh_ext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9C8E1E" w14:textId="77777777" w:rsidR="00E5533B" w:rsidRDefault="00E5533B"/>
        </w:tc>
      </w:tr>
      <w:tr w:rsidR="00E8119E" w:rsidRPr="00F03856" w14:paraId="2118C5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960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41AC5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MoveSeatRqst_URC_DRIVER_seat_right_thigh_ext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7E65EC" w14:textId="77777777" w:rsidR="00E5533B" w:rsidRDefault="00E5533B"/>
        </w:tc>
      </w:tr>
      <w:tr w:rsidR="00E8119E" w:rsidRPr="00F03856" w14:paraId="094E8E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4C9E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649F1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MoveSeatRqstURC_DRIVER_seat_thoracic_pivot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391E5C" w14:textId="77777777" w:rsidR="00E5533B" w:rsidRDefault="00E5533B"/>
        </w:tc>
      </w:tr>
      <w:tr w:rsidR="00E8119E" w:rsidRPr="00F03856" w14:paraId="5F9893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F17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BC19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197B37" w14:textId="77777777" w:rsidR="00E5533B" w:rsidRDefault="00E5533B"/>
        </w:tc>
      </w:tr>
      <w:tr w:rsidR="00E8119E" w:rsidRPr="00F03856" w14:paraId="683444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64F0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632E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F9335C" w14:textId="77777777" w:rsidR="00E5533B" w:rsidRDefault="00E5533B"/>
        </w:tc>
      </w:tr>
      <w:tr w:rsidR="00E8119E" w:rsidRPr="00F03856" w14:paraId="196F0C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2904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A4C96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PASS_seat_tilt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CF72AD" w14:textId="77777777" w:rsidR="00E5533B" w:rsidRDefault="00E5533B"/>
        </w:tc>
      </w:tr>
      <w:tr w:rsidR="00E8119E" w:rsidRPr="00F03856" w14:paraId="2E5FBC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4D9F6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E9FF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PASS_seat_recliner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F4EE1D" w14:textId="77777777" w:rsidR="00E5533B" w:rsidRDefault="00E5533B"/>
        </w:tc>
      </w:tr>
      <w:tr w:rsidR="00E8119E" w:rsidRPr="00F03856" w14:paraId="01141F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BC5A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F1DF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MoveSeatRqst_URC-1R PASS-seat_2way_lumbar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17047E" w14:textId="77777777" w:rsidR="00E5533B" w:rsidRDefault="00E5533B"/>
        </w:tc>
      </w:tr>
      <w:tr w:rsidR="00E8119E" w:rsidRPr="00F03856" w14:paraId="338230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AA6B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7B64F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PASS_eat_headrest_horizontal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DE62D5" w14:textId="77777777" w:rsidR="00E5533B" w:rsidRDefault="00E5533B"/>
        </w:tc>
      </w:tr>
      <w:tr w:rsidR="00E8119E" w:rsidRPr="00F03856" w14:paraId="5E2AD2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9869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039D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PASS_seat_headrest_vertical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BEEA2E" w14:textId="77777777" w:rsidR="00E5533B" w:rsidRDefault="00E5533B"/>
        </w:tc>
      </w:tr>
      <w:tr w:rsidR="00E8119E" w:rsidRPr="00F03856" w14:paraId="4D3841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C774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D735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PASS_seat_left_thigh_ext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1D2599" w14:textId="77777777" w:rsidR="00E5533B" w:rsidRDefault="00E5533B"/>
        </w:tc>
      </w:tr>
      <w:tr w:rsidR="00E8119E" w:rsidRPr="00F03856" w14:paraId="69F712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0A8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964A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PASS-seat_right_thigh_ext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A1DF0E" w14:textId="77777777" w:rsidR="00E5533B" w:rsidRDefault="00E5533B"/>
        </w:tc>
      </w:tr>
      <w:tr w:rsidR="00E8119E" w:rsidRPr="00F03856" w14:paraId="290772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048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10193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PASS_eat_thoracic_pivot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A43810" w14:textId="77777777" w:rsidR="00E5533B" w:rsidRDefault="00E5533B"/>
        </w:tc>
      </w:tr>
      <w:tr w:rsidR="00E8119E" w:rsidRPr="00F03856" w14:paraId="4CEADF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C2D35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332A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MoveSeatRqst_URC_1R PASS_seat_calf_raise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E3957F" w14:textId="77777777" w:rsidR="00E5533B" w:rsidRDefault="00E5533B"/>
        </w:tc>
      </w:tr>
      <w:tr w:rsidR="00E8119E" w:rsidRPr="00F03856" w14:paraId="7A34B6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889F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6BFB1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LH-seat_horizontal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8CCA2A" w14:textId="77777777" w:rsidR="00E5533B" w:rsidRDefault="00E5533B"/>
        </w:tc>
      </w:tr>
      <w:tr w:rsidR="00E8119E" w:rsidRPr="00F03856" w14:paraId="212C9B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4B29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92E9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MoveSeatRqst_URC-2R LH_seat_recliner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0F974F" w14:textId="77777777" w:rsidR="00E5533B" w:rsidRDefault="00E5533B"/>
        </w:tc>
      </w:tr>
      <w:tr w:rsidR="00E8119E" w:rsidRPr="00F03856" w14:paraId="55D719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5923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A862B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LH,seat_calf_raise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DF3A93" w14:textId="77777777" w:rsidR="00E5533B" w:rsidRDefault="00E5533B"/>
        </w:tc>
      </w:tr>
      <w:tr w:rsidR="00E8119E" w:rsidRPr="00F03856" w14:paraId="49155C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B41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036C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MoveSeatRqst_URC-2R LH_seat_2way_lumbar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635735" w14:textId="77777777" w:rsidR="00E5533B" w:rsidRDefault="00E5533B"/>
        </w:tc>
      </w:tr>
      <w:tr w:rsidR="00E8119E" w:rsidRPr="00F03856" w14:paraId="11921A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1E95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E13E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15EF82" w14:textId="77777777" w:rsidR="00E5533B" w:rsidRDefault="00E5533B"/>
        </w:tc>
      </w:tr>
      <w:tr w:rsidR="00E8119E" w:rsidRPr="00F03856" w14:paraId="6172A2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20DC7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B72C5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RH_seat_recliner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2D7872" w14:textId="77777777" w:rsidR="00E5533B" w:rsidRDefault="00E5533B"/>
        </w:tc>
      </w:tr>
      <w:tr w:rsidR="00E8119E" w:rsidRPr="00F03856" w14:paraId="222C38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DCC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4C66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RH_seat_calf_raise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138042" w14:textId="77777777" w:rsidR="00E5533B" w:rsidRDefault="00E5533B"/>
        </w:tc>
      </w:tr>
      <w:tr w:rsidR="00E8119E" w:rsidRPr="00F03856" w14:paraId="375622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035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9C04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MoveSeatRqst_URC_2R RH_seat_2way_lumbar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6E7A49" w14:textId="77777777" w:rsidR="00E5533B" w:rsidRDefault="00E5533B"/>
        </w:tc>
      </w:tr>
      <w:tr w:rsidR="00E8119E" w:rsidRPr="00F03856" w14:paraId="6218194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6AFD0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790094" w14:textId="77777777" w:rsidR="00E8119E" w:rsidRPr="00F03856" w:rsidRDefault="00E8119E" w:rsidP="00747176">
            <w:pPr>
              <w:rPr>
                <w:rFonts w:eastAsiaTheme="minorHAnsi" w:cs="Arial"/>
                <w:color w:val="000000" w:themeColor="text1"/>
                <w:sz w:val="16"/>
                <w:szCs w:val="16"/>
              </w:rPr>
            </w:pPr>
          </w:p>
        </w:tc>
      </w:tr>
    </w:tbl>
    <w:p w14:paraId="518EF875" w14:textId="77777777" w:rsidR="00E8119E" w:rsidRDefault="00E8119E" w:rsidP="00E8119E">
      <w:pPr>
        <w:pStyle w:val="Caption"/>
        <w:rPr>
          <w:lang w:val="en-GB"/>
        </w:rPr>
      </w:pPr>
      <w:r w:rsidRPr="00702453">
        <w:t xml:space="preserve">Table: </w:t>
      </w:r>
      <w:r>
        <w:t xml:space="preserve">Encoding Details of </w:t>
      </w:r>
      <w:r w:rsidRPr="004521EB">
        <w:rPr>
          <w:lang w:val="en-GB"/>
        </w:rPr>
        <w:t>Seat_Movement_Request</w:t>
      </w:r>
    </w:p>
    <w:p w14:paraId="74DE92C4" w14:textId="77777777" w:rsidR="00495854" w:rsidRPr="00495854" w:rsidRDefault="00495854" w:rsidP="00495854">
      <w:pPr>
        <w:rPr>
          <w:lang w:val="en-GB"/>
        </w:rPr>
      </w:pPr>
    </w:p>
    <w:p w14:paraId="19B1697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SeatClimateSettings</w:t>
      </w:r>
    </w:p>
    <w:p w14:paraId="46286C53" w14:textId="77777777" w:rsidR="00B442FD" w:rsidRDefault="00B442FD" w:rsidP="00B442FD">
      <w:pPr>
        <w:rPr>
          <w:rFonts w:cs="Arial"/>
        </w:rPr>
      </w:pPr>
      <w:r>
        <w:rPr>
          <w:rFonts w:cs="Arial"/>
        </w:rPr>
        <w:t>"SeatHeating" signal identify seat climate as seat ventilation via "SeatVenting" and seat heat via "SeatHeating"</w:t>
      </w:r>
    </w:p>
    <w:p w14:paraId="17D0816C" w14:textId="77777777" w:rsidR="00B442FD" w:rsidRDefault="00B442FD" w:rsidP="00B442FD">
      <w:pPr>
        <w:rPr>
          <w:rFonts w:cs="Arial"/>
        </w:rPr>
      </w:pPr>
    </w:p>
    <w:p w14:paraId="3501DAD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D12B4B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350BF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5192D3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E7938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1497DC" w14:textId="77777777" w:rsidR="00E8119E" w:rsidRPr="00F03856" w:rsidRDefault="00E8119E" w:rsidP="00747176">
            <w:pPr>
              <w:rPr>
                <w:rFonts w:eastAsiaTheme="minorHAnsi" w:cs="Arial"/>
                <w:color w:val="000000" w:themeColor="text1"/>
                <w:sz w:val="16"/>
                <w:szCs w:val="16"/>
              </w:rPr>
            </w:pPr>
          </w:p>
        </w:tc>
      </w:tr>
      <w:tr w:rsidR="00E8119E" w:rsidRPr="00F03856" w14:paraId="6091DB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AB38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AF01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528FA" w14:textId="77777777" w:rsidR="00E8119E" w:rsidRPr="00F03856" w:rsidRDefault="00E8119E" w:rsidP="00747176">
            <w:pPr>
              <w:rPr>
                <w:rFonts w:eastAsiaTheme="minorHAnsi" w:cs="Arial"/>
                <w:color w:val="000000" w:themeColor="text1"/>
                <w:sz w:val="16"/>
                <w:szCs w:val="16"/>
              </w:rPr>
            </w:pPr>
          </w:p>
        </w:tc>
      </w:tr>
      <w:tr w:rsidR="00E8119E" w:rsidRPr="00F03856" w14:paraId="04365C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D378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3737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66F79F" w14:textId="77777777" w:rsidR="00E8119E" w:rsidRPr="00F03856" w:rsidRDefault="00E8119E" w:rsidP="00747176">
            <w:pPr>
              <w:rPr>
                <w:rFonts w:eastAsiaTheme="minorHAnsi" w:cs="Arial"/>
                <w:color w:val="000000" w:themeColor="text1"/>
                <w:sz w:val="16"/>
                <w:szCs w:val="16"/>
              </w:rPr>
            </w:pPr>
          </w:p>
        </w:tc>
      </w:tr>
      <w:tr w:rsidR="00E8119E" w:rsidRPr="00F03856" w14:paraId="19EE38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8E27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63C76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E525F6" w14:textId="77777777" w:rsidR="00E8119E" w:rsidRPr="00F03856" w:rsidRDefault="00E8119E" w:rsidP="00747176">
            <w:pPr>
              <w:rPr>
                <w:rFonts w:eastAsiaTheme="minorHAnsi" w:cs="Arial"/>
                <w:color w:val="000000" w:themeColor="text1"/>
                <w:sz w:val="16"/>
                <w:szCs w:val="16"/>
              </w:rPr>
            </w:pPr>
          </w:p>
        </w:tc>
      </w:tr>
      <w:tr w:rsidR="00E8119E" w:rsidRPr="00F03856" w14:paraId="2C95456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E7E6A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87FEB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D4383D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26263A" w14:textId="77777777" w:rsidR="00E8119E" w:rsidRPr="001B386B" w:rsidRDefault="00E8119E" w:rsidP="00747176">
            <w:pPr>
              <w:rPr>
                <w:rFonts w:eastAsiaTheme="minorHAnsi" w:cs="Arial"/>
                <w:color w:val="000000" w:themeColor="text1"/>
                <w:sz w:val="4"/>
                <w:szCs w:val="4"/>
              </w:rPr>
            </w:pPr>
          </w:p>
        </w:tc>
      </w:tr>
      <w:tr w:rsidR="00E8119E" w:rsidRPr="00F03856" w14:paraId="4B4FC7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9555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0ED53D"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178B82" w14:textId="77777777" w:rsidR="00E5533B" w:rsidRDefault="00E5533B"/>
        </w:tc>
      </w:tr>
      <w:tr w:rsidR="00E8119E" w:rsidRPr="00F03856" w14:paraId="2BAAFD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B5B6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3298F0"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21E716" w14:textId="77777777" w:rsidR="00E5533B" w:rsidRDefault="00E5533B"/>
        </w:tc>
      </w:tr>
      <w:tr w:rsidR="00E8119E" w:rsidRPr="00F03856" w14:paraId="6B82644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D76DE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9FF4E2" w14:textId="77777777" w:rsidR="00E8119E" w:rsidRPr="00F03856" w:rsidRDefault="00E8119E" w:rsidP="00747176">
            <w:pPr>
              <w:rPr>
                <w:rFonts w:eastAsiaTheme="minorHAnsi" w:cs="Arial"/>
                <w:color w:val="000000" w:themeColor="text1"/>
                <w:sz w:val="16"/>
                <w:szCs w:val="16"/>
              </w:rPr>
            </w:pPr>
          </w:p>
        </w:tc>
      </w:tr>
    </w:tbl>
    <w:p w14:paraId="044D0FDF" w14:textId="77777777" w:rsidR="00E8119E" w:rsidRDefault="00E8119E" w:rsidP="00E8119E">
      <w:pPr>
        <w:pStyle w:val="Caption"/>
        <w:rPr>
          <w:lang w:val="en-GB"/>
        </w:rPr>
      </w:pPr>
      <w:r w:rsidRPr="00702453">
        <w:t xml:space="preserve">Table: </w:t>
      </w:r>
      <w:r>
        <w:t xml:space="preserve">Encoding Details of </w:t>
      </w:r>
      <w:r w:rsidRPr="004521EB">
        <w:rPr>
          <w:lang w:val="en-GB"/>
        </w:rPr>
        <w:t>SeatClimateSettings</w:t>
      </w:r>
    </w:p>
    <w:p w14:paraId="1B66940A" w14:textId="77777777" w:rsidR="00495854" w:rsidRPr="00495854" w:rsidRDefault="00495854" w:rsidP="00495854">
      <w:pPr>
        <w:rPr>
          <w:lang w:val="en-GB"/>
        </w:rPr>
      </w:pPr>
    </w:p>
    <w:p w14:paraId="4949F5A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DriverAcceptanceClassification</w:t>
      </w:r>
    </w:p>
    <w:p w14:paraId="3563214D" w14:textId="77777777" w:rsidR="00B442FD" w:rsidRDefault="00B442FD" w:rsidP="00B442FD">
      <w:pPr>
        <w:rPr>
          <w:rFonts w:cs="Arial"/>
        </w:rPr>
      </w:pPr>
      <w:r>
        <w:rPr>
          <w:rFonts w:cs="Arial"/>
        </w:rPr>
        <w:t>DriverAcceptanceClassification” signal for the 1R to Check on the URC user Connection Classification as temporary or permanent</w:t>
      </w:r>
    </w:p>
    <w:p w14:paraId="370161F0" w14:textId="77777777" w:rsidR="00B442FD" w:rsidRDefault="00B442FD" w:rsidP="00B442FD">
      <w:pPr>
        <w:rPr>
          <w:rFonts w:cs="Arial"/>
        </w:rPr>
      </w:pPr>
    </w:p>
    <w:p w14:paraId="4B16FB4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BE5BEF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B3548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BF52B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D4A70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19412A" w14:textId="77777777" w:rsidR="00E8119E" w:rsidRPr="00F03856" w:rsidRDefault="00E8119E" w:rsidP="00747176">
            <w:pPr>
              <w:rPr>
                <w:rFonts w:eastAsiaTheme="minorHAnsi" w:cs="Arial"/>
                <w:color w:val="000000" w:themeColor="text1"/>
                <w:sz w:val="16"/>
                <w:szCs w:val="16"/>
              </w:rPr>
            </w:pPr>
          </w:p>
        </w:tc>
      </w:tr>
      <w:tr w:rsidR="00E8119E" w:rsidRPr="00F03856" w14:paraId="393C7E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DB502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A008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636593" w14:textId="77777777" w:rsidR="00E8119E" w:rsidRPr="00F03856" w:rsidRDefault="00E8119E" w:rsidP="00747176">
            <w:pPr>
              <w:rPr>
                <w:rFonts w:eastAsiaTheme="minorHAnsi" w:cs="Arial"/>
                <w:color w:val="000000" w:themeColor="text1"/>
                <w:sz w:val="16"/>
                <w:szCs w:val="16"/>
              </w:rPr>
            </w:pPr>
          </w:p>
        </w:tc>
      </w:tr>
      <w:tr w:rsidR="00E8119E" w:rsidRPr="00F03856" w14:paraId="27C23A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208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8CC6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9C71AF" w14:textId="77777777" w:rsidR="00E8119E" w:rsidRPr="00F03856" w:rsidRDefault="00E8119E" w:rsidP="00747176">
            <w:pPr>
              <w:rPr>
                <w:rFonts w:eastAsiaTheme="minorHAnsi" w:cs="Arial"/>
                <w:color w:val="000000" w:themeColor="text1"/>
                <w:sz w:val="16"/>
                <w:szCs w:val="16"/>
              </w:rPr>
            </w:pPr>
          </w:p>
        </w:tc>
      </w:tr>
      <w:tr w:rsidR="00E8119E" w:rsidRPr="00F03856" w14:paraId="00438D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5626A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15DB9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96F50A" w14:textId="77777777" w:rsidR="00E8119E" w:rsidRPr="00F03856" w:rsidRDefault="00E8119E" w:rsidP="00747176">
            <w:pPr>
              <w:rPr>
                <w:rFonts w:eastAsiaTheme="minorHAnsi" w:cs="Arial"/>
                <w:color w:val="000000" w:themeColor="text1"/>
                <w:sz w:val="16"/>
                <w:szCs w:val="16"/>
              </w:rPr>
            </w:pPr>
          </w:p>
        </w:tc>
      </w:tr>
      <w:tr w:rsidR="00E8119E" w:rsidRPr="00F03856" w14:paraId="32DE822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89CE4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BB68D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7B1C94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A84C74C" w14:textId="77777777" w:rsidR="00E8119E" w:rsidRPr="001B386B" w:rsidRDefault="00E8119E" w:rsidP="00747176">
            <w:pPr>
              <w:rPr>
                <w:rFonts w:eastAsiaTheme="minorHAnsi" w:cs="Arial"/>
                <w:color w:val="000000" w:themeColor="text1"/>
                <w:sz w:val="4"/>
                <w:szCs w:val="4"/>
              </w:rPr>
            </w:pPr>
          </w:p>
        </w:tc>
      </w:tr>
      <w:tr w:rsidR="00E8119E" w:rsidRPr="00F03856" w14:paraId="74DE6CD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34005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FCD759" w14:textId="77777777" w:rsidR="00E8119E" w:rsidRPr="00F03856" w:rsidRDefault="00E8119E" w:rsidP="00747176">
            <w:pPr>
              <w:rPr>
                <w:rFonts w:eastAsiaTheme="minorHAnsi" w:cs="Arial"/>
                <w:color w:val="000000" w:themeColor="text1"/>
                <w:sz w:val="16"/>
                <w:szCs w:val="16"/>
              </w:rPr>
            </w:pPr>
          </w:p>
        </w:tc>
      </w:tr>
    </w:tbl>
    <w:p w14:paraId="14014E98"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DriverAcceptanceClassification</w:t>
      </w:r>
    </w:p>
    <w:p w14:paraId="1130C768" w14:textId="77777777" w:rsidR="00495854" w:rsidRPr="00495854" w:rsidRDefault="00495854" w:rsidP="00495854">
      <w:pPr>
        <w:rPr>
          <w:lang w:val="en-GB"/>
        </w:rPr>
      </w:pPr>
    </w:p>
    <w:p w14:paraId="175E9E6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DIGITAL_SHADE</w:t>
      </w:r>
    </w:p>
    <w:p w14:paraId="23EE8831" w14:textId="77777777" w:rsidR="00B442FD" w:rsidRDefault="00B442FD" w:rsidP="00B442FD">
      <w:pPr>
        <w:rPr>
          <w:rFonts w:cs="Arial"/>
        </w:rPr>
      </w:pPr>
    </w:p>
    <w:p w14:paraId="10EB85F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CB6E57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7DFC4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A43796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94F67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C0778B" w14:textId="77777777" w:rsidR="00E8119E" w:rsidRPr="00F03856" w:rsidRDefault="00E8119E" w:rsidP="00747176">
            <w:pPr>
              <w:rPr>
                <w:rFonts w:eastAsiaTheme="minorHAnsi" w:cs="Arial"/>
                <w:color w:val="000000" w:themeColor="text1"/>
                <w:sz w:val="16"/>
                <w:szCs w:val="16"/>
              </w:rPr>
            </w:pPr>
          </w:p>
        </w:tc>
      </w:tr>
      <w:tr w:rsidR="00E8119E" w:rsidRPr="00F03856" w14:paraId="569EA8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8CE0A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92BD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CAFBD" w14:textId="77777777" w:rsidR="00E8119E" w:rsidRPr="00F03856" w:rsidRDefault="00E8119E" w:rsidP="00747176">
            <w:pPr>
              <w:rPr>
                <w:rFonts w:eastAsiaTheme="minorHAnsi" w:cs="Arial"/>
                <w:color w:val="000000" w:themeColor="text1"/>
                <w:sz w:val="16"/>
                <w:szCs w:val="16"/>
              </w:rPr>
            </w:pPr>
          </w:p>
        </w:tc>
      </w:tr>
      <w:tr w:rsidR="00E8119E" w:rsidRPr="00F03856" w14:paraId="07FB66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B8A7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BCA9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3BB75" w14:textId="77777777" w:rsidR="00E8119E" w:rsidRPr="00F03856" w:rsidRDefault="00E8119E" w:rsidP="00747176">
            <w:pPr>
              <w:rPr>
                <w:rFonts w:eastAsiaTheme="minorHAnsi" w:cs="Arial"/>
                <w:color w:val="000000" w:themeColor="text1"/>
                <w:sz w:val="16"/>
                <w:szCs w:val="16"/>
              </w:rPr>
            </w:pPr>
          </w:p>
        </w:tc>
      </w:tr>
      <w:tr w:rsidR="00E8119E" w:rsidRPr="00F03856" w14:paraId="01F0A1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5CB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CA6C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B7742B" w14:textId="77777777" w:rsidR="00E8119E" w:rsidRPr="00F03856" w:rsidRDefault="00E8119E" w:rsidP="00747176">
            <w:pPr>
              <w:rPr>
                <w:rFonts w:eastAsiaTheme="minorHAnsi" w:cs="Arial"/>
                <w:color w:val="000000" w:themeColor="text1"/>
                <w:sz w:val="16"/>
                <w:szCs w:val="16"/>
              </w:rPr>
            </w:pPr>
          </w:p>
        </w:tc>
      </w:tr>
      <w:tr w:rsidR="00E8119E" w:rsidRPr="00F03856" w14:paraId="25F29AE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76BCF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13C312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D3601A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E9DDE7" w14:textId="77777777" w:rsidR="00E8119E" w:rsidRPr="001B386B" w:rsidRDefault="00E8119E" w:rsidP="00747176">
            <w:pPr>
              <w:rPr>
                <w:rFonts w:eastAsiaTheme="minorHAnsi" w:cs="Arial"/>
                <w:color w:val="000000" w:themeColor="text1"/>
                <w:sz w:val="4"/>
                <w:szCs w:val="4"/>
              </w:rPr>
            </w:pPr>
          </w:p>
        </w:tc>
      </w:tr>
      <w:tr w:rsidR="00E8119E" w:rsidRPr="00F03856" w14:paraId="5D08E1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E05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943C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DE58FE" w14:textId="77777777" w:rsidR="00E5533B" w:rsidRDefault="00E5533B"/>
        </w:tc>
      </w:tr>
      <w:tr w:rsidR="00E8119E" w:rsidRPr="00F03856" w14:paraId="172B35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CBC4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46D7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B60D5B" w14:textId="77777777" w:rsidR="00E5533B" w:rsidRDefault="00E5533B"/>
        </w:tc>
      </w:tr>
      <w:tr w:rsidR="00E8119E" w:rsidRPr="00F03856" w14:paraId="40B2F92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BF8A3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26AC76" w14:textId="77777777" w:rsidR="00E8119E" w:rsidRPr="00F03856" w:rsidRDefault="00E8119E" w:rsidP="00747176">
            <w:pPr>
              <w:rPr>
                <w:rFonts w:eastAsiaTheme="minorHAnsi" w:cs="Arial"/>
                <w:color w:val="000000" w:themeColor="text1"/>
                <w:sz w:val="16"/>
                <w:szCs w:val="16"/>
              </w:rPr>
            </w:pPr>
          </w:p>
        </w:tc>
      </w:tr>
    </w:tbl>
    <w:p w14:paraId="2D0DB958" w14:textId="77777777" w:rsidR="00E8119E" w:rsidRDefault="00E8119E" w:rsidP="00E8119E">
      <w:pPr>
        <w:pStyle w:val="Caption"/>
        <w:rPr>
          <w:lang w:val="en-GB"/>
        </w:rPr>
      </w:pPr>
      <w:r w:rsidRPr="00702453">
        <w:t xml:space="preserve">Table: </w:t>
      </w:r>
      <w:r>
        <w:t xml:space="preserve">Encoding Details of </w:t>
      </w:r>
      <w:r w:rsidRPr="004521EB">
        <w:rPr>
          <w:lang w:val="en-GB"/>
        </w:rPr>
        <w:t>DIGITAL_SHADE</w:t>
      </w:r>
    </w:p>
    <w:p w14:paraId="028C2CD4" w14:textId="77777777" w:rsidR="00495854" w:rsidRPr="00495854" w:rsidRDefault="00495854" w:rsidP="00495854">
      <w:pPr>
        <w:rPr>
          <w:lang w:val="en-GB"/>
        </w:rPr>
      </w:pPr>
    </w:p>
    <w:p w14:paraId="56A07BE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ZONE_SEAT_AUDIO_LOCKOUT_STATUS</w:t>
      </w:r>
    </w:p>
    <w:p w14:paraId="65BE6AA4" w14:textId="77777777" w:rsidR="00B442FD" w:rsidRDefault="00B442FD" w:rsidP="00B442FD">
      <w:pPr>
        <w:rPr>
          <w:rFonts w:cs="Arial"/>
        </w:rPr>
      </w:pPr>
    </w:p>
    <w:p w14:paraId="550E13F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BEB96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216E6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596618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2863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35E1F" w14:textId="77777777" w:rsidR="00E8119E" w:rsidRPr="00F03856" w:rsidRDefault="00E8119E" w:rsidP="00747176">
            <w:pPr>
              <w:rPr>
                <w:rFonts w:eastAsiaTheme="minorHAnsi" w:cs="Arial"/>
                <w:color w:val="000000" w:themeColor="text1"/>
                <w:sz w:val="16"/>
                <w:szCs w:val="16"/>
              </w:rPr>
            </w:pPr>
          </w:p>
        </w:tc>
      </w:tr>
      <w:tr w:rsidR="00E8119E" w:rsidRPr="00F03856" w14:paraId="0A832C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BA5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5E38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67FD7" w14:textId="77777777" w:rsidR="00E8119E" w:rsidRPr="00F03856" w:rsidRDefault="00E8119E" w:rsidP="00747176">
            <w:pPr>
              <w:rPr>
                <w:rFonts w:eastAsiaTheme="minorHAnsi" w:cs="Arial"/>
                <w:color w:val="000000" w:themeColor="text1"/>
                <w:sz w:val="16"/>
                <w:szCs w:val="16"/>
              </w:rPr>
            </w:pPr>
          </w:p>
        </w:tc>
      </w:tr>
      <w:tr w:rsidR="00E8119E" w:rsidRPr="00F03856" w14:paraId="4CBF26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48687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DC37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484D03" w14:textId="77777777" w:rsidR="00E8119E" w:rsidRPr="00F03856" w:rsidRDefault="00E8119E" w:rsidP="00747176">
            <w:pPr>
              <w:rPr>
                <w:rFonts w:eastAsiaTheme="minorHAnsi" w:cs="Arial"/>
                <w:color w:val="000000" w:themeColor="text1"/>
                <w:sz w:val="16"/>
                <w:szCs w:val="16"/>
              </w:rPr>
            </w:pPr>
          </w:p>
        </w:tc>
      </w:tr>
      <w:tr w:rsidR="00E8119E" w:rsidRPr="00F03856" w14:paraId="03A205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1A2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0F82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FF851A" w14:textId="77777777" w:rsidR="00E8119E" w:rsidRPr="00F03856" w:rsidRDefault="00E8119E" w:rsidP="00747176">
            <w:pPr>
              <w:rPr>
                <w:rFonts w:eastAsiaTheme="minorHAnsi" w:cs="Arial"/>
                <w:color w:val="000000" w:themeColor="text1"/>
                <w:sz w:val="16"/>
                <w:szCs w:val="16"/>
              </w:rPr>
            </w:pPr>
          </w:p>
        </w:tc>
      </w:tr>
      <w:tr w:rsidR="00E8119E" w:rsidRPr="00F03856" w14:paraId="65FF245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C8042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954BC6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2CC08F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881C8BF" w14:textId="77777777" w:rsidR="00E8119E" w:rsidRPr="001B386B" w:rsidRDefault="00E8119E" w:rsidP="00747176">
            <w:pPr>
              <w:rPr>
                <w:rFonts w:eastAsiaTheme="minorHAnsi" w:cs="Arial"/>
                <w:color w:val="000000" w:themeColor="text1"/>
                <w:sz w:val="4"/>
                <w:szCs w:val="4"/>
              </w:rPr>
            </w:pPr>
          </w:p>
        </w:tc>
      </w:tr>
      <w:tr w:rsidR="00E8119E" w:rsidRPr="00F03856" w14:paraId="56A01A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233A5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80D4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715A40" w14:textId="77777777" w:rsidR="00E5533B" w:rsidRDefault="00E5533B"/>
        </w:tc>
      </w:tr>
      <w:tr w:rsidR="00E8119E" w:rsidRPr="00F03856" w14:paraId="69EF4D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749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45ED6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B12BF0" w14:textId="77777777" w:rsidR="00E5533B" w:rsidRDefault="00E5533B"/>
        </w:tc>
      </w:tr>
      <w:tr w:rsidR="00E8119E" w:rsidRPr="00F03856" w14:paraId="2D6C260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7989F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E93E1" w14:textId="77777777" w:rsidR="00E8119E" w:rsidRPr="00F03856" w:rsidRDefault="00E8119E" w:rsidP="00747176">
            <w:pPr>
              <w:rPr>
                <w:rFonts w:eastAsiaTheme="minorHAnsi" w:cs="Arial"/>
                <w:color w:val="000000" w:themeColor="text1"/>
                <w:sz w:val="16"/>
                <w:szCs w:val="16"/>
              </w:rPr>
            </w:pPr>
          </w:p>
        </w:tc>
      </w:tr>
    </w:tbl>
    <w:p w14:paraId="28FCE917" w14:textId="77777777" w:rsidR="00E8119E" w:rsidRDefault="00E8119E" w:rsidP="00E8119E">
      <w:pPr>
        <w:pStyle w:val="Caption"/>
        <w:rPr>
          <w:lang w:val="en-GB"/>
        </w:rPr>
      </w:pPr>
      <w:r w:rsidRPr="00702453">
        <w:t xml:space="preserve">Table: </w:t>
      </w:r>
      <w:r>
        <w:t xml:space="preserve">Encoding Details of </w:t>
      </w:r>
      <w:r w:rsidRPr="004521EB">
        <w:rPr>
          <w:lang w:val="en-GB"/>
        </w:rPr>
        <w:t>ZONE_SEAT_AUDIO_LOCKOUT_STATUS</w:t>
      </w:r>
    </w:p>
    <w:p w14:paraId="0986D074" w14:textId="77777777" w:rsidR="00495854" w:rsidRPr="00495854" w:rsidRDefault="00495854" w:rsidP="00495854">
      <w:pPr>
        <w:rPr>
          <w:lang w:val="en-GB"/>
        </w:rPr>
      </w:pPr>
    </w:p>
    <w:p w14:paraId="13F7B55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InteriorLightRequest</w:t>
      </w:r>
    </w:p>
    <w:p w14:paraId="20F514EA" w14:textId="77777777" w:rsidR="00B442FD" w:rsidRDefault="00B442FD" w:rsidP="00B442FD">
      <w:pPr>
        <w:rPr>
          <w:rFonts w:cs="Arial"/>
        </w:rPr>
      </w:pPr>
      <w:r>
        <w:rPr>
          <w:rFonts w:cs="Arial"/>
        </w:rPr>
        <w:t xml:space="preserve">"InteriorLightCommand" signal selects sub-signals; "LightScheme","LightColor","LightIntensity","LightCommand","LightType" </w:t>
      </w:r>
    </w:p>
    <w:p w14:paraId="753018F7" w14:textId="77777777" w:rsidR="00B442FD" w:rsidRDefault="00B442FD" w:rsidP="00B442FD">
      <w:pPr>
        <w:rPr>
          <w:rFonts w:cs="Arial"/>
        </w:rPr>
      </w:pPr>
    </w:p>
    <w:p w14:paraId="513AB24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FEB6D1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D5C25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8CF25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3B08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0FFA0" w14:textId="77777777" w:rsidR="00E8119E" w:rsidRPr="00F03856" w:rsidRDefault="00E8119E" w:rsidP="00747176">
            <w:pPr>
              <w:rPr>
                <w:rFonts w:eastAsiaTheme="minorHAnsi" w:cs="Arial"/>
                <w:color w:val="000000" w:themeColor="text1"/>
                <w:sz w:val="16"/>
                <w:szCs w:val="16"/>
              </w:rPr>
            </w:pPr>
          </w:p>
        </w:tc>
      </w:tr>
      <w:tr w:rsidR="00E8119E" w:rsidRPr="00F03856" w14:paraId="13E1A2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4447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83B6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F32BBC" w14:textId="77777777" w:rsidR="00E8119E" w:rsidRPr="00F03856" w:rsidRDefault="00E8119E" w:rsidP="00747176">
            <w:pPr>
              <w:rPr>
                <w:rFonts w:eastAsiaTheme="minorHAnsi" w:cs="Arial"/>
                <w:color w:val="000000" w:themeColor="text1"/>
                <w:sz w:val="16"/>
                <w:szCs w:val="16"/>
              </w:rPr>
            </w:pPr>
          </w:p>
        </w:tc>
      </w:tr>
      <w:tr w:rsidR="00E8119E" w:rsidRPr="00F03856" w14:paraId="3ADFC3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465E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6692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02D630" w14:textId="77777777" w:rsidR="00E8119E" w:rsidRPr="00F03856" w:rsidRDefault="00E8119E" w:rsidP="00747176">
            <w:pPr>
              <w:rPr>
                <w:rFonts w:eastAsiaTheme="minorHAnsi" w:cs="Arial"/>
                <w:color w:val="000000" w:themeColor="text1"/>
                <w:sz w:val="16"/>
                <w:szCs w:val="16"/>
              </w:rPr>
            </w:pPr>
          </w:p>
        </w:tc>
      </w:tr>
      <w:tr w:rsidR="00E8119E" w:rsidRPr="00F03856" w14:paraId="23C0BC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5664A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6153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C3E1F9" w14:textId="77777777" w:rsidR="00E8119E" w:rsidRPr="00F03856" w:rsidRDefault="00E8119E" w:rsidP="00747176">
            <w:pPr>
              <w:rPr>
                <w:rFonts w:eastAsiaTheme="minorHAnsi" w:cs="Arial"/>
                <w:color w:val="000000" w:themeColor="text1"/>
                <w:sz w:val="16"/>
                <w:szCs w:val="16"/>
              </w:rPr>
            </w:pPr>
          </w:p>
        </w:tc>
      </w:tr>
      <w:tr w:rsidR="00E8119E" w:rsidRPr="00F03856" w14:paraId="265EAAC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0CCA2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9B313F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6123C4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4A0580C" w14:textId="77777777" w:rsidR="00E8119E" w:rsidRPr="001B386B" w:rsidRDefault="00E8119E" w:rsidP="00747176">
            <w:pPr>
              <w:rPr>
                <w:rFonts w:eastAsiaTheme="minorHAnsi" w:cs="Arial"/>
                <w:color w:val="000000" w:themeColor="text1"/>
                <w:sz w:val="4"/>
                <w:szCs w:val="4"/>
              </w:rPr>
            </w:pPr>
          </w:p>
        </w:tc>
      </w:tr>
      <w:tr w:rsidR="00E8119E" w:rsidRPr="00F03856" w14:paraId="06A751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AC6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2CE7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LightScheme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BBCCA8" w14:textId="77777777" w:rsidR="00E5533B" w:rsidRDefault="00E5533B"/>
        </w:tc>
      </w:tr>
      <w:tr w:rsidR="00E8119E" w:rsidRPr="00F03856" w14:paraId="120568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E7C6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B9E5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LightColor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94C990" w14:textId="77777777" w:rsidR="00E5533B" w:rsidRDefault="00E5533B"/>
        </w:tc>
      </w:tr>
      <w:tr w:rsidR="00E8119E" w:rsidRPr="00F03856" w14:paraId="0F2CD1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8FE2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FD42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LightIntensity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F46753" w14:textId="77777777" w:rsidR="00E5533B" w:rsidRDefault="00E5533B"/>
        </w:tc>
      </w:tr>
      <w:tr w:rsidR="00E8119E" w:rsidRPr="00F03856" w14:paraId="748BD7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80B3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8241F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LightCommand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2A7309" w14:textId="77777777" w:rsidR="00E5533B" w:rsidRDefault="00E5533B"/>
        </w:tc>
      </w:tr>
      <w:tr w:rsidR="00E8119E" w:rsidRPr="00F03856" w14:paraId="0D79E16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E810D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D9FADD" w14:textId="77777777" w:rsidR="00E8119E" w:rsidRPr="00F03856" w:rsidRDefault="00E8119E" w:rsidP="00747176">
            <w:pPr>
              <w:rPr>
                <w:rFonts w:eastAsiaTheme="minorHAnsi" w:cs="Arial"/>
                <w:color w:val="000000" w:themeColor="text1"/>
                <w:sz w:val="16"/>
                <w:szCs w:val="16"/>
              </w:rPr>
            </w:pPr>
          </w:p>
        </w:tc>
      </w:tr>
    </w:tbl>
    <w:p w14:paraId="17C9F714" w14:textId="77777777" w:rsidR="00E8119E" w:rsidRDefault="00E8119E" w:rsidP="00E8119E">
      <w:pPr>
        <w:pStyle w:val="Caption"/>
        <w:rPr>
          <w:lang w:val="en-GB"/>
        </w:rPr>
      </w:pPr>
      <w:r w:rsidRPr="00702453">
        <w:t xml:space="preserve">Table: </w:t>
      </w:r>
      <w:r>
        <w:t xml:space="preserve">Encoding Details of </w:t>
      </w:r>
      <w:r w:rsidRPr="004521EB">
        <w:rPr>
          <w:lang w:val="en-GB"/>
        </w:rPr>
        <w:t>InteriorLightRequest</w:t>
      </w:r>
    </w:p>
    <w:p w14:paraId="3A1883FF" w14:textId="77777777" w:rsidR="00495854" w:rsidRPr="00495854" w:rsidRDefault="00495854" w:rsidP="00495854">
      <w:pPr>
        <w:rPr>
          <w:lang w:val="en-GB"/>
        </w:rPr>
      </w:pPr>
    </w:p>
    <w:p w14:paraId="598C9D4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FRClimateButtonStatus</w:t>
      </w:r>
    </w:p>
    <w:p w14:paraId="027AD696" w14:textId="77777777" w:rsidR="00B442FD" w:rsidRDefault="00B442FD" w:rsidP="00B442FD">
      <w:pPr>
        <w:rPr>
          <w:rFonts w:cs="Arial"/>
        </w:rPr>
      </w:pPr>
    </w:p>
    <w:p w14:paraId="3D86DC8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1E5B50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C73568" w14:textId="77777777" w:rsidR="00E8119E" w:rsidRPr="00F03856" w:rsidRDefault="00E8119E" w:rsidP="00747176">
            <w:pPr>
              <w:rPr>
                <w:rFonts w:cs="Arial"/>
                <w:b/>
                <w:bCs/>
                <w:sz w:val="16"/>
                <w:szCs w:val="16"/>
                <w:lang w:val="en-GB"/>
              </w:rPr>
            </w:pPr>
            <w:r w:rsidRPr="00F03856">
              <w:rPr>
                <w:rFonts w:cs="Arial"/>
                <w:b/>
                <w:bCs/>
                <w:sz w:val="16"/>
                <w:szCs w:val="16"/>
                <w:lang w:val="en-GB"/>
              </w:rPr>
              <w:lastRenderedPageBreak/>
              <w:t>Value</w:t>
            </w:r>
          </w:p>
          <w:p w14:paraId="6A58CC1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9B861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52A54" w14:textId="77777777" w:rsidR="00E8119E" w:rsidRPr="00F03856" w:rsidRDefault="00E8119E" w:rsidP="00747176">
            <w:pPr>
              <w:rPr>
                <w:rFonts w:eastAsiaTheme="minorHAnsi" w:cs="Arial"/>
                <w:color w:val="000000" w:themeColor="text1"/>
                <w:sz w:val="16"/>
                <w:szCs w:val="16"/>
              </w:rPr>
            </w:pPr>
          </w:p>
        </w:tc>
      </w:tr>
      <w:tr w:rsidR="00E8119E" w:rsidRPr="00F03856" w14:paraId="571EB1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5F9A1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A6A9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BD16C1" w14:textId="77777777" w:rsidR="00E8119E" w:rsidRPr="00F03856" w:rsidRDefault="00E8119E" w:rsidP="00747176">
            <w:pPr>
              <w:rPr>
                <w:rFonts w:eastAsiaTheme="minorHAnsi" w:cs="Arial"/>
                <w:color w:val="000000" w:themeColor="text1"/>
                <w:sz w:val="16"/>
                <w:szCs w:val="16"/>
              </w:rPr>
            </w:pPr>
          </w:p>
        </w:tc>
      </w:tr>
      <w:tr w:rsidR="00E8119E" w:rsidRPr="00F03856" w14:paraId="7A164B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7EB9C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A9B8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270C79" w14:textId="77777777" w:rsidR="00E8119E" w:rsidRPr="00F03856" w:rsidRDefault="00E8119E" w:rsidP="00747176">
            <w:pPr>
              <w:rPr>
                <w:rFonts w:eastAsiaTheme="minorHAnsi" w:cs="Arial"/>
                <w:color w:val="000000" w:themeColor="text1"/>
                <w:sz w:val="16"/>
                <w:szCs w:val="16"/>
              </w:rPr>
            </w:pPr>
          </w:p>
        </w:tc>
      </w:tr>
      <w:tr w:rsidR="00E8119E" w:rsidRPr="00F03856" w14:paraId="64BEFB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52F46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76046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92E097" w14:textId="77777777" w:rsidR="00E8119E" w:rsidRPr="00F03856" w:rsidRDefault="00E8119E" w:rsidP="00747176">
            <w:pPr>
              <w:rPr>
                <w:rFonts w:eastAsiaTheme="minorHAnsi" w:cs="Arial"/>
                <w:color w:val="000000" w:themeColor="text1"/>
                <w:sz w:val="16"/>
                <w:szCs w:val="16"/>
              </w:rPr>
            </w:pPr>
          </w:p>
        </w:tc>
      </w:tr>
      <w:tr w:rsidR="00E8119E" w:rsidRPr="00F03856" w14:paraId="073A74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C3B7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6DB89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5033C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DF43D7" w14:textId="77777777" w:rsidR="00E8119E" w:rsidRPr="001B386B" w:rsidRDefault="00E8119E" w:rsidP="00747176">
            <w:pPr>
              <w:rPr>
                <w:rFonts w:eastAsiaTheme="minorHAnsi" w:cs="Arial"/>
                <w:color w:val="000000" w:themeColor="text1"/>
                <w:sz w:val="4"/>
                <w:szCs w:val="4"/>
              </w:rPr>
            </w:pPr>
          </w:p>
        </w:tc>
      </w:tr>
      <w:tr w:rsidR="00E8119E" w:rsidRPr="00F03856" w14:paraId="30BB8B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880A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FBA8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7B56BD" w14:textId="77777777" w:rsidR="00E5533B" w:rsidRDefault="00E5533B"/>
        </w:tc>
      </w:tr>
      <w:tr w:rsidR="00E8119E" w:rsidRPr="00F03856" w14:paraId="52E39A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809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AE7F0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LHS_Temp_Inc_Pressed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4CC9B9" w14:textId="77777777" w:rsidR="00E5533B" w:rsidRDefault="00E5533B"/>
        </w:tc>
      </w:tr>
      <w:tr w:rsidR="00E8119E" w:rsidRPr="00F03856" w14:paraId="4CA98D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A3122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FC33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LHS_Temp_Dec_Pressed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3DF9EC" w14:textId="77777777" w:rsidR="00E5533B" w:rsidRDefault="00E5533B"/>
        </w:tc>
      </w:tr>
      <w:tr w:rsidR="00E8119E" w:rsidRPr="00F03856" w14:paraId="04D460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59B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79A4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RHS_Temp_Inc_Pressed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9E4545" w14:textId="77777777" w:rsidR="00E5533B" w:rsidRDefault="00E5533B"/>
        </w:tc>
      </w:tr>
      <w:tr w:rsidR="00E8119E" w:rsidRPr="00F03856" w14:paraId="58557E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779E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1545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RHS_Temp_Dec_Pressed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2A06D9" w14:textId="77777777" w:rsidR="00E5533B" w:rsidRDefault="00E5533B"/>
        </w:tc>
      </w:tr>
      <w:tr w:rsidR="00E8119E" w:rsidRPr="00F03856" w14:paraId="055D657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EEAC1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4C7625" w14:textId="77777777" w:rsidR="00E8119E" w:rsidRPr="00F03856" w:rsidRDefault="00E8119E" w:rsidP="00747176">
            <w:pPr>
              <w:rPr>
                <w:rFonts w:eastAsiaTheme="minorHAnsi" w:cs="Arial"/>
                <w:color w:val="000000" w:themeColor="text1"/>
                <w:sz w:val="16"/>
                <w:szCs w:val="16"/>
              </w:rPr>
            </w:pPr>
          </w:p>
        </w:tc>
      </w:tr>
    </w:tbl>
    <w:p w14:paraId="6B09B7EE" w14:textId="77777777" w:rsidR="00E8119E" w:rsidRDefault="00E8119E" w:rsidP="00E8119E">
      <w:pPr>
        <w:pStyle w:val="Caption"/>
        <w:rPr>
          <w:lang w:val="en-GB"/>
        </w:rPr>
      </w:pPr>
      <w:r w:rsidRPr="00702453">
        <w:t xml:space="preserve">Table: </w:t>
      </w:r>
      <w:r>
        <w:t xml:space="preserve">Encoding Details of </w:t>
      </w:r>
      <w:r w:rsidRPr="004521EB">
        <w:rPr>
          <w:lang w:val="en-GB"/>
        </w:rPr>
        <w:t>FRClimateButtonStatus</w:t>
      </w:r>
    </w:p>
    <w:p w14:paraId="6EE2066A" w14:textId="77777777" w:rsidR="00495854" w:rsidRPr="00495854" w:rsidRDefault="00495854" w:rsidP="00495854">
      <w:pPr>
        <w:rPr>
          <w:lang w:val="en-GB"/>
        </w:rPr>
      </w:pPr>
    </w:p>
    <w:p w14:paraId="701D128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VehicleConnectionList</w:t>
      </w:r>
    </w:p>
    <w:p w14:paraId="265BE4C3" w14:textId="77777777" w:rsidR="00B442FD" w:rsidRDefault="00B442FD" w:rsidP="00B442FD">
      <w:pPr>
        <w:rPr>
          <w:rFonts w:cs="Arial"/>
        </w:rPr>
      </w:pPr>
      <w:r>
        <w:rPr>
          <w:rFonts w:cs="Arial"/>
        </w:rPr>
        <w:t xml:space="preserve">"VehicleConnectionList" a signal that defines if the URC user is </w:t>
      </w:r>
    </w:p>
    <w:p w14:paraId="2E63D718" w14:textId="77777777" w:rsidR="00B442FD" w:rsidRDefault="00B442FD" w:rsidP="00B442FD">
      <w:pPr>
        <w:rPr>
          <w:rFonts w:cs="Arial"/>
        </w:rPr>
      </w:pPr>
      <w:r>
        <w:rPr>
          <w:rFonts w:cs="Arial"/>
        </w:rPr>
        <w:t>1) a permanent user connected the first time or second, third time or</w:t>
      </w:r>
    </w:p>
    <w:p w14:paraId="473F8DC8" w14:textId="77777777" w:rsidR="00B442FD" w:rsidRDefault="00B442FD" w:rsidP="00B442FD">
      <w:pPr>
        <w:rPr>
          <w:rFonts w:cs="Arial"/>
        </w:rPr>
      </w:pPr>
      <w:r>
        <w:rPr>
          <w:rFonts w:cs="Arial"/>
        </w:rPr>
        <w:t>P_CONNECTION_1</w:t>
      </w:r>
    </w:p>
    <w:p w14:paraId="6C2F183B" w14:textId="77777777" w:rsidR="00B442FD" w:rsidRDefault="00B442FD" w:rsidP="00B442FD">
      <w:pPr>
        <w:rPr>
          <w:rFonts w:cs="Arial"/>
        </w:rPr>
      </w:pPr>
      <w:r>
        <w:rPr>
          <w:rFonts w:cs="Arial"/>
        </w:rPr>
        <w:t>P_CONNECTION_2</w:t>
      </w:r>
    </w:p>
    <w:p w14:paraId="65C182D2" w14:textId="77777777" w:rsidR="00B442FD" w:rsidRDefault="00B442FD" w:rsidP="00B442FD">
      <w:pPr>
        <w:rPr>
          <w:rFonts w:cs="Arial"/>
        </w:rPr>
      </w:pPr>
      <w:r>
        <w:rPr>
          <w:rFonts w:cs="Arial"/>
        </w:rPr>
        <w:t>P_CONNECTION_3</w:t>
      </w:r>
    </w:p>
    <w:p w14:paraId="4BC4A800" w14:textId="77777777" w:rsidR="00B442FD" w:rsidRDefault="00B442FD" w:rsidP="00B442FD">
      <w:pPr>
        <w:rPr>
          <w:rFonts w:cs="Arial"/>
        </w:rPr>
      </w:pPr>
      <w:r>
        <w:rPr>
          <w:rFonts w:cs="Arial"/>
        </w:rPr>
        <w:t>2) a temporary user connected the first time or second,third time  or</w:t>
      </w:r>
    </w:p>
    <w:p w14:paraId="526DEF8D" w14:textId="77777777" w:rsidR="00B442FD" w:rsidRDefault="00B442FD" w:rsidP="00B442FD">
      <w:pPr>
        <w:rPr>
          <w:rFonts w:cs="Arial"/>
        </w:rPr>
      </w:pPr>
      <w:r>
        <w:rPr>
          <w:rFonts w:cs="Arial"/>
        </w:rPr>
        <w:t>T_CONNECTION_1</w:t>
      </w:r>
    </w:p>
    <w:p w14:paraId="5E8BCF1C" w14:textId="77777777" w:rsidR="00B442FD" w:rsidRDefault="00B442FD" w:rsidP="00B442FD">
      <w:pPr>
        <w:rPr>
          <w:rFonts w:cs="Arial"/>
        </w:rPr>
      </w:pPr>
      <w:r>
        <w:rPr>
          <w:rFonts w:cs="Arial"/>
        </w:rPr>
        <w:t>T_CONNECTION_2</w:t>
      </w:r>
    </w:p>
    <w:p w14:paraId="34954BAD" w14:textId="77777777" w:rsidR="00B442FD" w:rsidRDefault="00B442FD" w:rsidP="00B442FD">
      <w:pPr>
        <w:rPr>
          <w:rFonts w:cs="Arial"/>
        </w:rPr>
      </w:pPr>
      <w:r>
        <w:rPr>
          <w:rFonts w:cs="Arial"/>
        </w:rPr>
        <w:t>T_CONNECTION_3</w:t>
      </w:r>
    </w:p>
    <w:p w14:paraId="5E84F1E7" w14:textId="77777777" w:rsidR="00B442FD" w:rsidRDefault="00B442FD" w:rsidP="00B442FD">
      <w:pPr>
        <w:rPr>
          <w:rFonts w:cs="Arial"/>
        </w:rPr>
      </w:pPr>
      <w:r>
        <w:rPr>
          <w:rFonts w:cs="Arial"/>
        </w:rPr>
        <w:t>3) a new user connecting</w:t>
      </w:r>
    </w:p>
    <w:p w14:paraId="2D4124C1" w14:textId="77777777" w:rsidR="00B442FD" w:rsidRDefault="00B442FD" w:rsidP="00B442FD">
      <w:pPr>
        <w:rPr>
          <w:rFonts w:cs="Arial"/>
        </w:rPr>
      </w:pPr>
      <w:r>
        <w:rPr>
          <w:rFonts w:cs="Arial"/>
        </w:rPr>
        <w:t>NEW</w:t>
      </w:r>
    </w:p>
    <w:p w14:paraId="372BC0ED" w14:textId="77777777" w:rsidR="00B442FD" w:rsidRDefault="00B442FD" w:rsidP="00B442FD">
      <w:pPr>
        <w:rPr>
          <w:rFonts w:cs="Arial"/>
        </w:rPr>
      </w:pPr>
    </w:p>
    <w:p w14:paraId="2495228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6E5BD5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59A9F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2DA79A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796D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70A138" w14:textId="77777777" w:rsidR="00E8119E" w:rsidRPr="00F03856" w:rsidRDefault="00E8119E" w:rsidP="00747176">
            <w:pPr>
              <w:rPr>
                <w:rFonts w:eastAsiaTheme="minorHAnsi" w:cs="Arial"/>
                <w:color w:val="000000" w:themeColor="text1"/>
                <w:sz w:val="16"/>
                <w:szCs w:val="16"/>
              </w:rPr>
            </w:pPr>
          </w:p>
        </w:tc>
      </w:tr>
      <w:tr w:rsidR="00E8119E" w:rsidRPr="00F03856" w14:paraId="15D02E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E27F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7136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48B18D" w14:textId="77777777" w:rsidR="00E8119E" w:rsidRPr="00F03856" w:rsidRDefault="00E8119E" w:rsidP="00747176">
            <w:pPr>
              <w:rPr>
                <w:rFonts w:eastAsiaTheme="minorHAnsi" w:cs="Arial"/>
                <w:color w:val="000000" w:themeColor="text1"/>
                <w:sz w:val="16"/>
                <w:szCs w:val="16"/>
              </w:rPr>
            </w:pPr>
          </w:p>
        </w:tc>
      </w:tr>
      <w:tr w:rsidR="00E8119E" w:rsidRPr="00F03856" w14:paraId="721EB3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952B9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B5E4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144EC5" w14:textId="77777777" w:rsidR="00E8119E" w:rsidRPr="00F03856" w:rsidRDefault="00E8119E" w:rsidP="00747176">
            <w:pPr>
              <w:rPr>
                <w:rFonts w:eastAsiaTheme="minorHAnsi" w:cs="Arial"/>
                <w:color w:val="000000" w:themeColor="text1"/>
                <w:sz w:val="16"/>
                <w:szCs w:val="16"/>
              </w:rPr>
            </w:pPr>
          </w:p>
        </w:tc>
      </w:tr>
      <w:tr w:rsidR="00E8119E" w:rsidRPr="00F03856" w14:paraId="4FD528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62C9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A987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B3BFE3" w14:textId="77777777" w:rsidR="00E8119E" w:rsidRPr="00F03856" w:rsidRDefault="00E8119E" w:rsidP="00747176">
            <w:pPr>
              <w:rPr>
                <w:rFonts w:eastAsiaTheme="minorHAnsi" w:cs="Arial"/>
                <w:color w:val="000000" w:themeColor="text1"/>
                <w:sz w:val="16"/>
                <w:szCs w:val="16"/>
              </w:rPr>
            </w:pPr>
          </w:p>
        </w:tc>
      </w:tr>
      <w:tr w:rsidR="00E8119E" w:rsidRPr="00F03856" w14:paraId="3EF073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8289B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E8E93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470F3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01F619C" w14:textId="77777777" w:rsidR="00E8119E" w:rsidRPr="001B386B" w:rsidRDefault="00E8119E" w:rsidP="00747176">
            <w:pPr>
              <w:rPr>
                <w:rFonts w:eastAsiaTheme="minorHAnsi" w:cs="Arial"/>
                <w:color w:val="000000" w:themeColor="text1"/>
                <w:sz w:val="4"/>
                <w:szCs w:val="4"/>
              </w:rPr>
            </w:pPr>
          </w:p>
        </w:tc>
      </w:tr>
      <w:tr w:rsidR="00E8119E" w:rsidRPr="00F03856" w14:paraId="3589F2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7C15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60B2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P_CONNECTION_1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A06D32" w14:textId="77777777" w:rsidR="00E5533B" w:rsidRDefault="00E5533B"/>
        </w:tc>
      </w:tr>
      <w:tr w:rsidR="00E8119E" w:rsidRPr="00F03856" w14:paraId="343E7F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761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AFDAE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P_CONNECTION_2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6E8DB1" w14:textId="77777777" w:rsidR="00E5533B" w:rsidRDefault="00E5533B"/>
        </w:tc>
      </w:tr>
      <w:tr w:rsidR="00E8119E" w:rsidRPr="00F03856" w14:paraId="468F9F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B757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A825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P_CONNECTION_3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A82491" w14:textId="77777777" w:rsidR="00E5533B" w:rsidRDefault="00E5533B"/>
        </w:tc>
      </w:tr>
      <w:tr w:rsidR="00E8119E" w:rsidRPr="00F03856" w14:paraId="69BB15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D39D8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4E94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T_CONNECTION_1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A825B3" w14:textId="77777777" w:rsidR="00E5533B" w:rsidRDefault="00E5533B"/>
        </w:tc>
      </w:tr>
      <w:tr w:rsidR="00E8119E" w:rsidRPr="00F03856" w14:paraId="5CBF78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396D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2C66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T_CONNECTION_2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59CAA2" w14:textId="77777777" w:rsidR="00E5533B" w:rsidRDefault="00E5533B"/>
        </w:tc>
      </w:tr>
      <w:tr w:rsidR="00E8119E" w:rsidRPr="00F03856" w14:paraId="1A2F1F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8E3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C8C1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T_CONNECTION_3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C4D514" w14:textId="77777777" w:rsidR="00E5533B" w:rsidRDefault="00E5533B"/>
        </w:tc>
      </w:tr>
      <w:tr w:rsidR="00E8119E" w:rsidRPr="00F03856" w14:paraId="4BC089A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CFDDC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7C11B7" w14:textId="77777777" w:rsidR="00E8119E" w:rsidRPr="00F03856" w:rsidRDefault="00E8119E" w:rsidP="00747176">
            <w:pPr>
              <w:rPr>
                <w:rFonts w:eastAsiaTheme="minorHAnsi" w:cs="Arial"/>
                <w:color w:val="000000" w:themeColor="text1"/>
                <w:sz w:val="16"/>
                <w:szCs w:val="16"/>
              </w:rPr>
            </w:pPr>
          </w:p>
        </w:tc>
      </w:tr>
    </w:tbl>
    <w:p w14:paraId="346EEBE5" w14:textId="77777777" w:rsidR="00E8119E" w:rsidRDefault="00E8119E" w:rsidP="00E8119E">
      <w:pPr>
        <w:pStyle w:val="Caption"/>
        <w:rPr>
          <w:lang w:val="en-GB"/>
        </w:rPr>
      </w:pPr>
      <w:r w:rsidRPr="00702453">
        <w:t xml:space="preserve">Table: </w:t>
      </w:r>
      <w:r>
        <w:t xml:space="preserve">Encoding Details of </w:t>
      </w:r>
      <w:r w:rsidRPr="004521EB">
        <w:rPr>
          <w:lang w:val="en-GB"/>
        </w:rPr>
        <w:t>VehicleConnectionList</w:t>
      </w:r>
    </w:p>
    <w:p w14:paraId="1E5C8A8F" w14:textId="77777777" w:rsidR="00495854" w:rsidRPr="00495854" w:rsidRDefault="00495854" w:rsidP="00495854">
      <w:pPr>
        <w:rPr>
          <w:lang w:val="en-GB"/>
        </w:rPr>
      </w:pPr>
    </w:p>
    <w:p w14:paraId="5F3C45A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SeatBladders</w:t>
      </w:r>
    </w:p>
    <w:p w14:paraId="2649BA64" w14:textId="77777777" w:rsidR="00B442FD" w:rsidRDefault="00B442FD" w:rsidP="00B442FD">
      <w:pPr>
        <w:rPr>
          <w:rFonts w:cs="Arial"/>
        </w:rPr>
      </w:pPr>
      <w:r>
        <w:rPr>
          <w:rFonts w:cs="Arial"/>
        </w:rPr>
        <w:t>“SeatBladders” signal define seat bladders settings via BACK_BOLSTER_BLADDERS,CUSHION_BOLSTER_BLADDERS</w:t>
      </w:r>
    </w:p>
    <w:p w14:paraId="75805F2C" w14:textId="77777777" w:rsidR="00B442FD" w:rsidRDefault="00B442FD" w:rsidP="00B442FD">
      <w:pPr>
        <w:rPr>
          <w:rFonts w:cs="Arial"/>
        </w:rPr>
      </w:pPr>
    </w:p>
    <w:p w14:paraId="58D01AD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585"/>
        <w:gridCol w:w="2886"/>
      </w:tblGrid>
      <w:tr w:rsidR="00E8119E" w:rsidRPr="00F03856" w14:paraId="37DEC0A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A172E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C203D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1A864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9F3C72" w14:textId="77777777" w:rsidR="00E8119E" w:rsidRPr="00F03856" w:rsidRDefault="00E8119E" w:rsidP="00747176">
            <w:pPr>
              <w:rPr>
                <w:rFonts w:eastAsiaTheme="minorHAnsi" w:cs="Arial"/>
                <w:color w:val="000000" w:themeColor="text1"/>
                <w:sz w:val="16"/>
                <w:szCs w:val="16"/>
              </w:rPr>
            </w:pPr>
          </w:p>
        </w:tc>
      </w:tr>
      <w:tr w:rsidR="00E8119E" w:rsidRPr="00F03856" w14:paraId="5861C8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174F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4158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B3A8B" w14:textId="77777777" w:rsidR="00E8119E" w:rsidRPr="00F03856" w:rsidRDefault="00E8119E" w:rsidP="00747176">
            <w:pPr>
              <w:rPr>
                <w:rFonts w:eastAsiaTheme="minorHAnsi" w:cs="Arial"/>
                <w:color w:val="000000" w:themeColor="text1"/>
                <w:sz w:val="16"/>
                <w:szCs w:val="16"/>
              </w:rPr>
            </w:pPr>
          </w:p>
        </w:tc>
      </w:tr>
      <w:tr w:rsidR="00E8119E" w:rsidRPr="00F03856" w14:paraId="1A3D44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A475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9F7CE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881292" w14:textId="77777777" w:rsidR="00E8119E" w:rsidRPr="00F03856" w:rsidRDefault="00E8119E" w:rsidP="00747176">
            <w:pPr>
              <w:rPr>
                <w:rFonts w:eastAsiaTheme="minorHAnsi" w:cs="Arial"/>
                <w:color w:val="000000" w:themeColor="text1"/>
                <w:sz w:val="16"/>
                <w:szCs w:val="16"/>
              </w:rPr>
            </w:pPr>
          </w:p>
        </w:tc>
      </w:tr>
      <w:tr w:rsidR="00E8119E" w:rsidRPr="00F03856" w14:paraId="43CD8B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7F9DC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D580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BD6B62" w14:textId="77777777" w:rsidR="00E8119E" w:rsidRPr="00F03856" w:rsidRDefault="00E8119E" w:rsidP="00747176">
            <w:pPr>
              <w:rPr>
                <w:rFonts w:eastAsiaTheme="minorHAnsi" w:cs="Arial"/>
                <w:color w:val="000000" w:themeColor="text1"/>
                <w:sz w:val="16"/>
                <w:szCs w:val="16"/>
              </w:rPr>
            </w:pPr>
          </w:p>
        </w:tc>
      </w:tr>
      <w:tr w:rsidR="00E8119E" w:rsidRPr="00F03856" w14:paraId="2AC6291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652C9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76C51C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893C1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D33C8A" w14:textId="77777777" w:rsidR="00E8119E" w:rsidRPr="001B386B" w:rsidRDefault="00E8119E" w:rsidP="00747176">
            <w:pPr>
              <w:rPr>
                <w:rFonts w:eastAsiaTheme="minorHAnsi" w:cs="Arial"/>
                <w:color w:val="000000" w:themeColor="text1"/>
                <w:sz w:val="4"/>
                <w:szCs w:val="4"/>
              </w:rPr>
            </w:pPr>
          </w:p>
        </w:tc>
      </w:tr>
      <w:tr w:rsidR="00E8119E" w:rsidRPr="00F03856" w14:paraId="1688EC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241E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B6F3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BACK_BOLSTER_BLADDERS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97B1B3" w14:textId="77777777" w:rsidR="00E5533B" w:rsidRDefault="00E5533B"/>
        </w:tc>
      </w:tr>
      <w:tr w:rsidR="00E8119E" w:rsidRPr="00F03856" w14:paraId="59D5D3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5A3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DF86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CUSHION_BOLSTER_BLADDERS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2FE7A1" w14:textId="77777777" w:rsidR="00E5533B" w:rsidRDefault="00E5533B"/>
        </w:tc>
      </w:tr>
      <w:tr w:rsidR="00E8119E" w:rsidRPr="00F03856" w14:paraId="0203E4D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0E38B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A3B281" w14:textId="77777777" w:rsidR="00E8119E" w:rsidRPr="00F03856" w:rsidRDefault="00E8119E" w:rsidP="00747176">
            <w:pPr>
              <w:rPr>
                <w:rFonts w:eastAsiaTheme="minorHAnsi" w:cs="Arial"/>
                <w:color w:val="000000" w:themeColor="text1"/>
                <w:sz w:val="16"/>
                <w:szCs w:val="16"/>
              </w:rPr>
            </w:pPr>
          </w:p>
        </w:tc>
      </w:tr>
    </w:tbl>
    <w:p w14:paraId="6A6EEE2F" w14:textId="77777777" w:rsidR="00E8119E" w:rsidRDefault="00E8119E" w:rsidP="00E8119E">
      <w:pPr>
        <w:pStyle w:val="Caption"/>
        <w:rPr>
          <w:lang w:val="en-GB"/>
        </w:rPr>
      </w:pPr>
      <w:r w:rsidRPr="00702453">
        <w:t xml:space="preserve">Table: </w:t>
      </w:r>
      <w:r>
        <w:t xml:space="preserve">Encoding Details of </w:t>
      </w:r>
      <w:r w:rsidRPr="004521EB">
        <w:rPr>
          <w:lang w:val="en-GB"/>
        </w:rPr>
        <w:t>SeatBladders</w:t>
      </w:r>
    </w:p>
    <w:p w14:paraId="3CB4785D" w14:textId="77777777" w:rsidR="00495854" w:rsidRPr="00495854" w:rsidRDefault="00495854" w:rsidP="00495854">
      <w:pPr>
        <w:rPr>
          <w:lang w:val="en-GB"/>
        </w:rPr>
      </w:pPr>
    </w:p>
    <w:p w14:paraId="727A58D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HeadRestMovement</w:t>
      </w:r>
    </w:p>
    <w:p w14:paraId="5AAFB7ED" w14:textId="77777777" w:rsidR="00B442FD" w:rsidRDefault="00B442FD" w:rsidP="00B442FD">
      <w:pPr>
        <w:rPr>
          <w:rFonts w:cs="Arial"/>
        </w:rPr>
      </w:pPr>
      <w:r>
        <w:rPr>
          <w:rFonts w:cs="Arial"/>
        </w:rPr>
        <w:t>“HeadRestMovement” signal define head rest movement settings via HEAD_REST_FORE, HEAD_REST_AFT, HEAD_RES_ UP, HEAD_REST_DOWN</w:t>
      </w:r>
    </w:p>
    <w:p w14:paraId="222FEE5E" w14:textId="77777777" w:rsidR="00B442FD" w:rsidRDefault="00B442FD" w:rsidP="00B442FD">
      <w:pPr>
        <w:rPr>
          <w:rFonts w:cs="Arial"/>
        </w:rPr>
      </w:pPr>
    </w:p>
    <w:p w14:paraId="23D85BE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A0E3D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495E0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A9924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5D962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6CA6F" w14:textId="77777777" w:rsidR="00E8119E" w:rsidRPr="00F03856" w:rsidRDefault="00E8119E" w:rsidP="00747176">
            <w:pPr>
              <w:rPr>
                <w:rFonts w:eastAsiaTheme="minorHAnsi" w:cs="Arial"/>
                <w:color w:val="000000" w:themeColor="text1"/>
                <w:sz w:val="16"/>
                <w:szCs w:val="16"/>
              </w:rPr>
            </w:pPr>
          </w:p>
        </w:tc>
      </w:tr>
      <w:tr w:rsidR="00E8119E" w:rsidRPr="00F03856" w14:paraId="7A58D5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52392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684D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E9BB9" w14:textId="77777777" w:rsidR="00E8119E" w:rsidRPr="00F03856" w:rsidRDefault="00E8119E" w:rsidP="00747176">
            <w:pPr>
              <w:rPr>
                <w:rFonts w:eastAsiaTheme="minorHAnsi" w:cs="Arial"/>
                <w:color w:val="000000" w:themeColor="text1"/>
                <w:sz w:val="16"/>
                <w:szCs w:val="16"/>
              </w:rPr>
            </w:pPr>
          </w:p>
        </w:tc>
      </w:tr>
      <w:tr w:rsidR="00E8119E" w:rsidRPr="00F03856" w14:paraId="276A63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F93C8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94103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FBE0B" w14:textId="77777777" w:rsidR="00E8119E" w:rsidRPr="00F03856" w:rsidRDefault="00E8119E" w:rsidP="00747176">
            <w:pPr>
              <w:rPr>
                <w:rFonts w:eastAsiaTheme="minorHAnsi" w:cs="Arial"/>
                <w:color w:val="000000" w:themeColor="text1"/>
                <w:sz w:val="16"/>
                <w:szCs w:val="16"/>
              </w:rPr>
            </w:pPr>
          </w:p>
        </w:tc>
      </w:tr>
      <w:tr w:rsidR="00E8119E" w:rsidRPr="00F03856" w14:paraId="69A000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D302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DD86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7A4B1A" w14:textId="77777777" w:rsidR="00E8119E" w:rsidRPr="00F03856" w:rsidRDefault="00E8119E" w:rsidP="00747176">
            <w:pPr>
              <w:rPr>
                <w:rFonts w:eastAsiaTheme="minorHAnsi" w:cs="Arial"/>
                <w:color w:val="000000" w:themeColor="text1"/>
                <w:sz w:val="16"/>
                <w:szCs w:val="16"/>
              </w:rPr>
            </w:pPr>
          </w:p>
        </w:tc>
      </w:tr>
      <w:tr w:rsidR="00E8119E" w:rsidRPr="00F03856" w14:paraId="4D6C405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30051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40069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648BFE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F67827" w14:textId="77777777" w:rsidR="00E8119E" w:rsidRPr="001B386B" w:rsidRDefault="00E8119E" w:rsidP="00747176">
            <w:pPr>
              <w:rPr>
                <w:rFonts w:eastAsiaTheme="minorHAnsi" w:cs="Arial"/>
                <w:color w:val="000000" w:themeColor="text1"/>
                <w:sz w:val="4"/>
                <w:szCs w:val="4"/>
              </w:rPr>
            </w:pPr>
          </w:p>
        </w:tc>
      </w:tr>
      <w:tr w:rsidR="00E8119E" w:rsidRPr="00F03856" w14:paraId="01B701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ED31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80C6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HEAD_REST_FORE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4DD37B" w14:textId="77777777" w:rsidR="00E5533B" w:rsidRDefault="00E5533B"/>
        </w:tc>
      </w:tr>
      <w:tr w:rsidR="00E8119E" w:rsidRPr="00F03856" w14:paraId="32EBAC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CA39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1D0E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HEAD_REST_AFT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C2D17F" w14:textId="77777777" w:rsidR="00E5533B" w:rsidRDefault="00E5533B"/>
        </w:tc>
      </w:tr>
      <w:tr w:rsidR="00E8119E" w:rsidRPr="00F03856" w14:paraId="4E96D4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349A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21E0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HEAD_RES_ UP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9F97FE" w14:textId="77777777" w:rsidR="00E5533B" w:rsidRDefault="00E5533B"/>
        </w:tc>
      </w:tr>
      <w:tr w:rsidR="00E8119E" w:rsidRPr="00F03856" w14:paraId="5A0C40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61F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AE6A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HEAD_REST_DOWN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372827" w14:textId="77777777" w:rsidR="00E5533B" w:rsidRDefault="00E5533B"/>
        </w:tc>
      </w:tr>
      <w:tr w:rsidR="00E8119E" w:rsidRPr="00F03856" w14:paraId="2F9D7F7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17250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F3F8D2" w14:textId="77777777" w:rsidR="00E8119E" w:rsidRPr="00F03856" w:rsidRDefault="00E8119E" w:rsidP="00747176">
            <w:pPr>
              <w:rPr>
                <w:rFonts w:eastAsiaTheme="minorHAnsi" w:cs="Arial"/>
                <w:color w:val="000000" w:themeColor="text1"/>
                <w:sz w:val="16"/>
                <w:szCs w:val="16"/>
              </w:rPr>
            </w:pPr>
          </w:p>
        </w:tc>
      </w:tr>
    </w:tbl>
    <w:p w14:paraId="483080CD" w14:textId="77777777" w:rsidR="00E8119E" w:rsidRDefault="00E8119E" w:rsidP="00E8119E">
      <w:pPr>
        <w:pStyle w:val="Caption"/>
        <w:rPr>
          <w:lang w:val="en-GB"/>
        </w:rPr>
      </w:pPr>
      <w:r w:rsidRPr="00702453">
        <w:t xml:space="preserve">Table: </w:t>
      </w:r>
      <w:r>
        <w:t xml:space="preserve">Encoding Details of </w:t>
      </w:r>
      <w:r w:rsidRPr="004521EB">
        <w:rPr>
          <w:lang w:val="en-GB"/>
        </w:rPr>
        <w:t>HeadRestMovement</w:t>
      </w:r>
    </w:p>
    <w:p w14:paraId="07CA20A0" w14:textId="77777777" w:rsidR="00495854" w:rsidRPr="00495854" w:rsidRDefault="00495854" w:rsidP="00495854">
      <w:pPr>
        <w:rPr>
          <w:lang w:val="en-GB"/>
        </w:rPr>
      </w:pPr>
    </w:p>
    <w:p w14:paraId="7052600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UserLeaveVehicle</w:t>
      </w:r>
    </w:p>
    <w:p w14:paraId="233AFECE" w14:textId="77777777" w:rsidR="00B442FD" w:rsidRDefault="00B442FD" w:rsidP="00B442FD">
      <w:pPr>
        <w:rPr>
          <w:rFonts w:cs="Arial"/>
        </w:rPr>
      </w:pPr>
      <w:r>
        <w:rPr>
          <w:rFonts w:cs="Arial"/>
        </w:rPr>
        <w:t xml:space="preserve">"UserLeaveVehicle" to define URC user leave vehicle </w:t>
      </w:r>
    </w:p>
    <w:p w14:paraId="294DEDE5" w14:textId="77777777" w:rsidR="00B442FD" w:rsidRDefault="00B442FD" w:rsidP="00B442FD">
      <w:pPr>
        <w:rPr>
          <w:rFonts w:cs="Arial"/>
        </w:rPr>
      </w:pPr>
    </w:p>
    <w:p w14:paraId="2DAC217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D16548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8D943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7B2F8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DC62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33C20" w14:textId="77777777" w:rsidR="00E8119E" w:rsidRPr="00F03856" w:rsidRDefault="00E8119E" w:rsidP="00747176">
            <w:pPr>
              <w:rPr>
                <w:rFonts w:eastAsiaTheme="minorHAnsi" w:cs="Arial"/>
                <w:color w:val="000000" w:themeColor="text1"/>
                <w:sz w:val="16"/>
                <w:szCs w:val="16"/>
              </w:rPr>
            </w:pPr>
          </w:p>
        </w:tc>
      </w:tr>
      <w:tr w:rsidR="00E8119E" w:rsidRPr="00F03856" w14:paraId="6B2915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625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D5D48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67CA8" w14:textId="77777777" w:rsidR="00E8119E" w:rsidRPr="00F03856" w:rsidRDefault="00E8119E" w:rsidP="00747176">
            <w:pPr>
              <w:rPr>
                <w:rFonts w:eastAsiaTheme="minorHAnsi" w:cs="Arial"/>
                <w:color w:val="000000" w:themeColor="text1"/>
                <w:sz w:val="16"/>
                <w:szCs w:val="16"/>
              </w:rPr>
            </w:pPr>
          </w:p>
        </w:tc>
      </w:tr>
      <w:tr w:rsidR="00E8119E" w:rsidRPr="00F03856" w14:paraId="38310A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2782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BE113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878D9" w14:textId="77777777" w:rsidR="00E8119E" w:rsidRPr="00F03856" w:rsidRDefault="00E8119E" w:rsidP="00747176">
            <w:pPr>
              <w:rPr>
                <w:rFonts w:eastAsiaTheme="minorHAnsi" w:cs="Arial"/>
                <w:color w:val="000000" w:themeColor="text1"/>
                <w:sz w:val="16"/>
                <w:szCs w:val="16"/>
              </w:rPr>
            </w:pPr>
          </w:p>
        </w:tc>
      </w:tr>
      <w:tr w:rsidR="00E8119E" w:rsidRPr="00F03856" w14:paraId="4AF5A0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5145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CA75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FCEBF9" w14:textId="77777777" w:rsidR="00E8119E" w:rsidRPr="00F03856" w:rsidRDefault="00E8119E" w:rsidP="00747176">
            <w:pPr>
              <w:rPr>
                <w:rFonts w:eastAsiaTheme="minorHAnsi" w:cs="Arial"/>
                <w:color w:val="000000" w:themeColor="text1"/>
                <w:sz w:val="16"/>
                <w:szCs w:val="16"/>
              </w:rPr>
            </w:pPr>
          </w:p>
        </w:tc>
      </w:tr>
      <w:tr w:rsidR="00E8119E" w:rsidRPr="00F03856" w14:paraId="6231110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07F31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05CA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33378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E5E28C" w14:textId="77777777" w:rsidR="00E8119E" w:rsidRPr="001B386B" w:rsidRDefault="00E8119E" w:rsidP="00747176">
            <w:pPr>
              <w:rPr>
                <w:rFonts w:eastAsiaTheme="minorHAnsi" w:cs="Arial"/>
                <w:color w:val="000000" w:themeColor="text1"/>
                <w:sz w:val="4"/>
                <w:szCs w:val="4"/>
              </w:rPr>
            </w:pPr>
          </w:p>
        </w:tc>
      </w:tr>
      <w:tr w:rsidR="00E8119E" w:rsidRPr="00F03856" w14:paraId="03AE39F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669F7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009057" w14:textId="77777777" w:rsidR="00E8119E" w:rsidRPr="00F03856" w:rsidRDefault="00E8119E" w:rsidP="00747176">
            <w:pPr>
              <w:rPr>
                <w:rFonts w:eastAsiaTheme="minorHAnsi" w:cs="Arial"/>
                <w:color w:val="000000" w:themeColor="text1"/>
                <w:sz w:val="16"/>
                <w:szCs w:val="16"/>
              </w:rPr>
            </w:pPr>
          </w:p>
        </w:tc>
      </w:tr>
    </w:tbl>
    <w:p w14:paraId="4DF282FC" w14:textId="77777777" w:rsidR="00E8119E" w:rsidRDefault="00E8119E" w:rsidP="00E8119E">
      <w:pPr>
        <w:pStyle w:val="Caption"/>
        <w:rPr>
          <w:lang w:val="en-GB"/>
        </w:rPr>
      </w:pPr>
      <w:r w:rsidRPr="00702453">
        <w:t xml:space="preserve">Table: </w:t>
      </w:r>
      <w:r>
        <w:t xml:space="preserve">Encoding Details of </w:t>
      </w:r>
      <w:r w:rsidRPr="004521EB">
        <w:rPr>
          <w:lang w:val="en-GB"/>
        </w:rPr>
        <w:t>UserLeaveVehicle</w:t>
      </w:r>
    </w:p>
    <w:p w14:paraId="6B97D79C" w14:textId="77777777" w:rsidR="00495854" w:rsidRPr="00495854" w:rsidRDefault="00495854" w:rsidP="00495854">
      <w:pPr>
        <w:rPr>
          <w:lang w:val="en-GB"/>
        </w:rPr>
      </w:pPr>
    </w:p>
    <w:p w14:paraId="3B37624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RIGHT_FIRST_ROW</w:t>
      </w:r>
    </w:p>
    <w:p w14:paraId="56C0FE5A" w14:textId="77777777" w:rsidR="00B442FD" w:rsidRDefault="00B442FD" w:rsidP="00B442FD">
      <w:pPr>
        <w:rPr>
          <w:rFonts w:cs="Arial"/>
        </w:rPr>
      </w:pPr>
    </w:p>
    <w:p w14:paraId="44EA990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3568070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FCEB8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FE4289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F598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F76EF2" w14:textId="77777777" w:rsidR="00E8119E" w:rsidRPr="00F03856" w:rsidRDefault="00E8119E" w:rsidP="00747176">
            <w:pPr>
              <w:rPr>
                <w:rFonts w:eastAsiaTheme="minorHAnsi" w:cs="Arial"/>
                <w:color w:val="000000" w:themeColor="text1"/>
                <w:sz w:val="16"/>
                <w:szCs w:val="16"/>
              </w:rPr>
            </w:pPr>
          </w:p>
        </w:tc>
      </w:tr>
      <w:tr w:rsidR="00E8119E" w:rsidRPr="00F03856" w14:paraId="2412F1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1FA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5E3A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0A23F9" w14:textId="77777777" w:rsidR="00E8119E" w:rsidRPr="00F03856" w:rsidRDefault="00E8119E" w:rsidP="00747176">
            <w:pPr>
              <w:rPr>
                <w:rFonts w:eastAsiaTheme="minorHAnsi" w:cs="Arial"/>
                <w:color w:val="000000" w:themeColor="text1"/>
                <w:sz w:val="16"/>
                <w:szCs w:val="16"/>
              </w:rPr>
            </w:pPr>
          </w:p>
        </w:tc>
      </w:tr>
      <w:tr w:rsidR="00E8119E" w:rsidRPr="00F03856" w14:paraId="2CF8B2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3F67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D37C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4A5DAE" w14:textId="77777777" w:rsidR="00E8119E" w:rsidRPr="00F03856" w:rsidRDefault="00E8119E" w:rsidP="00747176">
            <w:pPr>
              <w:rPr>
                <w:rFonts w:eastAsiaTheme="minorHAnsi" w:cs="Arial"/>
                <w:color w:val="000000" w:themeColor="text1"/>
                <w:sz w:val="16"/>
                <w:szCs w:val="16"/>
              </w:rPr>
            </w:pPr>
          </w:p>
        </w:tc>
      </w:tr>
      <w:tr w:rsidR="00E8119E" w:rsidRPr="00F03856" w14:paraId="097393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489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A229E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2D571B" w14:textId="77777777" w:rsidR="00E8119E" w:rsidRPr="00F03856" w:rsidRDefault="00E8119E" w:rsidP="00747176">
            <w:pPr>
              <w:rPr>
                <w:rFonts w:eastAsiaTheme="minorHAnsi" w:cs="Arial"/>
                <w:color w:val="000000" w:themeColor="text1"/>
                <w:sz w:val="16"/>
                <w:szCs w:val="16"/>
              </w:rPr>
            </w:pPr>
          </w:p>
        </w:tc>
      </w:tr>
      <w:tr w:rsidR="00E8119E" w:rsidRPr="00F03856" w14:paraId="31B64A9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F8312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82571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853265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F247B8" w14:textId="77777777" w:rsidR="00E8119E" w:rsidRPr="001B386B" w:rsidRDefault="00E8119E" w:rsidP="00747176">
            <w:pPr>
              <w:rPr>
                <w:rFonts w:eastAsiaTheme="minorHAnsi" w:cs="Arial"/>
                <w:color w:val="000000" w:themeColor="text1"/>
                <w:sz w:val="4"/>
                <w:szCs w:val="4"/>
              </w:rPr>
            </w:pPr>
          </w:p>
        </w:tc>
      </w:tr>
      <w:tr w:rsidR="00E8119E" w:rsidRPr="00F03856" w14:paraId="42332E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5765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3B4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98FD1F" w14:textId="77777777" w:rsidR="00E5533B" w:rsidRDefault="00E5533B"/>
        </w:tc>
      </w:tr>
      <w:tr w:rsidR="00E8119E" w:rsidRPr="00F03856" w14:paraId="3759A2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8DE2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34E6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7270AE" w14:textId="77777777" w:rsidR="00E5533B" w:rsidRDefault="00E5533B"/>
        </w:tc>
      </w:tr>
      <w:tr w:rsidR="00E8119E" w:rsidRPr="00F03856" w14:paraId="5108D7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CDE35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96E2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7008A7" w14:textId="77777777" w:rsidR="00E5533B" w:rsidRDefault="00E5533B"/>
        </w:tc>
      </w:tr>
      <w:tr w:rsidR="00E8119E" w:rsidRPr="00F03856" w14:paraId="2138C5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4E3A6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22C0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40EFB5" w14:textId="77777777" w:rsidR="00E5533B" w:rsidRDefault="00E5533B"/>
        </w:tc>
      </w:tr>
      <w:tr w:rsidR="00E8119E" w:rsidRPr="00F03856" w14:paraId="6416374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CA12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C01C9C" w14:textId="77777777" w:rsidR="00E8119E" w:rsidRPr="00F03856" w:rsidRDefault="00E8119E" w:rsidP="00747176">
            <w:pPr>
              <w:rPr>
                <w:rFonts w:eastAsiaTheme="minorHAnsi" w:cs="Arial"/>
                <w:color w:val="000000" w:themeColor="text1"/>
                <w:sz w:val="16"/>
                <w:szCs w:val="16"/>
              </w:rPr>
            </w:pPr>
          </w:p>
        </w:tc>
      </w:tr>
    </w:tbl>
    <w:p w14:paraId="435492BD"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RIGHT_FIRST_ROW</w:t>
      </w:r>
    </w:p>
    <w:p w14:paraId="1E8E299D" w14:textId="77777777" w:rsidR="00495854" w:rsidRPr="00495854" w:rsidRDefault="00495854" w:rsidP="00495854">
      <w:pPr>
        <w:rPr>
          <w:lang w:val="en-GB"/>
        </w:rPr>
      </w:pPr>
    </w:p>
    <w:p w14:paraId="4EDF346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DesiredFanSpeed</w:t>
      </w:r>
    </w:p>
    <w:p w14:paraId="63EAB22E" w14:textId="77777777" w:rsidR="00B442FD" w:rsidRDefault="00B442FD" w:rsidP="00B442FD">
      <w:pPr>
        <w:rPr>
          <w:rFonts w:cs="Arial"/>
        </w:rPr>
      </w:pPr>
      <w:r>
        <w:rPr>
          <w:rFonts w:cs="Arial"/>
        </w:rPr>
        <w:t>"DesiredFanSpeed" signal determine the incremental fan speed from "ZERO_PRCNT", "TEN_PRCNT", "TWENTY_PRCNT" to "HUNDRED_PRCNT"</w:t>
      </w:r>
    </w:p>
    <w:p w14:paraId="3DC2693A" w14:textId="77777777" w:rsidR="00B442FD" w:rsidRDefault="00B442FD" w:rsidP="00B442FD">
      <w:pPr>
        <w:rPr>
          <w:rFonts w:cs="Arial"/>
        </w:rPr>
      </w:pPr>
    </w:p>
    <w:p w14:paraId="664B99B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803F94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5575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8D402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E3F7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F8592" w14:textId="77777777" w:rsidR="00E8119E" w:rsidRPr="00F03856" w:rsidRDefault="00E8119E" w:rsidP="00747176">
            <w:pPr>
              <w:rPr>
                <w:rFonts w:eastAsiaTheme="minorHAnsi" w:cs="Arial"/>
                <w:color w:val="000000" w:themeColor="text1"/>
                <w:sz w:val="16"/>
                <w:szCs w:val="16"/>
              </w:rPr>
            </w:pPr>
          </w:p>
        </w:tc>
      </w:tr>
      <w:tr w:rsidR="00E8119E" w:rsidRPr="00F03856" w14:paraId="753BC4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FA87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6F68A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0E8CC9" w14:textId="77777777" w:rsidR="00E8119E" w:rsidRPr="00F03856" w:rsidRDefault="00E8119E" w:rsidP="00747176">
            <w:pPr>
              <w:rPr>
                <w:rFonts w:eastAsiaTheme="minorHAnsi" w:cs="Arial"/>
                <w:color w:val="000000" w:themeColor="text1"/>
                <w:sz w:val="16"/>
                <w:szCs w:val="16"/>
              </w:rPr>
            </w:pPr>
          </w:p>
        </w:tc>
      </w:tr>
      <w:tr w:rsidR="00E8119E" w:rsidRPr="00F03856" w14:paraId="6F8323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7C96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F62B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3C82C" w14:textId="77777777" w:rsidR="00E8119E" w:rsidRPr="00F03856" w:rsidRDefault="00E8119E" w:rsidP="00747176">
            <w:pPr>
              <w:rPr>
                <w:rFonts w:eastAsiaTheme="minorHAnsi" w:cs="Arial"/>
                <w:color w:val="000000" w:themeColor="text1"/>
                <w:sz w:val="16"/>
                <w:szCs w:val="16"/>
              </w:rPr>
            </w:pPr>
          </w:p>
        </w:tc>
      </w:tr>
      <w:tr w:rsidR="00E8119E" w:rsidRPr="00F03856" w14:paraId="4DD104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03B3F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1D07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C48FE4" w14:textId="77777777" w:rsidR="00E8119E" w:rsidRPr="00F03856" w:rsidRDefault="00E8119E" w:rsidP="00747176">
            <w:pPr>
              <w:rPr>
                <w:rFonts w:eastAsiaTheme="minorHAnsi" w:cs="Arial"/>
                <w:color w:val="000000" w:themeColor="text1"/>
                <w:sz w:val="16"/>
                <w:szCs w:val="16"/>
              </w:rPr>
            </w:pPr>
          </w:p>
        </w:tc>
      </w:tr>
      <w:tr w:rsidR="00E8119E" w:rsidRPr="00F03856" w14:paraId="32D5407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A2D6C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17928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35DEC6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5435308" w14:textId="77777777" w:rsidR="00E8119E" w:rsidRPr="001B386B" w:rsidRDefault="00E8119E" w:rsidP="00747176">
            <w:pPr>
              <w:rPr>
                <w:rFonts w:eastAsiaTheme="minorHAnsi" w:cs="Arial"/>
                <w:color w:val="000000" w:themeColor="text1"/>
                <w:sz w:val="4"/>
                <w:szCs w:val="4"/>
              </w:rPr>
            </w:pPr>
          </w:p>
        </w:tc>
      </w:tr>
      <w:tr w:rsidR="00E8119E" w:rsidRPr="00F03856" w14:paraId="11B0BB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17A2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B462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ZERO_PRCNT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2522B2" w14:textId="77777777" w:rsidR="00E5533B" w:rsidRDefault="00E5533B"/>
        </w:tc>
      </w:tr>
      <w:tr w:rsidR="00E8119E" w:rsidRPr="00F03856" w14:paraId="60F0BE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866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1923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TEN_PRCNT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62F229" w14:textId="77777777" w:rsidR="00E5533B" w:rsidRDefault="00E5533B"/>
        </w:tc>
      </w:tr>
      <w:tr w:rsidR="00E8119E" w:rsidRPr="00F03856" w14:paraId="13481A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C8F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D7229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TWENTY_PRCNT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56B41A" w14:textId="77777777" w:rsidR="00E5533B" w:rsidRDefault="00E5533B"/>
        </w:tc>
      </w:tr>
      <w:tr w:rsidR="00E8119E" w:rsidRPr="00F03856" w14:paraId="4929E5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3108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142AE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THIRTY_PRCNT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BD9C82" w14:textId="77777777" w:rsidR="00E5533B" w:rsidRDefault="00E5533B"/>
        </w:tc>
      </w:tr>
      <w:tr w:rsidR="00E8119E" w:rsidRPr="00F03856" w14:paraId="7D776C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55EA7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0FB8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FOURTY_PRCNT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243E51" w14:textId="77777777" w:rsidR="00E5533B" w:rsidRDefault="00E5533B"/>
        </w:tc>
      </w:tr>
      <w:tr w:rsidR="00E8119E" w:rsidRPr="00F03856" w14:paraId="274746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9540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CBBA3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FIFTY_PRCNT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B3AED7" w14:textId="77777777" w:rsidR="00E5533B" w:rsidRDefault="00E5533B"/>
        </w:tc>
      </w:tr>
      <w:tr w:rsidR="00E8119E" w:rsidRPr="00F03856" w14:paraId="74E8C7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60A3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6A9A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SIXTY_PRCNT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ADCEF1" w14:textId="77777777" w:rsidR="00E5533B" w:rsidRDefault="00E5533B"/>
        </w:tc>
      </w:tr>
      <w:tr w:rsidR="00E8119E" w:rsidRPr="00F03856" w14:paraId="366620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27F1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7B7B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SEVENTY_PRCNT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479D30" w14:textId="77777777" w:rsidR="00E5533B" w:rsidRDefault="00E5533B"/>
        </w:tc>
      </w:tr>
      <w:tr w:rsidR="00E8119E" w:rsidRPr="00F03856" w14:paraId="49C0C3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07A3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21614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EIGHTY_PRCNT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9CBB0D" w14:textId="77777777" w:rsidR="00E5533B" w:rsidRDefault="00E5533B"/>
        </w:tc>
      </w:tr>
      <w:tr w:rsidR="00E8119E" w:rsidRPr="00F03856" w14:paraId="67FF52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EC7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C5CD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NINTY_PRCNT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5B3B51" w14:textId="77777777" w:rsidR="00E5533B" w:rsidRDefault="00E5533B"/>
        </w:tc>
      </w:tr>
      <w:tr w:rsidR="00E8119E" w:rsidRPr="00F03856" w14:paraId="4DA572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FE0B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0C66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HUNDRED_PRCNT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C22229" w14:textId="77777777" w:rsidR="00E5533B" w:rsidRDefault="00E5533B"/>
        </w:tc>
      </w:tr>
      <w:tr w:rsidR="00E8119E" w:rsidRPr="00F03856" w14:paraId="65EE4CD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23E99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C5E4FA" w14:textId="77777777" w:rsidR="00E8119E" w:rsidRPr="00F03856" w:rsidRDefault="00E8119E" w:rsidP="00747176">
            <w:pPr>
              <w:rPr>
                <w:rFonts w:eastAsiaTheme="minorHAnsi" w:cs="Arial"/>
                <w:color w:val="000000" w:themeColor="text1"/>
                <w:sz w:val="16"/>
                <w:szCs w:val="16"/>
              </w:rPr>
            </w:pPr>
          </w:p>
        </w:tc>
      </w:tr>
    </w:tbl>
    <w:p w14:paraId="0205F3D4" w14:textId="77777777" w:rsidR="00E8119E" w:rsidRDefault="00E8119E" w:rsidP="00E8119E">
      <w:pPr>
        <w:pStyle w:val="Caption"/>
        <w:rPr>
          <w:lang w:val="en-GB"/>
        </w:rPr>
      </w:pPr>
      <w:r w:rsidRPr="00702453">
        <w:t xml:space="preserve">Table: </w:t>
      </w:r>
      <w:r>
        <w:t xml:space="preserve">Encoding Details of </w:t>
      </w:r>
      <w:r w:rsidRPr="004521EB">
        <w:rPr>
          <w:lang w:val="en-GB"/>
        </w:rPr>
        <w:t>DesiredFanSpeed</w:t>
      </w:r>
    </w:p>
    <w:p w14:paraId="3967AFD5" w14:textId="77777777" w:rsidR="00495854" w:rsidRPr="00495854" w:rsidRDefault="00495854" w:rsidP="00495854">
      <w:pPr>
        <w:rPr>
          <w:lang w:val="en-GB"/>
        </w:rPr>
      </w:pPr>
    </w:p>
    <w:p w14:paraId="59D151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RIGHT_THIRD_ROW</w:t>
      </w:r>
    </w:p>
    <w:p w14:paraId="4E2F90A8" w14:textId="77777777" w:rsidR="00B442FD" w:rsidRDefault="00B442FD" w:rsidP="00B442FD">
      <w:pPr>
        <w:rPr>
          <w:rFonts w:cs="Arial"/>
        </w:rPr>
      </w:pPr>
    </w:p>
    <w:p w14:paraId="11CD66F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1CB5567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F47EE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B4537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F2818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60D418" w14:textId="77777777" w:rsidR="00E8119E" w:rsidRPr="00F03856" w:rsidRDefault="00E8119E" w:rsidP="00747176">
            <w:pPr>
              <w:rPr>
                <w:rFonts w:eastAsiaTheme="minorHAnsi" w:cs="Arial"/>
                <w:color w:val="000000" w:themeColor="text1"/>
                <w:sz w:val="16"/>
                <w:szCs w:val="16"/>
              </w:rPr>
            </w:pPr>
          </w:p>
        </w:tc>
      </w:tr>
      <w:tr w:rsidR="00E8119E" w:rsidRPr="00F03856" w14:paraId="7FA870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C3D4F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CE2CF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F2DB0" w14:textId="77777777" w:rsidR="00E8119E" w:rsidRPr="00F03856" w:rsidRDefault="00E8119E" w:rsidP="00747176">
            <w:pPr>
              <w:rPr>
                <w:rFonts w:eastAsiaTheme="minorHAnsi" w:cs="Arial"/>
                <w:color w:val="000000" w:themeColor="text1"/>
                <w:sz w:val="16"/>
                <w:szCs w:val="16"/>
              </w:rPr>
            </w:pPr>
          </w:p>
        </w:tc>
      </w:tr>
      <w:tr w:rsidR="00E8119E" w:rsidRPr="00F03856" w14:paraId="1C4957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C495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C5DA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7A45C" w14:textId="77777777" w:rsidR="00E8119E" w:rsidRPr="00F03856" w:rsidRDefault="00E8119E" w:rsidP="00747176">
            <w:pPr>
              <w:rPr>
                <w:rFonts w:eastAsiaTheme="minorHAnsi" w:cs="Arial"/>
                <w:color w:val="000000" w:themeColor="text1"/>
                <w:sz w:val="16"/>
                <w:szCs w:val="16"/>
              </w:rPr>
            </w:pPr>
          </w:p>
        </w:tc>
      </w:tr>
      <w:tr w:rsidR="00E8119E" w:rsidRPr="00F03856" w14:paraId="2E9999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B0BF6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AC6E1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088315" w14:textId="77777777" w:rsidR="00E8119E" w:rsidRPr="00F03856" w:rsidRDefault="00E8119E" w:rsidP="00747176">
            <w:pPr>
              <w:rPr>
                <w:rFonts w:eastAsiaTheme="minorHAnsi" w:cs="Arial"/>
                <w:color w:val="000000" w:themeColor="text1"/>
                <w:sz w:val="16"/>
                <w:szCs w:val="16"/>
              </w:rPr>
            </w:pPr>
          </w:p>
        </w:tc>
      </w:tr>
      <w:tr w:rsidR="00E8119E" w:rsidRPr="00F03856" w14:paraId="439624E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AFA57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6AE62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60D051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C884A45" w14:textId="77777777" w:rsidR="00E8119E" w:rsidRPr="001B386B" w:rsidRDefault="00E8119E" w:rsidP="00747176">
            <w:pPr>
              <w:rPr>
                <w:rFonts w:eastAsiaTheme="minorHAnsi" w:cs="Arial"/>
                <w:color w:val="000000" w:themeColor="text1"/>
                <w:sz w:val="4"/>
                <w:szCs w:val="4"/>
              </w:rPr>
            </w:pPr>
          </w:p>
        </w:tc>
      </w:tr>
      <w:tr w:rsidR="00E8119E" w:rsidRPr="00F03856" w14:paraId="7A910E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1200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BCD2A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EA74D6" w14:textId="77777777" w:rsidR="00E5533B" w:rsidRDefault="00E5533B"/>
        </w:tc>
      </w:tr>
      <w:tr w:rsidR="00E8119E" w:rsidRPr="00F03856" w14:paraId="5B4274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EA3A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D269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20BEBF" w14:textId="77777777" w:rsidR="00E5533B" w:rsidRDefault="00E5533B"/>
        </w:tc>
      </w:tr>
      <w:tr w:rsidR="00E8119E" w:rsidRPr="00F03856" w14:paraId="1C955D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79B8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A2B32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BFEA89" w14:textId="77777777" w:rsidR="00E5533B" w:rsidRDefault="00E5533B"/>
        </w:tc>
      </w:tr>
      <w:tr w:rsidR="00E8119E" w:rsidRPr="00F03856" w14:paraId="7B1E75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40B3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267E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D63E3E" w14:textId="77777777" w:rsidR="00E5533B" w:rsidRDefault="00E5533B"/>
        </w:tc>
      </w:tr>
      <w:tr w:rsidR="00E8119E" w:rsidRPr="00F03856" w14:paraId="4D4CE6C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BDF8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3B76E4" w14:textId="77777777" w:rsidR="00E8119E" w:rsidRPr="00F03856" w:rsidRDefault="00E8119E" w:rsidP="00747176">
            <w:pPr>
              <w:rPr>
                <w:rFonts w:eastAsiaTheme="minorHAnsi" w:cs="Arial"/>
                <w:color w:val="000000" w:themeColor="text1"/>
                <w:sz w:val="16"/>
                <w:szCs w:val="16"/>
              </w:rPr>
            </w:pPr>
          </w:p>
        </w:tc>
      </w:tr>
    </w:tbl>
    <w:p w14:paraId="1A3EA4AF" w14:textId="77777777" w:rsidR="00E8119E" w:rsidRDefault="00E8119E" w:rsidP="00E8119E">
      <w:pPr>
        <w:pStyle w:val="Caption"/>
        <w:rPr>
          <w:lang w:val="en-GB"/>
        </w:rPr>
      </w:pPr>
      <w:r w:rsidRPr="00702453">
        <w:t xml:space="preserve">Table: </w:t>
      </w:r>
      <w:r>
        <w:t xml:space="preserve">Encoding Details of </w:t>
      </w:r>
      <w:r w:rsidRPr="004521EB">
        <w:rPr>
          <w:lang w:val="en-GB"/>
        </w:rPr>
        <w:t>RIGHT_THIRD_ROW</w:t>
      </w:r>
    </w:p>
    <w:p w14:paraId="7040841F" w14:textId="77777777" w:rsidR="00495854" w:rsidRPr="00495854" w:rsidRDefault="00495854" w:rsidP="00495854">
      <w:pPr>
        <w:rPr>
          <w:lang w:val="en-GB"/>
        </w:rPr>
      </w:pPr>
    </w:p>
    <w:p w14:paraId="76197C1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ALL_FUNCTIONS_LOCKOUT_STATUS</w:t>
      </w:r>
    </w:p>
    <w:p w14:paraId="4ABA6EAC" w14:textId="77777777" w:rsidR="00B442FD" w:rsidRDefault="00B442FD" w:rsidP="00B442FD">
      <w:pPr>
        <w:rPr>
          <w:rFonts w:cs="Arial"/>
        </w:rPr>
      </w:pPr>
    </w:p>
    <w:p w14:paraId="6D34A11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4F856C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15AD3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A26B7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00E02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A46660" w14:textId="77777777" w:rsidR="00E8119E" w:rsidRPr="00F03856" w:rsidRDefault="00E8119E" w:rsidP="00747176">
            <w:pPr>
              <w:rPr>
                <w:rFonts w:eastAsiaTheme="minorHAnsi" w:cs="Arial"/>
                <w:color w:val="000000" w:themeColor="text1"/>
                <w:sz w:val="16"/>
                <w:szCs w:val="16"/>
              </w:rPr>
            </w:pPr>
          </w:p>
        </w:tc>
      </w:tr>
      <w:tr w:rsidR="00E8119E" w:rsidRPr="00F03856" w14:paraId="2AA061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5EB5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1E9F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3919D1" w14:textId="77777777" w:rsidR="00E8119E" w:rsidRPr="00F03856" w:rsidRDefault="00E8119E" w:rsidP="00747176">
            <w:pPr>
              <w:rPr>
                <w:rFonts w:eastAsiaTheme="minorHAnsi" w:cs="Arial"/>
                <w:color w:val="000000" w:themeColor="text1"/>
                <w:sz w:val="16"/>
                <w:szCs w:val="16"/>
              </w:rPr>
            </w:pPr>
          </w:p>
        </w:tc>
      </w:tr>
      <w:tr w:rsidR="00E8119E" w:rsidRPr="00F03856" w14:paraId="1247AE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C9985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E6DC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B8880A" w14:textId="77777777" w:rsidR="00E8119E" w:rsidRPr="00F03856" w:rsidRDefault="00E8119E" w:rsidP="00747176">
            <w:pPr>
              <w:rPr>
                <w:rFonts w:eastAsiaTheme="minorHAnsi" w:cs="Arial"/>
                <w:color w:val="000000" w:themeColor="text1"/>
                <w:sz w:val="16"/>
                <w:szCs w:val="16"/>
              </w:rPr>
            </w:pPr>
          </w:p>
        </w:tc>
      </w:tr>
      <w:tr w:rsidR="00E8119E" w:rsidRPr="00F03856" w14:paraId="3EB553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0279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CB172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452550" w14:textId="77777777" w:rsidR="00E8119E" w:rsidRPr="00F03856" w:rsidRDefault="00E8119E" w:rsidP="00747176">
            <w:pPr>
              <w:rPr>
                <w:rFonts w:eastAsiaTheme="minorHAnsi" w:cs="Arial"/>
                <w:color w:val="000000" w:themeColor="text1"/>
                <w:sz w:val="16"/>
                <w:szCs w:val="16"/>
              </w:rPr>
            </w:pPr>
          </w:p>
        </w:tc>
      </w:tr>
      <w:tr w:rsidR="00E8119E" w:rsidRPr="00F03856" w14:paraId="36F0C6A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54A67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83F30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81064A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F1810D" w14:textId="77777777" w:rsidR="00E8119E" w:rsidRPr="001B386B" w:rsidRDefault="00E8119E" w:rsidP="00747176">
            <w:pPr>
              <w:rPr>
                <w:rFonts w:eastAsiaTheme="minorHAnsi" w:cs="Arial"/>
                <w:color w:val="000000" w:themeColor="text1"/>
                <w:sz w:val="4"/>
                <w:szCs w:val="4"/>
              </w:rPr>
            </w:pPr>
          </w:p>
        </w:tc>
      </w:tr>
      <w:tr w:rsidR="00E8119E" w:rsidRPr="00F03856" w14:paraId="54CE18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0118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217C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B29A15" w14:textId="77777777" w:rsidR="00E5533B" w:rsidRDefault="00E5533B"/>
        </w:tc>
      </w:tr>
      <w:tr w:rsidR="00E8119E" w:rsidRPr="00F03856" w14:paraId="5D9F8D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8C171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5EB3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NOT_LOCKED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0A0647" w14:textId="77777777" w:rsidR="00E5533B" w:rsidRDefault="00E5533B"/>
        </w:tc>
      </w:tr>
      <w:tr w:rsidR="00E8119E" w:rsidRPr="00F03856" w14:paraId="427993D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FEEBC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A7CD3D" w14:textId="77777777" w:rsidR="00E8119E" w:rsidRPr="00F03856" w:rsidRDefault="00E8119E" w:rsidP="00747176">
            <w:pPr>
              <w:rPr>
                <w:rFonts w:eastAsiaTheme="minorHAnsi" w:cs="Arial"/>
                <w:color w:val="000000" w:themeColor="text1"/>
                <w:sz w:val="16"/>
                <w:szCs w:val="16"/>
              </w:rPr>
            </w:pPr>
          </w:p>
        </w:tc>
      </w:tr>
    </w:tbl>
    <w:p w14:paraId="4D29BAE2" w14:textId="77777777" w:rsidR="00E8119E" w:rsidRDefault="00E8119E" w:rsidP="00E8119E">
      <w:pPr>
        <w:pStyle w:val="Caption"/>
        <w:rPr>
          <w:lang w:val="en-GB"/>
        </w:rPr>
      </w:pPr>
      <w:r w:rsidRPr="00702453">
        <w:t xml:space="preserve">Table: </w:t>
      </w:r>
      <w:r>
        <w:t xml:space="preserve">Encoding Details of </w:t>
      </w:r>
      <w:r w:rsidRPr="004521EB">
        <w:rPr>
          <w:lang w:val="en-GB"/>
        </w:rPr>
        <w:t>ALL_FUNCTIONS_LOCKOUT_STATUS</w:t>
      </w:r>
    </w:p>
    <w:p w14:paraId="54F33BC7" w14:textId="77777777" w:rsidR="00495854" w:rsidRPr="00495854" w:rsidRDefault="00495854" w:rsidP="00495854">
      <w:pPr>
        <w:rPr>
          <w:lang w:val="en-GB"/>
        </w:rPr>
      </w:pPr>
    </w:p>
    <w:p w14:paraId="12492C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RejuvenateStatus</w:t>
      </w:r>
    </w:p>
    <w:p w14:paraId="1C435AC3" w14:textId="77777777" w:rsidR="00B442FD" w:rsidRDefault="00B442FD" w:rsidP="00B442FD">
      <w:pPr>
        <w:rPr>
          <w:rFonts w:cs="Arial"/>
        </w:rPr>
      </w:pPr>
      <w:r>
        <w:rPr>
          <w:rFonts w:cs="Arial"/>
        </w:rPr>
        <w:t>“RejuvenateStatus” signal to identify Rejuvenate status as active via ACTIVE or inactive via INACTIVE</w:t>
      </w:r>
    </w:p>
    <w:p w14:paraId="5EFDBEFC" w14:textId="77777777" w:rsidR="00B442FD" w:rsidRDefault="00B442FD" w:rsidP="00B442FD">
      <w:pPr>
        <w:rPr>
          <w:rFonts w:cs="Arial"/>
        </w:rPr>
      </w:pPr>
    </w:p>
    <w:p w14:paraId="4794A2B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EA5917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32FFC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B8C339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A3F2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A2F534" w14:textId="77777777" w:rsidR="00E8119E" w:rsidRPr="00F03856" w:rsidRDefault="00E8119E" w:rsidP="00747176">
            <w:pPr>
              <w:rPr>
                <w:rFonts w:eastAsiaTheme="minorHAnsi" w:cs="Arial"/>
                <w:color w:val="000000" w:themeColor="text1"/>
                <w:sz w:val="16"/>
                <w:szCs w:val="16"/>
              </w:rPr>
            </w:pPr>
          </w:p>
        </w:tc>
      </w:tr>
      <w:tr w:rsidR="00E8119E" w:rsidRPr="00F03856" w14:paraId="3A7BB3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BAB8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800D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87F981" w14:textId="77777777" w:rsidR="00E8119E" w:rsidRPr="00F03856" w:rsidRDefault="00E8119E" w:rsidP="00747176">
            <w:pPr>
              <w:rPr>
                <w:rFonts w:eastAsiaTheme="minorHAnsi" w:cs="Arial"/>
                <w:color w:val="000000" w:themeColor="text1"/>
                <w:sz w:val="16"/>
                <w:szCs w:val="16"/>
              </w:rPr>
            </w:pPr>
          </w:p>
        </w:tc>
      </w:tr>
      <w:tr w:rsidR="00E8119E" w:rsidRPr="00F03856" w14:paraId="51B258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AB31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A44A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B862C8" w14:textId="77777777" w:rsidR="00E8119E" w:rsidRPr="00F03856" w:rsidRDefault="00E8119E" w:rsidP="00747176">
            <w:pPr>
              <w:rPr>
                <w:rFonts w:eastAsiaTheme="minorHAnsi" w:cs="Arial"/>
                <w:color w:val="000000" w:themeColor="text1"/>
                <w:sz w:val="16"/>
                <w:szCs w:val="16"/>
              </w:rPr>
            </w:pPr>
          </w:p>
        </w:tc>
      </w:tr>
      <w:tr w:rsidR="00E8119E" w:rsidRPr="00F03856" w14:paraId="77870A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F58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E2E2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1A8C59" w14:textId="77777777" w:rsidR="00E8119E" w:rsidRPr="00F03856" w:rsidRDefault="00E8119E" w:rsidP="00747176">
            <w:pPr>
              <w:rPr>
                <w:rFonts w:eastAsiaTheme="minorHAnsi" w:cs="Arial"/>
                <w:color w:val="000000" w:themeColor="text1"/>
                <w:sz w:val="16"/>
                <w:szCs w:val="16"/>
              </w:rPr>
            </w:pPr>
          </w:p>
        </w:tc>
      </w:tr>
      <w:tr w:rsidR="00E8119E" w:rsidRPr="00F03856" w14:paraId="02D5F00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B1483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2D51C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A6542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F6F306" w14:textId="77777777" w:rsidR="00E8119E" w:rsidRPr="001B386B" w:rsidRDefault="00E8119E" w:rsidP="00747176">
            <w:pPr>
              <w:rPr>
                <w:rFonts w:eastAsiaTheme="minorHAnsi" w:cs="Arial"/>
                <w:color w:val="000000" w:themeColor="text1"/>
                <w:sz w:val="4"/>
                <w:szCs w:val="4"/>
              </w:rPr>
            </w:pPr>
          </w:p>
        </w:tc>
      </w:tr>
      <w:tr w:rsidR="00E8119E" w:rsidRPr="00F03856" w14:paraId="79933E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5A4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58C4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722F74" w14:textId="77777777" w:rsidR="00E5533B" w:rsidRDefault="00E5533B"/>
        </w:tc>
      </w:tr>
      <w:tr w:rsidR="00E8119E" w:rsidRPr="00F03856" w14:paraId="5015E2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DCE0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A886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44F272" w14:textId="77777777" w:rsidR="00E5533B" w:rsidRDefault="00E5533B"/>
        </w:tc>
      </w:tr>
      <w:tr w:rsidR="00E8119E" w:rsidRPr="00F03856" w14:paraId="3477BB7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A693F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883C21" w14:textId="77777777" w:rsidR="00E8119E" w:rsidRPr="00F03856" w:rsidRDefault="00E8119E" w:rsidP="00747176">
            <w:pPr>
              <w:rPr>
                <w:rFonts w:eastAsiaTheme="minorHAnsi" w:cs="Arial"/>
                <w:color w:val="000000" w:themeColor="text1"/>
                <w:sz w:val="16"/>
                <w:szCs w:val="16"/>
              </w:rPr>
            </w:pPr>
          </w:p>
        </w:tc>
      </w:tr>
    </w:tbl>
    <w:p w14:paraId="7060B433" w14:textId="77777777" w:rsidR="00E8119E" w:rsidRDefault="00E8119E" w:rsidP="00E8119E">
      <w:pPr>
        <w:pStyle w:val="Caption"/>
        <w:rPr>
          <w:lang w:val="en-GB"/>
        </w:rPr>
      </w:pPr>
      <w:r w:rsidRPr="00702453">
        <w:t xml:space="preserve">Table: </w:t>
      </w:r>
      <w:r>
        <w:t xml:space="preserve">Encoding Details of </w:t>
      </w:r>
      <w:r w:rsidRPr="004521EB">
        <w:rPr>
          <w:lang w:val="en-GB"/>
        </w:rPr>
        <w:t>RejuvenateStatus</w:t>
      </w:r>
    </w:p>
    <w:p w14:paraId="48EE0A27" w14:textId="77777777" w:rsidR="00495854" w:rsidRPr="00495854" w:rsidRDefault="00495854" w:rsidP="00495854">
      <w:pPr>
        <w:rPr>
          <w:lang w:val="en-GB"/>
        </w:rPr>
      </w:pPr>
    </w:p>
    <w:p w14:paraId="6F085D4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SEAT_CLIMATE</w:t>
      </w:r>
    </w:p>
    <w:p w14:paraId="2EF0125D" w14:textId="77777777" w:rsidR="00B442FD" w:rsidRDefault="00B442FD" w:rsidP="00B442FD">
      <w:pPr>
        <w:rPr>
          <w:rFonts w:cs="Arial"/>
        </w:rPr>
      </w:pPr>
    </w:p>
    <w:p w14:paraId="4AFD470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53661B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9B08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A2D7D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403B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407E34" w14:textId="77777777" w:rsidR="00E8119E" w:rsidRPr="00F03856" w:rsidRDefault="00E8119E" w:rsidP="00747176">
            <w:pPr>
              <w:rPr>
                <w:rFonts w:eastAsiaTheme="minorHAnsi" w:cs="Arial"/>
                <w:color w:val="000000" w:themeColor="text1"/>
                <w:sz w:val="16"/>
                <w:szCs w:val="16"/>
              </w:rPr>
            </w:pPr>
          </w:p>
        </w:tc>
      </w:tr>
      <w:tr w:rsidR="00E8119E" w:rsidRPr="00F03856" w14:paraId="182DD1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5069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DDC5D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FAD0ED" w14:textId="77777777" w:rsidR="00E8119E" w:rsidRPr="00F03856" w:rsidRDefault="00E8119E" w:rsidP="00747176">
            <w:pPr>
              <w:rPr>
                <w:rFonts w:eastAsiaTheme="minorHAnsi" w:cs="Arial"/>
                <w:color w:val="000000" w:themeColor="text1"/>
                <w:sz w:val="16"/>
                <w:szCs w:val="16"/>
              </w:rPr>
            </w:pPr>
          </w:p>
        </w:tc>
      </w:tr>
      <w:tr w:rsidR="00E8119E" w:rsidRPr="00F03856" w14:paraId="16AB3A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BB33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B94E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01C33A" w14:textId="77777777" w:rsidR="00E8119E" w:rsidRPr="00F03856" w:rsidRDefault="00E8119E" w:rsidP="00747176">
            <w:pPr>
              <w:rPr>
                <w:rFonts w:eastAsiaTheme="minorHAnsi" w:cs="Arial"/>
                <w:color w:val="000000" w:themeColor="text1"/>
                <w:sz w:val="16"/>
                <w:szCs w:val="16"/>
              </w:rPr>
            </w:pPr>
          </w:p>
        </w:tc>
      </w:tr>
      <w:tr w:rsidR="00E8119E" w:rsidRPr="00F03856" w14:paraId="086A50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2DD3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1D49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8EB2B4" w14:textId="77777777" w:rsidR="00E8119E" w:rsidRPr="00F03856" w:rsidRDefault="00E8119E" w:rsidP="00747176">
            <w:pPr>
              <w:rPr>
                <w:rFonts w:eastAsiaTheme="minorHAnsi" w:cs="Arial"/>
                <w:color w:val="000000" w:themeColor="text1"/>
                <w:sz w:val="16"/>
                <w:szCs w:val="16"/>
              </w:rPr>
            </w:pPr>
          </w:p>
        </w:tc>
      </w:tr>
      <w:tr w:rsidR="00E8119E" w:rsidRPr="00F03856" w14:paraId="7CF0260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937F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9BD6E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907BE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4EDAC1A" w14:textId="77777777" w:rsidR="00E8119E" w:rsidRPr="001B386B" w:rsidRDefault="00E8119E" w:rsidP="00747176">
            <w:pPr>
              <w:rPr>
                <w:rFonts w:eastAsiaTheme="minorHAnsi" w:cs="Arial"/>
                <w:color w:val="000000" w:themeColor="text1"/>
                <w:sz w:val="4"/>
                <w:szCs w:val="4"/>
              </w:rPr>
            </w:pPr>
          </w:p>
        </w:tc>
      </w:tr>
      <w:tr w:rsidR="00E8119E" w:rsidRPr="00F03856" w14:paraId="300CFB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ED5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9185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B7322F" w14:textId="77777777" w:rsidR="00E5533B" w:rsidRDefault="00E5533B"/>
        </w:tc>
      </w:tr>
      <w:tr w:rsidR="00E8119E" w:rsidRPr="00F03856" w14:paraId="15A416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10DA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9DA54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 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D9411F" w14:textId="77777777" w:rsidR="00E5533B" w:rsidRDefault="00E5533B"/>
        </w:tc>
      </w:tr>
      <w:tr w:rsidR="00E8119E" w:rsidRPr="00F03856" w14:paraId="76327A1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108C0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D944D5" w14:textId="77777777" w:rsidR="00E8119E" w:rsidRPr="00F03856" w:rsidRDefault="00E8119E" w:rsidP="00747176">
            <w:pPr>
              <w:rPr>
                <w:rFonts w:eastAsiaTheme="minorHAnsi" w:cs="Arial"/>
                <w:color w:val="000000" w:themeColor="text1"/>
                <w:sz w:val="16"/>
                <w:szCs w:val="16"/>
              </w:rPr>
            </w:pPr>
          </w:p>
        </w:tc>
      </w:tr>
    </w:tbl>
    <w:p w14:paraId="0983A978" w14:textId="77777777" w:rsidR="00E8119E" w:rsidRDefault="00E8119E" w:rsidP="00E8119E">
      <w:pPr>
        <w:pStyle w:val="Caption"/>
        <w:rPr>
          <w:lang w:val="en-GB"/>
        </w:rPr>
      </w:pPr>
      <w:r w:rsidRPr="00702453">
        <w:t xml:space="preserve">Table: </w:t>
      </w:r>
      <w:r>
        <w:t xml:space="preserve">Encoding Details of </w:t>
      </w:r>
      <w:r w:rsidRPr="004521EB">
        <w:rPr>
          <w:lang w:val="en-GB"/>
        </w:rPr>
        <w:t>SEAT_CLIMATE</w:t>
      </w:r>
    </w:p>
    <w:p w14:paraId="1B0908AF" w14:textId="77777777" w:rsidR="00495854" w:rsidRPr="00495854" w:rsidRDefault="00495854" w:rsidP="00495854">
      <w:pPr>
        <w:rPr>
          <w:lang w:val="en-GB"/>
        </w:rPr>
      </w:pPr>
    </w:p>
    <w:p w14:paraId="449EDBD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GlobalAudioSettings</w:t>
      </w:r>
    </w:p>
    <w:p w14:paraId="1D65B9A1" w14:textId="77777777" w:rsidR="00B442FD" w:rsidRDefault="00B442FD" w:rsidP="00B442FD">
      <w:pPr>
        <w:rPr>
          <w:rFonts w:cs="Arial"/>
        </w:rPr>
      </w:pPr>
      <w:r>
        <w:rPr>
          <w:rFonts w:cs="Arial"/>
        </w:rPr>
        <w:t>"AudioSettings" signal defines audio settings via "AudioLevelPercent" and "AudioONOFF"</w:t>
      </w:r>
    </w:p>
    <w:p w14:paraId="628F1121" w14:textId="77777777" w:rsidR="00B442FD" w:rsidRDefault="00B442FD" w:rsidP="00B442FD">
      <w:pPr>
        <w:rPr>
          <w:rFonts w:cs="Arial"/>
        </w:rPr>
      </w:pPr>
    </w:p>
    <w:p w14:paraId="25910F4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73C693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0507E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10C868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91B4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92279" w14:textId="77777777" w:rsidR="00E8119E" w:rsidRPr="00F03856" w:rsidRDefault="00E8119E" w:rsidP="00747176">
            <w:pPr>
              <w:rPr>
                <w:rFonts w:eastAsiaTheme="minorHAnsi" w:cs="Arial"/>
                <w:color w:val="000000" w:themeColor="text1"/>
                <w:sz w:val="16"/>
                <w:szCs w:val="16"/>
              </w:rPr>
            </w:pPr>
          </w:p>
        </w:tc>
      </w:tr>
      <w:tr w:rsidR="00E8119E" w:rsidRPr="00F03856" w14:paraId="235552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9CC3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FCA7B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BB6D1B" w14:textId="77777777" w:rsidR="00E8119E" w:rsidRPr="00F03856" w:rsidRDefault="00E8119E" w:rsidP="00747176">
            <w:pPr>
              <w:rPr>
                <w:rFonts w:eastAsiaTheme="minorHAnsi" w:cs="Arial"/>
                <w:color w:val="000000" w:themeColor="text1"/>
                <w:sz w:val="16"/>
                <w:szCs w:val="16"/>
              </w:rPr>
            </w:pPr>
          </w:p>
        </w:tc>
      </w:tr>
      <w:tr w:rsidR="00E8119E" w:rsidRPr="00F03856" w14:paraId="77EA2E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59C38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ADFB1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856E6C" w14:textId="77777777" w:rsidR="00E8119E" w:rsidRPr="00F03856" w:rsidRDefault="00E8119E" w:rsidP="00747176">
            <w:pPr>
              <w:rPr>
                <w:rFonts w:eastAsiaTheme="minorHAnsi" w:cs="Arial"/>
                <w:color w:val="000000" w:themeColor="text1"/>
                <w:sz w:val="16"/>
                <w:szCs w:val="16"/>
              </w:rPr>
            </w:pPr>
          </w:p>
        </w:tc>
      </w:tr>
      <w:tr w:rsidR="00E8119E" w:rsidRPr="00F03856" w14:paraId="490ADA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0F7B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FDCC3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8F99C4" w14:textId="77777777" w:rsidR="00E8119E" w:rsidRPr="00F03856" w:rsidRDefault="00E8119E" w:rsidP="00747176">
            <w:pPr>
              <w:rPr>
                <w:rFonts w:eastAsiaTheme="minorHAnsi" w:cs="Arial"/>
                <w:color w:val="000000" w:themeColor="text1"/>
                <w:sz w:val="16"/>
                <w:szCs w:val="16"/>
              </w:rPr>
            </w:pPr>
          </w:p>
        </w:tc>
      </w:tr>
      <w:tr w:rsidR="00E8119E" w:rsidRPr="00F03856" w14:paraId="1E757A3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7AD78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AC2DD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666C7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5CCEC7" w14:textId="77777777" w:rsidR="00E8119E" w:rsidRPr="001B386B" w:rsidRDefault="00E8119E" w:rsidP="00747176">
            <w:pPr>
              <w:rPr>
                <w:rFonts w:eastAsiaTheme="minorHAnsi" w:cs="Arial"/>
                <w:color w:val="000000" w:themeColor="text1"/>
                <w:sz w:val="4"/>
                <w:szCs w:val="4"/>
              </w:rPr>
            </w:pPr>
          </w:p>
        </w:tc>
      </w:tr>
      <w:tr w:rsidR="00E8119E" w:rsidRPr="00F03856" w14:paraId="0C460D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DD71B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60FB29"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9020C6" w14:textId="77777777" w:rsidR="00E5533B" w:rsidRDefault="00E5533B"/>
        </w:tc>
      </w:tr>
      <w:tr w:rsidR="00E8119E" w:rsidRPr="00F03856" w14:paraId="011C05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AB2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1ACD31"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3EBE6D" w14:textId="77777777" w:rsidR="00E5533B" w:rsidRDefault="00E5533B"/>
        </w:tc>
      </w:tr>
      <w:tr w:rsidR="00E8119E" w:rsidRPr="00F03856" w14:paraId="16569A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FCCEC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956656"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83BF81" w14:textId="77777777" w:rsidR="00E5533B" w:rsidRDefault="00E5533B"/>
        </w:tc>
      </w:tr>
      <w:tr w:rsidR="00E8119E" w:rsidRPr="00F03856" w14:paraId="6A56BB6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6B093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4C68A2" w14:textId="77777777" w:rsidR="00E8119E" w:rsidRPr="00F03856" w:rsidRDefault="00E8119E" w:rsidP="00747176">
            <w:pPr>
              <w:rPr>
                <w:rFonts w:eastAsiaTheme="minorHAnsi" w:cs="Arial"/>
                <w:color w:val="000000" w:themeColor="text1"/>
                <w:sz w:val="16"/>
                <w:szCs w:val="16"/>
              </w:rPr>
            </w:pPr>
          </w:p>
        </w:tc>
      </w:tr>
    </w:tbl>
    <w:p w14:paraId="1C616E17" w14:textId="77777777" w:rsidR="00E8119E" w:rsidRDefault="00E8119E" w:rsidP="00E8119E">
      <w:pPr>
        <w:pStyle w:val="Caption"/>
        <w:rPr>
          <w:lang w:val="en-GB"/>
        </w:rPr>
      </w:pPr>
      <w:r w:rsidRPr="00702453">
        <w:t xml:space="preserve">Table: </w:t>
      </w:r>
      <w:r>
        <w:t xml:space="preserve">Encoding Details of </w:t>
      </w:r>
      <w:r w:rsidRPr="004521EB">
        <w:rPr>
          <w:lang w:val="en-GB"/>
        </w:rPr>
        <w:t>GlobalAudioSettings</w:t>
      </w:r>
    </w:p>
    <w:p w14:paraId="60C916E2" w14:textId="77777777" w:rsidR="00495854" w:rsidRPr="00495854" w:rsidRDefault="00495854" w:rsidP="00495854">
      <w:pPr>
        <w:rPr>
          <w:lang w:val="en-GB"/>
        </w:rPr>
      </w:pPr>
    </w:p>
    <w:p w14:paraId="1D7FD49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RejuvenateInhibit</w:t>
      </w:r>
    </w:p>
    <w:p w14:paraId="4C0B5B54" w14:textId="77777777" w:rsidR="00B442FD" w:rsidRDefault="00B442FD" w:rsidP="00B442FD">
      <w:pPr>
        <w:rPr>
          <w:rFonts w:cs="Arial"/>
        </w:rPr>
      </w:pPr>
    </w:p>
    <w:p w14:paraId="6ABB816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C1D9EA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5F343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63E55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6345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7B9C08" w14:textId="77777777" w:rsidR="00E8119E" w:rsidRPr="00F03856" w:rsidRDefault="00E8119E" w:rsidP="00747176">
            <w:pPr>
              <w:rPr>
                <w:rFonts w:eastAsiaTheme="minorHAnsi" w:cs="Arial"/>
                <w:color w:val="000000" w:themeColor="text1"/>
                <w:sz w:val="16"/>
                <w:szCs w:val="16"/>
              </w:rPr>
            </w:pPr>
          </w:p>
        </w:tc>
      </w:tr>
      <w:tr w:rsidR="00E8119E" w:rsidRPr="00F03856" w14:paraId="76A837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5CF61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58AB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C708C5" w14:textId="77777777" w:rsidR="00E8119E" w:rsidRPr="00F03856" w:rsidRDefault="00E8119E" w:rsidP="00747176">
            <w:pPr>
              <w:rPr>
                <w:rFonts w:eastAsiaTheme="minorHAnsi" w:cs="Arial"/>
                <w:color w:val="000000" w:themeColor="text1"/>
                <w:sz w:val="16"/>
                <w:szCs w:val="16"/>
              </w:rPr>
            </w:pPr>
          </w:p>
        </w:tc>
      </w:tr>
      <w:tr w:rsidR="00E8119E" w:rsidRPr="00F03856" w14:paraId="5A488E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B4E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DB0D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9F494" w14:textId="77777777" w:rsidR="00E8119E" w:rsidRPr="00F03856" w:rsidRDefault="00E8119E" w:rsidP="00747176">
            <w:pPr>
              <w:rPr>
                <w:rFonts w:eastAsiaTheme="minorHAnsi" w:cs="Arial"/>
                <w:color w:val="000000" w:themeColor="text1"/>
                <w:sz w:val="16"/>
                <w:szCs w:val="16"/>
              </w:rPr>
            </w:pPr>
          </w:p>
        </w:tc>
      </w:tr>
      <w:tr w:rsidR="00E8119E" w:rsidRPr="00F03856" w14:paraId="6A50B7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9C5CA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9AE2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F25FC4" w14:textId="77777777" w:rsidR="00E8119E" w:rsidRPr="00F03856" w:rsidRDefault="00E8119E" w:rsidP="00747176">
            <w:pPr>
              <w:rPr>
                <w:rFonts w:eastAsiaTheme="minorHAnsi" w:cs="Arial"/>
                <w:color w:val="000000" w:themeColor="text1"/>
                <w:sz w:val="16"/>
                <w:szCs w:val="16"/>
              </w:rPr>
            </w:pPr>
          </w:p>
        </w:tc>
      </w:tr>
      <w:tr w:rsidR="00E8119E" w:rsidRPr="00F03856" w14:paraId="36B470C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9E4B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4C07F1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D7B3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13C689" w14:textId="77777777" w:rsidR="00E8119E" w:rsidRPr="001B386B" w:rsidRDefault="00E8119E" w:rsidP="00747176">
            <w:pPr>
              <w:rPr>
                <w:rFonts w:eastAsiaTheme="minorHAnsi" w:cs="Arial"/>
                <w:color w:val="000000" w:themeColor="text1"/>
                <w:sz w:val="4"/>
                <w:szCs w:val="4"/>
              </w:rPr>
            </w:pPr>
          </w:p>
        </w:tc>
      </w:tr>
      <w:tr w:rsidR="00E8119E" w:rsidRPr="00F03856" w14:paraId="2F65C1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584C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6A77EC"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877378" w14:textId="77777777" w:rsidR="00E5533B" w:rsidRDefault="00E5533B"/>
        </w:tc>
      </w:tr>
      <w:tr w:rsidR="00E8119E" w:rsidRPr="00F03856" w14:paraId="329A1D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BDFFF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1212E8"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6C1624" w14:textId="77777777" w:rsidR="00E5533B" w:rsidRDefault="00E5533B"/>
        </w:tc>
      </w:tr>
      <w:tr w:rsidR="00E8119E" w:rsidRPr="00F03856" w14:paraId="682724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7CAA7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A40B8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5BA073" w14:textId="77777777" w:rsidR="00E5533B" w:rsidRDefault="00E5533B"/>
        </w:tc>
      </w:tr>
      <w:tr w:rsidR="00E8119E" w:rsidRPr="00F03856" w14:paraId="3945A1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2FE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FEEB67"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99B872" w14:textId="77777777" w:rsidR="00E5533B" w:rsidRDefault="00E5533B"/>
        </w:tc>
      </w:tr>
      <w:tr w:rsidR="00E8119E" w:rsidRPr="00F03856" w14:paraId="1D51A5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59BB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6AC0AF"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6EF249" w14:textId="77777777" w:rsidR="00E5533B" w:rsidRDefault="00E5533B"/>
        </w:tc>
      </w:tr>
      <w:tr w:rsidR="00E8119E" w:rsidRPr="00F03856" w14:paraId="50780A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917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F7AA1A"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457A77" w14:textId="77777777" w:rsidR="00E5533B" w:rsidRDefault="00E5533B"/>
        </w:tc>
      </w:tr>
      <w:tr w:rsidR="00E8119E" w:rsidRPr="00F03856" w14:paraId="168AABB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49502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944794" w14:textId="77777777" w:rsidR="00E8119E" w:rsidRPr="00F03856" w:rsidRDefault="00E8119E" w:rsidP="00747176">
            <w:pPr>
              <w:rPr>
                <w:rFonts w:eastAsiaTheme="minorHAnsi" w:cs="Arial"/>
                <w:color w:val="000000" w:themeColor="text1"/>
                <w:sz w:val="16"/>
                <w:szCs w:val="16"/>
              </w:rPr>
            </w:pPr>
          </w:p>
        </w:tc>
      </w:tr>
    </w:tbl>
    <w:p w14:paraId="60EA7919" w14:textId="77777777" w:rsidR="00E8119E" w:rsidRDefault="00E8119E" w:rsidP="00E8119E">
      <w:pPr>
        <w:pStyle w:val="Caption"/>
        <w:rPr>
          <w:lang w:val="en-GB"/>
        </w:rPr>
      </w:pPr>
      <w:r w:rsidRPr="00702453">
        <w:t xml:space="preserve">Table: </w:t>
      </w:r>
      <w:r>
        <w:t xml:space="preserve">Encoding Details of </w:t>
      </w:r>
      <w:r w:rsidRPr="004521EB">
        <w:rPr>
          <w:lang w:val="en-GB"/>
        </w:rPr>
        <w:t>RejuvenateInhibit</w:t>
      </w:r>
    </w:p>
    <w:p w14:paraId="1E34AA52" w14:textId="77777777" w:rsidR="00495854" w:rsidRPr="00495854" w:rsidRDefault="00495854" w:rsidP="00495854">
      <w:pPr>
        <w:rPr>
          <w:lang w:val="en-GB"/>
        </w:rPr>
      </w:pPr>
    </w:p>
    <w:p w14:paraId="6576D76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URCDisplayStatus </w:t>
      </w:r>
    </w:p>
    <w:p w14:paraId="1B31FBBC" w14:textId="77777777" w:rsidR="00B442FD" w:rsidRDefault="00B442FD" w:rsidP="00B442FD">
      <w:pPr>
        <w:rPr>
          <w:rFonts w:cs="Arial"/>
        </w:rPr>
      </w:pPr>
    </w:p>
    <w:p w14:paraId="67931E0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16B5B3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F4F93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09B60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991E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40A79E" w14:textId="77777777" w:rsidR="00E8119E" w:rsidRPr="00F03856" w:rsidRDefault="00E8119E" w:rsidP="00747176">
            <w:pPr>
              <w:rPr>
                <w:rFonts w:eastAsiaTheme="minorHAnsi" w:cs="Arial"/>
                <w:color w:val="000000" w:themeColor="text1"/>
                <w:sz w:val="16"/>
                <w:szCs w:val="16"/>
              </w:rPr>
            </w:pPr>
          </w:p>
        </w:tc>
      </w:tr>
      <w:tr w:rsidR="00E8119E" w:rsidRPr="00F03856" w14:paraId="7873AC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97793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1309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8117D" w14:textId="77777777" w:rsidR="00E8119E" w:rsidRPr="00F03856" w:rsidRDefault="00E8119E" w:rsidP="00747176">
            <w:pPr>
              <w:rPr>
                <w:rFonts w:eastAsiaTheme="minorHAnsi" w:cs="Arial"/>
                <w:color w:val="000000" w:themeColor="text1"/>
                <w:sz w:val="16"/>
                <w:szCs w:val="16"/>
              </w:rPr>
            </w:pPr>
          </w:p>
        </w:tc>
      </w:tr>
      <w:tr w:rsidR="00E8119E" w:rsidRPr="00F03856" w14:paraId="71F29C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6E80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F09A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66FC88" w14:textId="77777777" w:rsidR="00E8119E" w:rsidRPr="00F03856" w:rsidRDefault="00E8119E" w:rsidP="00747176">
            <w:pPr>
              <w:rPr>
                <w:rFonts w:eastAsiaTheme="minorHAnsi" w:cs="Arial"/>
                <w:color w:val="000000" w:themeColor="text1"/>
                <w:sz w:val="16"/>
                <w:szCs w:val="16"/>
              </w:rPr>
            </w:pPr>
          </w:p>
        </w:tc>
      </w:tr>
      <w:tr w:rsidR="00E8119E" w:rsidRPr="00F03856" w14:paraId="37BB91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5AD80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1F3F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D2A2C6" w14:textId="77777777" w:rsidR="00E8119E" w:rsidRPr="00F03856" w:rsidRDefault="00E8119E" w:rsidP="00747176">
            <w:pPr>
              <w:rPr>
                <w:rFonts w:eastAsiaTheme="minorHAnsi" w:cs="Arial"/>
                <w:color w:val="000000" w:themeColor="text1"/>
                <w:sz w:val="16"/>
                <w:szCs w:val="16"/>
              </w:rPr>
            </w:pPr>
          </w:p>
        </w:tc>
      </w:tr>
      <w:tr w:rsidR="00E8119E" w:rsidRPr="00F03856" w14:paraId="6C2025F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C4C4B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BAE30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A4D29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2F0001" w14:textId="77777777" w:rsidR="00E8119E" w:rsidRPr="001B386B" w:rsidRDefault="00E8119E" w:rsidP="00747176">
            <w:pPr>
              <w:rPr>
                <w:rFonts w:eastAsiaTheme="minorHAnsi" w:cs="Arial"/>
                <w:color w:val="000000" w:themeColor="text1"/>
                <w:sz w:val="4"/>
                <w:szCs w:val="4"/>
              </w:rPr>
            </w:pPr>
          </w:p>
        </w:tc>
      </w:tr>
      <w:tr w:rsidR="00E8119E" w:rsidRPr="00F03856" w14:paraId="454421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5D5B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8A728B"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590C91" w14:textId="77777777" w:rsidR="00E5533B" w:rsidRDefault="00E5533B"/>
        </w:tc>
      </w:tr>
      <w:tr w:rsidR="00E8119E" w:rsidRPr="00F03856" w14:paraId="0CBFEC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BB35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059550"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3E1BDD" w14:textId="77777777" w:rsidR="00E5533B" w:rsidRDefault="00E5533B"/>
        </w:tc>
      </w:tr>
      <w:tr w:rsidR="00E8119E" w:rsidRPr="00F03856" w14:paraId="18202D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147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90AC2F"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2A4830" w14:textId="77777777" w:rsidR="00E5533B" w:rsidRDefault="00E5533B"/>
        </w:tc>
      </w:tr>
      <w:tr w:rsidR="00E8119E" w:rsidRPr="00F03856" w14:paraId="6FFD46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8E6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368D42" w14:textId="77777777" w:rsidR="00E5533B" w:rsidRDefault="00E5533B"/>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D5F3F9" w14:textId="77777777" w:rsidR="00E5533B" w:rsidRDefault="00E5533B"/>
        </w:tc>
      </w:tr>
      <w:tr w:rsidR="00E8119E" w:rsidRPr="00F03856" w14:paraId="1D13CE2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86EC2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1D6E0D" w14:textId="77777777" w:rsidR="00E8119E" w:rsidRPr="00F03856" w:rsidRDefault="00E8119E" w:rsidP="00747176">
            <w:pPr>
              <w:rPr>
                <w:rFonts w:eastAsiaTheme="minorHAnsi" w:cs="Arial"/>
                <w:color w:val="000000" w:themeColor="text1"/>
                <w:sz w:val="16"/>
                <w:szCs w:val="16"/>
              </w:rPr>
            </w:pPr>
          </w:p>
        </w:tc>
      </w:tr>
    </w:tbl>
    <w:p w14:paraId="1BD96C17"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URCDisplayStatus </w:t>
      </w:r>
    </w:p>
    <w:p w14:paraId="7F147CBA" w14:textId="77777777" w:rsidR="00495854" w:rsidRPr="00495854" w:rsidRDefault="00495854" w:rsidP="00495854">
      <w:pPr>
        <w:rPr>
          <w:lang w:val="en-GB"/>
        </w:rPr>
      </w:pPr>
    </w:p>
    <w:p w14:paraId="5001EB9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LEFT_THIRD_ROW</w:t>
      </w:r>
    </w:p>
    <w:p w14:paraId="74B91CEF" w14:textId="77777777" w:rsidR="00B442FD" w:rsidRDefault="00B442FD" w:rsidP="00B442FD">
      <w:pPr>
        <w:rPr>
          <w:rFonts w:cs="Arial"/>
        </w:rPr>
      </w:pPr>
    </w:p>
    <w:p w14:paraId="7C97E56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14:paraId="031C552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494FF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8D16E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B3D4B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F51B13" w14:textId="77777777" w:rsidR="00E8119E" w:rsidRPr="00F03856" w:rsidRDefault="00E8119E" w:rsidP="00747176">
            <w:pPr>
              <w:rPr>
                <w:rFonts w:eastAsiaTheme="minorHAnsi" w:cs="Arial"/>
                <w:color w:val="000000" w:themeColor="text1"/>
                <w:sz w:val="16"/>
                <w:szCs w:val="16"/>
              </w:rPr>
            </w:pPr>
          </w:p>
        </w:tc>
      </w:tr>
      <w:tr w:rsidR="00E8119E" w:rsidRPr="00F03856" w14:paraId="252E74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FBD4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1994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3E2BE" w14:textId="77777777" w:rsidR="00E8119E" w:rsidRPr="00F03856" w:rsidRDefault="00E8119E" w:rsidP="00747176">
            <w:pPr>
              <w:rPr>
                <w:rFonts w:eastAsiaTheme="minorHAnsi" w:cs="Arial"/>
                <w:color w:val="000000" w:themeColor="text1"/>
                <w:sz w:val="16"/>
                <w:szCs w:val="16"/>
              </w:rPr>
            </w:pPr>
          </w:p>
        </w:tc>
      </w:tr>
      <w:tr w:rsidR="00E8119E" w:rsidRPr="00F03856" w14:paraId="089D29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57EE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51F65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4A866" w14:textId="77777777" w:rsidR="00E8119E" w:rsidRPr="00F03856" w:rsidRDefault="00E8119E" w:rsidP="00747176">
            <w:pPr>
              <w:rPr>
                <w:rFonts w:eastAsiaTheme="minorHAnsi" w:cs="Arial"/>
                <w:color w:val="000000" w:themeColor="text1"/>
                <w:sz w:val="16"/>
                <w:szCs w:val="16"/>
              </w:rPr>
            </w:pPr>
          </w:p>
        </w:tc>
      </w:tr>
      <w:tr w:rsidR="00E8119E" w:rsidRPr="00F03856" w14:paraId="2775A3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49E77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4105D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8AB605" w14:textId="77777777" w:rsidR="00E8119E" w:rsidRPr="00F03856" w:rsidRDefault="00E8119E" w:rsidP="00747176">
            <w:pPr>
              <w:rPr>
                <w:rFonts w:eastAsiaTheme="minorHAnsi" w:cs="Arial"/>
                <w:color w:val="000000" w:themeColor="text1"/>
                <w:sz w:val="16"/>
                <w:szCs w:val="16"/>
              </w:rPr>
            </w:pPr>
          </w:p>
        </w:tc>
      </w:tr>
      <w:tr w:rsidR="00E8119E" w:rsidRPr="00F03856" w14:paraId="67BF44F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059CE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D60458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57DAB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26F027D" w14:textId="77777777" w:rsidR="00E8119E" w:rsidRPr="001B386B" w:rsidRDefault="00E8119E" w:rsidP="00747176">
            <w:pPr>
              <w:rPr>
                <w:rFonts w:eastAsiaTheme="minorHAnsi" w:cs="Arial"/>
                <w:color w:val="000000" w:themeColor="text1"/>
                <w:sz w:val="4"/>
                <w:szCs w:val="4"/>
              </w:rPr>
            </w:pPr>
          </w:p>
        </w:tc>
      </w:tr>
      <w:tr w:rsidR="00E8119E" w:rsidRPr="00F03856" w14:paraId="485380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C64D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9D5B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BCDC12" w14:textId="77777777" w:rsidR="00E5533B" w:rsidRDefault="00E5533B"/>
        </w:tc>
      </w:tr>
      <w:tr w:rsidR="00E8119E" w:rsidRPr="00F03856" w14:paraId="5BC2A1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7185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0AF0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B2E331" w14:textId="77777777" w:rsidR="00E5533B" w:rsidRDefault="00E5533B"/>
        </w:tc>
      </w:tr>
      <w:tr w:rsidR="00E8119E" w:rsidRPr="00F03856" w14:paraId="1FA85D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B599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D9EA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FC4323" w14:textId="77777777" w:rsidR="00E5533B" w:rsidRDefault="00E5533B"/>
        </w:tc>
      </w:tr>
      <w:tr w:rsidR="00E8119E" w:rsidRPr="00F03856" w14:paraId="239221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232A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31F1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021952" w14:textId="77777777" w:rsidR="00E5533B" w:rsidRDefault="00E5533B"/>
        </w:tc>
      </w:tr>
      <w:tr w:rsidR="00E8119E" w:rsidRPr="00F03856" w14:paraId="77F75F7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12728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BFD266" w14:textId="77777777" w:rsidR="00E8119E" w:rsidRPr="00F03856" w:rsidRDefault="00E8119E" w:rsidP="00747176">
            <w:pPr>
              <w:rPr>
                <w:rFonts w:eastAsiaTheme="minorHAnsi" w:cs="Arial"/>
                <w:color w:val="000000" w:themeColor="text1"/>
                <w:sz w:val="16"/>
                <w:szCs w:val="16"/>
              </w:rPr>
            </w:pPr>
          </w:p>
        </w:tc>
      </w:tr>
    </w:tbl>
    <w:p w14:paraId="6816D603" w14:textId="77777777" w:rsidR="00E8119E" w:rsidRDefault="00E8119E" w:rsidP="00E8119E">
      <w:pPr>
        <w:pStyle w:val="Caption"/>
        <w:rPr>
          <w:lang w:val="en-GB"/>
        </w:rPr>
      </w:pPr>
      <w:r w:rsidRPr="00702453">
        <w:t xml:space="preserve">Table: </w:t>
      </w:r>
      <w:r>
        <w:t xml:space="preserve">Encoding Details of </w:t>
      </w:r>
      <w:r w:rsidRPr="004521EB">
        <w:rPr>
          <w:lang w:val="en-GB"/>
        </w:rPr>
        <w:t>LEFT_THIRD_ROW</w:t>
      </w:r>
    </w:p>
    <w:p w14:paraId="4F1D1352" w14:textId="77777777" w:rsidR="00495854" w:rsidRPr="00495854" w:rsidRDefault="00495854" w:rsidP="00495854">
      <w:pPr>
        <w:rPr>
          <w:lang w:val="en-GB"/>
        </w:rPr>
      </w:pPr>
    </w:p>
    <w:p w14:paraId="297B0FA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Climate Functionality</w:t>
      </w:r>
    </w:p>
    <w:p w14:paraId="71142B7E" w14:textId="77777777" w:rsidR="00B442FD" w:rsidRDefault="00B442FD" w:rsidP="00B442FD">
      <w:pPr>
        <w:rPr>
          <w:rFonts w:cs="Arial"/>
        </w:rPr>
      </w:pPr>
    </w:p>
    <w:p w14:paraId="2DD578F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479B11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E3654" w14:textId="77777777" w:rsidR="00E8119E" w:rsidRPr="00F03856" w:rsidRDefault="00E8119E" w:rsidP="00747176">
            <w:pPr>
              <w:rPr>
                <w:rFonts w:cs="Arial"/>
                <w:b/>
                <w:bCs/>
                <w:sz w:val="16"/>
                <w:szCs w:val="16"/>
                <w:lang w:val="en-GB"/>
              </w:rPr>
            </w:pPr>
            <w:r w:rsidRPr="00F03856">
              <w:rPr>
                <w:rFonts w:cs="Arial"/>
                <w:b/>
                <w:bCs/>
                <w:sz w:val="16"/>
                <w:szCs w:val="16"/>
                <w:lang w:val="en-GB"/>
              </w:rPr>
              <w:lastRenderedPageBreak/>
              <w:t>Value</w:t>
            </w:r>
          </w:p>
          <w:p w14:paraId="77C720D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448A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92EC22" w14:textId="77777777" w:rsidR="00E8119E" w:rsidRPr="00F03856" w:rsidRDefault="00E8119E" w:rsidP="00747176">
            <w:pPr>
              <w:rPr>
                <w:rFonts w:eastAsiaTheme="minorHAnsi" w:cs="Arial"/>
                <w:color w:val="000000" w:themeColor="text1"/>
                <w:sz w:val="16"/>
                <w:szCs w:val="16"/>
              </w:rPr>
            </w:pPr>
          </w:p>
        </w:tc>
      </w:tr>
      <w:tr w:rsidR="00E8119E" w:rsidRPr="00F03856" w14:paraId="05E20B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C7A6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41A0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72276" w14:textId="77777777" w:rsidR="00E8119E" w:rsidRPr="00F03856" w:rsidRDefault="00E8119E" w:rsidP="00747176">
            <w:pPr>
              <w:rPr>
                <w:rFonts w:eastAsiaTheme="minorHAnsi" w:cs="Arial"/>
                <w:color w:val="000000" w:themeColor="text1"/>
                <w:sz w:val="16"/>
                <w:szCs w:val="16"/>
              </w:rPr>
            </w:pPr>
          </w:p>
        </w:tc>
      </w:tr>
      <w:tr w:rsidR="00E8119E" w:rsidRPr="00F03856" w14:paraId="74534B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D065D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E0E0C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CC236" w14:textId="77777777" w:rsidR="00E8119E" w:rsidRPr="00F03856" w:rsidRDefault="00E8119E" w:rsidP="00747176">
            <w:pPr>
              <w:rPr>
                <w:rFonts w:eastAsiaTheme="minorHAnsi" w:cs="Arial"/>
                <w:color w:val="000000" w:themeColor="text1"/>
                <w:sz w:val="16"/>
                <w:szCs w:val="16"/>
              </w:rPr>
            </w:pPr>
          </w:p>
        </w:tc>
      </w:tr>
      <w:tr w:rsidR="00E8119E" w:rsidRPr="00F03856" w14:paraId="444DA90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8E4F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9B551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1B16FC" w14:textId="77777777" w:rsidR="00E8119E" w:rsidRPr="00F03856" w:rsidRDefault="00E8119E" w:rsidP="00747176">
            <w:pPr>
              <w:rPr>
                <w:rFonts w:eastAsiaTheme="minorHAnsi" w:cs="Arial"/>
                <w:color w:val="000000" w:themeColor="text1"/>
                <w:sz w:val="16"/>
                <w:szCs w:val="16"/>
              </w:rPr>
            </w:pPr>
          </w:p>
        </w:tc>
      </w:tr>
      <w:tr w:rsidR="00E8119E" w:rsidRPr="00F03856" w14:paraId="466FCC1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5A2A9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1FB8E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405EAB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20A0BB4" w14:textId="77777777" w:rsidR="00E8119E" w:rsidRPr="001B386B" w:rsidRDefault="00E8119E" w:rsidP="00747176">
            <w:pPr>
              <w:rPr>
                <w:rFonts w:eastAsiaTheme="minorHAnsi" w:cs="Arial"/>
                <w:color w:val="000000" w:themeColor="text1"/>
                <w:sz w:val="4"/>
                <w:szCs w:val="4"/>
              </w:rPr>
            </w:pPr>
          </w:p>
        </w:tc>
      </w:tr>
      <w:tr w:rsidR="00E8119E" w:rsidRPr="00F03856" w14:paraId="6C8FB1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F53D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4D412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Yes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C9BE21" w14:textId="77777777" w:rsidR="00E5533B" w:rsidRDefault="00E5533B"/>
        </w:tc>
      </w:tr>
      <w:tr w:rsidR="00E8119E" w:rsidRPr="00F03856" w14:paraId="018128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9D7B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8FF3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773D8E" w14:textId="77777777" w:rsidR="00E5533B" w:rsidRDefault="00E5533B"/>
        </w:tc>
      </w:tr>
      <w:tr w:rsidR="00E8119E" w:rsidRPr="00F03856" w14:paraId="6D28665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EC848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A40388" w14:textId="77777777" w:rsidR="00E8119E" w:rsidRPr="00F03856" w:rsidRDefault="00E8119E" w:rsidP="00747176">
            <w:pPr>
              <w:rPr>
                <w:rFonts w:eastAsiaTheme="minorHAnsi" w:cs="Arial"/>
                <w:color w:val="000000" w:themeColor="text1"/>
                <w:sz w:val="16"/>
                <w:szCs w:val="16"/>
              </w:rPr>
            </w:pPr>
          </w:p>
        </w:tc>
      </w:tr>
    </w:tbl>
    <w:p w14:paraId="41EA69E6" w14:textId="77777777" w:rsidR="00E8119E" w:rsidRDefault="00E8119E" w:rsidP="00E8119E">
      <w:pPr>
        <w:pStyle w:val="Caption"/>
        <w:rPr>
          <w:lang w:val="en-GB"/>
        </w:rPr>
      </w:pPr>
      <w:r w:rsidRPr="00702453">
        <w:t xml:space="preserve">Table: </w:t>
      </w:r>
      <w:r>
        <w:t xml:space="preserve">Encoding Details of </w:t>
      </w:r>
      <w:r w:rsidRPr="004521EB">
        <w:rPr>
          <w:lang w:val="en-GB"/>
        </w:rPr>
        <w:t>Request Climate Functionality</w:t>
      </w:r>
    </w:p>
    <w:p w14:paraId="58ED7E2F" w14:textId="77777777" w:rsidR="00495854" w:rsidRPr="00495854" w:rsidRDefault="00495854" w:rsidP="00495854">
      <w:pPr>
        <w:rPr>
          <w:lang w:val="en-GB"/>
        </w:rPr>
      </w:pPr>
    </w:p>
    <w:p w14:paraId="2A0EC4E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VehicleConnectionStatus</w:t>
      </w:r>
    </w:p>
    <w:p w14:paraId="13A517CE" w14:textId="77777777" w:rsidR="00B442FD" w:rsidRDefault="00B442FD" w:rsidP="00B442FD">
      <w:pPr>
        <w:rPr>
          <w:rFonts w:cs="Arial"/>
        </w:rPr>
      </w:pPr>
    </w:p>
    <w:p w14:paraId="3F8F08A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DAEA0B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4C188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55EAC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1CB85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D80E6F" w14:textId="77777777" w:rsidR="00E8119E" w:rsidRPr="00F03856" w:rsidRDefault="00E8119E" w:rsidP="00747176">
            <w:pPr>
              <w:rPr>
                <w:rFonts w:eastAsiaTheme="minorHAnsi" w:cs="Arial"/>
                <w:color w:val="000000" w:themeColor="text1"/>
                <w:sz w:val="16"/>
                <w:szCs w:val="16"/>
              </w:rPr>
            </w:pPr>
          </w:p>
        </w:tc>
      </w:tr>
      <w:tr w:rsidR="00E8119E" w:rsidRPr="00F03856" w14:paraId="28CBBE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57CDD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090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39ADC1" w14:textId="77777777" w:rsidR="00E8119E" w:rsidRPr="00F03856" w:rsidRDefault="00E8119E" w:rsidP="00747176">
            <w:pPr>
              <w:rPr>
                <w:rFonts w:eastAsiaTheme="minorHAnsi" w:cs="Arial"/>
                <w:color w:val="000000" w:themeColor="text1"/>
                <w:sz w:val="16"/>
                <w:szCs w:val="16"/>
              </w:rPr>
            </w:pPr>
          </w:p>
        </w:tc>
      </w:tr>
      <w:tr w:rsidR="00E8119E" w:rsidRPr="00F03856" w14:paraId="047495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5AD1D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2FEC2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8495D4" w14:textId="77777777" w:rsidR="00E8119E" w:rsidRPr="00F03856" w:rsidRDefault="00E8119E" w:rsidP="00747176">
            <w:pPr>
              <w:rPr>
                <w:rFonts w:eastAsiaTheme="minorHAnsi" w:cs="Arial"/>
                <w:color w:val="000000" w:themeColor="text1"/>
                <w:sz w:val="16"/>
                <w:szCs w:val="16"/>
              </w:rPr>
            </w:pPr>
          </w:p>
        </w:tc>
      </w:tr>
      <w:tr w:rsidR="00E8119E" w:rsidRPr="00F03856" w14:paraId="273E17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46EC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3AD22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9D5120" w14:textId="77777777" w:rsidR="00E8119E" w:rsidRPr="00F03856" w:rsidRDefault="00E8119E" w:rsidP="00747176">
            <w:pPr>
              <w:rPr>
                <w:rFonts w:eastAsiaTheme="minorHAnsi" w:cs="Arial"/>
                <w:color w:val="000000" w:themeColor="text1"/>
                <w:sz w:val="16"/>
                <w:szCs w:val="16"/>
              </w:rPr>
            </w:pPr>
          </w:p>
        </w:tc>
      </w:tr>
      <w:tr w:rsidR="00E8119E" w:rsidRPr="00F03856" w14:paraId="7E0AD3C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17C83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F699DF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DE8D8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E7A0A7" w14:textId="77777777" w:rsidR="00E8119E" w:rsidRPr="001B386B" w:rsidRDefault="00E8119E" w:rsidP="00747176">
            <w:pPr>
              <w:rPr>
                <w:rFonts w:eastAsiaTheme="minorHAnsi" w:cs="Arial"/>
                <w:color w:val="000000" w:themeColor="text1"/>
                <w:sz w:val="4"/>
                <w:szCs w:val="4"/>
              </w:rPr>
            </w:pPr>
          </w:p>
        </w:tc>
      </w:tr>
      <w:tr w:rsidR="00E8119E" w:rsidRPr="00F03856" w14:paraId="36FBA4F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6B3A1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A0FC4B" w14:textId="77777777" w:rsidR="00E8119E" w:rsidRPr="00F03856" w:rsidRDefault="00E8119E" w:rsidP="00747176">
            <w:pPr>
              <w:rPr>
                <w:rFonts w:eastAsiaTheme="minorHAnsi" w:cs="Arial"/>
                <w:color w:val="000000" w:themeColor="text1"/>
                <w:sz w:val="16"/>
                <w:szCs w:val="16"/>
              </w:rPr>
            </w:pPr>
          </w:p>
        </w:tc>
      </w:tr>
    </w:tbl>
    <w:p w14:paraId="6EF43CEE" w14:textId="77777777" w:rsidR="00E8119E" w:rsidRDefault="00E8119E" w:rsidP="00E8119E">
      <w:pPr>
        <w:pStyle w:val="Caption"/>
        <w:rPr>
          <w:lang w:val="en-GB"/>
        </w:rPr>
      </w:pPr>
      <w:r w:rsidRPr="00702453">
        <w:t xml:space="preserve">Table: </w:t>
      </w:r>
      <w:r>
        <w:t xml:space="preserve">Encoding Details of </w:t>
      </w:r>
      <w:r w:rsidRPr="004521EB">
        <w:rPr>
          <w:lang w:val="en-GB"/>
        </w:rPr>
        <w:t>VehicleConnectionStatus</w:t>
      </w:r>
    </w:p>
    <w:p w14:paraId="2AD26A9A" w14:textId="77777777" w:rsidR="00495854" w:rsidRPr="00495854" w:rsidRDefault="00495854" w:rsidP="00495854">
      <w:pPr>
        <w:rPr>
          <w:lang w:val="en-GB"/>
        </w:rPr>
      </w:pPr>
    </w:p>
    <w:p w14:paraId="65505E6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Light_Status</w:t>
      </w:r>
    </w:p>
    <w:p w14:paraId="574261B2" w14:textId="77777777" w:rsidR="00B442FD" w:rsidRDefault="00B442FD" w:rsidP="00B442FD">
      <w:pPr>
        <w:rPr>
          <w:rFonts w:cs="Arial"/>
        </w:rPr>
      </w:pPr>
    </w:p>
    <w:p w14:paraId="28AAC00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513"/>
        <w:gridCol w:w="2958"/>
      </w:tblGrid>
      <w:tr w:rsidR="00E8119E" w:rsidRPr="00F03856" w14:paraId="0B53A9B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96C37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D6433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DC6B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201F0B" w14:textId="77777777" w:rsidR="00E8119E" w:rsidRPr="00F03856" w:rsidRDefault="00E8119E" w:rsidP="00747176">
            <w:pPr>
              <w:rPr>
                <w:rFonts w:eastAsiaTheme="minorHAnsi" w:cs="Arial"/>
                <w:color w:val="000000" w:themeColor="text1"/>
                <w:sz w:val="16"/>
                <w:szCs w:val="16"/>
              </w:rPr>
            </w:pPr>
          </w:p>
        </w:tc>
      </w:tr>
      <w:tr w:rsidR="00E8119E" w:rsidRPr="00F03856" w14:paraId="3C60A4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A368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F5F3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8C45DA" w14:textId="77777777" w:rsidR="00E8119E" w:rsidRPr="00F03856" w:rsidRDefault="00E8119E" w:rsidP="00747176">
            <w:pPr>
              <w:rPr>
                <w:rFonts w:eastAsiaTheme="minorHAnsi" w:cs="Arial"/>
                <w:color w:val="000000" w:themeColor="text1"/>
                <w:sz w:val="16"/>
                <w:szCs w:val="16"/>
              </w:rPr>
            </w:pPr>
          </w:p>
        </w:tc>
      </w:tr>
      <w:tr w:rsidR="00E8119E" w:rsidRPr="00F03856" w14:paraId="7EF226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9EEF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557B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BE9B9" w14:textId="77777777" w:rsidR="00E8119E" w:rsidRPr="00F03856" w:rsidRDefault="00E8119E" w:rsidP="00747176">
            <w:pPr>
              <w:rPr>
                <w:rFonts w:eastAsiaTheme="minorHAnsi" w:cs="Arial"/>
                <w:color w:val="000000" w:themeColor="text1"/>
                <w:sz w:val="16"/>
                <w:szCs w:val="16"/>
              </w:rPr>
            </w:pPr>
          </w:p>
        </w:tc>
      </w:tr>
      <w:tr w:rsidR="00E8119E" w:rsidRPr="00F03856" w14:paraId="5344F8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C4F3E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CDDDA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BC34DD" w14:textId="77777777" w:rsidR="00E8119E" w:rsidRPr="00F03856" w:rsidRDefault="00E8119E" w:rsidP="00747176">
            <w:pPr>
              <w:rPr>
                <w:rFonts w:eastAsiaTheme="minorHAnsi" w:cs="Arial"/>
                <w:color w:val="000000" w:themeColor="text1"/>
                <w:sz w:val="16"/>
                <w:szCs w:val="16"/>
              </w:rPr>
            </w:pPr>
          </w:p>
        </w:tc>
      </w:tr>
      <w:tr w:rsidR="00E8119E" w:rsidRPr="00F03856" w14:paraId="08E8FDA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F098E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27B51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25BB41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1788D5" w14:textId="77777777" w:rsidR="00E8119E" w:rsidRPr="001B386B" w:rsidRDefault="00E8119E" w:rsidP="00747176">
            <w:pPr>
              <w:rPr>
                <w:rFonts w:eastAsiaTheme="minorHAnsi" w:cs="Arial"/>
                <w:color w:val="000000" w:themeColor="text1"/>
                <w:sz w:val="4"/>
                <w:szCs w:val="4"/>
              </w:rPr>
            </w:pPr>
          </w:p>
        </w:tc>
      </w:tr>
      <w:tr w:rsidR="00E8119E" w:rsidRPr="00F03856" w14:paraId="3E7498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5758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DD35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Request_Light_On/Off 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5CE973" w14:textId="77777777" w:rsidR="00E5533B" w:rsidRDefault="00E5533B"/>
        </w:tc>
      </w:tr>
      <w:tr w:rsidR="00E8119E" w:rsidRPr="00F03856" w14:paraId="251415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00AC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E3DD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Request_LightAmbColor_No_Rq 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A6839F" w14:textId="77777777" w:rsidR="00E5533B" w:rsidRDefault="00E5533B"/>
        </w:tc>
      </w:tr>
      <w:tr w:rsidR="00E8119E" w:rsidRPr="00F03856" w14:paraId="07476C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82CB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BB1A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Request_LightAmbIntsty_No_Rq Status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FF32AB" w14:textId="77777777" w:rsidR="00E5533B" w:rsidRDefault="00E5533B"/>
        </w:tc>
      </w:tr>
      <w:tr w:rsidR="00E8119E" w:rsidRPr="00F03856" w14:paraId="1922199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1DA59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6739D3" w14:textId="77777777" w:rsidR="00E8119E" w:rsidRPr="00F03856" w:rsidRDefault="00E8119E" w:rsidP="00747176">
            <w:pPr>
              <w:rPr>
                <w:rFonts w:eastAsiaTheme="minorHAnsi" w:cs="Arial"/>
                <w:color w:val="000000" w:themeColor="text1"/>
                <w:sz w:val="16"/>
                <w:szCs w:val="16"/>
              </w:rPr>
            </w:pPr>
          </w:p>
        </w:tc>
      </w:tr>
    </w:tbl>
    <w:p w14:paraId="4C3B6ED8" w14:textId="77777777" w:rsidR="00E8119E" w:rsidRDefault="00E8119E" w:rsidP="00E8119E">
      <w:pPr>
        <w:pStyle w:val="Caption"/>
        <w:rPr>
          <w:lang w:val="en-GB"/>
        </w:rPr>
      </w:pPr>
      <w:r w:rsidRPr="00702453">
        <w:t xml:space="preserve">Table: </w:t>
      </w:r>
      <w:r>
        <w:t xml:space="preserve">Encoding Details of </w:t>
      </w:r>
      <w:r w:rsidRPr="004521EB">
        <w:rPr>
          <w:lang w:val="en-GB"/>
        </w:rPr>
        <w:t>Light_Status</w:t>
      </w:r>
    </w:p>
    <w:p w14:paraId="1F1843E4" w14:textId="77777777" w:rsidR="00495854" w:rsidRPr="00495854" w:rsidRDefault="00495854" w:rsidP="00495854">
      <w:pPr>
        <w:rPr>
          <w:lang w:val="en-GB"/>
        </w:rPr>
      </w:pPr>
    </w:p>
    <w:p w14:paraId="00F1392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ClimateType</w:t>
      </w:r>
    </w:p>
    <w:p w14:paraId="41295C6A" w14:textId="77777777" w:rsidR="00B442FD" w:rsidRDefault="00B442FD" w:rsidP="00B442FD">
      <w:pPr>
        <w:rPr>
          <w:rFonts w:cs="Arial"/>
        </w:rPr>
      </w:pPr>
    </w:p>
    <w:p w14:paraId="6ACB158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C6CC95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063BE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635E96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4833B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F4D3C4" w14:textId="77777777" w:rsidR="00E8119E" w:rsidRPr="00F03856" w:rsidRDefault="00E8119E" w:rsidP="00747176">
            <w:pPr>
              <w:rPr>
                <w:rFonts w:eastAsiaTheme="minorHAnsi" w:cs="Arial"/>
                <w:color w:val="000000" w:themeColor="text1"/>
                <w:sz w:val="16"/>
                <w:szCs w:val="16"/>
              </w:rPr>
            </w:pPr>
          </w:p>
        </w:tc>
      </w:tr>
      <w:tr w:rsidR="00E8119E" w:rsidRPr="00F03856" w14:paraId="182325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74DED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963FB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7263F" w14:textId="77777777" w:rsidR="00E8119E" w:rsidRPr="00F03856" w:rsidRDefault="00E8119E" w:rsidP="00747176">
            <w:pPr>
              <w:rPr>
                <w:rFonts w:eastAsiaTheme="minorHAnsi" w:cs="Arial"/>
                <w:color w:val="000000" w:themeColor="text1"/>
                <w:sz w:val="16"/>
                <w:szCs w:val="16"/>
              </w:rPr>
            </w:pPr>
          </w:p>
        </w:tc>
      </w:tr>
      <w:tr w:rsidR="00E8119E" w:rsidRPr="00F03856" w14:paraId="5980B6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6C92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4641E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5A8A84" w14:textId="77777777" w:rsidR="00E8119E" w:rsidRPr="00F03856" w:rsidRDefault="00E8119E" w:rsidP="00747176">
            <w:pPr>
              <w:rPr>
                <w:rFonts w:eastAsiaTheme="minorHAnsi" w:cs="Arial"/>
                <w:color w:val="000000" w:themeColor="text1"/>
                <w:sz w:val="16"/>
                <w:szCs w:val="16"/>
              </w:rPr>
            </w:pPr>
          </w:p>
        </w:tc>
      </w:tr>
      <w:tr w:rsidR="00E8119E" w:rsidRPr="00F03856" w14:paraId="66C872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FEA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142D4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1A2348" w14:textId="77777777" w:rsidR="00E8119E" w:rsidRPr="00F03856" w:rsidRDefault="00E8119E" w:rsidP="00747176">
            <w:pPr>
              <w:rPr>
                <w:rFonts w:eastAsiaTheme="minorHAnsi" w:cs="Arial"/>
                <w:color w:val="000000" w:themeColor="text1"/>
                <w:sz w:val="16"/>
                <w:szCs w:val="16"/>
              </w:rPr>
            </w:pPr>
          </w:p>
        </w:tc>
      </w:tr>
      <w:tr w:rsidR="00E8119E" w:rsidRPr="00F03856" w14:paraId="6BD27C1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D2D2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CD77C3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C4597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4A7FE44" w14:textId="77777777" w:rsidR="00E8119E" w:rsidRPr="001B386B" w:rsidRDefault="00E8119E" w:rsidP="00747176">
            <w:pPr>
              <w:rPr>
                <w:rFonts w:eastAsiaTheme="minorHAnsi" w:cs="Arial"/>
                <w:color w:val="000000" w:themeColor="text1"/>
                <w:sz w:val="4"/>
                <w:szCs w:val="4"/>
              </w:rPr>
            </w:pPr>
          </w:p>
        </w:tc>
      </w:tr>
      <w:tr w:rsidR="00E8119E" w:rsidRPr="00F03856" w14:paraId="1D9F30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EECB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EFBB8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TEMPERATURE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FB4BFF" w14:textId="77777777" w:rsidR="00E5533B" w:rsidRDefault="00E5533B"/>
        </w:tc>
      </w:tr>
      <w:tr w:rsidR="00E8119E" w:rsidRPr="00F03856" w14:paraId="4C84DC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12C2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BDC6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FANSPEED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85651D" w14:textId="77777777" w:rsidR="00E5533B" w:rsidRDefault="00E5533B"/>
        </w:tc>
      </w:tr>
      <w:tr w:rsidR="00E8119E" w:rsidRPr="00F03856" w14:paraId="43DF52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0857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147B6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VENTDISTRIBUITION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CF899E" w14:textId="77777777" w:rsidR="00E5533B" w:rsidRDefault="00E5533B"/>
        </w:tc>
      </w:tr>
      <w:tr w:rsidR="00E8119E" w:rsidRPr="00F03856" w14:paraId="719BF2A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79867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27D825" w14:textId="77777777" w:rsidR="00E8119E" w:rsidRPr="00F03856" w:rsidRDefault="00E8119E" w:rsidP="00747176">
            <w:pPr>
              <w:rPr>
                <w:rFonts w:eastAsiaTheme="minorHAnsi" w:cs="Arial"/>
                <w:color w:val="000000" w:themeColor="text1"/>
                <w:sz w:val="16"/>
                <w:szCs w:val="16"/>
              </w:rPr>
            </w:pPr>
          </w:p>
        </w:tc>
      </w:tr>
    </w:tbl>
    <w:p w14:paraId="06B81FF9" w14:textId="77777777" w:rsidR="00E8119E" w:rsidRDefault="00E8119E" w:rsidP="00E8119E">
      <w:pPr>
        <w:pStyle w:val="Caption"/>
        <w:rPr>
          <w:lang w:val="en-GB"/>
        </w:rPr>
      </w:pPr>
      <w:r w:rsidRPr="00702453">
        <w:t xml:space="preserve">Table: </w:t>
      </w:r>
      <w:r>
        <w:t xml:space="preserve">Encoding Details of </w:t>
      </w:r>
      <w:r w:rsidRPr="004521EB">
        <w:rPr>
          <w:lang w:val="en-GB"/>
        </w:rPr>
        <w:t>ClimateType</w:t>
      </w:r>
    </w:p>
    <w:p w14:paraId="60AF5551" w14:textId="77777777" w:rsidR="00495854" w:rsidRPr="00495854" w:rsidRDefault="00495854" w:rsidP="00495854">
      <w:pPr>
        <w:rPr>
          <w:lang w:val="en-GB"/>
        </w:rPr>
      </w:pPr>
    </w:p>
    <w:p w14:paraId="4168F7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Seat_Massage_Status</w:t>
      </w:r>
    </w:p>
    <w:p w14:paraId="72F21C88" w14:textId="77777777" w:rsidR="00B442FD" w:rsidRDefault="00B442FD" w:rsidP="00B442FD">
      <w:pPr>
        <w:rPr>
          <w:rFonts w:cs="Arial"/>
        </w:rPr>
      </w:pPr>
    </w:p>
    <w:p w14:paraId="4D3D7D3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FE361E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F8E7A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DC524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4E43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6713F" w14:textId="77777777" w:rsidR="00E8119E" w:rsidRPr="00F03856" w:rsidRDefault="00E8119E" w:rsidP="00747176">
            <w:pPr>
              <w:rPr>
                <w:rFonts w:eastAsiaTheme="minorHAnsi" w:cs="Arial"/>
                <w:color w:val="000000" w:themeColor="text1"/>
                <w:sz w:val="16"/>
                <w:szCs w:val="16"/>
              </w:rPr>
            </w:pPr>
          </w:p>
        </w:tc>
      </w:tr>
      <w:tr w:rsidR="00E8119E" w:rsidRPr="00F03856" w14:paraId="277A01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03A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4701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059D8D" w14:textId="77777777" w:rsidR="00E8119E" w:rsidRPr="00F03856" w:rsidRDefault="00E8119E" w:rsidP="00747176">
            <w:pPr>
              <w:rPr>
                <w:rFonts w:eastAsiaTheme="minorHAnsi" w:cs="Arial"/>
                <w:color w:val="000000" w:themeColor="text1"/>
                <w:sz w:val="16"/>
                <w:szCs w:val="16"/>
              </w:rPr>
            </w:pPr>
          </w:p>
        </w:tc>
      </w:tr>
      <w:tr w:rsidR="00E8119E" w:rsidRPr="00F03856" w14:paraId="1B3775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98EFE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377D2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92905" w14:textId="77777777" w:rsidR="00E8119E" w:rsidRPr="00F03856" w:rsidRDefault="00E8119E" w:rsidP="00747176">
            <w:pPr>
              <w:rPr>
                <w:rFonts w:eastAsiaTheme="minorHAnsi" w:cs="Arial"/>
                <w:color w:val="000000" w:themeColor="text1"/>
                <w:sz w:val="16"/>
                <w:szCs w:val="16"/>
              </w:rPr>
            </w:pPr>
          </w:p>
        </w:tc>
      </w:tr>
      <w:tr w:rsidR="00E8119E" w:rsidRPr="00F03856" w14:paraId="526E4D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8950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98E8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1E7B55" w14:textId="77777777" w:rsidR="00E8119E" w:rsidRPr="00F03856" w:rsidRDefault="00E8119E" w:rsidP="00747176">
            <w:pPr>
              <w:rPr>
                <w:rFonts w:eastAsiaTheme="minorHAnsi" w:cs="Arial"/>
                <w:color w:val="000000" w:themeColor="text1"/>
                <w:sz w:val="16"/>
                <w:szCs w:val="16"/>
              </w:rPr>
            </w:pPr>
          </w:p>
        </w:tc>
      </w:tr>
      <w:tr w:rsidR="00E8119E" w:rsidRPr="00F03856" w14:paraId="0ABAB2D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9AA8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3853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FDC4CF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180F16D" w14:textId="77777777" w:rsidR="00E8119E" w:rsidRPr="001B386B" w:rsidRDefault="00E8119E" w:rsidP="00747176">
            <w:pPr>
              <w:rPr>
                <w:rFonts w:eastAsiaTheme="minorHAnsi" w:cs="Arial"/>
                <w:color w:val="000000" w:themeColor="text1"/>
                <w:sz w:val="4"/>
                <w:szCs w:val="4"/>
              </w:rPr>
            </w:pPr>
          </w:p>
        </w:tc>
      </w:tr>
      <w:tr w:rsidR="00E8119E" w:rsidRPr="00F03856" w14:paraId="59324FD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BF6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EC3ECE" w14:textId="77777777" w:rsidR="00E8119E" w:rsidRPr="00F03856" w:rsidRDefault="00E8119E" w:rsidP="00747176">
            <w:pPr>
              <w:rPr>
                <w:rFonts w:eastAsiaTheme="minorHAnsi" w:cs="Arial"/>
                <w:color w:val="000000" w:themeColor="text1"/>
                <w:sz w:val="16"/>
                <w:szCs w:val="16"/>
              </w:rPr>
            </w:pPr>
          </w:p>
        </w:tc>
      </w:tr>
    </w:tbl>
    <w:p w14:paraId="7A2D86E7" w14:textId="77777777" w:rsidR="00E8119E" w:rsidRDefault="00E8119E" w:rsidP="00E8119E">
      <w:pPr>
        <w:pStyle w:val="Caption"/>
        <w:rPr>
          <w:lang w:val="en-GB"/>
        </w:rPr>
      </w:pPr>
      <w:r w:rsidRPr="00702453">
        <w:t xml:space="preserve">Table: </w:t>
      </w:r>
      <w:r>
        <w:t xml:space="preserve">Encoding Details of </w:t>
      </w:r>
      <w:r w:rsidRPr="004521EB">
        <w:rPr>
          <w:lang w:val="en-GB"/>
        </w:rPr>
        <w:t>Seat_Massage_Status</w:t>
      </w:r>
    </w:p>
    <w:p w14:paraId="3F9D34AB" w14:textId="77777777" w:rsidR="00495854" w:rsidRPr="00495854" w:rsidRDefault="00495854" w:rsidP="00495854">
      <w:pPr>
        <w:rPr>
          <w:lang w:val="en-GB"/>
        </w:rPr>
      </w:pPr>
    </w:p>
    <w:p w14:paraId="0CFA5B9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SeatAudioLevelPercent</w:t>
      </w:r>
    </w:p>
    <w:p w14:paraId="7B977C2D" w14:textId="77777777" w:rsidR="00B442FD" w:rsidRDefault="00B442FD" w:rsidP="00B442FD">
      <w:pPr>
        <w:rPr>
          <w:rFonts w:cs="Arial"/>
        </w:rPr>
      </w:pPr>
    </w:p>
    <w:p w14:paraId="7D83B48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67056B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B13A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30F2A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DA868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66CA6B" w14:textId="77777777" w:rsidR="00E8119E" w:rsidRPr="00F03856" w:rsidRDefault="00E8119E" w:rsidP="00747176">
            <w:pPr>
              <w:rPr>
                <w:rFonts w:eastAsiaTheme="minorHAnsi" w:cs="Arial"/>
                <w:color w:val="000000" w:themeColor="text1"/>
                <w:sz w:val="16"/>
                <w:szCs w:val="16"/>
              </w:rPr>
            </w:pPr>
          </w:p>
        </w:tc>
      </w:tr>
      <w:tr w:rsidR="00E8119E" w:rsidRPr="00F03856" w14:paraId="762B89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AACC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8223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99F3D1" w14:textId="77777777" w:rsidR="00E8119E" w:rsidRPr="00F03856" w:rsidRDefault="00E8119E" w:rsidP="00747176">
            <w:pPr>
              <w:rPr>
                <w:rFonts w:eastAsiaTheme="minorHAnsi" w:cs="Arial"/>
                <w:color w:val="000000" w:themeColor="text1"/>
                <w:sz w:val="16"/>
                <w:szCs w:val="16"/>
              </w:rPr>
            </w:pPr>
          </w:p>
        </w:tc>
      </w:tr>
      <w:tr w:rsidR="00E8119E" w:rsidRPr="00F03856" w14:paraId="058CAE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53F30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9FC33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1D7B2" w14:textId="77777777" w:rsidR="00E8119E" w:rsidRPr="00F03856" w:rsidRDefault="00E8119E" w:rsidP="00747176">
            <w:pPr>
              <w:rPr>
                <w:rFonts w:eastAsiaTheme="minorHAnsi" w:cs="Arial"/>
                <w:color w:val="000000" w:themeColor="text1"/>
                <w:sz w:val="16"/>
                <w:szCs w:val="16"/>
              </w:rPr>
            </w:pPr>
          </w:p>
        </w:tc>
      </w:tr>
      <w:tr w:rsidR="00E8119E" w:rsidRPr="00F03856" w14:paraId="18AB9A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CADF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A9ABE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47CFC" w14:textId="77777777" w:rsidR="00E8119E" w:rsidRPr="00F03856" w:rsidRDefault="00E8119E" w:rsidP="00747176">
            <w:pPr>
              <w:rPr>
                <w:rFonts w:eastAsiaTheme="minorHAnsi" w:cs="Arial"/>
                <w:color w:val="000000" w:themeColor="text1"/>
                <w:sz w:val="16"/>
                <w:szCs w:val="16"/>
              </w:rPr>
            </w:pPr>
          </w:p>
        </w:tc>
      </w:tr>
      <w:tr w:rsidR="00E8119E" w:rsidRPr="00F03856" w14:paraId="6845AE8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4966C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F814B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3E999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0967CFC" w14:textId="77777777" w:rsidR="00E8119E" w:rsidRPr="001B386B" w:rsidRDefault="00E8119E" w:rsidP="00747176">
            <w:pPr>
              <w:rPr>
                <w:rFonts w:eastAsiaTheme="minorHAnsi" w:cs="Arial"/>
                <w:color w:val="000000" w:themeColor="text1"/>
                <w:sz w:val="4"/>
                <w:szCs w:val="4"/>
              </w:rPr>
            </w:pPr>
          </w:p>
        </w:tc>
      </w:tr>
      <w:tr w:rsidR="00E8119E" w:rsidRPr="00F03856" w14:paraId="379479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4663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6C2D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098086" w14:textId="77777777" w:rsidR="00E5533B" w:rsidRDefault="00E5533B"/>
        </w:tc>
      </w:tr>
      <w:tr w:rsidR="00E8119E" w:rsidRPr="00F03856" w14:paraId="3A3AC3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1882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47CD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A63B39" w14:textId="77777777" w:rsidR="00E5533B" w:rsidRDefault="00E5533B"/>
        </w:tc>
      </w:tr>
      <w:tr w:rsidR="00E8119E" w:rsidRPr="00F03856" w14:paraId="366C94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73EED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9DBA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16A2B4" w14:textId="77777777" w:rsidR="00E5533B" w:rsidRDefault="00E5533B"/>
        </w:tc>
      </w:tr>
      <w:tr w:rsidR="00E8119E" w:rsidRPr="00F03856" w14:paraId="2B6F0D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984C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ADB0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61E3DB" w14:textId="77777777" w:rsidR="00E5533B" w:rsidRDefault="00E5533B"/>
        </w:tc>
      </w:tr>
      <w:tr w:rsidR="00E8119E" w:rsidRPr="00F03856" w14:paraId="4B20C2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76B8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7EF0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40_PERCENT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E9103D" w14:textId="77777777" w:rsidR="00E5533B" w:rsidRDefault="00E5533B"/>
        </w:tc>
      </w:tr>
      <w:tr w:rsidR="00E8119E" w:rsidRPr="00F03856" w14:paraId="585A67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85BF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7D5A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50_PERCENT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F411C4" w14:textId="77777777" w:rsidR="00E5533B" w:rsidRDefault="00E5533B"/>
        </w:tc>
      </w:tr>
      <w:tr w:rsidR="00E8119E" w:rsidRPr="00F03856" w14:paraId="088364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4BA2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AD4DF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60_PERCENT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96067B" w14:textId="77777777" w:rsidR="00E5533B" w:rsidRDefault="00E5533B"/>
        </w:tc>
      </w:tr>
      <w:tr w:rsidR="00E8119E" w:rsidRPr="00F03856" w14:paraId="4429DE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A684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2432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70_PERCENT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C07A8B" w14:textId="77777777" w:rsidR="00E5533B" w:rsidRDefault="00E5533B"/>
        </w:tc>
      </w:tr>
      <w:tr w:rsidR="00E8119E" w:rsidRPr="00F03856" w14:paraId="526772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510EF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B895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80_PERCENT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4BC23E" w14:textId="77777777" w:rsidR="00E5533B" w:rsidRDefault="00E5533B"/>
        </w:tc>
      </w:tr>
      <w:tr w:rsidR="00E8119E" w:rsidRPr="00F03856" w14:paraId="71C9C8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9613A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7BF6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90_PERCENT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B64034" w14:textId="77777777" w:rsidR="00E5533B" w:rsidRDefault="00E5533B"/>
        </w:tc>
      </w:tr>
      <w:tr w:rsidR="00E8119E" w:rsidRPr="00F03856" w14:paraId="5E5FC9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FDC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50AB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100_PERCENT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E1BEC1" w14:textId="77777777" w:rsidR="00E5533B" w:rsidRDefault="00E5533B"/>
        </w:tc>
      </w:tr>
      <w:tr w:rsidR="00E8119E" w:rsidRPr="00F03856" w14:paraId="1F5C307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BE65B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50C32B" w14:textId="77777777" w:rsidR="00E8119E" w:rsidRPr="00F03856" w:rsidRDefault="00E8119E" w:rsidP="00747176">
            <w:pPr>
              <w:rPr>
                <w:rFonts w:eastAsiaTheme="minorHAnsi" w:cs="Arial"/>
                <w:color w:val="000000" w:themeColor="text1"/>
                <w:sz w:val="16"/>
                <w:szCs w:val="16"/>
              </w:rPr>
            </w:pPr>
          </w:p>
        </w:tc>
      </w:tr>
    </w:tbl>
    <w:p w14:paraId="2EBC6282" w14:textId="77777777" w:rsidR="00E8119E" w:rsidRDefault="00E8119E" w:rsidP="00E8119E">
      <w:pPr>
        <w:pStyle w:val="Caption"/>
        <w:rPr>
          <w:lang w:val="en-GB"/>
        </w:rPr>
      </w:pPr>
      <w:r w:rsidRPr="00702453">
        <w:t xml:space="preserve">Table: </w:t>
      </w:r>
      <w:r>
        <w:t xml:space="preserve">Encoding Details of </w:t>
      </w:r>
      <w:r w:rsidRPr="004521EB">
        <w:rPr>
          <w:lang w:val="en-GB"/>
        </w:rPr>
        <w:t>SeatAudioLevelPercent</w:t>
      </w:r>
    </w:p>
    <w:p w14:paraId="0C1BD2D2" w14:textId="77777777" w:rsidR="00495854" w:rsidRPr="00495854" w:rsidRDefault="00495854" w:rsidP="00495854">
      <w:pPr>
        <w:rPr>
          <w:lang w:val="en-GB"/>
        </w:rPr>
      </w:pPr>
    </w:p>
    <w:p w14:paraId="2273819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InhibitFunctionsAffectRejuvenate</w:t>
      </w:r>
    </w:p>
    <w:p w14:paraId="443FDD71" w14:textId="77777777" w:rsidR="00B442FD" w:rsidRDefault="00B442FD" w:rsidP="00B442FD">
      <w:pPr>
        <w:rPr>
          <w:rFonts w:cs="Arial"/>
        </w:rPr>
      </w:pPr>
    </w:p>
    <w:p w14:paraId="611F127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322"/>
        <w:gridCol w:w="2149"/>
      </w:tblGrid>
      <w:tr w:rsidR="00E8119E" w:rsidRPr="00F03856" w14:paraId="6A7834C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15287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BE3C0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1136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B6E6E" w14:textId="77777777" w:rsidR="00E8119E" w:rsidRPr="00F03856" w:rsidRDefault="00E8119E" w:rsidP="00747176">
            <w:pPr>
              <w:rPr>
                <w:rFonts w:eastAsiaTheme="minorHAnsi" w:cs="Arial"/>
                <w:color w:val="000000" w:themeColor="text1"/>
                <w:sz w:val="16"/>
                <w:szCs w:val="16"/>
              </w:rPr>
            </w:pPr>
          </w:p>
        </w:tc>
      </w:tr>
      <w:tr w:rsidR="00E8119E" w:rsidRPr="00F03856" w14:paraId="184765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E50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C06D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1B05C" w14:textId="77777777" w:rsidR="00E8119E" w:rsidRPr="00F03856" w:rsidRDefault="00E8119E" w:rsidP="00747176">
            <w:pPr>
              <w:rPr>
                <w:rFonts w:eastAsiaTheme="minorHAnsi" w:cs="Arial"/>
                <w:color w:val="000000" w:themeColor="text1"/>
                <w:sz w:val="16"/>
                <w:szCs w:val="16"/>
              </w:rPr>
            </w:pPr>
          </w:p>
        </w:tc>
      </w:tr>
      <w:tr w:rsidR="00E8119E" w:rsidRPr="00F03856" w14:paraId="5984D4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8718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C78F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648D4" w14:textId="77777777" w:rsidR="00E8119E" w:rsidRPr="00F03856" w:rsidRDefault="00E8119E" w:rsidP="00747176">
            <w:pPr>
              <w:rPr>
                <w:rFonts w:eastAsiaTheme="minorHAnsi" w:cs="Arial"/>
                <w:color w:val="000000" w:themeColor="text1"/>
                <w:sz w:val="16"/>
                <w:szCs w:val="16"/>
              </w:rPr>
            </w:pPr>
          </w:p>
        </w:tc>
      </w:tr>
      <w:tr w:rsidR="00E8119E" w:rsidRPr="00F03856" w14:paraId="2C4231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8B9C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5B85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8A4AC" w14:textId="77777777" w:rsidR="00E8119E" w:rsidRPr="00F03856" w:rsidRDefault="00E8119E" w:rsidP="00747176">
            <w:pPr>
              <w:rPr>
                <w:rFonts w:eastAsiaTheme="minorHAnsi" w:cs="Arial"/>
                <w:color w:val="000000" w:themeColor="text1"/>
                <w:sz w:val="16"/>
                <w:szCs w:val="16"/>
              </w:rPr>
            </w:pPr>
          </w:p>
        </w:tc>
      </w:tr>
      <w:tr w:rsidR="00E8119E" w:rsidRPr="00F03856" w14:paraId="46C1323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7F4A1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4A42A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EBC28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692BF4A" w14:textId="77777777" w:rsidR="00E8119E" w:rsidRPr="001B386B" w:rsidRDefault="00E8119E" w:rsidP="00747176">
            <w:pPr>
              <w:rPr>
                <w:rFonts w:eastAsiaTheme="minorHAnsi" w:cs="Arial"/>
                <w:color w:val="000000" w:themeColor="text1"/>
                <w:sz w:val="4"/>
                <w:szCs w:val="4"/>
              </w:rPr>
            </w:pPr>
          </w:p>
        </w:tc>
      </w:tr>
      <w:tr w:rsidR="00E8119E" w:rsidRPr="00F03856" w14:paraId="45A6C98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B0CB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82F90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INHIBIT_GLOBAL_AUDIO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975BBA" w14:textId="77777777" w:rsidR="00E5533B" w:rsidRDefault="00E5533B"/>
        </w:tc>
      </w:tr>
      <w:tr w:rsidR="00E8119E" w:rsidRPr="00F03856" w14:paraId="152CC9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8E53E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34A0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INHIBIT_INERIOR_LIGHTING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04E0B1" w14:textId="77777777" w:rsidR="00E5533B" w:rsidRDefault="00E5533B"/>
        </w:tc>
      </w:tr>
      <w:tr w:rsidR="00E8119E" w:rsidRPr="00F03856" w14:paraId="45F9DD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C85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B62C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INHIBIT_DIGITAL_SHADE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E226DD" w14:textId="77777777" w:rsidR="00E5533B" w:rsidRDefault="00E5533B"/>
        </w:tc>
      </w:tr>
      <w:tr w:rsidR="00E8119E" w:rsidRPr="00F03856" w14:paraId="2B48BA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B3630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EAA9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INHIBIT_RIGHT_FIRST_ROW_CLIMATE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7F4362" w14:textId="77777777" w:rsidR="00E5533B" w:rsidRDefault="00E5533B"/>
        </w:tc>
      </w:tr>
      <w:tr w:rsidR="00E8119E" w:rsidRPr="00F03856" w14:paraId="6CB31C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A42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81D4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INHIBIT_LEFT_SECOND_ROW_CLIMATE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C0CE31" w14:textId="77777777" w:rsidR="00E5533B" w:rsidRDefault="00E5533B"/>
        </w:tc>
      </w:tr>
      <w:tr w:rsidR="00E8119E" w:rsidRPr="00F03856" w14:paraId="275FFA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52C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9634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INHIBIT_LEIFT_THIRD_ROW_CLIMATE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6629D7" w14:textId="77777777" w:rsidR="00E5533B" w:rsidRDefault="00E5533B"/>
        </w:tc>
      </w:tr>
      <w:tr w:rsidR="00E8119E" w:rsidRPr="00F03856" w14:paraId="34B258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212D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CCC9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INHIBIT_RIGHT_SECOND__ROW_CLIMATE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57C878" w14:textId="77777777" w:rsidR="00E5533B" w:rsidRDefault="00E5533B"/>
        </w:tc>
      </w:tr>
      <w:tr w:rsidR="00E8119E" w:rsidRPr="00F03856" w14:paraId="140824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025C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9E4D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INHIBIT_RIGHT_THRID_ROW_CLIMATE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13E36A" w14:textId="77777777" w:rsidR="00E5533B" w:rsidRDefault="00E5533B"/>
        </w:tc>
      </w:tr>
      <w:tr w:rsidR="00E8119E" w:rsidRPr="00F03856" w14:paraId="13C8BC3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6D889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1EAC66" w14:textId="77777777" w:rsidR="00E8119E" w:rsidRPr="00F03856" w:rsidRDefault="00E8119E" w:rsidP="00747176">
            <w:pPr>
              <w:rPr>
                <w:rFonts w:eastAsiaTheme="minorHAnsi" w:cs="Arial"/>
                <w:color w:val="000000" w:themeColor="text1"/>
                <w:sz w:val="16"/>
                <w:szCs w:val="16"/>
              </w:rPr>
            </w:pPr>
          </w:p>
        </w:tc>
      </w:tr>
    </w:tbl>
    <w:p w14:paraId="16E8764D" w14:textId="77777777" w:rsidR="00E8119E" w:rsidRDefault="00E8119E" w:rsidP="00E8119E">
      <w:pPr>
        <w:pStyle w:val="Caption"/>
        <w:rPr>
          <w:lang w:val="en-GB"/>
        </w:rPr>
      </w:pPr>
      <w:r w:rsidRPr="00702453">
        <w:t xml:space="preserve">Table: </w:t>
      </w:r>
      <w:r>
        <w:t xml:space="preserve">Encoding Details of </w:t>
      </w:r>
      <w:r w:rsidRPr="004521EB">
        <w:rPr>
          <w:lang w:val="en-GB"/>
        </w:rPr>
        <w:t>InhibitFunctionsAffectRejuvenate</w:t>
      </w:r>
    </w:p>
    <w:p w14:paraId="6F0F1AEC" w14:textId="77777777" w:rsidR="00495854" w:rsidRPr="00495854" w:rsidRDefault="00495854" w:rsidP="00495854">
      <w:pPr>
        <w:rPr>
          <w:lang w:val="en-GB"/>
        </w:rPr>
      </w:pPr>
    </w:p>
    <w:p w14:paraId="3188BD5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GlobalAudioLevelPercent</w:t>
      </w:r>
    </w:p>
    <w:p w14:paraId="65D51C01" w14:textId="77777777" w:rsidR="00B442FD" w:rsidRDefault="00B442FD" w:rsidP="00B442FD">
      <w:pPr>
        <w:rPr>
          <w:rFonts w:cs="Arial"/>
        </w:rPr>
      </w:pPr>
    </w:p>
    <w:p w14:paraId="3BA04B4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E39875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7582E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2B4E5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68BCC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1E7348" w14:textId="77777777" w:rsidR="00E8119E" w:rsidRPr="00F03856" w:rsidRDefault="00E8119E" w:rsidP="00747176">
            <w:pPr>
              <w:rPr>
                <w:rFonts w:eastAsiaTheme="minorHAnsi" w:cs="Arial"/>
                <w:color w:val="000000" w:themeColor="text1"/>
                <w:sz w:val="16"/>
                <w:szCs w:val="16"/>
              </w:rPr>
            </w:pPr>
          </w:p>
        </w:tc>
      </w:tr>
      <w:tr w:rsidR="00E8119E" w:rsidRPr="00F03856" w14:paraId="2B6B93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919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240C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05611E" w14:textId="77777777" w:rsidR="00E8119E" w:rsidRPr="00F03856" w:rsidRDefault="00E8119E" w:rsidP="00747176">
            <w:pPr>
              <w:rPr>
                <w:rFonts w:eastAsiaTheme="minorHAnsi" w:cs="Arial"/>
                <w:color w:val="000000" w:themeColor="text1"/>
                <w:sz w:val="16"/>
                <w:szCs w:val="16"/>
              </w:rPr>
            </w:pPr>
          </w:p>
        </w:tc>
      </w:tr>
      <w:tr w:rsidR="00E8119E" w:rsidRPr="00F03856" w14:paraId="6A5033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8E9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E2A87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4BA6A" w14:textId="77777777" w:rsidR="00E8119E" w:rsidRPr="00F03856" w:rsidRDefault="00E8119E" w:rsidP="00747176">
            <w:pPr>
              <w:rPr>
                <w:rFonts w:eastAsiaTheme="minorHAnsi" w:cs="Arial"/>
                <w:color w:val="000000" w:themeColor="text1"/>
                <w:sz w:val="16"/>
                <w:szCs w:val="16"/>
              </w:rPr>
            </w:pPr>
          </w:p>
        </w:tc>
      </w:tr>
      <w:tr w:rsidR="00E8119E" w:rsidRPr="00F03856" w14:paraId="323A60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CCCCB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D573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B23224" w14:textId="77777777" w:rsidR="00E8119E" w:rsidRPr="00F03856" w:rsidRDefault="00E8119E" w:rsidP="00747176">
            <w:pPr>
              <w:rPr>
                <w:rFonts w:eastAsiaTheme="minorHAnsi" w:cs="Arial"/>
                <w:color w:val="000000" w:themeColor="text1"/>
                <w:sz w:val="16"/>
                <w:szCs w:val="16"/>
              </w:rPr>
            </w:pPr>
          </w:p>
        </w:tc>
      </w:tr>
      <w:tr w:rsidR="00E8119E" w:rsidRPr="00F03856" w14:paraId="267916A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8780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D4D072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19387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5981562" w14:textId="77777777" w:rsidR="00E8119E" w:rsidRPr="001B386B" w:rsidRDefault="00E8119E" w:rsidP="00747176">
            <w:pPr>
              <w:rPr>
                <w:rFonts w:eastAsiaTheme="minorHAnsi" w:cs="Arial"/>
                <w:color w:val="000000" w:themeColor="text1"/>
                <w:sz w:val="4"/>
                <w:szCs w:val="4"/>
              </w:rPr>
            </w:pPr>
          </w:p>
        </w:tc>
      </w:tr>
      <w:tr w:rsidR="00E8119E" w:rsidRPr="00F03856" w14:paraId="121552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6724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FE19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23A247" w14:textId="77777777" w:rsidR="00E5533B" w:rsidRDefault="00E5533B"/>
        </w:tc>
      </w:tr>
      <w:tr w:rsidR="00E8119E" w:rsidRPr="00F03856" w14:paraId="2C89D2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0C3C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72D4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4F33FA" w14:textId="77777777" w:rsidR="00E5533B" w:rsidRDefault="00E5533B"/>
        </w:tc>
      </w:tr>
      <w:tr w:rsidR="00E8119E" w:rsidRPr="00F03856" w14:paraId="6C0C87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B485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C32C9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916CED" w14:textId="77777777" w:rsidR="00E5533B" w:rsidRDefault="00E5533B"/>
        </w:tc>
      </w:tr>
      <w:tr w:rsidR="00E8119E" w:rsidRPr="00F03856" w14:paraId="74C65E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5FE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1F5E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40_PERCENT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6689EF" w14:textId="77777777" w:rsidR="00E5533B" w:rsidRDefault="00E5533B"/>
        </w:tc>
      </w:tr>
      <w:tr w:rsidR="00E8119E" w:rsidRPr="00F03856" w14:paraId="7CD2C2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73B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326C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50_PERCENT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768B82" w14:textId="77777777" w:rsidR="00E5533B" w:rsidRDefault="00E5533B"/>
        </w:tc>
      </w:tr>
      <w:tr w:rsidR="00E8119E" w:rsidRPr="00F03856" w14:paraId="242932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6C80E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99559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60_PERCENT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763702" w14:textId="77777777" w:rsidR="00E5533B" w:rsidRDefault="00E5533B"/>
        </w:tc>
      </w:tr>
      <w:tr w:rsidR="00E8119E" w:rsidRPr="00F03856" w14:paraId="3CD7DC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EAB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5CF7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70_PERCENT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8DA3F6" w14:textId="77777777" w:rsidR="00E5533B" w:rsidRDefault="00E5533B"/>
        </w:tc>
      </w:tr>
      <w:tr w:rsidR="00E8119E" w:rsidRPr="00F03856" w14:paraId="492A5B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25781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7D05D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80_PERCENT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55C9C4" w14:textId="77777777" w:rsidR="00E5533B" w:rsidRDefault="00E5533B"/>
        </w:tc>
      </w:tr>
      <w:tr w:rsidR="00E8119E" w:rsidRPr="00F03856" w14:paraId="38BFDD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F64B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BDBF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90_PERCENT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7A0287" w14:textId="77777777" w:rsidR="00E5533B" w:rsidRDefault="00E5533B"/>
        </w:tc>
      </w:tr>
      <w:tr w:rsidR="00E8119E" w:rsidRPr="00F03856" w14:paraId="45708D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AC8C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85268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100_PERCENT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252E5D" w14:textId="77777777" w:rsidR="00E5533B" w:rsidRDefault="00E5533B"/>
        </w:tc>
      </w:tr>
      <w:tr w:rsidR="00E8119E" w:rsidRPr="00F03856" w14:paraId="39F059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F956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7A84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0_PERCENT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4609BD" w14:textId="77777777" w:rsidR="00E5533B" w:rsidRDefault="00E5533B"/>
        </w:tc>
      </w:tr>
      <w:tr w:rsidR="00E8119E" w:rsidRPr="00F03856" w14:paraId="4E24C33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B595E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44DED0" w14:textId="77777777" w:rsidR="00E8119E" w:rsidRPr="00F03856" w:rsidRDefault="00E8119E" w:rsidP="00747176">
            <w:pPr>
              <w:rPr>
                <w:rFonts w:eastAsiaTheme="minorHAnsi" w:cs="Arial"/>
                <w:color w:val="000000" w:themeColor="text1"/>
                <w:sz w:val="16"/>
                <w:szCs w:val="16"/>
              </w:rPr>
            </w:pPr>
          </w:p>
        </w:tc>
      </w:tr>
    </w:tbl>
    <w:p w14:paraId="736276F6" w14:textId="77777777" w:rsidR="00E8119E" w:rsidRDefault="00E8119E" w:rsidP="00E8119E">
      <w:pPr>
        <w:pStyle w:val="Caption"/>
        <w:rPr>
          <w:lang w:val="en-GB"/>
        </w:rPr>
      </w:pPr>
      <w:r w:rsidRPr="00702453">
        <w:t xml:space="preserve">Table: </w:t>
      </w:r>
      <w:r>
        <w:t xml:space="preserve">Encoding Details of </w:t>
      </w:r>
      <w:r w:rsidRPr="004521EB">
        <w:rPr>
          <w:lang w:val="en-GB"/>
        </w:rPr>
        <w:t>GlobalAudioLevelPercent</w:t>
      </w:r>
    </w:p>
    <w:p w14:paraId="237AB4FA" w14:textId="77777777" w:rsidR="00495854" w:rsidRPr="00495854" w:rsidRDefault="00495854" w:rsidP="00495854">
      <w:pPr>
        <w:rPr>
          <w:lang w:val="en-GB"/>
        </w:rPr>
      </w:pPr>
    </w:p>
    <w:p w14:paraId="357DAD2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GLOBAL_AUDIO_LOCKOUT_STATUS</w:t>
      </w:r>
    </w:p>
    <w:p w14:paraId="31691600" w14:textId="77777777" w:rsidR="00B442FD" w:rsidRDefault="00B442FD" w:rsidP="00B442FD">
      <w:pPr>
        <w:rPr>
          <w:rFonts w:cs="Arial"/>
        </w:rPr>
      </w:pPr>
    </w:p>
    <w:p w14:paraId="277DCD8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B6099F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4176A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A70AAC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542E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94ED4D" w14:textId="77777777" w:rsidR="00E8119E" w:rsidRPr="00F03856" w:rsidRDefault="00E8119E" w:rsidP="00747176">
            <w:pPr>
              <w:rPr>
                <w:rFonts w:eastAsiaTheme="minorHAnsi" w:cs="Arial"/>
                <w:color w:val="000000" w:themeColor="text1"/>
                <w:sz w:val="16"/>
                <w:szCs w:val="16"/>
              </w:rPr>
            </w:pPr>
          </w:p>
        </w:tc>
      </w:tr>
      <w:tr w:rsidR="00E8119E" w:rsidRPr="00F03856" w14:paraId="60B927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F36E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EB03A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80A89" w14:textId="77777777" w:rsidR="00E8119E" w:rsidRPr="00F03856" w:rsidRDefault="00E8119E" w:rsidP="00747176">
            <w:pPr>
              <w:rPr>
                <w:rFonts w:eastAsiaTheme="minorHAnsi" w:cs="Arial"/>
                <w:color w:val="000000" w:themeColor="text1"/>
                <w:sz w:val="16"/>
                <w:szCs w:val="16"/>
              </w:rPr>
            </w:pPr>
          </w:p>
        </w:tc>
      </w:tr>
      <w:tr w:rsidR="00E8119E" w:rsidRPr="00F03856" w14:paraId="2881F2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1BEC2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4034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05D8F" w14:textId="77777777" w:rsidR="00E8119E" w:rsidRPr="00F03856" w:rsidRDefault="00E8119E" w:rsidP="00747176">
            <w:pPr>
              <w:rPr>
                <w:rFonts w:eastAsiaTheme="minorHAnsi" w:cs="Arial"/>
                <w:color w:val="000000" w:themeColor="text1"/>
                <w:sz w:val="16"/>
                <w:szCs w:val="16"/>
              </w:rPr>
            </w:pPr>
          </w:p>
        </w:tc>
      </w:tr>
      <w:tr w:rsidR="00E8119E" w:rsidRPr="00F03856" w14:paraId="06523F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447B2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362B8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311DD4" w14:textId="77777777" w:rsidR="00E8119E" w:rsidRPr="00F03856" w:rsidRDefault="00E8119E" w:rsidP="00747176">
            <w:pPr>
              <w:rPr>
                <w:rFonts w:eastAsiaTheme="minorHAnsi" w:cs="Arial"/>
                <w:color w:val="000000" w:themeColor="text1"/>
                <w:sz w:val="16"/>
                <w:szCs w:val="16"/>
              </w:rPr>
            </w:pPr>
          </w:p>
        </w:tc>
      </w:tr>
      <w:tr w:rsidR="00E8119E" w:rsidRPr="00F03856" w14:paraId="06C393B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6A84B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724DB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51CABF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7FE02F1" w14:textId="77777777" w:rsidR="00E8119E" w:rsidRPr="001B386B" w:rsidRDefault="00E8119E" w:rsidP="00747176">
            <w:pPr>
              <w:rPr>
                <w:rFonts w:eastAsiaTheme="minorHAnsi" w:cs="Arial"/>
                <w:color w:val="000000" w:themeColor="text1"/>
                <w:sz w:val="4"/>
                <w:szCs w:val="4"/>
              </w:rPr>
            </w:pPr>
          </w:p>
        </w:tc>
      </w:tr>
      <w:tr w:rsidR="00E8119E" w:rsidRPr="00F03856" w14:paraId="602A37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06CE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1DB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F5C242" w14:textId="77777777" w:rsidR="00E5533B" w:rsidRDefault="00E5533B"/>
        </w:tc>
      </w:tr>
      <w:tr w:rsidR="00E8119E" w:rsidRPr="00F03856" w14:paraId="64DA3C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951FA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EB5DD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7C190F" w14:textId="77777777" w:rsidR="00E5533B" w:rsidRDefault="00E5533B"/>
        </w:tc>
      </w:tr>
      <w:tr w:rsidR="00E8119E" w:rsidRPr="00F03856" w14:paraId="4DA2D92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4B063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3B4A6C" w14:textId="77777777" w:rsidR="00E8119E" w:rsidRPr="00F03856" w:rsidRDefault="00E8119E" w:rsidP="00747176">
            <w:pPr>
              <w:rPr>
                <w:rFonts w:eastAsiaTheme="minorHAnsi" w:cs="Arial"/>
                <w:color w:val="000000" w:themeColor="text1"/>
                <w:sz w:val="16"/>
                <w:szCs w:val="16"/>
              </w:rPr>
            </w:pPr>
          </w:p>
        </w:tc>
      </w:tr>
    </w:tbl>
    <w:p w14:paraId="7B72087B" w14:textId="77777777" w:rsidR="00E8119E" w:rsidRDefault="00E8119E" w:rsidP="00E8119E">
      <w:pPr>
        <w:pStyle w:val="Caption"/>
        <w:rPr>
          <w:lang w:val="en-GB"/>
        </w:rPr>
      </w:pPr>
      <w:r w:rsidRPr="00702453">
        <w:t xml:space="preserve">Table: </w:t>
      </w:r>
      <w:r>
        <w:t xml:space="preserve">Encoding Details of </w:t>
      </w:r>
      <w:r w:rsidRPr="004521EB">
        <w:rPr>
          <w:lang w:val="en-GB"/>
        </w:rPr>
        <w:t>GLOBAL_AUDIO_LOCKOUT_STATUS</w:t>
      </w:r>
    </w:p>
    <w:p w14:paraId="60BC49EC" w14:textId="77777777" w:rsidR="00495854" w:rsidRPr="00495854" w:rsidRDefault="00495854" w:rsidP="00495854">
      <w:pPr>
        <w:rPr>
          <w:lang w:val="en-GB"/>
        </w:rPr>
      </w:pPr>
    </w:p>
    <w:p w14:paraId="326CCAA9" w14:textId="77777777" w:rsidR="00756360" w:rsidRDefault="00756360" w:rsidP="00756360">
      <w:pPr>
        <w:rPr>
          <w:rFonts w:cs="Arial"/>
          <w:bCs/>
          <w:color w:val="7030A0"/>
        </w:rPr>
      </w:pPr>
    </w:p>
    <w:p w14:paraId="12A78CC4" w14:textId="77777777" w:rsidR="00072314" w:rsidRDefault="00072314" w:rsidP="00072314">
      <w:pPr>
        <w:overflowPunct/>
        <w:autoSpaceDE/>
        <w:autoSpaceDN/>
        <w:adjustRightInd/>
        <w:textAlignment w:val="auto"/>
        <w:rPr>
          <w:rFonts w:cs="Arial"/>
        </w:rPr>
      </w:pPr>
      <w:r>
        <w:rPr>
          <w:rFonts w:cs="Arial"/>
        </w:rPr>
        <w:br w:type="page"/>
      </w:r>
    </w:p>
    <w:p w14:paraId="40CFE6BD" w14:textId="77777777" w:rsidR="00072314" w:rsidRDefault="00072314" w:rsidP="00072314">
      <w:pPr>
        <w:rPr>
          <w:rFonts w:cs="Arial"/>
        </w:rPr>
      </w:pPr>
    </w:p>
    <w:p w14:paraId="02D3A898" w14:textId="77777777" w:rsidR="00072314" w:rsidRPr="00A56C52" w:rsidRDefault="00072314" w:rsidP="00072314">
      <w:pPr>
        <w:spacing w:before="1440"/>
        <w:jc w:val="center"/>
        <w:rPr>
          <w:sz w:val="32"/>
        </w:rPr>
      </w:pPr>
      <w:r w:rsidRPr="00A56C52">
        <w:rPr>
          <w:sz w:val="32"/>
        </w:rPr>
        <w:t>Document ends here.</w:t>
      </w:r>
      <w:bookmarkEnd w:id="8"/>
      <w:bookmarkEnd w:id="9"/>
    </w:p>
    <w:p w14:paraId="0CF79116" w14:textId="2AD556B1" w:rsidR="00072314" w:rsidRDefault="00072314" w:rsidP="00072314">
      <w:pPr>
        <w:pStyle w:val="Heading1"/>
        <w:numPr>
          <w:ilvl w:val="0"/>
          <w:numId w:val="0"/>
        </w:numPr>
      </w:pPr>
    </w:p>
    <w:sectPr w:rsidR="00072314" w:rsidSect="00300356">
      <w:headerReference w:type="default" r:id="rId88"/>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71103" w14:textId="77777777" w:rsidR="00927086" w:rsidRDefault="00927086">
      <w:r>
        <w:separator/>
      </w:r>
    </w:p>
    <w:p w14:paraId="5A047BE0" w14:textId="77777777" w:rsidR="00927086" w:rsidRDefault="00927086"/>
  </w:endnote>
  <w:endnote w:type="continuationSeparator" w:id="0">
    <w:p w14:paraId="2315BFE6" w14:textId="77777777" w:rsidR="00927086" w:rsidRDefault="00927086">
      <w:r>
        <w:continuationSeparator/>
      </w:r>
    </w:p>
    <w:p w14:paraId="146FB299" w14:textId="77777777" w:rsidR="00927086" w:rsidRDefault="00927086"/>
  </w:endnote>
  <w:endnote w:type="continuationNotice" w:id="1">
    <w:p w14:paraId="1378D3CD" w14:textId="77777777" w:rsidR="00927086" w:rsidRDefault="00927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E3B6" w14:textId="77777777" w:rsidR="00A31938" w:rsidRPr="004D7C06" w:rsidRDefault="00A31938"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4BBC8E0A" w14:textId="77777777" w:rsidR="00A31938" w:rsidRPr="004D7C06" w:rsidRDefault="00A31938"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BA1F611" w14:textId="77777777" w:rsidR="00A31938" w:rsidRPr="00A160D7" w:rsidRDefault="00A31938"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AA8CB" w14:textId="77777777" w:rsidR="00927086" w:rsidRDefault="00927086">
      <w:r>
        <w:separator/>
      </w:r>
    </w:p>
    <w:p w14:paraId="2F4A3BC1" w14:textId="77777777" w:rsidR="00927086" w:rsidRDefault="00927086"/>
  </w:footnote>
  <w:footnote w:type="continuationSeparator" w:id="0">
    <w:p w14:paraId="1DE6C3AC" w14:textId="77777777" w:rsidR="00927086" w:rsidRDefault="00927086">
      <w:r>
        <w:continuationSeparator/>
      </w:r>
    </w:p>
    <w:p w14:paraId="38ED5F46" w14:textId="77777777" w:rsidR="00927086" w:rsidRDefault="00927086"/>
  </w:footnote>
  <w:footnote w:type="continuationNotice" w:id="1">
    <w:p w14:paraId="3901BD24" w14:textId="77777777" w:rsidR="00927086" w:rsidRDefault="009270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DEB72" w14:textId="77777777" w:rsidR="00A31938" w:rsidRDefault="00A31938"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B6F470F" wp14:editId="4705C63E">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520E37C6" w14:textId="77777777" w:rsidR="00A31938" w:rsidRDefault="00A31938"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14E43" w14:textId="77777777" w:rsidR="00A31938" w:rsidRPr="00A22B00" w:rsidRDefault="00A31938"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4393106A" wp14:editId="7BE98ED1">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126402CF" w14:textId="77777777" w:rsidR="00A31938" w:rsidRPr="00A22B00" w:rsidRDefault="00A31938"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883CB" w14:textId="77777777" w:rsidR="00A31938" w:rsidRPr="00F0286B" w:rsidRDefault="00A31938"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4A18DFBC" wp14:editId="374C1A38">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1634C8A8" w14:textId="77777777" w:rsidR="00A31938" w:rsidRPr="00F0286B" w:rsidRDefault="00A31938" w:rsidP="00F0286B">
    <w:pPr>
      <w:jc w:val="center"/>
      <w:rPr>
        <w:rFonts w:cs="Arial"/>
        <w:b/>
        <w:sz w:val="28"/>
        <w:szCs w:val="28"/>
      </w:rPr>
    </w:pPr>
    <w:r>
      <w:rPr>
        <w:rFonts w:cs="Arial"/>
        <w:sz w:val="28"/>
        <w:szCs w:val="28"/>
      </w:rPr>
      <w:t>F003071-Ultimate_Remote_Control_URC-01</w:t>
    </w:r>
  </w:p>
  <w:p w14:paraId="02029A92" w14:textId="77777777" w:rsidR="00A31938" w:rsidRPr="001F16A4" w:rsidRDefault="00A31938" w:rsidP="0008696C">
    <w:pPr>
      <w:pBdr>
        <w:bottom w:val="single" w:sz="4" w:space="1" w:color="auto"/>
      </w:pBdr>
      <w:rPr>
        <w:rFonts w:cs="Arial"/>
      </w:rPr>
    </w:pPr>
  </w:p>
  <w:p w14:paraId="38F075BB" w14:textId="77777777" w:rsidR="00A31938" w:rsidRPr="00F96466" w:rsidRDefault="00A31938"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35pt;height:10.75pt;visibility:visible;mso-wrap-style:square" o:bullet="t">
        <v:imagedata r:id="rId1" o:title=""/>
      </v:shape>
    </w:pict>
  </w:numPicBullet>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6691595"/>
    <w:multiLevelType w:val="hybridMultilevel"/>
    <w:tmpl w:val="47120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4"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0"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9"/>
  </w:num>
  <w:num w:numId="6">
    <w:abstractNumId w:val="35"/>
  </w:num>
  <w:num w:numId="7">
    <w:abstractNumId w:val="43"/>
  </w:num>
  <w:num w:numId="8">
    <w:abstractNumId w:val="16"/>
  </w:num>
  <w:num w:numId="9">
    <w:abstractNumId w:val="33"/>
  </w:num>
  <w:num w:numId="10">
    <w:abstractNumId w:val="6"/>
  </w:num>
  <w:num w:numId="11">
    <w:abstractNumId w:val="2"/>
  </w:num>
  <w:num w:numId="12">
    <w:abstractNumId w:val="8"/>
  </w:num>
  <w:num w:numId="13">
    <w:abstractNumId w:val="39"/>
  </w:num>
  <w:num w:numId="14">
    <w:abstractNumId w:val="39"/>
  </w:num>
  <w:num w:numId="15">
    <w:abstractNumId w:val="39"/>
  </w:num>
  <w:num w:numId="16">
    <w:abstractNumId w:val="14"/>
  </w:num>
  <w:num w:numId="17">
    <w:abstractNumId w:val="13"/>
  </w:num>
  <w:num w:numId="18">
    <w:abstractNumId w:val="37"/>
  </w:num>
  <w:num w:numId="19">
    <w:abstractNumId w:val="25"/>
  </w:num>
  <w:num w:numId="20">
    <w:abstractNumId w:val="34"/>
  </w:num>
  <w:num w:numId="21">
    <w:abstractNumId w:val="27"/>
  </w:num>
  <w:num w:numId="22">
    <w:abstractNumId w:val="30"/>
  </w:num>
  <w:num w:numId="23">
    <w:abstractNumId w:val="42"/>
  </w:num>
  <w:num w:numId="24">
    <w:abstractNumId w:val="10"/>
  </w:num>
  <w:num w:numId="25">
    <w:abstractNumId w:val="12"/>
  </w:num>
  <w:num w:numId="26">
    <w:abstractNumId w:val="15"/>
  </w:num>
  <w:num w:numId="27">
    <w:abstractNumId w:val="9"/>
  </w:num>
  <w:num w:numId="28">
    <w:abstractNumId w:val="36"/>
  </w:num>
  <w:num w:numId="29">
    <w:abstractNumId w:val="32"/>
  </w:num>
  <w:num w:numId="30">
    <w:abstractNumId w:val="18"/>
  </w:num>
  <w:num w:numId="31">
    <w:abstractNumId w:val="1"/>
  </w:num>
  <w:num w:numId="32">
    <w:abstractNumId w:val="22"/>
  </w:num>
  <w:num w:numId="33">
    <w:abstractNumId w:val="5"/>
  </w:num>
  <w:num w:numId="34">
    <w:abstractNumId w:val="41"/>
  </w:num>
  <w:num w:numId="35">
    <w:abstractNumId w:val="7"/>
  </w:num>
  <w:num w:numId="36">
    <w:abstractNumId w:val="40"/>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8"/>
  </w:num>
  <w:num w:numId="46">
    <w:abstractNumId w:val="29"/>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115"/>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0D7"/>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0814"/>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CB3"/>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508"/>
    <w:rsid w:val="000918A5"/>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833"/>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4F7D"/>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320"/>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2F13"/>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48CF"/>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00E"/>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3FE"/>
    <w:rsid w:val="001577A5"/>
    <w:rsid w:val="001579A6"/>
    <w:rsid w:val="0016049B"/>
    <w:rsid w:val="001605AB"/>
    <w:rsid w:val="0016133B"/>
    <w:rsid w:val="00161364"/>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2807"/>
    <w:rsid w:val="001728A6"/>
    <w:rsid w:val="001728BF"/>
    <w:rsid w:val="001728E0"/>
    <w:rsid w:val="00173325"/>
    <w:rsid w:val="00173661"/>
    <w:rsid w:val="0017372E"/>
    <w:rsid w:val="00173B15"/>
    <w:rsid w:val="00173C96"/>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57"/>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D69"/>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070"/>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69FC"/>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4818"/>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1CF6"/>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530"/>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985"/>
    <w:rsid w:val="002B0D09"/>
    <w:rsid w:val="002B10FA"/>
    <w:rsid w:val="002B1564"/>
    <w:rsid w:val="002B1670"/>
    <w:rsid w:val="002B2ADA"/>
    <w:rsid w:val="002B2CD9"/>
    <w:rsid w:val="002B2FEB"/>
    <w:rsid w:val="002B300B"/>
    <w:rsid w:val="002B35B3"/>
    <w:rsid w:val="002B3DF1"/>
    <w:rsid w:val="002B40B3"/>
    <w:rsid w:val="002B42D1"/>
    <w:rsid w:val="002B44AB"/>
    <w:rsid w:val="002B5158"/>
    <w:rsid w:val="002B5227"/>
    <w:rsid w:val="002B5B1E"/>
    <w:rsid w:val="002B6359"/>
    <w:rsid w:val="002B64E6"/>
    <w:rsid w:val="002B7349"/>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C69E6"/>
    <w:rsid w:val="002C739B"/>
    <w:rsid w:val="002D0379"/>
    <w:rsid w:val="002D0D7F"/>
    <w:rsid w:val="002D1F64"/>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7C8"/>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37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08"/>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669"/>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7B8"/>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2D1"/>
    <w:rsid w:val="003B765A"/>
    <w:rsid w:val="003B7795"/>
    <w:rsid w:val="003B7A2D"/>
    <w:rsid w:val="003B7ACC"/>
    <w:rsid w:val="003C023E"/>
    <w:rsid w:val="003C030D"/>
    <w:rsid w:val="003C074B"/>
    <w:rsid w:val="003C0C4A"/>
    <w:rsid w:val="003C0E5C"/>
    <w:rsid w:val="003C12A8"/>
    <w:rsid w:val="003C144F"/>
    <w:rsid w:val="003C1743"/>
    <w:rsid w:val="003C1812"/>
    <w:rsid w:val="003C1D5F"/>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37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E756F"/>
    <w:rsid w:val="003F03E5"/>
    <w:rsid w:val="003F0D57"/>
    <w:rsid w:val="003F0DB7"/>
    <w:rsid w:val="003F0E33"/>
    <w:rsid w:val="003F1091"/>
    <w:rsid w:val="003F1196"/>
    <w:rsid w:val="003F2147"/>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3F91"/>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A50"/>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E2E"/>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87D"/>
    <w:rsid w:val="00554E46"/>
    <w:rsid w:val="00554F3D"/>
    <w:rsid w:val="00555153"/>
    <w:rsid w:val="005552C6"/>
    <w:rsid w:val="005556F1"/>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3FB4"/>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176"/>
    <w:rsid w:val="005A1415"/>
    <w:rsid w:val="005A18F9"/>
    <w:rsid w:val="005A221B"/>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2B0B"/>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D7"/>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264"/>
    <w:rsid w:val="00607B6B"/>
    <w:rsid w:val="00610180"/>
    <w:rsid w:val="00610355"/>
    <w:rsid w:val="0061060B"/>
    <w:rsid w:val="006107AE"/>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80"/>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3E0"/>
    <w:rsid w:val="006356FB"/>
    <w:rsid w:val="00635A1A"/>
    <w:rsid w:val="00635FA9"/>
    <w:rsid w:val="006361FD"/>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115"/>
    <w:rsid w:val="006473F9"/>
    <w:rsid w:val="00647553"/>
    <w:rsid w:val="006477B9"/>
    <w:rsid w:val="00647941"/>
    <w:rsid w:val="006503FD"/>
    <w:rsid w:val="0065055C"/>
    <w:rsid w:val="006508B8"/>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22AE"/>
    <w:rsid w:val="00662CB0"/>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5D12"/>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570"/>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919"/>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34DC"/>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04"/>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2FEB"/>
    <w:rsid w:val="007C3041"/>
    <w:rsid w:val="007C353C"/>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1BD0"/>
    <w:rsid w:val="007D2147"/>
    <w:rsid w:val="007D2292"/>
    <w:rsid w:val="007D23B6"/>
    <w:rsid w:val="007D2541"/>
    <w:rsid w:val="007D26FF"/>
    <w:rsid w:val="007D3594"/>
    <w:rsid w:val="007D3646"/>
    <w:rsid w:val="007D3DBB"/>
    <w:rsid w:val="007D3E5B"/>
    <w:rsid w:val="007D3F41"/>
    <w:rsid w:val="007D43A8"/>
    <w:rsid w:val="007D441B"/>
    <w:rsid w:val="007D46F9"/>
    <w:rsid w:val="007D4AD9"/>
    <w:rsid w:val="007D531F"/>
    <w:rsid w:val="007D5AE6"/>
    <w:rsid w:val="007D5BA7"/>
    <w:rsid w:val="007D6A92"/>
    <w:rsid w:val="007D6AF9"/>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8AA"/>
    <w:rsid w:val="00807ACA"/>
    <w:rsid w:val="00807D12"/>
    <w:rsid w:val="00807D2B"/>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934"/>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23D"/>
    <w:rsid w:val="008727F4"/>
    <w:rsid w:val="00873CEB"/>
    <w:rsid w:val="00873DA2"/>
    <w:rsid w:val="008741E3"/>
    <w:rsid w:val="00874314"/>
    <w:rsid w:val="00874E46"/>
    <w:rsid w:val="00875952"/>
    <w:rsid w:val="008759C8"/>
    <w:rsid w:val="00875C1A"/>
    <w:rsid w:val="00875C4E"/>
    <w:rsid w:val="00875C74"/>
    <w:rsid w:val="00875EB3"/>
    <w:rsid w:val="008761D1"/>
    <w:rsid w:val="00876323"/>
    <w:rsid w:val="00876B2C"/>
    <w:rsid w:val="00876D6B"/>
    <w:rsid w:val="00876E0B"/>
    <w:rsid w:val="008770F3"/>
    <w:rsid w:val="00877398"/>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5F9C"/>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1C0C"/>
    <w:rsid w:val="008C2023"/>
    <w:rsid w:val="008C20B0"/>
    <w:rsid w:val="008C257D"/>
    <w:rsid w:val="008C25DC"/>
    <w:rsid w:val="008C298E"/>
    <w:rsid w:val="008C338D"/>
    <w:rsid w:val="008C34B4"/>
    <w:rsid w:val="008C363E"/>
    <w:rsid w:val="008C3C98"/>
    <w:rsid w:val="008C3DF6"/>
    <w:rsid w:val="008C4480"/>
    <w:rsid w:val="008C45A8"/>
    <w:rsid w:val="008C4A15"/>
    <w:rsid w:val="008C4CE3"/>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A9"/>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597"/>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086"/>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1EE9"/>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99A"/>
    <w:rsid w:val="00950A06"/>
    <w:rsid w:val="00951500"/>
    <w:rsid w:val="00951567"/>
    <w:rsid w:val="0095174B"/>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A52"/>
    <w:rsid w:val="00963A70"/>
    <w:rsid w:val="009653C3"/>
    <w:rsid w:val="0096541A"/>
    <w:rsid w:val="00965A53"/>
    <w:rsid w:val="00965D68"/>
    <w:rsid w:val="00966E9E"/>
    <w:rsid w:val="00967573"/>
    <w:rsid w:val="00967609"/>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97F33"/>
    <w:rsid w:val="009A03F4"/>
    <w:rsid w:val="009A0601"/>
    <w:rsid w:val="009A0892"/>
    <w:rsid w:val="009A0ABA"/>
    <w:rsid w:val="009A0E35"/>
    <w:rsid w:val="009A1206"/>
    <w:rsid w:val="009A13CB"/>
    <w:rsid w:val="009A1F1A"/>
    <w:rsid w:val="009A2438"/>
    <w:rsid w:val="009A27D7"/>
    <w:rsid w:val="009A3890"/>
    <w:rsid w:val="009A3B3B"/>
    <w:rsid w:val="009A4221"/>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3E40"/>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675"/>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1938"/>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0140"/>
    <w:rsid w:val="00A412C0"/>
    <w:rsid w:val="00A418C9"/>
    <w:rsid w:val="00A41B3A"/>
    <w:rsid w:val="00A41C85"/>
    <w:rsid w:val="00A41E20"/>
    <w:rsid w:val="00A42014"/>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3D9"/>
    <w:rsid w:val="00A7265D"/>
    <w:rsid w:val="00A72A81"/>
    <w:rsid w:val="00A72C26"/>
    <w:rsid w:val="00A72F2D"/>
    <w:rsid w:val="00A731D4"/>
    <w:rsid w:val="00A734C8"/>
    <w:rsid w:val="00A738A9"/>
    <w:rsid w:val="00A73A7A"/>
    <w:rsid w:val="00A7431B"/>
    <w:rsid w:val="00A744E4"/>
    <w:rsid w:val="00A74BCC"/>
    <w:rsid w:val="00A7501D"/>
    <w:rsid w:val="00A75178"/>
    <w:rsid w:val="00A7627B"/>
    <w:rsid w:val="00A763AE"/>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E02E7"/>
    <w:rsid w:val="00AE0305"/>
    <w:rsid w:val="00AE056C"/>
    <w:rsid w:val="00AE086E"/>
    <w:rsid w:val="00AE13D2"/>
    <w:rsid w:val="00AE17BA"/>
    <w:rsid w:val="00AE1EE3"/>
    <w:rsid w:val="00AE241E"/>
    <w:rsid w:val="00AE2682"/>
    <w:rsid w:val="00AE2AC5"/>
    <w:rsid w:val="00AE2E94"/>
    <w:rsid w:val="00AE31D9"/>
    <w:rsid w:val="00AE35DC"/>
    <w:rsid w:val="00AE40C7"/>
    <w:rsid w:val="00AE40D5"/>
    <w:rsid w:val="00AE40F8"/>
    <w:rsid w:val="00AE4478"/>
    <w:rsid w:val="00AE478F"/>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4FE"/>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07C0E"/>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45C"/>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7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8E9"/>
    <w:rsid w:val="00B77DE2"/>
    <w:rsid w:val="00B80ABD"/>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D0C"/>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08"/>
    <w:rsid w:val="00BB3B5E"/>
    <w:rsid w:val="00BB4031"/>
    <w:rsid w:val="00BB46B1"/>
    <w:rsid w:val="00BB4837"/>
    <w:rsid w:val="00BB4DBB"/>
    <w:rsid w:val="00BB53B7"/>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C7A47"/>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4EB2"/>
    <w:rsid w:val="00BF541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6E2"/>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5F6"/>
    <w:rsid w:val="00C14CA8"/>
    <w:rsid w:val="00C14CE8"/>
    <w:rsid w:val="00C15836"/>
    <w:rsid w:val="00C1653D"/>
    <w:rsid w:val="00C17FCF"/>
    <w:rsid w:val="00C20EAB"/>
    <w:rsid w:val="00C2131B"/>
    <w:rsid w:val="00C213F2"/>
    <w:rsid w:val="00C21463"/>
    <w:rsid w:val="00C22037"/>
    <w:rsid w:val="00C22A1D"/>
    <w:rsid w:val="00C22F66"/>
    <w:rsid w:val="00C23170"/>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B88"/>
    <w:rsid w:val="00CA3E7E"/>
    <w:rsid w:val="00CA4000"/>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279"/>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BEF"/>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3678"/>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73F"/>
    <w:rsid w:val="00D609F3"/>
    <w:rsid w:val="00D60C45"/>
    <w:rsid w:val="00D60F2D"/>
    <w:rsid w:val="00D6110A"/>
    <w:rsid w:val="00D61271"/>
    <w:rsid w:val="00D61996"/>
    <w:rsid w:val="00D6218B"/>
    <w:rsid w:val="00D62662"/>
    <w:rsid w:val="00D62999"/>
    <w:rsid w:val="00D6355A"/>
    <w:rsid w:val="00D63BBF"/>
    <w:rsid w:val="00D63CA8"/>
    <w:rsid w:val="00D6427E"/>
    <w:rsid w:val="00D64806"/>
    <w:rsid w:val="00D64ADF"/>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03C"/>
    <w:rsid w:val="00D753E8"/>
    <w:rsid w:val="00D76CF3"/>
    <w:rsid w:val="00D77370"/>
    <w:rsid w:val="00D802A9"/>
    <w:rsid w:val="00D80A57"/>
    <w:rsid w:val="00D80A96"/>
    <w:rsid w:val="00D81A50"/>
    <w:rsid w:val="00D82868"/>
    <w:rsid w:val="00D82BF1"/>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D0"/>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D1C"/>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3FEE"/>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0F5"/>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33B"/>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369"/>
    <w:rsid w:val="00E6176B"/>
    <w:rsid w:val="00E62846"/>
    <w:rsid w:val="00E62BBB"/>
    <w:rsid w:val="00E62C97"/>
    <w:rsid w:val="00E631C5"/>
    <w:rsid w:val="00E633E1"/>
    <w:rsid w:val="00E63432"/>
    <w:rsid w:val="00E63CF8"/>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AAC"/>
    <w:rsid w:val="00E73BAB"/>
    <w:rsid w:val="00E743AB"/>
    <w:rsid w:val="00E751C7"/>
    <w:rsid w:val="00E7557C"/>
    <w:rsid w:val="00E75B0C"/>
    <w:rsid w:val="00E7636E"/>
    <w:rsid w:val="00E76885"/>
    <w:rsid w:val="00E76995"/>
    <w:rsid w:val="00E76C38"/>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0DB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3E7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888"/>
    <w:rsid w:val="00ED1A15"/>
    <w:rsid w:val="00ED1D26"/>
    <w:rsid w:val="00ED1EC9"/>
    <w:rsid w:val="00ED267F"/>
    <w:rsid w:val="00ED28AE"/>
    <w:rsid w:val="00ED3111"/>
    <w:rsid w:val="00ED3635"/>
    <w:rsid w:val="00ED3CDB"/>
    <w:rsid w:val="00ED411A"/>
    <w:rsid w:val="00ED4508"/>
    <w:rsid w:val="00ED51E9"/>
    <w:rsid w:val="00ED53DE"/>
    <w:rsid w:val="00ED55E1"/>
    <w:rsid w:val="00ED7B31"/>
    <w:rsid w:val="00EE00C2"/>
    <w:rsid w:val="00EE0654"/>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286B"/>
    <w:rsid w:val="00F03A7A"/>
    <w:rsid w:val="00F04CC0"/>
    <w:rsid w:val="00F0506F"/>
    <w:rsid w:val="00F05525"/>
    <w:rsid w:val="00F05ABE"/>
    <w:rsid w:val="00F066A5"/>
    <w:rsid w:val="00F06717"/>
    <w:rsid w:val="00F067DA"/>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1D0"/>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0E1"/>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A4B"/>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3DD2"/>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9A1EF7"/>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uiPriority w:val="99"/>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uiPriority w:val="99"/>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uiPriority w:val="99"/>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uiPriority w:val="99"/>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0876">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179005930">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65569133">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5879729">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641962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46064624">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46207470">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4870136">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698354334">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8886103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146307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57432911">
      <w:bodyDiv w:val="1"/>
      <w:marLeft w:val="0"/>
      <w:marRight w:val="0"/>
      <w:marTop w:val="0"/>
      <w:marBottom w:val="0"/>
      <w:divBdr>
        <w:top w:val="none" w:sz="0" w:space="0" w:color="auto"/>
        <w:left w:val="none" w:sz="0" w:space="0" w:color="auto"/>
        <w:bottom w:val="none" w:sz="0" w:space="0" w:color="auto"/>
        <w:right w:val="none" w:sz="0" w:space="0" w:color="auto"/>
      </w:divBdr>
    </w:div>
    <w:div w:id="1104109558">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36547167">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40774918">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586963131">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773815078">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23308114">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6702805">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iki.ford.com/display/RequirementsEngineering/How+to+use+the+Specification+Templates?src=contextnavpagetreemode" TargetMode="External"/><Relationship Id="rId26" Type="http://schemas.openxmlformats.org/officeDocument/2006/relationships/image" Target="media/image7.png"/><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3.pn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image" Target="media/image10.png"/><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glossaryDocument" Target="glossary/document.xml"/><Relationship Id="rId19" Type="http://schemas.openxmlformats.org/officeDocument/2006/relationships/hyperlink" Target="http://wiki.ford.com/pages/viewpage.action?pageId=104991616&amp;src=contextnavpagetreemode"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11.png"/><Relationship Id="rId69" Type="http://schemas.openxmlformats.org/officeDocument/2006/relationships/image" Target="media/image14.png"/><Relationship Id="rId77"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s://www.vsemweb.ford.com:443/tc/launchapp?-attach=true&amp;-s=226TCSession&amp;-o=ZmZNi0JHx3NrTDAAAAAAAAAAAAA" TargetMode="Externa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tc/launchapp?-attach=true&amp;-s=226TCSession&amp;-o=C$pBjd1Gx3NrTDAAAAAAAAAAAAA&amp;servername=Production_Server" TargetMode="External"/><Relationship Id="rId23" Type="http://schemas.openxmlformats.org/officeDocument/2006/relationships/image" Target="media/image5.png"/><Relationship Id="rId28" Type="http://schemas.openxmlformats.org/officeDocument/2006/relationships/hyperlink" Target="http://wiki.ford.com/display/RequirementsEngineering/Requirements+Attributes"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image" Target="media/image9.png"/><Relationship Id="rId65" Type="http://schemas.openxmlformats.org/officeDocument/2006/relationships/image" Target="media/image12.png"/><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ww.fgti.ford.com/client/NewFGTI/CopyrightNotice.html"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
      <w:docPartPr>
        <w:name w:val="56C5D6288AC94FAAACA21BBBD3A93E9F"/>
        <w:category>
          <w:name w:val="General"/>
          <w:gallery w:val="placeholder"/>
        </w:category>
        <w:types>
          <w:type w:val="bbPlcHdr"/>
        </w:types>
        <w:behaviors>
          <w:behavior w:val="content"/>
        </w:behaviors>
        <w:guid w:val="{A21FA8E6-ED8B-48D7-BD1D-72AE358D5448}"/>
      </w:docPartPr>
      <w:docPartBody>
        <w:p w:rsidR="004831AE" w:rsidRDefault="004831AE" w:rsidP="004831AE">
          <w:pPr>
            <w:pStyle w:val="56C5D6288AC94FAAACA21BBBD3A93E9F"/>
          </w:pPr>
          <w:r w:rsidRPr="002C30BD">
            <w:rPr>
              <w:rStyle w:val="PlaceholderText"/>
            </w:rPr>
            <w:t>Choose an item.</w:t>
          </w:r>
        </w:p>
      </w:docPartBody>
    </w:docPart>
    <w:docPart>
      <w:docPartPr>
        <w:name w:val="666336D7675040B5962F37CF569D40BA"/>
        <w:category>
          <w:name w:val="General"/>
          <w:gallery w:val="placeholder"/>
        </w:category>
        <w:types>
          <w:type w:val="bbPlcHdr"/>
        </w:types>
        <w:behaviors>
          <w:behavior w:val="content"/>
        </w:behaviors>
        <w:guid w:val="{0A135748-E3C6-480F-ABD4-A0B3CBFE4B34}"/>
      </w:docPartPr>
      <w:docPartBody>
        <w:p w:rsidR="004831AE" w:rsidRDefault="004831AE" w:rsidP="004831AE">
          <w:pPr>
            <w:pStyle w:val="666336D7675040B5962F37CF569D40BA"/>
          </w:pPr>
          <w:r w:rsidRPr="002C30BD">
            <w:rPr>
              <w:rStyle w:val="PlaceholderText"/>
            </w:rPr>
            <w:t>Choose an item.</w:t>
          </w:r>
        </w:p>
      </w:docPartBody>
    </w:docPart>
    <w:docPart>
      <w:docPartPr>
        <w:name w:val="1B3FBCF1021D4844A11B671970BF4013"/>
        <w:category>
          <w:name w:val="General"/>
          <w:gallery w:val="placeholder"/>
        </w:category>
        <w:types>
          <w:type w:val="bbPlcHdr"/>
        </w:types>
        <w:behaviors>
          <w:behavior w:val="content"/>
        </w:behaviors>
        <w:guid w:val="{B14A9733-6B54-4054-8EA9-3504E6BA2632}"/>
      </w:docPartPr>
      <w:docPartBody>
        <w:p w:rsidR="004831AE" w:rsidRDefault="004831AE" w:rsidP="004831AE">
          <w:pPr>
            <w:pStyle w:val="1B3FBCF1021D4844A11B671970BF4013"/>
          </w:pPr>
          <w:r w:rsidRPr="002C30BD">
            <w:rPr>
              <w:rStyle w:val="PlaceholderText"/>
            </w:rPr>
            <w:t>Choose an item.</w:t>
          </w:r>
        </w:p>
      </w:docPartBody>
    </w:docPart>
    <w:docPart>
      <w:docPartPr>
        <w:name w:val="C2800336C003419890ACA993693DCB89"/>
        <w:category>
          <w:name w:val="General"/>
          <w:gallery w:val="placeholder"/>
        </w:category>
        <w:types>
          <w:type w:val="bbPlcHdr"/>
        </w:types>
        <w:behaviors>
          <w:behavior w:val="content"/>
        </w:behaviors>
        <w:guid w:val="{7788733B-725F-4882-A4A4-A3CFA2D73CFF}"/>
      </w:docPartPr>
      <w:docPartBody>
        <w:p w:rsidR="004831AE" w:rsidRDefault="004831AE" w:rsidP="004831AE">
          <w:pPr>
            <w:pStyle w:val="C2800336C003419890ACA993693DCB89"/>
          </w:pPr>
          <w:r w:rsidRPr="002C30BD">
            <w:rPr>
              <w:rStyle w:val="PlaceholderText"/>
            </w:rPr>
            <w:t>Choose an item.</w:t>
          </w:r>
        </w:p>
      </w:docPartBody>
    </w:docPart>
    <w:docPart>
      <w:docPartPr>
        <w:name w:val="67D86DBA37494C5F8581D112028A5E3D"/>
        <w:category>
          <w:name w:val="General"/>
          <w:gallery w:val="placeholder"/>
        </w:category>
        <w:types>
          <w:type w:val="bbPlcHdr"/>
        </w:types>
        <w:behaviors>
          <w:behavior w:val="content"/>
        </w:behaviors>
        <w:guid w:val="{1F5167CA-40D6-4A95-9D9F-8A124D63648B}"/>
      </w:docPartPr>
      <w:docPartBody>
        <w:p w:rsidR="004831AE" w:rsidRDefault="004831AE" w:rsidP="004831AE">
          <w:pPr>
            <w:pStyle w:val="67D86DBA37494C5F8581D112028A5E3D"/>
          </w:pPr>
          <w:r w:rsidRPr="002C30BD">
            <w:rPr>
              <w:rStyle w:val="PlaceholderText"/>
            </w:rPr>
            <w:t>Choose an item.</w:t>
          </w:r>
        </w:p>
      </w:docPartBody>
    </w:docPart>
    <w:docPart>
      <w:docPartPr>
        <w:name w:val="323030D334C846C4A33B22AD8977333C"/>
        <w:category>
          <w:name w:val="General"/>
          <w:gallery w:val="placeholder"/>
        </w:category>
        <w:types>
          <w:type w:val="bbPlcHdr"/>
        </w:types>
        <w:behaviors>
          <w:behavior w:val="content"/>
        </w:behaviors>
        <w:guid w:val="{B933C334-D08A-49F7-B163-B7028BBA5151}"/>
      </w:docPartPr>
      <w:docPartBody>
        <w:p w:rsidR="004831AE" w:rsidRDefault="004831AE" w:rsidP="004831AE">
          <w:pPr>
            <w:pStyle w:val="323030D334C846C4A33B22AD8977333C"/>
          </w:pPr>
          <w:r w:rsidRPr="002C30BD">
            <w:rPr>
              <w:rStyle w:val="PlaceholderText"/>
            </w:rPr>
            <w:t>Choose an item.</w:t>
          </w:r>
        </w:p>
      </w:docPartBody>
    </w:docPart>
    <w:docPart>
      <w:docPartPr>
        <w:name w:val="B58C3AB41605491AAB5C2F4368A23655"/>
        <w:category>
          <w:name w:val="General"/>
          <w:gallery w:val="placeholder"/>
        </w:category>
        <w:types>
          <w:type w:val="bbPlcHdr"/>
        </w:types>
        <w:behaviors>
          <w:behavior w:val="content"/>
        </w:behaviors>
        <w:guid w:val="{6C067AD5-31AB-4C1C-AB3C-0EEC90CA0C3A}"/>
      </w:docPartPr>
      <w:docPartBody>
        <w:p w:rsidR="004831AE" w:rsidRDefault="004831AE" w:rsidP="004831AE">
          <w:pPr>
            <w:pStyle w:val="B58C3AB41605491AAB5C2F4368A23655"/>
          </w:pPr>
          <w:r w:rsidRPr="002C30BD">
            <w:rPr>
              <w:rStyle w:val="PlaceholderText"/>
            </w:rPr>
            <w:t>Choose an item.</w:t>
          </w:r>
        </w:p>
      </w:docPartBody>
    </w:docPart>
    <w:docPart>
      <w:docPartPr>
        <w:name w:val="F6FCAF49F34E4E12B37A50E59C46CE2C"/>
        <w:category>
          <w:name w:val="General"/>
          <w:gallery w:val="placeholder"/>
        </w:category>
        <w:types>
          <w:type w:val="bbPlcHdr"/>
        </w:types>
        <w:behaviors>
          <w:behavior w:val="content"/>
        </w:behaviors>
        <w:guid w:val="{8B037F2D-A52A-46F0-A3CF-102A43391FAD}"/>
      </w:docPartPr>
      <w:docPartBody>
        <w:p w:rsidR="004831AE" w:rsidRDefault="004831AE" w:rsidP="004831AE">
          <w:pPr>
            <w:pStyle w:val="F6FCAF49F34E4E12B37A50E59C46CE2C"/>
          </w:pPr>
          <w:r w:rsidRPr="002C30BD">
            <w:rPr>
              <w:rStyle w:val="PlaceholderText"/>
            </w:rPr>
            <w:t>Choose an item.</w:t>
          </w:r>
        </w:p>
      </w:docPartBody>
    </w:docPart>
    <w:docPart>
      <w:docPartPr>
        <w:name w:val="B8C61287FAD048E69870F5927BF3B2E2"/>
        <w:category>
          <w:name w:val="General"/>
          <w:gallery w:val="placeholder"/>
        </w:category>
        <w:types>
          <w:type w:val="bbPlcHdr"/>
        </w:types>
        <w:behaviors>
          <w:behavior w:val="content"/>
        </w:behaviors>
        <w:guid w:val="{4B8D7E48-3040-446E-8F12-CE33A078C76E}"/>
      </w:docPartPr>
      <w:docPartBody>
        <w:p w:rsidR="004831AE" w:rsidRDefault="004831AE" w:rsidP="004831AE">
          <w:pPr>
            <w:pStyle w:val="B8C61287FAD048E69870F5927BF3B2E2"/>
          </w:pPr>
          <w:r w:rsidRPr="002C30BD">
            <w:rPr>
              <w:rStyle w:val="PlaceholderText"/>
            </w:rPr>
            <w:t>Choose an item.</w:t>
          </w:r>
        </w:p>
      </w:docPartBody>
    </w:docPart>
    <w:docPart>
      <w:docPartPr>
        <w:name w:val="8A6A7D080D7D4B8E81B1B7D452ABC19E"/>
        <w:category>
          <w:name w:val="General"/>
          <w:gallery w:val="placeholder"/>
        </w:category>
        <w:types>
          <w:type w:val="bbPlcHdr"/>
        </w:types>
        <w:behaviors>
          <w:behavior w:val="content"/>
        </w:behaviors>
        <w:guid w:val="{56EB5DAB-9093-453B-9D3E-E315B3749E22}"/>
      </w:docPartPr>
      <w:docPartBody>
        <w:p w:rsidR="004831AE" w:rsidRDefault="004831AE" w:rsidP="004831AE">
          <w:pPr>
            <w:pStyle w:val="8A6A7D080D7D4B8E81B1B7D452ABC19E"/>
          </w:pPr>
          <w:r w:rsidRPr="002C30BD">
            <w:rPr>
              <w:rStyle w:val="PlaceholderText"/>
            </w:rPr>
            <w:t>Choose an item.</w:t>
          </w:r>
        </w:p>
      </w:docPartBody>
    </w:docPart>
    <w:docPart>
      <w:docPartPr>
        <w:name w:val="4B4C050535704B298710C1E54FC7B134"/>
        <w:category>
          <w:name w:val="General"/>
          <w:gallery w:val="placeholder"/>
        </w:category>
        <w:types>
          <w:type w:val="bbPlcHdr"/>
        </w:types>
        <w:behaviors>
          <w:behavior w:val="content"/>
        </w:behaviors>
        <w:guid w:val="{BE11D57C-B55D-4DAA-8644-7EB087654FC9}"/>
      </w:docPartPr>
      <w:docPartBody>
        <w:p w:rsidR="004831AE" w:rsidRDefault="004831AE" w:rsidP="004831AE">
          <w:pPr>
            <w:pStyle w:val="4B4C050535704B298710C1E54FC7B134"/>
          </w:pPr>
          <w:r w:rsidRPr="00D20BE7">
            <w:rPr>
              <w:sz w:val="18"/>
            </w:rPr>
            <w:t>Choose an item.</w:t>
          </w:r>
        </w:p>
      </w:docPartBody>
    </w:docPart>
    <w:docPart>
      <w:docPartPr>
        <w:name w:val="6F39C18C7F1A411E866215F2C3C2F821"/>
        <w:category>
          <w:name w:val="General"/>
          <w:gallery w:val="placeholder"/>
        </w:category>
        <w:types>
          <w:type w:val="bbPlcHdr"/>
        </w:types>
        <w:behaviors>
          <w:behavior w:val="content"/>
        </w:behaviors>
        <w:guid w:val="{76650748-C706-4695-999D-8BB7079AEA24}"/>
      </w:docPartPr>
      <w:docPartBody>
        <w:p w:rsidR="004831AE" w:rsidRDefault="004831AE" w:rsidP="004831AE">
          <w:pPr>
            <w:pStyle w:val="6F39C18C7F1A411E866215F2C3C2F821"/>
          </w:pPr>
          <w:r w:rsidRPr="00D20BE7">
            <w:rPr>
              <w:sz w:val="18"/>
            </w:rPr>
            <w:t>Choose an item.</w:t>
          </w:r>
        </w:p>
      </w:docPartBody>
    </w:docPart>
    <w:docPart>
      <w:docPartPr>
        <w:name w:val="D3B7A9703EDA4446A2906ECAB0750C86"/>
        <w:category>
          <w:name w:val="General"/>
          <w:gallery w:val="placeholder"/>
        </w:category>
        <w:types>
          <w:type w:val="bbPlcHdr"/>
        </w:types>
        <w:behaviors>
          <w:behavior w:val="content"/>
        </w:behaviors>
        <w:guid w:val="{BDA2301E-C9D1-40F7-8E49-F87279D6661C}"/>
      </w:docPartPr>
      <w:docPartBody>
        <w:p w:rsidR="004831AE" w:rsidRDefault="004831AE" w:rsidP="004831AE">
          <w:pPr>
            <w:pStyle w:val="D3B7A9703EDA4446A2906ECAB0750C86"/>
          </w:pPr>
          <w:r w:rsidRPr="00D20BE7">
            <w:rPr>
              <w:sz w:val="18"/>
            </w:rPr>
            <w:t>Choose an item.</w:t>
          </w:r>
        </w:p>
      </w:docPartBody>
    </w:docPart>
    <w:docPart>
      <w:docPartPr>
        <w:name w:val="15E341C516E0415594CC282F4DDA61BC"/>
        <w:category>
          <w:name w:val="General"/>
          <w:gallery w:val="placeholder"/>
        </w:category>
        <w:types>
          <w:type w:val="bbPlcHdr"/>
        </w:types>
        <w:behaviors>
          <w:behavior w:val="content"/>
        </w:behaviors>
        <w:guid w:val="{77F48AAF-8D66-46EA-8CBD-FE18D6DCB85C}"/>
      </w:docPartPr>
      <w:docPartBody>
        <w:p w:rsidR="004831AE" w:rsidRDefault="004831AE" w:rsidP="004831AE">
          <w:pPr>
            <w:pStyle w:val="15E341C516E0415594CC282F4DDA61BC"/>
          </w:pPr>
          <w:r w:rsidRPr="00D20BE7">
            <w:rPr>
              <w:sz w:val="18"/>
            </w:rPr>
            <w:t>Choose an item.</w:t>
          </w:r>
        </w:p>
      </w:docPartBody>
    </w:docPart>
    <w:docPart>
      <w:docPartPr>
        <w:name w:val="E84BD0A0F8DC4070AFE166CE5CDA1B2F"/>
        <w:category>
          <w:name w:val="General"/>
          <w:gallery w:val="placeholder"/>
        </w:category>
        <w:types>
          <w:type w:val="bbPlcHdr"/>
        </w:types>
        <w:behaviors>
          <w:behavior w:val="content"/>
        </w:behaviors>
        <w:guid w:val="{D5979013-BE90-408C-B1FD-0E9EC674C84F}"/>
      </w:docPartPr>
      <w:docPartBody>
        <w:p w:rsidR="004831AE" w:rsidRDefault="004831AE" w:rsidP="004831AE">
          <w:pPr>
            <w:pStyle w:val="E84BD0A0F8DC4070AFE166CE5CDA1B2F"/>
          </w:pPr>
          <w:r w:rsidRPr="00D20BE7">
            <w:rPr>
              <w:sz w:val="18"/>
            </w:rPr>
            <w:t>Choose an item.</w:t>
          </w:r>
        </w:p>
      </w:docPartBody>
    </w:docPart>
    <w:docPart>
      <w:docPartPr>
        <w:name w:val="C9E9C7073A93499EA4E0D0277CBEA62F"/>
        <w:category>
          <w:name w:val="General"/>
          <w:gallery w:val="placeholder"/>
        </w:category>
        <w:types>
          <w:type w:val="bbPlcHdr"/>
        </w:types>
        <w:behaviors>
          <w:behavior w:val="content"/>
        </w:behaviors>
        <w:guid w:val="{57D6F83E-4277-419E-8BDC-31CC91D00C8D}"/>
      </w:docPartPr>
      <w:docPartBody>
        <w:p w:rsidR="004831AE" w:rsidRDefault="004831AE" w:rsidP="004831AE">
          <w:pPr>
            <w:pStyle w:val="C9E9C7073A93499EA4E0D0277CBEA62F"/>
          </w:pPr>
          <w:r w:rsidRPr="00D20BE7">
            <w:rPr>
              <w:sz w:val="18"/>
            </w:rPr>
            <w:t>Choose an item.</w:t>
          </w:r>
        </w:p>
      </w:docPartBody>
    </w:docPart>
    <w:docPart>
      <w:docPartPr>
        <w:name w:val="99C75C185324425BA3119B77A87B79A0"/>
        <w:category>
          <w:name w:val="General"/>
          <w:gallery w:val="placeholder"/>
        </w:category>
        <w:types>
          <w:type w:val="bbPlcHdr"/>
        </w:types>
        <w:behaviors>
          <w:behavior w:val="content"/>
        </w:behaviors>
        <w:guid w:val="{6F830AA9-27EC-4387-8310-F73CF187EAC8}"/>
      </w:docPartPr>
      <w:docPartBody>
        <w:p w:rsidR="004831AE" w:rsidRDefault="004831AE" w:rsidP="004831AE">
          <w:pPr>
            <w:pStyle w:val="99C75C185324425BA3119B77A87B79A0"/>
          </w:pPr>
          <w:r w:rsidRPr="00D20BE7">
            <w:rPr>
              <w:sz w:val="18"/>
            </w:rPr>
            <w:t>Choose an item.</w:t>
          </w:r>
        </w:p>
      </w:docPartBody>
    </w:docPart>
    <w:docPart>
      <w:docPartPr>
        <w:name w:val="B5B760261CE1444AA65E1941948067EB"/>
        <w:category>
          <w:name w:val="General"/>
          <w:gallery w:val="placeholder"/>
        </w:category>
        <w:types>
          <w:type w:val="bbPlcHdr"/>
        </w:types>
        <w:behaviors>
          <w:behavior w:val="content"/>
        </w:behaviors>
        <w:guid w:val="{10034A53-47B9-4D47-91D5-563192128067}"/>
      </w:docPartPr>
      <w:docPartBody>
        <w:p w:rsidR="004831AE" w:rsidRDefault="004831AE" w:rsidP="004831AE">
          <w:pPr>
            <w:pStyle w:val="B5B760261CE1444AA65E1941948067EB"/>
          </w:pPr>
          <w:r w:rsidRPr="00D20BE7">
            <w:rPr>
              <w:sz w:val="18"/>
            </w:rPr>
            <w:t>Choose an item.</w:t>
          </w:r>
        </w:p>
      </w:docPartBody>
    </w:docPart>
    <w:docPart>
      <w:docPartPr>
        <w:name w:val="C48B2F5F0E6E48FBBF62F4140F9246D8"/>
        <w:category>
          <w:name w:val="General"/>
          <w:gallery w:val="placeholder"/>
        </w:category>
        <w:types>
          <w:type w:val="bbPlcHdr"/>
        </w:types>
        <w:behaviors>
          <w:behavior w:val="content"/>
        </w:behaviors>
        <w:guid w:val="{234082F7-6BEA-4376-BDDE-903B5A2BF82F}"/>
      </w:docPartPr>
      <w:docPartBody>
        <w:p w:rsidR="004831AE" w:rsidRDefault="004831AE" w:rsidP="004831AE">
          <w:pPr>
            <w:pStyle w:val="C48B2F5F0E6E48FBBF62F4140F9246D8"/>
          </w:pPr>
          <w:r w:rsidRPr="007636BD">
            <w:rPr>
              <w:rStyle w:val="PlaceholderText"/>
            </w:rPr>
            <w:t>Choose an item.</w:t>
          </w:r>
        </w:p>
      </w:docPartBody>
    </w:docPart>
    <w:docPart>
      <w:docPartPr>
        <w:name w:val="54AE57BB603A4F2E9E28F62E764460E7"/>
        <w:category>
          <w:name w:val="General"/>
          <w:gallery w:val="placeholder"/>
        </w:category>
        <w:types>
          <w:type w:val="bbPlcHdr"/>
        </w:types>
        <w:behaviors>
          <w:behavior w:val="content"/>
        </w:behaviors>
        <w:guid w:val="{1983F396-2F8B-46D5-92CF-826FDDC9E761}"/>
      </w:docPartPr>
      <w:docPartBody>
        <w:p w:rsidR="004831AE" w:rsidRDefault="004831AE" w:rsidP="004831AE">
          <w:pPr>
            <w:pStyle w:val="54AE57BB603A4F2E9E28F62E764460E7"/>
          </w:pPr>
          <w:r w:rsidRPr="007636BD">
            <w:rPr>
              <w:rStyle w:val="PlaceholderText"/>
            </w:rPr>
            <w:t>Choose an item.</w:t>
          </w:r>
        </w:p>
      </w:docPartBody>
    </w:docPart>
    <w:docPart>
      <w:docPartPr>
        <w:name w:val="88FCD811EBE5419BAC49FA327DD14BAF"/>
        <w:category>
          <w:name w:val="General"/>
          <w:gallery w:val="placeholder"/>
        </w:category>
        <w:types>
          <w:type w:val="bbPlcHdr"/>
        </w:types>
        <w:behaviors>
          <w:behavior w:val="content"/>
        </w:behaviors>
        <w:guid w:val="{12814F52-374E-4549-8054-84D34DB5BEAD}"/>
      </w:docPartPr>
      <w:docPartBody>
        <w:p w:rsidR="004831AE" w:rsidRDefault="004831AE" w:rsidP="004831AE">
          <w:pPr>
            <w:pStyle w:val="88FCD811EBE5419BAC49FA327DD14BAF"/>
          </w:pPr>
          <w:r w:rsidRPr="007636BD">
            <w:rPr>
              <w:rStyle w:val="PlaceholderText"/>
            </w:rPr>
            <w:t>Choose an item.</w:t>
          </w:r>
        </w:p>
      </w:docPartBody>
    </w:docPart>
    <w:docPart>
      <w:docPartPr>
        <w:name w:val="384E46D8897A4B6A997A96BCF30037AE"/>
        <w:category>
          <w:name w:val="General"/>
          <w:gallery w:val="placeholder"/>
        </w:category>
        <w:types>
          <w:type w:val="bbPlcHdr"/>
        </w:types>
        <w:behaviors>
          <w:behavior w:val="content"/>
        </w:behaviors>
        <w:guid w:val="{269FEACE-0AA1-48F1-8328-5A0F70711099}"/>
      </w:docPartPr>
      <w:docPartBody>
        <w:p w:rsidR="004831AE" w:rsidRDefault="004831AE" w:rsidP="004831AE">
          <w:pPr>
            <w:pStyle w:val="384E46D8897A4B6A997A96BCF30037AE"/>
          </w:pPr>
          <w:r w:rsidRPr="00D20BE7">
            <w:rPr>
              <w:sz w:val="18"/>
            </w:rPr>
            <w:t>Choose an item.</w:t>
          </w:r>
        </w:p>
      </w:docPartBody>
    </w:docPart>
    <w:docPart>
      <w:docPartPr>
        <w:name w:val="52E633A6F9284852B0029D6A14EDA034"/>
        <w:category>
          <w:name w:val="General"/>
          <w:gallery w:val="placeholder"/>
        </w:category>
        <w:types>
          <w:type w:val="bbPlcHdr"/>
        </w:types>
        <w:behaviors>
          <w:behavior w:val="content"/>
        </w:behaviors>
        <w:guid w:val="{7FF53F43-941B-49C2-A476-A2CDB3637823}"/>
      </w:docPartPr>
      <w:docPartBody>
        <w:p w:rsidR="004831AE" w:rsidRDefault="004831AE" w:rsidP="004831AE">
          <w:pPr>
            <w:pStyle w:val="52E633A6F9284852B0029D6A14EDA034"/>
          </w:pPr>
          <w:r w:rsidRPr="00D20BE7">
            <w:rPr>
              <w:sz w:val="18"/>
            </w:rPr>
            <w:t>Choose an item.</w:t>
          </w:r>
        </w:p>
      </w:docPartBody>
    </w:docPart>
    <w:docPart>
      <w:docPartPr>
        <w:name w:val="67BD1A7E369E4269A03E1B004342647C"/>
        <w:category>
          <w:name w:val="General"/>
          <w:gallery w:val="placeholder"/>
        </w:category>
        <w:types>
          <w:type w:val="bbPlcHdr"/>
        </w:types>
        <w:behaviors>
          <w:behavior w:val="content"/>
        </w:behaviors>
        <w:guid w:val="{7B0A9992-65E6-4748-BF84-2D47CDBC804A}"/>
      </w:docPartPr>
      <w:docPartBody>
        <w:p w:rsidR="004831AE" w:rsidRDefault="004831AE" w:rsidP="004831AE">
          <w:pPr>
            <w:pStyle w:val="67BD1A7E369E4269A03E1B004342647C"/>
          </w:pPr>
          <w:r w:rsidRPr="00D20BE7">
            <w:rPr>
              <w:sz w:val="18"/>
            </w:rPr>
            <w:t>Choose an item.</w:t>
          </w:r>
        </w:p>
      </w:docPartBody>
    </w:docPart>
    <w:docPart>
      <w:docPartPr>
        <w:name w:val="C5831F7C8D8B41DE8B22D51D1465EF6F"/>
        <w:category>
          <w:name w:val="General"/>
          <w:gallery w:val="placeholder"/>
        </w:category>
        <w:types>
          <w:type w:val="bbPlcHdr"/>
        </w:types>
        <w:behaviors>
          <w:behavior w:val="content"/>
        </w:behaviors>
        <w:guid w:val="{1BB0E63D-E694-4D1D-AC15-0223A15DAB25}"/>
      </w:docPartPr>
      <w:docPartBody>
        <w:p w:rsidR="004831AE" w:rsidRDefault="004831AE" w:rsidP="004831AE">
          <w:pPr>
            <w:pStyle w:val="C5831F7C8D8B41DE8B22D51D1465EF6F"/>
          </w:pPr>
          <w:r w:rsidRPr="00D20BE7">
            <w:rPr>
              <w:sz w:val="18"/>
            </w:rPr>
            <w:t>Choose an item.</w:t>
          </w:r>
        </w:p>
      </w:docPartBody>
    </w:docPart>
    <w:docPart>
      <w:docPartPr>
        <w:name w:val="1B0AACDF4A91407295D5AF0105369CD0"/>
        <w:category>
          <w:name w:val="General"/>
          <w:gallery w:val="placeholder"/>
        </w:category>
        <w:types>
          <w:type w:val="bbPlcHdr"/>
        </w:types>
        <w:behaviors>
          <w:behavior w:val="content"/>
        </w:behaviors>
        <w:guid w:val="{863EE8E3-DE2C-48B7-8BD7-6629E180A456}"/>
      </w:docPartPr>
      <w:docPartBody>
        <w:p w:rsidR="004831AE" w:rsidRDefault="004831AE" w:rsidP="004831AE">
          <w:pPr>
            <w:pStyle w:val="1B0AACDF4A91407295D5AF0105369CD0"/>
          </w:pPr>
          <w:r w:rsidRPr="00D20BE7">
            <w:rPr>
              <w:sz w:val="18"/>
            </w:rPr>
            <w:t>Choose an item.</w:t>
          </w:r>
        </w:p>
      </w:docPartBody>
    </w:docPart>
    <w:docPart>
      <w:docPartPr>
        <w:name w:val="2FA01B8C59D546B7A842D7F27DDDD9F3"/>
        <w:category>
          <w:name w:val="General"/>
          <w:gallery w:val="placeholder"/>
        </w:category>
        <w:types>
          <w:type w:val="bbPlcHdr"/>
        </w:types>
        <w:behaviors>
          <w:behavior w:val="content"/>
        </w:behaviors>
        <w:guid w:val="{A60730BA-8A8A-47C6-B81A-4C641A81E9A5}"/>
      </w:docPartPr>
      <w:docPartBody>
        <w:p w:rsidR="004831AE" w:rsidRDefault="004831AE" w:rsidP="004831AE">
          <w:pPr>
            <w:pStyle w:val="2FA01B8C59D546B7A842D7F27DDDD9F3"/>
          </w:pPr>
          <w:r w:rsidRPr="007636BD">
            <w:rPr>
              <w:rStyle w:val="PlaceholderText"/>
            </w:rPr>
            <w:t>Choose an item.</w:t>
          </w:r>
        </w:p>
      </w:docPartBody>
    </w:docPart>
    <w:docPart>
      <w:docPartPr>
        <w:name w:val="1927A5B98FE443BB8DFB0878598021CD"/>
        <w:category>
          <w:name w:val="General"/>
          <w:gallery w:val="placeholder"/>
        </w:category>
        <w:types>
          <w:type w:val="bbPlcHdr"/>
        </w:types>
        <w:behaviors>
          <w:behavior w:val="content"/>
        </w:behaviors>
        <w:guid w:val="{3A991748-9079-44CC-BDAD-CA60CAB533E3}"/>
      </w:docPartPr>
      <w:docPartBody>
        <w:p w:rsidR="004831AE" w:rsidRDefault="004831AE" w:rsidP="004831AE">
          <w:pPr>
            <w:pStyle w:val="1927A5B98FE443BB8DFB0878598021CD"/>
          </w:pPr>
          <w:r w:rsidRPr="007636BD">
            <w:rPr>
              <w:rStyle w:val="PlaceholderText"/>
            </w:rPr>
            <w:t>Choose an item.</w:t>
          </w:r>
        </w:p>
      </w:docPartBody>
    </w:docPart>
    <w:docPart>
      <w:docPartPr>
        <w:name w:val="919F46523B2A4FCAB70B97A544F67266"/>
        <w:category>
          <w:name w:val="General"/>
          <w:gallery w:val="placeholder"/>
        </w:category>
        <w:types>
          <w:type w:val="bbPlcHdr"/>
        </w:types>
        <w:behaviors>
          <w:behavior w:val="content"/>
        </w:behaviors>
        <w:guid w:val="{A902BF4F-F8B7-43CB-B8B8-AE0EE6FE43CF}"/>
      </w:docPartPr>
      <w:docPartBody>
        <w:p w:rsidR="004831AE" w:rsidRDefault="004831AE" w:rsidP="004831AE">
          <w:pPr>
            <w:pStyle w:val="919F46523B2A4FCAB70B97A544F67266"/>
          </w:pPr>
          <w:r w:rsidRPr="007636BD">
            <w:rPr>
              <w:rStyle w:val="PlaceholderText"/>
            </w:rPr>
            <w:t>Choose an item.</w:t>
          </w:r>
        </w:p>
      </w:docPartBody>
    </w:docPart>
    <w:docPart>
      <w:docPartPr>
        <w:name w:val="6B6F8392B970485583A9F956805AB281"/>
        <w:category>
          <w:name w:val="General"/>
          <w:gallery w:val="placeholder"/>
        </w:category>
        <w:types>
          <w:type w:val="bbPlcHdr"/>
        </w:types>
        <w:behaviors>
          <w:behavior w:val="content"/>
        </w:behaviors>
        <w:guid w:val="{3AD617E8-188C-414C-9A8D-2D3AEC883164}"/>
      </w:docPartPr>
      <w:docPartBody>
        <w:p w:rsidR="004831AE" w:rsidRDefault="004831AE" w:rsidP="004831AE">
          <w:pPr>
            <w:pStyle w:val="6B6F8392B970485583A9F956805AB281"/>
          </w:pPr>
          <w:r w:rsidRPr="00D20BE7">
            <w:rPr>
              <w:sz w:val="18"/>
            </w:rPr>
            <w:t>Choose an item.</w:t>
          </w:r>
        </w:p>
      </w:docPartBody>
    </w:docPart>
    <w:docPart>
      <w:docPartPr>
        <w:name w:val="BE115BC15F2D4BDCA1A190C51828A5D8"/>
        <w:category>
          <w:name w:val="General"/>
          <w:gallery w:val="placeholder"/>
        </w:category>
        <w:types>
          <w:type w:val="bbPlcHdr"/>
        </w:types>
        <w:behaviors>
          <w:behavior w:val="content"/>
        </w:behaviors>
        <w:guid w:val="{28992DF2-78FB-4E9A-B950-2B877CC0C4AE}"/>
      </w:docPartPr>
      <w:docPartBody>
        <w:p w:rsidR="004831AE" w:rsidRDefault="004831AE" w:rsidP="004831AE">
          <w:pPr>
            <w:pStyle w:val="BE115BC15F2D4BDCA1A190C51828A5D8"/>
          </w:pPr>
          <w:r w:rsidRPr="00D20BE7">
            <w:rPr>
              <w:sz w:val="18"/>
            </w:rPr>
            <w:t>Choose an item.</w:t>
          </w:r>
        </w:p>
      </w:docPartBody>
    </w:docPart>
    <w:docPart>
      <w:docPartPr>
        <w:name w:val="CDCCA5C4D62249D8B2D5936BFD1E7DA9"/>
        <w:category>
          <w:name w:val="General"/>
          <w:gallery w:val="placeholder"/>
        </w:category>
        <w:types>
          <w:type w:val="bbPlcHdr"/>
        </w:types>
        <w:behaviors>
          <w:behavior w:val="content"/>
        </w:behaviors>
        <w:guid w:val="{15E7422F-8486-44FD-96BA-37EA6F4E0C7D}"/>
      </w:docPartPr>
      <w:docPartBody>
        <w:p w:rsidR="004831AE" w:rsidRDefault="004831AE" w:rsidP="004831AE">
          <w:pPr>
            <w:pStyle w:val="CDCCA5C4D62249D8B2D5936BFD1E7DA9"/>
          </w:pPr>
          <w:r w:rsidRPr="00D20BE7">
            <w:rPr>
              <w:sz w:val="18"/>
            </w:rPr>
            <w:t>Choose an item.</w:t>
          </w:r>
        </w:p>
      </w:docPartBody>
    </w:docPart>
    <w:docPart>
      <w:docPartPr>
        <w:name w:val="D44184C8287C44129A08B62E98F82C21"/>
        <w:category>
          <w:name w:val="General"/>
          <w:gallery w:val="placeholder"/>
        </w:category>
        <w:types>
          <w:type w:val="bbPlcHdr"/>
        </w:types>
        <w:behaviors>
          <w:behavior w:val="content"/>
        </w:behaviors>
        <w:guid w:val="{82ACF90A-46E7-47B2-BD44-F572D288037D}"/>
      </w:docPartPr>
      <w:docPartBody>
        <w:p w:rsidR="004831AE" w:rsidRDefault="004831AE" w:rsidP="004831AE">
          <w:pPr>
            <w:pStyle w:val="D44184C8287C44129A08B62E98F82C21"/>
          </w:pPr>
          <w:r w:rsidRPr="00D20BE7">
            <w:rPr>
              <w:sz w:val="18"/>
            </w:rPr>
            <w:t>Choose an item.</w:t>
          </w:r>
        </w:p>
      </w:docPartBody>
    </w:docPart>
    <w:docPart>
      <w:docPartPr>
        <w:name w:val="4D23C9DD73E74608821181243A569111"/>
        <w:category>
          <w:name w:val="General"/>
          <w:gallery w:val="placeholder"/>
        </w:category>
        <w:types>
          <w:type w:val="bbPlcHdr"/>
        </w:types>
        <w:behaviors>
          <w:behavior w:val="content"/>
        </w:behaviors>
        <w:guid w:val="{AE635633-6C60-406B-9154-B083797CFDAB}"/>
      </w:docPartPr>
      <w:docPartBody>
        <w:p w:rsidR="004831AE" w:rsidRDefault="004831AE" w:rsidP="004831AE">
          <w:pPr>
            <w:pStyle w:val="4D23C9DD73E74608821181243A569111"/>
          </w:pPr>
          <w:r w:rsidRPr="00D20BE7">
            <w:rPr>
              <w:sz w:val="18"/>
            </w:rPr>
            <w:t>Choose an item.</w:t>
          </w:r>
        </w:p>
      </w:docPartBody>
    </w:docPart>
    <w:docPart>
      <w:docPartPr>
        <w:name w:val="F66E2FA2713447CCAF31C12BAAA6305A"/>
        <w:category>
          <w:name w:val="General"/>
          <w:gallery w:val="placeholder"/>
        </w:category>
        <w:types>
          <w:type w:val="bbPlcHdr"/>
        </w:types>
        <w:behaviors>
          <w:behavior w:val="content"/>
        </w:behaviors>
        <w:guid w:val="{8D950AAD-5135-4A80-9A30-0C20FFE0D639}"/>
      </w:docPartPr>
      <w:docPartBody>
        <w:p w:rsidR="004831AE" w:rsidRDefault="004831AE" w:rsidP="004831AE">
          <w:pPr>
            <w:pStyle w:val="F66E2FA2713447CCAF31C12BAAA6305A"/>
          </w:pPr>
          <w:r w:rsidRPr="00D20BE7">
            <w:rPr>
              <w:sz w:val="18"/>
            </w:rPr>
            <w:t>Choose an item.</w:t>
          </w:r>
        </w:p>
      </w:docPartBody>
    </w:docPart>
    <w:docPart>
      <w:docPartPr>
        <w:name w:val="1B39828FD46C47D981AF0E42A6CFAC2E"/>
        <w:category>
          <w:name w:val="General"/>
          <w:gallery w:val="placeholder"/>
        </w:category>
        <w:types>
          <w:type w:val="bbPlcHdr"/>
        </w:types>
        <w:behaviors>
          <w:behavior w:val="content"/>
        </w:behaviors>
        <w:guid w:val="{DD9F8B15-7EC1-4936-BDA6-A7A97972199B}"/>
      </w:docPartPr>
      <w:docPartBody>
        <w:p w:rsidR="004831AE" w:rsidRDefault="004831AE" w:rsidP="004831AE">
          <w:pPr>
            <w:pStyle w:val="1B39828FD46C47D981AF0E42A6CFAC2E"/>
          </w:pPr>
          <w:r w:rsidRPr="007636BD">
            <w:rPr>
              <w:rStyle w:val="PlaceholderText"/>
            </w:rPr>
            <w:t>Choose an item.</w:t>
          </w:r>
        </w:p>
      </w:docPartBody>
    </w:docPart>
    <w:docPart>
      <w:docPartPr>
        <w:name w:val="A91C731A77A34D8EB0711347047BC4EF"/>
        <w:category>
          <w:name w:val="General"/>
          <w:gallery w:val="placeholder"/>
        </w:category>
        <w:types>
          <w:type w:val="bbPlcHdr"/>
        </w:types>
        <w:behaviors>
          <w:behavior w:val="content"/>
        </w:behaviors>
        <w:guid w:val="{8740B2D7-81EC-4B84-886C-25B3A979F78B}"/>
      </w:docPartPr>
      <w:docPartBody>
        <w:p w:rsidR="004831AE" w:rsidRDefault="004831AE" w:rsidP="004831AE">
          <w:pPr>
            <w:pStyle w:val="A91C731A77A34D8EB0711347047BC4EF"/>
          </w:pPr>
          <w:r w:rsidRPr="007636BD">
            <w:rPr>
              <w:rStyle w:val="PlaceholderText"/>
            </w:rPr>
            <w:t>Choose an item.</w:t>
          </w:r>
        </w:p>
      </w:docPartBody>
    </w:docPart>
    <w:docPart>
      <w:docPartPr>
        <w:name w:val="962D454879014F4DACD73D7AA75A4B01"/>
        <w:category>
          <w:name w:val="General"/>
          <w:gallery w:val="placeholder"/>
        </w:category>
        <w:types>
          <w:type w:val="bbPlcHdr"/>
        </w:types>
        <w:behaviors>
          <w:behavior w:val="content"/>
        </w:behaviors>
        <w:guid w:val="{1463BB52-731E-414C-8A67-3DC6FEE571FD}"/>
      </w:docPartPr>
      <w:docPartBody>
        <w:p w:rsidR="004831AE" w:rsidRDefault="004831AE" w:rsidP="004831AE">
          <w:pPr>
            <w:pStyle w:val="962D454879014F4DACD73D7AA75A4B01"/>
          </w:pPr>
          <w:r w:rsidRPr="007636BD">
            <w:rPr>
              <w:rStyle w:val="PlaceholderText"/>
            </w:rPr>
            <w:t>Choose an item.</w:t>
          </w:r>
        </w:p>
      </w:docPartBody>
    </w:docPart>
    <w:docPart>
      <w:docPartPr>
        <w:name w:val="BFB25BDF76BB4204AB505E88AF38C792"/>
        <w:category>
          <w:name w:val="General"/>
          <w:gallery w:val="placeholder"/>
        </w:category>
        <w:types>
          <w:type w:val="bbPlcHdr"/>
        </w:types>
        <w:behaviors>
          <w:behavior w:val="content"/>
        </w:behaviors>
        <w:guid w:val="{0418426E-EF35-463A-9447-1599723C3307}"/>
      </w:docPartPr>
      <w:docPartBody>
        <w:p w:rsidR="004831AE" w:rsidRDefault="004831AE" w:rsidP="004831AE">
          <w:pPr>
            <w:pStyle w:val="BFB25BDF76BB4204AB505E88AF38C792"/>
          </w:pPr>
          <w:r w:rsidRPr="00D20BE7">
            <w:rPr>
              <w:sz w:val="18"/>
            </w:rPr>
            <w:t>Choose an item.</w:t>
          </w:r>
        </w:p>
      </w:docPartBody>
    </w:docPart>
    <w:docPart>
      <w:docPartPr>
        <w:name w:val="3B9B28203A7A4734AF5B79CECD54F43D"/>
        <w:category>
          <w:name w:val="General"/>
          <w:gallery w:val="placeholder"/>
        </w:category>
        <w:types>
          <w:type w:val="bbPlcHdr"/>
        </w:types>
        <w:behaviors>
          <w:behavior w:val="content"/>
        </w:behaviors>
        <w:guid w:val="{E4CFEB0C-5916-4671-8F72-50610EECD8CF}"/>
      </w:docPartPr>
      <w:docPartBody>
        <w:p w:rsidR="00455E29" w:rsidRDefault="004831AE" w:rsidP="004831AE">
          <w:pPr>
            <w:pStyle w:val="3B9B28203A7A4734AF5B79CECD54F43D"/>
          </w:pPr>
          <w:r w:rsidRPr="00D20BE7">
            <w:rPr>
              <w:sz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C438D"/>
    <w:rsid w:val="001D3688"/>
    <w:rsid w:val="001E2C6B"/>
    <w:rsid w:val="001F2590"/>
    <w:rsid w:val="00205411"/>
    <w:rsid w:val="00235716"/>
    <w:rsid w:val="0023572D"/>
    <w:rsid w:val="00241719"/>
    <w:rsid w:val="00250AB0"/>
    <w:rsid w:val="00251D54"/>
    <w:rsid w:val="00256E05"/>
    <w:rsid w:val="002603D7"/>
    <w:rsid w:val="00262D92"/>
    <w:rsid w:val="00262E86"/>
    <w:rsid w:val="00277C74"/>
    <w:rsid w:val="00282D90"/>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386C"/>
    <w:rsid w:val="004059C0"/>
    <w:rsid w:val="00407392"/>
    <w:rsid w:val="00412A4D"/>
    <w:rsid w:val="0041494D"/>
    <w:rsid w:val="00453D22"/>
    <w:rsid w:val="00455E29"/>
    <w:rsid w:val="00467987"/>
    <w:rsid w:val="00473825"/>
    <w:rsid w:val="00476237"/>
    <w:rsid w:val="0048092D"/>
    <w:rsid w:val="004831AE"/>
    <w:rsid w:val="00484C31"/>
    <w:rsid w:val="00485A72"/>
    <w:rsid w:val="004930A4"/>
    <w:rsid w:val="00496C2D"/>
    <w:rsid w:val="004A10B4"/>
    <w:rsid w:val="004A1144"/>
    <w:rsid w:val="004B3FFC"/>
    <w:rsid w:val="004C4C00"/>
    <w:rsid w:val="004C52A7"/>
    <w:rsid w:val="004D5C83"/>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F0DAE"/>
    <w:rsid w:val="00612345"/>
    <w:rsid w:val="006247B8"/>
    <w:rsid w:val="0062698A"/>
    <w:rsid w:val="006356B5"/>
    <w:rsid w:val="00643061"/>
    <w:rsid w:val="00643C8C"/>
    <w:rsid w:val="00655B3F"/>
    <w:rsid w:val="00673E92"/>
    <w:rsid w:val="0068575A"/>
    <w:rsid w:val="00690476"/>
    <w:rsid w:val="00691A6C"/>
    <w:rsid w:val="006A66DD"/>
    <w:rsid w:val="006B072F"/>
    <w:rsid w:val="006B1CB1"/>
    <w:rsid w:val="006C1AF6"/>
    <w:rsid w:val="006D16A3"/>
    <w:rsid w:val="006E2C0E"/>
    <w:rsid w:val="006F54C2"/>
    <w:rsid w:val="007066BB"/>
    <w:rsid w:val="0071123F"/>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19DB"/>
    <w:rsid w:val="007C49F2"/>
    <w:rsid w:val="007D5CC7"/>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11F61"/>
    <w:rsid w:val="00923590"/>
    <w:rsid w:val="009331AC"/>
    <w:rsid w:val="00935240"/>
    <w:rsid w:val="00941512"/>
    <w:rsid w:val="009415AB"/>
    <w:rsid w:val="009515E5"/>
    <w:rsid w:val="00985648"/>
    <w:rsid w:val="009B0492"/>
    <w:rsid w:val="009B075E"/>
    <w:rsid w:val="009B1EBD"/>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B00B38"/>
    <w:rsid w:val="00B10D5B"/>
    <w:rsid w:val="00B1337B"/>
    <w:rsid w:val="00B17E73"/>
    <w:rsid w:val="00B22B72"/>
    <w:rsid w:val="00B3506F"/>
    <w:rsid w:val="00B36918"/>
    <w:rsid w:val="00B374E1"/>
    <w:rsid w:val="00B53146"/>
    <w:rsid w:val="00B56976"/>
    <w:rsid w:val="00B57471"/>
    <w:rsid w:val="00B61575"/>
    <w:rsid w:val="00B62BA7"/>
    <w:rsid w:val="00B75850"/>
    <w:rsid w:val="00B75A26"/>
    <w:rsid w:val="00B77CED"/>
    <w:rsid w:val="00B81B4E"/>
    <w:rsid w:val="00B87ABE"/>
    <w:rsid w:val="00BA7F94"/>
    <w:rsid w:val="00BD5C8F"/>
    <w:rsid w:val="00BD6909"/>
    <w:rsid w:val="00BE0FC1"/>
    <w:rsid w:val="00BE7C63"/>
    <w:rsid w:val="00BF27D4"/>
    <w:rsid w:val="00BF51DF"/>
    <w:rsid w:val="00C004CF"/>
    <w:rsid w:val="00C04E67"/>
    <w:rsid w:val="00C078E1"/>
    <w:rsid w:val="00C14464"/>
    <w:rsid w:val="00C15D32"/>
    <w:rsid w:val="00C272A4"/>
    <w:rsid w:val="00C3451F"/>
    <w:rsid w:val="00C366FD"/>
    <w:rsid w:val="00C50C07"/>
    <w:rsid w:val="00C80938"/>
    <w:rsid w:val="00C83798"/>
    <w:rsid w:val="00C86023"/>
    <w:rsid w:val="00CB2539"/>
    <w:rsid w:val="00CE6CF2"/>
    <w:rsid w:val="00CE772B"/>
    <w:rsid w:val="00CF328F"/>
    <w:rsid w:val="00D23715"/>
    <w:rsid w:val="00D42C7C"/>
    <w:rsid w:val="00D464F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48F"/>
    <w:rsid w:val="00F2578F"/>
    <w:rsid w:val="00F25C8B"/>
    <w:rsid w:val="00F26EEB"/>
    <w:rsid w:val="00F653C4"/>
    <w:rsid w:val="00F730D4"/>
    <w:rsid w:val="00F84D68"/>
    <w:rsid w:val="00F92B05"/>
    <w:rsid w:val="00FB4195"/>
    <w:rsid w:val="00FB4F24"/>
    <w:rsid w:val="00FB7B8E"/>
    <w:rsid w:val="00FD4B83"/>
    <w:rsid w:val="00FD6085"/>
    <w:rsid w:val="00FE72E7"/>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4831AE"/>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 w:type="paragraph" w:customStyle="1" w:styleId="56C5D6288AC94FAAACA21BBBD3A93E9F">
    <w:name w:val="56C5D6288AC94FAAACA21BBBD3A93E9F"/>
    <w:rsid w:val="004831AE"/>
  </w:style>
  <w:style w:type="paragraph" w:customStyle="1" w:styleId="666336D7675040B5962F37CF569D40BA">
    <w:name w:val="666336D7675040B5962F37CF569D40BA"/>
    <w:rsid w:val="004831AE"/>
  </w:style>
  <w:style w:type="paragraph" w:customStyle="1" w:styleId="1B3FBCF1021D4844A11B671970BF4013">
    <w:name w:val="1B3FBCF1021D4844A11B671970BF4013"/>
    <w:rsid w:val="004831AE"/>
  </w:style>
  <w:style w:type="paragraph" w:customStyle="1" w:styleId="C2800336C003419890ACA993693DCB89">
    <w:name w:val="C2800336C003419890ACA993693DCB89"/>
    <w:rsid w:val="004831AE"/>
  </w:style>
  <w:style w:type="paragraph" w:customStyle="1" w:styleId="67D86DBA37494C5F8581D112028A5E3D">
    <w:name w:val="67D86DBA37494C5F8581D112028A5E3D"/>
    <w:rsid w:val="004831AE"/>
  </w:style>
  <w:style w:type="paragraph" w:customStyle="1" w:styleId="323030D334C846C4A33B22AD8977333C">
    <w:name w:val="323030D334C846C4A33B22AD8977333C"/>
    <w:rsid w:val="004831AE"/>
  </w:style>
  <w:style w:type="paragraph" w:customStyle="1" w:styleId="B58C3AB41605491AAB5C2F4368A23655">
    <w:name w:val="B58C3AB41605491AAB5C2F4368A23655"/>
    <w:rsid w:val="004831AE"/>
  </w:style>
  <w:style w:type="paragraph" w:customStyle="1" w:styleId="F6FCAF49F34E4E12B37A50E59C46CE2C">
    <w:name w:val="F6FCAF49F34E4E12B37A50E59C46CE2C"/>
    <w:rsid w:val="004831AE"/>
  </w:style>
  <w:style w:type="paragraph" w:customStyle="1" w:styleId="B8C61287FAD048E69870F5927BF3B2E2">
    <w:name w:val="B8C61287FAD048E69870F5927BF3B2E2"/>
    <w:rsid w:val="004831AE"/>
  </w:style>
  <w:style w:type="paragraph" w:customStyle="1" w:styleId="8A6A7D080D7D4B8E81B1B7D452ABC19E">
    <w:name w:val="8A6A7D080D7D4B8E81B1B7D452ABC19E"/>
    <w:rsid w:val="004831AE"/>
  </w:style>
  <w:style w:type="paragraph" w:customStyle="1" w:styleId="4B4C050535704B298710C1E54FC7B134">
    <w:name w:val="4B4C050535704B298710C1E54FC7B134"/>
    <w:rsid w:val="004831AE"/>
  </w:style>
  <w:style w:type="paragraph" w:customStyle="1" w:styleId="016B1BA6F6954D5B92217BFE535D1799">
    <w:name w:val="016B1BA6F6954D5B92217BFE535D1799"/>
    <w:rsid w:val="004831AE"/>
  </w:style>
  <w:style w:type="paragraph" w:customStyle="1" w:styleId="DA303EBD708145E999DF794DE2D8BF34">
    <w:name w:val="DA303EBD708145E999DF794DE2D8BF34"/>
    <w:rsid w:val="004831AE"/>
  </w:style>
  <w:style w:type="paragraph" w:customStyle="1" w:styleId="B28EBD60D6654C3CBA43E6D690A20BDD">
    <w:name w:val="B28EBD60D6654C3CBA43E6D690A20BDD"/>
    <w:rsid w:val="004831AE"/>
  </w:style>
  <w:style w:type="paragraph" w:customStyle="1" w:styleId="624CCAAD2C044F568E48424A5A98BC0F">
    <w:name w:val="624CCAAD2C044F568E48424A5A98BC0F"/>
    <w:rsid w:val="004831AE"/>
  </w:style>
  <w:style w:type="paragraph" w:customStyle="1" w:styleId="168D5167BACB4120B10D243B161FCD55">
    <w:name w:val="168D5167BACB4120B10D243B161FCD55"/>
    <w:rsid w:val="004831AE"/>
  </w:style>
  <w:style w:type="paragraph" w:customStyle="1" w:styleId="061F0F00EF7A4BDEACD43AD98CD599B3">
    <w:name w:val="061F0F00EF7A4BDEACD43AD98CD599B3"/>
    <w:rsid w:val="004831AE"/>
  </w:style>
  <w:style w:type="paragraph" w:customStyle="1" w:styleId="6A361558D36D4F6AB649697E1BC1DE58">
    <w:name w:val="6A361558D36D4F6AB649697E1BC1DE58"/>
    <w:rsid w:val="004831AE"/>
  </w:style>
  <w:style w:type="paragraph" w:customStyle="1" w:styleId="6F39C18C7F1A411E866215F2C3C2F821">
    <w:name w:val="6F39C18C7F1A411E866215F2C3C2F821"/>
    <w:rsid w:val="004831AE"/>
  </w:style>
  <w:style w:type="paragraph" w:customStyle="1" w:styleId="51C8FD65D56E44EAB9B9CA4DF9311701">
    <w:name w:val="51C8FD65D56E44EAB9B9CA4DF9311701"/>
    <w:rsid w:val="004831AE"/>
  </w:style>
  <w:style w:type="paragraph" w:customStyle="1" w:styleId="8516254ACE2549518F086FAD43300ACD">
    <w:name w:val="8516254ACE2549518F086FAD43300ACD"/>
    <w:rsid w:val="004831AE"/>
  </w:style>
  <w:style w:type="paragraph" w:customStyle="1" w:styleId="63FEA102EB0B4CF3AE6DF940619AD23F">
    <w:name w:val="63FEA102EB0B4CF3AE6DF940619AD23F"/>
    <w:rsid w:val="004831AE"/>
  </w:style>
  <w:style w:type="paragraph" w:customStyle="1" w:styleId="D3B7A9703EDA4446A2906ECAB0750C86">
    <w:name w:val="D3B7A9703EDA4446A2906ECAB0750C86"/>
    <w:rsid w:val="004831AE"/>
  </w:style>
  <w:style w:type="paragraph" w:customStyle="1" w:styleId="670FB1E7FC8F4BEE8447D788E72892B8">
    <w:name w:val="670FB1E7FC8F4BEE8447D788E72892B8"/>
    <w:rsid w:val="004831AE"/>
  </w:style>
  <w:style w:type="paragraph" w:customStyle="1" w:styleId="978DE8D2AEFB4796B124A892EBCE9EB9">
    <w:name w:val="978DE8D2AEFB4796B124A892EBCE9EB9"/>
    <w:rsid w:val="004831AE"/>
  </w:style>
  <w:style w:type="paragraph" w:customStyle="1" w:styleId="01BF48FDEBDA4ED9AFBE50C66210D35C">
    <w:name w:val="01BF48FDEBDA4ED9AFBE50C66210D35C"/>
    <w:rsid w:val="004831AE"/>
  </w:style>
  <w:style w:type="paragraph" w:customStyle="1" w:styleId="15E341C516E0415594CC282F4DDA61BC">
    <w:name w:val="15E341C516E0415594CC282F4DDA61BC"/>
    <w:rsid w:val="004831AE"/>
  </w:style>
  <w:style w:type="paragraph" w:customStyle="1" w:styleId="0C791C2A4DE743C98F382FD47E76B17F">
    <w:name w:val="0C791C2A4DE743C98F382FD47E76B17F"/>
    <w:rsid w:val="004831AE"/>
  </w:style>
  <w:style w:type="paragraph" w:customStyle="1" w:styleId="7250063B35694BC6923B0A855B892B85">
    <w:name w:val="7250063B35694BC6923B0A855B892B85"/>
    <w:rsid w:val="004831AE"/>
  </w:style>
  <w:style w:type="paragraph" w:customStyle="1" w:styleId="68A79F5157E543D38472C908DEDCA41E">
    <w:name w:val="68A79F5157E543D38472C908DEDCA41E"/>
    <w:rsid w:val="004831AE"/>
  </w:style>
  <w:style w:type="paragraph" w:customStyle="1" w:styleId="E84BD0A0F8DC4070AFE166CE5CDA1B2F">
    <w:name w:val="E84BD0A0F8DC4070AFE166CE5CDA1B2F"/>
    <w:rsid w:val="004831AE"/>
  </w:style>
  <w:style w:type="paragraph" w:customStyle="1" w:styleId="5F6F93C55EC648AC922553564ADFE565">
    <w:name w:val="5F6F93C55EC648AC922553564ADFE565"/>
    <w:rsid w:val="004831AE"/>
  </w:style>
  <w:style w:type="paragraph" w:customStyle="1" w:styleId="BD992F6A392B40AAAE51831FA98E2A9C">
    <w:name w:val="BD992F6A392B40AAAE51831FA98E2A9C"/>
    <w:rsid w:val="004831AE"/>
  </w:style>
  <w:style w:type="paragraph" w:customStyle="1" w:styleId="0FCBCAEFC70F4C37B45AFFA18349EA44">
    <w:name w:val="0FCBCAEFC70F4C37B45AFFA18349EA44"/>
    <w:rsid w:val="004831AE"/>
  </w:style>
  <w:style w:type="paragraph" w:customStyle="1" w:styleId="C9E9C7073A93499EA4E0D0277CBEA62F">
    <w:name w:val="C9E9C7073A93499EA4E0D0277CBEA62F"/>
    <w:rsid w:val="004831AE"/>
  </w:style>
  <w:style w:type="paragraph" w:customStyle="1" w:styleId="D245B2D73E0C4C738EEB87537D9FE5A5">
    <w:name w:val="D245B2D73E0C4C738EEB87537D9FE5A5"/>
    <w:rsid w:val="004831AE"/>
  </w:style>
  <w:style w:type="paragraph" w:customStyle="1" w:styleId="5772B10C94B54CB1AE97C09F54ADFE62">
    <w:name w:val="5772B10C94B54CB1AE97C09F54ADFE62"/>
    <w:rsid w:val="004831AE"/>
  </w:style>
  <w:style w:type="paragraph" w:customStyle="1" w:styleId="3FA9D65305104EFC842C4DF8D8971C96">
    <w:name w:val="3FA9D65305104EFC842C4DF8D8971C96"/>
    <w:rsid w:val="004831AE"/>
  </w:style>
  <w:style w:type="paragraph" w:customStyle="1" w:styleId="99C75C185324425BA3119B77A87B79A0">
    <w:name w:val="99C75C185324425BA3119B77A87B79A0"/>
    <w:rsid w:val="004831AE"/>
  </w:style>
  <w:style w:type="paragraph" w:customStyle="1" w:styleId="3428236165794BCDAD31838ED440DEB7">
    <w:name w:val="3428236165794BCDAD31838ED440DEB7"/>
    <w:rsid w:val="004831AE"/>
  </w:style>
  <w:style w:type="paragraph" w:customStyle="1" w:styleId="6986DC60578146D39AA1AF14D1D99697">
    <w:name w:val="6986DC60578146D39AA1AF14D1D99697"/>
    <w:rsid w:val="004831AE"/>
  </w:style>
  <w:style w:type="paragraph" w:customStyle="1" w:styleId="09E70B88264247CB924F829FAA380122">
    <w:name w:val="09E70B88264247CB924F829FAA380122"/>
    <w:rsid w:val="004831AE"/>
  </w:style>
  <w:style w:type="paragraph" w:customStyle="1" w:styleId="B5B760261CE1444AA65E1941948067EB">
    <w:name w:val="B5B760261CE1444AA65E1941948067EB"/>
    <w:rsid w:val="004831AE"/>
  </w:style>
  <w:style w:type="paragraph" w:customStyle="1" w:styleId="C48B2F5F0E6E48FBBF62F4140F9246D8">
    <w:name w:val="C48B2F5F0E6E48FBBF62F4140F9246D8"/>
    <w:rsid w:val="004831AE"/>
  </w:style>
  <w:style w:type="paragraph" w:customStyle="1" w:styleId="54AE57BB603A4F2E9E28F62E764460E7">
    <w:name w:val="54AE57BB603A4F2E9E28F62E764460E7"/>
    <w:rsid w:val="004831AE"/>
  </w:style>
  <w:style w:type="paragraph" w:customStyle="1" w:styleId="88FCD811EBE5419BAC49FA327DD14BAF">
    <w:name w:val="88FCD811EBE5419BAC49FA327DD14BAF"/>
    <w:rsid w:val="004831AE"/>
  </w:style>
  <w:style w:type="paragraph" w:customStyle="1" w:styleId="384E46D8897A4B6A997A96BCF30037AE">
    <w:name w:val="384E46D8897A4B6A997A96BCF30037AE"/>
    <w:rsid w:val="004831AE"/>
  </w:style>
  <w:style w:type="paragraph" w:customStyle="1" w:styleId="522AD166A5184013B55A9EEFA2E39F08">
    <w:name w:val="522AD166A5184013B55A9EEFA2E39F08"/>
    <w:rsid w:val="004831AE"/>
  </w:style>
  <w:style w:type="paragraph" w:customStyle="1" w:styleId="1D436BC1B2484238872F2BBEF1AB9900">
    <w:name w:val="1D436BC1B2484238872F2BBEF1AB9900"/>
    <w:rsid w:val="004831AE"/>
  </w:style>
  <w:style w:type="paragraph" w:customStyle="1" w:styleId="DA240F8A05384D20ACB2B13BED5719D1">
    <w:name w:val="DA240F8A05384D20ACB2B13BED5719D1"/>
    <w:rsid w:val="004831AE"/>
  </w:style>
  <w:style w:type="paragraph" w:customStyle="1" w:styleId="635E7CFBF72E40CAB8FB383C3319C9DC">
    <w:name w:val="635E7CFBF72E40CAB8FB383C3319C9DC"/>
    <w:rsid w:val="004831AE"/>
  </w:style>
  <w:style w:type="paragraph" w:customStyle="1" w:styleId="1907150D5AA04E78A37C8950B8838EDE">
    <w:name w:val="1907150D5AA04E78A37C8950B8838EDE"/>
    <w:rsid w:val="004831AE"/>
  </w:style>
  <w:style w:type="paragraph" w:customStyle="1" w:styleId="0C3B98623F7F4004BDD78DDBB7E28B02">
    <w:name w:val="0C3B98623F7F4004BDD78DDBB7E28B02"/>
    <w:rsid w:val="004831AE"/>
  </w:style>
  <w:style w:type="paragraph" w:customStyle="1" w:styleId="50D5D4B4761B4A678A0039B084608E3F">
    <w:name w:val="50D5D4B4761B4A678A0039B084608E3F"/>
    <w:rsid w:val="004831AE"/>
  </w:style>
  <w:style w:type="paragraph" w:customStyle="1" w:styleId="52E633A6F9284852B0029D6A14EDA034">
    <w:name w:val="52E633A6F9284852B0029D6A14EDA034"/>
    <w:rsid w:val="004831AE"/>
  </w:style>
  <w:style w:type="paragraph" w:customStyle="1" w:styleId="24A09A64824B463C907FCB7FEDB2CFDB">
    <w:name w:val="24A09A64824B463C907FCB7FEDB2CFDB"/>
    <w:rsid w:val="004831AE"/>
  </w:style>
  <w:style w:type="paragraph" w:customStyle="1" w:styleId="707E8E7D1C5A42E2AC6BA5800633B367">
    <w:name w:val="707E8E7D1C5A42E2AC6BA5800633B367"/>
    <w:rsid w:val="004831AE"/>
  </w:style>
  <w:style w:type="paragraph" w:customStyle="1" w:styleId="4C68B72971D64EA6BA4AC01EA9A5B4A8">
    <w:name w:val="4C68B72971D64EA6BA4AC01EA9A5B4A8"/>
    <w:rsid w:val="004831AE"/>
  </w:style>
  <w:style w:type="paragraph" w:customStyle="1" w:styleId="67BD1A7E369E4269A03E1B004342647C">
    <w:name w:val="67BD1A7E369E4269A03E1B004342647C"/>
    <w:rsid w:val="004831AE"/>
  </w:style>
  <w:style w:type="paragraph" w:customStyle="1" w:styleId="D97A4954FF3C4DA1A48F528B541A5B41">
    <w:name w:val="D97A4954FF3C4DA1A48F528B541A5B41"/>
    <w:rsid w:val="004831AE"/>
  </w:style>
  <w:style w:type="paragraph" w:customStyle="1" w:styleId="56924554440F4909B657F8CEF2AC527F">
    <w:name w:val="56924554440F4909B657F8CEF2AC527F"/>
    <w:rsid w:val="004831AE"/>
  </w:style>
  <w:style w:type="paragraph" w:customStyle="1" w:styleId="357DFDCD755740FD9FE81E16061F7C29">
    <w:name w:val="357DFDCD755740FD9FE81E16061F7C29"/>
    <w:rsid w:val="004831AE"/>
  </w:style>
  <w:style w:type="paragraph" w:customStyle="1" w:styleId="C5831F7C8D8B41DE8B22D51D1465EF6F">
    <w:name w:val="C5831F7C8D8B41DE8B22D51D1465EF6F"/>
    <w:rsid w:val="004831AE"/>
  </w:style>
  <w:style w:type="paragraph" w:customStyle="1" w:styleId="4AE59BE001674BBEAE5801DE75540BEA">
    <w:name w:val="4AE59BE001674BBEAE5801DE75540BEA"/>
    <w:rsid w:val="004831AE"/>
  </w:style>
  <w:style w:type="paragraph" w:customStyle="1" w:styleId="B31A770FAEE746B6A42EF1286EDEC076">
    <w:name w:val="B31A770FAEE746B6A42EF1286EDEC076"/>
    <w:rsid w:val="004831AE"/>
  </w:style>
  <w:style w:type="paragraph" w:customStyle="1" w:styleId="E4BC5DD257E14403BAB9D9A7B1085A8D">
    <w:name w:val="E4BC5DD257E14403BAB9D9A7B1085A8D"/>
    <w:rsid w:val="004831AE"/>
  </w:style>
  <w:style w:type="paragraph" w:customStyle="1" w:styleId="1B0AACDF4A91407295D5AF0105369CD0">
    <w:name w:val="1B0AACDF4A91407295D5AF0105369CD0"/>
    <w:rsid w:val="004831AE"/>
  </w:style>
  <w:style w:type="paragraph" w:customStyle="1" w:styleId="2FA01B8C59D546B7A842D7F27DDDD9F3">
    <w:name w:val="2FA01B8C59D546B7A842D7F27DDDD9F3"/>
    <w:rsid w:val="004831AE"/>
  </w:style>
  <w:style w:type="paragraph" w:customStyle="1" w:styleId="1927A5B98FE443BB8DFB0878598021CD">
    <w:name w:val="1927A5B98FE443BB8DFB0878598021CD"/>
    <w:rsid w:val="004831AE"/>
  </w:style>
  <w:style w:type="paragraph" w:customStyle="1" w:styleId="919F46523B2A4FCAB70B97A544F67266">
    <w:name w:val="919F46523B2A4FCAB70B97A544F67266"/>
    <w:rsid w:val="004831AE"/>
  </w:style>
  <w:style w:type="paragraph" w:customStyle="1" w:styleId="6B6F8392B970485583A9F956805AB281">
    <w:name w:val="6B6F8392B970485583A9F956805AB281"/>
    <w:rsid w:val="004831AE"/>
  </w:style>
  <w:style w:type="paragraph" w:customStyle="1" w:styleId="BC002DB3E3AF4108AD981A601ADA5CED">
    <w:name w:val="BC002DB3E3AF4108AD981A601ADA5CED"/>
    <w:rsid w:val="004831AE"/>
  </w:style>
  <w:style w:type="paragraph" w:customStyle="1" w:styleId="C80A014B68904B59AAD1ED97BCE2E831">
    <w:name w:val="C80A014B68904B59AAD1ED97BCE2E831"/>
    <w:rsid w:val="004831AE"/>
  </w:style>
  <w:style w:type="paragraph" w:customStyle="1" w:styleId="9AB0B50756E64A5C929ED626BB28D199">
    <w:name w:val="9AB0B50756E64A5C929ED626BB28D199"/>
    <w:rsid w:val="004831AE"/>
  </w:style>
  <w:style w:type="paragraph" w:customStyle="1" w:styleId="BE115BC15F2D4BDCA1A190C51828A5D8">
    <w:name w:val="BE115BC15F2D4BDCA1A190C51828A5D8"/>
    <w:rsid w:val="004831AE"/>
  </w:style>
  <w:style w:type="paragraph" w:customStyle="1" w:styleId="9D6E4CF6C807451A94A686AAABEDC08B">
    <w:name w:val="9D6E4CF6C807451A94A686AAABEDC08B"/>
    <w:rsid w:val="004831AE"/>
  </w:style>
  <w:style w:type="paragraph" w:customStyle="1" w:styleId="584344769647452583E5D70A36E257A7">
    <w:name w:val="584344769647452583E5D70A36E257A7"/>
    <w:rsid w:val="004831AE"/>
  </w:style>
  <w:style w:type="paragraph" w:customStyle="1" w:styleId="C80BEC2BFDA2494A93C87A95C6548501">
    <w:name w:val="C80BEC2BFDA2494A93C87A95C6548501"/>
    <w:rsid w:val="004831AE"/>
  </w:style>
  <w:style w:type="paragraph" w:customStyle="1" w:styleId="CDCCA5C4D62249D8B2D5936BFD1E7DA9">
    <w:name w:val="CDCCA5C4D62249D8B2D5936BFD1E7DA9"/>
    <w:rsid w:val="004831AE"/>
  </w:style>
  <w:style w:type="paragraph" w:customStyle="1" w:styleId="DDFAD508644F4932940EB97B1660777A">
    <w:name w:val="DDFAD508644F4932940EB97B1660777A"/>
    <w:rsid w:val="004831AE"/>
  </w:style>
  <w:style w:type="paragraph" w:customStyle="1" w:styleId="E042BB57176F4D9ABCCEAD75FCDFC67C">
    <w:name w:val="E042BB57176F4D9ABCCEAD75FCDFC67C"/>
    <w:rsid w:val="004831AE"/>
  </w:style>
  <w:style w:type="paragraph" w:customStyle="1" w:styleId="488B4DE5A76D4EC59C3E0FB1DC9FF50B">
    <w:name w:val="488B4DE5A76D4EC59C3E0FB1DC9FF50B"/>
    <w:rsid w:val="004831AE"/>
  </w:style>
  <w:style w:type="paragraph" w:customStyle="1" w:styleId="D44184C8287C44129A08B62E98F82C21">
    <w:name w:val="D44184C8287C44129A08B62E98F82C21"/>
    <w:rsid w:val="004831AE"/>
  </w:style>
  <w:style w:type="paragraph" w:customStyle="1" w:styleId="232E3E59236C430E919001A053EC54A3">
    <w:name w:val="232E3E59236C430E919001A053EC54A3"/>
    <w:rsid w:val="004831AE"/>
  </w:style>
  <w:style w:type="paragraph" w:customStyle="1" w:styleId="B3CFB31BFD0D45E59CB72E498630DC36">
    <w:name w:val="B3CFB31BFD0D45E59CB72E498630DC36"/>
    <w:rsid w:val="004831AE"/>
  </w:style>
  <w:style w:type="paragraph" w:customStyle="1" w:styleId="9643C5284AF2421AACC006EDC5390A6E">
    <w:name w:val="9643C5284AF2421AACC006EDC5390A6E"/>
    <w:rsid w:val="004831AE"/>
  </w:style>
  <w:style w:type="paragraph" w:customStyle="1" w:styleId="4D23C9DD73E74608821181243A569111">
    <w:name w:val="4D23C9DD73E74608821181243A569111"/>
    <w:rsid w:val="004831AE"/>
  </w:style>
  <w:style w:type="paragraph" w:customStyle="1" w:styleId="B319D7A4B9944A4FAF3D3E417330CD64">
    <w:name w:val="B319D7A4B9944A4FAF3D3E417330CD64"/>
    <w:rsid w:val="004831AE"/>
  </w:style>
  <w:style w:type="paragraph" w:customStyle="1" w:styleId="3CD9A1D9CA224720AE24A5A225954455">
    <w:name w:val="3CD9A1D9CA224720AE24A5A225954455"/>
    <w:rsid w:val="004831AE"/>
  </w:style>
  <w:style w:type="paragraph" w:customStyle="1" w:styleId="A7E9A0CB118144D9A1DCF461A6CDB34A">
    <w:name w:val="A7E9A0CB118144D9A1DCF461A6CDB34A"/>
    <w:rsid w:val="004831AE"/>
  </w:style>
  <w:style w:type="paragraph" w:customStyle="1" w:styleId="F66E2FA2713447CCAF31C12BAAA6305A">
    <w:name w:val="F66E2FA2713447CCAF31C12BAAA6305A"/>
    <w:rsid w:val="004831AE"/>
  </w:style>
  <w:style w:type="paragraph" w:customStyle="1" w:styleId="1B39828FD46C47D981AF0E42A6CFAC2E">
    <w:name w:val="1B39828FD46C47D981AF0E42A6CFAC2E"/>
    <w:rsid w:val="004831AE"/>
  </w:style>
  <w:style w:type="paragraph" w:customStyle="1" w:styleId="A91C731A77A34D8EB0711347047BC4EF">
    <w:name w:val="A91C731A77A34D8EB0711347047BC4EF"/>
    <w:rsid w:val="004831AE"/>
  </w:style>
  <w:style w:type="paragraph" w:customStyle="1" w:styleId="962D454879014F4DACD73D7AA75A4B01">
    <w:name w:val="962D454879014F4DACD73D7AA75A4B01"/>
    <w:rsid w:val="004831AE"/>
  </w:style>
  <w:style w:type="paragraph" w:customStyle="1" w:styleId="BFB25BDF76BB4204AB505E88AF38C792">
    <w:name w:val="BFB25BDF76BB4204AB505E88AF38C792"/>
    <w:rsid w:val="004831AE"/>
  </w:style>
  <w:style w:type="paragraph" w:customStyle="1" w:styleId="4B344B0DC24A45D0AE7DADB1876ED083">
    <w:name w:val="4B344B0DC24A45D0AE7DADB1876ED083"/>
    <w:rsid w:val="004831AE"/>
  </w:style>
  <w:style w:type="paragraph" w:customStyle="1" w:styleId="56A6F61894064BC193D7A91E12F28B17">
    <w:name w:val="56A6F61894064BC193D7A91E12F28B17"/>
    <w:rsid w:val="004831AE"/>
  </w:style>
  <w:style w:type="paragraph" w:customStyle="1" w:styleId="F0C15FEA24024CF29664CC604CB95C89">
    <w:name w:val="F0C15FEA24024CF29664CC604CB95C89"/>
    <w:rsid w:val="004831AE"/>
  </w:style>
  <w:style w:type="paragraph" w:customStyle="1" w:styleId="3B9B28203A7A4734AF5B79CECD54F43D">
    <w:name w:val="3B9B28203A7A4734AF5B79CECD54F43D"/>
    <w:rsid w:val="004831AE"/>
  </w:style>
  <w:style w:type="paragraph" w:customStyle="1" w:styleId="66D3D779817F487B83E315C63584E8AB">
    <w:name w:val="66D3D779817F487B83E315C63584E8AB"/>
    <w:rsid w:val="004831AE"/>
  </w:style>
  <w:style w:type="paragraph" w:customStyle="1" w:styleId="3EF67BC2E0CB4491B969E1324F7E218E">
    <w:name w:val="3EF67BC2E0CB4491B969E1324F7E218E"/>
    <w:rsid w:val="004831AE"/>
  </w:style>
  <w:style w:type="paragraph" w:customStyle="1" w:styleId="6236991E68244AA6B76EC6E89871A4C5">
    <w:name w:val="6236991E68244AA6B76EC6E89871A4C5"/>
    <w:rsid w:val="00483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46358E30-31D4-4C41-A5A5-175BD1DE4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125</Pages>
  <Words>17250</Words>
  <Characters>165768</Characters>
  <Application>Microsoft Office Word</Application>
  <DocSecurity>4</DocSecurity>
  <Lines>1381</Lines>
  <Paragraphs>365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182653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2</cp:revision>
  <cp:lastPrinted>2006-07-11T11:32:00Z</cp:lastPrinted>
  <dcterms:created xsi:type="dcterms:W3CDTF">2021-09-21T09:01:00Z</dcterms:created>
  <dcterms:modified xsi:type="dcterms:W3CDTF">2021-09-21T09:01:00Z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