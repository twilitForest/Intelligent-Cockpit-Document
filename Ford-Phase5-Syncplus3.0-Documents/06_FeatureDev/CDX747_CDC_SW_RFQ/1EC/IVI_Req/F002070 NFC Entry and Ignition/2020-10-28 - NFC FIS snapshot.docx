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D4CDC" w14:textId="77777777" w:rsidR="00236BAE" w:rsidRDefault="00236BAE" w:rsidP="00952040">
      <w:pPr>
        <w:rPr>
          <w:highlight w:val="yellow"/>
        </w:rPr>
      </w:pPr>
      <w:bookmarkStart w:id="0" w:name="_GoBack"/>
      <w:bookmarkEnd w:id="0"/>
    </w:p>
    <w:p w14:paraId="732E3EFE" w14:textId="503380AC" w:rsidR="00FB6F3B" w:rsidRDefault="00FB6F3B" w:rsidP="00C81F57">
      <w:pPr>
        <w:overflowPunct/>
        <w:autoSpaceDE/>
        <w:autoSpaceDN/>
        <w:adjustRightInd/>
        <w:textAlignment w:val="auto"/>
        <w:rPr>
          <w:color w:val="808080" w:themeColor="background1" w:themeShade="80"/>
        </w:rPr>
      </w:pPr>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8950847" w:rsidR="00447480" w:rsidRDefault="00447480"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77777777" w:rsidR="008473B1" w:rsidRPr="008B0AFE" w:rsidRDefault="008473B1" w:rsidP="008473B1">
      <w:pPr>
        <w:pStyle w:val="CoverpageTitle"/>
        <w:spacing w:before="0" w:after="0"/>
      </w:pPr>
      <w:r w:rsidRPr="008B0AFE">
        <w:t>NFC</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&lt;&lt;Feature&gt;&gt;</w:t>
      </w:r>
    </w:p>
    <w:p w14:paraId="03DB36ED" w14:textId="77777777" w:rsidR="008473B1" w:rsidRPr="008B0AFE" w:rsidRDefault="008473B1" w:rsidP="008473B1">
      <w:pPr>
        <w:pStyle w:val="CoverpageTitle"/>
        <w:spacing w:before="0" w:after="0"/>
        <w:rPr>
          <w:sz w:val="20"/>
          <w:szCs w:val="20"/>
        </w:rPr>
      </w:pPr>
      <w:r w:rsidRPr="008B0AFE">
        <w:rPr>
          <w:sz w:val="20"/>
          <w:szCs w:val="20"/>
        </w:rPr>
        <w:t>(F002070)</w:t>
      </w:r>
    </w:p>
    <w:p w14:paraId="08CB9A27" w14:textId="77777777" w:rsidR="00305BF4" w:rsidRPr="007032D6" w:rsidRDefault="00305BF4" w:rsidP="00305BF4">
      <w:pPr>
        <w:pStyle w:val="VelocityScript"/>
      </w:pPr>
    </w:p>
    <w:tbl>
      <w:tblPr>
        <w:tblStyle w:val="TableGrid"/>
        <w:tblW w:w="5000" w:type="pct"/>
        <w:tblLook w:val="04A0" w:firstRow="1" w:lastRow="0" w:firstColumn="1" w:lastColumn="0" w:noHBand="0" w:noVBand="1"/>
      </w:tblPr>
      <w:tblGrid>
        <w:gridCol w:w="3521"/>
        <w:gridCol w:w="5829"/>
      </w:tblGrid>
      <w:tr w:rsidR="00305BF4" w14:paraId="289C262A" w14:textId="77777777" w:rsidTr="00535EF7">
        <w:tc>
          <w:tcPr>
            <w:tcW w:w="1883" w:type="pct"/>
            <w:vAlign w:val="center"/>
          </w:tcPr>
          <w:p w14:paraId="05E58092" w14:textId="77777777" w:rsidR="00305BF4" w:rsidRDefault="00305BF4" w:rsidP="00535EF7">
            <w:pPr>
              <w:rPr>
                <w:rFonts w:cs="Arial"/>
              </w:rPr>
            </w:pPr>
            <w:r w:rsidRPr="00771878">
              <w:t>Document ID</w:t>
            </w:r>
          </w:p>
        </w:tc>
        <w:tc>
          <w:tcPr>
            <w:tcW w:w="3117" w:type="pct"/>
            <w:shd w:val="clear" w:color="auto" w:fill="D9D9D9" w:themeFill="background1" w:themeFillShade="D9"/>
            <w:vAlign w:val="center"/>
          </w:tcPr>
          <w:p w14:paraId="010FC799" w14:textId="77777777" w:rsidR="00206F6A" w:rsidRDefault="00206F6A"/>
        </w:tc>
      </w:tr>
      <w:tr w:rsidR="00305BF4" w14:paraId="2DD0A41C" w14:textId="77777777" w:rsidTr="00535EF7">
        <w:tc>
          <w:tcPr>
            <w:tcW w:w="1883" w:type="pct"/>
            <w:vAlign w:val="center"/>
          </w:tcPr>
          <w:p w14:paraId="0970CFBC" w14:textId="77777777" w:rsidR="00305BF4" w:rsidRDefault="00305BF4" w:rsidP="00535EF7">
            <w:pPr>
              <w:rPr>
                <w:rFonts w:cs="Arial"/>
              </w:rPr>
            </w:pPr>
            <w:r w:rsidRPr="00396024">
              <w:t>Document Owner</w:t>
            </w:r>
          </w:p>
        </w:tc>
        <w:tc>
          <w:tcPr>
            <w:tcW w:w="3117" w:type="pct"/>
            <w:shd w:val="clear" w:color="auto" w:fill="D9D9D9" w:themeFill="background1" w:themeFillShade="D9"/>
            <w:vAlign w:val="center"/>
          </w:tcPr>
          <w:p w14:paraId="47DE14CC" w14:textId="77777777" w:rsidR="00305BF4" w:rsidRDefault="00305BF4" w:rsidP="00535EF7">
            <w:pPr>
              <w:rPr>
                <w:rFonts w:cs="Arial"/>
              </w:rPr>
            </w:pPr>
            <w:r w:rsidRPr="00F33A71">
              <w:rPr>
                <w:b/>
              </w:rPr>
              <w:t xml:space="preserve"> ()</w:t>
            </w:r>
          </w:p>
        </w:tc>
      </w:tr>
      <w:tr w:rsidR="00305BF4" w14:paraId="24E60350" w14:textId="77777777" w:rsidTr="00535EF7">
        <w:tc>
          <w:tcPr>
            <w:tcW w:w="1883" w:type="pct"/>
            <w:vAlign w:val="center"/>
          </w:tcPr>
          <w:p w14:paraId="3834A362" w14:textId="77777777" w:rsidR="00305BF4" w:rsidRDefault="00305BF4" w:rsidP="00535EF7">
            <w:pPr>
              <w:rPr>
                <w:rFonts w:cs="Arial"/>
              </w:rPr>
            </w:pPr>
            <w:r w:rsidRPr="00396024">
              <w:t>Document Version</w:t>
            </w:r>
          </w:p>
        </w:tc>
        <w:tc>
          <w:tcPr>
            <w:tcW w:w="3117" w:type="pct"/>
            <w:shd w:val="clear" w:color="auto" w:fill="D9D9D9" w:themeFill="background1" w:themeFillShade="D9"/>
            <w:vAlign w:val="center"/>
          </w:tcPr>
          <w:p w14:paraId="5568EF5B" w14:textId="77777777" w:rsidR="00206F6A" w:rsidRDefault="00206F6A"/>
        </w:tc>
      </w:tr>
      <w:tr w:rsidR="00305BF4" w14:paraId="4A9A0E92" w14:textId="77777777" w:rsidTr="00535EF7">
        <w:tc>
          <w:tcPr>
            <w:tcW w:w="1883" w:type="pct"/>
            <w:vAlign w:val="center"/>
          </w:tcPr>
          <w:p w14:paraId="2719CCC9" w14:textId="77777777" w:rsidR="00305BF4" w:rsidRDefault="00305BF4" w:rsidP="00535EF7">
            <w:pPr>
              <w:rPr>
                <w:rFonts w:cs="Arial"/>
              </w:rPr>
            </w:pPr>
            <w:r>
              <w:t>Date Issued</w:t>
            </w:r>
          </w:p>
        </w:tc>
        <w:tc>
          <w:tcPr>
            <w:tcW w:w="3117" w:type="pct"/>
            <w:shd w:val="clear" w:color="auto" w:fill="D9D9D9" w:themeFill="background1" w:themeFillShade="D9"/>
            <w:vAlign w:val="center"/>
          </w:tcPr>
          <w:p w14:paraId="35B3476F" w14:textId="77777777" w:rsidR="00206F6A" w:rsidRDefault="00206F6A"/>
        </w:tc>
      </w:tr>
      <w:tr w:rsidR="00305BF4" w14:paraId="74855336" w14:textId="77777777" w:rsidTr="00535EF7">
        <w:tc>
          <w:tcPr>
            <w:tcW w:w="1883" w:type="pct"/>
            <w:vAlign w:val="center"/>
          </w:tcPr>
          <w:p w14:paraId="132DDF7E" w14:textId="77777777" w:rsidR="00305BF4" w:rsidRDefault="00305BF4" w:rsidP="00535EF7">
            <w:pPr>
              <w:rPr>
                <w:rFonts w:cs="Arial"/>
              </w:rPr>
            </w:pPr>
            <w:r>
              <w:t>Date Revised</w:t>
            </w:r>
          </w:p>
        </w:tc>
        <w:tc>
          <w:tcPr>
            <w:tcW w:w="3117" w:type="pct"/>
            <w:shd w:val="clear" w:color="auto" w:fill="D9D9D9" w:themeFill="background1" w:themeFillShade="D9"/>
            <w:vAlign w:val="center"/>
          </w:tcPr>
          <w:p w14:paraId="61E3A031" w14:textId="77777777" w:rsidR="00305BF4" w:rsidRDefault="00305BF4" w:rsidP="00535EF7">
            <w:pPr>
              <w:rPr>
                <w:rFonts w:cs="Arial"/>
              </w:rPr>
            </w:pPr>
            <w:r w:rsidRPr="00C02C6F">
              <w:rPr>
                <w:rFonts w:cs="Arial"/>
                <w:b/>
                <w:szCs w:val="16"/>
              </w:rPr>
              <w:t>2020-10-28</w:t>
            </w:r>
          </w:p>
        </w:tc>
      </w:tr>
      <w:tr w:rsidR="00305BF4" w14:paraId="040167F0" w14:textId="77777777" w:rsidTr="00535EF7">
        <w:tc>
          <w:tcPr>
            <w:tcW w:w="1883" w:type="pct"/>
            <w:vAlign w:val="center"/>
          </w:tcPr>
          <w:p w14:paraId="39D62F89" w14:textId="77777777" w:rsidR="00305BF4" w:rsidRDefault="00305BF4" w:rsidP="00535EF7">
            <w:pPr>
              <w:rPr>
                <w:rFonts w:cs="Arial"/>
              </w:rPr>
            </w:pPr>
            <w:r w:rsidRPr="009A5BDD">
              <w:t>GIS1 Item Number</w:t>
            </w:r>
          </w:p>
        </w:tc>
        <w:tc>
          <w:tcPr>
            <w:tcW w:w="3117" w:type="pct"/>
            <w:shd w:val="clear" w:color="auto" w:fill="D9D9D9" w:themeFill="background1" w:themeFillShade="D9"/>
            <w:vAlign w:val="center"/>
          </w:tcPr>
          <w:p w14:paraId="39C8364E" w14:textId="77777777" w:rsidR="00206F6A" w:rsidRDefault="00206F6A"/>
        </w:tc>
      </w:tr>
      <w:tr w:rsidR="00305BF4" w14:paraId="18B5DBE0" w14:textId="77777777" w:rsidTr="00535EF7">
        <w:tc>
          <w:tcPr>
            <w:tcW w:w="1883" w:type="pct"/>
            <w:vAlign w:val="center"/>
          </w:tcPr>
          <w:p w14:paraId="44FD063A" w14:textId="77777777" w:rsidR="00305BF4" w:rsidRDefault="00305BF4" w:rsidP="00535EF7">
            <w:pPr>
              <w:rPr>
                <w:rFonts w:cs="Arial"/>
              </w:rPr>
            </w:pPr>
            <w:r w:rsidRPr="009A5BDD">
              <w:t>GIS2 Classification</w:t>
            </w:r>
          </w:p>
        </w:tc>
        <w:tc>
          <w:tcPr>
            <w:tcW w:w="3117" w:type="pct"/>
            <w:shd w:val="clear" w:color="auto" w:fill="D9D9D9" w:themeFill="background1" w:themeFillShade="D9"/>
            <w:vAlign w:val="center"/>
          </w:tcPr>
          <w:p w14:paraId="39E4C712" w14:textId="77777777" w:rsidR="00305BF4" w:rsidRDefault="00305BF4" w:rsidP="00535EF7">
            <w:pPr>
              <w:rPr>
                <w:rFonts w:cs="Arial"/>
              </w:rPr>
            </w:pPr>
            <w:r w:rsidRPr="00E807B0">
              <w:rPr>
                <w:b/>
              </w:rPr>
              <w:fldChar w:fldCharType="begin"/>
            </w:r>
            <w:r w:rsidRPr="00E807B0">
              <w:rPr>
                <w:b/>
              </w:rPr>
              <w:instrText xml:space="preserve"> DOCPROPERTY  DocGis2Classification  \* MERGEFORMAT </w:instrText>
            </w:r>
            <w:r w:rsidRPr="00E807B0">
              <w:rPr>
                <w:b/>
              </w:rPr>
              <w:fldChar w:fldCharType="separate"/>
            </w:r>
            <w:r>
              <w:rPr>
                <w:b/>
              </w:rPr>
              <w:t>Confidential</w:t>
            </w:r>
            <w:r w:rsidRPr="00E807B0">
              <w:rPr>
                <w:b/>
              </w:rPr>
              <w:fldChar w:fldCharType="end"/>
            </w:r>
          </w:p>
        </w:tc>
      </w:tr>
    </w:tbl>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967"/>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commentRangeStart w:id="1"/>
            <w:r>
              <w:t>Document Type</w:t>
            </w:r>
          </w:p>
        </w:tc>
        <w:tc>
          <w:tcPr>
            <w:tcW w:w="6483" w:type="dxa"/>
            <w:gridSpan w:val="2"/>
            <w:shd w:val="clear" w:color="auto" w:fill="E6E6E6"/>
            <w:vAlign w:val="center"/>
          </w:tcPr>
          <w:p w14:paraId="6CFB5A1C" w14:textId="6EC090C0"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commentRangeEnd w:id="1"/>
            <w:r>
              <w:rPr>
                <w:rStyle w:val="CommentReference"/>
                <w:rFonts w:ascii="Times New Roman" w:hAnsi="Times New Roman"/>
              </w:rPr>
              <w:commentReference w:id="1"/>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77777777" w:rsidR="00C00235" w:rsidRPr="00A45B63" w:rsidRDefault="00C00235" w:rsidP="00271689">
            <w:pPr>
              <w:jc w:val="center"/>
              <w:rPr>
                <w:b/>
              </w:rPr>
            </w:pPr>
            <w:r>
              <w:rPr>
                <w:b/>
              </w:rPr>
              <w:t>6</w:t>
            </w:r>
            <w:r w:rsidRPr="00A45B63">
              <w:rPr>
                <w:b/>
              </w:rPr>
              <w:t>.</w:t>
            </w:r>
            <w:r>
              <w:rPr>
                <w:b/>
              </w:rPr>
              <w:t>0b / FFSD 7.1</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proofErr w:type="spellStart"/>
            <w:r>
              <w:rPr>
                <w:rFonts w:cs="Arial"/>
              </w:rPr>
              <w:t>SysML</w:t>
            </w:r>
            <w:proofErr w:type="spellEnd"/>
            <w:r>
              <w:rPr>
                <w:rFonts w:cs="Arial"/>
              </w:rPr>
              <w:t xml:space="preserve"> Report Template Version</w:t>
            </w:r>
          </w:p>
        </w:tc>
        <w:tc>
          <w:tcPr>
            <w:tcW w:w="6483" w:type="dxa"/>
            <w:gridSpan w:val="2"/>
            <w:shd w:val="clear" w:color="auto" w:fill="E6E6E6"/>
            <w:vAlign w:val="center"/>
          </w:tcPr>
          <w:p w14:paraId="03EA102E" w14:textId="77777777" w:rsidR="00C00235" w:rsidRDefault="00C00235" w:rsidP="00271689">
            <w:pPr>
              <w:jc w:val="center"/>
              <w:rPr>
                <w:b/>
              </w:rPr>
            </w:pPr>
            <w:r>
              <w:rPr>
                <w:rFonts w:cs="Arial"/>
                <w:b/>
              </w:rPr>
              <w:t>O Beta (9/27/2019)</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25C8504A" w14:textId="77777777" w:rsidR="00C00235" w:rsidRPr="00A8009D" w:rsidRDefault="00C00235" w:rsidP="00271689">
            <w:pPr>
              <w:jc w:val="center"/>
              <w:rPr>
                <w:b/>
              </w:rPr>
            </w:pPr>
            <w:r>
              <w:rPr>
                <w:b/>
              </w:rPr>
              <w:t>Aaron Bonnell-Kangas, Matthew Stockmaster, Aaron DeLong, Farhan Ehsan, Eugene Karpinsky and Juan Tejeda</w:t>
            </w:r>
          </w:p>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77777777" w:rsidR="00C00235" w:rsidRPr="009C2BF3" w:rsidRDefault="00C00235" w:rsidP="00271689">
            <w:pPr>
              <w:jc w:val="center"/>
              <w:rPr>
                <w:b/>
              </w:rPr>
            </w:pPr>
            <w:r>
              <w:rPr>
                <w:b/>
              </w:rPr>
              <w:t>FD0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77777777" w:rsidR="00C00235" w:rsidRDefault="00C00235" w:rsidP="00271689">
            <w:pPr>
              <w:jc w:val="center"/>
              <w:rPr>
                <w:b/>
              </w:rPr>
            </w:pPr>
            <w:r>
              <w:rPr>
                <w:b/>
              </w:rPr>
              <w:t>2020-10-28</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77777777" w:rsidR="00C00235" w:rsidRDefault="00C00235" w:rsidP="00271689">
            <w:pPr>
              <w:jc w:val="center"/>
              <w:rPr>
                <w:b/>
              </w:rPr>
            </w:pPr>
            <w:r>
              <w:rPr>
                <w:b/>
              </w:rPr>
              <w:t>2020-10-28</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tblLook w:val="04A0" w:firstRow="1" w:lastRow="0" w:firstColumn="1" w:lastColumn="0" w:noHBand="0" w:noVBand="1"/>
      </w:tblPr>
      <w:tblGrid>
        <w:gridCol w:w="2336"/>
        <w:gridCol w:w="2338"/>
        <w:gridCol w:w="2338"/>
        <w:gridCol w:w="2338"/>
      </w:tblGrid>
      <w:tr w:rsidR="00305BF4" w:rsidRPr="005D2D41" w14:paraId="38D404A9" w14:textId="77777777" w:rsidTr="00535EF7">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535EF7">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535EF7">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535EF7">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535EF7">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7F2C21">
          <w:headerReference w:type="even" r:id="rId14"/>
          <w:headerReference w:type="default" r:id="rId15"/>
          <w:footerReference w:type="even" r:id="rId16"/>
          <w:footerReference w:type="default" r:id="rId17"/>
          <w:headerReference w:type="first" r:id="rId18"/>
          <w:footerReference w:type="first" r:id="rId19"/>
          <w:pgSz w:w="12240" w:h="15840" w:code="1"/>
          <w:pgMar w:top="720" w:right="1440" w:bottom="720" w:left="1440" w:header="562" w:footer="734" w:gutter="0"/>
          <w:cols w:space="720"/>
          <w:titlePg/>
          <w:docGrid w:linePitch="272"/>
        </w:sectPr>
      </w:pPr>
    </w:p>
    <w:p w14:paraId="133AAFF8"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D7D6C13" w14:textId="77777777" w:rsidR="00305BF4" w:rsidRPr="009A63CD" w:rsidRDefault="00305BF4" w:rsidP="00305BF4"/>
    <w:p w14:paraId="5FA7EA7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201</w:t>
      </w:r>
      <w:r>
        <w:rPr>
          <w:rFonts w:cs="Arial"/>
          <w:b/>
          <w:color w:val="000000"/>
        </w:rPr>
        <w:t>9</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3" w:name="_Toc498090118"/>
      <w:r w:rsidRPr="00A6556E">
        <w:rPr>
          <w:b/>
          <w:sz w:val="32"/>
          <w:szCs w:val="32"/>
        </w:rPr>
        <w:lastRenderedPageBreak/>
        <w:t>Contents</w:t>
      </w:r>
      <w:bookmarkEnd w:id="3"/>
    </w:p>
    <w:p w14:paraId="3C6236A6" w14:textId="77777777" w:rsidR="00305BF4" w:rsidRPr="008E155B" w:rsidRDefault="00305BF4" w:rsidP="00305BF4"/>
    <w:p w14:paraId="1ED752C0" w14:textId="77777777" w:rsidR="00305BF4" w:rsidRDefault="00305BF4" w:rsidP="00305BF4">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458E5E6D" w14:textId="77777777" w:rsidR="00305BF4" w:rsidRDefault="000F1FDF" w:rsidP="00305BF4">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1C94ACD" w14:textId="77777777" w:rsidR="00305BF4" w:rsidRDefault="000F1FDF" w:rsidP="00305BF4">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22474DBA" w14:textId="77777777" w:rsidR="00305BF4" w:rsidRDefault="000F1FDF" w:rsidP="00305BF4">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247D9557" w14:textId="77777777" w:rsidR="00305BF4" w:rsidRDefault="000F1FDF" w:rsidP="00305BF4">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D70101" w14:textId="77777777" w:rsidR="00305BF4" w:rsidRDefault="000F1FDF" w:rsidP="00305BF4">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34E2109" w14:textId="77777777" w:rsidR="00305BF4" w:rsidRDefault="000F1FDF" w:rsidP="00305BF4">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7562D69" w14:textId="77777777" w:rsidR="00305BF4" w:rsidRDefault="000F1FDF" w:rsidP="00305BF4">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01903F7" w14:textId="77777777" w:rsidR="00305BF4" w:rsidRDefault="000F1FDF" w:rsidP="00305BF4">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1AB9E716" w14:textId="77777777" w:rsidR="00305BF4" w:rsidRDefault="000F1FDF" w:rsidP="00305BF4">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8E2EDFD"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4D0E92F"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D8EADF4" w14:textId="77777777" w:rsidR="00305BF4" w:rsidRDefault="000F1FDF" w:rsidP="00305BF4">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5B4497A" w14:textId="77777777" w:rsidR="00305BF4" w:rsidRDefault="000F1FDF" w:rsidP="00305BF4">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10738D03" w14:textId="77777777" w:rsidR="00305BF4" w:rsidRDefault="000F1FDF" w:rsidP="00305BF4">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3BF56EB4" w14:textId="77777777" w:rsidR="00305BF4" w:rsidRDefault="000F1FDF" w:rsidP="00305BF4">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1A4B539" w14:textId="77777777" w:rsidR="00305BF4" w:rsidRDefault="000F1FDF" w:rsidP="00305BF4">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6C930A3" w14:textId="77777777" w:rsidR="00305BF4" w:rsidRDefault="000F1FDF" w:rsidP="00305BF4">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5F5BAA64" w14:textId="77777777" w:rsidR="00305BF4" w:rsidRDefault="000F1FDF" w:rsidP="00305BF4">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AA49B9D" w14:textId="77777777" w:rsidR="00305BF4" w:rsidRDefault="000F1FDF" w:rsidP="00305BF4">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7F2B557" w14:textId="77777777" w:rsidR="00305BF4" w:rsidRDefault="000F1FDF" w:rsidP="00305BF4">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523CC9B" w14:textId="77777777" w:rsidR="00305BF4" w:rsidRDefault="000F1FDF" w:rsidP="00305BF4">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96D35D8" w14:textId="77777777" w:rsidR="00305BF4" w:rsidRDefault="000F1FDF" w:rsidP="00305BF4">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2DB769A6" w14:textId="77777777" w:rsidR="00305BF4" w:rsidRDefault="000F1FDF" w:rsidP="00305BF4">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705CD866" w14:textId="77777777" w:rsidR="00305BF4" w:rsidRDefault="000F1FDF" w:rsidP="00305BF4">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4E6ABC1" w14:textId="77777777" w:rsidR="00305BF4" w:rsidRDefault="000F1FDF" w:rsidP="00305BF4">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1057D7C5"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14FD4D14"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482A7B2" w14:textId="77777777" w:rsidR="00305BF4" w:rsidRDefault="000F1FDF" w:rsidP="00305BF4">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36830AE" w14:textId="77777777" w:rsidR="00305BF4" w:rsidRDefault="000F1FDF" w:rsidP="00305BF4">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3F2054F5" w14:textId="77777777" w:rsidR="00305BF4" w:rsidRDefault="000F1FDF" w:rsidP="00305BF4">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56681B5C"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2EE88E3"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4065EF5"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375A576"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596C26" w14:textId="77777777" w:rsidR="00305BF4" w:rsidRDefault="000F1FDF" w:rsidP="00305BF4">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8969DD5"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531DEC6" w14:textId="77777777" w:rsidR="00305BF4" w:rsidRDefault="000F1FDF" w:rsidP="00305BF4">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153C4F70" w14:textId="77777777" w:rsidR="00305BF4" w:rsidRDefault="000F1FDF" w:rsidP="00305BF4">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5C038C1"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A4E1F5F"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21688DC" w14:textId="77777777" w:rsidR="00305BF4" w:rsidRDefault="000F1FDF" w:rsidP="00305BF4">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558D1173"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1FE34517" w14:textId="77777777" w:rsidR="00305BF4" w:rsidRDefault="000F1FDF" w:rsidP="00305BF4">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CDE54CD" w14:textId="77777777" w:rsidR="00305BF4" w:rsidRDefault="000F1FDF" w:rsidP="00305BF4">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28682752" w14:textId="77777777" w:rsidR="00305BF4" w:rsidRDefault="000F1FDF" w:rsidP="00305BF4">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EB94F87" w14:textId="77777777" w:rsidR="00305BF4" w:rsidRDefault="000F1FDF" w:rsidP="00305BF4">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62CC69B" w14:textId="77777777" w:rsidR="00305BF4" w:rsidRDefault="000F1FDF" w:rsidP="00305BF4">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ECC1CF8"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7804F2D"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706A5F91" w14:textId="77777777" w:rsidR="00305BF4" w:rsidRDefault="000F1FDF" w:rsidP="00305BF4">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3BE11EEF" w14:textId="77777777" w:rsidR="00305BF4" w:rsidRDefault="000F1FDF" w:rsidP="00305BF4">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66C87F9" w14:textId="77777777" w:rsidR="00305BF4" w:rsidRDefault="000F1FDF" w:rsidP="00305BF4">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4CA92A6E" w14:textId="77777777" w:rsidR="00305BF4" w:rsidRDefault="000F1FDF" w:rsidP="00305BF4">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10CDA909" w14:textId="77777777" w:rsidR="00305BF4" w:rsidRDefault="000F1FDF" w:rsidP="00305BF4">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CDA8766" w14:textId="77777777" w:rsidR="00305BF4" w:rsidRDefault="000F1FDF" w:rsidP="00305BF4">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268938AF" w14:textId="77777777" w:rsidR="00305BF4" w:rsidRDefault="000F1FDF" w:rsidP="00305BF4">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950693D" w14:textId="77777777" w:rsidR="00305BF4" w:rsidRDefault="000F1FDF" w:rsidP="00305BF4">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CE236EF" w14:textId="77777777" w:rsidR="00305BF4" w:rsidRDefault="000F1FDF" w:rsidP="00305BF4">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D622659"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65EEAA"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81AA6D"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773FA0D"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74CB87D" w14:textId="77777777" w:rsidR="00305BF4" w:rsidRDefault="000F1FDF" w:rsidP="00305BF4">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54E5F51" w14:textId="77777777" w:rsidR="00305BF4" w:rsidRDefault="000F1FDF" w:rsidP="00305BF4">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7AAB59F9" w14:textId="77777777" w:rsidR="00305BF4" w:rsidRDefault="000F1FDF" w:rsidP="00305BF4">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AA7A477"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5D1836"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A76A530"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4ABE68D" w14:textId="77777777" w:rsidR="00305BF4" w:rsidRDefault="000F1FDF" w:rsidP="00305BF4">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1B866F8"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A531754" w14:textId="77777777" w:rsidR="00305BF4" w:rsidRDefault="000F1FDF" w:rsidP="00305BF4">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50B2C62F" w14:textId="77777777" w:rsidR="00305BF4" w:rsidRDefault="000F1FDF" w:rsidP="00305BF4">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569DCA7" w14:textId="77777777" w:rsidR="00305BF4" w:rsidRPr="0008696C" w:rsidRDefault="00305BF4" w:rsidP="00305BF4">
      <w:pPr>
        <w:pStyle w:val="BlockText"/>
        <w:ind w:left="0" w:firstLine="0"/>
        <w:rPr>
          <w:rFonts w:ascii="Arial" w:hAnsi="Arial"/>
        </w:rPr>
      </w:pPr>
      <w:r w:rsidRPr="009E3B7C">
        <w:rPr>
          <w:rFonts w:cs="Arial"/>
        </w:rPr>
        <w:fldChar w:fldCharType="end"/>
      </w:r>
    </w:p>
    <w:p w14:paraId="7942DBDD" w14:textId="77777777" w:rsidR="00305BF4" w:rsidRPr="0008696C" w:rsidRDefault="00305BF4" w:rsidP="00305BF4">
      <w:pPr>
        <w:rPr>
          <w:b/>
        </w:rPr>
      </w:pPr>
      <w:bookmarkStart w:id="4" w:name="_Toc423619081"/>
      <w:r w:rsidRPr="0008696C">
        <w:rPr>
          <w:b/>
        </w:rPr>
        <w:t>List of Figures</w:t>
      </w:r>
      <w:bookmarkEnd w:id="4"/>
    </w:p>
    <w:p w14:paraId="14F9AE64" w14:textId="77777777" w:rsidR="00305BF4" w:rsidRPr="006C597B" w:rsidRDefault="00305BF4" w:rsidP="00305BF4">
      <w:pPr>
        <w:pStyle w:val="TOC2"/>
        <w:rPr>
          <w:rStyle w:val="Hyperlink"/>
          <w:color w:val="auto"/>
        </w:rPr>
      </w:pPr>
    </w:p>
    <w:p w14:paraId="49A3E49B" w14:textId="77777777" w:rsidR="00305BF4" w:rsidRDefault="00305BF4" w:rsidP="00305BF4">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2F85E394"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5" w:name="_d41d8cd98f00b204e9800998ecf8427e"/>
      <w:bookmarkEnd w:id="5"/>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E78735E"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EEA561" w14:textId="77777777" w:rsidR="00305BF4" w:rsidRPr="006C597B" w:rsidRDefault="00305BF4" w:rsidP="00305BF4">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5BF4">
      <w:pPr>
        <w:rPr>
          <w:b/>
        </w:rPr>
      </w:pPr>
      <w:bookmarkStart w:id="6" w:name="_Toc423619082"/>
      <w:r w:rsidRPr="0008696C">
        <w:rPr>
          <w:b/>
        </w:rPr>
        <w:t>List of Tables</w:t>
      </w:r>
      <w:bookmarkEnd w:id="6"/>
    </w:p>
    <w:p w14:paraId="607ACE36" w14:textId="77777777" w:rsidR="00305BF4" w:rsidRPr="00E2703A" w:rsidRDefault="00305BF4" w:rsidP="00305BF4">
      <w:pPr>
        <w:pStyle w:val="TOC2"/>
        <w:rPr>
          <w:rStyle w:val="Hyperlink"/>
          <w:color w:val="auto"/>
        </w:rPr>
      </w:pPr>
    </w:p>
    <w:p w14:paraId="6245D6E4" w14:textId="77777777" w:rsidR="00305BF4" w:rsidRDefault="00305BF4" w:rsidP="00305BF4">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C51CA89"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8D3BE36"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E3512A8"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519863B"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F3F5F0D"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5D2E327D"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53CB29"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9A5D75C"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A43BABE"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35FC818"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0C8BF59F"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05A9160"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D880E0E"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90046E"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B06C587"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DD4B684"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46AC423"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EF358EB"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A6FFEC"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59B4BE53"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05F65BD5"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72DC083"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3F3C08"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1EEBB99"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E9FBB5D"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0E3D65F"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FA3D074"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A80D917"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1C15373A" w14:textId="77777777" w:rsidR="00305BF4" w:rsidRDefault="000F1FDF" w:rsidP="00305BF4">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4F466D0" w14:textId="77777777" w:rsidR="00305BF4" w:rsidRPr="00E2703A" w:rsidRDefault="00305BF4" w:rsidP="00305BF4">
      <w:r w:rsidRPr="00E2703A">
        <w:rPr>
          <w:rStyle w:val="Hyperlink"/>
          <w:rFonts w:cs="Arial"/>
          <w:noProof/>
          <w:color w:val="auto"/>
        </w:rPr>
        <w:fldChar w:fldCharType="end"/>
      </w:r>
    </w:p>
    <w:p w14:paraId="5F1922FC" w14:textId="77777777" w:rsidR="00305BF4" w:rsidRPr="00185AC3" w:rsidRDefault="00305BF4" w:rsidP="00305BF4">
      <w:pPr>
        <w:pStyle w:val="Heading1"/>
      </w:pPr>
      <w:bookmarkStart w:id="7" w:name="_Toc26368266"/>
      <w:bookmarkStart w:id="8" w:name="_Toc481143785"/>
      <w:r>
        <w:lastRenderedPageBreak/>
        <w:t>Introduction</w:t>
      </w:r>
      <w:bookmarkEnd w:id="7"/>
      <w:bookmarkEnd w:id="8"/>
    </w:p>
    <w:p w14:paraId="62600D43" w14:textId="77777777" w:rsidR="00305BF4" w:rsidRPr="00185AC3" w:rsidRDefault="00305BF4" w:rsidP="00305BF4">
      <w:pPr>
        <w:pStyle w:val="Heading2"/>
      </w:pPr>
      <w:bookmarkStart w:id="9" w:name="_Toc26368267"/>
      <w:bookmarkStart w:id="10" w:name="_Toc481143786"/>
      <w:bookmarkStart w:id="11" w:name="_Toc215652128"/>
      <w:r w:rsidRPr="005B03D3">
        <w:t xml:space="preserve">Document </w:t>
      </w:r>
      <w:r>
        <w:t>Purpose</w:t>
      </w:r>
      <w:bookmarkEnd w:id="9"/>
      <w:bookmarkEnd w:id="10"/>
      <w:bookmarkEnd w:id="11"/>
    </w:p>
    <w:p w14:paraId="19E9BCE0" w14:textId="77777777" w:rsidR="00305BF4" w:rsidRDefault="00305BF4" w:rsidP="00305BF4">
      <w:pPr>
        <w:pStyle w:val="BodyText"/>
        <w:ind w:right="142"/>
        <w:rPr>
          <w:rFonts w:cs="Arial"/>
          <w:lang w:val="en-US"/>
        </w:rPr>
      </w:pPr>
      <w:r>
        <w:rPr>
          <w:rFonts w:cs="Arial"/>
          <w:lang w:val="en-US"/>
        </w:rPr>
        <w:t>The Feature Implementation Specification (FIS) specifies the deployment of the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36FFA8AE" w14:textId="77777777" w:rsidR="00305BF4" w:rsidRDefault="00305BF4" w:rsidP="00305BF4">
      <w:pPr>
        <w:pStyle w:val="BodyText"/>
        <w:ind w:right="142"/>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20" w:history="1">
        <w:r w:rsidRPr="008168A2">
          <w:rPr>
            <w:rStyle w:val="Hyperlink"/>
            <w:rFonts w:cs="Arial"/>
            <w:lang w:val="en-US"/>
          </w:rPr>
          <w:t>Ford RE Wiki</w:t>
        </w:r>
      </w:hyperlink>
      <w:r>
        <w:rPr>
          <w:rStyle w:val="Hyperlink"/>
          <w:rFonts w:cs="Arial"/>
          <w:lang w:val="en-US"/>
        </w:rPr>
        <w:t>.</w:t>
      </w:r>
    </w:p>
    <w:p w14:paraId="08F6E3BF" w14:textId="77777777" w:rsidR="00305BF4" w:rsidRDefault="00305BF4" w:rsidP="00305BF4">
      <w:pPr>
        <w:pStyle w:val="Heading2"/>
      </w:pPr>
      <w:bookmarkStart w:id="12" w:name="_Toc26368268"/>
      <w:bookmarkStart w:id="13" w:name="_Toc481143787"/>
      <w:bookmarkStart w:id="14" w:name="_Toc455752475"/>
      <w:r w:rsidRPr="005B03D3">
        <w:t xml:space="preserve">Document </w:t>
      </w:r>
      <w:r>
        <w:t>Scope</w:t>
      </w:r>
      <w:bookmarkEnd w:id="12"/>
      <w:bookmarkEnd w:id="13"/>
      <w:bookmarkEnd w:id="14"/>
    </w:p>
    <w:p w14:paraId="028BC346" w14:textId="77777777" w:rsidR="00305BF4" w:rsidRPr="00F47F25" w:rsidRDefault="00305BF4" w:rsidP="00305BF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2"/>
        <w:gridCol w:w="2232"/>
        <w:gridCol w:w="3046"/>
      </w:tblGrid>
      <w:tr w:rsidR="00305BF4" w:rsidRPr="001B1565" w14:paraId="10F476F4" w14:textId="77777777" w:rsidTr="00535EF7">
        <w:trPr>
          <w:cantSplit/>
          <w:tblHeader/>
        </w:trPr>
        <w:tc>
          <w:tcPr>
            <w:tcW w:w="2177" w:type="pct"/>
            <w:shd w:val="clear" w:color="auto" w:fill="E0E0E0"/>
          </w:tcPr>
          <w:p w14:paraId="46CF0056" w14:textId="77777777" w:rsidR="00305BF4" w:rsidRPr="001B1565" w:rsidRDefault="00305BF4" w:rsidP="00535EF7">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1193" w:type="pct"/>
            <w:shd w:val="clear" w:color="auto" w:fill="E0E0E0"/>
          </w:tcPr>
          <w:p w14:paraId="0E4CCE05" w14:textId="77777777" w:rsidR="00305BF4" w:rsidRPr="001B1565" w:rsidRDefault="00305BF4" w:rsidP="00535EF7">
            <w:pPr>
              <w:rPr>
                <w:rFonts w:ascii="Helvetica" w:hAnsi="Helvetica" w:cs="Helvetica"/>
                <w:b/>
              </w:rPr>
            </w:pPr>
            <w:r w:rsidRPr="001B1565">
              <w:rPr>
                <w:rFonts w:ascii="Helvetica" w:hAnsi="Helvetica" w:cs="Helvetica"/>
                <w:b/>
              </w:rPr>
              <w:t>Owner</w:t>
            </w:r>
          </w:p>
        </w:tc>
        <w:tc>
          <w:tcPr>
            <w:tcW w:w="1629" w:type="pct"/>
            <w:shd w:val="clear" w:color="auto" w:fill="E0E0E0"/>
          </w:tcPr>
          <w:p w14:paraId="33885A14" w14:textId="77777777" w:rsidR="00305BF4" w:rsidRPr="001B1565" w:rsidRDefault="00305BF4" w:rsidP="00535EF7">
            <w:pPr>
              <w:rPr>
                <w:rFonts w:ascii="Helvetica" w:hAnsi="Helvetica" w:cs="Helvetica"/>
                <w:b/>
              </w:rPr>
            </w:pPr>
            <w:r w:rsidRPr="001B1565">
              <w:rPr>
                <w:rFonts w:ascii="Helvetica" w:hAnsi="Helvetica" w:cs="Helvetica"/>
                <w:b/>
              </w:rPr>
              <w:t>Reference</w:t>
            </w:r>
          </w:p>
        </w:tc>
      </w:tr>
      <w:tr w:rsidR="00305BF4" w:rsidRPr="001B1565" w14:paraId="5DCF6E7B" w14:textId="77777777" w:rsidTr="00535EF7">
        <w:tc>
          <w:tcPr>
            <w:tcW w:w="2177" w:type="pct"/>
          </w:tcPr>
          <w:p w14:paraId="0D841F46" w14:textId="77777777" w:rsidR="00305BF4" w:rsidRPr="003C6F08" w:rsidRDefault="00305BF4" w:rsidP="00535EF7">
            <w:pPr>
              <w:rPr>
                <w:rFonts w:ascii="Helvetica" w:hAnsi="Helvetica" w:cs="Helvetica"/>
              </w:rPr>
            </w:pPr>
            <w:r w:rsidRPr="003C6F08">
              <w:rPr>
                <w:rFonts w:ascii="Helvetica" w:hAnsi="Helvetica" w:cs="Helvetica"/>
              </w:rPr>
              <w:t>e.g. CGEA1.3</w:t>
            </w:r>
          </w:p>
        </w:tc>
        <w:tc>
          <w:tcPr>
            <w:tcW w:w="1193" w:type="pct"/>
          </w:tcPr>
          <w:p w14:paraId="20B06F7D" w14:textId="77777777" w:rsidR="00305BF4" w:rsidRPr="003C6F08" w:rsidRDefault="00305BF4" w:rsidP="00535EF7">
            <w:pPr>
              <w:rPr>
                <w:rFonts w:ascii="Helvetica" w:hAnsi="Helvetica" w:cs="Helvetica"/>
              </w:rPr>
            </w:pPr>
          </w:p>
        </w:tc>
        <w:tc>
          <w:tcPr>
            <w:tcW w:w="1629" w:type="pct"/>
          </w:tcPr>
          <w:p w14:paraId="2BB1C496" w14:textId="4BB164B7" w:rsidR="00305BF4" w:rsidRPr="003C6F08" w:rsidRDefault="00305BF4" w:rsidP="00535EF7">
            <w:pPr>
              <w:rPr>
                <w:rFonts w:ascii="Helvetica" w:hAnsi="Helvetica" w:cs="Helvetica"/>
              </w:rPr>
            </w:pPr>
          </w:p>
        </w:tc>
      </w:tr>
      <w:tr w:rsidR="00305BF4" w:rsidRPr="001B1565" w14:paraId="74FA90DC" w14:textId="77777777" w:rsidTr="00535EF7">
        <w:tc>
          <w:tcPr>
            <w:tcW w:w="2177" w:type="pct"/>
          </w:tcPr>
          <w:p w14:paraId="79CE432A" w14:textId="77777777" w:rsidR="00305BF4" w:rsidRPr="003C6F08" w:rsidRDefault="00305BF4" w:rsidP="00535EF7">
            <w:pPr>
              <w:rPr>
                <w:rFonts w:ascii="Helvetica" w:hAnsi="Helvetica" w:cs="Helvetica"/>
              </w:rPr>
            </w:pPr>
          </w:p>
        </w:tc>
        <w:tc>
          <w:tcPr>
            <w:tcW w:w="1193" w:type="pct"/>
          </w:tcPr>
          <w:p w14:paraId="78F3A455" w14:textId="77777777" w:rsidR="00305BF4" w:rsidRPr="003C6F08" w:rsidRDefault="00305BF4" w:rsidP="00535EF7">
            <w:pPr>
              <w:rPr>
                <w:rFonts w:ascii="Helvetica" w:hAnsi="Helvetica" w:cs="Helvetica"/>
              </w:rPr>
            </w:pPr>
          </w:p>
        </w:tc>
        <w:tc>
          <w:tcPr>
            <w:tcW w:w="1629" w:type="pct"/>
          </w:tcPr>
          <w:p w14:paraId="35F4374F" w14:textId="77777777" w:rsidR="00305BF4" w:rsidRPr="003C6F08" w:rsidRDefault="00305BF4" w:rsidP="00535EF7">
            <w:pPr>
              <w:rPr>
                <w:rFonts w:ascii="Helvetica" w:hAnsi="Helvetica" w:cs="Helvetica"/>
              </w:rPr>
            </w:pPr>
          </w:p>
        </w:tc>
      </w:tr>
    </w:tbl>
    <w:p w14:paraId="4B944CD8" w14:textId="2198EACE" w:rsidR="00305BF4" w:rsidRDefault="00305BF4" w:rsidP="00305BF4">
      <w:pPr>
        <w:pStyle w:val="Caption"/>
      </w:pPr>
      <w:bookmarkStart w:id="15" w:name="_Toc26275694"/>
      <w:bookmarkStart w:id="16" w:name="_Toc520108482"/>
      <w:bookmarkStart w:id="17" w:name="_Toc455752535"/>
      <w:r w:rsidRPr="001B1565">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1B1565">
        <w:t xml:space="preserve">: </w:t>
      </w:r>
      <w:r>
        <w:t>Electrical Architecture(s) referenced in this document</w:t>
      </w:r>
      <w:bookmarkEnd w:id="15"/>
      <w:bookmarkEnd w:id="16"/>
      <w:bookmarkEnd w:id="17"/>
    </w:p>
    <w:p w14:paraId="1354DD4D" w14:textId="4E2DEA7B" w:rsidR="00305BF4" w:rsidRDefault="00305BF4" w:rsidP="00305BF4">
      <w:pPr>
        <w:pStyle w:val="BodyText"/>
        <w:rPr>
          <w:lang w:val="en-US"/>
        </w:rPr>
      </w:pPr>
      <w:r>
        <w:rPr>
          <w:lang w:val="en-US"/>
        </w:rPr>
        <w:t xml:space="preserve">The following functions </w:t>
      </w:r>
      <w:r>
        <w:t xml:space="preserve">from the </w:t>
      </w:r>
      <w:hyperlink r:id="rId21" w:history="1">
        <w:r w:rsidRPr="003C6F08">
          <w:rPr>
            <w:rStyle w:val="Hyperlink"/>
          </w:rPr>
          <w:t>Global Feature &amp; Function List</w:t>
        </w:r>
      </w:hyperlink>
      <w:r>
        <w:t xml:space="preserve"> </w:t>
      </w:r>
      <w:r>
        <w:rPr>
          <w:lang w:val="en-US"/>
        </w:rPr>
        <w:t>are referenced in this Feature Implementation Specification:</w:t>
      </w:r>
    </w:p>
    <w:tbl>
      <w:tblPr>
        <w:tblStyle w:val="TableGrid"/>
        <w:tblW w:w="9351" w:type="dxa"/>
        <w:tblLayout w:type="fixed"/>
        <w:tblLook w:val="01E0" w:firstRow="1" w:lastRow="1" w:firstColumn="1" w:lastColumn="1" w:noHBand="0" w:noVBand="0"/>
      </w:tblPr>
      <w:tblGrid>
        <w:gridCol w:w="2127"/>
        <w:gridCol w:w="2121"/>
        <w:gridCol w:w="2556"/>
        <w:gridCol w:w="2547"/>
      </w:tblGrid>
      <w:tr w:rsidR="003C5335" w:rsidRPr="001B1565" w14:paraId="2DE191DD" w14:textId="77777777" w:rsidTr="003C5335">
        <w:tc>
          <w:tcPr>
            <w:tcW w:w="2127" w:type="dxa"/>
            <w:shd w:val="clear" w:color="auto" w:fill="D9D9D9" w:themeFill="background1" w:themeFillShade="D9"/>
          </w:tcPr>
          <w:p w14:paraId="7DB98DAA" w14:textId="77777777" w:rsidR="003C5335" w:rsidRPr="001B1565" w:rsidRDefault="003C5335" w:rsidP="003F6782">
            <w:pPr>
              <w:rPr>
                <w:rFonts w:ascii="Helvetica" w:hAnsi="Helvetica" w:cs="Helvetica"/>
                <w:b/>
              </w:rPr>
            </w:pPr>
            <w:r w:rsidRPr="001B1565">
              <w:rPr>
                <w:rFonts w:ascii="Helvetica" w:hAnsi="Helvetica" w:cs="Helvetica"/>
                <w:b/>
              </w:rPr>
              <w:t>Feature ID</w:t>
            </w:r>
          </w:p>
        </w:tc>
        <w:tc>
          <w:tcPr>
            <w:tcW w:w="2121" w:type="dxa"/>
            <w:shd w:val="clear" w:color="auto" w:fill="D9D9D9" w:themeFill="background1" w:themeFillShade="D9"/>
          </w:tcPr>
          <w:p w14:paraId="527CB20F" w14:textId="77777777" w:rsidR="003C5335" w:rsidRPr="001B1565" w:rsidRDefault="003C5335" w:rsidP="003F6782">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14C7DAAB" w14:textId="77777777" w:rsidR="003C5335" w:rsidRPr="001B1565" w:rsidRDefault="003C5335" w:rsidP="003F6782">
            <w:pPr>
              <w:rPr>
                <w:rFonts w:ascii="Helvetica" w:hAnsi="Helvetica" w:cs="Helvetica"/>
                <w:b/>
              </w:rPr>
            </w:pPr>
            <w:r w:rsidRPr="001B1565">
              <w:rPr>
                <w:rFonts w:ascii="Helvetica" w:hAnsi="Helvetica" w:cs="Helvetica"/>
                <w:b/>
              </w:rPr>
              <w:t>Owner</w:t>
            </w:r>
          </w:p>
        </w:tc>
        <w:tc>
          <w:tcPr>
            <w:tcW w:w="2547" w:type="dxa"/>
            <w:shd w:val="clear" w:color="auto" w:fill="D9D9D9" w:themeFill="background1" w:themeFillShade="D9"/>
          </w:tcPr>
          <w:p w14:paraId="521C9734" w14:textId="77777777" w:rsidR="003C5335" w:rsidRPr="001B1565" w:rsidRDefault="003C5335" w:rsidP="003F6782">
            <w:pPr>
              <w:rPr>
                <w:rFonts w:ascii="Helvetica" w:hAnsi="Helvetica" w:cs="Helvetica"/>
                <w:b/>
              </w:rPr>
            </w:pPr>
            <w:r w:rsidRPr="001B1565">
              <w:rPr>
                <w:rFonts w:ascii="Helvetica" w:hAnsi="Helvetica" w:cs="Helvetica"/>
                <w:b/>
              </w:rPr>
              <w:t>Reference</w:t>
            </w:r>
          </w:p>
        </w:tc>
      </w:tr>
      <w:tr w:rsidR="003C5335" w:rsidRPr="001B1565" w14:paraId="4F51430C" w14:textId="77777777" w:rsidTr="003C5335">
        <w:tc>
          <w:tcPr>
            <w:tcW w:w="2127" w:type="dxa"/>
          </w:tcPr>
          <w:p w14:paraId="0943FF3E" w14:textId="77777777" w:rsidR="003C5335" w:rsidRPr="00573BBA" w:rsidRDefault="003C5335" w:rsidP="003F6782">
            <w:pPr>
              <w:rPr>
                <w:rFonts w:ascii="Helvetica" w:hAnsi="Helvetica" w:cs="Helvetica"/>
              </w:rPr>
            </w:pPr>
            <w:r>
              <w:rPr>
                <w:rFonts w:ascii="Helvetica" w:hAnsi="Helvetica" w:cs="Helvetica"/>
              </w:rPr>
              <w:t>F002070</w:t>
            </w:r>
          </w:p>
        </w:tc>
        <w:tc>
          <w:tcPr>
            <w:tcW w:w="2121" w:type="dxa"/>
          </w:tcPr>
          <w:p w14:paraId="10A3A353" w14:textId="77777777" w:rsidR="003C5335" w:rsidRPr="009A20AD" w:rsidRDefault="003C5335" w:rsidP="003F6782">
            <w:pPr>
              <w:rPr>
                <w:rFonts w:ascii="Helvetica" w:hAnsi="Helvetica" w:cs="Helvetica"/>
              </w:rPr>
            </w:pPr>
            <w:r>
              <w:rPr>
                <w:rFonts w:ascii="Helvetica" w:hAnsi="Helvetica" w:cs="Helvetica"/>
              </w:rPr>
              <w:t>NFC</w:t>
            </w:r>
          </w:p>
          <w:p w14:paraId="186516E3" w14:textId="77777777" w:rsidR="003C5335" w:rsidRPr="009A20AD" w:rsidRDefault="003C5335" w:rsidP="003F6782">
            <w:pPr>
              <w:rPr>
                <w:rFonts w:ascii="Helvetica" w:hAnsi="Helvetica" w:cs="Helvetica"/>
              </w:rPr>
            </w:pPr>
            <w:r>
              <w:rPr>
                <w:rFonts w:ascii="Helvetica" w:hAnsi="Helvetica" w:cs="Helvetica"/>
              </w:rPr>
              <w:t>(Program(s): P708 MY23</w:t>
            </w:r>
            <w:r w:rsidRPr="009A20AD">
              <w:rPr>
                <w:rFonts w:ascii="Helvetica" w:hAnsi="Helvetica" w:cs="Helvetica"/>
              </w:rPr>
              <w:t>)</w:t>
            </w:r>
          </w:p>
        </w:tc>
        <w:tc>
          <w:tcPr>
            <w:tcW w:w="2556" w:type="dxa"/>
          </w:tcPr>
          <w:p w14:paraId="21761C1B" w14:textId="77777777" w:rsidR="003C5335" w:rsidRDefault="003C5335" w:rsidP="003F6782">
            <w:pPr>
              <w:rPr>
                <w:rFonts w:ascii="Helvetica" w:hAnsi="Helvetica" w:cs="Helvetica"/>
              </w:rPr>
            </w:pPr>
            <w:r>
              <w:rPr>
                <w:rFonts w:ascii="Helvetica" w:hAnsi="Helvetica" w:cs="Helvetica"/>
              </w:rPr>
              <w:t>Aaron Bonnell-Kangas, Matthew Stockmaster, Aaron DeLong, Farhan Ehsan, Eugene Karpinsky and Juan Tejeda</w:t>
            </w:r>
          </w:p>
        </w:tc>
        <w:tc>
          <w:tcPr>
            <w:tcW w:w="2547" w:type="dxa"/>
          </w:tcPr>
          <w:p w14:paraId="16959D6C" w14:textId="77777777" w:rsidR="00206F6A" w:rsidRDefault="00206F6A"/>
        </w:tc>
      </w:tr>
    </w:tbl>
    <w:p w14:paraId="7F947781" w14:textId="77777777" w:rsidR="003C5335" w:rsidRDefault="003C5335" w:rsidP="00305BF4">
      <w:pPr>
        <w:pStyle w:val="BodyText"/>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1"/>
        <w:gridCol w:w="1969"/>
        <w:gridCol w:w="2364"/>
        <w:gridCol w:w="3046"/>
      </w:tblGrid>
      <w:tr w:rsidR="00305BF4" w:rsidRPr="001B1565" w14:paraId="5B6FE2EA" w14:textId="77777777" w:rsidTr="00535EF7">
        <w:trPr>
          <w:cantSplit/>
          <w:tblHeader/>
        </w:trPr>
        <w:tc>
          <w:tcPr>
            <w:tcW w:w="1054" w:type="pct"/>
            <w:shd w:val="clear" w:color="auto" w:fill="E0E0E0"/>
          </w:tcPr>
          <w:p w14:paraId="39BA9CDA" w14:textId="77777777" w:rsidR="00305BF4" w:rsidRPr="001B1565" w:rsidRDefault="00305BF4" w:rsidP="00535EF7">
            <w:pPr>
              <w:rPr>
                <w:rFonts w:ascii="Helvetica" w:hAnsi="Helvetica" w:cs="Helvetica"/>
                <w:b/>
              </w:rPr>
            </w:pPr>
            <w:r>
              <w:rPr>
                <w:rFonts w:ascii="Helvetica" w:hAnsi="Helvetica" w:cs="Helvetica"/>
                <w:b/>
              </w:rPr>
              <w:t>Function</w:t>
            </w:r>
            <w:r w:rsidRPr="001B1565">
              <w:rPr>
                <w:rFonts w:ascii="Helvetica" w:hAnsi="Helvetica" w:cs="Helvetica"/>
                <w:b/>
              </w:rPr>
              <w:t xml:space="preserve"> ID</w:t>
            </w:r>
          </w:p>
        </w:tc>
        <w:tc>
          <w:tcPr>
            <w:tcW w:w="1053" w:type="pct"/>
            <w:shd w:val="clear" w:color="auto" w:fill="E0E0E0"/>
          </w:tcPr>
          <w:p w14:paraId="472034C8" w14:textId="77777777" w:rsidR="00305BF4" w:rsidRPr="001B1565" w:rsidRDefault="00305BF4" w:rsidP="00535EF7">
            <w:pPr>
              <w:rPr>
                <w:rFonts w:ascii="Helvetica" w:hAnsi="Helvetica" w:cs="Helvetica"/>
                <w:b/>
              </w:rPr>
            </w:pPr>
            <w:r>
              <w:rPr>
                <w:rFonts w:ascii="Helvetica" w:hAnsi="Helvetica" w:cs="Helvetica"/>
                <w:b/>
              </w:rPr>
              <w:t>Function</w:t>
            </w:r>
            <w:r w:rsidRPr="001B1565">
              <w:rPr>
                <w:rFonts w:ascii="Helvetica" w:hAnsi="Helvetica" w:cs="Helvetica"/>
                <w:b/>
              </w:rPr>
              <w:t xml:space="preserve"> </w:t>
            </w:r>
            <w:r>
              <w:rPr>
                <w:rFonts w:ascii="Helvetica" w:hAnsi="Helvetica" w:cs="Helvetica"/>
                <w:b/>
              </w:rPr>
              <w:t xml:space="preserve">(Group) </w:t>
            </w:r>
            <w:r w:rsidRPr="001B1565">
              <w:rPr>
                <w:rFonts w:ascii="Helvetica" w:hAnsi="Helvetica" w:cs="Helvetica"/>
                <w:b/>
              </w:rPr>
              <w:t>Name</w:t>
            </w:r>
          </w:p>
        </w:tc>
        <w:tc>
          <w:tcPr>
            <w:tcW w:w="1264" w:type="pct"/>
            <w:shd w:val="clear" w:color="auto" w:fill="E0E0E0"/>
          </w:tcPr>
          <w:p w14:paraId="3995B17A" w14:textId="77777777" w:rsidR="00305BF4" w:rsidRPr="001B1565" w:rsidRDefault="00305BF4" w:rsidP="00535EF7">
            <w:pPr>
              <w:rPr>
                <w:rFonts w:ascii="Helvetica" w:hAnsi="Helvetica" w:cs="Helvetica"/>
                <w:b/>
              </w:rPr>
            </w:pPr>
            <w:r w:rsidRPr="001B1565">
              <w:rPr>
                <w:rFonts w:ascii="Helvetica" w:hAnsi="Helvetica" w:cs="Helvetica"/>
                <w:b/>
              </w:rPr>
              <w:t>Owner</w:t>
            </w:r>
          </w:p>
        </w:tc>
        <w:tc>
          <w:tcPr>
            <w:tcW w:w="1629" w:type="pct"/>
            <w:shd w:val="clear" w:color="auto" w:fill="E0E0E0"/>
          </w:tcPr>
          <w:p w14:paraId="3EC66079" w14:textId="77777777" w:rsidR="00305BF4" w:rsidRPr="001B1565" w:rsidRDefault="00305BF4" w:rsidP="00535EF7">
            <w:pPr>
              <w:rPr>
                <w:rFonts w:ascii="Helvetica" w:hAnsi="Helvetica" w:cs="Helvetica"/>
                <w:b/>
              </w:rPr>
            </w:pPr>
            <w:r w:rsidRPr="001B1565">
              <w:rPr>
                <w:rFonts w:ascii="Helvetica" w:hAnsi="Helvetica" w:cs="Helvetica"/>
                <w:b/>
              </w:rPr>
              <w:t>Reference</w:t>
            </w:r>
          </w:p>
        </w:tc>
      </w:tr>
      <w:tr w:rsidR="00305BF4" w:rsidRPr="001B1565" w14:paraId="37EF1520" w14:textId="77777777" w:rsidTr="00535EF7">
        <w:tc>
          <w:tcPr>
            <w:tcW w:w="1054" w:type="pct"/>
          </w:tcPr>
          <w:p w14:paraId="6E61067E" w14:textId="34701A65" w:rsidR="00305BF4" w:rsidRPr="003C6F08" w:rsidRDefault="00305BF4" w:rsidP="00535EF7">
            <w:pPr>
              <w:rPr>
                <w:rFonts w:ascii="Helvetica" w:hAnsi="Helvetica" w:cs="Helvetica"/>
              </w:rPr>
            </w:pPr>
          </w:p>
        </w:tc>
        <w:tc>
          <w:tcPr>
            <w:tcW w:w="1053" w:type="pct"/>
          </w:tcPr>
          <w:p w14:paraId="1B4307A9" w14:textId="3BEAA95D" w:rsidR="00305BF4" w:rsidRPr="003C6F08" w:rsidRDefault="00305BF4" w:rsidP="00535EF7">
            <w:pPr>
              <w:rPr>
                <w:rFonts w:ascii="Helvetica" w:hAnsi="Helvetica" w:cs="Helvetica"/>
              </w:rPr>
            </w:pPr>
          </w:p>
        </w:tc>
        <w:tc>
          <w:tcPr>
            <w:tcW w:w="1264" w:type="pct"/>
          </w:tcPr>
          <w:p w14:paraId="7589A9D8" w14:textId="29D3C2F3" w:rsidR="00305BF4" w:rsidRPr="003C6F08" w:rsidRDefault="00305BF4" w:rsidP="00535EF7">
            <w:pPr>
              <w:rPr>
                <w:rFonts w:ascii="Helvetica" w:hAnsi="Helvetica" w:cs="Helvetica"/>
              </w:rPr>
            </w:pPr>
          </w:p>
        </w:tc>
        <w:tc>
          <w:tcPr>
            <w:tcW w:w="1629" w:type="pct"/>
          </w:tcPr>
          <w:p w14:paraId="3D45C04D" w14:textId="3DB026F8" w:rsidR="00305BF4" w:rsidRPr="003C6F08" w:rsidRDefault="00305BF4" w:rsidP="00535EF7">
            <w:pPr>
              <w:rPr>
                <w:rFonts w:ascii="Helvetica" w:hAnsi="Helvetica" w:cs="Helvetica"/>
              </w:rPr>
            </w:pPr>
          </w:p>
        </w:tc>
      </w:tr>
      <w:tr w:rsidR="00305BF4" w:rsidRPr="001B1565" w14:paraId="7D21A2FA" w14:textId="77777777" w:rsidTr="00535EF7">
        <w:tc>
          <w:tcPr>
            <w:tcW w:w="1054" w:type="pct"/>
          </w:tcPr>
          <w:p w14:paraId="6A0A4D94" w14:textId="77777777" w:rsidR="00305BF4" w:rsidRPr="003C6F08" w:rsidRDefault="00305BF4" w:rsidP="00535EF7">
            <w:pPr>
              <w:rPr>
                <w:rFonts w:ascii="Helvetica" w:hAnsi="Helvetica" w:cs="Helvetica"/>
              </w:rPr>
            </w:pPr>
          </w:p>
        </w:tc>
        <w:tc>
          <w:tcPr>
            <w:tcW w:w="1053" w:type="pct"/>
          </w:tcPr>
          <w:p w14:paraId="284F289E" w14:textId="77777777" w:rsidR="00305BF4" w:rsidRPr="003C6F08" w:rsidRDefault="00305BF4" w:rsidP="00535EF7">
            <w:pPr>
              <w:rPr>
                <w:rFonts w:ascii="Helvetica" w:hAnsi="Helvetica" w:cs="Helvetica"/>
              </w:rPr>
            </w:pPr>
          </w:p>
        </w:tc>
        <w:tc>
          <w:tcPr>
            <w:tcW w:w="1264" w:type="pct"/>
          </w:tcPr>
          <w:p w14:paraId="7FD606EB" w14:textId="77777777" w:rsidR="00305BF4" w:rsidRPr="003C6F08" w:rsidRDefault="00305BF4" w:rsidP="00535EF7">
            <w:pPr>
              <w:rPr>
                <w:rFonts w:ascii="Helvetica" w:hAnsi="Helvetica" w:cs="Helvetica"/>
              </w:rPr>
            </w:pPr>
          </w:p>
        </w:tc>
        <w:tc>
          <w:tcPr>
            <w:tcW w:w="1629" w:type="pct"/>
          </w:tcPr>
          <w:p w14:paraId="50D45730" w14:textId="77777777" w:rsidR="00305BF4" w:rsidRPr="003C6F08" w:rsidRDefault="00305BF4" w:rsidP="00535EF7">
            <w:pPr>
              <w:rPr>
                <w:rFonts w:ascii="Helvetica" w:hAnsi="Helvetica" w:cs="Helvetica"/>
              </w:rPr>
            </w:pPr>
          </w:p>
        </w:tc>
      </w:tr>
    </w:tbl>
    <w:p w14:paraId="0E764929" w14:textId="449853FC" w:rsidR="00305BF4" w:rsidRDefault="00305BF4" w:rsidP="00305BF4">
      <w:pPr>
        <w:pStyle w:val="Caption"/>
      </w:pPr>
      <w:bookmarkStart w:id="18" w:name="_Toc26275695"/>
      <w:bookmarkStart w:id="19" w:name="_Toc520108483"/>
      <w:bookmarkStart w:id="20" w:name="_Toc455752534"/>
      <w:r w:rsidRPr="001B1565">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1B1565">
        <w:t xml:space="preserve">: </w:t>
      </w:r>
      <w:r>
        <w:t>Functions referenced in this document</w:t>
      </w:r>
      <w:bookmarkEnd w:id="18"/>
      <w:bookmarkEnd w:id="19"/>
      <w:bookmarkEnd w:id="20"/>
    </w:p>
    <w:p w14:paraId="6AE15294" w14:textId="77777777" w:rsidR="00305BF4" w:rsidRDefault="00305BF4" w:rsidP="00305BF4">
      <w:pPr>
        <w:pStyle w:val="Heading2"/>
      </w:pPr>
      <w:bookmarkStart w:id="21" w:name="_Toc26368269"/>
      <w:r w:rsidRPr="005B03D3">
        <w:t xml:space="preserve">Document </w:t>
      </w:r>
      <w:bookmarkStart w:id="22" w:name="_Toc481143788"/>
      <w:r>
        <w:t>Audience</w:t>
      </w:r>
      <w:bookmarkEnd w:id="21"/>
      <w:bookmarkEnd w:id="22"/>
    </w:p>
    <w:p w14:paraId="6129E9CE" w14:textId="77AEEB98" w:rsidR="00305BF4" w:rsidRDefault="00305BF4" w:rsidP="00305BF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w:t>
      </w:r>
      <w:proofErr w:type="gramStart"/>
      <w:r>
        <w:rPr>
          <w:rFonts w:cs="Arial"/>
          <w:lang w:val="en-US"/>
        </w:rPr>
        <w:t xml:space="preserve">by </w:t>
      </w:r>
      <w:r>
        <w:rPr>
          <w:rFonts w:cs="Arial"/>
          <w:color w:val="0000FF"/>
          <w:lang w:val="en-US"/>
        </w:rPr>
        <w:t xml:space="preserve"> -</w:t>
      </w:r>
      <w:proofErr w:type="gramEnd"/>
      <w:r>
        <w:rPr>
          <w:rFonts w:cs="Arial"/>
          <w:color w:val="0000FF"/>
          <w:lang w:val="en-US"/>
        </w:rPr>
        <w:t xml:space="preserve">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745670E6" w14:textId="77777777" w:rsidR="00305BF4" w:rsidRDefault="00305BF4" w:rsidP="00305BF4">
      <w:pPr>
        <w:pStyle w:val="Heading3"/>
      </w:pPr>
      <w:bookmarkStart w:id="23" w:name="_Toc26368270"/>
      <w:bookmarkStart w:id="24" w:name="_Toc481143789"/>
      <w:r>
        <w:t>Stakeholder List</w:t>
      </w:r>
      <w:bookmarkEnd w:id="23"/>
      <w:bookmarkEnd w:id="24"/>
    </w:p>
    <w:p w14:paraId="333627D5" w14:textId="6994AD83" w:rsidR="00305BF4" w:rsidRDefault="00305BF4" w:rsidP="00305BF4">
      <w:pPr>
        <w:pStyle w:val="BodyText"/>
        <w:ind w:right="142"/>
        <w:jc w:val="both"/>
        <w:rPr>
          <w:rFonts w:cs="Arial"/>
          <w:lang w:val="en-US"/>
        </w:rPr>
      </w:pPr>
      <w:bookmarkStart w:id="25" w:name="_Toc215652130"/>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tbl>
      <w:tblPr>
        <w:tblStyle w:val="TableGrid"/>
        <w:tblW w:w="8789" w:type="dxa"/>
        <w:tblInd w:w="-5" w:type="dxa"/>
        <w:tblLook w:val="04A0" w:firstRow="1" w:lastRow="0" w:firstColumn="1" w:lastColumn="0" w:noHBand="0" w:noVBand="1"/>
      </w:tblPr>
      <w:tblGrid>
        <w:gridCol w:w="2239"/>
        <w:gridCol w:w="1564"/>
        <w:gridCol w:w="1589"/>
        <w:gridCol w:w="1642"/>
        <w:gridCol w:w="1755"/>
      </w:tblGrid>
      <w:tr w:rsidR="002C1DB0" w14:paraId="16238153" w14:textId="77777777" w:rsidTr="002C1DB0">
        <w:tc>
          <w:tcPr>
            <w:tcW w:w="2239" w:type="dxa"/>
            <w:shd w:val="clear" w:color="auto" w:fill="BFBFBF" w:themeFill="background1" w:themeFillShade="BF"/>
          </w:tcPr>
          <w:p w14:paraId="128E3D0E" w14:textId="77777777" w:rsidR="002C1DB0" w:rsidRPr="00842950" w:rsidRDefault="002C1DB0" w:rsidP="002C1DB0">
            <w:pPr>
              <w:rPr>
                <w:b/>
                <w:sz w:val="16"/>
                <w:szCs w:val="16"/>
              </w:rPr>
            </w:pPr>
            <w:bookmarkStart w:id="26" w:name="_Toc520106081"/>
            <w:bookmarkStart w:id="27" w:name="_Toc520106082"/>
            <w:bookmarkStart w:id="28" w:name="_Toc26368271"/>
            <w:bookmarkStart w:id="29" w:name="_Toc481143790"/>
            <w:bookmarkEnd w:id="26"/>
            <w:bookmarkEnd w:id="27"/>
            <w:r w:rsidRPr="00842950">
              <w:rPr>
                <w:b/>
                <w:sz w:val="16"/>
                <w:szCs w:val="16"/>
              </w:rPr>
              <w:t>Name</w:t>
            </w:r>
          </w:p>
        </w:tc>
        <w:tc>
          <w:tcPr>
            <w:tcW w:w="1564" w:type="dxa"/>
            <w:shd w:val="clear" w:color="auto" w:fill="BFBFBF" w:themeFill="background1" w:themeFillShade="BF"/>
          </w:tcPr>
          <w:p w14:paraId="75C8FE8D" w14:textId="77777777" w:rsidR="002C1DB0" w:rsidRPr="00842950" w:rsidRDefault="002C1DB0" w:rsidP="002C1DB0">
            <w:pPr>
              <w:rPr>
                <w:b/>
                <w:sz w:val="16"/>
                <w:szCs w:val="16"/>
              </w:rPr>
            </w:pPr>
            <w:r w:rsidRPr="00842950">
              <w:rPr>
                <w:b/>
                <w:sz w:val="16"/>
                <w:szCs w:val="16"/>
              </w:rPr>
              <w:t>CDSID</w:t>
            </w:r>
          </w:p>
        </w:tc>
        <w:tc>
          <w:tcPr>
            <w:tcW w:w="1589" w:type="dxa"/>
            <w:shd w:val="clear" w:color="auto" w:fill="BFBFBF" w:themeFill="background1" w:themeFillShade="BF"/>
          </w:tcPr>
          <w:p w14:paraId="3ADA5777" w14:textId="77777777" w:rsidR="002C1DB0" w:rsidRPr="00842950" w:rsidRDefault="002C1DB0" w:rsidP="002C1DB0">
            <w:pPr>
              <w:rPr>
                <w:b/>
                <w:sz w:val="16"/>
                <w:szCs w:val="16"/>
              </w:rPr>
            </w:pPr>
            <w:r w:rsidRPr="00842950">
              <w:rPr>
                <w:b/>
                <w:sz w:val="16"/>
                <w:szCs w:val="16"/>
              </w:rPr>
              <w:t>Contact Info</w:t>
            </w:r>
          </w:p>
        </w:tc>
        <w:tc>
          <w:tcPr>
            <w:tcW w:w="1642" w:type="dxa"/>
            <w:shd w:val="clear" w:color="auto" w:fill="BFBFBF" w:themeFill="background1" w:themeFillShade="BF"/>
          </w:tcPr>
          <w:p w14:paraId="655A4DF7" w14:textId="77777777" w:rsidR="002C1DB0" w:rsidRPr="00842950" w:rsidRDefault="002C1DB0" w:rsidP="002C1DB0">
            <w:pPr>
              <w:rPr>
                <w:b/>
                <w:sz w:val="16"/>
                <w:szCs w:val="16"/>
              </w:rPr>
            </w:pPr>
            <w:r w:rsidRPr="00842950">
              <w:rPr>
                <w:b/>
                <w:sz w:val="16"/>
                <w:szCs w:val="16"/>
              </w:rPr>
              <w:t>Role</w:t>
            </w:r>
          </w:p>
        </w:tc>
        <w:tc>
          <w:tcPr>
            <w:tcW w:w="1755" w:type="dxa"/>
            <w:shd w:val="clear" w:color="auto" w:fill="BFBFBF" w:themeFill="background1" w:themeFillShade="BF"/>
          </w:tcPr>
          <w:p w14:paraId="546DDF7C" w14:textId="77777777" w:rsidR="002C1DB0" w:rsidRPr="00842950" w:rsidRDefault="002C1DB0" w:rsidP="002C1DB0">
            <w:pPr>
              <w:rPr>
                <w:b/>
                <w:sz w:val="16"/>
                <w:szCs w:val="16"/>
              </w:rPr>
            </w:pPr>
            <w:r w:rsidRPr="00842950">
              <w:rPr>
                <w:b/>
                <w:sz w:val="16"/>
                <w:szCs w:val="16"/>
              </w:rPr>
              <w:t>Stakeholder Group</w:t>
            </w:r>
          </w:p>
        </w:tc>
      </w:tr>
    </w:tbl>
    <w:p w14:paraId="68B86815" w14:textId="43E99C5B" w:rsidR="00305BF4" w:rsidRDefault="00305BF4" w:rsidP="00305BF4">
      <w:pPr>
        <w:pStyle w:val="Heading2"/>
      </w:pPr>
      <w:r>
        <w:t>Document Organization</w:t>
      </w:r>
      <w:bookmarkEnd w:id="25"/>
      <w:bookmarkEnd w:id="28"/>
      <w:bookmarkEnd w:id="29"/>
    </w:p>
    <w:p w14:paraId="057DE299" w14:textId="77777777" w:rsidR="00305BF4" w:rsidRDefault="00305BF4" w:rsidP="00305BF4">
      <w:pPr>
        <w:pStyle w:val="Heading3"/>
      </w:pPr>
      <w:bookmarkStart w:id="30" w:name="_Toc26368272"/>
      <w:bookmarkStart w:id="31" w:name="_Toc481143791"/>
      <w:r>
        <w:t>Document Context</w:t>
      </w:r>
      <w:bookmarkEnd w:id="30"/>
      <w:bookmarkEnd w:id="31"/>
    </w:p>
    <w:p w14:paraId="496AA973" w14:textId="77777777" w:rsidR="00305BF4" w:rsidRPr="001B1565" w:rsidRDefault="00305BF4" w:rsidP="00305BF4">
      <w:pPr>
        <w:pStyle w:val="BodyText"/>
        <w:ind w:right="142"/>
      </w:pPr>
      <w:r w:rsidRPr="001B1565">
        <w:t xml:space="preserve">Refer to the </w:t>
      </w:r>
      <w:hyperlink r:id="rId22" w:history="1">
        <w:r w:rsidRPr="007312EA">
          <w:rPr>
            <w:rStyle w:val="Hyperlink"/>
            <w:u w:val="none"/>
          </w:rPr>
          <w:t>Specification Structure page</w:t>
        </w:r>
      </w:hyperlink>
      <w:r w:rsidRPr="001B1565">
        <w:t xml:space="preserve"> in the </w:t>
      </w:r>
      <w:hyperlink r:id="rId23" w:history="1">
        <w:r w:rsidRPr="007312EA">
          <w:rPr>
            <w:rStyle w:val="Hyperlink"/>
            <w:rFonts w:cs="Arial"/>
            <w:u w:val="none"/>
          </w:rPr>
          <w:t>Ford RE Wiki</w:t>
        </w:r>
      </w:hyperlink>
      <w:r w:rsidRPr="001B1565">
        <w:t xml:space="preserve"> to understand how the </w:t>
      </w:r>
      <w:r>
        <w:t>FIS</w:t>
      </w:r>
      <w:r w:rsidRPr="001B1565">
        <w:t xml:space="preserve"> relates to other Ford Requirements Documents and Specifications.</w:t>
      </w:r>
    </w:p>
    <w:p w14:paraId="1BF37E84" w14:textId="77777777" w:rsidR="00305BF4" w:rsidRPr="004C471C" w:rsidRDefault="00305BF4" w:rsidP="00305BF4">
      <w:pPr>
        <w:pStyle w:val="Heading3"/>
      </w:pPr>
      <w:bookmarkStart w:id="32" w:name="_Toc26368273"/>
      <w:bookmarkStart w:id="33" w:name="_Toc481143792"/>
      <w:r>
        <w:t>Document Structure</w:t>
      </w:r>
      <w:bookmarkEnd w:id="32"/>
      <w:bookmarkEnd w:id="33"/>
    </w:p>
    <w:p w14:paraId="67494A58" w14:textId="77777777" w:rsidR="00305BF4" w:rsidRPr="0064395C" w:rsidRDefault="00305BF4" w:rsidP="00305BF4">
      <w:pPr>
        <w:pStyle w:val="BodyText"/>
        <w:tabs>
          <w:tab w:val="clear" w:pos="1134"/>
          <w:tab w:val="left" w:pos="1276"/>
        </w:tabs>
        <w:ind w:left="1276" w:right="142" w:hanging="1276"/>
        <w:rPr>
          <w:lang w:val="en-US"/>
        </w:rPr>
      </w:pPr>
      <w:bookmarkStart w:id="34" w:name="_Toc216841808"/>
      <w:bookmarkStart w:id="35" w:name="_Toc211245114"/>
      <w:bookmarkStart w:id="36" w:name="_Toc215652133"/>
      <w:r w:rsidRPr="00185AC3">
        <w:rPr>
          <w:rFonts w:cs="Arial"/>
          <w:b/>
          <w:bCs/>
          <w:lang w:val="en-US"/>
        </w:rPr>
        <w:t xml:space="preserve">Section </w:t>
      </w:r>
      <w:proofErr w:type="gramStart"/>
      <w:r>
        <w:rPr>
          <w:rFonts w:cs="Arial"/>
          <w:b/>
          <w:bCs/>
          <w:lang w:val="en-US"/>
        </w:rPr>
        <w:t>1</w:t>
      </w:r>
      <w:r w:rsidRPr="00185AC3">
        <w:rPr>
          <w:rFonts w:cs="Arial"/>
          <w:lang w:val="en-US"/>
        </w:rPr>
        <w:t xml:space="preserve">  </w:t>
      </w:r>
      <w:r>
        <w:tab/>
      </w:r>
      <w:proofErr w:type="gramEnd"/>
      <w:r w:rsidRPr="0064395C">
        <w:t xml:space="preserve">Introduction – Giving an explanation how to use this document including responsibilities and the scope of the document. </w:t>
      </w:r>
      <w:proofErr w:type="gramStart"/>
      <w:r w:rsidRPr="0064395C">
        <w:t>Additionally</w:t>
      </w:r>
      <w:proofErr w:type="gramEnd"/>
      <w:r w:rsidRPr="0064395C">
        <w:t xml:space="preserve"> it contains the revision history and a list of unsettled but known issues that have to be consolidated in future versions. It explains the </w:t>
      </w:r>
      <w:r w:rsidRPr="0064395C">
        <w:lastRenderedPageBreak/>
        <w:t>terminology and gives a clarification of the definitions, concepts and abbreviations used in the document.</w:t>
      </w:r>
    </w:p>
    <w:p w14:paraId="01B5FB3F" w14:textId="77777777" w:rsidR="00305BF4" w:rsidRPr="0064395C" w:rsidRDefault="00305BF4" w:rsidP="00305BF4">
      <w:pPr>
        <w:pStyle w:val="BodyText"/>
        <w:tabs>
          <w:tab w:val="clear" w:pos="1134"/>
          <w:tab w:val="left" w:pos="1276"/>
        </w:tabs>
        <w:ind w:left="1276" w:right="142" w:hanging="1276"/>
        <w:jc w:val="both"/>
        <w:rPr>
          <w:lang w:val="en-US"/>
        </w:rPr>
      </w:pPr>
      <w:r w:rsidRPr="0064395C">
        <w:rPr>
          <w:b/>
          <w:lang w:val="en-US"/>
        </w:rPr>
        <w:t xml:space="preserve">Section </w:t>
      </w:r>
      <w:proofErr w:type="gramStart"/>
      <w:r w:rsidRPr="0064395C">
        <w:rPr>
          <w:b/>
          <w:lang w:val="en-US"/>
        </w:rPr>
        <w:t>2</w:t>
      </w:r>
      <w:r w:rsidRPr="0064395C">
        <w:rPr>
          <w:lang w:val="en-US"/>
        </w:rPr>
        <w:t xml:space="preserve">  </w:t>
      </w:r>
      <w:r>
        <w:tab/>
      </w:r>
      <w:proofErr w:type="gramEnd"/>
      <w:r w:rsidRPr="0064395C">
        <w:rPr>
          <w:rFonts w:cs="Arial"/>
          <w:lang w:val="en-US"/>
        </w:rPr>
        <w:t>Feature Implementation</w:t>
      </w:r>
      <w:r w:rsidRPr="0064395C">
        <w:rPr>
          <w:lang w:val="en-US"/>
        </w:rPr>
        <w:t xml:space="preserve"> Description – Giving an overview of the platform and listing assumptions, constraints or dependencies</w:t>
      </w:r>
    </w:p>
    <w:p w14:paraId="3D745B3B" w14:textId="77777777" w:rsidR="00305BF4" w:rsidRDefault="00305BF4" w:rsidP="00305BF4">
      <w:pPr>
        <w:pStyle w:val="BodyText"/>
        <w:tabs>
          <w:tab w:val="clear" w:pos="1134"/>
          <w:tab w:val="left" w:pos="1276"/>
        </w:tabs>
        <w:ind w:left="1276" w:right="142" w:hanging="1276"/>
        <w:jc w:val="both"/>
        <w:rPr>
          <w:lang w:val="en-US"/>
        </w:rPr>
      </w:pPr>
      <w:r w:rsidRPr="0064395C">
        <w:rPr>
          <w:b/>
          <w:lang w:val="en-US"/>
        </w:rPr>
        <w:t xml:space="preserve">Section </w:t>
      </w:r>
      <w:proofErr w:type="gramStart"/>
      <w:r w:rsidRPr="0064395C">
        <w:rPr>
          <w:b/>
          <w:lang w:val="en-US"/>
        </w:rPr>
        <w:t>3</w:t>
      </w:r>
      <w:r w:rsidRPr="0064395C">
        <w:rPr>
          <w:lang w:val="en-US"/>
        </w:rPr>
        <w:t xml:space="preserve">  </w:t>
      </w:r>
      <w:r>
        <w:tab/>
      </w:r>
      <w:proofErr w:type="gramEnd"/>
      <w:r>
        <w:rPr>
          <w:lang w:val="en-US"/>
        </w:rPr>
        <w:t>Feature Implementation Architecture – Describing 3 Architecture Views:</w:t>
      </w:r>
    </w:p>
    <w:p w14:paraId="33DCBAE2" w14:textId="77777777" w:rsidR="00305BF4" w:rsidRPr="009E238B" w:rsidRDefault="00305BF4" w:rsidP="00305BF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35FA2F6B" w14:textId="77777777" w:rsidR="00305BF4" w:rsidRPr="009E238B" w:rsidRDefault="00305BF4" w:rsidP="00305BF4">
      <w:pPr>
        <w:pStyle w:val="ListParagraph"/>
        <w:numPr>
          <w:ilvl w:val="0"/>
          <w:numId w:val="23"/>
        </w:numPr>
        <w:rPr>
          <w:rFonts w:ascii="Arial" w:hAnsi="Arial" w:cs="Arial"/>
        </w:rPr>
      </w:pPr>
      <w:r w:rsidRPr="009E238B">
        <w:rPr>
          <w:rFonts w:ascii="Arial" w:hAnsi="Arial" w:cs="Arial"/>
        </w:rPr>
        <w:t>Physical Architecture – Showing the physical architecture (</w:t>
      </w:r>
      <w:proofErr w:type="gramStart"/>
      <w:r w:rsidRPr="009E238B">
        <w:rPr>
          <w:rFonts w:ascii="Arial" w:hAnsi="Arial" w:cs="Arial"/>
        </w:rPr>
        <w:t>first of all</w:t>
      </w:r>
      <w:proofErr w:type="gramEnd"/>
      <w:r w:rsidRPr="009E238B">
        <w:rPr>
          <w:rFonts w:ascii="Arial" w:hAnsi="Arial" w:cs="Arial"/>
        </w:rPr>
        <w:t xml:space="preserve"> the E/E Architecture), which the Logical Functions get allocated to.</w:t>
      </w:r>
    </w:p>
    <w:p w14:paraId="59F9E201" w14:textId="77777777" w:rsidR="00305BF4" w:rsidRPr="009E238B" w:rsidRDefault="00305BF4" w:rsidP="00305BF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62601ACD" w14:textId="77777777" w:rsidR="00305BF4" w:rsidRPr="0064395C" w:rsidRDefault="00305BF4" w:rsidP="00305BF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w:t>
      </w:r>
      <w:r>
        <w:tab/>
      </w:r>
      <w:r w:rsidRPr="0064395C">
        <w:rPr>
          <w:rFonts w:cs="Arial"/>
          <w:lang w:val="en-US"/>
        </w:rPr>
        <w:t>Deployment Specific</w:t>
      </w:r>
      <w:r w:rsidRPr="0064395C">
        <w:rPr>
          <w:lang w:val="en-US"/>
        </w:rPr>
        <w:t xml:space="preserve"> Modeling –Modeling techniques providing additional detail on e.g. interface behavior</w:t>
      </w:r>
    </w:p>
    <w:p w14:paraId="1BF10D88" w14:textId="77777777" w:rsidR="00305BF4" w:rsidRPr="0064395C" w:rsidRDefault="00305BF4" w:rsidP="00305BF4">
      <w:pPr>
        <w:pStyle w:val="BodyText"/>
        <w:tabs>
          <w:tab w:val="clear" w:pos="1134"/>
          <w:tab w:val="left" w:pos="1276"/>
        </w:tabs>
        <w:ind w:left="1276" w:right="142" w:hanging="1276"/>
        <w:jc w:val="both"/>
        <w:rPr>
          <w:lang w:val="en-US"/>
        </w:rPr>
      </w:pPr>
      <w:r w:rsidRPr="0064395C">
        <w:rPr>
          <w:b/>
          <w:lang w:val="en-US"/>
        </w:rPr>
        <w:t xml:space="preserve">Section </w:t>
      </w:r>
      <w:proofErr w:type="gramStart"/>
      <w:r>
        <w:rPr>
          <w:b/>
          <w:lang w:val="en-US"/>
        </w:rPr>
        <w:t>5</w:t>
      </w:r>
      <w:r w:rsidRPr="0064395C">
        <w:rPr>
          <w:lang w:val="en-US"/>
        </w:rPr>
        <w:t xml:space="preserve">  </w:t>
      </w:r>
      <w:r>
        <w:tab/>
      </w:r>
      <w:proofErr w:type="gramEnd"/>
      <w:r w:rsidRPr="0064395C">
        <w:rPr>
          <w:rFonts w:cs="Arial"/>
          <w:lang w:val="en-US"/>
        </w:rPr>
        <w:t>Deployment Specific</w:t>
      </w:r>
      <w:r w:rsidRPr="0064395C">
        <w:rPr>
          <w:lang w:val="en-US"/>
        </w:rPr>
        <w:t xml:space="preserve"> Requirements – Deployment specific requirements for ECUs, Network Communication, and Process</w:t>
      </w:r>
    </w:p>
    <w:p w14:paraId="09A0D2D5" w14:textId="77777777" w:rsidR="00305BF4" w:rsidRPr="0064395C" w:rsidRDefault="00305BF4" w:rsidP="00305BF4">
      <w:pPr>
        <w:pStyle w:val="BodyText"/>
        <w:tabs>
          <w:tab w:val="clear" w:pos="1134"/>
          <w:tab w:val="left" w:pos="1276"/>
        </w:tabs>
        <w:ind w:left="1276" w:right="142" w:hanging="1276"/>
        <w:jc w:val="both"/>
        <w:rPr>
          <w:lang w:val="en-US"/>
        </w:rPr>
      </w:pPr>
      <w:r w:rsidRPr="0064395C">
        <w:rPr>
          <w:b/>
          <w:lang w:val="en-US"/>
        </w:rPr>
        <w:t xml:space="preserve">Section </w:t>
      </w:r>
      <w:proofErr w:type="gramStart"/>
      <w:r>
        <w:rPr>
          <w:b/>
          <w:lang w:val="en-US"/>
        </w:rPr>
        <w:t>6</w:t>
      </w:r>
      <w:r w:rsidRPr="0064395C">
        <w:rPr>
          <w:lang w:val="en-US"/>
        </w:rPr>
        <w:t xml:space="preserve">  </w:t>
      </w:r>
      <w:r>
        <w:tab/>
      </w:r>
      <w:proofErr w:type="gramEnd"/>
      <w:r w:rsidRPr="0064395C">
        <w:rPr>
          <w:lang w:val="en-US"/>
        </w:rPr>
        <w:t>List of Open Concerns</w:t>
      </w:r>
    </w:p>
    <w:p w14:paraId="79C4E03C" w14:textId="77777777" w:rsidR="00305BF4" w:rsidRPr="0064395C" w:rsidRDefault="00305BF4" w:rsidP="00305BF4">
      <w:pPr>
        <w:pStyle w:val="BodyText"/>
        <w:tabs>
          <w:tab w:val="clear" w:pos="1134"/>
          <w:tab w:val="left" w:pos="1276"/>
        </w:tabs>
        <w:ind w:left="1276" w:right="142" w:hanging="1276"/>
        <w:jc w:val="both"/>
        <w:rPr>
          <w:rFonts w:cs="Arial"/>
          <w:lang w:val="en-US"/>
        </w:rPr>
      </w:pPr>
      <w:r w:rsidRPr="0064395C">
        <w:rPr>
          <w:b/>
          <w:lang w:val="en-US"/>
        </w:rPr>
        <w:t xml:space="preserve">Section </w:t>
      </w:r>
      <w:proofErr w:type="gramStart"/>
      <w:r>
        <w:rPr>
          <w:b/>
          <w:lang w:val="en-US"/>
        </w:rPr>
        <w:t>7</w:t>
      </w:r>
      <w:r w:rsidRPr="0064395C">
        <w:rPr>
          <w:lang w:val="en-US"/>
        </w:rPr>
        <w:t xml:space="preserve">  </w:t>
      </w:r>
      <w:r>
        <w:tab/>
      </w:r>
      <w:proofErr w:type="gramEnd"/>
      <w:r w:rsidRPr="0064395C">
        <w:rPr>
          <w:rFonts w:cs="Arial"/>
          <w:lang w:val="en-US"/>
        </w:rPr>
        <w:t>Revision History</w:t>
      </w:r>
    </w:p>
    <w:p w14:paraId="10DB5A1B" w14:textId="77777777" w:rsidR="00305BF4" w:rsidRPr="00BA2EDF" w:rsidRDefault="00305BF4" w:rsidP="00305BF4">
      <w:pPr>
        <w:pStyle w:val="BodyText"/>
        <w:tabs>
          <w:tab w:val="clear" w:pos="1134"/>
          <w:tab w:val="left" w:pos="1276"/>
        </w:tabs>
        <w:ind w:left="1276" w:right="142" w:hanging="1276"/>
        <w:jc w:val="both"/>
      </w:pPr>
      <w:r>
        <w:rPr>
          <w:rFonts w:cs="Arial"/>
          <w:b/>
          <w:bCs/>
          <w:lang w:val="en-US"/>
        </w:rPr>
        <w:t xml:space="preserve">Section </w:t>
      </w:r>
      <w:proofErr w:type="gramStart"/>
      <w:r>
        <w:rPr>
          <w:rFonts w:cs="Arial"/>
          <w:b/>
          <w:bCs/>
          <w:lang w:val="en-US"/>
        </w:rPr>
        <w:t>8</w:t>
      </w:r>
      <w:r w:rsidRPr="0064395C">
        <w:rPr>
          <w:rFonts w:cs="Arial"/>
          <w:lang w:val="en-US"/>
        </w:rPr>
        <w:t xml:space="preserve">  </w:t>
      </w:r>
      <w:r>
        <w:tab/>
      </w:r>
      <w:proofErr w:type="gramEnd"/>
      <w:r w:rsidRPr="0064395C">
        <w:rPr>
          <w:lang w:val="en-US"/>
        </w:rPr>
        <w:t xml:space="preserve">Appendix - </w:t>
      </w:r>
      <w:r w:rsidRPr="0064395C">
        <w:t>Presenting additional data mainly in a tabular form, e.g., a data dictionary</w:t>
      </w:r>
      <w:bookmarkEnd w:id="34"/>
      <w:bookmarkEnd w:id="35"/>
    </w:p>
    <w:p w14:paraId="4A1C7E79" w14:textId="77777777" w:rsidR="00305BF4" w:rsidRPr="00BC1164" w:rsidRDefault="00305BF4" w:rsidP="00305BF4">
      <w:pPr>
        <w:pStyle w:val="Heading2"/>
      </w:pPr>
      <w:bookmarkStart w:id="37" w:name="_Toc26368274"/>
      <w:bookmarkStart w:id="38" w:name="_Toc211245116"/>
      <w:bookmarkStart w:id="39" w:name="_Toc500052220"/>
      <w:r w:rsidRPr="00BC1164">
        <w:t>Document Conventions</w:t>
      </w:r>
      <w:bookmarkEnd w:id="37"/>
      <w:bookmarkEnd w:id="38"/>
      <w:bookmarkEnd w:id="39"/>
    </w:p>
    <w:p w14:paraId="422CB86E" w14:textId="77777777" w:rsidR="00305BF4" w:rsidRPr="00BC1164" w:rsidRDefault="00305BF4" w:rsidP="00305BF4">
      <w:pPr>
        <w:pStyle w:val="Heading3"/>
      </w:pPr>
      <w:bookmarkStart w:id="40" w:name="_Toc26368275"/>
      <w:bookmarkStart w:id="41" w:name="_Toc481143800"/>
      <w:bookmarkStart w:id="42" w:name="_Toc412554112"/>
      <w:r w:rsidRPr="00BC1164">
        <w:t>Requirements Templates</w:t>
      </w:r>
      <w:bookmarkEnd w:id="40"/>
      <w:bookmarkEnd w:id="41"/>
      <w:bookmarkEnd w:id="42"/>
    </w:p>
    <w:p w14:paraId="48AC30F2" w14:textId="77777777" w:rsidR="00305BF4" w:rsidRDefault="00305BF4" w:rsidP="00305BF4">
      <w:bookmarkStart w:id="43" w:name="_Toc412554113"/>
      <w:r w:rsidRPr="00352F3E">
        <w:t>Each requirement</w:t>
      </w:r>
      <w:r>
        <w:t xml:space="preserve">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on Wiki page </w:t>
      </w:r>
      <w:hyperlink r:id="rId24" w:history="1">
        <w:r w:rsidRPr="00873CEB">
          <w:rPr>
            <w:rStyle w:val="Hyperlink"/>
          </w:rPr>
          <w:t>“Specification Templates”</w:t>
        </w:r>
      </w:hyperlink>
      <w:r>
        <w:t>. This document template also provides macros to insert the requirement templates. Refer to “</w:t>
      </w:r>
      <w:hyperlink r:id="rId25" w:history="1">
        <w:r w:rsidRPr="00873CEB">
          <w:rPr>
            <w:rStyle w:val="Hyperlink"/>
          </w:rPr>
          <w:t>How to use the Specification Templates</w:t>
        </w:r>
      </w:hyperlink>
      <w:r>
        <w:rPr>
          <w:rStyle w:val="Hyperlink"/>
        </w:rPr>
        <w:t>”</w:t>
      </w:r>
      <w:r>
        <w:t xml:space="preserve"> on how to enable the macros and the requirements templates in this specification.</w:t>
      </w:r>
    </w:p>
    <w:p w14:paraId="10DE9DB7" w14:textId="77777777" w:rsidR="00305BF4" w:rsidRDefault="00305BF4" w:rsidP="00305BF4">
      <w:pPr>
        <w:jc w:val="both"/>
      </w:pPr>
    </w:p>
    <w:p w14:paraId="47553B3D" w14:textId="77777777" w:rsidR="00305BF4" w:rsidRDefault="00305BF4" w:rsidP="00305BF4">
      <w:pPr>
        <w:jc w:val="both"/>
      </w:pPr>
      <w:r>
        <w:t xml:space="preserve">The requirements macro and requirements templates also enable the import of the specification to VSEM (refer to </w:t>
      </w:r>
      <w:hyperlink r:id="rId26" w:history="1">
        <w:r w:rsidRPr="00873CEB">
          <w:rPr>
            <w:rStyle w:val="Hyperlink"/>
          </w:rPr>
          <w:t>"How to import specifications into VSEM as separate requirements"</w:t>
        </w:r>
      </w:hyperlink>
      <w:r>
        <w:t>).</w:t>
      </w:r>
    </w:p>
    <w:p w14:paraId="2BCE711F" w14:textId="77777777" w:rsidR="00305BF4" w:rsidRPr="0008696C" w:rsidRDefault="00305BF4" w:rsidP="00305BF4">
      <w:pPr>
        <w:pStyle w:val="Heading4"/>
        <w:rPr>
          <w:lang w:val="en-GB"/>
        </w:rPr>
      </w:pPr>
      <w:bookmarkStart w:id="44" w:name="_Toc26368276"/>
      <w:r w:rsidRPr="0008696C">
        <w:t>Identification of requirements</w:t>
      </w:r>
      <w:bookmarkEnd w:id="43"/>
      <w:bookmarkEnd w:id="44"/>
    </w:p>
    <w:p w14:paraId="29D68390" w14:textId="77777777" w:rsidR="00305BF4" w:rsidRPr="007C20FA" w:rsidRDefault="00305BF4" w:rsidP="00305BF4">
      <w:bookmarkStart w:id="45" w:name="_Toc396825968"/>
      <w:bookmarkStart w:id="46" w:name="_Toc388364620"/>
      <w:bookmarkStart w:id="47" w:name="_Toc412554114"/>
      <w:bookmarkStart w:id="48" w:name="_Ref402369865"/>
      <w:r w:rsidRPr="007C20FA">
        <w:t>The unique requirement ID given in the headline of any requirement follows the requirement throughout the development process. The requirement ID format follows a well-defined syntax.</w:t>
      </w:r>
    </w:p>
    <w:p w14:paraId="2581E1DD" w14:textId="77777777" w:rsidR="00305BF4" w:rsidRPr="007C20FA" w:rsidRDefault="00305BF4" w:rsidP="00305BF4"/>
    <w:p w14:paraId="02C297C2" w14:textId="77777777" w:rsidR="00305BF4" w:rsidRPr="00870BF7" w:rsidRDefault="00305BF4" w:rsidP="00305BF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E4490FD" w14:textId="77777777" w:rsidR="00305BF4" w:rsidRDefault="00305BF4" w:rsidP="00305BF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277B3DDD" w14:textId="77777777" w:rsidR="00305BF4" w:rsidRPr="00870BF7" w:rsidRDefault="00305BF4" w:rsidP="00305BF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3E010CBE" w14:textId="77777777" w:rsidR="00305BF4" w:rsidRPr="00870BF7" w:rsidRDefault="00305BF4" w:rsidP="00305BF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4952BD79" w14:textId="77777777" w:rsidR="00305BF4" w:rsidRPr="00870BF7" w:rsidRDefault="00305BF4" w:rsidP="00305BF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063BACBE" w14:textId="77777777" w:rsidR="00305BF4" w:rsidRPr="0008696C" w:rsidRDefault="00305BF4" w:rsidP="00305BF4">
      <w:pPr>
        <w:pStyle w:val="FlietextAnwendugsdoku"/>
        <w:rPr>
          <w:rFonts w:ascii="Arial" w:hAnsi="Arial"/>
          <w:b/>
          <w:sz w:val="20"/>
        </w:rPr>
      </w:pPr>
      <w:r w:rsidRPr="0008696C">
        <w:rPr>
          <w:rFonts w:ascii="Arial" w:hAnsi="Arial"/>
          <w:i/>
          <w:sz w:val="20"/>
        </w:rPr>
        <w:t>Example:</w:t>
      </w:r>
    </w:p>
    <w:p w14:paraId="3A5EAA13" w14:textId="77777777" w:rsidR="00305BF4" w:rsidRPr="0008696C" w:rsidRDefault="00305BF4" w:rsidP="00305BF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5CAF6574" w14:textId="77777777" w:rsidR="00305BF4" w:rsidRPr="0008696C" w:rsidRDefault="00305BF4" w:rsidP="00305BF4">
      <w:pPr>
        <w:pStyle w:val="Heading4"/>
        <w:rPr>
          <w:lang w:val="en-GB"/>
        </w:rPr>
      </w:pPr>
      <w:bookmarkStart w:id="49" w:name="_Toc26368277"/>
      <w:r w:rsidRPr="0008696C">
        <w:t>Requirement Attributes</w:t>
      </w:r>
      <w:bookmarkEnd w:id="36"/>
      <w:bookmarkEnd w:id="45"/>
      <w:bookmarkEnd w:id="46"/>
      <w:bookmarkEnd w:id="47"/>
      <w:bookmarkEnd w:id="48"/>
      <w:bookmarkEnd w:id="49"/>
    </w:p>
    <w:p w14:paraId="4FD40914" w14:textId="77777777" w:rsidR="00305BF4" w:rsidRDefault="00305BF4" w:rsidP="00305BF4">
      <w:r>
        <w:t>A</w:t>
      </w:r>
      <w:r w:rsidRPr="007C20FA">
        <w:t xml:space="preserve">ttributes </w:t>
      </w:r>
      <w:r>
        <w:t>may</w:t>
      </w:r>
      <w:r w:rsidRPr="007C20FA">
        <w:t xml:space="preserve"> be added to each requirement</w:t>
      </w:r>
      <w:r>
        <w:t xml:space="preserve">.  </w:t>
      </w:r>
      <w:r w:rsidRPr="007C20FA">
        <w:t xml:space="preserve">This helps to classify </w:t>
      </w:r>
      <w:r>
        <w:t xml:space="preserve">the </w:t>
      </w:r>
      <w:r w:rsidRPr="007C20FA">
        <w:t xml:space="preserve">requirements. A </w:t>
      </w:r>
      <w:hyperlink r:id="rId27" w:history="1">
        <w:r w:rsidRPr="00873CEB">
          <w:rPr>
            <w:rStyle w:val="Hyperlink"/>
          </w:rPr>
          <w:t>list of available attributes</w:t>
        </w:r>
      </w:hyperlink>
      <w:r w:rsidRPr="007C20FA">
        <w:t xml:space="preserve"> is given in the </w:t>
      </w:r>
      <w:r>
        <w:t>Requirements Engineering</w:t>
      </w:r>
      <w:r w:rsidRPr="007C20FA">
        <w:t xml:space="preserve"> Wiki.</w:t>
      </w:r>
    </w:p>
    <w:p w14:paraId="146D1A5C" w14:textId="77777777" w:rsidR="00305BF4" w:rsidRPr="0008696C" w:rsidRDefault="00305BF4" w:rsidP="00305BF4">
      <w:pPr>
        <w:pStyle w:val="Heading1"/>
        <w:tabs>
          <w:tab w:val="clear" w:pos="540"/>
          <w:tab w:val="num" w:pos="432"/>
        </w:tabs>
        <w:rPr>
          <w:lang w:val="en-GB"/>
        </w:rPr>
      </w:pPr>
      <w:bookmarkStart w:id="50" w:name="_Toc481143801"/>
      <w:bookmarkStart w:id="51" w:name="_Toc26368278"/>
      <w:bookmarkStart w:id="52" w:name="_Toc1554241"/>
      <w:r w:rsidRPr="0008696C">
        <w:rPr>
          <w:lang w:val="en-GB"/>
        </w:rPr>
        <w:lastRenderedPageBreak/>
        <w:t xml:space="preserve">Feature Implementation </w:t>
      </w:r>
      <w:bookmarkEnd w:id="50"/>
      <w:r>
        <w:rPr>
          <w:lang w:val="en-GB"/>
        </w:rPr>
        <w:t>Overview</w:t>
      </w:r>
      <w:bookmarkEnd w:id="51"/>
      <w:bookmarkEnd w:id="52"/>
    </w:p>
    <w:p w14:paraId="389909F3" w14:textId="76B54D1A" w:rsidR="00305BF4" w:rsidRDefault="00305BF4" w:rsidP="00305BF4">
      <w:pPr>
        <w:pStyle w:val="Heading2"/>
        <w:rPr>
          <w:lang w:val="en-GB"/>
        </w:rPr>
      </w:pPr>
      <w:bookmarkStart w:id="53" w:name="_Toc26368279"/>
      <w:bookmarkStart w:id="54" w:name="_Toc1554242"/>
      <w:r w:rsidRPr="0008696C">
        <w:rPr>
          <w:lang w:val="en-GB"/>
        </w:rPr>
        <w:t>Description</w:t>
      </w:r>
      <w:bookmarkEnd w:id="53"/>
      <w:bookmarkEnd w:id="54"/>
    </w:p>
    <w:p w14:paraId="41FCAF4B" w14:textId="57FD28A4" w:rsidR="00305BF4" w:rsidRPr="008B0AFE" w:rsidRDefault="00305BF4" w:rsidP="00305BF4">
      <w:pPr>
        <w:pStyle w:val="RERequirement"/>
        <w:spacing w:after="0"/>
      </w:pPr>
      <w:r w:rsidRPr="008B0AFE">
        <w:t>F002070 NFC</w:t>
      </w:r>
    </w:p>
    <w:p w14:paraId="15DD96C2" w14:textId="50A0BB62" w:rsidR="00305BF4" w:rsidRDefault="00305BF4" w:rsidP="00305BF4">
      <w:r w:rsidRPr="008B0AFE">
        <w:t xml:space="preserve">NFC Entry &amp; Starting enables a customer to unlock and start their vehicle using an NFC-enabled device (e.g. key card or smartphone) as a vehicle key. To unlock the vehicle, the customer holds their NFC-enabled device near an exterior NFC reader of the vehicle. To authorize start and drive-away, the customer holds their NFC-enabled device near, or places it on, an interior NFC reader of the vehicle. </w:t>
      </w:r>
    </w:p>
    <w:p w14:paraId="70ED4107" w14:textId="77777777" w:rsidR="00305BF4" w:rsidRDefault="00305BF4" w:rsidP="00305BF4"/>
    <w:p w14:paraId="559BE9CA" w14:textId="77777777" w:rsidR="00305BF4" w:rsidRPr="0008696C" w:rsidRDefault="00305BF4" w:rsidP="00305BF4">
      <w:pPr>
        <w:pStyle w:val="Heading2"/>
        <w:rPr>
          <w:lang w:val="en-GB"/>
        </w:rPr>
      </w:pPr>
      <w:r w:rsidRPr="0008696C">
        <w:rPr>
          <w:lang w:val="en-GB"/>
        </w:rPr>
        <w:t>Input Requirements</w:t>
      </w:r>
    </w:p>
    <w:p w14:paraId="189A2B0A" w14:textId="4605E645" w:rsidR="003F6782" w:rsidRDefault="00305BF4" w:rsidP="00305BF4">
      <w:pPr>
        <w:rPr>
          <w:i/>
          <w:lang w:val="en-GB"/>
        </w:rPr>
      </w:pPr>
      <w:r w:rsidRPr="005B7090">
        <w:rPr>
          <w:i/>
          <w:highlight w:val="lightGray"/>
          <w:lang w:val="en-GB"/>
        </w:rPr>
        <w:t>See the Feature Document for relevant input requirements</w:t>
      </w:r>
    </w:p>
    <w:p w14:paraId="6B5FC366" w14:textId="3D726094" w:rsidR="003F6782" w:rsidRDefault="003F6782" w:rsidP="00305BF4">
      <w:pPr>
        <w:rPr>
          <w:lang w:val="en-GB"/>
        </w:rPr>
      </w:pPr>
    </w:p>
    <w:p w14:paraId="3AF9C31D" w14:textId="77777777" w:rsidR="003F6782" w:rsidRDefault="003F6782" w:rsidP="003F6782">
      <w:pPr>
        <w:pStyle w:val="Heading3"/>
        <w:tabs>
          <w:tab w:val="clear" w:pos="900"/>
        </w:tabs>
        <w:spacing w:before="240"/>
        <w:ind w:left="720" w:hanging="720"/>
      </w:pPr>
      <w:bookmarkStart w:id="55" w:name="_Toc12531048"/>
      <w:r w:rsidRPr="007C20FA">
        <w:t>Legal Requirements</w:t>
      </w:r>
      <w:bookmarkEnd w:id="55"/>
    </w:p>
    <w:p w14:paraId="4598E212" w14:textId="77777777" w:rsidR="006214CE" w:rsidRDefault="006214CE" w:rsidP="006214CE">
      <w:pPr>
        <w:pStyle w:val="ListParagraph"/>
        <w:numPr>
          <w:ilvl w:val="0"/>
          <w:numId w:val="35"/>
        </w:numPr>
        <w:rPr>
          <w:rFonts w:ascii="Arial" w:hAnsi="Arial" w:cs="Arial"/>
        </w:rPr>
      </w:pPr>
      <w:r>
        <w:rPr>
          <w:rFonts w:ascii="Arial" w:hAnsi="Arial" w:cs="Arial"/>
        </w:rPr>
        <w:t xml:space="preserve"> : ECE-116 Vehicle Alarm and Immobilizer</w:t>
      </w:r>
    </w:p>
    <w:p w14:paraId="04C4F60E" w14:textId="77777777" w:rsidR="006214CE" w:rsidRDefault="006214CE" w:rsidP="006214CE">
      <w:pPr>
        <w:pStyle w:val="ListParagraph"/>
        <w:numPr>
          <w:ilvl w:val="0"/>
          <w:numId w:val="35"/>
        </w:numPr>
        <w:rPr>
          <w:rFonts w:ascii="Arial" w:hAnsi="Arial" w:cs="Arial"/>
        </w:rPr>
      </w:pPr>
      <w:r>
        <w:rPr>
          <w:rFonts w:ascii="Arial" w:hAnsi="Arial" w:cs="Arial"/>
        </w:rPr>
        <w:t xml:space="preserve"> : Legal &amp; Insurance Requirements</w:t>
      </w:r>
    </w:p>
    <w:p w14:paraId="132024F2" w14:textId="77777777" w:rsidR="006214CE" w:rsidRDefault="006214CE" w:rsidP="006214CE">
      <w:pPr>
        <w:pStyle w:val="ListParagraph"/>
        <w:numPr>
          <w:ilvl w:val="0"/>
          <w:numId w:val="35"/>
        </w:numPr>
        <w:rPr>
          <w:rFonts w:ascii="Arial" w:hAnsi="Arial" w:cs="Arial"/>
        </w:rPr>
      </w:pPr>
      <w:r>
        <w:rPr>
          <w:rFonts w:ascii="Arial" w:hAnsi="Arial" w:cs="Arial"/>
        </w:rPr>
        <w:t xml:space="preserve"> : USA/CAN NHTSA Driver Distraction Guidelines</w:t>
      </w:r>
    </w:p>
    <w:p w14:paraId="533611AF" w14:textId="77777777" w:rsidR="006214CE" w:rsidRDefault="006214CE" w:rsidP="006214CE">
      <w:pPr>
        <w:pStyle w:val="ListParagraph"/>
        <w:numPr>
          <w:ilvl w:val="0"/>
          <w:numId w:val="35"/>
        </w:numPr>
        <w:rPr>
          <w:rFonts w:ascii="Arial" w:hAnsi="Arial" w:cs="Arial"/>
        </w:rPr>
      </w:pPr>
      <w:r>
        <w:rPr>
          <w:rFonts w:ascii="Arial" w:hAnsi="Arial" w:cs="Arial"/>
        </w:rPr>
        <w:t xml:space="preserve"> : USA/CDN F/CMVSS 114 Theft Protection and Rollaway Prevention</w:t>
      </w:r>
    </w:p>
    <w:p w14:paraId="7F6B9C09" w14:textId="77777777" w:rsidR="003F6782" w:rsidRDefault="003F6782" w:rsidP="003F6782">
      <w:pPr>
        <w:pStyle w:val="Heading3"/>
        <w:tabs>
          <w:tab w:val="clear" w:pos="900"/>
        </w:tabs>
        <w:spacing w:before="240"/>
        <w:ind w:left="720" w:hanging="720"/>
      </w:pPr>
      <w:bookmarkStart w:id="56" w:name="_Toc12531049"/>
      <w:bookmarkStart w:id="57" w:name="_Toc397081433"/>
      <w:r w:rsidRPr="007C20FA">
        <w:t>Trustmark Requirements</w:t>
      </w:r>
      <w:bookmarkEnd w:id="56"/>
      <w:bookmarkEnd w:id="57"/>
    </w:p>
    <w:p w14:paraId="5C514223" w14:textId="77777777" w:rsidR="006214CE" w:rsidRDefault="006214CE" w:rsidP="006214CE">
      <w:pPr>
        <w:pStyle w:val="ListParagraph"/>
        <w:numPr>
          <w:ilvl w:val="0"/>
          <w:numId w:val="35"/>
        </w:numPr>
        <w:rPr>
          <w:rFonts w:ascii="Arial" w:hAnsi="Arial" w:cs="Arial"/>
        </w:rPr>
      </w:pPr>
      <w:r>
        <w:rPr>
          <w:rFonts w:ascii="Arial" w:hAnsi="Arial" w:cs="Arial"/>
        </w:rPr>
        <w:t xml:space="preserve"> : Controls/Features Layout &amp; Behavior</w:t>
      </w:r>
    </w:p>
    <w:p w14:paraId="34631135" w14:textId="77777777" w:rsidR="006214CE" w:rsidRDefault="006214CE" w:rsidP="006214CE">
      <w:pPr>
        <w:pStyle w:val="ListParagraph"/>
        <w:numPr>
          <w:ilvl w:val="0"/>
          <w:numId w:val="35"/>
        </w:numPr>
        <w:rPr>
          <w:rFonts w:ascii="Arial" w:hAnsi="Arial" w:cs="Arial"/>
        </w:rPr>
      </w:pPr>
      <w:r>
        <w:rPr>
          <w:rFonts w:ascii="Arial" w:hAnsi="Arial" w:cs="Arial"/>
        </w:rPr>
        <w:t xml:space="preserve"> : Identification of Security Functions - Cyber Security</w:t>
      </w:r>
    </w:p>
    <w:p w14:paraId="5797E596" w14:textId="77777777" w:rsidR="006214CE" w:rsidRDefault="006214CE" w:rsidP="006214CE">
      <w:pPr>
        <w:pStyle w:val="ListParagraph"/>
        <w:numPr>
          <w:ilvl w:val="0"/>
          <w:numId w:val="35"/>
        </w:numPr>
        <w:rPr>
          <w:rFonts w:ascii="Arial" w:hAnsi="Arial" w:cs="Arial"/>
        </w:rPr>
      </w:pPr>
      <w:r>
        <w:rPr>
          <w:rFonts w:ascii="Arial" w:hAnsi="Arial" w:cs="Arial"/>
        </w:rPr>
        <w:t xml:space="preserve"> : Key Device Programming Instructions</w:t>
      </w:r>
    </w:p>
    <w:p w14:paraId="794F8255" w14:textId="77777777" w:rsidR="006214CE" w:rsidRDefault="006214CE" w:rsidP="006214CE">
      <w:pPr>
        <w:pStyle w:val="ListParagraph"/>
        <w:numPr>
          <w:ilvl w:val="0"/>
          <w:numId w:val="35"/>
        </w:numPr>
        <w:rPr>
          <w:rFonts w:ascii="Arial" w:hAnsi="Arial" w:cs="Arial"/>
        </w:rPr>
      </w:pPr>
      <w:r>
        <w:rPr>
          <w:rFonts w:ascii="Arial" w:hAnsi="Arial" w:cs="Arial"/>
        </w:rPr>
        <w:t xml:space="preserve"> : Key </w:t>
      </w:r>
      <w:proofErr w:type="gramStart"/>
      <w:r>
        <w:rPr>
          <w:rFonts w:ascii="Arial" w:hAnsi="Arial" w:cs="Arial"/>
        </w:rPr>
        <w:t>In</w:t>
      </w:r>
      <w:proofErr w:type="gramEnd"/>
      <w:r>
        <w:rPr>
          <w:rFonts w:ascii="Arial" w:hAnsi="Arial" w:cs="Arial"/>
        </w:rPr>
        <w:t xml:space="preserve"> Reminder Chime</w:t>
      </w:r>
    </w:p>
    <w:p w14:paraId="7A47E4B8" w14:textId="77777777" w:rsidR="006214CE" w:rsidRDefault="006214CE" w:rsidP="006214CE">
      <w:pPr>
        <w:pStyle w:val="ListParagraph"/>
        <w:numPr>
          <w:ilvl w:val="0"/>
          <w:numId w:val="35"/>
        </w:numPr>
        <w:rPr>
          <w:rFonts w:ascii="Arial" w:hAnsi="Arial" w:cs="Arial"/>
        </w:rPr>
      </w:pPr>
      <w:r>
        <w:rPr>
          <w:rFonts w:ascii="Arial" w:hAnsi="Arial" w:cs="Arial"/>
        </w:rPr>
        <w:t xml:space="preserve"> : Labeling Methods and Types</w:t>
      </w:r>
    </w:p>
    <w:p w14:paraId="331E7223" w14:textId="77777777" w:rsidR="006214CE" w:rsidRDefault="006214CE" w:rsidP="006214CE">
      <w:pPr>
        <w:pStyle w:val="ListParagraph"/>
        <w:numPr>
          <w:ilvl w:val="0"/>
          <w:numId w:val="35"/>
        </w:numPr>
        <w:rPr>
          <w:rFonts w:ascii="Arial" w:hAnsi="Arial" w:cs="Arial"/>
        </w:rPr>
      </w:pPr>
      <w:r>
        <w:rPr>
          <w:rFonts w:ascii="Arial" w:hAnsi="Arial" w:cs="Arial"/>
        </w:rPr>
        <w:t xml:space="preserve"> : Logic of Operation: Feedback</w:t>
      </w:r>
    </w:p>
    <w:p w14:paraId="320D75F8" w14:textId="77777777" w:rsidR="006214CE" w:rsidRDefault="006214CE" w:rsidP="006214CE">
      <w:pPr>
        <w:pStyle w:val="ListParagraph"/>
        <w:numPr>
          <w:ilvl w:val="0"/>
          <w:numId w:val="35"/>
        </w:numPr>
        <w:rPr>
          <w:rFonts w:ascii="Arial" w:hAnsi="Arial" w:cs="Arial"/>
        </w:rPr>
      </w:pPr>
      <w:r>
        <w:rPr>
          <w:rFonts w:ascii="Arial" w:hAnsi="Arial" w:cs="Arial"/>
        </w:rPr>
        <w:t xml:space="preserve"> : Logic of Operation: Interpretation</w:t>
      </w:r>
    </w:p>
    <w:p w14:paraId="497368FC" w14:textId="77777777" w:rsidR="006214CE" w:rsidRDefault="006214CE" w:rsidP="006214CE">
      <w:pPr>
        <w:pStyle w:val="ListParagraph"/>
        <w:numPr>
          <w:ilvl w:val="0"/>
          <w:numId w:val="35"/>
        </w:numPr>
        <w:rPr>
          <w:rFonts w:ascii="Arial" w:hAnsi="Arial" w:cs="Arial"/>
        </w:rPr>
      </w:pPr>
      <w:r>
        <w:rPr>
          <w:rFonts w:ascii="Arial" w:hAnsi="Arial" w:cs="Arial"/>
        </w:rPr>
        <w:t xml:space="preserve"> : Logic of Operation: </w:t>
      </w:r>
      <w:proofErr w:type="spellStart"/>
      <w:r>
        <w:rPr>
          <w:rFonts w:ascii="Arial" w:hAnsi="Arial" w:cs="Arial"/>
        </w:rPr>
        <w:t>Interruptibility</w:t>
      </w:r>
      <w:proofErr w:type="spellEnd"/>
    </w:p>
    <w:p w14:paraId="6B8F66BB" w14:textId="77777777" w:rsidR="006214CE" w:rsidRDefault="006214CE" w:rsidP="006214CE">
      <w:pPr>
        <w:pStyle w:val="ListParagraph"/>
        <w:numPr>
          <w:ilvl w:val="0"/>
          <w:numId w:val="35"/>
        </w:numPr>
        <w:rPr>
          <w:rFonts w:ascii="Arial" w:hAnsi="Arial" w:cs="Arial"/>
        </w:rPr>
      </w:pPr>
      <w:r>
        <w:rPr>
          <w:rFonts w:ascii="Arial" w:hAnsi="Arial" w:cs="Arial"/>
        </w:rPr>
        <w:t xml:space="preserve"> : Logic of Operation: Not Intended </w:t>
      </w:r>
      <w:proofErr w:type="gramStart"/>
      <w:r>
        <w:rPr>
          <w:rFonts w:ascii="Arial" w:hAnsi="Arial" w:cs="Arial"/>
        </w:rPr>
        <w:t>For</w:t>
      </w:r>
      <w:proofErr w:type="gramEnd"/>
      <w:r>
        <w:rPr>
          <w:rFonts w:ascii="Arial" w:hAnsi="Arial" w:cs="Arial"/>
        </w:rPr>
        <w:t xml:space="preserve"> Use While Driving</w:t>
      </w:r>
    </w:p>
    <w:p w14:paraId="7765164E" w14:textId="77777777" w:rsidR="006214CE" w:rsidRDefault="006214CE" w:rsidP="006214CE">
      <w:pPr>
        <w:pStyle w:val="ListParagraph"/>
        <w:numPr>
          <w:ilvl w:val="0"/>
          <w:numId w:val="35"/>
        </w:numPr>
        <w:rPr>
          <w:rFonts w:ascii="Arial" w:hAnsi="Arial" w:cs="Arial"/>
        </w:rPr>
      </w:pPr>
      <w:r>
        <w:rPr>
          <w:rFonts w:ascii="Arial" w:hAnsi="Arial" w:cs="Arial"/>
        </w:rPr>
        <w:t xml:space="preserve"> : Logic of Operation: Use of Systems with Visual Displays</w:t>
      </w:r>
    </w:p>
    <w:p w14:paraId="7C15B0A2" w14:textId="77777777" w:rsidR="006214CE" w:rsidRDefault="006214CE" w:rsidP="006214CE">
      <w:pPr>
        <w:pStyle w:val="ListParagraph"/>
        <w:numPr>
          <w:ilvl w:val="0"/>
          <w:numId w:val="35"/>
        </w:numPr>
        <w:rPr>
          <w:rFonts w:ascii="Arial" w:hAnsi="Arial" w:cs="Arial"/>
        </w:rPr>
      </w:pPr>
      <w:r>
        <w:rPr>
          <w:rFonts w:ascii="Arial" w:hAnsi="Arial" w:cs="Arial"/>
        </w:rPr>
        <w:t xml:space="preserve"> : Logic of Operation: Visual Information</w:t>
      </w:r>
    </w:p>
    <w:p w14:paraId="67263242" w14:textId="77777777" w:rsidR="006214CE" w:rsidRDefault="006214CE" w:rsidP="006214CE">
      <w:pPr>
        <w:pStyle w:val="ListParagraph"/>
        <w:numPr>
          <w:ilvl w:val="0"/>
          <w:numId w:val="35"/>
        </w:numPr>
        <w:rPr>
          <w:rFonts w:ascii="Arial" w:hAnsi="Arial" w:cs="Arial"/>
        </w:rPr>
      </w:pPr>
      <w:r>
        <w:rPr>
          <w:rFonts w:ascii="Arial" w:hAnsi="Arial" w:cs="Arial"/>
        </w:rPr>
        <w:t xml:space="preserve"> : Operational Stereotypes</w:t>
      </w:r>
    </w:p>
    <w:p w14:paraId="3F62EE1C" w14:textId="77777777" w:rsidR="006214CE" w:rsidRDefault="006214CE" w:rsidP="006214CE">
      <w:pPr>
        <w:pStyle w:val="ListParagraph"/>
        <w:numPr>
          <w:ilvl w:val="0"/>
          <w:numId w:val="35"/>
        </w:numPr>
        <w:rPr>
          <w:rFonts w:ascii="Arial" w:hAnsi="Arial" w:cs="Arial"/>
        </w:rPr>
      </w:pPr>
      <w:r>
        <w:rPr>
          <w:rFonts w:ascii="Arial" w:hAnsi="Arial" w:cs="Arial"/>
        </w:rPr>
        <w:t xml:space="preserve"> : Secure Idle Control Function</w:t>
      </w:r>
    </w:p>
    <w:p w14:paraId="515583BC" w14:textId="77777777" w:rsidR="006214CE" w:rsidRDefault="006214CE" w:rsidP="006214CE">
      <w:pPr>
        <w:pStyle w:val="ListParagraph"/>
        <w:numPr>
          <w:ilvl w:val="0"/>
          <w:numId w:val="35"/>
        </w:numPr>
        <w:rPr>
          <w:rFonts w:ascii="Arial" w:hAnsi="Arial" w:cs="Arial"/>
        </w:rPr>
      </w:pPr>
      <w:r>
        <w:rPr>
          <w:rFonts w:ascii="Arial" w:hAnsi="Arial" w:cs="Arial"/>
        </w:rPr>
        <w:t xml:space="preserve"> : Symbols Usage and Legibility</w:t>
      </w:r>
    </w:p>
    <w:p w14:paraId="58AB9BC9" w14:textId="77777777" w:rsidR="006214CE" w:rsidRDefault="006214CE" w:rsidP="006214CE">
      <w:pPr>
        <w:pStyle w:val="ListParagraph"/>
        <w:numPr>
          <w:ilvl w:val="0"/>
          <w:numId w:val="35"/>
        </w:numPr>
        <w:rPr>
          <w:rFonts w:ascii="Arial" w:hAnsi="Arial" w:cs="Arial"/>
        </w:rPr>
      </w:pPr>
      <w:r>
        <w:rPr>
          <w:rFonts w:ascii="Arial" w:hAnsi="Arial" w:cs="Arial"/>
        </w:rPr>
        <w:t xml:space="preserve"> : Usability of In-Vehicle Systems / Components</w:t>
      </w:r>
    </w:p>
    <w:p w14:paraId="3F6FA9E5" w14:textId="77777777" w:rsidR="003F6782" w:rsidRDefault="003F6782" w:rsidP="003F6782">
      <w:pPr>
        <w:pStyle w:val="Heading3"/>
        <w:tabs>
          <w:tab w:val="clear" w:pos="900"/>
        </w:tabs>
        <w:spacing w:before="240"/>
        <w:ind w:left="720" w:hanging="720"/>
      </w:pPr>
      <w:bookmarkStart w:id="58" w:name="_Toc12531050"/>
      <w:bookmarkStart w:id="59" w:name="_Toc397081432"/>
      <w:r w:rsidRPr="007C20FA">
        <w:t>Industry Standards</w:t>
      </w:r>
      <w:bookmarkEnd w:id="58"/>
      <w:bookmarkEnd w:id="59"/>
    </w:p>
    <w:p w14:paraId="4A845BB7" w14:textId="77777777" w:rsidR="006214CE" w:rsidRDefault="006214CE" w:rsidP="006214CE">
      <w:pPr>
        <w:pStyle w:val="ListParagraph"/>
        <w:numPr>
          <w:ilvl w:val="0"/>
          <w:numId w:val="35"/>
        </w:numPr>
        <w:rPr>
          <w:rFonts w:ascii="Arial" w:hAnsi="Arial" w:cs="Arial"/>
        </w:rPr>
      </w:pPr>
      <w:r>
        <w:rPr>
          <w:rFonts w:ascii="Arial" w:hAnsi="Arial" w:cs="Arial"/>
        </w:rPr>
        <w:t xml:space="preserve">ISO / IEC </w:t>
      </w:r>
      <w:proofErr w:type="gramStart"/>
      <w:r>
        <w:rPr>
          <w:rFonts w:ascii="Arial" w:hAnsi="Arial" w:cs="Arial"/>
        </w:rPr>
        <w:t>14443 :</w:t>
      </w:r>
      <w:proofErr w:type="gramEnd"/>
      <w:r>
        <w:rPr>
          <w:rFonts w:ascii="Arial" w:hAnsi="Arial" w:cs="Arial"/>
        </w:rPr>
        <w:t xml:space="preserve"> Contactless Proximity Technology</w:t>
      </w:r>
    </w:p>
    <w:p w14:paraId="152595D2" w14:textId="77777777" w:rsidR="006214CE" w:rsidRDefault="006214CE" w:rsidP="006214CE">
      <w:pPr>
        <w:pStyle w:val="ListParagraph"/>
        <w:numPr>
          <w:ilvl w:val="1"/>
          <w:numId w:val="35"/>
        </w:numPr>
        <w:rPr>
          <w:rFonts w:ascii="Arial" w:hAnsi="Arial" w:cs="Arial"/>
        </w:rPr>
      </w:pPr>
      <w:r w:rsidRPr="00562C9C">
        <w:rPr>
          <w:rFonts w:ascii="Arial" w:hAnsi="Arial" w:cs="Arial"/>
        </w:rPr>
        <w:t xml:space="preserve">Standard for contactless proximity technology.   </w:t>
      </w:r>
    </w:p>
    <w:p w14:paraId="52BF5252" w14:textId="77777777" w:rsidR="006214CE" w:rsidRDefault="006214CE" w:rsidP="006214CE">
      <w:pPr>
        <w:pStyle w:val="ListParagraph"/>
        <w:numPr>
          <w:ilvl w:val="1"/>
          <w:numId w:val="35"/>
        </w:numPr>
        <w:rPr>
          <w:rFonts w:ascii="Arial" w:hAnsi="Arial" w:cs="Arial"/>
        </w:rPr>
      </w:pPr>
      <w:r w:rsidRPr="00562C9C">
        <w:rPr>
          <w:rFonts w:ascii="Arial" w:hAnsi="Arial" w:cs="Arial"/>
        </w:rPr>
        <w:t>Subset of RFID, limited to 13.56 MHz frequency</w:t>
      </w:r>
    </w:p>
    <w:p w14:paraId="10C601A3" w14:textId="77777777" w:rsidR="006214CE" w:rsidRDefault="006214CE" w:rsidP="006214CE">
      <w:pPr>
        <w:pStyle w:val="ListParagraph"/>
        <w:numPr>
          <w:ilvl w:val="1"/>
          <w:numId w:val="35"/>
        </w:numPr>
        <w:rPr>
          <w:rFonts w:ascii="Arial" w:hAnsi="Arial" w:cs="Arial"/>
        </w:rPr>
      </w:pPr>
      <w:r w:rsidRPr="00562C9C">
        <w:rPr>
          <w:rFonts w:ascii="Arial" w:hAnsi="Arial" w:cs="Arial"/>
        </w:rPr>
        <w:t>Active action required</w:t>
      </w:r>
    </w:p>
    <w:p w14:paraId="173988A2" w14:textId="77777777" w:rsidR="006214CE" w:rsidRDefault="006214CE" w:rsidP="006214CE">
      <w:pPr>
        <w:pStyle w:val="ListParagraph"/>
        <w:numPr>
          <w:ilvl w:val="1"/>
          <w:numId w:val="35"/>
        </w:numPr>
        <w:rPr>
          <w:rFonts w:ascii="Arial" w:hAnsi="Arial" w:cs="Arial"/>
        </w:rPr>
      </w:pPr>
      <w:r w:rsidRPr="00562C9C">
        <w:rPr>
          <w:rFonts w:ascii="Arial" w:hAnsi="Arial" w:cs="Arial"/>
        </w:rPr>
        <w:t>Short range (several cm)</w:t>
      </w:r>
    </w:p>
    <w:p w14:paraId="153B6E18" w14:textId="77777777" w:rsidR="006214CE" w:rsidRDefault="006214CE" w:rsidP="006214CE">
      <w:pPr>
        <w:pStyle w:val="ListParagraph"/>
        <w:numPr>
          <w:ilvl w:val="0"/>
          <w:numId w:val="35"/>
        </w:numPr>
        <w:rPr>
          <w:rFonts w:ascii="Arial" w:hAnsi="Arial" w:cs="Arial"/>
        </w:rPr>
      </w:pPr>
      <w:r>
        <w:rPr>
          <w:rFonts w:ascii="Arial" w:hAnsi="Arial" w:cs="Arial"/>
        </w:rPr>
        <w:t xml:space="preserve"> : P2P and Card Emulation Modes</w:t>
      </w:r>
    </w:p>
    <w:p w14:paraId="23FB4DE3" w14:textId="77777777" w:rsidR="006214CE" w:rsidRDefault="006214CE" w:rsidP="006214CE">
      <w:pPr>
        <w:pStyle w:val="ListParagraph"/>
        <w:numPr>
          <w:ilvl w:val="0"/>
          <w:numId w:val="35"/>
        </w:numPr>
        <w:rPr>
          <w:rFonts w:ascii="Arial" w:hAnsi="Arial" w:cs="Arial"/>
        </w:rPr>
      </w:pPr>
      <w:r>
        <w:rPr>
          <w:rFonts w:ascii="Arial" w:hAnsi="Arial" w:cs="Arial"/>
        </w:rPr>
        <w:t xml:space="preserve"> : Smartphone as a Key Technology</w:t>
      </w:r>
    </w:p>
    <w:p w14:paraId="7AE7B5A8" w14:textId="77777777" w:rsidR="006214CE" w:rsidRDefault="006214CE" w:rsidP="006214CE">
      <w:pPr>
        <w:pStyle w:val="ListParagraph"/>
        <w:numPr>
          <w:ilvl w:val="0"/>
          <w:numId w:val="35"/>
        </w:numPr>
        <w:rPr>
          <w:rFonts w:ascii="Arial" w:hAnsi="Arial" w:cs="Arial"/>
        </w:rPr>
      </w:pPr>
      <w:r>
        <w:rPr>
          <w:rFonts w:ascii="Arial" w:hAnsi="Arial" w:cs="Arial"/>
        </w:rPr>
        <w:t xml:space="preserve"> : Standard for Functional Safety</w:t>
      </w:r>
    </w:p>
    <w:p w14:paraId="5DCEA979" w14:textId="77777777" w:rsidR="003F6782" w:rsidRDefault="003F6782" w:rsidP="003F6782">
      <w:pPr>
        <w:pStyle w:val="Heading2"/>
        <w:keepNext/>
        <w:tabs>
          <w:tab w:val="clear" w:pos="709"/>
        </w:tabs>
        <w:spacing w:before="240"/>
        <w:ind w:left="578" w:hanging="578"/>
      </w:pPr>
      <w:bookmarkStart w:id="60" w:name="_Toc12531052"/>
      <w:r>
        <w:t>Lessons Learned</w:t>
      </w:r>
      <w:bookmarkEnd w:id="60"/>
    </w:p>
    <w:p w14:paraId="7289802B" w14:textId="77777777" w:rsidR="003F6782" w:rsidRPr="002755EC" w:rsidRDefault="003F6782" w:rsidP="003F6782">
      <w:pPr>
        <w:rPr>
          <w:rFonts w:cs="Arial"/>
        </w:rPr>
      </w:pPr>
    </w:p>
    <w:p w14:paraId="08311FBB" w14:textId="77777777" w:rsidR="003F6782" w:rsidRPr="00617670" w:rsidRDefault="003F6782" w:rsidP="003F6782">
      <w:pPr>
        <w:pStyle w:val="ListParagraph"/>
        <w:numPr>
          <w:ilvl w:val="0"/>
          <w:numId w:val="37"/>
        </w:numPr>
        <w:rPr>
          <w:rFonts w:ascii="Arial" w:hAnsi="Arial" w:cs="Arial"/>
        </w:rPr>
      </w:pPr>
      <w:r w:rsidRPr="00617670">
        <w:rPr>
          <w:rFonts w:ascii="Arial" w:hAnsi="Arial" w:cs="Arial"/>
        </w:rPr>
        <w:t>NFC readers should be packaged close enough to an A-surface to allow for a 5-10cm read range from that A-surface.</w:t>
      </w:r>
    </w:p>
    <w:p w14:paraId="2630F714" w14:textId="77777777" w:rsidR="003F6782" w:rsidRPr="00617670" w:rsidRDefault="003F6782" w:rsidP="003F6782">
      <w:pPr>
        <w:pStyle w:val="ListParagraph"/>
        <w:numPr>
          <w:ilvl w:val="0"/>
          <w:numId w:val="37"/>
        </w:numPr>
        <w:rPr>
          <w:rFonts w:ascii="Arial" w:hAnsi="Arial" w:cs="Arial"/>
        </w:rPr>
      </w:pPr>
      <w:r w:rsidRPr="00617670">
        <w:rPr>
          <w:rFonts w:ascii="Arial" w:hAnsi="Arial" w:cs="Arial"/>
        </w:rPr>
        <w:lastRenderedPageBreak/>
        <w:t>NFC readers should be packaged at least 20mm away from sheet metal or other similar interfering materials.</w:t>
      </w:r>
    </w:p>
    <w:p w14:paraId="3F837649" w14:textId="77777777" w:rsidR="003F6782" w:rsidRPr="00617670" w:rsidRDefault="003F6782" w:rsidP="003F6782">
      <w:pPr>
        <w:pStyle w:val="ListParagraph"/>
        <w:numPr>
          <w:ilvl w:val="0"/>
          <w:numId w:val="37"/>
        </w:numPr>
        <w:rPr>
          <w:rFonts w:ascii="Arial" w:hAnsi="Arial" w:cs="Arial"/>
        </w:rPr>
      </w:pPr>
      <w:r w:rsidRPr="00617670">
        <w:rPr>
          <w:rFonts w:ascii="Arial" w:hAnsi="Arial" w:cs="Arial"/>
        </w:rPr>
        <w:t>NFC Logo should withstand recurring contact from NFC Device, as this will happen a lot</w:t>
      </w:r>
    </w:p>
    <w:p w14:paraId="315D94F4" w14:textId="77777777" w:rsidR="003F6782" w:rsidRPr="00617670" w:rsidRDefault="003F6782" w:rsidP="003F6782">
      <w:pPr>
        <w:pStyle w:val="ListParagraph"/>
        <w:numPr>
          <w:ilvl w:val="0"/>
          <w:numId w:val="37"/>
        </w:numPr>
        <w:rPr>
          <w:rFonts w:ascii="Arial" w:hAnsi="Arial" w:cs="Arial"/>
        </w:rPr>
      </w:pPr>
      <w:r w:rsidRPr="00617670">
        <w:rPr>
          <w:rFonts w:ascii="Arial" w:hAnsi="Arial" w:cs="Arial"/>
        </w:rPr>
        <w:t>NFC Card dimensions should match the NFC Reader dimensions for best read performance.</w:t>
      </w:r>
    </w:p>
    <w:p w14:paraId="6E282496" w14:textId="77777777" w:rsidR="003F6782" w:rsidRPr="00617670" w:rsidRDefault="003F6782" w:rsidP="003F6782">
      <w:pPr>
        <w:pStyle w:val="ListParagraph"/>
        <w:numPr>
          <w:ilvl w:val="0"/>
          <w:numId w:val="37"/>
        </w:numPr>
        <w:rPr>
          <w:rFonts w:ascii="Arial" w:hAnsi="Arial" w:cs="Arial"/>
        </w:rPr>
      </w:pPr>
      <w:r w:rsidRPr="00617670">
        <w:rPr>
          <w:rFonts w:ascii="Arial" w:hAnsi="Arial" w:cs="Arial"/>
        </w:rPr>
        <w:t>NFC Logo should be on readers to indicate to the user where to scan</w:t>
      </w:r>
    </w:p>
    <w:p w14:paraId="67EFE4E8" w14:textId="77777777" w:rsidR="003F6782" w:rsidRDefault="003F6782" w:rsidP="00305BF4">
      <w:pPr>
        <w:rPr>
          <w:lang w:val="en-GB"/>
        </w:rPr>
      </w:pPr>
    </w:p>
    <w:p w14:paraId="238B8A9F" w14:textId="77777777" w:rsidR="003F6782" w:rsidRPr="003F6782" w:rsidRDefault="003F6782" w:rsidP="00305BF4">
      <w:pPr>
        <w:rPr>
          <w:lang w:val="en-GB"/>
        </w:rPr>
      </w:pPr>
    </w:p>
    <w:p w14:paraId="6F35CB2A" w14:textId="77B116AB" w:rsidR="00305BF4" w:rsidRDefault="00305BF4" w:rsidP="00305BF4">
      <w:pPr>
        <w:pStyle w:val="Heading2"/>
      </w:pPr>
      <w:bookmarkStart w:id="61" w:name="_Toc423616423"/>
      <w:bookmarkStart w:id="62" w:name="_Toc26368281"/>
      <w:bookmarkStart w:id="63" w:name="_Toc1554244"/>
      <w:bookmarkStart w:id="64" w:name="_Toc481143804"/>
      <w:bookmarkStart w:id="65" w:name="_Ref420396972"/>
      <w:r w:rsidRPr="00D72465">
        <w:t>Assumptions</w:t>
      </w:r>
      <w:bookmarkEnd w:id="61"/>
      <w:bookmarkEnd w:id="62"/>
      <w:bookmarkEnd w:id="63"/>
      <w:bookmarkEnd w:id="64"/>
      <w:bookmarkEnd w:id="65"/>
    </w:p>
    <w:p w14:paraId="5B6885EF" w14:textId="77777777" w:rsidR="000E215B" w:rsidRPr="0059449D" w:rsidRDefault="000E215B" w:rsidP="000E215B">
      <w:pPr>
        <w:rPr>
          <w:highlight w:val="yellow"/>
        </w:rPr>
      </w:pPr>
    </w:p>
    <w:p w14:paraId="53E71AFB" w14:textId="77777777" w:rsidR="000E215B" w:rsidRPr="0059449D" w:rsidRDefault="000E215B" w:rsidP="000E215B">
      <w:pPr>
        <w:rPr>
          <w:color w:val="7F7F7F" w:themeColor="text1" w:themeTint="80"/>
          <w:highlight w:val="yellow"/>
        </w:rPr>
      </w:pPr>
      <w:r w:rsidRPr="0059449D">
        <w:rPr>
          <w:color w:val="7F7F7F" w:themeColor="text1" w:themeTint="80"/>
          <w:highlight w:val="yellow"/>
        </w:rPr>
        <w:t>No Assumptions specified.</w:t>
      </w:r>
    </w:p>
    <w:p w14:paraId="5F9B863E" w14:textId="77777777" w:rsidR="00305BF4" w:rsidRPr="00D72465" w:rsidRDefault="00305BF4" w:rsidP="00305BF4">
      <w:pPr>
        <w:pStyle w:val="Heading2"/>
      </w:pPr>
      <w:bookmarkStart w:id="66" w:name="_Toc26368282"/>
      <w:bookmarkStart w:id="67" w:name="_Toc529191231"/>
      <w:bookmarkStart w:id="68" w:name="_Toc1554248"/>
      <w:r w:rsidRPr="00D72465">
        <w:t>References</w:t>
      </w:r>
      <w:bookmarkEnd w:id="66"/>
      <w:bookmarkEnd w:id="67"/>
    </w:p>
    <w:p w14:paraId="0C37CC73" w14:textId="77777777" w:rsidR="00973DA5" w:rsidRPr="007C20FA" w:rsidRDefault="00973DA5" w:rsidP="00973DA5">
      <w:pPr>
        <w:pStyle w:val="Heading3"/>
        <w:tabs>
          <w:tab w:val="clear" w:pos="900"/>
        </w:tabs>
        <w:spacing w:before="240"/>
        <w:ind w:left="720" w:hanging="720"/>
      </w:pPr>
      <w:bookmarkStart w:id="69" w:name="_Toc12531055"/>
      <w:r w:rsidRPr="007C20FA">
        <w:t xml:space="preserve">Ford </w:t>
      </w:r>
      <w:r>
        <w:t>D</w:t>
      </w:r>
      <w:r w:rsidRPr="007C20FA">
        <w:t>ocuments</w:t>
      </w:r>
      <w:bookmarkEnd w:id="69"/>
    </w:p>
    <w:p w14:paraId="53AB009D" w14:textId="77777777" w:rsidR="00973DA5" w:rsidRPr="007C20FA" w:rsidRDefault="00973DA5" w:rsidP="00973DA5">
      <w:pPr>
        <w:pStyle w:val="BodyText"/>
        <w:ind w:right="142"/>
        <w:jc w:val="both"/>
        <w:rPr>
          <w:rFonts w:cs="Arial"/>
          <w:lang w:val="en-US"/>
        </w:rPr>
      </w:pPr>
      <w:r w:rsidRPr="007C20FA">
        <w:rPr>
          <w:rFonts w:cs="Arial"/>
          <w:lang w:val="en-US"/>
        </w:rPr>
        <w:t>List here all Ford internal documents, which are directly related to the feature.</w:t>
      </w:r>
    </w:p>
    <w:p w14:paraId="624360A6" w14:textId="77777777" w:rsidR="00973DA5" w:rsidRDefault="00973DA5" w:rsidP="00973DA5"/>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73DA5" w:rsidRPr="007C20FA" w14:paraId="69EDD457" w14:textId="77777777" w:rsidTr="00271689">
        <w:trPr>
          <w:cantSplit/>
          <w:tblHeader/>
        </w:trPr>
        <w:tc>
          <w:tcPr>
            <w:tcW w:w="1418" w:type="dxa"/>
            <w:shd w:val="clear" w:color="auto" w:fill="E0E0E0"/>
          </w:tcPr>
          <w:p w14:paraId="6C57221A" w14:textId="77777777" w:rsidR="00973DA5" w:rsidRPr="007C20FA" w:rsidRDefault="00973DA5" w:rsidP="00271689">
            <w:pPr>
              <w:rPr>
                <w:rFonts w:ascii="Helvetica" w:hAnsi="Helvetica" w:cs="Helvetica"/>
                <w:b/>
              </w:rPr>
            </w:pPr>
            <w:r w:rsidRPr="007C20FA">
              <w:rPr>
                <w:rFonts w:ascii="Helvetica" w:hAnsi="Helvetica" w:cs="Helvetica"/>
                <w:b/>
              </w:rPr>
              <w:t>Reference</w:t>
            </w:r>
          </w:p>
        </w:tc>
        <w:tc>
          <w:tcPr>
            <w:tcW w:w="3969" w:type="dxa"/>
            <w:shd w:val="clear" w:color="auto" w:fill="E0E0E0"/>
          </w:tcPr>
          <w:p w14:paraId="65C42DF6" w14:textId="77777777" w:rsidR="00973DA5" w:rsidRPr="007C20FA" w:rsidRDefault="00973DA5" w:rsidP="00271689">
            <w:pPr>
              <w:rPr>
                <w:rFonts w:ascii="Helvetica" w:hAnsi="Helvetica" w:cs="Helvetica"/>
                <w:b/>
              </w:rPr>
            </w:pPr>
            <w:r w:rsidRPr="007C20FA">
              <w:rPr>
                <w:rFonts w:ascii="Helvetica" w:hAnsi="Helvetica" w:cs="Helvetica"/>
                <w:b/>
              </w:rPr>
              <w:t>Title</w:t>
            </w:r>
          </w:p>
        </w:tc>
        <w:tc>
          <w:tcPr>
            <w:tcW w:w="1417" w:type="dxa"/>
            <w:shd w:val="clear" w:color="auto" w:fill="E0E0E0"/>
          </w:tcPr>
          <w:p w14:paraId="32243393" w14:textId="77777777" w:rsidR="00973DA5" w:rsidRPr="007C20FA" w:rsidRDefault="00973DA5" w:rsidP="00271689">
            <w:pPr>
              <w:rPr>
                <w:rFonts w:ascii="Helvetica" w:hAnsi="Helvetica" w:cs="Helvetica"/>
                <w:b/>
              </w:rPr>
            </w:pPr>
            <w:r w:rsidRPr="007C20FA">
              <w:rPr>
                <w:rFonts w:ascii="Helvetica" w:hAnsi="Helvetica" w:cs="Helvetica"/>
                <w:b/>
              </w:rPr>
              <w:t>Doc. ID</w:t>
            </w:r>
          </w:p>
        </w:tc>
        <w:tc>
          <w:tcPr>
            <w:tcW w:w="2269" w:type="dxa"/>
            <w:shd w:val="clear" w:color="auto" w:fill="E0E0E0"/>
          </w:tcPr>
          <w:p w14:paraId="31DB55E3" w14:textId="77777777" w:rsidR="00973DA5" w:rsidRPr="007C20FA" w:rsidRDefault="00973DA5" w:rsidP="00271689">
            <w:pPr>
              <w:rPr>
                <w:rFonts w:ascii="Helvetica" w:hAnsi="Helvetica" w:cs="Helvetica"/>
                <w:b/>
              </w:rPr>
            </w:pPr>
            <w:r>
              <w:rPr>
                <w:rFonts w:ascii="Helvetica" w:hAnsi="Helvetica" w:cs="Helvetica"/>
                <w:b/>
              </w:rPr>
              <w:t>Document Location</w:t>
            </w:r>
          </w:p>
        </w:tc>
        <w:tc>
          <w:tcPr>
            <w:tcW w:w="1133" w:type="dxa"/>
            <w:shd w:val="clear" w:color="auto" w:fill="E0E0E0"/>
          </w:tcPr>
          <w:p w14:paraId="467AA3E1" w14:textId="77777777" w:rsidR="00973DA5" w:rsidRPr="007C20FA" w:rsidRDefault="00973DA5" w:rsidP="00271689">
            <w:pPr>
              <w:rPr>
                <w:rFonts w:ascii="Helvetica" w:hAnsi="Helvetica" w:cs="Helvetica"/>
                <w:b/>
              </w:rPr>
            </w:pPr>
            <w:r w:rsidRPr="007C20FA">
              <w:rPr>
                <w:rFonts w:ascii="Helvetica" w:hAnsi="Helvetica" w:cs="Helvetica"/>
                <w:b/>
              </w:rPr>
              <w:t>Revision</w:t>
            </w:r>
          </w:p>
        </w:tc>
      </w:tr>
      <w:tr w:rsidR="00973DA5" w:rsidRPr="007C20FA" w14:paraId="57A1B6F3" w14:textId="77777777" w:rsidTr="00271689">
        <w:trPr>
          <w:trHeight w:val="104"/>
        </w:trPr>
        <w:tc>
          <w:tcPr>
            <w:tcW w:w="1418" w:type="dxa"/>
          </w:tcPr>
          <w:p w14:paraId="63F7F322" w14:textId="77777777" w:rsidR="00973DA5" w:rsidRPr="00D410AE" w:rsidRDefault="00973DA5" w:rsidP="00271689">
            <w:pPr>
              <w:rPr>
                <w:rFonts w:cs="Arial"/>
              </w:rPr>
            </w:pPr>
          </w:p>
        </w:tc>
        <w:tc>
          <w:tcPr>
            <w:tcW w:w="3969" w:type="dxa"/>
          </w:tcPr>
          <w:p w14:paraId="3A373DE9" w14:textId="77777777" w:rsidR="00973DA5" w:rsidRPr="00D410AE" w:rsidRDefault="00973DA5" w:rsidP="00271689">
            <w:pPr>
              <w:rPr>
                <w:rFonts w:cs="Arial"/>
              </w:rPr>
            </w:pPr>
          </w:p>
        </w:tc>
        <w:tc>
          <w:tcPr>
            <w:tcW w:w="1417" w:type="dxa"/>
          </w:tcPr>
          <w:p w14:paraId="744EF652" w14:textId="77777777" w:rsidR="00973DA5" w:rsidRPr="00D410AE" w:rsidRDefault="00973DA5" w:rsidP="00271689">
            <w:pPr>
              <w:rPr>
                <w:rFonts w:cs="Arial"/>
              </w:rPr>
            </w:pPr>
          </w:p>
        </w:tc>
        <w:tc>
          <w:tcPr>
            <w:tcW w:w="2269" w:type="dxa"/>
          </w:tcPr>
          <w:p w14:paraId="144CB076" w14:textId="77777777" w:rsidR="00973DA5" w:rsidRPr="00D410AE" w:rsidRDefault="00973DA5" w:rsidP="00271689">
            <w:pPr>
              <w:rPr>
                <w:rFonts w:cs="Arial"/>
              </w:rPr>
            </w:pPr>
          </w:p>
        </w:tc>
        <w:tc>
          <w:tcPr>
            <w:tcW w:w="1133" w:type="dxa"/>
          </w:tcPr>
          <w:p w14:paraId="5D1A5E54" w14:textId="77777777" w:rsidR="00973DA5" w:rsidRPr="00D410AE" w:rsidRDefault="00973DA5" w:rsidP="00271689">
            <w:pPr>
              <w:rPr>
                <w:rFonts w:cs="Arial"/>
              </w:rPr>
            </w:pPr>
          </w:p>
        </w:tc>
      </w:tr>
    </w:tbl>
    <w:p w14:paraId="71F45A79" w14:textId="53F4AACF" w:rsidR="00973DA5" w:rsidRPr="00360B1D" w:rsidRDefault="00973DA5" w:rsidP="00973DA5">
      <w:pPr>
        <w:pStyle w:val="Caption"/>
        <w:rPr>
          <w:i/>
          <w:color w:val="7F7F7F" w:themeColor="text1" w:themeTint="80"/>
        </w:rPr>
      </w:pPr>
      <w:bookmarkStart w:id="70" w:name="_Toc12531117"/>
      <w:r w:rsidRPr="00360B1D">
        <w:t xml:space="preserve">Table </w:t>
      </w:r>
      <w:r>
        <w:rPr>
          <w:noProof/>
        </w:rPr>
        <w:fldChar w:fldCharType="begin"/>
      </w:r>
      <w:r>
        <w:rPr>
          <w:noProof/>
        </w:rPr>
        <w:instrText xml:space="preserve"> SEQ Table \* ARABIC </w:instrText>
      </w:r>
      <w:r>
        <w:rPr>
          <w:noProof/>
        </w:rPr>
        <w:fldChar w:fldCharType="separate"/>
      </w:r>
      <w:r w:rsidR="00D94AA9">
        <w:rPr>
          <w:noProof/>
        </w:rPr>
        <w:t>4</w:t>
      </w:r>
      <w:r>
        <w:rPr>
          <w:noProof/>
        </w:rPr>
        <w:fldChar w:fldCharType="end"/>
      </w:r>
      <w:r w:rsidRPr="00360B1D">
        <w:t>: Ford internal Documents</w:t>
      </w:r>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70"/>
    </w:p>
    <w:p w14:paraId="49EE3216" w14:textId="77777777" w:rsidR="00973DA5" w:rsidRDefault="00973DA5" w:rsidP="00305BF4">
      <w:pPr>
        <w:pStyle w:val="VelocityScript"/>
      </w:pPr>
    </w:p>
    <w:p w14:paraId="38ADFE8D" w14:textId="77777777" w:rsidR="00305BF4" w:rsidRPr="007C20FA" w:rsidRDefault="00305BF4" w:rsidP="00305BF4">
      <w:pPr>
        <w:pStyle w:val="Heading3"/>
      </w:pPr>
      <w:bookmarkStart w:id="71" w:name="_Toc216853727"/>
      <w:bookmarkStart w:id="72" w:name="_Toc26368283"/>
      <w:bookmarkStart w:id="73" w:name="_Toc529191232"/>
      <w:bookmarkStart w:id="74" w:name="_Toc397081419"/>
      <w:r w:rsidRPr="007C20FA">
        <w:t xml:space="preserve">Ford </w:t>
      </w:r>
      <w:r>
        <w:t>D</w:t>
      </w:r>
      <w:r w:rsidRPr="007C20FA">
        <w:t>ocuments</w:t>
      </w:r>
      <w:bookmarkEnd w:id="71"/>
      <w:bookmarkEnd w:id="72"/>
      <w:bookmarkEnd w:id="73"/>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5560"/>
        <w:gridCol w:w="1264"/>
        <w:gridCol w:w="1262"/>
      </w:tblGrid>
      <w:tr w:rsidR="00305BF4" w:rsidRPr="007C20FA" w14:paraId="74C99674" w14:textId="77777777" w:rsidTr="00535EF7">
        <w:trPr>
          <w:cantSplit/>
          <w:tblHeader/>
        </w:trPr>
        <w:tc>
          <w:tcPr>
            <w:tcW w:w="676" w:type="pct"/>
            <w:shd w:val="clear" w:color="auto" w:fill="E0E0E0"/>
          </w:tcPr>
          <w:p w14:paraId="2A6FCB7E" w14:textId="77777777" w:rsidR="00305BF4" w:rsidRPr="007C20FA" w:rsidRDefault="00305BF4" w:rsidP="00535EF7">
            <w:pPr>
              <w:rPr>
                <w:rFonts w:ascii="Helvetica" w:hAnsi="Helvetica" w:cs="Helvetica"/>
                <w:b/>
              </w:rPr>
            </w:pPr>
            <w:r w:rsidRPr="007C20FA">
              <w:rPr>
                <w:rFonts w:ascii="Helvetica" w:hAnsi="Helvetica" w:cs="Helvetica"/>
                <w:b/>
              </w:rPr>
              <w:t>Reference</w:t>
            </w:r>
          </w:p>
        </w:tc>
        <w:tc>
          <w:tcPr>
            <w:tcW w:w="2973" w:type="pct"/>
            <w:shd w:val="clear" w:color="auto" w:fill="E0E0E0"/>
          </w:tcPr>
          <w:p w14:paraId="1DDE6808" w14:textId="77777777" w:rsidR="00305BF4" w:rsidRPr="007C20FA" w:rsidRDefault="00305BF4" w:rsidP="00535EF7">
            <w:pPr>
              <w:rPr>
                <w:rFonts w:ascii="Helvetica" w:hAnsi="Helvetica" w:cs="Helvetica"/>
                <w:b/>
              </w:rPr>
            </w:pPr>
            <w:r w:rsidRPr="007C20FA">
              <w:rPr>
                <w:rFonts w:ascii="Helvetica" w:hAnsi="Helvetica" w:cs="Helvetica"/>
                <w:b/>
              </w:rPr>
              <w:t>Title</w:t>
            </w:r>
          </w:p>
        </w:tc>
        <w:tc>
          <w:tcPr>
            <w:tcW w:w="676" w:type="pct"/>
            <w:shd w:val="clear" w:color="auto" w:fill="E0E0E0"/>
          </w:tcPr>
          <w:p w14:paraId="7849CAC7" w14:textId="77777777" w:rsidR="00305BF4" w:rsidRPr="007C20FA" w:rsidRDefault="00305BF4" w:rsidP="00535EF7">
            <w:pPr>
              <w:rPr>
                <w:rFonts w:ascii="Helvetica" w:hAnsi="Helvetica" w:cs="Helvetica"/>
                <w:b/>
              </w:rPr>
            </w:pPr>
            <w:r w:rsidRPr="007C20FA">
              <w:rPr>
                <w:rFonts w:ascii="Helvetica" w:hAnsi="Helvetica" w:cs="Helvetica"/>
                <w:b/>
              </w:rPr>
              <w:t>Doc. ID</w:t>
            </w:r>
          </w:p>
        </w:tc>
        <w:tc>
          <w:tcPr>
            <w:tcW w:w="676" w:type="pct"/>
            <w:shd w:val="clear" w:color="auto" w:fill="E0E0E0"/>
          </w:tcPr>
          <w:p w14:paraId="41F52642" w14:textId="77777777" w:rsidR="00305BF4" w:rsidRPr="007C20FA" w:rsidRDefault="00305BF4" w:rsidP="00535EF7">
            <w:pPr>
              <w:rPr>
                <w:rFonts w:ascii="Helvetica" w:hAnsi="Helvetica" w:cs="Helvetica"/>
                <w:b/>
              </w:rPr>
            </w:pPr>
            <w:r w:rsidRPr="007C20FA">
              <w:rPr>
                <w:rFonts w:ascii="Helvetica" w:hAnsi="Helvetica" w:cs="Helvetica"/>
                <w:b/>
              </w:rPr>
              <w:t>Revision</w:t>
            </w:r>
          </w:p>
        </w:tc>
      </w:tr>
      <w:tr w:rsidR="00305BF4" w:rsidRPr="007C20FA" w14:paraId="2EAD6840" w14:textId="77777777" w:rsidTr="00535EF7">
        <w:trPr>
          <w:cantSplit/>
          <w:tblHeader/>
        </w:trPr>
        <w:tc>
          <w:tcPr>
            <w:tcW w:w="676" w:type="pct"/>
            <w:shd w:val="clear" w:color="auto" w:fill="FFFFFF" w:themeFill="background1"/>
          </w:tcPr>
          <w:p w14:paraId="749DD03B" w14:textId="77777777" w:rsidR="00305BF4" w:rsidRPr="005E40CF" w:rsidRDefault="00305BF4" w:rsidP="00535EF7">
            <w:pPr>
              <w:rPr>
                <w:rFonts w:ascii="Helvetica" w:hAnsi="Helvetica" w:cs="Helvetica"/>
              </w:rPr>
            </w:pPr>
          </w:p>
        </w:tc>
        <w:tc>
          <w:tcPr>
            <w:tcW w:w="2973" w:type="pct"/>
            <w:shd w:val="clear" w:color="auto" w:fill="FFFFFF" w:themeFill="background1"/>
          </w:tcPr>
          <w:p w14:paraId="654A5D72" w14:textId="77777777" w:rsidR="00305BF4" w:rsidRPr="005E40CF" w:rsidRDefault="00305BF4" w:rsidP="00535EF7">
            <w:pPr>
              <w:rPr>
                <w:rFonts w:ascii="Helvetica" w:hAnsi="Helvetica" w:cs="Helvetica"/>
              </w:rPr>
            </w:pPr>
          </w:p>
        </w:tc>
        <w:tc>
          <w:tcPr>
            <w:tcW w:w="676" w:type="pct"/>
            <w:shd w:val="clear" w:color="auto" w:fill="FFFFFF" w:themeFill="background1"/>
          </w:tcPr>
          <w:p w14:paraId="70EFBB8C" w14:textId="77777777" w:rsidR="00305BF4" w:rsidRPr="005E40CF" w:rsidRDefault="00305BF4" w:rsidP="00535EF7">
            <w:pPr>
              <w:rPr>
                <w:rFonts w:ascii="Helvetica" w:hAnsi="Helvetica" w:cs="Helvetica"/>
              </w:rPr>
            </w:pPr>
          </w:p>
        </w:tc>
        <w:tc>
          <w:tcPr>
            <w:tcW w:w="676" w:type="pct"/>
            <w:shd w:val="clear" w:color="auto" w:fill="FFFFFF" w:themeFill="background1"/>
          </w:tcPr>
          <w:p w14:paraId="37FAE198" w14:textId="77777777" w:rsidR="00305BF4" w:rsidRPr="005E40CF" w:rsidRDefault="00305BF4" w:rsidP="00535EF7">
            <w:pPr>
              <w:rPr>
                <w:rFonts w:ascii="Helvetica" w:hAnsi="Helvetica" w:cs="Helvetica"/>
              </w:rPr>
            </w:pPr>
          </w:p>
        </w:tc>
      </w:tr>
    </w:tbl>
    <w:p w14:paraId="4D852588" w14:textId="754A028A" w:rsidR="00305BF4" w:rsidRPr="00360B1D" w:rsidRDefault="00305BF4" w:rsidP="00305BF4">
      <w:pPr>
        <w:pStyle w:val="Caption"/>
        <w:rPr>
          <w:i/>
          <w:color w:val="7F7F7F" w:themeColor="text1" w:themeTint="80"/>
        </w:rPr>
      </w:pPr>
      <w:bookmarkStart w:id="75" w:name="_Toc468095642"/>
      <w:bookmarkStart w:id="76" w:name="_Toc26275697"/>
      <w:bookmarkStart w:id="77" w:name="_Toc529191299"/>
      <w:bookmarkStart w:id="78" w:name="_Toc397081420"/>
      <w:bookmarkStart w:id="79" w:name="_Toc216853729"/>
      <w:bookmarkStart w:id="80" w:name="_Toc215652136"/>
      <w:r w:rsidRPr="00360B1D">
        <w:t xml:space="preserve">Table </w:t>
      </w:r>
      <w:r>
        <w:rPr>
          <w:noProof/>
        </w:rPr>
        <w:fldChar w:fldCharType="begin"/>
      </w:r>
      <w:r>
        <w:rPr>
          <w:noProof/>
        </w:rPr>
        <w:instrText xml:space="preserve"> STYLEREF 1 \s </w:instrText>
      </w:r>
      <w:r>
        <w:rPr>
          <w:noProof/>
        </w:rPr>
        <w:fldChar w:fldCharType="separate"/>
      </w:r>
      <w:r w:rsidR="00D94AA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6</w:t>
      </w:r>
      <w:r>
        <w:rPr>
          <w:noProof/>
        </w:rPr>
        <w:fldChar w:fldCharType="end"/>
      </w:r>
      <w:r w:rsidRPr="00360B1D">
        <w:t xml:space="preserve">: Ford </w:t>
      </w:r>
      <w:r>
        <w:t>I</w:t>
      </w:r>
      <w:r w:rsidRPr="00360B1D">
        <w:t>nternal Documents</w:t>
      </w:r>
      <w:bookmarkEnd w:id="75"/>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76"/>
      <w:bookmarkEnd w:id="77"/>
    </w:p>
    <w:p w14:paraId="2BF36579" w14:textId="77777777" w:rsidR="00305BF4" w:rsidRPr="007C20FA" w:rsidRDefault="00305BF4" w:rsidP="00305BF4">
      <w:pPr>
        <w:pStyle w:val="Heading3"/>
      </w:pPr>
      <w:bookmarkStart w:id="81" w:name="_Toc26368284"/>
      <w:bookmarkStart w:id="82" w:name="_Toc529191233"/>
      <w:r w:rsidRPr="007C20FA">
        <w:t xml:space="preserve">External </w:t>
      </w:r>
      <w:r>
        <w:t>D</w:t>
      </w:r>
      <w:r w:rsidRPr="007C20FA">
        <w:t xml:space="preserve">ocuments and </w:t>
      </w:r>
      <w:r>
        <w:t>P</w:t>
      </w:r>
      <w:r w:rsidRPr="007C20FA">
        <w:t>ublications</w:t>
      </w:r>
      <w:bookmarkEnd w:id="78"/>
      <w:bookmarkEnd w:id="79"/>
      <w:bookmarkEnd w:id="80"/>
      <w:bookmarkEnd w:id="81"/>
      <w:bookmarkEnd w:id="82"/>
    </w:p>
    <w:p w14:paraId="33888C21" w14:textId="482CAF6D" w:rsidR="00305BF4" w:rsidRDefault="00305BF4" w:rsidP="00305B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8086"/>
      </w:tblGrid>
      <w:tr w:rsidR="00305BF4" w:rsidRPr="007C20FA" w14:paraId="71AD25F8" w14:textId="77777777" w:rsidTr="00535EF7">
        <w:trPr>
          <w:cantSplit/>
          <w:tblHeader/>
        </w:trPr>
        <w:tc>
          <w:tcPr>
            <w:tcW w:w="676" w:type="pct"/>
            <w:shd w:val="clear" w:color="auto" w:fill="E0E0E0"/>
          </w:tcPr>
          <w:p w14:paraId="2729EFE3" w14:textId="77777777" w:rsidR="00305BF4" w:rsidRPr="007C20FA" w:rsidRDefault="00305BF4" w:rsidP="00535EF7">
            <w:pPr>
              <w:rPr>
                <w:rFonts w:ascii="Helvetica" w:hAnsi="Helvetica" w:cs="Helvetica"/>
                <w:b/>
              </w:rPr>
            </w:pPr>
            <w:r w:rsidRPr="007C20FA">
              <w:rPr>
                <w:rFonts w:ascii="Helvetica" w:hAnsi="Helvetica" w:cs="Helvetica"/>
                <w:b/>
              </w:rPr>
              <w:t>Reference</w:t>
            </w:r>
          </w:p>
        </w:tc>
        <w:tc>
          <w:tcPr>
            <w:tcW w:w="4324" w:type="pct"/>
            <w:shd w:val="clear" w:color="auto" w:fill="E0E0E0"/>
          </w:tcPr>
          <w:p w14:paraId="0EE49176" w14:textId="77777777" w:rsidR="00305BF4" w:rsidRPr="007C20FA" w:rsidRDefault="00305BF4" w:rsidP="00535EF7">
            <w:pPr>
              <w:rPr>
                <w:rFonts w:ascii="Helvetica" w:hAnsi="Helvetica" w:cs="Helvetica"/>
                <w:b/>
              </w:rPr>
            </w:pPr>
            <w:r>
              <w:rPr>
                <w:rFonts w:ascii="Helvetica" w:hAnsi="Helvetica" w:cs="Helvetica"/>
                <w:b/>
              </w:rPr>
              <w:t>Document / Publication</w:t>
            </w:r>
          </w:p>
        </w:tc>
      </w:tr>
      <w:tr w:rsidR="00305BF4" w:rsidRPr="007C20FA" w14:paraId="6C19E58D" w14:textId="77777777" w:rsidTr="00535EF7">
        <w:trPr>
          <w:cantSplit/>
          <w:tblHeader/>
        </w:trPr>
        <w:tc>
          <w:tcPr>
            <w:tcW w:w="676" w:type="pct"/>
            <w:shd w:val="clear" w:color="auto" w:fill="FFFFFF" w:themeFill="background1"/>
          </w:tcPr>
          <w:p w14:paraId="1A968D96" w14:textId="77777777" w:rsidR="00305BF4" w:rsidRPr="005E40CF" w:rsidRDefault="00305BF4" w:rsidP="00535EF7">
            <w:pPr>
              <w:rPr>
                <w:rFonts w:ascii="Helvetica" w:hAnsi="Helvetica" w:cs="Helvetica"/>
              </w:rPr>
            </w:pPr>
          </w:p>
        </w:tc>
        <w:tc>
          <w:tcPr>
            <w:tcW w:w="4324" w:type="pct"/>
            <w:shd w:val="clear" w:color="auto" w:fill="FFFFFF" w:themeFill="background1"/>
          </w:tcPr>
          <w:p w14:paraId="1CC27BF3" w14:textId="77777777" w:rsidR="00305BF4" w:rsidRPr="005E40CF" w:rsidRDefault="00305BF4" w:rsidP="00535EF7">
            <w:pPr>
              <w:rPr>
                <w:rFonts w:ascii="Helvetica" w:hAnsi="Helvetica" w:cs="Helvetica"/>
              </w:rPr>
            </w:pPr>
          </w:p>
        </w:tc>
      </w:tr>
    </w:tbl>
    <w:p w14:paraId="38884EFB" w14:textId="197F2784" w:rsidR="00305BF4" w:rsidRDefault="00305BF4" w:rsidP="00305BF4">
      <w:pPr>
        <w:pStyle w:val="Caption"/>
        <w:rPr>
          <w:b w:val="0"/>
          <w:i/>
          <w:color w:val="7F7F7F" w:themeColor="text1" w:themeTint="80"/>
        </w:rPr>
      </w:pPr>
      <w:bookmarkStart w:id="83" w:name="_Toc468095643"/>
      <w:bookmarkStart w:id="84" w:name="_Toc26275699"/>
      <w:bookmarkStart w:id="85" w:name="_Toc529191301"/>
      <w:r w:rsidRPr="00DB1AC1">
        <w:t xml:space="preserve">Table </w:t>
      </w:r>
      <w:r>
        <w:rPr>
          <w:noProof/>
        </w:rPr>
        <w:fldChar w:fldCharType="begin"/>
      </w:r>
      <w:r>
        <w:rPr>
          <w:noProof/>
        </w:rPr>
        <w:instrText xml:space="preserve"> STYLEREF 1 \s </w:instrText>
      </w:r>
      <w:r>
        <w:rPr>
          <w:noProof/>
        </w:rPr>
        <w:fldChar w:fldCharType="separate"/>
      </w:r>
      <w:r w:rsidR="00D94AA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8</w:t>
      </w:r>
      <w:r>
        <w:rPr>
          <w:noProof/>
        </w:rPr>
        <w:fldChar w:fldCharType="end"/>
      </w:r>
      <w:r w:rsidRPr="00DB1AC1">
        <w:t xml:space="preserve">: External </w:t>
      </w:r>
      <w:r>
        <w:t>D</w:t>
      </w:r>
      <w:r w:rsidRPr="00DB1AC1">
        <w:t xml:space="preserve">ocuments and </w:t>
      </w:r>
      <w:r>
        <w:t>P</w:t>
      </w:r>
      <w:r w:rsidRPr="00DB1AC1">
        <w:t>ublications</w:t>
      </w:r>
      <w:bookmarkEnd w:id="83"/>
      <w:r w:rsidRPr="00DB1AC1">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84"/>
      <w:bookmarkEnd w:id="85"/>
    </w:p>
    <w:p w14:paraId="2D66965C" w14:textId="77777777" w:rsidR="00305BF4" w:rsidRPr="009F1EF1" w:rsidRDefault="00305BF4" w:rsidP="00305BF4">
      <w:pPr>
        <w:pStyle w:val="Heading2"/>
        <w:rPr>
          <w:szCs w:val="20"/>
        </w:rPr>
      </w:pPr>
      <w:bookmarkStart w:id="86" w:name="_Toc26368285"/>
      <w:r w:rsidRPr="009F1EF1">
        <w:rPr>
          <w:szCs w:val="20"/>
        </w:rPr>
        <w:t>Glossary</w:t>
      </w:r>
      <w:bookmarkEnd w:id="68"/>
      <w:bookmarkEnd w:id="86"/>
    </w:p>
    <w:p w14:paraId="53A3004B" w14:textId="77777777" w:rsidR="00305BF4" w:rsidRPr="00311AA9" w:rsidRDefault="00305BF4" w:rsidP="00305BF4">
      <w:pPr>
        <w:pStyle w:val="Heading3"/>
      </w:pPr>
      <w:bookmarkStart w:id="87" w:name="_Toc26368286"/>
      <w:bookmarkStart w:id="88" w:name="_Toc1554249"/>
      <w:r w:rsidRPr="00311AA9">
        <w:t>Definitions</w:t>
      </w:r>
      <w:bookmarkEnd w:id="87"/>
      <w:bookmarkEnd w:id="88"/>
    </w:p>
    <w:p w14:paraId="1907ECC6" w14:textId="77777777" w:rsidR="00305BF4" w:rsidRPr="00006D1E" w:rsidRDefault="00305BF4" w:rsidP="00305BF4">
      <w:pPr>
        <w:rPr>
          <w:i/>
          <w:color w:val="7F7F7F" w:themeColor="text1" w:themeTint="80"/>
        </w:rPr>
      </w:pPr>
      <w:r w:rsidRPr="00006D1E">
        <w:rPr>
          <w:i/>
          <w:color w:val="7F7F7F" w:themeColor="text1" w:themeTint="80"/>
        </w:rPr>
        <w:t>No glossary items found.</w:t>
      </w:r>
    </w:p>
    <w:p w14:paraId="5A2E7E02" w14:textId="77777777" w:rsidR="00305BF4" w:rsidRDefault="00305BF4" w:rsidP="00305BF4">
      <w:pPr>
        <w:pStyle w:val="Heading3"/>
      </w:pPr>
      <w:bookmarkStart w:id="89" w:name="_Toc26368287"/>
      <w:bookmarkStart w:id="90" w:name="_Toc1554250"/>
      <w:r w:rsidRPr="009F1EF1">
        <w:t>Abbreviations</w:t>
      </w:r>
      <w:bookmarkEnd w:id="89"/>
      <w:bookmarkEnd w:id="90"/>
    </w:p>
    <w:p w14:paraId="661BDDC9" w14:textId="77777777" w:rsidR="00305BF4" w:rsidRPr="00006D1E" w:rsidRDefault="00305BF4" w:rsidP="00305BF4">
      <w:pPr>
        <w:rPr>
          <w:i/>
          <w:color w:val="7F7F7F" w:themeColor="text1" w:themeTint="80"/>
        </w:rPr>
      </w:pPr>
      <w:r w:rsidRPr="00006D1E">
        <w:rPr>
          <w:i/>
          <w:color w:val="7F7F7F" w:themeColor="text1" w:themeTint="80"/>
        </w:rPr>
        <w:t>No acronyms specified.</w:t>
      </w:r>
    </w:p>
    <w:p w14:paraId="00C7EB5E" w14:textId="77777777" w:rsidR="00305BF4" w:rsidRDefault="00305BF4" w:rsidP="00305BF4"/>
    <w:p w14:paraId="109D2089" w14:textId="77777777" w:rsidR="00305BF4" w:rsidRDefault="00305BF4" w:rsidP="00305BF4">
      <w:pPr>
        <w:pStyle w:val="Heading1"/>
        <w:tabs>
          <w:tab w:val="clear" w:pos="540"/>
          <w:tab w:val="num" w:pos="432"/>
        </w:tabs>
        <w:rPr>
          <w:lang w:val="en-GB"/>
        </w:rPr>
      </w:pPr>
      <w:bookmarkStart w:id="91" w:name="_Toc26368288"/>
      <w:bookmarkStart w:id="92" w:name="_Toc1554251"/>
      <w:bookmarkStart w:id="93" w:name="_Toc481143805"/>
      <w:r>
        <w:rPr>
          <w:lang w:val="en-GB"/>
        </w:rPr>
        <w:lastRenderedPageBreak/>
        <w:t>Feature Implementation Architecture</w:t>
      </w:r>
      <w:bookmarkEnd w:id="91"/>
      <w:bookmarkEnd w:id="92"/>
    </w:p>
    <w:p w14:paraId="76F5E1C3" w14:textId="3C48B715" w:rsidR="00305BF4" w:rsidRDefault="00305BF4" w:rsidP="00305BF4">
      <w:pPr>
        <w:pStyle w:val="Heading2"/>
        <w:rPr>
          <w:lang w:val="en-GB"/>
        </w:rPr>
      </w:pPr>
      <w:bookmarkStart w:id="94" w:name="_Toc26368289"/>
      <w:bookmarkStart w:id="95" w:name="_Toc1554252"/>
      <w:r w:rsidRPr="0008696C">
        <w:rPr>
          <w:lang w:val="en-GB"/>
        </w:rPr>
        <w:t>Functional Architecture</w:t>
      </w:r>
      <w:bookmarkEnd w:id="93"/>
      <w:bookmarkEnd w:id="94"/>
      <w:bookmarkEnd w:id="95"/>
    </w:p>
    <w:p w14:paraId="09B5A2C4" w14:textId="77777777" w:rsidR="001B6155" w:rsidRDefault="001B6155" w:rsidP="009A434C">
      <w:pPr>
        <w:rPr>
          <w:color w:val="C0504D" w:themeColor="accent2"/>
        </w:rPr>
      </w:pPr>
    </w:p>
    <w:p w14:paraId="1984F225" w14:textId="4E21F82B" w:rsidR="009A434C" w:rsidRDefault="009A434C" w:rsidP="009A434C">
      <w:pPr>
        <w:pStyle w:val="Heading3"/>
        <w:tabs>
          <w:tab w:val="clear" w:pos="900"/>
        </w:tabs>
        <w:spacing w:before="240"/>
        <w:ind w:left="720" w:hanging="720"/>
      </w:pPr>
      <w:bookmarkStart w:id="96" w:name="_Toc12531095"/>
      <w:r w:rsidRPr="007C20FA">
        <w:t>List of Functions</w:t>
      </w:r>
      <w:bookmarkEnd w:id="96"/>
    </w:p>
    <w:p w14:paraId="139E4729" w14:textId="77777777" w:rsidR="009A434C" w:rsidRPr="00215C9F" w:rsidRDefault="009A434C" w:rsidP="009A434C"/>
    <w:p w14:paraId="7303474D" w14:textId="77777777" w:rsidR="00305BF4" w:rsidRDefault="00305BF4" w:rsidP="00305BF4"/>
    <w:p w14:paraId="5FD3387A" w14:textId="77777777" w:rsidR="00305BF4" w:rsidRDefault="00305BF4" w:rsidP="00305BF4">
      <w:pPr>
        <w:pStyle w:val="Heading3"/>
      </w:pPr>
      <w:bookmarkStart w:id="97" w:name="_Toc26368290"/>
      <w:r>
        <w:t>Description</w:t>
      </w:r>
      <w:bookmarkEnd w:id="97"/>
    </w:p>
    <w:p w14:paraId="30C40FD2" w14:textId="0A22B68D" w:rsidR="00305BF4" w:rsidRPr="00D72465" w:rsidRDefault="00305BF4" w:rsidP="00305BF4">
      <w:pPr>
        <w:rPr>
          <w:rFonts w:cs="Arial"/>
          <w:lang w:val="en-GB"/>
        </w:rPr>
      </w:pPr>
      <w:r>
        <w:rPr>
          <w:rFonts w:cs="Arial"/>
          <w:lang w:val="en-GB"/>
        </w:rPr>
        <w:t xml:space="preserve">The information contained herein is </w:t>
      </w:r>
      <w:proofErr w:type="gramStart"/>
      <w:r>
        <w:rPr>
          <w:rFonts w:cs="Arial"/>
          <w:lang w:val="en-GB"/>
        </w:rPr>
        <w:t>similar to</w:t>
      </w:r>
      <w:proofErr w:type="gramEnd"/>
      <w:r>
        <w:rPr>
          <w:rFonts w:cs="Arial"/>
          <w:lang w:val="en-GB"/>
        </w:rPr>
        <w:t xml:space="preserve"> that in the Feature Document and Functional Specification and shows the activity diagrams which define the top-level (and lower level as necessary) function of the feature.  </w:t>
      </w:r>
      <w:r>
        <w:rPr>
          <w:color w:val="000000" w:themeColor="text1"/>
        </w:rPr>
        <w:t>Each shown diagram contains a function which is allocated to one of the logical systems of the feature or is a parent/ancestor function to one a function which is allocated thereto.</w:t>
      </w:r>
      <w:r>
        <w:rPr>
          <w:rFonts w:cs="Arial"/>
          <w:lang w:val="en-GB"/>
        </w:rPr>
        <w:t xml:space="preserve">  </w:t>
      </w:r>
      <w:r>
        <w:rPr>
          <w:color w:val="000000" w:themeColor="text1"/>
        </w:rPr>
        <w:t>Diagrams are presented in a depth-first format. That is, after a diagram is presented, any sub-diagrams of it are presented before proceeding to the next sibling diagram (or the next diagram in the list).</w:t>
      </w:r>
    </w:p>
    <w:p w14:paraId="2B334CD2" w14:textId="77777777" w:rsidR="00651D85" w:rsidRPr="004169D6" w:rsidRDefault="00651D85" w:rsidP="00651D85">
      <w:pPr>
        <w:jc w:val="center"/>
      </w:pPr>
      <w:r>
        <w:rPr>
          <w:noProof/>
        </w:rPr>
        <w:drawing>
          <wp:inline distT="0" distB="0" distL="0" distR="0" wp14:anchorId="326E5770" wp14:editId="4E1D452B">
            <wp:extent cx="5943600" cy="3217984"/>
            <wp:effectExtent l="0" t="0" r="0" b="0"/>
            <wp:docPr id="4" name="Picture 876818486.jpg" descr="87681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6818486.jpg"/>
                    <pic:cNvPicPr/>
                  </pic:nvPicPr>
                  <pic:blipFill>
                    <a:blip r:embed="rId28" cstate="print"/>
                    <a:stretch>
                      <a:fillRect/>
                    </a:stretch>
                  </pic:blipFill>
                  <pic:spPr>
                    <a:xfrm>
                      <a:off x="0" y="0"/>
                      <a:ext cx="5943600" cy="3217984"/>
                    </a:xfrm>
                    <a:prstGeom prst="rect">
                      <a:avLst/>
                    </a:prstGeom>
                  </pic:spPr>
                </pic:pic>
              </a:graphicData>
            </a:graphic>
          </wp:inline>
        </w:drawing>
      </w:r>
    </w:p>
    <w:p w14:paraId="6A16ED87" w14:textId="68B41CA9" w:rsidR="00651D85" w:rsidRPr="004169D6" w:rsidRDefault="00651D85" w:rsidP="00651D8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rPr>
          <w:rFonts w:cs="Arial"/>
          <w:b/>
        </w:rPr>
      </w:pPr>
      <w:r w:rsidRPr="004169D6">
        <w:rPr>
          <w:b/>
        </w:rPr>
        <w:t>Figure</w:t>
      </w:r>
      <w:r w:rsidR="00FB6F3B" w:rsidRPr="004169D6">
        <w:rPr>
          <w:b/>
          <w:noProof/>
        </w:rPr>
        <w:t xml:space="preserve"> 1</w:t>
      </w:r>
      <w:r w:rsidRPr="004169D6">
        <w:rPr>
          <w:b/>
        </w:rPr>
        <w:t xml:space="preserve">: </w:t>
      </w:r>
      <w:bookmarkStart w:id="98" w:name="_ce8566fc1c055a38ea0d92f0e91255b4"/>
      <w:r w:rsidRPr="004169D6">
        <w:rPr>
          <w:b/>
        </w:rPr>
        <w:t>Functional Architecture</w:t>
      </w:r>
      <w:bookmarkEnd w:id="98"/>
    </w:p>
    <w:p w14:paraId="37BE2C45" w14:textId="77777777" w:rsidR="00651D85" w:rsidRPr="00651D85" w:rsidRDefault="00651D85" w:rsidP="00651D85">
      <w:pPr>
        <w:rPr>
          <w:highlight w:val="yellow"/>
        </w:rPr>
      </w:pPr>
    </w:p>
    <w:p w14:paraId="760FF4E8" w14:textId="5D334DF5" w:rsidR="00FE2A92" w:rsidRDefault="00FE2A92" w:rsidP="00305BF4">
      <w:pPr>
        <w:pStyle w:val="VelocityScript"/>
      </w:pPr>
    </w:p>
    <w:p w14:paraId="14429C94" w14:textId="502F124A" w:rsidR="00FE2A92" w:rsidRDefault="00FE2A92" w:rsidP="00305BF4">
      <w:pPr>
        <w:pStyle w:val="VelocityScript"/>
      </w:pPr>
    </w:p>
    <w:p w14:paraId="38DD8896" w14:textId="77777777" w:rsidR="00FE2A92" w:rsidRPr="002362D0" w:rsidRDefault="00FE2A92" w:rsidP="00305BF4">
      <w:pPr>
        <w:pStyle w:val="VelocityScript"/>
      </w:pPr>
    </w:p>
    <w:p w14:paraId="56E5E7D5" w14:textId="20A91431" w:rsidR="00305BF4" w:rsidRDefault="00305BF4" w:rsidP="00305BF4">
      <w:pPr>
        <w:pStyle w:val="Heading3"/>
      </w:pPr>
      <w:bookmarkStart w:id="99" w:name="_Toc1554254"/>
      <w:bookmarkStart w:id="100" w:name="_Toc481143806"/>
      <w:bookmarkStart w:id="101" w:name="_Toc26368291"/>
      <w:bookmarkStart w:id="102" w:name="_Ref7449271"/>
      <w:bookmarkStart w:id="103" w:name="_Ref7449252"/>
      <w:bookmarkStart w:id="104" w:name="_Ref7449246"/>
      <w:r>
        <w:t>Function List</w:t>
      </w:r>
      <w:bookmarkEnd w:id="99"/>
      <w:bookmarkEnd w:id="100"/>
      <w:bookmarkEnd w:id="101"/>
      <w:bookmarkEnd w:id="102"/>
      <w:bookmarkEnd w:id="103"/>
      <w:bookmarkEnd w:id="104"/>
    </w:p>
    <w:tbl>
      <w:tblPr>
        <w:tblStyle w:val="TableGrid"/>
        <w:tblW w:w="5000" w:type="pct"/>
        <w:tblLook w:val="01E0" w:firstRow="1" w:lastRow="1" w:firstColumn="1" w:lastColumn="1" w:noHBand="0" w:noVBand="0"/>
      </w:tblPr>
      <w:tblGrid>
        <w:gridCol w:w="3099"/>
        <w:gridCol w:w="2726"/>
        <w:gridCol w:w="3525"/>
      </w:tblGrid>
      <w:tr w:rsidR="00EE6FBC" w:rsidRPr="00717330" w14:paraId="32DB10BE" w14:textId="77777777" w:rsidTr="00EE6FBC">
        <w:trPr>
          <w:tblHeader/>
        </w:trPr>
        <w:tc>
          <w:tcPr>
            <w:tcW w:w="1657" w:type="pct"/>
            <w:shd w:val="clear" w:color="auto" w:fill="D9D9D9" w:themeFill="background1" w:themeFillShade="D9"/>
          </w:tcPr>
          <w:p w14:paraId="1319A147" w14:textId="77777777" w:rsidR="00EE6FBC" w:rsidRPr="004E7B74" w:rsidRDefault="00EE6FBC" w:rsidP="005A3452">
            <w:pPr>
              <w:pStyle w:val="scriptNormal"/>
              <w:rPr>
                <w:b/>
                <w:color w:val="auto"/>
              </w:rPr>
            </w:pPr>
            <w:r>
              <w:rPr>
                <w:b/>
                <w:color w:val="auto"/>
              </w:rPr>
              <w:t>Function ID</w:t>
            </w:r>
          </w:p>
        </w:tc>
        <w:tc>
          <w:tcPr>
            <w:tcW w:w="1458" w:type="pct"/>
            <w:shd w:val="clear" w:color="auto" w:fill="D9D9D9" w:themeFill="background1" w:themeFillShade="D9"/>
          </w:tcPr>
          <w:p w14:paraId="594CDEC2" w14:textId="77777777" w:rsidR="00EE6FBC" w:rsidRPr="004E7B74" w:rsidRDefault="00EE6FBC" w:rsidP="005A3452">
            <w:pPr>
              <w:pStyle w:val="scriptNormal"/>
              <w:rPr>
                <w:b/>
                <w:color w:val="auto"/>
              </w:rPr>
            </w:pPr>
            <w:r>
              <w:rPr>
                <w:b/>
                <w:color w:val="auto"/>
              </w:rPr>
              <w:t>Function</w:t>
            </w:r>
            <w:r w:rsidRPr="004E7B74">
              <w:rPr>
                <w:b/>
                <w:color w:val="auto"/>
              </w:rPr>
              <w:t xml:space="preserve"> </w:t>
            </w:r>
            <w:r>
              <w:rPr>
                <w:b/>
                <w:color w:val="auto"/>
              </w:rPr>
              <w:t>Name</w:t>
            </w:r>
          </w:p>
        </w:tc>
        <w:tc>
          <w:tcPr>
            <w:tcW w:w="1885" w:type="pct"/>
            <w:shd w:val="clear" w:color="auto" w:fill="D9D9D9" w:themeFill="background1" w:themeFillShade="D9"/>
          </w:tcPr>
          <w:p w14:paraId="750A9AA1" w14:textId="77777777" w:rsidR="00EE6FBC" w:rsidRPr="004E7B74" w:rsidRDefault="00EE6FBC" w:rsidP="005A3452">
            <w:pPr>
              <w:pStyle w:val="scriptNormal"/>
              <w:rPr>
                <w:b/>
                <w:color w:val="auto"/>
              </w:rPr>
            </w:pPr>
            <w:r>
              <w:rPr>
                <w:b/>
                <w:color w:val="auto"/>
              </w:rPr>
              <w:t>Function</w:t>
            </w:r>
            <w:r w:rsidRPr="004E7B74">
              <w:rPr>
                <w:b/>
                <w:color w:val="auto"/>
              </w:rPr>
              <w:t xml:space="preserve"> Description</w:t>
            </w:r>
          </w:p>
        </w:tc>
      </w:tr>
      <w:tr w:rsidR="00EE6FBC" w:rsidRPr="00C27C3F" w14:paraId="7236E897" w14:textId="77777777" w:rsidTr="00EE6FBC">
        <w:tc>
          <w:tcPr>
            <w:tcW w:w="1657" w:type="pct"/>
          </w:tcPr>
          <w:p w14:paraId="009D6B9C" w14:textId="77777777" w:rsidR="00EE6FBC" w:rsidRDefault="00EE6FBC" w:rsidP="00EE6FBC">
            <w:pPr>
              <w:rPr>
                <w:i/>
              </w:rPr>
            </w:pPr>
            <w:r w:rsidRPr="00A37271">
              <w:rPr>
                <w:i/>
                <w:highlight w:val="lightGray"/>
              </w:rPr>
              <w:t>No ID specified</w:t>
            </w:r>
          </w:p>
          <w:p w14:paraId="2DAA8515" w14:textId="77777777" w:rsidR="00EE6FBC" w:rsidRPr="00C27C3F" w:rsidRDefault="00EE6FBC" w:rsidP="005A3452">
            <w:pPr>
              <w:pStyle w:val="scriptNormal"/>
              <w:rPr>
                <w:color w:val="000000" w:themeColor="text1"/>
              </w:rPr>
            </w:pPr>
          </w:p>
        </w:tc>
        <w:tc>
          <w:tcPr>
            <w:tcW w:w="1458" w:type="pct"/>
          </w:tcPr>
          <w:p w14:paraId="1510876E" w14:textId="77777777" w:rsidR="00206F6A" w:rsidRDefault="00206F6A"/>
        </w:tc>
        <w:tc>
          <w:tcPr>
            <w:tcW w:w="1885" w:type="pct"/>
          </w:tcPr>
          <w:p w14:paraId="30EE72A7" w14:textId="77777777" w:rsidR="00657C61" w:rsidRPr="000947F5" w:rsidRDefault="00657C61" w:rsidP="00657C61">
            <w:pPr>
              <w:pStyle w:val="BodyText"/>
              <w:rPr>
                <w:i/>
                <w:lang w:val="en-US"/>
              </w:rPr>
            </w:pPr>
            <w:r w:rsidRPr="000947F5">
              <w:rPr>
                <w:i/>
                <w:highlight w:val="lightGray"/>
                <w:lang w:val="en-US"/>
              </w:rPr>
              <w:t>No documentation provided</w:t>
            </w:r>
          </w:p>
        </w:tc>
      </w:tr>
      <w:tr w:rsidR="00EE6FBC" w:rsidRPr="00C27C3F" w14:paraId="53F91C9B" w14:textId="77777777" w:rsidTr="00EE6FBC">
        <w:tc>
          <w:tcPr>
            <w:tcW w:w="1657" w:type="pct"/>
          </w:tcPr>
          <w:p w14:paraId="36284108" w14:textId="77777777" w:rsidR="00EE6FBC" w:rsidRDefault="00EE6FBC" w:rsidP="00EE6FBC">
            <w:pPr>
              <w:rPr>
                <w:i/>
              </w:rPr>
            </w:pPr>
            <w:r w:rsidRPr="00A37271">
              <w:rPr>
                <w:i/>
                <w:highlight w:val="lightGray"/>
              </w:rPr>
              <w:t>No ID specified</w:t>
            </w:r>
          </w:p>
          <w:p w14:paraId="4153A0FB" w14:textId="77777777" w:rsidR="00EE6FBC" w:rsidRPr="00C27C3F" w:rsidRDefault="00EE6FBC" w:rsidP="005A3452">
            <w:pPr>
              <w:pStyle w:val="scriptNormal"/>
              <w:rPr>
                <w:color w:val="000000" w:themeColor="text1"/>
              </w:rPr>
            </w:pPr>
          </w:p>
        </w:tc>
        <w:tc>
          <w:tcPr>
            <w:tcW w:w="1458" w:type="pct"/>
          </w:tcPr>
          <w:p w14:paraId="40538531" w14:textId="77777777" w:rsidR="00206F6A" w:rsidRDefault="00206F6A"/>
        </w:tc>
        <w:tc>
          <w:tcPr>
            <w:tcW w:w="1885" w:type="pct"/>
          </w:tcPr>
          <w:p w14:paraId="5F2971A1" w14:textId="77777777" w:rsidR="00657C61" w:rsidRPr="000947F5" w:rsidRDefault="00657C61" w:rsidP="00657C61">
            <w:pPr>
              <w:pStyle w:val="BodyText"/>
              <w:rPr>
                <w:i/>
                <w:lang w:val="en-US"/>
              </w:rPr>
            </w:pPr>
            <w:r w:rsidRPr="000947F5">
              <w:rPr>
                <w:i/>
                <w:highlight w:val="lightGray"/>
                <w:lang w:val="en-US"/>
              </w:rPr>
              <w:t>No documentation provided</w:t>
            </w:r>
          </w:p>
        </w:tc>
      </w:tr>
      <w:tr w:rsidR="00EE6FBC" w:rsidRPr="00C27C3F" w14:paraId="1CD3A734" w14:textId="77777777" w:rsidTr="00EE6FBC">
        <w:tc>
          <w:tcPr>
            <w:tcW w:w="1657" w:type="pct"/>
          </w:tcPr>
          <w:p w14:paraId="16CB4E76" w14:textId="77777777" w:rsidR="00EE6FBC" w:rsidRDefault="00EE6FBC" w:rsidP="00EE6FBC">
            <w:pPr>
              <w:rPr>
                <w:i/>
              </w:rPr>
            </w:pPr>
            <w:r w:rsidRPr="00A37271">
              <w:rPr>
                <w:i/>
                <w:highlight w:val="lightGray"/>
              </w:rPr>
              <w:t>No ID specified</w:t>
            </w:r>
          </w:p>
          <w:p w14:paraId="108DCAC7" w14:textId="77777777" w:rsidR="00EE6FBC" w:rsidRPr="00C27C3F" w:rsidRDefault="00EE6FBC" w:rsidP="005A3452">
            <w:pPr>
              <w:pStyle w:val="scriptNormal"/>
              <w:rPr>
                <w:color w:val="000000" w:themeColor="text1"/>
              </w:rPr>
            </w:pPr>
          </w:p>
        </w:tc>
        <w:tc>
          <w:tcPr>
            <w:tcW w:w="1458" w:type="pct"/>
          </w:tcPr>
          <w:p w14:paraId="2AA8F9D4" w14:textId="77777777" w:rsidR="00206F6A" w:rsidRDefault="00206F6A"/>
        </w:tc>
        <w:tc>
          <w:tcPr>
            <w:tcW w:w="1885" w:type="pct"/>
          </w:tcPr>
          <w:p w14:paraId="2F850312" w14:textId="77777777" w:rsidR="00657C61" w:rsidRPr="000947F5" w:rsidRDefault="00657C61" w:rsidP="00657C61">
            <w:pPr>
              <w:pStyle w:val="BodyText"/>
              <w:rPr>
                <w:i/>
                <w:lang w:val="en-US"/>
              </w:rPr>
            </w:pPr>
            <w:r w:rsidRPr="000947F5">
              <w:rPr>
                <w:i/>
                <w:highlight w:val="lightGray"/>
                <w:lang w:val="en-US"/>
              </w:rPr>
              <w:t>No documentation provided</w:t>
            </w:r>
          </w:p>
        </w:tc>
      </w:tr>
    </w:tbl>
    <w:p w14:paraId="6F3DCBDE" w14:textId="30C2EC2D" w:rsidR="00EE6FBC" w:rsidRDefault="00EE6FBC" w:rsidP="009D271A">
      <w:pPr>
        <w:rPr>
          <w:highlight w:val="yellow"/>
        </w:rPr>
      </w:pPr>
    </w:p>
    <w:p w14:paraId="1A2DD1B0" w14:textId="4EAB5573" w:rsidR="00305BF4" w:rsidRDefault="00305BF4" w:rsidP="00305BF4">
      <w:pPr>
        <w:pStyle w:val="Heading3"/>
      </w:pPr>
      <w:bookmarkStart w:id="105" w:name="_Toc26368294"/>
      <w:bookmarkStart w:id="106" w:name="_Ref7522066"/>
      <w:bookmarkStart w:id="107" w:name="_Toc1554255"/>
      <w:bookmarkStart w:id="108" w:name="_Toc481143807"/>
      <w:r w:rsidRPr="0008696C">
        <w:lastRenderedPageBreak/>
        <w:t>Signal List</w:t>
      </w:r>
      <w:bookmarkEnd w:id="105"/>
      <w:bookmarkEnd w:id="106"/>
      <w:bookmarkEnd w:id="107"/>
      <w:bookmarkEnd w:id="108"/>
    </w:p>
    <w:p w14:paraId="1DF9F6B2" w14:textId="1979BCF2" w:rsidR="00287764" w:rsidRDefault="00287764" w:rsidP="00287764"/>
    <w:tbl>
      <w:tblPr>
        <w:tblStyle w:val="TableGrid"/>
        <w:tblW w:w="9351" w:type="dxa"/>
        <w:tblLook w:val="04A0" w:firstRow="1" w:lastRow="0" w:firstColumn="1" w:lastColumn="0" w:noHBand="0" w:noVBand="1"/>
      </w:tblPr>
      <w:tblGrid>
        <w:gridCol w:w="4141"/>
        <w:gridCol w:w="3299"/>
        <w:gridCol w:w="1911"/>
      </w:tblGrid>
      <w:tr w:rsidR="00287764" w14:paraId="72D98B6C" w14:textId="77777777" w:rsidTr="00CE4B0C">
        <w:tc>
          <w:tcPr>
            <w:tcW w:w="2689" w:type="dxa"/>
            <w:shd w:val="clear" w:color="auto" w:fill="D9D9D9" w:themeFill="background1" w:themeFillShade="D9"/>
            <w:vAlign w:val="bottom"/>
          </w:tcPr>
          <w:p w14:paraId="65259F34" w14:textId="77777777" w:rsidR="00287764" w:rsidRPr="00F259A8" w:rsidRDefault="00287764" w:rsidP="003F6782">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6F5984CD" w14:textId="77777777" w:rsidR="00287764" w:rsidRPr="00F259A8" w:rsidRDefault="00287764" w:rsidP="003F6782">
            <w:pPr>
              <w:rPr>
                <w:b/>
              </w:rPr>
            </w:pPr>
            <w:r>
              <w:rPr>
                <w:b/>
              </w:rPr>
              <w:t>Description</w:t>
            </w:r>
          </w:p>
        </w:tc>
        <w:tc>
          <w:tcPr>
            <w:tcW w:w="2410" w:type="dxa"/>
            <w:shd w:val="clear" w:color="auto" w:fill="D9D9D9" w:themeFill="background1" w:themeFillShade="D9"/>
          </w:tcPr>
          <w:p w14:paraId="5848906D" w14:textId="08959E3C" w:rsidR="00287764" w:rsidRDefault="00AD4C9B" w:rsidP="003F6782">
            <w:pPr>
              <w:rPr>
                <w:b/>
              </w:rPr>
            </w:pPr>
            <w:r>
              <w:rPr>
                <w:b/>
              </w:rPr>
              <w:t>Details</w:t>
            </w:r>
          </w:p>
        </w:tc>
      </w:tr>
      <w:tr w:rsidR="00287764" w14:paraId="57E65C51" w14:textId="77777777" w:rsidTr="00CE4B0C">
        <w:tc>
          <w:tcPr>
            <w:tcW w:w="2689" w:type="dxa"/>
            <w:shd w:val="clear" w:color="auto" w:fill="D9D9D9" w:themeFill="background1" w:themeFillShade="D9"/>
            <w:vAlign w:val="center"/>
          </w:tcPr>
          <w:p w14:paraId="46417A78" w14:textId="77777777" w:rsidR="00287764" w:rsidRPr="00761226" w:rsidRDefault="00287764" w:rsidP="003F6782">
            <w:pPr>
              <w:rPr>
                <w:b/>
              </w:rPr>
            </w:pPr>
            <w:proofErr w:type="spellStart"/>
            <w:r w:rsidRPr="00761226">
              <w:rPr>
                <w:b/>
              </w:rPr>
              <w:t>MyKey_Created</w:t>
            </w:r>
            <w:proofErr w:type="spellEnd"/>
          </w:p>
        </w:tc>
        <w:tc>
          <w:tcPr>
            <w:tcW w:w="4252" w:type="dxa"/>
            <w:vAlign w:val="center"/>
          </w:tcPr>
          <w:p w14:paraId="0D3ED7F6" w14:textId="77777777" w:rsidR="00287764" w:rsidRPr="00761226" w:rsidRDefault="00287764" w:rsidP="003F6782">
            <w:pPr>
              <w:rPr>
                <w:rFonts w:cs="Arial"/>
              </w:rPr>
            </w:pPr>
          </w:p>
        </w:tc>
        <w:tc>
          <w:tcPr>
            <w:tcW w:w="2410" w:type="dxa"/>
            <w:vAlign w:val="center"/>
          </w:tcPr>
          <w:p w14:paraId="0315017A" w14:textId="77777777" w:rsidR="00287764" w:rsidRPr="00761226" w:rsidRDefault="00287764" w:rsidP="003F6782">
            <w:pPr>
              <w:pStyle w:val="VelocityScript"/>
              <w:rPr>
                <w:rFonts w:cs="Arial"/>
                <w:color w:val="000000"/>
              </w:rPr>
            </w:pPr>
          </w:p>
        </w:tc>
      </w:tr>
      <w:tr w:rsidR="00287764" w14:paraId="56839FC8" w14:textId="77777777" w:rsidTr="00CE4B0C">
        <w:tc>
          <w:tcPr>
            <w:tcW w:w="2689" w:type="dxa"/>
            <w:shd w:val="clear" w:color="auto" w:fill="D9D9D9" w:themeFill="background1" w:themeFillShade="D9"/>
            <w:vAlign w:val="center"/>
          </w:tcPr>
          <w:p w14:paraId="7EC22B50" w14:textId="77777777" w:rsidR="00287764" w:rsidRPr="00761226" w:rsidRDefault="00287764" w:rsidP="003F6782">
            <w:pPr>
              <w:rPr>
                <w:b/>
              </w:rPr>
            </w:pPr>
            <w:proofErr w:type="spellStart"/>
            <w:r w:rsidRPr="00761226">
              <w:rPr>
                <w:b/>
              </w:rPr>
              <w:t>RemoteStartStatus</w:t>
            </w:r>
            <w:proofErr w:type="spellEnd"/>
          </w:p>
        </w:tc>
        <w:tc>
          <w:tcPr>
            <w:tcW w:w="4252" w:type="dxa"/>
            <w:vAlign w:val="center"/>
          </w:tcPr>
          <w:p w14:paraId="7A048974" w14:textId="77777777" w:rsidR="00287764" w:rsidRPr="00761226" w:rsidRDefault="00287764" w:rsidP="003F6782">
            <w:pPr>
              <w:rPr>
                <w:rFonts w:cs="Arial"/>
              </w:rPr>
            </w:pPr>
          </w:p>
        </w:tc>
        <w:tc>
          <w:tcPr>
            <w:tcW w:w="2410" w:type="dxa"/>
            <w:vAlign w:val="center"/>
          </w:tcPr>
          <w:p w14:paraId="1B1A2ED7" w14:textId="77777777" w:rsidR="00287764" w:rsidRPr="00761226" w:rsidRDefault="00287764" w:rsidP="003F6782">
            <w:pPr>
              <w:pStyle w:val="VelocityScript"/>
              <w:rPr>
                <w:rFonts w:cs="Arial"/>
                <w:color w:val="000000"/>
              </w:rPr>
            </w:pPr>
          </w:p>
        </w:tc>
      </w:tr>
      <w:tr w:rsidR="00287764" w14:paraId="0DD9FB7D" w14:textId="77777777" w:rsidTr="00CE4B0C">
        <w:tc>
          <w:tcPr>
            <w:tcW w:w="2689" w:type="dxa"/>
            <w:shd w:val="clear" w:color="auto" w:fill="D9D9D9" w:themeFill="background1" w:themeFillShade="D9"/>
            <w:vAlign w:val="center"/>
          </w:tcPr>
          <w:p w14:paraId="1295A5E8" w14:textId="77777777" w:rsidR="00287764" w:rsidRPr="00761226" w:rsidRDefault="00287764" w:rsidP="003F6782">
            <w:pPr>
              <w:rPr>
                <w:b/>
              </w:rPr>
            </w:pPr>
            <w:r w:rsidRPr="00761226">
              <w:rPr>
                <w:b/>
              </w:rPr>
              <w:t>Cancel</w:t>
            </w:r>
          </w:p>
        </w:tc>
        <w:tc>
          <w:tcPr>
            <w:tcW w:w="4252" w:type="dxa"/>
            <w:vAlign w:val="center"/>
          </w:tcPr>
          <w:p w14:paraId="120A7E7D" w14:textId="77777777" w:rsidR="00287764" w:rsidRPr="00761226" w:rsidRDefault="00287764" w:rsidP="003F6782">
            <w:pPr>
              <w:rPr>
                <w:rFonts w:cs="Arial"/>
              </w:rPr>
            </w:pPr>
          </w:p>
        </w:tc>
        <w:tc>
          <w:tcPr>
            <w:tcW w:w="2410" w:type="dxa"/>
            <w:vAlign w:val="center"/>
          </w:tcPr>
          <w:p w14:paraId="37A346A5" w14:textId="77777777" w:rsidR="00287764" w:rsidRPr="00761226" w:rsidRDefault="00287764" w:rsidP="003F6782">
            <w:pPr>
              <w:pStyle w:val="VelocityScript"/>
              <w:rPr>
                <w:rFonts w:cs="Arial"/>
                <w:color w:val="000000"/>
              </w:rPr>
            </w:pPr>
          </w:p>
        </w:tc>
      </w:tr>
      <w:tr w:rsidR="00287764" w14:paraId="56436FDA" w14:textId="77777777" w:rsidTr="00CE4B0C">
        <w:tc>
          <w:tcPr>
            <w:tcW w:w="2689" w:type="dxa"/>
            <w:shd w:val="clear" w:color="auto" w:fill="D9D9D9" w:themeFill="background1" w:themeFillShade="D9"/>
            <w:vAlign w:val="center"/>
          </w:tcPr>
          <w:p w14:paraId="7E91B230" w14:textId="77777777" w:rsidR="00287764" w:rsidRPr="00761226" w:rsidRDefault="00287764" w:rsidP="003F6782">
            <w:pPr>
              <w:rPr>
                <w:b/>
              </w:rPr>
            </w:pPr>
            <w:r w:rsidRPr="00761226">
              <w:rPr>
                <w:b/>
              </w:rPr>
              <w:t>Un-</w:t>
            </w:r>
            <w:proofErr w:type="spellStart"/>
            <w:r w:rsidRPr="00761226">
              <w:rPr>
                <w:b/>
              </w:rPr>
              <w:t>fleetify</w:t>
            </w:r>
            <w:proofErr w:type="spellEnd"/>
          </w:p>
        </w:tc>
        <w:tc>
          <w:tcPr>
            <w:tcW w:w="4252" w:type="dxa"/>
            <w:vAlign w:val="center"/>
          </w:tcPr>
          <w:p w14:paraId="366DDC17" w14:textId="77777777" w:rsidR="00287764" w:rsidRPr="00761226" w:rsidRDefault="00287764" w:rsidP="003F6782">
            <w:pPr>
              <w:rPr>
                <w:rFonts w:cs="Arial"/>
              </w:rPr>
            </w:pPr>
          </w:p>
        </w:tc>
        <w:tc>
          <w:tcPr>
            <w:tcW w:w="2410" w:type="dxa"/>
            <w:vAlign w:val="center"/>
          </w:tcPr>
          <w:p w14:paraId="2FA1338D" w14:textId="77777777" w:rsidR="00287764" w:rsidRPr="00761226" w:rsidRDefault="00287764" w:rsidP="003F6782">
            <w:pPr>
              <w:pStyle w:val="VelocityScript"/>
              <w:rPr>
                <w:rFonts w:cs="Arial"/>
                <w:color w:val="000000"/>
              </w:rPr>
            </w:pPr>
          </w:p>
        </w:tc>
      </w:tr>
      <w:tr w:rsidR="00287764" w14:paraId="361F3ED6" w14:textId="77777777" w:rsidTr="00CE4B0C">
        <w:tc>
          <w:tcPr>
            <w:tcW w:w="2689" w:type="dxa"/>
            <w:shd w:val="clear" w:color="auto" w:fill="D9D9D9" w:themeFill="background1" w:themeFillShade="D9"/>
            <w:vAlign w:val="center"/>
          </w:tcPr>
          <w:p w14:paraId="7426F0E8" w14:textId="77777777" w:rsidR="00287764" w:rsidRPr="00761226" w:rsidRDefault="00287764" w:rsidP="003F6782">
            <w:pPr>
              <w:rPr>
                <w:b/>
              </w:rPr>
            </w:pPr>
            <w:r w:rsidRPr="00761226">
              <w:rPr>
                <w:b/>
              </w:rPr>
              <w:t>Vehicle starts</w:t>
            </w:r>
          </w:p>
        </w:tc>
        <w:tc>
          <w:tcPr>
            <w:tcW w:w="4252" w:type="dxa"/>
            <w:vAlign w:val="center"/>
          </w:tcPr>
          <w:p w14:paraId="14F4F802" w14:textId="77777777" w:rsidR="00287764" w:rsidRPr="00761226" w:rsidRDefault="00287764" w:rsidP="003F6782">
            <w:pPr>
              <w:rPr>
                <w:rFonts w:cs="Arial"/>
              </w:rPr>
            </w:pPr>
          </w:p>
        </w:tc>
        <w:tc>
          <w:tcPr>
            <w:tcW w:w="2410" w:type="dxa"/>
            <w:vAlign w:val="center"/>
          </w:tcPr>
          <w:p w14:paraId="14DB24CB" w14:textId="77777777" w:rsidR="00287764" w:rsidRPr="00761226" w:rsidRDefault="00287764" w:rsidP="003F6782">
            <w:pPr>
              <w:pStyle w:val="VelocityScript"/>
              <w:rPr>
                <w:rFonts w:cs="Arial"/>
                <w:color w:val="000000"/>
              </w:rPr>
            </w:pPr>
          </w:p>
        </w:tc>
      </w:tr>
      <w:tr w:rsidR="00287764" w14:paraId="3C6B7581" w14:textId="77777777" w:rsidTr="00CE4B0C">
        <w:tc>
          <w:tcPr>
            <w:tcW w:w="2689" w:type="dxa"/>
            <w:shd w:val="clear" w:color="auto" w:fill="D9D9D9" w:themeFill="background1" w:themeFillShade="D9"/>
            <w:vAlign w:val="center"/>
          </w:tcPr>
          <w:p w14:paraId="67BA6F55" w14:textId="77777777" w:rsidR="00287764" w:rsidRPr="00761226" w:rsidRDefault="00287764" w:rsidP="003F6782">
            <w:pPr>
              <w:rPr>
                <w:b/>
              </w:rPr>
            </w:pPr>
            <w:r w:rsidRPr="00761226">
              <w:rPr>
                <w:b/>
              </w:rPr>
              <w:t>Mobile App Approval Response</w:t>
            </w:r>
          </w:p>
        </w:tc>
        <w:tc>
          <w:tcPr>
            <w:tcW w:w="4252" w:type="dxa"/>
            <w:vAlign w:val="center"/>
          </w:tcPr>
          <w:p w14:paraId="764DF6AD" w14:textId="77777777" w:rsidR="00287764" w:rsidRPr="00761226" w:rsidRDefault="00287764" w:rsidP="003F6782">
            <w:pPr>
              <w:rPr>
                <w:rFonts w:cs="Arial"/>
              </w:rPr>
            </w:pPr>
          </w:p>
        </w:tc>
        <w:tc>
          <w:tcPr>
            <w:tcW w:w="2410" w:type="dxa"/>
            <w:vAlign w:val="center"/>
          </w:tcPr>
          <w:p w14:paraId="27FD5325" w14:textId="77777777" w:rsidR="00287764" w:rsidRPr="00761226" w:rsidRDefault="00287764" w:rsidP="003F6782">
            <w:pPr>
              <w:pStyle w:val="VelocityScript"/>
              <w:rPr>
                <w:rFonts w:cs="Arial"/>
                <w:color w:val="000000"/>
              </w:rPr>
            </w:pPr>
          </w:p>
        </w:tc>
      </w:tr>
      <w:tr w:rsidR="00287764" w14:paraId="479318C5" w14:textId="77777777" w:rsidTr="00CE4B0C">
        <w:tc>
          <w:tcPr>
            <w:tcW w:w="2689" w:type="dxa"/>
            <w:shd w:val="clear" w:color="auto" w:fill="D9D9D9" w:themeFill="background1" w:themeFillShade="D9"/>
            <w:vAlign w:val="center"/>
          </w:tcPr>
          <w:p w14:paraId="01879F26" w14:textId="77777777" w:rsidR="00287764" w:rsidRPr="00761226" w:rsidRDefault="00287764" w:rsidP="003F6782">
            <w:pPr>
              <w:rPr>
                <w:b/>
              </w:rPr>
            </w:pPr>
            <w:r w:rsidRPr="00761226">
              <w:rPr>
                <w:b/>
              </w:rPr>
              <w:t>Signal Validity</w:t>
            </w:r>
          </w:p>
        </w:tc>
        <w:tc>
          <w:tcPr>
            <w:tcW w:w="4252" w:type="dxa"/>
            <w:vAlign w:val="center"/>
          </w:tcPr>
          <w:p w14:paraId="4AF11AA5" w14:textId="77777777" w:rsidR="00287764" w:rsidRPr="00761226" w:rsidRDefault="00287764" w:rsidP="003F6782">
            <w:pPr>
              <w:rPr>
                <w:rFonts w:cs="Arial"/>
              </w:rPr>
            </w:pPr>
          </w:p>
        </w:tc>
        <w:tc>
          <w:tcPr>
            <w:tcW w:w="2410" w:type="dxa"/>
            <w:vAlign w:val="center"/>
          </w:tcPr>
          <w:p w14:paraId="1E97FB5E" w14:textId="77777777" w:rsidR="00287764" w:rsidRPr="00761226" w:rsidRDefault="00287764" w:rsidP="003F6782">
            <w:pPr>
              <w:pStyle w:val="VelocityScript"/>
              <w:rPr>
                <w:rFonts w:cs="Arial"/>
                <w:color w:val="000000"/>
              </w:rPr>
            </w:pPr>
          </w:p>
        </w:tc>
      </w:tr>
      <w:tr w:rsidR="00287764" w14:paraId="30E85271" w14:textId="77777777" w:rsidTr="00CE4B0C">
        <w:tc>
          <w:tcPr>
            <w:tcW w:w="2689" w:type="dxa"/>
            <w:shd w:val="clear" w:color="auto" w:fill="D9D9D9" w:themeFill="background1" w:themeFillShade="D9"/>
            <w:vAlign w:val="center"/>
          </w:tcPr>
          <w:p w14:paraId="712A0C50" w14:textId="77777777" w:rsidR="00287764" w:rsidRPr="00761226" w:rsidRDefault="00287764" w:rsidP="003F6782">
            <w:pPr>
              <w:rPr>
                <w:b/>
              </w:rPr>
            </w:pPr>
            <w:proofErr w:type="spellStart"/>
            <w:r w:rsidRPr="00761226">
              <w:rPr>
                <w:b/>
              </w:rPr>
              <w:t>CardPairingRecords</w:t>
            </w:r>
            <w:proofErr w:type="spellEnd"/>
          </w:p>
        </w:tc>
        <w:tc>
          <w:tcPr>
            <w:tcW w:w="4252" w:type="dxa"/>
            <w:vAlign w:val="center"/>
          </w:tcPr>
          <w:p w14:paraId="75275597" w14:textId="77777777" w:rsidR="00287764" w:rsidRPr="00761226" w:rsidRDefault="00287764" w:rsidP="003F6782">
            <w:pPr>
              <w:rPr>
                <w:rFonts w:cs="Arial"/>
              </w:rPr>
            </w:pPr>
          </w:p>
        </w:tc>
        <w:tc>
          <w:tcPr>
            <w:tcW w:w="2410" w:type="dxa"/>
            <w:vAlign w:val="center"/>
          </w:tcPr>
          <w:p w14:paraId="010B7DDE" w14:textId="77777777" w:rsidR="00287764" w:rsidRPr="00761226" w:rsidRDefault="00287764" w:rsidP="003F6782">
            <w:pPr>
              <w:pStyle w:val="VelocityScript"/>
              <w:rPr>
                <w:rFonts w:cs="Arial"/>
                <w:color w:val="000000"/>
              </w:rPr>
            </w:pPr>
          </w:p>
        </w:tc>
      </w:tr>
      <w:tr w:rsidR="00287764" w14:paraId="4D3483A7" w14:textId="77777777" w:rsidTr="00CE4B0C">
        <w:tc>
          <w:tcPr>
            <w:tcW w:w="2689" w:type="dxa"/>
            <w:shd w:val="clear" w:color="auto" w:fill="D9D9D9" w:themeFill="background1" w:themeFillShade="D9"/>
            <w:vAlign w:val="center"/>
          </w:tcPr>
          <w:p w14:paraId="5BAF73A5" w14:textId="77777777" w:rsidR="00287764" w:rsidRPr="00761226" w:rsidRDefault="00287764" w:rsidP="003F6782">
            <w:pPr>
              <w:rPr>
                <w:b/>
              </w:rPr>
            </w:pPr>
            <w:proofErr w:type="spellStart"/>
            <w:r w:rsidRPr="00761226">
              <w:rPr>
                <w:b/>
              </w:rPr>
              <w:t>Delete_Retail_Secondary_digital_Key</w:t>
            </w:r>
            <w:proofErr w:type="spellEnd"/>
          </w:p>
        </w:tc>
        <w:tc>
          <w:tcPr>
            <w:tcW w:w="4252" w:type="dxa"/>
            <w:vAlign w:val="center"/>
          </w:tcPr>
          <w:p w14:paraId="74F467ED" w14:textId="77777777" w:rsidR="00287764" w:rsidRPr="00761226" w:rsidRDefault="00287764" w:rsidP="003F6782">
            <w:pPr>
              <w:rPr>
                <w:rFonts w:cs="Arial"/>
              </w:rPr>
            </w:pPr>
          </w:p>
        </w:tc>
        <w:tc>
          <w:tcPr>
            <w:tcW w:w="2410" w:type="dxa"/>
            <w:vAlign w:val="center"/>
          </w:tcPr>
          <w:p w14:paraId="5F43F5AB" w14:textId="77777777" w:rsidR="00287764" w:rsidRPr="00761226" w:rsidRDefault="00287764" w:rsidP="003F6782">
            <w:pPr>
              <w:pStyle w:val="VelocityScript"/>
              <w:rPr>
                <w:rFonts w:cs="Arial"/>
                <w:color w:val="000000"/>
              </w:rPr>
            </w:pPr>
          </w:p>
        </w:tc>
      </w:tr>
      <w:tr w:rsidR="00287764" w14:paraId="304A2236" w14:textId="77777777" w:rsidTr="00CE4B0C">
        <w:tc>
          <w:tcPr>
            <w:tcW w:w="2689" w:type="dxa"/>
            <w:shd w:val="clear" w:color="auto" w:fill="D9D9D9" w:themeFill="background1" w:themeFillShade="D9"/>
            <w:vAlign w:val="center"/>
          </w:tcPr>
          <w:p w14:paraId="72AB7209" w14:textId="77777777" w:rsidR="00287764" w:rsidRPr="00761226" w:rsidRDefault="00287764" w:rsidP="003F6782">
            <w:pPr>
              <w:rPr>
                <w:b/>
              </w:rPr>
            </w:pPr>
            <w:proofErr w:type="spellStart"/>
            <w:r w:rsidRPr="00761226">
              <w:rPr>
                <w:b/>
              </w:rPr>
              <w:t>NFC_Device_removed</w:t>
            </w:r>
            <w:proofErr w:type="spellEnd"/>
          </w:p>
        </w:tc>
        <w:tc>
          <w:tcPr>
            <w:tcW w:w="4252" w:type="dxa"/>
            <w:vAlign w:val="center"/>
          </w:tcPr>
          <w:p w14:paraId="3642B157" w14:textId="77777777" w:rsidR="00287764" w:rsidRPr="00761226" w:rsidRDefault="00287764" w:rsidP="003F6782">
            <w:pPr>
              <w:rPr>
                <w:rFonts w:cs="Arial"/>
              </w:rPr>
            </w:pPr>
          </w:p>
        </w:tc>
        <w:tc>
          <w:tcPr>
            <w:tcW w:w="2410" w:type="dxa"/>
            <w:vAlign w:val="center"/>
          </w:tcPr>
          <w:p w14:paraId="379A2A00" w14:textId="77777777" w:rsidR="00287764" w:rsidRPr="00761226" w:rsidRDefault="00287764" w:rsidP="003F6782">
            <w:pPr>
              <w:pStyle w:val="VelocityScript"/>
              <w:rPr>
                <w:rFonts w:cs="Arial"/>
                <w:color w:val="000000"/>
              </w:rPr>
            </w:pPr>
          </w:p>
        </w:tc>
      </w:tr>
      <w:tr w:rsidR="00287764" w14:paraId="1FD00C98" w14:textId="77777777" w:rsidTr="00CE4B0C">
        <w:tc>
          <w:tcPr>
            <w:tcW w:w="2689" w:type="dxa"/>
            <w:shd w:val="clear" w:color="auto" w:fill="D9D9D9" w:themeFill="background1" w:themeFillShade="D9"/>
            <w:vAlign w:val="center"/>
          </w:tcPr>
          <w:p w14:paraId="270F2DC9" w14:textId="77777777" w:rsidR="00287764" w:rsidRPr="00761226" w:rsidRDefault="00287764" w:rsidP="003F6782">
            <w:pPr>
              <w:rPr>
                <w:b/>
              </w:rPr>
            </w:pPr>
            <w:r w:rsidRPr="00761226">
              <w:rPr>
                <w:b/>
              </w:rPr>
              <w:t>Cancel</w:t>
            </w:r>
          </w:p>
        </w:tc>
        <w:tc>
          <w:tcPr>
            <w:tcW w:w="4252" w:type="dxa"/>
            <w:vAlign w:val="center"/>
          </w:tcPr>
          <w:p w14:paraId="0C5C4C64" w14:textId="77777777" w:rsidR="00287764" w:rsidRPr="00761226" w:rsidRDefault="00287764" w:rsidP="003F6782">
            <w:pPr>
              <w:rPr>
                <w:rFonts w:cs="Arial"/>
              </w:rPr>
            </w:pPr>
          </w:p>
        </w:tc>
        <w:tc>
          <w:tcPr>
            <w:tcW w:w="2410" w:type="dxa"/>
            <w:vAlign w:val="center"/>
          </w:tcPr>
          <w:p w14:paraId="4BEB6009" w14:textId="77777777" w:rsidR="00287764" w:rsidRPr="00761226" w:rsidRDefault="00287764" w:rsidP="003F6782">
            <w:pPr>
              <w:pStyle w:val="VelocityScript"/>
              <w:rPr>
                <w:rFonts w:cs="Arial"/>
                <w:color w:val="000000"/>
              </w:rPr>
            </w:pPr>
          </w:p>
        </w:tc>
      </w:tr>
      <w:tr w:rsidR="00287764" w14:paraId="21BAFB75" w14:textId="77777777" w:rsidTr="00CE4B0C">
        <w:tc>
          <w:tcPr>
            <w:tcW w:w="2689" w:type="dxa"/>
            <w:shd w:val="clear" w:color="auto" w:fill="D9D9D9" w:themeFill="background1" w:themeFillShade="D9"/>
            <w:vAlign w:val="center"/>
          </w:tcPr>
          <w:p w14:paraId="0B7FD619" w14:textId="77777777" w:rsidR="00287764" w:rsidRPr="00761226" w:rsidRDefault="00287764" w:rsidP="003F6782">
            <w:pPr>
              <w:rPr>
                <w:b/>
              </w:rPr>
            </w:pPr>
            <w:r w:rsidRPr="00761226">
              <w:rPr>
                <w:b/>
              </w:rPr>
              <w:t>User selects "Yes" - replace existing device</w:t>
            </w:r>
          </w:p>
        </w:tc>
        <w:tc>
          <w:tcPr>
            <w:tcW w:w="4252" w:type="dxa"/>
            <w:vAlign w:val="center"/>
          </w:tcPr>
          <w:p w14:paraId="42453D5F" w14:textId="77777777" w:rsidR="00287764" w:rsidRPr="00761226" w:rsidRDefault="00287764" w:rsidP="003F6782">
            <w:pPr>
              <w:rPr>
                <w:rFonts w:cs="Arial"/>
              </w:rPr>
            </w:pPr>
          </w:p>
        </w:tc>
        <w:tc>
          <w:tcPr>
            <w:tcW w:w="2410" w:type="dxa"/>
            <w:vAlign w:val="center"/>
          </w:tcPr>
          <w:p w14:paraId="75503981" w14:textId="77777777" w:rsidR="00287764" w:rsidRPr="00761226" w:rsidRDefault="00287764" w:rsidP="003F6782">
            <w:pPr>
              <w:pStyle w:val="VelocityScript"/>
              <w:rPr>
                <w:rFonts w:cs="Arial"/>
                <w:color w:val="000000"/>
              </w:rPr>
            </w:pPr>
          </w:p>
        </w:tc>
      </w:tr>
      <w:tr w:rsidR="00287764" w14:paraId="4130509F" w14:textId="77777777" w:rsidTr="00CE4B0C">
        <w:tc>
          <w:tcPr>
            <w:tcW w:w="2689" w:type="dxa"/>
            <w:shd w:val="clear" w:color="auto" w:fill="D9D9D9" w:themeFill="background1" w:themeFillShade="D9"/>
            <w:vAlign w:val="center"/>
          </w:tcPr>
          <w:p w14:paraId="1D4D7912" w14:textId="77777777" w:rsidR="00287764" w:rsidRPr="00761226" w:rsidRDefault="00287764" w:rsidP="003F6782">
            <w:pPr>
              <w:rPr>
                <w:b/>
              </w:rPr>
            </w:pPr>
            <w:proofErr w:type="spellStart"/>
            <w:r w:rsidRPr="00761226">
              <w:rPr>
                <w:b/>
              </w:rPr>
              <w:t>WaitingForNewNfcMyKey</w:t>
            </w:r>
            <w:proofErr w:type="spellEnd"/>
          </w:p>
        </w:tc>
        <w:tc>
          <w:tcPr>
            <w:tcW w:w="4252" w:type="dxa"/>
            <w:vAlign w:val="center"/>
          </w:tcPr>
          <w:p w14:paraId="402A588B" w14:textId="77777777" w:rsidR="00287764" w:rsidRPr="00761226" w:rsidRDefault="00287764" w:rsidP="003F6782">
            <w:pPr>
              <w:rPr>
                <w:rFonts w:cs="Arial"/>
              </w:rPr>
            </w:pPr>
          </w:p>
        </w:tc>
        <w:tc>
          <w:tcPr>
            <w:tcW w:w="2410" w:type="dxa"/>
            <w:vAlign w:val="center"/>
          </w:tcPr>
          <w:p w14:paraId="33939E65" w14:textId="77777777" w:rsidR="00287764" w:rsidRPr="00761226" w:rsidRDefault="00287764" w:rsidP="003F6782">
            <w:pPr>
              <w:pStyle w:val="VelocityScript"/>
              <w:rPr>
                <w:rFonts w:cs="Arial"/>
                <w:color w:val="000000"/>
              </w:rPr>
            </w:pPr>
          </w:p>
        </w:tc>
      </w:tr>
      <w:tr w:rsidR="00287764" w14:paraId="7556265A" w14:textId="77777777" w:rsidTr="00CE4B0C">
        <w:tc>
          <w:tcPr>
            <w:tcW w:w="2689" w:type="dxa"/>
            <w:shd w:val="clear" w:color="auto" w:fill="D9D9D9" w:themeFill="background1" w:themeFillShade="D9"/>
            <w:vAlign w:val="center"/>
          </w:tcPr>
          <w:p w14:paraId="7591CBFC" w14:textId="77777777" w:rsidR="00287764" w:rsidRPr="00761226" w:rsidRDefault="00287764" w:rsidP="003F6782">
            <w:pPr>
              <w:rPr>
                <w:b/>
              </w:rPr>
            </w:pPr>
            <w:proofErr w:type="spellStart"/>
            <w:r w:rsidRPr="00761226">
              <w:rPr>
                <w:b/>
              </w:rPr>
              <w:t>StartingAuthorized</w:t>
            </w:r>
            <w:proofErr w:type="spellEnd"/>
          </w:p>
        </w:tc>
        <w:tc>
          <w:tcPr>
            <w:tcW w:w="4252" w:type="dxa"/>
            <w:vAlign w:val="center"/>
          </w:tcPr>
          <w:p w14:paraId="754B75C9" w14:textId="77777777" w:rsidR="00287764" w:rsidRPr="00761226" w:rsidRDefault="00287764" w:rsidP="003F6782">
            <w:pPr>
              <w:rPr>
                <w:rFonts w:cs="Arial"/>
              </w:rPr>
            </w:pPr>
          </w:p>
        </w:tc>
        <w:tc>
          <w:tcPr>
            <w:tcW w:w="2410" w:type="dxa"/>
            <w:vAlign w:val="center"/>
          </w:tcPr>
          <w:p w14:paraId="6AF287F1" w14:textId="77777777" w:rsidR="00287764" w:rsidRPr="00761226" w:rsidRDefault="00287764" w:rsidP="003F6782">
            <w:pPr>
              <w:pStyle w:val="VelocityScript"/>
              <w:rPr>
                <w:rFonts w:cs="Arial"/>
                <w:color w:val="000000"/>
              </w:rPr>
            </w:pPr>
          </w:p>
        </w:tc>
      </w:tr>
      <w:tr w:rsidR="00287764" w14:paraId="442909B3" w14:textId="77777777" w:rsidTr="00CE4B0C">
        <w:tc>
          <w:tcPr>
            <w:tcW w:w="2689" w:type="dxa"/>
            <w:shd w:val="clear" w:color="auto" w:fill="D9D9D9" w:themeFill="background1" w:themeFillShade="D9"/>
            <w:vAlign w:val="center"/>
          </w:tcPr>
          <w:p w14:paraId="050A4A01" w14:textId="77777777" w:rsidR="00287764" w:rsidRPr="00761226" w:rsidRDefault="00287764" w:rsidP="003F6782">
            <w:pPr>
              <w:rPr>
                <w:b/>
              </w:rPr>
            </w:pPr>
            <w:proofErr w:type="spellStart"/>
            <w:r w:rsidRPr="00761226">
              <w:rPr>
                <w:b/>
              </w:rPr>
              <w:t>Vehicle_Locked</w:t>
            </w:r>
            <w:proofErr w:type="spellEnd"/>
          </w:p>
        </w:tc>
        <w:tc>
          <w:tcPr>
            <w:tcW w:w="4252" w:type="dxa"/>
            <w:vAlign w:val="center"/>
          </w:tcPr>
          <w:p w14:paraId="76C5ACDA" w14:textId="77777777" w:rsidR="00287764" w:rsidRPr="00761226" w:rsidRDefault="00287764" w:rsidP="003F6782">
            <w:pPr>
              <w:rPr>
                <w:rFonts w:cs="Arial"/>
              </w:rPr>
            </w:pPr>
          </w:p>
        </w:tc>
        <w:tc>
          <w:tcPr>
            <w:tcW w:w="2410" w:type="dxa"/>
            <w:vAlign w:val="center"/>
          </w:tcPr>
          <w:p w14:paraId="188512A5" w14:textId="77777777" w:rsidR="00287764" w:rsidRPr="00761226" w:rsidRDefault="00287764" w:rsidP="003F6782">
            <w:pPr>
              <w:pStyle w:val="VelocityScript"/>
              <w:rPr>
                <w:rFonts w:cs="Arial"/>
                <w:color w:val="000000"/>
              </w:rPr>
            </w:pPr>
          </w:p>
        </w:tc>
      </w:tr>
      <w:tr w:rsidR="00287764" w14:paraId="3D827FF6" w14:textId="77777777" w:rsidTr="00CE4B0C">
        <w:tc>
          <w:tcPr>
            <w:tcW w:w="2689" w:type="dxa"/>
            <w:shd w:val="clear" w:color="auto" w:fill="D9D9D9" w:themeFill="background1" w:themeFillShade="D9"/>
            <w:vAlign w:val="center"/>
          </w:tcPr>
          <w:p w14:paraId="7565F5FC" w14:textId="77777777" w:rsidR="00287764" w:rsidRPr="00761226" w:rsidRDefault="00287764" w:rsidP="003F6782">
            <w:pPr>
              <w:rPr>
                <w:b/>
              </w:rPr>
            </w:pPr>
            <w:r w:rsidRPr="00761226">
              <w:rPr>
                <w:b/>
              </w:rPr>
              <w:t>Subscribe to NFC management feature</w:t>
            </w:r>
          </w:p>
        </w:tc>
        <w:tc>
          <w:tcPr>
            <w:tcW w:w="4252" w:type="dxa"/>
            <w:vAlign w:val="center"/>
          </w:tcPr>
          <w:p w14:paraId="639ABC35" w14:textId="77777777" w:rsidR="00287764" w:rsidRPr="00761226" w:rsidRDefault="00287764" w:rsidP="003F6782">
            <w:pPr>
              <w:rPr>
                <w:rFonts w:cs="Arial"/>
              </w:rPr>
            </w:pPr>
          </w:p>
        </w:tc>
        <w:tc>
          <w:tcPr>
            <w:tcW w:w="2410" w:type="dxa"/>
            <w:vAlign w:val="center"/>
          </w:tcPr>
          <w:p w14:paraId="42331A3D" w14:textId="77777777" w:rsidR="00287764" w:rsidRPr="00761226" w:rsidRDefault="00287764" w:rsidP="003F6782">
            <w:pPr>
              <w:pStyle w:val="VelocityScript"/>
              <w:rPr>
                <w:rFonts w:cs="Arial"/>
                <w:color w:val="000000"/>
              </w:rPr>
            </w:pPr>
          </w:p>
        </w:tc>
      </w:tr>
      <w:tr w:rsidR="00287764" w14:paraId="56B4F04B" w14:textId="77777777" w:rsidTr="00CE4B0C">
        <w:tc>
          <w:tcPr>
            <w:tcW w:w="2689" w:type="dxa"/>
            <w:shd w:val="clear" w:color="auto" w:fill="D9D9D9" w:themeFill="background1" w:themeFillShade="D9"/>
            <w:vAlign w:val="center"/>
          </w:tcPr>
          <w:p w14:paraId="5273C620" w14:textId="77777777" w:rsidR="00287764" w:rsidRPr="00761226" w:rsidRDefault="00287764" w:rsidP="003F6782">
            <w:pPr>
              <w:rPr>
                <w:b/>
              </w:rPr>
            </w:pPr>
            <w:r w:rsidRPr="00761226">
              <w:rPr>
                <w:b/>
              </w:rPr>
              <w:t>Navigate to Unified Key Management Screen</w:t>
            </w:r>
          </w:p>
        </w:tc>
        <w:tc>
          <w:tcPr>
            <w:tcW w:w="4252" w:type="dxa"/>
            <w:vAlign w:val="center"/>
          </w:tcPr>
          <w:p w14:paraId="3E849796" w14:textId="77777777" w:rsidR="00287764" w:rsidRPr="00761226" w:rsidRDefault="00287764" w:rsidP="003F6782">
            <w:pPr>
              <w:rPr>
                <w:rFonts w:cs="Arial"/>
              </w:rPr>
            </w:pPr>
          </w:p>
        </w:tc>
        <w:tc>
          <w:tcPr>
            <w:tcW w:w="2410" w:type="dxa"/>
            <w:vAlign w:val="center"/>
          </w:tcPr>
          <w:p w14:paraId="7FB826C9" w14:textId="77777777" w:rsidR="00287764" w:rsidRPr="00761226" w:rsidRDefault="00287764" w:rsidP="003F6782">
            <w:pPr>
              <w:pStyle w:val="VelocityScript"/>
              <w:rPr>
                <w:rFonts w:cs="Arial"/>
                <w:color w:val="000000"/>
              </w:rPr>
            </w:pPr>
          </w:p>
        </w:tc>
      </w:tr>
      <w:tr w:rsidR="00287764" w14:paraId="60E4271A" w14:textId="77777777" w:rsidTr="00CE4B0C">
        <w:tc>
          <w:tcPr>
            <w:tcW w:w="2689" w:type="dxa"/>
            <w:shd w:val="clear" w:color="auto" w:fill="D9D9D9" w:themeFill="background1" w:themeFillShade="D9"/>
            <w:vAlign w:val="center"/>
          </w:tcPr>
          <w:p w14:paraId="76735013" w14:textId="77777777" w:rsidR="00287764" w:rsidRPr="00761226" w:rsidRDefault="00287764" w:rsidP="003F6782">
            <w:pPr>
              <w:rPr>
                <w:b/>
              </w:rPr>
            </w:pPr>
            <w:r w:rsidRPr="00761226">
              <w:rPr>
                <w:b/>
              </w:rPr>
              <w:t>Remove NFC Key Process terminated</w:t>
            </w:r>
          </w:p>
        </w:tc>
        <w:tc>
          <w:tcPr>
            <w:tcW w:w="4252" w:type="dxa"/>
            <w:vAlign w:val="center"/>
          </w:tcPr>
          <w:p w14:paraId="40D3D925" w14:textId="77777777" w:rsidR="00287764" w:rsidRPr="00761226" w:rsidRDefault="00287764" w:rsidP="003F6782">
            <w:pPr>
              <w:rPr>
                <w:rFonts w:cs="Arial"/>
              </w:rPr>
            </w:pPr>
          </w:p>
        </w:tc>
        <w:tc>
          <w:tcPr>
            <w:tcW w:w="2410" w:type="dxa"/>
            <w:vAlign w:val="center"/>
          </w:tcPr>
          <w:p w14:paraId="1A3E3E2E" w14:textId="77777777" w:rsidR="00287764" w:rsidRPr="00761226" w:rsidRDefault="00287764" w:rsidP="003F6782">
            <w:pPr>
              <w:pStyle w:val="VelocityScript"/>
              <w:rPr>
                <w:rFonts w:cs="Arial"/>
                <w:color w:val="000000"/>
              </w:rPr>
            </w:pPr>
          </w:p>
        </w:tc>
      </w:tr>
      <w:tr w:rsidR="00287764" w14:paraId="757A60CB" w14:textId="77777777" w:rsidTr="00CE4B0C">
        <w:tc>
          <w:tcPr>
            <w:tcW w:w="2689" w:type="dxa"/>
            <w:shd w:val="clear" w:color="auto" w:fill="D9D9D9" w:themeFill="background1" w:themeFillShade="D9"/>
            <w:vAlign w:val="center"/>
          </w:tcPr>
          <w:p w14:paraId="2BBCF9B9" w14:textId="77777777" w:rsidR="00287764" w:rsidRPr="00761226" w:rsidRDefault="00287764" w:rsidP="003F6782">
            <w:pPr>
              <w:rPr>
                <w:b/>
              </w:rPr>
            </w:pPr>
            <w:r w:rsidRPr="00761226">
              <w:rPr>
                <w:b/>
              </w:rPr>
              <w:t>User selects "Yes" - overwrite existing link</w:t>
            </w:r>
          </w:p>
        </w:tc>
        <w:tc>
          <w:tcPr>
            <w:tcW w:w="4252" w:type="dxa"/>
            <w:vAlign w:val="center"/>
          </w:tcPr>
          <w:p w14:paraId="0BC4E98E" w14:textId="77777777" w:rsidR="00287764" w:rsidRPr="00761226" w:rsidRDefault="00287764" w:rsidP="003F6782">
            <w:pPr>
              <w:rPr>
                <w:rFonts w:cs="Arial"/>
              </w:rPr>
            </w:pPr>
          </w:p>
        </w:tc>
        <w:tc>
          <w:tcPr>
            <w:tcW w:w="2410" w:type="dxa"/>
            <w:vAlign w:val="center"/>
          </w:tcPr>
          <w:p w14:paraId="1C409AAB" w14:textId="77777777" w:rsidR="00287764" w:rsidRPr="00761226" w:rsidRDefault="00287764" w:rsidP="003F6782">
            <w:pPr>
              <w:pStyle w:val="VelocityScript"/>
              <w:rPr>
                <w:rFonts w:cs="Arial"/>
                <w:color w:val="000000"/>
              </w:rPr>
            </w:pPr>
          </w:p>
        </w:tc>
      </w:tr>
      <w:tr w:rsidR="00287764" w14:paraId="67225C50" w14:textId="77777777" w:rsidTr="00CE4B0C">
        <w:tc>
          <w:tcPr>
            <w:tcW w:w="2689" w:type="dxa"/>
            <w:shd w:val="clear" w:color="auto" w:fill="D9D9D9" w:themeFill="background1" w:themeFillShade="D9"/>
            <w:vAlign w:val="center"/>
          </w:tcPr>
          <w:p w14:paraId="72E0414E" w14:textId="77777777" w:rsidR="00287764" w:rsidRPr="00761226" w:rsidRDefault="00287764" w:rsidP="003F6782">
            <w:pPr>
              <w:rPr>
                <w:b/>
              </w:rPr>
            </w:pPr>
            <w:proofErr w:type="spellStart"/>
            <w:r w:rsidRPr="00761226">
              <w:rPr>
                <w:b/>
              </w:rPr>
              <w:t>MyKey</w:t>
            </w:r>
            <w:proofErr w:type="spellEnd"/>
            <w:r w:rsidRPr="00761226">
              <w:rPr>
                <w:b/>
              </w:rPr>
              <w:t xml:space="preserve"> NFC Addition Screen</w:t>
            </w:r>
          </w:p>
        </w:tc>
        <w:tc>
          <w:tcPr>
            <w:tcW w:w="4252" w:type="dxa"/>
            <w:vAlign w:val="center"/>
          </w:tcPr>
          <w:p w14:paraId="20364D64" w14:textId="77777777" w:rsidR="00287764" w:rsidRPr="00761226" w:rsidRDefault="00287764" w:rsidP="003F6782">
            <w:pPr>
              <w:rPr>
                <w:rFonts w:cs="Arial"/>
              </w:rPr>
            </w:pPr>
          </w:p>
        </w:tc>
        <w:tc>
          <w:tcPr>
            <w:tcW w:w="2410" w:type="dxa"/>
            <w:vAlign w:val="center"/>
          </w:tcPr>
          <w:p w14:paraId="5E43B923" w14:textId="77777777" w:rsidR="00287764" w:rsidRPr="00761226" w:rsidRDefault="00287764" w:rsidP="003F6782">
            <w:pPr>
              <w:pStyle w:val="VelocityScript"/>
              <w:rPr>
                <w:rFonts w:cs="Arial"/>
                <w:color w:val="000000"/>
              </w:rPr>
            </w:pPr>
          </w:p>
        </w:tc>
      </w:tr>
      <w:tr w:rsidR="00287764" w14:paraId="030F7D53" w14:textId="77777777" w:rsidTr="00CE4B0C">
        <w:tc>
          <w:tcPr>
            <w:tcW w:w="2689" w:type="dxa"/>
            <w:shd w:val="clear" w:color="auto" w:fill="D9D9D9" w:themeFill="background1" w:themeFillShade="D9"/>
            <w:vAlign w:val="center"/>
          </w:tcPr>
          <w:p w14:paraId="2C3C58C8" w14:textId="77777777" w:rsidR="00287764" w:rsidRPr="00761226" w:rsidRDefault="00287764" w:rsidP="003F6782">
            <w:pPr>
              <w:rPr>
                <w:b/>
              </w:rPr>
            </w:pPr>
            <w:proofErr w:type="spellStart"/>
            <w:r w:rsidRPr="00761226">
              <w:rPr>
                <w:b/>
              </w:rPr>
              <w:t>NFC_Enabled</w:t>
            </w:r>
            <w:proofErr w:type="spellEnd"/>
          </w:p>
        </w:tc>
        <w:tc>
          <w:tcPr>
            <w:tcW w:w="4252" w:type="dxa"/>
            <w:vAlign w:val="center"/>
          </w:tcPr>
          <w:p w14:paraId="2226C3D4" w14:textId="77777777" w:rsidR="00287764" w:rsidRPr="00761226" w:rsidRDefault="00287764" w:rsidP="003F6782">
            <w:pPr>
              <w:rPr>
                <w:rFonts w:cs="Arial"/>
              </w:rPr>
            </w:pPr>
          </w:p>
        </w:tc>
        <w:tc>
          <w:tcPr>
            <w:tcW w:w="2410" w:type="dxa"/>
            <w:vAlign w:val="center"/>
          </w:tcPr>
          <w:p w14:paraId="44336752" w14:textId="77777777" w:rsidR="00287764" w:rsidRPr="00761226" w:rsidRDefault="00287764" w:rsidP="003F6782">
            <w:pPr>
              <w:pStyle w:val="VelocityScript"/>
              <w:rPr>
                <w:rFonts w:cs="Arial"/>
                <w:color w:val="000000"/>
              </w:rPr>
            </w:pPr>
          </w:p>
        </w:tc>
      </w:tr>
      <w:tr w:rsidR="00287764" w14:paraId="275A4D30" w14:textId="77777777" w:rsidTr="00CE4B0C">
        <w:tc>
          <w:tcPr>
            <w:tcW w:w="2689" w:type="dxa"/>
            <w:shd w:val="clear" w:color="auto" w:fill="D9D9D9" w:themeFill="background1" w:themeFillShade="D9"/>
            <w:vAlign w:val="center"/>
          </w:tcPr>
          <w:p w14:paraId="0447860A" w14:textId="77777777" w:rsidR="00287764" w:rsidRPr="00761226" w:rsidRDefault="00287764" w:rsidP="003F6782">
            <w:pPr>
              <w:rPr>
                <w:b/>
              </w:rPr>
            </w:pPr>
            <w:r w:rsidRPr="00761226">
              <w:rPr>
                <w:b/>
              </w:rPr>
              <w:t>Command Delivered</w:t>
            </w:r>
          </w:p>
        </w:tc>
        <w:tc>
          <w:tcPr>
            <w:tcW w:w="4252" w:type="dxa"/>
            <w:vAlign w:val="center"/>
          </w:tcPr>
          <w:p w14:paraId="46EDD98B" w14:textId="77777777" w:rsidR="00287764" w:rsidRPr="00761226" w:rsidRDefault="00287764" w:rsidP="003F6782">
            <w:pPr>
              <w:rPr>
                <w:rFonts w:cs="Arial"/>
              </w:rPr>
            </w:pPr>
          </w:p>
        </w:tc>
        <w:tc>
          <w:tcPr>
            <w:tcW w:w="2410" w:type="dxa"/>
            <w:vAlign w:val="center"/>
          </w:tcPr>
          <w:p w14:paraId="2DBF84E7" w14:textId="77777777" w:rsidR="00287764" w:rsidRPr="00761226" w:rsidRDefault="00287764" w:rsidP="003F6782">
            <w:pPr>
              <w:pStyle w:val="VelocityScript"/>
              <w:rPr>
                <w:rFonts w:cs="Arial"/>
                <w:color w:val="000000"/>
              </w:rPr>
            </w:pPr>
          </w:p>
        </w:tc>
      </w:tr>
      <w:tr w:rsidR="00287764" w14:paraId="1B6A1788" w14:textId="77777777" w:rsidTr="00CE4B0C">
        <w:tc>
          <w:tcPr>
            <w:tcW w:w="2689" w:type="dxa"/>
            <w:shd w:val="clear" w:color="auto" w:fill="D9D9D9" w:themeFill="background1" w:themeFillShade="D9"/>
            <w:vAlign w:val="center"/>
          </w:tcPr>
          <w:p w14:paraId="4E4FF7EA" w14:textId="77777777" w:rsidR="00287764" w:rsidRPr="00761226" w:rsidRDefault="00287764" w:rsidP="003F6782">
            <w:pPr>
              <w:rPr>
                <w:b/>
              </w:rPr>
            </w:pPr>
            <w:proofErr w:type="spellStart"/>
            <w:r w:rsidRPr="00761226">
              <w:rPr>
                <w:b/>
              </w:rPr>
              <w:t>ECUProv_Alert</w:t>
            </w:r>
            <w:proofErr w:type="spellEnd"/>
          </w:p>
        </w:tc>
        <w:tc>
          <w:tcPr>
            <w:tcW w:w="4252" w:type="dxa"/>
            <w:vAlign w:val="center"/>
          </w:tcPr>
          <w:p w14:paraId="6CE69ECD" w14:textId="77777777" w:rsidR="00287764" w:rsidRPr="00761226" w:rsidRDefault="00287764" w:rsidP="003F6782">
            <w:pPr>
              <w:rPr>
                <w:rFonts w:cs="Arial"/>
              </w:rPr>
            </w:pPr>
          </w:p>
        </w:tc>
        <w:tc>
          <w:tcPr>
            <w:tcW w:w="2410" w:type="dxa"/>
            <w:vAlign w:val="center"/>
          </w:tcPr>
          <w:p w14:paraId="666713A9" w14:textId="77777777" w:rsidR="00287764" w:rsidRPr="00761226" w:rsidRDefault="00287764" w:rsidP="003F6782">
            <w:pPr>
              <w:pStyle w:val="VelocityScript"/>
              <w:rPr>
                <w:rFonts w:cs="Arial"/>
                <w:color w:val="000000"/>
              </w:rPr>
            </w:pPr>
          </w:p>
        </w:tc>
      </w:tr>
      <w:tr w:rsidR="00287764" w14:paraId="1937FBEC" w14:textId="77777777" w:rsidTr="00CE4B0C">
        <w:tc>
          <w:tcPr>
            <w:tcW w:w="2689" w:type="dxa"/>
            <w:shd w:val="clear" w:color="auto" w:fill="D9D9D9" w:themeFill="background1" w:themeFillShade="D9"/>
            <w:vAlign w:val="center"/>
          </w:tcPr>
          <w:p w14:paraId="50158DC7" w14:textId="77777777" w:rsidR="00287764" w:rsidRPr="00761226" w:rsidRDefault="00287764" w:rsidP="003F6782">
            <w:pPr>
              <w:rPr>
                <w:b/>
              </w:rPr>
            </w:pPr>
            <w:proofErr w:type="spellStart"/>
            <w:r w:rsidRPr="00761226">
              <w:rPr>
                <w:b/>
              </w:rPr>
              <w:t>Digital_Key_activated</w:t>
            </w:r>
            <w:proofErr w:type="spellEnd"/>
          </w:p>
        </w:tc>
        <w:tc>
          <w:tcPr>
            <w:tcW w:w="4252" w:type="dxa"/>
            <w:vAlign w:val="center"/>
          </w:tcPr>
          <w:p w14:paraId="65ECEF2C" w14:textId="77777777" w:rsidR="00287764" w:rsidRPr="00761226" w:rsidRDefault="00287764" w:rsidP="003F6782">
            <w:pPr>
              <w:rPr>
                <w:rFonts w:cs="Arial"/>
              </w:rPr>
            </w:pPr>
          </w:p>
        </w:tc>
        <w:tc>
          <w:tcPr>
            <w:tcW w:w="2410" w:type="dxa"/>
            <w:vAlign w:val="center"/>
          </w:tcPr>
          <w:p w14:paraId="4DA049B1" w14:textId="77777777" w:rsidR="00287764" w:rsidRPr="00761226" w:rsidRDefault="00287764" w:rsidP="003F6782">
            <w:pPr>
              <w:pStyle w:val="VelocityScript"/>
              <w:rPr>
                <w:rFonts w:cs="Arial"/>
                <w:color w:val="000000"/>
              </w:rPr>
            </w:pPr>
          </w:p>
        </w:tc>
      </w:tr>
      <w:tr w:rsidR="00287764" w14:paraId="29A79D44" w14:textId="77777777" w:rsidTr="00CE4B0C">
        <w:tc>
          <w:tcPr>
            <w:tcW w:w="2689" w:type="dxa"/>
            <w:shd w:val="clear" w:color="auto" w:fill="D9D9D9" w:themeFill="background1" w:themeFillShade="D9"/>
            <w:vAlign w:val="center"/>
          </w:tcPr>
          <w:p w14:paraId="13C84070" w14:textId="77777777" w:rsidR="00287764" w:rsidRPr="00761226" w:rsidRDefault="00287764" w:rsidP="003F6782">
            <w:pPr>
              <w:rPr>
                <w:b/>
              </w:rPr>
            </w:pPr>
            <w:proofErr w:type="spellStart"/>
            <w:r w:rsidRPr="00761226">
              <w:rPr>
                <w:b/>
              </w:rPr>
              <w:t>User_requests_activate_user</w:t>
            </w:r>
            <w:proofErr w:type="spellEnd"/>
            <w:r w:rsidRPr="00761226">
              <w:rPr>
                <w:b/>
              </w:rPr>
              <w:t xml:space="preserve"> connectivity</w:t>
            </w:r>
          </w:p>
        </w:tc>
        <w:tc>
          <w:tcPr>
            <w:tcW w:w="4252" w:type="dxa"/>
            <w:vAlign w:val="center"/>
          </w:tcPr>
          <w:p w14:paraId="045CC8E8" w14:textId="77777777" w:rsidR="00287764" w:rsidRPr="00761226" w:rsidRDefault="00287764" w:rsidP="003F6782">
            <w:pPr>
              <w:rPr>
                <w:rFonts w:cs="Arial"/>
              </w:rPr>
            </w:pPr>
          </w:p>
        </w:tc>
        <w:tc>
          <w:tcPr>
            <w:tcW w:w="2410" w:type="dxa"/>
            <w:vAlign w:val="center"/>
          </w:tcPr>
          <w:p w14:paraId="769412F1" w14:textId="77777777" w:rsidR="00287764" w:rsidRPr="00761226" w:rsidRDefault="00287764" w:rsidP="003F6782">
            <w:pPr>
              <w:pStyle w:val="VelocityScript"/>
              <w:rPr>
                <w:rFonts w:cs="Arial"/>
                <w:color w:val="000000"/>
              </w:rPr>
            </w:pPr>
          </w:p>
        </w:tc>
      </w:tr>
      <w:tr w:rsidR="00287764" w14:paraId="6AA972E1" w14:textId="77777777" w:rsidTr="00CE4B0C">
        <w:tc>
          <w:tcPr>
            <w:tcW w:w="2689" w:type="dxa"/>
            <w:shd w:val="clear" w:color="auto" w:fill="D9D9D9" w:themeFill="background1" w:themeFillShade="D9"/>
            <w:vAlign w:val="center"/>
          </w:tcPr>
          <w:p w14:paraId="1E48FAF8" w14:textId="77777777" w:rsidR="00287764" w:rsidRPr="00761226" w:rsidRDefault="00287764" w:rsidP="003F6782">
            <w:pPr>
              <w:rPr>
                <w:b/>
              </w:rPr>
            </w:pPr>
            <w:r w:rsidRPr="00761226">
              <w:rPr>
                <w:b/>
              </w:rPr>
              <w:t>Start button pressed</w:t>
            </w:r>
          </w:p>
        </w:tc>
        <w:tc>
          <w:tcPr>
            <w:tcW w:w="4252" w:type="dxa"/>
            <w:vAlign w:val="center"/>
          </w:tcPr>
          <w:p w14:paraId="70D0B796" w14:textId="77777777" w:rsidR="00287764" w:rsidRPr="00761226" w:rsidRDefault="00287764" w:rsidP="003F6782">
            <w:pPr>
              <w:rPr>
                <w:rFonts w:cs="Arial"/>
              </w:rPr>
            </w:pPr>
          </w:p>
        </w:tc>
        <w:tc>
          <w:tcPr>
            <w:tcW w:w="2410" w:type="dxa"/>
            <w:vAlign w:val="center"/>
          </w:tcPr>
          <w:p w14:paraId="121FD7E0" w14:textId="77777777" w:rsidR="00287764" w:rsidRPr="00761226" w:rsidRDefault="00287764" w:rsidP="003F6782">
            <w:pPr>
              <w:pStyle w:val="VelocityScript"/>
              <w:rPr>
                <w:rFonts w:cs="Arial"/>
                <w:color w:val="000000"/>
              </w:rPr>
            </w:pPr>
          </w:p>
        </w:tc>
      </w:tr>
      <w:tr w:rsidR="00287764" w14:paraId="460200DD" w14:textId="77777777" w:rsidTr="00CE4B0C">
        <w:tc>
          <w:tcPr>
            <w:tcW w:w="2689" w:type="dxa"/>
            <w:shd w:val="clear" w:color="auto" w:fill="D9D9D9" w:themeFill="background1" w:themeFillShade="D9"/>
            <w:vAlign w:val="center"/>
          </w:tcPr>
          <w:p w14:paraId="01A91F06" w14:textId="77777777" w:rsidR="00287764" w:rsidRPr="00761226" w:rsidRDefault="00287764" w:rsidP="003F6782">
            <w:pPr>
              <w:rPr>
                <w:b/>
              </w:rPr>
            </w:pPr>
            <w:r w:rsidRPr="00761226">
              <w:rPr>
                <w:b/>
              </w:rPr>
              <w:t>Off</w:t>
            </w:r>
          </w:p>
        </w:tc>
        <w:tc>
          <w:tcPr>
            <w:tcW w:w="4252" w:type="dxa"/>
            <w:vAlign w:val="center"/>
          </w:tcPr>
          <w:p w14:paraId="5017D144" w14:textId="77777777" w:rsidR="00287764" w:rsidRPr="00761226" w:rsidRDefault="00287764" w:rsidP="003F6782">
            <w:pPr>
              <w:rPr>
                <w:rFonts w:cs="Arial"/>
              </w:rPr>
            </w:pPr>
          </w:p>
        </w:tc>
        <w:tc>
          <w:tcPr>
            <w:tcW w:w="2410" w:type="dxa"/>
            <w:vAlign w:val="center"/>
          </w:tcPr>
          <w:p w14:paraId="3CC3FE5D" w14:textId="77777777" w:rsidR="00287764" w:rsidRPr="00761226" w:rsidRDefault="00287764" w:rsidP="003F6782">
            <w:pPr>
              <w:pStyle w:val="VelocityScript"/>
              <w:rPr>
                <w:rFonts w:cs="Arial"/>
                <w:color w:val="000000"/>
              </w:rPr>
            </w:pPr>
          </w:p>
        </w:tc>
      </w:tr>
      <w:tr w:rsidR="00287764" w14:paraId="4686B4A1" w14:textId="77777777" w:rsidTr="00CE4B0C">
        <w:tc>
          <w:tcPr>
            <w:tcW w:w="2689" w:type="dxa"/>
            <w:shd w:val="clear" w:color="auto" w:fill="D9D9D9" w:themeFill="background1" w:themeFillShade="D9"/>
            <w:vAlign w:val="center"/>
          </w:tcPr>
          <w:p w14:paraId="55E7F846" w14:textId="77777777" w:rsidR="00287764" w:rsidRPr="00761226" w:rsidRDefault="00287764" w:rsidP="003F6782">
            <w:pPr>
              <w:rPr>
                <w:b/>
              </w:rPr>
            </w:pPr>
            <w:proofErr w:type="spellStart"/>
            <w:r w:rsidRPr="00761226">
              <w:rPr>
                <w:b/>
              </w:rPr>
              <w:t>LastAuthorizedKey</w:t>
            </w:r>
            <w:proofErr w:type="spellEnd"/>
          </w:p>
        </w:tc>
        <w:tc>
          <w:tcPr>
            <w:tcW w:w="4252" w:type="dxa"/>
            <w:vAlign w:val="center"/>
          </w:tcPr>
          <w:p w14:paraId="3F2C750A" w14:textId="77777777" w:rsidR="00287764" w:rsidRPr="00761226" w:rsidRDefault="00287764" w:rsidP="003F6782">
            <w:pPr>
              <w:rPr>
                <w:rFonts w:cs="Arial"/>
              </w:rPr>
            </w:pPr>
          </w:p>
        </w:tc>
        <w:tc>
          <w:tcPr>
            <w:tcW w:w="2410" w:type="dxa"/>
            <w:vAlign w:val="center"/>
          </w:tcPr>
          <w:p w14:paraId="2792D1C8" w14:textId="77777777" w:rsidR="00287764" w:rsidRPr="00761226" w:rsidRDefault="00287764" w:rsidP="003F6782">
            <w:pPr>
              <w:pStyle w:val="VelocityScript"/>
              <w:rPr>
                <w:rFonts w:cs="Arial"/>
                <w:color w:val="000000"/>
              </w:rPr>
            </w:pPr>
          </w:p>
        </w:tc>
      </w:tr>
      <w:tr w:rsidR="00287764" w14:paraId="41A8C1E1" w14:textId="77777777" w:rsidTr="00CE4B0C">
        <w:tc>
          <w:tcPr>
            <w:tcW w:w="2689" w:type="dxa"/>
            <w:shd w:val="clear" w:color="auto" w:fill="D9D9D9" w:themeFill="background1" w:themeFillShade="D9"/>
            <w:vAlign w:val="center"/>
          </w:tcPr>
          <w:p w14:paraId="38CC6F90" w14:textId="77777777" w:rsidR="00287764" w:rsidRPr="00761226" w:rsidRDefault="00287764" w:rsidP="003F6782">
            <w:pPr>
              <w:rPr>
                <w:b/>
              </w:rPr>
            </w:pPr>
            <w:proofErr w:type="spellStart"/>
            <w:r w:rsidRPr="00761226">
              <w:rPr>
                <w:b/>
              </w:rPr>
              <w:t>Vehicle_Selected_in_App</w:t>
            </w:r>
            <w:proofErr w:type="spellEnd"/>
          </w:p>
        </w:tc>
        <w:tc>
          <w:tcPr>
            <w:tcW w:w="4252" w:type="dxa"/>
            <w:vAlign w:val="center"/>
          </w:tcPr>
          <w:p w14:paraId="15E0B072" w14:textId="77777777" w:rsidR="00287764" w:rsidRPr="00761226" w:rsidRDefault="00287764" w:rsidP="003F6782">
            <w:pPr>
              <w:rPr>
                <w:rFonts w:cs="Arial"/>
              </w:rPr>
            </w:pPr>
          </w:p>
        </w:tc>
        <w:tc>
          <w:tcPr>
            <w:tcW w:w="2410" w:type="dxa"/>
            <w:vAlign w:val="center"/>
          </w:tcPr>
          <w:p w14:paraId="67DDC3AD" w14:textId="77777777" w:rsidR="00287764" w:rsidRPr="00761226" w:rsidRDefault="00287764" w:rsidP="003F6782">
            <w:pPr>
              <w:pStyle w:val="VelocityScript"/>
              <w:rPr>
                <w:rFonts w:cs="Arial"/>
                <w:color w:val="000000"/>
              </w:rPr>
            </w:pPr>
          </w:p>
        </w:tc>
      </w:tr>
      <w:tr w:rsidR="00287764" w14:paraId="21E5499B" w14:textId="77777777" w:rsidTr="00CE4B0C">
        <w:tc>
          <w:tcPr>
            <w:tcW w:w="2689" w:type="dxa"/>
            <w:shd w:val="clear" w:color="auto" w:fill="D9D9D9" w:themeFill="background1" w:themeFillShade="D9"/>
            <w:vAlign w:val="center"/>
          </w:tcPr>
          <w:p w14:paraId="02229C26" w14:textId="77777777" w:rsidR="00287764" w:rsidRPr="00761226" w:rsidRDefault="00287764" w:rsidP="003F6782">
            <w:pPr>
              <w:rPr>
                <w:b/>
              </w:rPr>
            </w:pPr>
            <w:r w:rsidRPr="00761226">
              <w:rPr>
                <w:b/>
              </w:rPr>
              <w:t>State Ack</w:t>
            </w:r>
          </w:p>
        </w:tc>
        <w:tc>
          <w:tcPr>
            <w:tcW w:w="4252" w:type="dxa"/>
            <w:vAlign w:val="center"/>
          </w:tcPr>
          <w:p w14:paraId="04CD1541" w14:textId="77777777" w:rsidR="00287764" w:rsidRPr="00761226" w:rsidRDefault="00287764" w:rsidP="003F6782">
            <w:pPr>
              <w:rPr>
                <w:rFonts w:cs="Arial"/>
              </w:rPr>
            </w:pPr>
          </w:p>
        </w:tc>
        <w:tc>
          <w:tcPr>
            <w:tcW w:w="2410" w:type="dxa"/>
            <w:vAlign w:val="center"/>
          </w:tcPr>
          <w:p w14:paraId="4AB521FA" w14:textId="77777777" w:rsidR="00287764" w:rsidRPr="00761226" w:rsidRDefault="00287764" w:rsidP="003F6782">
            <w:pPr>
              <w:pStyle w:val="VelocityScript"/>
              <w:rPr>
                <w:rFonts w:cs="Arial"/>
                <w:color w:val="000000"/>
              </w:rPr>
            </w:pPr>
          </w:p>
        </w:tc>
      </w:tr>
      <w:tr w:rsidR="00287764" w14:paraId="386C6D9E" w14:textId="77777777" w:rsidTr="00CE4B0C">
        <w:tc>
          <w:tcPr>
            <w:tcW w:w="2689" w:type="dxa"/>
            <w:shd w:val="clear" w:color="auto" w:fill="D9D9D9" w:themeFill="background1" w:themeFillShade="D9"/>
            <w:vAlign w:val="center"/>
          </w:tcPr>
          <w:p w14:paraId="74458909" w14:textId="77777777" w:rsidR="00287764" w:rsidRPr="00761226" w:rsidRDefault="00287764" w:rsidP="003F6782">
            <w:pPr>
              <w:rPr>
                <w:b/>
              </w:rPr>
            </w:pPr>
            <w:r w:rsidRPr="00761226">
              <w:rPr>
                <w:b/>
              </w:rPr>
              <w:t>Trigger Deauthorization</w:t>
            </w:r>
          </w:p>
        </w:tc>
        <w:tc>
          <w:tcPr>
            <w:tcW w:w="4252" w:type="dxa"/>
            <w:vAlign w:val="center"/>
          </w:tcPr>
          <w:p w14:paraId="2AA71449" w14:textId="77777777" w:rsidR="00287764" w:rsidRPr="00761226" w:rsidRDefault="00287764" w:rsidP="003F6782">
            <w:pPr>
              <w:rPr>
                <w:rFonts w:cs="Arial"/>
              </w:rPr>
            </w:pPr>
          </w:p>
        </w:tc>
        <w:tc>
          <w:tcPr>
            <w:tcW w:w="2410" w:type="dxa"/>
            <w:vAlign w:val="center"/>
          </w:tcPr>
          <w:p w14:paraId="66C1EB4A" w14:textId="77777777" w:rsidR="00287764" w:rsidRPr="00761226" w:rsidRDefault="00287764" w:rsidP="003F6782">
            <w:pPr>
              <w:pStyle w:val="VelocityScript"/>
              <w:rPr>
                <w:rFonts w:cs="Arial"/>
                <w:color w:val="000000"/>
              </w:rPr>
            </w:pPr>
          </w:p>
        </w:tc>
      </w:tr>
      <w:tr w:rsidR="00287764" w14:paraId="45247FF6" w14:textId="77777777" w:rsidTr="00CE4B0C">
        <w:tc>
          <w:tcPr>
            <w:tcW w:w="2689" w:type="dxa"/>
            <w:shd w:val="clear" w:color="auto" w:fill="D9D9D9" w:themeFill="background1" w:themeFillShade="D9"/>
            <w:vAlign w:val="center"/>
          </w:tcPr>
          <w:p w14:paraId="32B62A47" w14:textId="77777777" w:rsidR="00287764" w:rsidRPr="00761226" w:rsidRDefault="00287764" w:rsidP="003F6782">
            <w:pPr>
              <w:rPr>
                <w:b/>
              </w:rPr>
            </w:pPr>
            <w:r w:rsidRPr="00761226">
              <w:rPr>
                <w:b/>
              </w:rPr>
              <w:t>Failed PK search</w:t>
            </w:r>
          </w:p>
        </w:tc>
        <w:tc>
          <w:tcPr>
            <w:tcW w:w="4252" w:type="dxa"/>
            <w:vAlign w:val="center"/>
          </w:tcPr>
          <w:p w14:paraId="1180C481" w14:textId="77777777" w:rsidR="00287764" w:rsidRPr="00761226" w:rsidRDefault="00287764" w:rsidP="003F6782">
            <w:pPr>
              <w:rPr>
                <w:rFonts w:cs="Arial"/>
              </w:rPr>
            </w:pPr>
          </w:p>
        </w:tc>
        <w:tc>
          <w:tcPr>
            <w:tcW w:w="2410" w:type="dxa"/>
            <w:vAlign w:val="center"/>
          </w:tcPr>
          <w:p w14:paraId="13FF531F" w14:textId="77777777" w:rsidR="00287764" w:rsidRPr="00761226" w:rsidRDefault="00287764" w:rsidP="003F6782">
            <w:pPr>
              <w:pStyle w:val="VelocityScript"/>
              <w:rPr>
                <w:rFonts w:cs="Arial"/>
                <w:color w:val="000000"/>
              </w:rPr>
            </w:pPr>
          </w:p>
        </w:tc>
      </w:tr>
      <w:tr w:rsidR="00287764" w14:paraId="6488291B" w14:textId="77777777" w:rsidTr="00CE4B0C">
        <w:tc>
          <w:tcPr>
            <w:tcW w:w="2689" w:type="dxa"/>
            <w:shd w:val="clear" w:color="auto" w:fill="D9D9D9" w:themeFill="background1" w:themeFillShade="D9"/>
            <w:vAlign w:val="center"/>
          </w:tcPr>
          <w:p w14:paraId="244DE6F2" w14:textId="77777777" w:rsidR="00287764" w:rsidRPr="00761226" w:rsidRDefault="00287764" w:rsidP="003F6782">
            <w:pPr>
              <w:rPr>
                <w:b/>
              </w:rPr>
            </w:pPr>
            <w:r w:rsidRPr="00761226">
              <w:rPr>
                <w:b/>
              </w:rPr>
              <w:t>OK</w:t>
            </w:r>
          </w:p>
        </w:tc>
        <w:tc>
          <w:tcPr>
            <w:tcW w:w="4252" w:type="dxa"/>
            <w:vAlign w:val="center"/>
          </w:tcPr>
          <w:p w14:paraId="5BA19EF0" w14:textId="77777777" w:rsidR="00287764" w:rsidRPr="00761226" w:rsidRDefault="00287764" w:rsidP="003F6782">
            <w:pPr>
              <w:rPr>
                <w:rFonts w:cs="Arial"/>
              </w:rPr>
            </w:pPr>
          </w:p>
        </w:tc>
        <w:tc>
          <w:tcPr>
            <w:tcW w:w="2410" w:type="dxa"/>
            <w:vAlign w:val="center"/>
          </w:tcPr>
          <w:p w14:paraId="625B52E6" w14:textId="77777777" w:rsidR="00287764" w:rsidRPr="00761226" w:rsidRDefault="00287764" w:rsidP="003F6782">
            <w:pPr>
              <w:pStyle w:val="VelocityScript"/>
              <w:rPr>
                <w:rFonts w:cs="Arial"/>
                <w:color w:val="000000"/>
              </w:rPr>
            </w:pPr>
          </w:p>
        </w:tc>
      </w:tr>
      <w:tr w:rsidR="00287764" w14:paraId="4A9243C1" w14:textId="77777777" w:rsidTr="00CE4B0C">
        <w:tc>
          <w:tcPr>
            <w:tcW w:w="2689" w:type="dxa"/>
            <w:shd w:val="clear" w:color="auto" w:fill="D9D9D9" w:themeFill="background1" w:themeFillShade="D9"/>
            <w:vAlign w:val="center"/>
          </w:tcPr>
          <w:p w14:paraId="569DCBB2" w14:textId="77777777" w:rsidR="00287764" w:rsidRPr="00761226" w:rsidRDefault="00287764" w:rsidP="003F6782">
            <w:pPr>
              <w:rPr>
                <w:b/>
              </w:rPr>
            </w:pPr>
            <w:proofErr w:type="spellStart"/>
            <w:r w:rsidRPr="00761226">
              <w:rPr>
                <w:b/>
              </w:rPr>
              <w:t>DoorLockState</w:t>
            </w:r>
            <w:proofErr w:type="spellEnd"/>
          </w:p>
        </w:tc>
        <w:tc>
          <w:tcPr>
            <w:tcW w:w="4252" w:type="dxa"/>
            <w:vAlign w:val="center"/>
          </w:tcPr>
          <w:p w14:paraId="7E9C522A" w14:textId="77777777" w:rsidR="00287764" w:rsidRPr="00761226" w:rsidRDefault="00287764" w:rsidP="003F6782">
            <w:pPr>
              <w:rPr>
                <w:rFonts w:cs="Arial"/>
              </w:rPr>
            </w:pPr>
          </w:p>
        </w:tc>
        <w:tc>
          <w:tcPr>
            <w:tcW w:w="2410" w:type="dxa"/>
            <w:vAlign w:val="center"/>
          </w:tcPr>
          <w:p w14:paraId="4E0901AE" w14:textId="77777777" w:rsidR="00287764" w:rsidRPr="00761226" w:rsidRDefault="00287764" w:rsidP="003F6782">
            <w:pPr>
              <w:pStyle w:val="VelocityScript"/>
              <w:rPr>
                <w:rFonts w:cs="Arial"/>
                <w:color w:val="000000"/>
              </w:rPr>
            </w:pPr>
          </w:p>
        </w:tc>
      </w:tr>
      <w:tr w:rsidR="00287764" w14:paraId="30E75351" w14:textId="77777777" w:rsidTr="00CE4B0C">
        <w:tc>
          <w:tcPr>
            <w:tcW w:w="2689" w:type="dxa"/>
            <w:shd w:val="clear" w:color="auto" w:fill="D9D9D9" w:themeFill="background1" w:themeFillShade="D9"/>
            <w:vAlign w:val="center"/>
          </w:tcPr>
          <w:p w14:paraId="683E3141" w14:textId="77777777" w:rsidR="00287764" w:rsidRPr="00761226" w:rsidRDefault="00287764" w:rsidP="003F6782">
            <w:pPr>
              <w:rPr>
                <w:b/>
              </w:rPr>
            </w:pPr>
            <w:proofErr w:type="spellStart"/>
            <w:r w:rsidRPr="00761226">
              <w:rPr>
                <w:b/>
              </w:rPr>
              <w:t>NFC_Fleet_Disabled</w:t>
            </w:r>
            <w:proofErr w:type="spellEnd"/>
          </w:p>
        </w:tc>
        <w:tc>
          <w:tcPr>
            <w:tcW w:w="4252" w:type="dxa"/>
            <w:vAlign w:val="center"/>
          </w:tcPr>
          <w:p w14:paraId="34F48B44" w14:textId="77777777" w:rsidR="00287764" w:rsidRPr="00761226" w:rsidRDefault="00287764" w:rsidP="003F6782">
            <w:pPr>
              <w:rPr>
                <w:rFonts w:cs="Arial"/>
              </w:rPr>
            </w:pPr>
          </w:p>
        </w:tc>
        <w:tc>
          <w:tcPr>
            <w:tcW w:w="2410" w:type="dxa"/>
            <w:vAlign w:val="center"/>
          </w:tcPr>
          <w:p w14:paraId="248F84D3" w14:textId="77777777" w:rsidR="00287764" w:rsidRPr="00761226" w:rsidRDefault="00287764" w:rsidP="003F6782">
            <w:pPr>
              <w:pStyle w:val="VelocityScript"/>
              <w:rPr>
                <w:rFonts w:cs="Arial"/>
                <w:color w:val="000000"/>
              </w:rPr>
            </w:pPr>
          </w:p>
        </w:tc>
      </w:tr>
      <w:tr w:rsidR="00287764" w14:paraId="158FE796" w14:textId="77777777" w:rsidTr="00CE4B0C">
        <w:tc>
          <w:tcPr>
            <w:tcW w:w="2689" w:type="dxa"/>
            <w:shd w:val="clear" w:color="auto" w:fill="D9D9D9" w:themeFill="background1" w:themeFillShade="D9"/>
            <w:vAlign w:val="center"/>
          </w:tcPr>
          <w:p w14:paraId="35741AE6" w14:textId="77777777" w:rsidR="00287764" w:rsidRPr="00761226" w:rsidRDefault="00287764" w:rsidP="003F6782">
            <w:pPr>
              <w:rPr>
                <w:b/>
              </w:rPr>
            </w:pPr>
            <w:proofErr w:type="spellStart"/>
            <w:r w:rsidRPr="00761226">
              <w:rPr>
                <w:b/>
              </w:rPr>
              <w:t>IgnitionStatus</w:t>
            </w:r>
            <w:proofErr w:type="spellEnd"/>
          </w:p>
        </w:tc>
        <w:tc>
          <w:tcPr>
            <w:tcW w:w="4252" w:type="dxa"/>
            <w:vAlign w:val="center"/>
          </w:tcPr>
          <w:p w14:paraId="4238C68A" w14:textId="77777777" w:rsidR="00287764" w:rsidRPr="00761226" w:rsidRDefault="00287764" w:rsidP="003F6782">
            <w:pPr>
              <w:rPr>
                <w:rFonts w:cs="Arial"/>
              </w:rPr>
            </w:pPr>
          </w:p>
        </w:tc>
        <w:tc>
          <w:tcPr>
            <w:tcW w:w="2410" w:type="dxa"/>
            <w:vAlign w:val="center"/>
          </w:tcPr>
          <w:p w14:paraId="172585EF" w14:textId="77777777" w:rsidR="00287764" w:rsidRPr="00761226" w:rsidRDefault="00287764" w:rsidP="003F6782">
            <w:pPr>
              <w:pStyle w:val="VelocityScript"/>
              <w:rPr>
                <w:rFonts w:cs="Arial"/>
                <w:color w:val="000000"/>
              </w:rPr>
            </w:pPr>
          </w:p>
        </w:tc>
      </w:tr>
      <w:tr w:rsidR="00287764" w14:paraId="7300B398" w14:textId="77777777" w:rsidTr="00CE4B0C">
        <w:tc>
          <w:tcPr>
            <w:tcW w:w="2689" w:type="dxa"/>
            <w:shd w:val="clear" w:color="auto" w:fill="D9D9D9" w:themeFill="background1" w:themeFillShade="D9"/>
            <w:vAlign w:val="center"/>
          </w:tcPr>
          <w:p w14:paraId="4CB41D17" w14:textId="77777777" w:rsidR="00287764" w:rsidRPr="00761226" w:rsidRDefault="00287764" w:rsidP="003F6782">
            <w:pPr>
              <w:rPr>
                <w:b/>
              </w:rPr>
            </w:pPr>
            <w:proofErr w:type="spellStart"/>
            <w:r w:rsidRPr="00761226">
              <w:rPr>
                <w:b/>
              </w:rPr>
              <w:t>Name_Digital_Key</w:t>
            </w:r>
            <w:proofErr w:type="spellEnd"/>
          </w:p>
        </w:tc>
        <w:tc>
          <w:tcPr>
            <w:tcW w:w="4252" w:type="dxa"/>
            <w:vAlign w:val="center"/>
          </w:tcPr>
          <w:p w14:paraId="34CCCCA7" w14:textId="77777777" w:rsidR="00287764" w:rsidRPr="00761226" w:rsidRDefault="00287764" w:rsidP="003F6782">
            <w:pPr>
              <w:rPr>
                <w:rFonts w:cs="Arial"/>
              </w:rPr>
            </w:pPr>
          </w:p>
        </w:tc>
        <w:tc>
          <w:tcPr>
            <w:tcW w:w="2410" w:type="dxa"/>
            <w:vAlign w:val="center"/>
          </w:tcPr>
          <w:p w14:paraId="2FD3FF95" w14:textId="77777777" w:rsidR="00287764" w:rsidRPr="00761226" w:rsidRDefault="00287764" w:rsidP="003F6782">
            <w:pPr>
              <w:pStyle w:val="VelocityScript"/>
              <w:rPr>
                <w:rFonts w:cs="Arial"/>
                <w:color w:val="000000"/>
              </w:rPr>
            </w:pPr>
          </w:p>
        </w:tc>
      </w:tr>
      <w:tr w:rsidR="00287764" w14:paraId="69589C2C" w14:textId="77777777" w:rsidTr="00CE4B0C">
        <w:tc>
          <w:tcPr>
            <w:tcW w:w="2689" w:type="dxa"/>
            <w:shd w:val="clear" w:color="auto" w:fill="D9D9D9" w:themeFill="background1" w:themeFillShade="D9"/>
            <w:vAlign w:val="center"/>
          </w:tcPr>
          <w:p w14:paraId="7CF6BE75" w14:textId="77777777" w:rsidR="00287764" w:rsidRPr="00761226" w:rsidRDefault="00287764" w:rsidP="003F6782">
            <w:pPr>
              <w:rPr>
                <w:b/>
              </w:rPr>
            </w:pPr>
            <w:r w:rsidRPr="00761226">
              <w:rPr>
                <w:b/>
              </w:rPr>
              <w:t>Delete</w:t>
            </w:r>
          </w:p>
        </w:tc>
        <w:tc>
          <w:tcPr>
            <w:tcW w:w="4252" w:type="dxa"/>
            <w:vAlign w:val="center"/>
          </w:tcPr>
          <w:p w14:paraId="20F5929B" w14:textId="77777777" w:rsidR="00287764" w:rsidRPr="00761226" w:rsidRDefault="00287764" w:rsidP="003F6782">
            <w:pPr>
              <w:rPr>
                <w:rFonts w:cs="Arial"/>
              </w:rPr>
            </w:pPr>
          </w:p>
        </w:tc>
        <w:tc>
          <w:tcPr>
            <w:tcW w:w="2410" w:type="dxa"/>
            <w:vAlign w:val="center"/>
          </w:tcPr>
          <w:p w14:paraId="080600C8" w14:textId="77777777" w:rsidR="00287764" w:rsidRPr="00761226" w:rsidRDefault="00287764" w:rsidP="003F6782">
            <w:pPr>
              <w:pStyle w:val="VelocityScript"/>
              <w:rPr>
                <w:rFonts w:cs="Arial"/>
                <w:color w:val="000000"/>
              </w:rPr>
            </w:pPr>
          </w:p>
        </w:tc>
      </w:tr>
      <w:tr w:rsidR="00287764" w14:paraId="106752DD" w14:textId="77777777" w:rsidTr="00CE4B0C">
        <w:tc>
          <w:tcPr>
            <w:tcW w:w="2689" w:type="dxa"/>
            <w:shd w:val="clear" w:color="auto" w:fill="D9D9D9" w:themeFill="background1" w:themeFillShade="D9"/>
            <w:vAlign w:val="center"/>
          </w:tcPr>
          <w:p w14:paraId="076C2193" w14:textId="77777777" w:rsidR="00287764" w:rsidRPr="00761226" w:rsidRDefault="00287764" w:rsidP="003F6782">
            <w:pPr>
              <w:rPr>
                <w:b/>
              </w:rPr>
            </w:pPr>
            <w:r w:rsidRPr="00761226">
              <w:rPr>
                <w:b/>
              </w:rPr>
              <w:t>NFC Command Complete Event</w:t>
            </w:r>
          </w:p>
        </w:tc>
        <w:tc>
          <w:tcPr>
            <w:tcW w:w="4252" w:type="dxa"/>
            <w:vAlign w:val="center"/>
          </w:tcPr>
          <w:p w14:paraId="5A50B2DB" w14:textId="77777777" w:rsidR="00287764" w:rsidRPr="00761226" w:rsidRDefault="00287764" w:rsidP="003F6782">
            <w:pPr>
              <w:rPr>
                <w:rFonts w:cs="Arial"/>
              </w:rPr>
            </w:pPr>
          </w:p>
        </w:tc>
        <w:tc>
          <w:tcPr>
            <w:tcW w:w="2410" w:type="dxa"/>
            <w:vAlign w:val="center"/>
          </w:tcPr>
          <w:p w14:paraId="64EA6D13" w14:textId="77777777" w:rsidR="00287764" w:rsidRPr="00761226" w:rsidRDefault="00287764" w:rsidP="003F6782">
            <w:pPr>
              <w:pStyle w:val="VelocityScript"/>
              <w:rPr>
                <w:rFonts w:cs="Arial"/>
                <w:color w:val="000000"/>
              </w:rPr>
            </w:pPr>
          </w:p>
        </w:tc>
      </w:tr>
      <w:tr w:rsidR="00287764" w14:paraId="309282DF" w14:textId="77777777" w:rsidTr="00CE4B0C">
        <w:tc>
          <w:tcPr>
            <w:tcW w:w="2689" w:type="dxa"/>
            <w:shd w:val="clear" w:color="auto" w:fill="D9D9D9" w:themeFill="background1" w:themeFillShade="D9"/>
            <w:vAlign w:val="center"/>
          </w:tcPr>
          <w:p w14:paraId="66E29D68" w14:textId="77777777" w:rsidR="00287764" w:rsidRPr="00761226" w:rsidRDefault="00287764" w:rsidP="003F6782">
            <w:pPr>
              <w:rPr>
                <w:b/>
              </w:rPr>
            </w:pPr>
            <w:r w:rsidRPr="00761226">
              <w:rPr>
                <w:b/>
              </w:rPr>
              <w:t>Navigate to Vehicle Settings Menu</w:t>
            </w:r>
          </w:p>
        </w:tc>
        <w:tc>
          <w:tcPr>
            <w:tcW w:w="4252" w:type="dxa"/>
            <w:vAlign w:val="center"/>
          </w:tcPr>
          <w:p w14:paraId="1EBD96AB" w14:textId="77777777" w:rsidR="00287764" w:rsidRPr="00761226" w:rsidRDefault="00287764" w:rsidP="003F6782">
            <w:pPr>
              <w:rPr>
                <w:rFonts w:cs="Arial"/>
              </w:rPr>
            </w:pPr>
          </w:p>
        </w:tc>
        <w:tc>
          <w:tcPr>
            <w:tcW w:w="2410" w:type="dxa"/>
            <w:vAlign w:val="center"/>
          </w:tcPr>
          <w:p w14:paraId="6A49E992" w14:textId="77777777" w:rsidR="00287764" w:rsidRPr="00761226" w:rsidRDefault="00287764" w:rsidP="003F6782">
            <w:pPr>
              <w:pStyle w:val="VelocityScript"/>
              <w:rPr>
                <w:rFonts w:cs="Arial"/>
                <w:color w:val="000000"/>
              </w:rPr>
            </w:pPr>
          </w:p>
        </w:tc>
      </w:tr>
      <w:tr w:rsidR="00287764" w14:paraId="4870FDB6" w14:textId="77777777" w:rsidTr="00CE4B0C">
        <w:tc>
          <w:tcPr>
            <w:tcW w:w="2689" w:type="dxa"/>
            <w:shd w:val="clear" w:color="auto" w:fill="D9D9D9" w:themeFill="background1" w:themeFillShade="D9"/>
            <w:vAlign w:val="center"/>
          </w:tcPr>
          <w:p w14:paraId="7FB37003" w14:textId="77777777" w:rsidR="00287764" w:rsidRPr="00761226" w:rsidRDefault="00287764" w:rsidP="003F6782">
            <w:pPr>
              <w:rPr>
                <w:b/>
              </w:rPr>
            </w:pPr>
            <w:r w:rsidRPr="00761226">
              <w:rPr>
                <w:b/>
              </w:rPr>
              <w:t xml:space="preserve">Create </w:t>
            </w:r>
            <w:proofErr w:type="spellStart"/>
            <w:r w:rsidRPr="00761226">
              <w:rPr>
                <w:b/>
              </w:rPr>
              <w:t>MyKey</w:t>
            </w:r>
            <w:proofErr w:type="spellEnd"/>
            <w:r w:rsidRPr="00761226">
              <w:rPr>
                <w:b/>
              </w:rPr>
              <w:t xml:space="preserve"> NFC Device</w:t>
            </w:r>
          </w:p>
        </w:tc>
        <w:tc>
          <w:tcPr>
            <w:tcW w:w="4252" w:type="dxa"/>
            <w:vAlign w:val="center"/>
          </w:tcPr>
          <w:p w14:paraId="21DD1C7A" w14:textId="77777777" w:rsidR="00287764" w:rsidRPr="00761226" w:rsidRDefault="00287764" w:rsidP="003F6782">
            <w:pPr>
              <w:rPr>
                <w:rFonts w:cs="Arial"/>
              </w:rPr>
            </w:pPr>
          </w:p>
        </w:tc>
        <w:tc>
          <w:tcPr>
            <w:tcW w:w="2410" w:type="dxa"/>
            <w:vAlign w:val="center"/>
          </w:tcPr>
          <w:p w14:paraId="3A9A31B0" w14:textId="77777777" w:rsidR="00287764" w:rsidRPr="00761226" w:rsidRDefault="00287764" w:rsidP="003F6782">
            <w:pPr>
              <w:pStyle w:val="VelocityScript"/>
              <w:rPr>
                <w:rFonts w:cs="Arial"/>
                <w:color w:val="000000"/>
              </w:rPr>
            </w:pPr>
          </w:p>
        </w:tc>
      </w:tr>
      <w:tr w:rsidR="00287764" w14:paraId="00AF1C98" w14:textId="77777777" w:rsidTr="00CE4B0C">
        <w:tc>
          <w:tcPr>
            <w:tcW w:w="2689" w:type="dxa"/>
            <w:shd w:val="clear" w:color="auto" w:fill="D9D9D9" w:themeFill="background1" w:themeFillShade="D9"/>
            <w:vAlign w:val="center"/>
          </w:tcPr>
          <w:p w14:paraId="31C2019D" w14:textId="77777777" w:rsidR="00287764" w:rsidRPr="00761226" w:rsidRDefault="00287764" w:rsidP="003F6782">
            <w:pPr>
              <w:rPr>
                <w:b/>
              </w:rPr>
            </w:pPr>
            <w:proofErr w:type="spellStart"/>
            <w:r w:rsidRPr="00761226">
              <w:rPr>
                <w:b/>
              </w:rPr>
              <w:t>NFC_programming</w:t>
            </w:r>
            <w:proofErr w:type="spellEnd"/>
            <w:r w:rsidRPr="00761226">
              <w:rPr>
                <w:b/>
              </w:rPr>
              <w:t xml:space="preserve"> mode</w:t>
            </w:r>
          </w:p>
        </w:tc>
        <w:tc>
          <w:tcPr>
            <w:tcW w:w="4252" w:type="dxa"/>
            <w:vAlign w:val="center"/>
          </w:tcPr>
          <w:p w14:paraId="7AC4BD59" w14:textId="77777777" w:rsidR="00287764" w:rsidRPr="00761226" w:rsidRDefault="00287764" w:rsidP="003F6782">
            <w:pPr>
              <w:rPr>
                <w:rFonts w:cs="Arial"/>
              </w:rPr>
            </w:pPr>
          </w:p>
        </w:tc>
        <w:tc>
          <w:tcPr>
            <w:tcW w:w="2410" w:type="dxa"/>
            <w:vAlign w:val="center"/>
          </w:tcPr>
          <w:p w14:paraId="68A0ECF3" w14:textId="77777777" w:rsidR="00287764" w:rsidRPr="00761226" w:rsidRDefault="00287764" w:rsidP="003F6782">
            <w:pPr>
              <w:pStyle w:val="VelocityScript"/>
              <w:rPr>
                <w:rFonts w:cs="Arial"/>
                <w:color w:val="000000"/>
              </w:rPr>
            </w:pPr>
          </w:p>
        </w:tc>
      </w:tr>
      <w:tr w:rsidR="00287764" w14:paraId="5376F5B2" w14:textId="77777777" w:rsidTr="00CE4B0C">
        <w:tc>
          <w:tcPr>
            <w:tcW w:w="2689" w:type="dxa"/>
            <w:shd w:val="clear" w:color="auto" w:fill="D9D9D9" w:themeFill="background1" w:themeFillShade="D9"/>
            <w:vAlign w:val="center"/>
          </w:tcPr>
          <w:p w14:paraId="58E89F6D" w14:textId="77777777" w:rsidR="00287764" w:rsidRPr="00761226" w:rsidRDefault="00287764" w:rsidP="003F6782">
            <w:pPr>
              <w:rPr>
                <w:b/>
              </w:rPr>
            </w:pPr>
            <w:r w:rsidRPr="00761226">
              <w:rPr>
                <w:b/>
              </w:rPr>
              <w:t>Cancel</w:t>
            </w:r>
          </w:p>
        </w:tc>
        <w:tc>
          <w:tcPr>
            <w:tcW w:w="4252" w:type="dxa"/>
            <w:vAlign w:val="center"/>
          </w:tcPr>
          <w:p w14:paraId="6F38F8E1" w14:textId="77777777" w:rsidR="00287764" w:rsidRPr="00761226" w:rsidRDefault="00287764" w:rsidP="003F6782">
            <w:pPr>
              <w:rPr>
                <w:rFonts w:cs="Arial"/>
              </w:rPr>
            </w:pPr>
          </w:p>
        </w:tc>
        <w:tc>
          <w:tcPr>
            <w:tcW w:w="2410" w:type="dxa"/>
            <w:vAlign w:val="center"/>
          </w:tcPr>
          <w:p w14:paraId="77B0C4B3" w14:textId="77777777" w:rsidR="00287764" w:rsidRPr="00761226" w:rsidRDefault="00287764" w:rsidP="003F6782">
            <w:pPr>
              <w:pStyle w:val="VelocityScript"/>
              <w:rPr>
                <w:rFonts w:cs="Arial"/>
                <w:color w:val="000000"/>
              </w:rPr>
            </w:pPr>
          </w:p>
        </w:tc>
      </w:tr>
      <w:tr w:rsidR="00287764" w14:paraId="299166CD" w14:textId="77777777" w:rsidTr="00CE4B0C">
        <w:tc>
          <w:tcPr>
            <w:tcW w:w="2689" w:type="dxa"/>
            <w:shd w:val="clear" w:color="auto" w:fill="D9D9D9" w:themeFill="background1" w:themeFillShade="D9"/>
            <w:vAlign w:val="center"/>
          </w:tcPr>
          <w:p w14:paraId="15BC9272" w14:textId="77777777" w:rsidR="00287764" w:rsidRPr="00761226" w:rsidRDefault="00287764" w:rsidP="003F6782">
            <w:pPr>
              <w:rPr>
                <w:b/>
              </w:rPr>
            </w:pPr>
            <w:r w:rsidRPr="00761226">
              <w:rPr>
                <w:b/>
              </w:rPr>
              <w:t>OK</w:t>
            </w:r>
          </w:p>
        </w:tc>
        <w:tc>
          <w:tcPr>
            <w:tcW w:w="4252" w:type="dxa"/>
            <w:vAlign w:val="center"/>
          </w:tcPr>
          <w:p w14:paraId="7E4ADEA6" w14:textId="77777777" w:rsidR="00287764" w:rsidRPr="00761226" w:rsidRDefault="00287764" w:rsidP="003F6782">
            <w:pPr>
              <w:rPr>
                <w:rFonts w:cs="Arial"/>
              </w:rPr>
            </w:pPr>
          </w:p>
        </w:tc>
        <w:tc>
          <w:tcPr>
            <w:tcW w:w="2410" w:type="dxa"/>
            <w:vAlign w:val="center"/>
          </w:tcPr>
          <w:p w14:paraId="194C9233" w14:textId="77777777" w:rsidR="00287764" w:rsidRPr="00761226" w:rsidRDefault="00287764" w:rsidP="003F6782">
            <w:pPr>
              <w:pStyle w:val="VelocityScript"/>
              <w:rPr>
                <w:rFonts w:cs="Arial"/>
                <w:color w:val="000000"/>
              </w:rPr>
            </w:pPr>
          </w:p>
        </w:tc>
      </w:tr>
      <w:tr w:rsidR="00287764" w14:paraId="0F499022" w14:textId="77777777" w:rsidTr="00CE4B0C">
        <w:tc>
          <w:tcPr>
            <w:tcW w:w="2689" w:type="dxa"/>
            <w:shd w:val="clear" w:color="auto" w:fill="D9D9D9" w:themeFill="background1" w:themeFillShade="D9"/>
            <w:vAlign w:val="center"/>
          </w:tcPr>
          <w:p w14:paraId="4A2189C2" w14:textId="77777777" w:rsidR="00287764" w:rsidRPr="00761226" w:rsidRDefault="00287764" w:rsidP="003F6782">
            <w:pPr>
              <w:rPr>
                <w:b/>
              </w:rPr>
            </w:pPr>
            <w:r w:rsidRPr="00761226">
              <w:rPr>
                <w:b/>
              </w:rPr>
              <w:t xml:space="preserve"> </w:t>
            </w:r>
            <w:proofErr w:type="spellStart"/>
            <w:r w:rsidRPr="00761226">
              <w:rPr>
                <w:b/>
              </w:rPr>
              <w:t>Technician_queries_NFC</w:t>
            </w:r>
            <w:proofErr w:type="spellEnd"/>
          </w:p>
        </w:tc>
        <w:tc>
          <w:tcPr>
            <w:tcW w:w="4252" w:type="dxa"/>
            <w:vAlign w:val="center"/>
          </w:tcPr>
          <w:p w14:paraId="03AEB5AA" w14:textId="77777777" w:rsidR="00287764" w:rsidRPr="00761226" w:rsidRDefault="00287764" w:rsidP="003F6782">
            <w:pPr>
              <w:rPr>
                <w:rFonts w:cs="Arial"/>
              </w:rPr>
            </w:pPr>
          </w:p>
        </w:tc>
        <w:tc>
          <w:tcPr>
            <w:tcW w:w="2410" w:type="dxa"/>
            <w:vAlign w:val="center"/>
          </w:tcPr>
          <w:p w14:paraId="607BFA98" w14:textId="77777777" w:rsidR="00287764" w:rsidRPr="00761226" w:rsidRDefault="00287764" w:rsidP="003F6782">
            <w:pPr>
              <w:pStyle w:val="VelocityScript"/>
              <w:rPr>
                <w:rFonts w:cs="Arial"/>
                <w:color w:val="000000"/>
              </w:rPr>
            </w:pPr>
          </w:p>
        </w:tc>
      </w:tr>
      <w:tr w:rsidR="00287764" w14:paraId="05BCB21E" w14:textId="77777777" w:rsidTr="00CE4B0C">
        <w:tc>
          <w:tcPr>
            <w:tcW w:w="2689" w:type="dxa"/>
            <w:shd w:val="clear" w:color="auto" w:fill="D9D9D9" w:themeFill="background1" w:themeFillShade="D9"/>
            <w:vAlign w:val="center"/>
          </w:tcPr>
          <w:p w14:paraId="142B25F2" w14:textId="77777777" w:rsidR="00287764" w:rsidRPr="00761226" w:rsidRDefault="00287764" w:rsidP="003F6782">
            <w:pPr>
              <w:rPr>
                <w:b/>
              </w:rPr>
            </w:pPr>
            <w:proofErr w:type="spellStart"/>
            <w:r w:rsidRPr="00761226">
              <w:rPr>
                <w:b/>
              </w:rPr>
              <w:lastRenderedPageBreak/>
              <w:t>Password_introduced</w:t>
            </w:r>
            <w:proofErr w:type="spellEnd"/>
          </w:p>
        </w:tc>
        <w:tc>
          <w:tcPr>
            <w:tcW w:w="4252" w:type="dxa"/>
            <w:vAlign w:val="center"/>
          </w:tcPr>
          <w:p w14:paraId="565B743A" w14:textId="77777777" w:rsidR="00287764" w:rsidRPr="00761226" w:rsidRDefault="00287764" w:rsidP="003F6782">
            <w:pPr>
              <w:rPr>
                <w:rFonts w:cs="Arial"/>
              </w:rPr>
            </w:pPr>
          </w:p>
        </w:tc>
        <w:tc>
          <w:tcPr>
            <w:tcW w:w="2410" w:type="dxa"/>
            <w:vAlign w:val="center"/>
          </w:tcPr>
          <w:p w14:paraId="0D86C192" w14:textId="77777777" w:rsidR="00287764" w:rsidRPr="00761226" w:rsidRDefault="00287764" w:rsidP="003F6782">
            <w:pPr>
              <w:pStyle w:val="VelocityScript"/>
              <w:rPr>
                <w:rFonts w:cs="Arial"/>
                <w:color w:val="000000"/>
              </w:rPr>
            </w:pPr>
          </w:p>
        </w:tc>
      </w:tr>
      <w:tr w:rsidR="00287764" w14:paraId="4254126A" w14:textId="77777777" w:rsidTr="00CE4B0C">
        <w:tc>
          <w:tcPr>
            <w:tcW w:w="2689" w:type="dxa"/>
            <w:shd w:val="clear" w:color="auto" w:fill="D9D9D9" w:themeFill="background1" w:themeFillShade="D9"/>
            <w:vAlign w:val="center"/>
          </w:tcPr>
          <w:p w14:paraId="3309E597" w14:textId="77777777" w:rsidR="00287764" w:rsidRPr="00761226" w:rsidRDefault="00287764" w:rsidP="003F6782">
            <w:pPr>
              <w:rPr>
                <w:b/>
              </w:rPr>
            </w:pPr>
            <w:proofErr w:type="spellStart"/>
            <w:r w:rsidRPr="00761226">
              <w:rPr>
                <w:b/>
              </w:rPr>
              <w:t>SecureIdleStatus</w:t>
            </w:r>
            <w:proofErr w:type="spellEnd"/>
          </w:p>
        </w:tc>
        <w:tc>
          <w:tcPr>
            <w:tcW w:w="4252" w:type="dxa"/>
            <w:vAlign w:val="center"/>
          </w:tcPr>
          <w:p w14:paraId="1DB9B0A4" w14:textId="77777777" w:rsidR="00287764" w:rsidRPr="00761226" w:rsidRDefault="00287764" w:rsidP="003F6782">
            <w:pPr>
              <w:rPr>
                <w:rFonts w:cs="Arial"/>
              </w:rPr>
            </w:pPr>
          </w:p>
        </w:tc>
        <w:tc>
          <w:tcPr>
            <w:tcW w:w="2410" w:type="dxa"/>
            <w:vAlign w:val="center"/>
          </w:tcPr>
          <w:p w14:paraId="77BA54CC" w14:textId="77777777" w:rsidR="00287764" w:rsidRPr="00761226" w:rsidRDefault="00287764" w:rsidP="003F6782">
            <w:pPr>
              <w:pStyle w:val="VelocityScript"/>
              <w:rPr>
                <w:rFonts w:cs="Arial"/>
                <w:color w:val="000000"/>
              </w:rPr>
            </w:pPr>
          </w:p>
        </w:tc>
      </w:tr>
      <w:tr w:rsidR="00287764" w14:paraId="38954707" w14:textId="77777777" w:rsidTr="00CE4B0C">
        <w:tc>
          <w:tcPr>
            <w:tcW w:w="2689" w:type="dxa"/>
            <w:shd w:val="clear" w:color="auto" w:fill="D9D9D9" w:themeFill="background1" w:themeFillShade="D9"/>
            <w:vAlign w:val="center"/>
          </w:tcPr>
          <w:p w14:paraId="2E535389" w14:textId="77777777" w:rsidR="00287764" w:rsidRPr="00761226" w:rsidRDefault="00287764" w:rsidP="003F6782">
            <w:pPr>
              <w:rPr>
                <w:b/>
              </w:rPr>
            </w:pPr>
            <w:proofErr w:type="spellStart"/>
            <w:r w:rsidRPr="00761226">
              <w:rPr>
                <w:b/>
              </w:rPr>
              <w:t>Fleetify</w:t>
            </w:r>
            <w:proofErr w:type="spellEnd"/>
          </w:p>
        </w:tc>
        <w:tc>
          <w:tcPr>
            <w:tcW w:w="4252" w:type="dxa"/>
            <w:vAlign w:val="center"/>
          </w:tcPr>
          <w:p w14:paraId="4DB87F3E" w14:textId="77777777" w:rsidR="00287764" w:rsidRPr="00761226" w:rsidRDefault="00287764" w:rsidP="003F6782">
            <w:pPr>
              <w:rPr>
                <w:rFonts w:cs="Arial"/>
              </w:rPr>
            </w:pPr>
          </w:p>
        </w:tc>
        <w:tc>
          <w:tcPr>
            <w:tcW w:w="2410" w:type="dxa"/>
            <w:vAlign w:val="center"/>
          </w:tcPr>
          <w:p w14:paraId="39F64A83" w14:textId="77777777" w:rsidR="00287764" w:rsidRPr="00761226" w:rsidRDefault="00287764" w:rsidP="003F6782">
            <w:pPr>
              <w:pStyle w:val="VelocityScript"/>
              <w:rPr>
                <w:rFonts w:cs="Arial"/>
                <w:color w:val="000000"/>
              </w:rPr>
            </w:pPr>
          </w:p>
        </w:tc>
      </w:tr>
      <w:tr w:rsidR="00287764" w14:paraId="61C14C2C" w14:textId="77777777" w:rsidTr="00CE4B0C">
        <w:tc>
          <w:tcPr>
            <w:tcW w:w="2689" w:type="dxa"/>
            <w:shd w:val="clear" w:color="auto" w:fill="D9D9D9" w:themeFill="background1" w:themeFillShade="D9"/>
            <w:vAlign w:val="center"/>
          </w:tcPr>
          <w:p w14:paraId="51D29D4D" w14:textId="77777777" w:rsidR="00287764" w:rsidRPr="00761226" w:rsidRDefault="00287764" w:rsidP="003F6782">
            <w:pPr>
              <w:rPr>
                <w:b/>
              </w:rPr>
            </w:pPr>
            <w:r w:rsidRPr="00761226">
              <w:rPr>
                <w:b/>
              </w:rPr>
              <w:t>OK</w:t>
            </w:r>
          </w:p>
        </w:tc>
        <w:tc>
          <w:tcPr>
            <w:tcW w:w="4252" w:type="dxa"/>
            <w:vAlign w:val="center"/>
          </w:tcPr>
          <w:p w14:paraId="17E970EF" w14:textId="77777777" w:rsidR="00287764" w:rsidRPr="00761226" w:rsidRDefault="00287764" w:rsidP="003F6782">
            <w:pPr>
              <w:rPr>
                <w:rFonts w:cs="Arial"/>
              </w:rPr>
            </w:pPr>
          </w:p>
        </w:tc>
        <w:tc>
          <w:tcPr>
            <w:tcW w:w="2410" w:type="dxa"/>
            <w:vAlign w:val="center"/>
          </w:tcPr>
          <w:p w14:paraId="719E521E" w14:textId="77777777" w:rsidR="00287764" w:rsidRPr="00761226" w:rsidRDefault="00287764" w:rsidP="003F6782">
            <w:pPr>
              <w:pStyle w:val="VelocityScript"/>
              <w:rPr>
                <w:rFonts w:cs="Arial"/>
                <w:color w:val="000000"/>
              </w:rPr>
            </w:pPr>
          </w:p>
        </w:tc>
      </w:tr>
      <w:tr w:rsidR="00287764" w14:paraId="638CF120" w14:textId="77777777" w:rsidTr="00CE4B0C">
        <w:tc>
          <w:tcPr>
            <w:tcW w:w="2689" w:type="dxa"/>
            <w:shd w:val="clear" w:color="auto" w:fill="D9D9D9" w:themeFill="background1" w:themeFillShade="D9"/>
            <w:vAlign w:val="center"/>
          </w:tcPr>
          <w:p w14:paraId="4F9416D0" w14:textId="77777777" w:rsidR="00287764" w:rsidRPr="00761226" w:rsidRDefault="00287764" w:rsidP="003F6782">
            <w:pPr>
              <w:rPr>
                <w:b/>
              </w:rPr>
            </w:pPr>
            <w:proofErr w:type="spellStart"/>
            <w:r w:rsidRPr="00761226">
              <w:rPr>
                <w:b/>
              </w:rPr>
              <w:t>Vehicle_Unlocked</w:t>
            </w:r>
            <w:proofErr w:type="spellEnd"/>
          </w:p>
        </w:tc>
        <w:tc>
          <w:tcPr>
            <w:tcW w:w="4252" w:type="dxa"/>
            <w:vAlign w:val="center"/>
          </w:tcPr>
          <w:p w14:paraId="7F3C19CD" w14:textId="77777777" w:rsidR="00287764" w:rsidRPr="00761226" w:rsidRDefault="00287764" w:rsidP="003F6782">
            <w:pPr>
              <w:rPr>
                <w:rFonts w:cs="Arial"/>
              </w:rPr>
            </w:pPr>
          </w:p>
        </w:tc>
        <w:tc>
          <w:tcPr>
            <w:tcW w:w="2410" w:type="dxa"/>
            <w:vAlign w:val="center"/>
          </w:tcPr>
          <w:p w14:paraId="3FB6D16C" w14:textId="77777777" w:rsidR="00287764" w:rsidRPr="00761226" w:rsidRDefault="00287764" w:rsidP="003F6782">
            <w:pPr>
              <w:pStyle w:val="VelocityScript"/>
              <w:rPr>
                <w:rFonts w:cs="Arial"/>
                <w:color w:val="000000"/>
              </w:rPr>
            </w:pPr>
          </w:p>
        </w:tc>
      </w:tr>
      <w:tr w:rsidR="00287764" w14:paraId="7BD352DA" w14:textId="77777777" w:rsidTr="00CE4B0C">
        <w:tc>
          <w:tcPr>
            <w:tcW w:w="2689" w:type="dxa"/>
            <w:shd w:val="clear" w:color="auto" w:fill="D9D9D9" w:themeFill="background1" w:themeFillShade="D9"/>
            <w:vAlign w:val="center"/>
          </w:tcPr>
          <w:p w14:paraId="310B511C" w14:textId="77777777" w:rsidR="00287764" w:rsidRPr="00761226" w:rsidRDefault="00287764" w:rsidP="003F6782">
            <w:pPr>
              <w:rPr>
                <w:b/>
              </w:rPr>
            </w:pPr>
            <w:r w:rsidRPr="00761226">
              <w:rPr>
                <w:b/>
              </w:rPr>
              <w:t>Retail User Approval Status</w:t>
            </w:r>
          </w:p>
        </w:tc>
        <w:tc>
          <w:tcPr>
            <w:tcW w:w="4252" w:type="dxa"/>
            <w:vAlign w:val="center"/>
          </w:tcPr>
          <w:p w14:paraId="1A337C03" w14:textId="77777777" w:rsidR="00287764" w:rsidRPr="00761226" w:rsidRDefault="00287764" w:rsidP="003F6782">
            <w:pPr>
              <w:rPr>
                <w:rFonts w:cs="Arial"/>
              </w:rPr>
            </w:pPr>
          </w:p>
        </w:tc>
        <w:tc>
          <w:tcPr>
            <w:tcW w:w="2410" w:type="dxa"/>
            <w:vAlign w:val="center"/>
          </w:tcPr>
          <w:p w14:paraId="44293497" w14:textId="77777777" w:rsidR="00287764" w:rsidRPr="00761226" w:rsidRDefault="00287764" w:rsidP="003F6782">
            <w:pPr>
              <w:pStyle w:val="VelocityScript"/>
              <w:rPr>
                <w:rFonts w:cs="Arial"/>
                <w:color w:val="000000"/>
              </w:rPr>
            </w:pPr>
          </w:p>
        </w:tc>
      </w:tr>
      <w:tr w:rsidR="00287764" w14:paraId="0AFC2F97" w14:textId="77777777" w:rsidTr="00CE4B0C">
        <w:tc>
          <w:tcPr>
            <w:tcW w:w="2689" w:type="dxa"/>
            <w:shd w:val="clear" w:color="auto" w:fill="D9D9D9" w:themeFill="background1" w:themeFillShade="D9"/>
            <w:vAlign w:val="center"/>
          </w:tcPr>
          <w:p w14:paraId="751E78C4" w14:textId="77777777" w:rsidR="00287764" w:rsidRPr="00761226" w:rsidRDefault="00287764" w:rsidP="003F6782">
            <w:pPr>
              <w:rPr>
                <w:b/>
              </w:rPr>
            </w:pPr>
            <w:r w:rsidRPr="00761226">
              <w:rPr>
                <w:b/>
              </w:rPr>
              <w:t>Press "Add a Key"</w:t>
            </w:r>
          </w:p>
        </w:tc>
        <w:tc>
          <w:tcPr>
            <w:tcW w:w="4252" w:type="dxa"/>
            <w:vAlign w:val="center"/>
          </w:tcPr>
          <w:p w14:paraId="2D0BF5E9" w14:textId="77777777" w:rsidR="00287764" w:rsidRPr="00761226" w:rsidRDefault="00287764" w:rsidP="003F6782">
            <w:pPr>
              <w:rPr>
                <w:rFonts w:cs="Arial"/>
              </w:rPr>
            </w:pPr>
          </w:p>
        </w:tc>
        <w:tc>
          <w:tcPr>
            <w:tcW w:w="2410" w:type="dxa"/>
            <w:vAlign w:val="center"/>
          </w:tcPr>
          <w:p w14:paraId="3EE5A51D" w14:textId="77777777" w:rsidR="00287764" w:rsidRPr="00761226" w:rsidRDefault="00287764" w:rsidP="003F6782">
            <w:pPr>
              <w:pStyle w:val="VelocityScript"/>
              <w:rPr>
                <w:rFonts w:cs="Arial"/>
                <w:color w:val="000000"/>
              </w:rPr>
            </w:pPr>
          </w:p>
        </w:tc>
      </w:tr>
      <w:tr w:rsidR="00287764" w14:paraId="5ED1F138" w14:textId="77777777" w:rsidTr="00CE4B0C">
        <w:tc>
          <w:tcPr>
            <w:tcW w:w="2689" w:type="dxa"/>
            <w:shd w:val="clear" w:color="auto" w:fill="D9D9D9" w:themeFill="background1" w:themeFillShade="D9"/>
            <w:vAlign w:val="center"/>
          </w:tcPr>
          <w:p w14:paraId="07BA7678" w14:textId="77777777" w:rsidR="00287764" w:rsidRPr="00761226" w:rsidRDefault="00287764" w:rsidP="003F6782">
            <w:pPr>
              <w:rPr>
                <w:b/>
              </w:rPr>
            </w:pPr>
            <w:proofErr w:type="spellStart"/>
            <w:r w:rsidRPr="00761226">
              <w:rPr>
                <w:b/>
              </w:rPr>
              <w:t>NFC_Disabled</w:t>
            </w:r>
            <w:proofErr w:type="spellEnd"/>
          </w:p>
        </w:tc>
        <w:tc>
          <w:tcPr>
            <w:tcW w:w="4252" w:type="dxa"/>
            <w:vAlign w:val="center"/>
          </w:tcPr>
          <w:p w14:paraId="175F9F6E" w14:textId="77777777" w:rsidR="00287764" w:rsidRPr="00761226" w:rsidRDefault="00287764" w:rsidP="003F6782">
            <w:pPr>
              <w:rPr>
                <w:rFonts w:cs="Arial"/>
              </w:rPr>
            </w:pPr>
          </w:p>
        </w:tc>
        <w:tc>
          <w:tcPr>
            <w:tcW w:w="2410" w:type="dxa"/>
            <w:vAlign w:val="center"/>
          </w:tcPr>
          <w:p w14:paraId="4A73FD87" w14:textId="77777777" w:rsidR="00287764" w:rsidRPr="00761226" w:rsidRDefault="00287764" w:rsidP="003F6782">
            <w:pPr>
              <w:pStyle w:val="VelocityScript"/>
              <w:rPr>
                <w:rFonts w:cs="Arial"/>
                <w:color w:val="000000"/>
              </w:rPr>
            </w:pPr>
          </w:p>
        </w:tc>
      </w:tr>
      <w:tr w:rsidR="00287764" w14:paraId="03FC54D9" w14:textId="77777777" w:rsidTr="00CE4B0C">
        <w:tc>
          <w:tcPr>
            <w:tcW w:w="2689" w:type="dxa"/>
            <w:shd w:val="clear" w:color="auto" w:fill="D9D9D9" w:themeFill="background1" w:themeFillShade="D9"/>
            <w:vAlign w:val="center"/>
          </w:tcPr>
          <w:p w14:paraId="371FCEA1" w14:textId="77777777" w:rsidR="00287764" w:rsidRPr="00761226" w:rsidRDefault="00287764" w:rsidP="003F6782">
            <w:pPr>
              <w:rPr>
                <w:b/>
              </w:rPr>
            </w:pPr>
            <w:r w:rsidRPr="00761226">
              <w:rPr>
                <w:b/>
              </w:rPr>
              <w:t>VIN</w:t>
            </w:r>
          </w:p>
        </w:tc>
        <w:tc>
          <w:tcPr>
            <w:tcW w:w="4252" w:type="dxa"/>
            <w:vAlign w:val="center"/>
          </w:tcPr>
          <w:p w14:paraId="5A46D5CC" w14:textId="77777777" w:rsidR="00287764" w:rsidRPr="00761226" w:rsidRDefault="00287764" w:rsidP="003F6782">
            <w:pPr>
              <w:rPr>
                <w:rFonts w:cs="Arial"/>
              </w:rPr>
            </w:pPr>
          </w:p>
        </w:tc>
        <w:tc>
          <w:tcPr>
            <w:tcW w:w="2410" w:type="dxa"/>
            <w:vAlign w:val="center"/>
          </w:tcPr>
          <w:p w14:paraId="6A84CEBF" w14:textId="77777777" w:rsidR="00287764" w:rsidRPr="00761226" w:rsidRDefault="00287764" w:rsidP="003F6782">
            <w:pPr>
              <w:pStyle w:val="VelocityScript"/>
              <w:rPr>
                <w:rFonts w:cs="Arial"/>
                <w:color w:val="000000"/>
              </w:rPr>
            </w:pPr>
          </w:p>
        </w:tc>
      </w:tr>
      <w:tr w:rsidR="00287764" w14:paraId="4A9082BA" w14:textId="77777777" w:rsidTr="00CE4B0C">
        <w:tc>
          <w:tcPr>
            <w:tcW w:w="2689" w:type="dxa"/>
            <w:shd w:val="clear" w:color="auto" w:fill="D9D9D9" w:themeFill="background1" w:themeFillShade="D9"/>
            <w:vAlign w:val="center"/>
          </w:tcPr>
          <w:p w14:paraId="024FCC0C" w14:textId="77777777" w:rsidR="00287764" w:rsidRPr="00761226" w:rsidRDefault="00287764" w:rsidP="003F6782">
            <w:pPr>
              <w:rPr>
                <w:b/>
              </w:rPr>
            </w:pPr>
            <w:r w:rsidRPr="00761226">
              <w:rPr>
                <w:b/>
              </w:rPr>
              <w:t>Personal Profiles Process terminated</w:t>
            </w:r>
          </w:p>
        </w:tc>
        <w:tc>
          <w:tcPr>
            <w:tcW w:w="4252" w:type="dxa"/>
            <w:vAlign w:val="center"/>
          </w:tcPr>
          <w:p w14:paraId="4A539936" w14:textId="77777777" w:rsidR="00287764" w:rsidRPr="00761226" w:rsidRDefault="00287764" w:rsidP="003F6782">
            <w:pPr>
              <w:rPr>
                <w:rFonts w:cs="Arial"/>
              </w:rPr>
            </w:pPr>
          </w:p>
        </w:tc>
        <w:tc>
          <w:tcPr>
            <w:tcW w:w="2410" w:type="dxa"/>
            <w:vAlign w:val="center"/>
          </w:tcPr>
          <w:p w14:paraId="042996F2" w14:textId="77777777" w:rsidR="00287764" w:rsidRPr="00761226" w:rsidRDefault="00287764" w:rsidP="003F6782">
            <w:pPr>
              <w:pStyle w:val="VelocityScript"/>
              <w:rPr>
                <w:rFonts w:cs="Arial"/>
                <w:color w:val="000000"/>
              </w:rPr>
            </w:pPr>
          </w:p>
        </w:tc>
      </w:tr>
      <w:tr w:rsidR="00287764" w14:paraId="79D52104" w14:textId="77777777" w:rsidTr="00CE4B0C">
        <w:tc>
          <w:tcPr>
            <w:tcW w:w="2689" w:type="dxa"/>
            <w:shd w:val="clear" w:color="auto" w:fill="D9D9D9" w:themeFill="background1" w:themeFillShade="D9"/>
            <w:vAlign w:val="center"/>
          </w:tcPr>
          <w:p w14:paraId="24F3F7FB" w14:textId="77777777" w:rsidR="00287764" w:rsidRPr="00761226" w:rsidRDefault="00287764" w:rsidP="003F6782">
            <w:pPr>
              <w:rPr>
                <w:b/>
              </w:rPr>
            </w:pPr>
            <w:proofErr w:type="spellStart"/>
            <w:r w:rsidRPr="00761226">
              <w:rPr>
                <w:b/>
              </w:rPr>
              <w:t>NfcCloudEvent</w:t>
            </w:r>
            <w:proofErr w:type="spellEnd"/>
          </w:p>
        </w:tc>
        <w:tc>
          <w:tcPr>
            <w:tcW w:w="4252" w:type="dxa"/>
            <w:vAlign w:val="center"/>
          </w:tcPr>
          <w:p w14:paraId="3E7D2CEE" w14:textId="77777777" w:rsidR="00287764" w:rsidRPr="00761226" w:rsidRDefault="00287764" w:rsidP="003F6782">
            <w:pPr>
              <w:rPr>
                <w:rFonts w:cs="Arial"/>
              </w:rPr>
            </w:pPr>
          </w:p>
        </w:tc>
        <w:tc>
          <w:tcPr>
            <w:tcW w:w="2410" w:type="dxa"/>
            <w:vAlign w:val="center"/>
          </w:tcPr>
          <w:p w14:paraId="63316AA5" w14:textId="77777777" w:rsidR="00287764" w:rsidRPr="00761226" w:rsidRDefault="00287764" w:rsidP="003F6782">
            <w:pPr>
              <w:pStyle w:val="VelocityScript"/>
              <w:rPr>
                <w:rFonts w:cs="Arial"/>
                <w:color w:val="000000"/>
              </w:rPr>
            </w:pPr>
          </w:p>
        </w:tc>
      </w:tr>
      <w:tr w:rsidR="00287764" w14:paraId="124CCEB3" w14:textId="77777777" w:rsidTr="00CE4B0C">
        <w:tc>
          <w:tcPr>
            <w:tcW w:w="2689" w:type="dxa"/>
            <w:shd w:val="clear" w:color="auto" w:fill="D9D9D9" w:themeFill="background1" w:themeFillShade="D9"/>
            <w:vAlign w:val="center"/>
          </w:tcPr>
          <w:p w14:paraId="006097EF" w14:textId="77777777" w:rsidR="00287764" w:rsidRPr="00761226" w:rsidRDefault="00287764" w:rsidP="003F6782">
            <w:pPr>
              <w:rPr>
                <w:b/>
              </w:rPr>
            </w:pPr>
            <w:r w:rsidRPr="00761226">
              <w:rPr>
                <w:b/>
              </w:rPr>
              <w:t>On</w:t>
            </w:r>
          </w:p>
        </w:tc>
        <w:tc>
          <w:tcPr>
            <w:tcW w:w="4252" w:type="dxa"/>
            <w:vAlign w:val="center"/>
          </w:tcPr>
          <w:p w14:paraId="14B15A82" w14:textId="77777777" w:rsidR="00287764" w:rsidRPr="00761226" w:rsidRDefault="00287764" w:rsidP="003F6782">
            <w:pPr>
              <w:rPr>
                <w:rFonts w:cs="Arial"/>
              </w:rPr>
            </w:pPr>
          </w:p>
        </w:tc>
        <w:tc>
          <w:tcPr>
            <w:tcW w:w="2410" w:type="dxa"/>
            <w:vAlign w:val="center"/>
          </w:tcPr>
          <w:p w14:paraId="72E9E6EC" w14:textId="77777777" w:rsidR="00287764" w:rsidRPr="00761226" w:rsidRDefault="00287764" w:rsidP="003F6782">
            <w:pPr>
              <w:pStyle w:val="VelocityScript"/>
              <w:rPr>
                <w:rFonts w:cs="Arial"/>
                <w:color w:val="000000"/>
              </w:rPr>
            </w:pPr>
          </w:p>
        </w:tc>
      </w:tr>
      <w:tr w:rsidR="00287764" w14:paraId="403141F0" w14:textId="77777777" w:rsidTr="00CE4B0C">
        <w:tc>
          <w:tcPr>
            <w:tcW w:w="2689" w:type="dxa"/>
            <w:shd w:val="clear" w:color="auto" w:fill="D9D9D9" w:themeFill="background1" w:themeFillShade="D9"/>
            <w:vAlign w:val="center"/>
          </w:tcPr>
          <w:p w14:paraId="27A26259" w14:textId="77777777" w:rsidR="00287764" w:rsidRPr="00761226" w:rsidRDefault="00287764" w:rsidP="003F6782">
            <w:pPr>
              <w:rPr>
                <w:b/>
              </w:rPr>
            </w:pPr>
            <w:r w:rsidRPr="00761226">
              <w:rPr>
                <w:b/>
              </w:rPr>
              <w:t>Navigate to Sync Settings Menu</w:t>
            </w:r>
          </w:p>
        </w:tc>
        <w:tc>
          <w:tcPr>
            <w:tcW w:w="4252" w:type="dxa"/>
            <w:vAlign w:val="center"/>
          </w:tcPr>
          <w:p w14:paraId="1BA3C873" w14:textId="77777777" w:rsidR="00287764" w:rsidRPr="00761226" w:rsidRDefault="00287764" w:rsidP="003F6782">
            <w:pPr>
              <w:rPr>
                <w:rFonts w:cs="Arial"/>
              </w:rPr>
            </w:pPr>
          </w:p>
        </w:tc>
        <w:tc>
          <w:tcPr>
            <w:tcW w:w="2410" w:type="dxa"/>
            <w:vAlign w:val="center"/>
          </w:tcPr>
          <w:p w14:paraId="754DAEA1" w14:textId="77777777" w:rsidR="00287764" w:rsidRPr="00761226" w:rsidRDefault="00287764" w:rsidP="003F6782">
            <w:pPr>
              <w:pStyle w:val="VelocityScript"/>
              <w:rPr>
                <w:rFonts w:cs="Arial"/>
                <w:color w:val="000000"/>
              </w:rPr>
            </w:pPr>
          </w:p>
        </w:tc>
      </w:tr>
      <w:tr w:rsidR="00287764" w14:paraId="03ACE379" w14:textId="77777777" w:rsidTr="00CE4B0C">
        <w:tc>
          <w:tcPr>
            <w:tcW w:w="2689" w:type="dxa"/>
            <w:shd w:val="clear" w:color="auto" w:fill="D9D9D9" w:themeFill="background1" w:themeFillShade="D9"/>
            <w:vAlign w:val="center"/>
          </w:tcPr>
          <w:p w14:paraId="3CBB59F2" w14:textId="77777777" w:rsidR="00287764" w:rsidRPr="00761226" w:rsidRDefault="00287764" w:rsidP="003F6782">
            <w:pPr>
              <w:rPr>
                <w:b/>
              </w:rPr>
            </w:pPr>
            <w:r w:rsidRPr="00761226">
              <w:rPr>
                <w:b/>
              </w:rPr>
              <w:t>ECUProv_Alert1</w:t>
            </w:r>
          </w:p>
        </w:tc>
        <w:tc>
          <w:tcPr>
            <w:tcW w:w="4252" w:type="dxa"/>
            <w:vAlign w:val="center"/>
          </w:tcPr>
          <w:p w14:paraId="7A7676DF" w14:textId="77777777" w:rsidR="00287764" w:rsidRPr="00761226" w:rsidRDefault="00287764" w:rsidP="003F6782">
            <w:pPr>
              <w:rPr>
                <w:rFonts w:cs="Arial"/>
              </w:rPr>
            </w:pPr>
          </w:p>
        </w:tc>
        <w:tc>
          <w:tcPr>
            <w:tcW w:w="2410" w:type="dxa"/>
            <w:vAlign w:val="center"/>
          </w:tcPr>
          <w:p w14:paraId="2DBB40AC" w14:textId="77777777" w:rsidR="00287764" w:rsidRPr="00761226" w:rsidRDefault="00287764" w:rsidP="003F6782">
            <w:pPr>
              <w:pStyle w:val="VelocityScript"/>
              <w:rPr>
                <w:rFonts w:cs="Arial"/>
                <w:color w:val="000000"/>
              </w:rPr>
            </w:pPr>
          </w:p>
        </w:tc>
      </w:tr>
      <w:tr w:rsidR="00287764" w14:paraId="40FC2D1C" w14:textId="77777777" w:rsidTr="00CE4B0C">
        <w:tc>
          <w:tcPr>
            <w:tcW w:w="2689" w:type="dxa"/>
            <w:shd w:val="clear" w:color="auto" w:fill="D9D9D9" w:themeFill="background1" w:themeFillShade="D9"/>
            <w:vAlign w:val="center"/>
          </w:tcPr>
          <w:p w14:paraId="1A9F5C65" w14:textId="77777777" w:rsidR="00287764" w:rsidRPr="00761226" w:rsidRDefault="00287764" w:rsidP="003F6782">
            <w:pPr>
              <w:rPr>
                <w:b/>
              </w:rPr>
            </w:pPr>
            <w:r w:rsidRPr="00761226">
              <w:rPr>
                <w:b/>
              </w:rPr>
              <w:t>OK</w:t>
            </w:r>
          </w:p>
        </w:tc>
        <w:tc>
          <w:tcPr>
            <w:tcW w:w="4252" w:type="dxa"/>
            <w:vAlign w:val="center"/>
          </w:tcPr>
          <w:p w14:paraId="6EA85472" w14:textId="77777777" w:rsidR="00287764" w:rsidRPr="00761226" w:rsidRDefault="00287764" w:rsidP="003F6782">
            <w:pPr>
              <w:rPr>
                <w:rFonts w:cs="Arial"/>
              </w:rPr>
            </w:pPr>
          </w:p>
        </w:tc>
        <w:tc>
          <w:tcPr>
            <w:tcW w:w="2410" w:type="dxa"/>
            <w:vAlign w:val="center"/>
          </w:tcPr>
          <w:p w14:paraId="4ABC9DBD" w14:textId="77777777" w:rsidR="00287764" w:rsidRPr="00761226" w:rsidRDefault="00287764" w:rsidP="003F6782">
            <w:pPr>
              <w:pStyle w:val="VelocityScript"/>
              <w:rPr>
                <w:rFonts w:cs="Arial"/>
                <w:color w:val="000000"/>
              </w:rPr>
            </w:pPr>
          </w:p>
        </w:tc>
      </w:tr>
      <w:tr w:rsidR="00287764" w14:paraId="316442DF" w14:textId="77777777" w:rsidTr="00CE4B0C">
        <w:tc>
          <w:tcPr>
            <w:tcW w:w="2689" w:type="dxa"/>
            <w:shd w:val="clear" w:color="auto" w:fill="D9D9D9" w:themeFill="background1" w:themeFillShade="D9"/>
            <w:vAlign w:val="center"/>
          </w:tcPr>
          <w:p w14:paraId="255B4FA9" w14:textId="77777777" w:rsidR="00287764" w:rsidRPr="00761226" w:rsidRDefault="00287764" w:rsidP="003F6782">
            <w:pPr>
              <w:rPr>
                <w:b/>
              </w:rPr>
            </w:pPr>
            <w:proofErr w:type="spellStart"/>
            <w:r w:rsidRPr="00761226">
              <w:rPr>
                <w:b/>
              </w:rPr>
              <w:t>User_Start_Vehicle</w:t>
            </w:r>
            <w:proofErr w:type="spellEnd"/>
          </w:p>
        </w:tc>
        <w:tc>
          <w:tcPr>
            <w:tcW w:w="4252" w:type="dxa"/>
            <w:vAlign w:val="center"/>
          </w:tcPr>
          <w:p w14:paraId="3B0BBA9F" w14:textId="77777777" w:rsidR="00287764" w:rsidRPr="00761226" w:rsidRDefault="00287764" w:rsidP="003F6782">
            <w:pPr>
              <w:rPr>
                <w:rFonts w:cs="Arial"/>
              </w:rPr>
            </w:pPr>
          </w:p>
        </w:tc>
        <w:tc>
          <w:tcPr>
            <w:tcW w:w="2410" w:type="dxa"/>
            <w:vAlign w:val="center"/>
          </w:tcPr>
          <w:p w14:paraId="4C033064" w14:textId="77777777" w:rsidR="00287764" w:rsidRPr="00761226" w:rsidRDefault="00287764" w:rsidP="003F6782">
            <w:pPr>
              <w:pStyle w:val="VelocityScript"/>
              <w:rPr>
                <w:rFonts w:cs="Arial"/>
                <w:color w:val="000000"/>
              </w:rPr>
            </w:pPr>
          </w:p>
        </w:tc>
      </w:tr>
      <w:tr w:rsidR="00287764" w14:paraId="0AAAC071" w14:textId="77777777" w:rsidTr="00CE4B0C">
        <w:tc>
          <w:tcPr>
            <w:tcW w:w="2689" w:type="dxa"/>
            <w:shd w:val="clear" w:color="auto" w:fill="D9D9D9" w:themeFill="background1" w:themeFillShade="D9"/>
            <w:vAlign w:val="center"/>
          </w:tcPr>
          <w:p w14:paraId="6E6636FB" w14:textId="77777777" w:rsidR="00287764" w:rsidRPr="00761226" w:rsidRDefault="00287764" w:rsidP="003F6782">
            <w:pPr>
              <w:rPr>
                <w:b/>
              </w:rPr>
            </w:pPr>
            <w:r w:rsidRPr="00761226">
              <w:rPr>
                <w:b/>
              </w:rPr>
              <w:t>Remove NFC Key Request</w:t>
            </w:r>
          </w:p>
        </w:tc>
        <w:tc>
          <w:tcPr>
            <w:tcW w:w="4252" w:type="dxa"/>
            <w:vAlign w:val="center"/>
          </w:tcPr>
          <w:p w14:paraId="62583072" w14:textId="77777777" w:rsidR="00287764" w:rsidRPr="00761226" w:rsidRDefault="00287764" w:rsidP="003F6782">
            <w:pPr>
              <w:rPr>
                <w:rFonts w:cs="Arial"/>
              </w:rPr>
            </w:pPr>
          </w:p>
        </w:tc>
        <w:tc>
          <w:tcPr>
            <w:tcW w:w="2410" w:type="dxa"/>
            <w:vAlign w:val="center"/>
          </w:tcPr>
          <w:p w14:paraId="6C476997" w14:textId="77777777" w:rsidR="00287764" w:rsidRPr="00761226" w:rsidRDefault="00287764" w:rsidP="003F6782">
            <w:pPr>
              <w:pStyle w:val="VelocityScript"/>
              <w:rPr>
                <w:rFonts w:cs="Arial"/>
                <w:color w:val="000000"/>
              </w:rPr>
            </w:pPr>
          </w:p>
        </w:tc>
      </w:tr>
      <w:tr w:rsidR="00287764" w14:paraId="4BB0F145" w14:textId="77777777" w:rsidTr="00CE4B0C">
        <w:tc>
          <w:tcPr>
            <w:tcW w:w="2689" w:type="dxa"/>
            <w:shd w:val="clear" w:color="auto" w:fill="D9D9D9" w:themeFill="background1" w:themeFillShade="D9"/>
            <w:vAlign w:val="center"/>
          </w:tcPr>
          <w:p w14:paraId="53A568D2" w14:textId="77777777" w:rsidR="00287764" w:rsidRPr="00761226" w:rsidRDefault="00287764" w:rsidP="003F6782">
            <w:pPr>
              <w:rPr>
                <w:b/>
              </w:rPr>
            </w:pPr>
            <w:r w:rsidRPr="00761226">
              <w:rPr>
                <w:b/>
              </w:rPr>
              <w:t xml:space="preserve">Make a new </w:t>
            </w:r>
            <w:proofErr w:type="spellStart"/>
            <w:r w:rsidRPr="00761226">
              <w:rPr>
                <w:b/>
              </w:rPr>
              <w:t>MyKey</w:t>
            </w:r>
            <w:proofErr w:type="spellEnd"/>
          </w:p>
        </w:tc>
        <w:tc>
          <w:tcPr>
            <w:tcW w:w="4252" w:type="dxa"/>
            <w:vAlign w:val="center"/>
          </w:tcPr>
          <w:p w14:paraId="0BB31BDB" w14:textId="77777777" w:rsidR="00287764" w:rsidRPr="00761226" w:rsidRDefault="00287764" w:rsidP="003F6782">
            <w:pPr>
              <w:rPr>
                <w:rFonts w:cs="Arial"/>
              </w:rPr>
            </w:pPr>
          </w:p>
        </w:tc>
        <w:tc>
          <w:tcPr>
            <w:tcW w:w="2410" w:type="dxa"/>
            <w:vAlign w:val="center"/>
          </w:tcPr>
          <w:p w14:paraId="714052AF" w14:textId="77777777" w:rsidR="00287764" w:rsidRPr="00761226" w:rsidRDefault="00287764" w:rsidP="003F6782">
            <w:pPr>
              <w:pStyle w:val="VelocityScript"/>
              <w:rPr>
                <w:rFonts w:cs="Arial"/>
                <w:color w:val="000000"/>
              </w:rPr>
            </w:pPr>
          </w:p>
        </w:tc>
      </w:tr>
      <w:tr w:rsidR="00287764" w14:paraId="438DA905" w14:textId="77777777" w:rsidTr="00CE4B0C">
        <w:tc>
          <w:tcPr>
            <w:tcW w:w="2689" w:type="dxa"/>
            <w:shd w:val="clear" w:color="auto" w:fill="D9D9D9" w:themeFill="background1" w:themeFillShade="D9"/>
            <w:vAlign w:val="center"/>
          </w:tcPr>
          <w:p w14:paraId="5E24BAE8" w14:textId="77777777" w:rsidR="00287764" w:rsidRPr="00761226" w:rsidRDefault="00287764" w:rsidP="003F6782">
            <w:pPr>
              <w:rPr>
                <w:b/>
              </w:rPr>
            </w:pPr>
            <w:proofErr w:type="spellStart"/>
            <w:r w:rsidRPr="00761226">
              <w:rPr>
                <w:b/>
              </w:rPr>
              <w:t>Clear_MyKeys</w:t>
            </w:r>
            <w:proofErr w:type="spellEnd"/>
          </w:p>
        </w:tc>
        <w:tc>
          <w:tcPr>
            <w:tcW w:w="4252" w:type="dxa"/>
            <w:vAlign w:val="center"/>
          </w:tcPr>
          <w:p w14:paraId="42234420" w14:textId="77777777" w:rsidR="00287764" w:rsidRPr="00761226" w:rsidRDefault="00287764" w:rsidP="003F6782">
            <w:pPr>
              <w:rPr>
                <w:rFonts w:cs="Arial"/>
              </w:rPr>
            </w:pPr>
          </w:p>
        </w:tc>
        <w:tc>
          <w:tcPr>
            <w:tcW w:w="2410" w:type="dxa"/>
            <w:vAlign w:val="center"/>
          </w:tcPr>
          <w:p w14:paraId="5DF96467" w14:textId="77777777" w:rsidR="00287764" w:rsidRPr="00761226" w:rsidRDefault="00287764" w:rsidP="003F6782">
            <w:pPr>
              <w:pStyle w:val="VelocityScript"/>
              <w:rPr>
                <w:rFonts w:cs="Arial"/>
                <w:color w:val="000000"/>
              </w:rPr>
            </w:pPr>
          </w:p>
        </w:tc>
      </w:tr>
      <w:tr w:rsidR="00287764" w14:paraId="4B1B5483" w14:textId="77777777" w:rsidTr="00CE4B0C">
        <w:tc>
          <w:tcPr>
            <w:tcW w:w="2689" w:type="dxa"/>
            <w:shd w:val="clear" w:color="auto" w:fill="D9D9D9" w:themeFill="background1" w:themeFillShade="D9"/>
            <w:vAlign w:val="center"/>
          </w:tcPr>
          <w:p w14:paraId="2C9A0A59" w14:textId="77777777" w:rsidR="00287764" w:rsidRPr="00761226" w:rsidRDefault="00287764" w:rsidP="003F6782">
            <w:pPr>
              <w:rPr>
                <w:b/>
              </w:rPr>
            </w:pPr>
            <w:r w:rsidRPr="00761226">
              <w:rPr>
                <w:b/>
              </w:rPr>
              <w:t>Navigate to NFC Card Info Screen</w:t>
            </w:r>
          </w:p>
        </w:tc>
        <w:tc>
          <w:tcPr>
            <w:tcW w:w="4252" w:type="dxa"/>
            <w:vAlign w:val="center"/>
          </w:tcPr>
          <w:p w14:paraId="2C8BB088" w14:textId="77777777" w:rsidR="00287764" w:rsidRPr="00761226" w:rsidRDefault="00287764" w:rsidP="003F6782">
            <w:pPr>
              <w:rPr>
                <w:rFonts w:cs="Arial"/>
              </w:rPr>
            </w:pPr>
          </w:p>
        </w:tc>
        <w:tc>
          <w:tcPr>
            <w:tcW w:w="2410" w:type="dxa"/>
            <w:vAlign w:val="center"/>
          </w:tcPr>
          <w:p w14:paraId="06000DBA" w14:textId="77777777" w:rsidR="00287764" w:rsidRPr="00761226" w:rsidRDefault="00287764" w:rsidP="003F6782">
            <w:pPr>
              <w:pStyle w:val="VelocityScript"/>
              <w:rPr>
                <w:rFonts w:cs="Arial"/>
                <w:color w:val="000000"/>
              </w:rPr>
            </w:pPr>
          </w:p>
        </w:tc>
      </w:tr>
      <w:tr w:rsidR="00287764" w14:paraId="01BB08F0" w14:textId="77777777" w:rsidTr="00CE4B0C">
        <w:tc>
          <w:tcPr>
            <w:tcW w:w="2689" w:type="dxa"/>
            <w:shd w:val="clear" w:color="auto" w:fill="D9D9D9" w:themeFill="background1" w:themeFillShade="D9"/>
            <w:vAlign w:val="center"/>
          </w:tcPr>
          <w:p w14:paraId="72860B6A" w14:textId="77777777" w:rsidR="00287764" w:rsidRPr="00761226" w:rsidRDefault="00287764" w:rsidP="003F6782">
            <w:pPr>
              <w:rPr>
                <w:b/>
              </w:rPr>
            </w:pPr>
            <w:r w:rsidRPr="00761226">
              <w:rPr>
                <w:b/>
              </w:rPr>
              <w:t>Driver Information Message</w:t>
            </w:r>
          </w:p>
        </w:tc>
        <w:tc>
          <w:tcPr>
            <w:tcW w:w="4252" w:type="dxa"/>
            <w:vAlign w:val="center"/>
          </w:tcPr>
          <w:p w14:paraId="1B70DBF1" w14:textId="77777777" w:rsidR="00287764" w:rsidRPr="00761226" w:rsidRDefault="00287764" w:rsidP="003F6782">
            <w:pPr>
              <w:rPr>
                <w:rFonts w:cs="Arial"/>
              </w:rPr>
            </w:pPr>
          </w:p>
        </w:tc>
        <w:tc>
          <w:tcPr>
            <w:tcW w:w="2410" w:type="dxa"/>
            <w:vAlign w:val="center"/>
          </w:tcPr>
          <w:p w14:paraId="53B27EE5" w14:textId="77777777" w:rsidR="00287764" w:rsidRPr="00761226" w:rsidRDefault="00287764" w:rsidP="003F6782">
            <w:pPr>
              <w:pStyle w:val="VelocityScript"/>
              <w:rPr>
                <w:rFonts w:cs="Arial"/>
                <w:color w:val="000000"/>
              </w:rPr>
            </w:pPr>
          </w:p>
        </w:tc>
      </w:tr>
      <w:tr w:rsidR="00287764" w14:paraId="6BCF051B" w14:textId="77777777" w:rsidTr="00CE4B0C">
        <w:tc>
          <w:tcPr>
            <w:tcW w:w="2689" w:type="dxa"/>
            <w:shd w:val="clear" w:color="auto" w:fill="D9D9D9" w:themeFill="background1" w:themeFillShade="D9"/>
            <w:vAlign w:val="center"/>
          </w:tcPr>
          <w:p w14:paraId="7F528852" w14:textId="77777777" w:rsidR="00287764" w:rsidRPr="00761226" w:rsidRDefault="00287764" w:rsidP="003F6782">
            <w:pPr>
              <w:rPr>
                <w:b/>
              </w:rPr>
            </w:pPr>
            <w:proofErr w:type="spellStart"/>
            <w:r w:rsidRPr="00761226">
              <w:rPr>
                <w:b/>
              </w:rPr>
              <w:t>User_Retail_Admin</w:t>
            </w:r>
            <w:proofErr w:type="spellEnd"/>
          </w:p>
        </w:tc>
        <w:tc>
          <w:tcPr>
            <w:tcW w:w="4252" w:type="dxa"/>
            <w:vAlign w:val="center"/>
          </w:tcPr>
          <w:p w14:paraId="1C44A748" w14:textId="77777777" w:rsidR="00287764" w:rsidRPr="00761226" w:rsidRDefault="00287764" w:rsidP="003F6782">
            <w:pPr>
              <w:rPr>
                <w:rFonts w:cs="Arial"/>
              </w:rPr>
            </w:pPr>
          </w:p>
        </w:tc>
        <w:tc>
          <w:tcPr>
            <w:tcW w:w="2410" w:type="dxa"/>
            <w:vAlign w:val="center"/>
          </w:tcPr>
          <w:p w14:paraId="10D23885" w14:textId="77777777" w:rsidR="00287764" w:rsidRPr="00761226" w:rsidRDefault="00287764" w:rsidP="003F6782">
            <w:pPr>
              <w:pStyle w:val="VelocityScript"/>
              <w:rPr>
                <w:rFonts w:cs="Arial"/>
                <w:color w:val="000000"/>
              </w:rPr>
            </w:pPr>
          </w:p>
        </w:tc>
      </w:tr>
      <w:tr w:rsidR="00287764" w14:paraId="68D46ADC" w14:textId="77777777" w:rsidTr="00CE4B0C">
        <w:tc>
          <w:tcPr>
            <w:tcW w:w="2689" w:type="dxa"/>
            <w:shd w:val="clear" w:color="auto" w:fill="D9D9D9" w:themeFill="background1" w:themeFillShade="D9"/>
            <w:vAlign w:val="center"/>
          </w:tcPr>
          <w:p w14:paraId="0003BEE5" w14:textId="77777777" w:rsidR="00287764" w:rsidRPr="00761226" w:rsidRDefault="00287764" w:rsidP="003F6782">
            <w:pPr>
              <w:rPr>
                <w:b/>
              </w:rPr>
            </w:pPr>
            <w:proofErr w:type="spellStart"/>
            <w:r w:rsidRPr="00761226">
              <w:rPr>
                <w:b/>
              </w:rPr>
              <w:t>AdditionalKeyStorageAvailable</w:t>
            </w:r>
            <w:proofErr w:type="spellEnd"/>
          </w:p>
        </w:tc>
        <w:tc>
          <w:tcPr>
            <w:tcW w:w="4252" w:type="dxa"/>
            <w:vAlign w:val="center"/>
          </w:tcPr>
          <w:p w14:paraId="2ABF01D4" w14:textId="77777777" w:rsidR="00287764" w:rsidRPr="00761226" w:rsidRDefault="00287764" w:rsidP="003F6782">
            <w:pPr>
              <w:rPr>
                <w:rFonts w:cs="Arial"/>
              </w:rPr>
            </w:pPr>
          </w:p>
        </w:tc>
        <w:tc>
          <w:tcPr>
            <w:tcW w:w="2410" w:type="dxa"/>
            <w:vAlign w:val="center"/>
          </w:tcPr>
          <w:p w14:paraId="7CB5E30D" w14:textId="77777777" w:rsidR="00287764" w:rsidRPr="00761226" w:rsidRDefault="00287764" w:rsidP="003F6782">
            <w:pPr>
              <w:pStyle w:val="VelocityScript"/>
              <w:rPr>
                <w:rFonts w:cs="Arial"/>
                <w:color w:val="000000"/>
              </w:rPr>
            </w:pPr>
          </w:p>
        </w:tc>
      </w:tr>
      <w:tr w:rsidR="00287764" w14:paraId="2CFDD067" w14:textId="77777777" w:rsidTr="00CE4B0C">
        <w:tc>
          <w:tcPr>
            <w:tcW w:w="2689" w:type="dxa"/>
            <w:shd w:val="clear" w:color="auto" w:fill="D9D9D9" w:themeFill="background1" w:themeFillShade="D9"/>
            <w:vAlign w:val="center"/>
          </w:tcPr>
          <w:p w14:paraId="38146931" w14:textId="77777777" w:rsidR="00287764" w:rsidRPr="00761226" w:rsidRDefault="00287764" w:rsidP="003F6782">
            <w:pPr>
              <w:rPr>
                <w:b/>
              </w:rPr>
            </w:pPr>
            <w:r w:rsidRPr="00761226">
              <w:rPr>
                <w:b/>
              </w:rPr>
              <w:t>Add NFC Key Process terminated</w:t>
            </w:r>
          </w:p>
        </w:tc>
        <w:tc>
          <w:tcPr>
            <w:tcW w:w="4252" w:type="dxa"/>
            <w:vAlign w:val="center"/>
          </w:tcPr>
          <w:p w14:paraId="02144C87" w14:textId="77777777" w:rsidR="00287764" w:rsidRPr="00761226" w:rsidRDefault="00287764" w:rsidP="003F6782">
            <w:pPr>
              <w:rPr>
                <w:rFonts w:cs="Arial"/>
              </w:rPr>
            </w:pPr>
          </w:p>
        </w:tc>
        <w:tc>
          <w:tcPr>
            <w:tcW w:w="2410" w:type="dxa"/>
            <w:vAlign w:val="center"/>
          </w:tcPr>
          <w:p w14:paraId="5FC894B5" w14:textId="77777777" w:rsidR="00287764" w:rsidRPr="00761226" w:rsidRDefault="00287764" w:rsidP="003F6782">
            <w:pPr>
              <w:pStyle w:val="VelocityScript"/>
              <w:rPr>
                <w:rFonts w:cs="Arial"/>
                <w:color w:val="000000"/>
              </w:rPr>
            </w:pPr>
          </w:p>
        </w:tc>
      </w:tr>
      <w:tr w:rsidR="00287764" w14:paraId="25FB97A9" w14:textId="77777777" w:rsidTr="00CE4B0C">
        <w:tc>
          <w:tcPr>
            <w:tcW w:w="2689" w:type="dxa"/>
            <w:shd w:val="clear" w:color="auto" w:fill="D9D9D9" w:themeFill="background1" w:themeFillShade="D9"/>
            <w:vAlign w:val="center"/>
          </w:tcPr>
          <w:p w14:paraId="2030D86F" w14:textId="77777777" w:rsidR="00287764" w:rsidRPr="00761226" w:rsidRDefault="00287764" w:rsidP="003F6782">
            <w:pPr>
              <w:rPr>
                <w:b/>
              </w:rPr>
            </w:pPr>
            <w:r w:rsidRPr="00761226">
              <w:rPr>
                <w:b/>
              </w:rPr>
              <w:t>Match Status</w:t>
            </w:r>
          </w:p>
        </w:tc>
        <w:tc>
          <w:tcPr>
            <w:tcW w:w="4252" w:type="dxa"/>
            <w:vAlign w:val="center"/>
          </w:tcPr>
          <w:p w14:paraId="0CEBEC13" w14:textId="77777777" w:rsidR="00287764" w:rsidRPr="00761226" w:rsidRDefault="00287764" w:rsidP="003F6782">
            <w:pPr>
              <w:rPr>
                <w:rFonts w:cs="Arial"/>
              </w:rPr>
            </w:pPr>
          </w:p>
        </w:tc>
        <w:tc>
          <w:tcPr>
            <w:tcW w:w="2410" w:type="dxa"/>
            <w:vAlign w:val="center"/>
          </w:tcPr>
          <w:p w14:paraId="51CC4EE5" w14:textId="77777777" w:rsidR="00287764" w:rsidRPr="00761226" w:rsidRDefault="00287764" w:rsidP="003F6782">
            <w:pPr>
              <w:pStyle w:val="VelocityScript"/>
              <w:rPr>
                <w:rFonts w:cs="Arial"/>
                <w:color w:val="000000"/>
              </w:rPr>
            </w:pPr>
          </w:p>
        </w:tc>
      </w:tr>
      <w:tr w:rsidR="00287764" w14:paraId="0A50EFAB" w14:textId="77777777" w:rsidTr="00CE4B0C">
        <w:tc>
          <w:tcPr>
            <w:tcW w:w="2689" w:type="dxa"/>
            <w:shd w:val="clear" w:color="auto" w:fill="D9D9D9" w:themeFill="background1" w:themeFillShade="D9"/>
            <w:vAlign w:val="center"/>
          </w:tcPr>
          <w:p w14:paraId="3FF5FA86" w14:textId="77777777" w:rsidR="00287764" w:rsidRPr="00761226" w:rsidRDefault="00287764" w:rsidP="003F6782">
            <w:pPr>
              <w:rPr>
                <w:b/>
              </w:rPr>
            </w:pPr>
            <w:proofErr w:type="spellStart"/>
            <w:r w:rsidRPr="00761226">
              <w:rPr>
                <w:b/>
              </w:rPr>
              <w:t>Share_Digital_Key</w:t>
            </w:r>
            <w:proofErr w:type="spellEnd"/>
          </w:p>
        </w:tc>
        <w:tc>
          <w:tcPr>
            <w:tcW w:w="4252" w:type="dxa"/>
            <w:vAlign w:val="center"/>
          </w:tcPr>
          <w:p w14:paraId="5A98AF22" w14:textId="77777777" w:rsidR="00287764" w:rsidRPr="00761226" w:rsidRDefault="00287764" w:rsidP="003F6782">
            <w:pPr>
              <w:rPr>
                <w:rFonts w:cs="Arial"/>
              </w:rPr>
            </w:pPr>
          </w:p>
        </w:tc>
        <w:tc>
          <w:tcPr>
            <w:tcW w:w="2410" w:type="dxa"/>
            <w:vAlign w:val="center"/>
          </w:tcPr>
          <w:p w14:paraId="2E839DFE" w14:textId="77777777" w:rsidR="00287764" w:rsidRPr="00761226" w:rsidRDefault="00287764" w:rsidP="003F6782">
            <w:pPr>
              <w:pStyle w:val="VelocityScript"/>
              <w:rPr>
                <w:rFonts w:cs="Arial"/>
                <w:color w:val="000000"/>
              </w:rPr>
            </w:pPr>
          </w:p>
        </w:tc>
      </w:tr>
      <w:tr w:rsidR="00287764" w14:paraId="1774C167" w14:textId="77777777" w:rsidTr="00CE4B0C">
        <w:tc>
          <w:tcPr>
            <w:tcW w:w="2689" w:type="dxa"/>
            <w:shd w:val="clear" w:color="auto" w:fill="D9D9D9" w:themeFill="background1" w:themeFillShade="D9"/>
            <w:vAlign w:val="center"/>
          </w:tcPr>
          <w:p w14:paraId="5E073728" w14:textId="77777777" w:rsidR="00287764" w:rsidRPr="00761226" w:rsidRDefault="00287764" w:rsidP="003F6782">
            <w:pPr>
              <w:rPr>
                <w:b/>
              </w:rPr>
            </w:pPr>
            <w:r w:rsidRPr="00761226">
              <w:rPr>
                <w:b/>
              </w:rPr>
              <w:t>Personal Profiles Addition/Modification Screen</w:t>
            </w:r>
          </w:p>
        </w:tc>
        <w:tc>
          <w:tcPr>
            <w:tcW w:w="4252" w:type="dxa"/>
            <w:vAlign w:val="center"/>
          </w:tcPr>
          <w:p w14:paraId="55DBD0AC" w14:textId="77777777" w:rsidR="00287764" w:rsidRPr="00761226" w:rsidRDefault="00287764" w:rsidP="003F6782">
            <w:pPr>
              <w:rPr>
                <w:rFonts w:cs="Arial"/>
              </w:rPr>
            </w:pPr>
          </w:p>
        </w:tc>
        <w:tc>
          <w:tcPr>
            <w:tcW w:w="2410" w:type="dxa"/>
            <w:vAlign w:val="center"/>
          </w:tcPr>
          <w:p w14:paraId="6CE139D6" w14:textId="77777777" w:rsidR="00287764" w:rsidRPr="00761226" w:rsidRDefault="00287764" w:rsidP="003F6782">
            <w:pPr>
              <w:pStyle w:val="VelocityScript"/>
              <w:rPr>
                <w:rFonts w:cs="Arial"/>
                <w:color w:val="000000"/>
              </w:rPr>
            </w:pPr>
          </w:p>
        </w:tc>
      </w:tr>
      <w:tr w:rsidR="00287764" w14:paraId="62C4272A" w14:textId="77777777" w:rsidTr="00CE4B0C">
        <w:tc>
          <w:tcPr>
            <w:tcW w:w="2689" w:type="dxa"/>
            <w:shd w:val="clear" w:color="auto" w:fill="D9D9D9" w:themeFill="background1" w:themeFillShade="D9"/>
            <w:vAlign w:val="center"/>
          </w:tcPr>
          <w:p w14:paraId="752C4D3A" w14:textId="77777777" w:rsidR="00287764" w:rsidRPr="00761226" w:rsidRDefault="00287764" w:rsidP="003F6782">
            <w:pPr>
              <w:rPr>
                <w:b/>
              </w:rPr>
            </w:pPr>
            <w:r w:rsidRPr="00761226">
              <w:rPr>
                <w:b/>
              </w:rPr>
              <w:t>Add NFC Key Request</w:t>
            </w:r>
          </w:p>
        </w:tc>
        <w:tc>
          <w:tcPr>
            <w:tcW w:w="4252" w:type="dxa"/>
            <w:vAlign w:val="center"/>
          </w:tcPr>
          <w:p w14:paraId="3F9BAED8" w14:textId="77777777" w:rsidR="00287764" w:rsidRPr="00761226" w:rsidRDefault="00287764" w:rsidP="003F6782">
            <w:pPr>
              <w:rPr>
                <w:rFonts w:cs="Arial"/>
              </w:rPr>
            </w:pPr>
          </w:p>
        </w:tc>
        <w:tc>
          <w:tcPr>
            <w:tcW w:w="2410" w:type="dxa"/>
            <w:vAlign w:val="center"/>
          </w:tcPr>
          <w:p w14:paraId="528F6936" w14:textId="77777777" w:rsidR="00287764" w:rsidRPr="00761226" w:rsidRDefault="00287764" w:rsidP="003F6782">
            <w:pPr>
              <w:pStyle w:val="VelocityScript"/>
              <w:rPr>
                <w:rFonts w:cs="Arial"/>
                <w:color w:val="000000"/>
              </w:rPr>
            </w:pPr>
          </w:p>
        </w:tc>
      </w:tr>
      <w:tr w:rsidR="00287764" w14:paraId="6EAF5280" w14:textId="77777777" w:rsidTr="00CE4B0C">
        <w:tc>
          <w:tcPr>
            <w:tcW w:w="2689" w:type="dxa"/>
            <w:shd w:val="clear" w:color="auto" w:fill="D9D9D9" w:themeFill="background1" w:themeFillShade="D9"/>
            <w:vAlign w:val="center"/>
          </w:tcPr>
          <w:p w14:paraId="1A1F5B57" w14:textId="77777777" w:rsidR="00287764" w:rsidRPr="00761226" w:rsidRDefault="00287764" w:rsidP="003F6782">
            <w:pPr>
              <w:rPr>
                <w:b/>
              </w:rPr>
            </w:pPr>
            <w:proofErr w:type="spellStart"/>
            <w:r w:rsidRPr="00761226">
              <w:rPr>
                <w:b/>
              </w:rPr>
              <w:t>StartingKeyType</w:t>
            </w:r>
            <w:proofErr w:type="spellEnd"/>
          </w:p>
        </w:tc>
        <w:tc>
          <w:tcPr>
            <w:tcW w:w="4252" w:type="dxa"/>
            <w:vAlign w:val="center"/>
          </w:tcPr>
          <w:p w14:paraId="3FFFCD5B" w14:textId="77777777" w:rsidR="00287764" w:rsidRPr="00761226" w:rsidRDefault="00287764" w:rsidP="003F6782">
            <w:pPr>
              <w:rPr>
                <w:rFonts w:cs="Arial"/>
              </w:rPr>
            </w:pPr>
          </w:p>
        </w:tc>
        <w:tc>
          <w:tcPr>
            <w:tcW w:w="2410" w:type="dxa"/>
            <w:vAlign w:val="center"/>
          </w:tcPr>
          <w:p w14:paraId="5375F11A" w14:textId="77777777" w:rsidR="00287764" w:rsidRPr="00761226" w:rsidRDefault="00287764" w:rsidP="003F6782">
            <w:pPr>
              <w:pStyle w:val="VelocityScript"/>
              <w:rPr>
                <w:rFonts w:cs="Arial"/>
                <w:color w:val="000000"/>
              </w:rPr>
            </w:pPr>
          </w:p>
        </w:tc>
      </w:tr>
      <w:tr w:rsidR="00287764" w14:paraId="1F2F32D1" w14:textId="77777777" w:rsidTr="00CE4B0C">
        <w:tc>
          <w:tcPr>
            <w:tcW w:w="2689" w:type="dxa"/>
            <w:shd w:val="clear" w:color="auto" w:fill="D9D9D9" w:themeFill="background1" w:themeFillShade="D9"/>
            <w:vAlign w:val="center"/>
          </w:tcPr>
          <w:p w14:paraId="56FCF375" w14:textId="77777777" w:rsidR="00287764" w:rsidRPr="00761226" w:rsidRDefault="00287764" w:rsidP="003F6782">
            <w:pPr>
              <w:rPr>
                <w:b/>
              </w:rPr>
            </w:pPr>
            <w:proofErr w:type="spellStart"/>
            <w:r w:rsidRPr="00761226">
              <w:rPr>
                <w:b/>
              </w:rPr>
              <w:t>PendingRequests</w:t>
            </w:r>
            <w:proofErr w:type="spellEnd"/>
          </w:p>
        </w:tc>
        <w:tc>
          <w:tcPr>
            <w:tcW w:w="4252" w:type="dxa"/>
            <w:vAlign w:val="center"/>
          </w:tcPr>
          <w:p w14:paraId="4114AC31" w14:textId="77777777" w:rsidR="00287764" w:rsidRPr="00761226" w:rsidRDefault="00287764" w:rsidP="003F6782">
            <w:pPr>
              <w:rPr>
                <w:rFonts w:cs="Arial"/>
              </w:rPr>
            </w:pPr>
          </w:p>
        </w:tc>
        <w:tc>
          <w:tcPr>
            <w:tcW w:w="2410" w:type="dxa"/>
            <w:vAlign w:val="center"/>
          </w:tcPr>
          <w:p w14:paraId="511EA1BA" w14:textId="77777777" w:rsidR="00287764" w:rsidRPr="00761226" w:rsidRDefault="00287764" w:rsidP="003F6782">
            <w:pPr>
              <w:pStyle w:val="VelocityScript"/>
              <w:rPr>
                <w:rFonts w:cs="Arial"/>
                <w:color w:val="000000"/>
              </w:rPr>
            </w:pPr>
          </w:p>
        </w:tc>
      </w:tr>
      <w:tr w:rsidR="00287764" w14:paraId="303E7795" w14:textId="77777777" w:rsidTr="00CE4B0C">
        <w:tc>
          <w:tcPr>
            <w:tcW w:w="2689" w:type="dxa"/>
            <w:shd w:val="clear" w:color="auto" w:fill="D9D9D9" w:themeFill="background1" w:themeFillShade="D9"/>
            <w:vAlign w:val="center"/>
          </w:tcPr>
          <w:p w14:paraId="70BD3205" w14:textId="77777777" w:rsidR="00287764" w:rsidRPr="00761226" w:rsidRDefault="00287764" w:rsidP="003F6782">
            <w:pPr>
              <w:rPr>
                <w:b/>
              </w:rPr>
            </w:pPr>
            <w:proofErr w:type="spellStart"/>
            <w:r w:rsidRPr="00761226">
              <w:rPr>
                <w:b/>
              </w:rPr>
              <w:t>NfcRetailCommandRequest</w:t>
            </w:r>
            <w:proofErr w:type="spellEnd"/>
          </w:p>
        </w:tc>
        <w:tc>
          <w:tcPr>
            <w:tcW w:w="4252" w:type="dxa"/>
            <w:vAlign w:val="center"/>
          </w:tcPr>
          <w:p w14:paraId="2534EF91" w14:textId="77777777" w:rsidR="00287764" w:rsidRPr="00761226" w:rsidRDefault="00287764" w:rsidP="003F6782">
            <w:pPr>
              <w:rPr>
                <w:rFonts w:cs="Arial"/>
              </w:rPr>
            </w:pPr>
          </w:p>
        </w:tc>
        <w:tc>
          <w:tcPr>
            <w:tcW w:w="2410" w:type="dxa"/>
            <w:vAlign w:val="center"/>
          </w:tcPr>
          <w:p w14:paraId="7AD749FD" w14:textId="77777777" w:rsidR="00287764" w:rsidRPr="00761226" w:rsidRDefault="00287764" w:rsidP="003F6782">
            <w:pPr>
              <w:pStyle w:val="VelocityScript"/>
              <w:rPr>
                <w:rFonts w:cs="Arial"/>
                <w:color w:val="000000"/>
              </w:rPr>
            </w:pPr>
          </w:p>
        </w:tc>
      </w:tr>
      <w:tr w:rsidR="00287764" w14:paraId="3920C125" w14:textId="77777777" w:rsidTr="00CE4B0C">
        <w:tc>
          <w:tcPr>
            <w:tcW w:w="2689" w:type="dxa"/>
            <w:shd w:val="clear" w:color="auto" w:fill="D9D9D9" w:themeFill="background1" w:themeFillShade="D9"/>
            <w:vAlign w:val="center"/>
          </w:tcPr>
          <w:p w14:paraId="677E4E97" w14:textId="77777777" w:rsidR="00287764" w:rsidRPr="00761226" w:rsidRDefault="00287764" w:rsidP="003F6782">
            <w:pPr>
              <w:rPr>
                <w:b/>
              </w:rPr>
            </w:pPr>
            <w:r w:rsidRPr="00761226">
              <w:rPr>
                <w:b/>
              </w:rPr>
              <w:t>Vehicle enters motive state</w:t>
            </w:r>
          </w:p>
        </w:tc>
        <w:tc>
          <w:tcPr>
            <w:tcW w:w="4252" w:type="dxa"/>
            <w:vAlign w:val="center"/>
          </w:tcPr>
          <w:p w14:paraId="7399F149" w14:textId="77777777" w:rsidR="00287764" w:rsidRPr="00761226" w:rsidRDefault="00287764" w:rsidP="003F6782">
            <w:pPr>
              <w:rPr>
                <w:rFonts w:cs="Arial"/>
              </w:rPr>
            </w:pPr>
          </w:p>
        </w:tc>
        <w:tc>
          <w:tcPr>
            <w:tcW w:w="2410" w:type="dxa"/>
            <w:vAlign w:val="center"/>
          </w:tcPr>
          <w:p w14:paraId="73CA7614" w14:textId="77777777" w:rsidR="00287764" w:rsidRPr="00761226" w:rsidRDefault="00287764" w:rsidP="003F6782">
            <w:pPr>
              <w:pStyle w:val="VelocityScript"/>
              <w:rPr>
                <w:rFonts w:cs="Arial"/>
                <w:color w:val="000000"/>
              </w:rPr>
            </w:pPr>
          </w:p>
        </w:tc>
      </w:tr>
      <w:tr w:rsidR="00287764" w14:paraId="6212B463" w14:textId="77777777" w:rsidTr="00CE4B0C">
        <w:tc>
          <w:tcPr>
            <w:tcW w:w="2689" w:type="dxa"/>
            <w:shd w:val="clear" w:color="auto" w:fill="D9D9D9" w:themeFill="background1" w:themeFillShade="D9"/>
            <w:vAlign w:val="center"/>
          </w:tcPr>
          <w:p w14:paraId="389E873A" w14:textId="77777777" w:rsidR="00287764" w:rsidRPr="00761226" w:rsidRDefault="00287764" w:rsidP="003F6782">
            <w:pPr>
              <w:rPr>
                <w:b/>
              </w:rPr>
            </w:pPr>
            <w:proofErr w:type="spellStart"/>
            <w:r w:rsidRPr="00761226">
              <w:rPr>
                <w:b/>
              </w:rPr>
              <w:t>User_Accepts_Prompt</w:t>
            </w:r>
            <w:proofErr w:type="spellEnd"/>
          </w:p>
        </w:tc>
        <w:tc>
          <w:tcPr>
            <w:tcW w:w="4252" w:type="dxa"/>
            <w:vAlign w:val="center"/>
          </w:tcPr>
          <w:p w14:paraId="34B68D4B" w14:textId="77777777" w:rsidR="00287764" w:rsidRPr="00761226" w:rsidRDefault="00287764" w:rsidP="003F6782">
            <w:pPr>
              <w:rPr>
                <w:rFonts w:cs="Arial"/>
              </w:rPr>
            </w:pPr>
          </w:p>
        </w:tc>
        <w:tc>
          <w:tcPr>
            <w:tcW w:w="2410" w:type="dxa"/>
            <w:vAlign w:val="center"/>
          </w:tcPr>
          <w:p w14:paraId="5A574C30" w14:textId="77777777" w:rsidR="00287764" w:rsidRPr="00761226" w:rsidRDefault="00287764" w:rsidP="003F6782">
            <w:pPr>
              <w:pStyle w:val="VelocityScript"/>
              <w:rPr>
                <w:rFonts w:cs="Arial"/>
                <w:color w:val="000000"/>
              </w:rPr>
            </w:pPr>
          </w:p>
        </w:tc>
      </w:tr>
      <w:tr w:rsidR="00287764" w14:paraId="6F2FC13D" w14:textId="77777777" w:rsidTr="00CE4B0C">
        <w:tc>
          <w:tcPr>
            <w:tcW w:w="2689" w:type="dxa"/>
            <w:shd w:val="clear" w:color="auto" w:fill="D9D9D9" w:themeFill="background1" w:themeFillShade="D9"/>
            <w:vAlign w:val="center"/>
          </w:tcPr>
          <w:p w14:paraId="029F29D6" w14:textId="77777777" w:rsidR="00287764" w:rsidRPr="00761226" w:rsidRDefault="00287764" w:rsidP="003F6782">
            <w:pPr>
              <w:rPr>
                <w:b/>
              </w:rPr>
            </w:pPr>
            <w:proofErr w:type="spellStart"/>
            <w:r w:rsidRPr="00761226">
              <w:rPr>
                <w:b/>
              </w:rPr>
              <w:t>NFC_Fleet_Enabled</w:t>
            </w:r>
            <w:proofErr w:type="spellEnd"/>
          </w:p>
        </w:tc>
        <w:tc>
          <w:tcPr>
            <w:tcW w:w="4252" w:type="dxa"/>
            <w:vAlign w:val="center"/>
          </w:tcPr>
          <w:p w14:paraId="2F14B17D" w14:textId="77777777" w:rsidR="00287764" w:rsidRPr="00761226" w:rsidRDefault="00287764" w:rsidP="003F6782">
            <w:pPr>
              <w:rPr>
                <w:rFonts w:cs="Arial"/>
              </w:rPr>
            </w:pPr>
          </w:p>
        </w:tc>
        <w:tc>
          <w:tcPr>
            <w:tcW w:w="2410" w:type="dxa"/>
            <w:vAlign w:val="center"/>
          </w:tcPr>
          <w:p w14:paraId="47E9CB79" w14:textId="77777777" w:rsidR="00287764" w:rsidRPr="00761226" w:rsidRDefault="00287764" w:rsidP="003F6782">
            <w:pPr>
              <w:pStyle w:val="VelocityScript"/>
              <w:rPr>
                <w:rFonts w:cs="Arial"/>
                <w:color w:val="000000"/>
              </w:rPr>
            </w:pPr>
          </w:p>
        </w:tc>
      </w:tr>
      <w:tr w:rsidR="00287764" w14:paraId="33FC3CFB" w14:textId="77777777" w:rsidTr="00CE4B0C">
        <w:tc>
          <w:tcPr>
            <w:tcW w:w="2689" w:type="dxa"/>
            <w:shd w:val="clear" w:color="auto" w:fill="D9D9D9" w:themeFill="background1" w:themeFillShade="D9"/>
            <w:vAlign w:val="center"/>
          </w:tcPr>
          <w:p w14:paraId="16152AA9" w14:textId="77777777" w:rsidR="00287764" w:rsidRPr="00761226" w:rsidRDefault="00287764" w:rsidP="003F6782">
            <w:pPr>
              <w:rPr>
                <w:b/>
              </w:rPr>
            </w:pPr>
            <w:proofErr w:type="spellStart"/>
            <w:r w:rsidRPr="00761226">
              <w:rPr>
                <w:b/>
              </w:rPr>
              <w:t>NfcCardCommand</w:t>
            </w:r>
            <w:proofErr w:type="spellEnd"/>
          </w:p>
        </w:tc>
        <w:tc>
          <w:tcPr>
            <w:tcW w:w="4252" w:type="dxa"/>
            <w:vAlign w:val="center"/>
          </w:tcPr>
          <w:p w14:paraId="451265A5" w14:textId="77777777" w:rsidR="00287764" w:rsidRPr="00761226" w:rsidRDefault="00287764" w:rsidP="003F6782">
            <w:pPr>
              <w:rPr>
                <w:rFonts w:cs="Arial"/>
              </w:rPr>
            </w:pPr>
          </w:p>
        </w:tc>
        <w:tc>
          <w:tcPr>
            <w:tcW w:w="2410" w:type="dxa"/>
            <w:vAlign w:val="center"/>
          </w:tcPr>
          <w:p w14:paraId="6DD23305" w14:textId="77777777" w:rsidR="00287764" w:rsidRPr="00761226" w:rsidRDefault="00287764" w:rsidP="003F6782">
            <w:pPr>
              <w:pStyle w:val="VelocityScript"/>
              <w:rPr>
                <w:rFonts w:cs="Arial"/>
                <w:color w:val="000000"/>
              </w:rPr>
            </w:pPr>
          </w:p>
        </w:tc>
      </w:tr>
      <w:tr w:rsidR="00287764" w14:paraId="7818E189" w14:textId="77777777" w:rsidTr="00CE4B0C">
        <w:tc>
          <w:tcPr>
            <w:tcW w:w="2689" w:type="dxa"/>
            <w:shd w:val="clear" w:color="auto" w:fill="D9D9D9" w:themeFill="background1" w:themeFillShade="D9"/>
            <w:vAlign w:val="center"/>
          </w:tcPr>
          <w:p w14:paraId="6EBC2DE4" w14:textId="77777777" w:rsidR="00287764" w:rsidRPr="00761226" w:rsidRDefault="00287764" w:rsidP="003F6782">
            <w:pPr>
              <w:rPr>
                <w:b/>
              </w:rPr>
            </w:pPr>
            <w:r w:rsidRPr="00761226">
              <w:rPr>
                <w:b/>
              </w:rPr>
              <w:t xml:space="preserve">Link </w:t>
            </w:r>
            <w:proofErr w:type="gramStart"/>
            <w:r w:rsidRPr="00761226">
              <w:rPr>
                <w:b/>
              </w:rPr>
              <w:t>To</w:t>
            </w:r>
            <w:proofErr w:type="gramEnd"/>
            <w:r w:rsidRPr="00761226">
              <w:rPr>
                <w:b/>
              </w:rPr>
              <w:t xml:space="preserve"> This Profile Instead</w:t>
            </w:r>
          </w:p>
        </w:tc>
        <w:tc>
          <w:tcPr>
            <w:tcW w:w="4252" w:type="dxa"/>
            <w:vAlign w:val="center"/>
          </w:tcPr>
          <w:p w14:paraId="44397352" w14:textId="77777777" w:rsidR="00287764" w:rsidRPr="00761226" w:rsidRDefault="00287764" w:rsidP="003F6782">
            <w:pPr>
              <w:rPr>
                <w:rFonts w:cs="Arial"/>
              </w:rPr>
            </w:pPr>
          </w:p>
        </w:tc>
        <w:tc>
          <w:tcPr>
            <w:tcW w:w="2410" w:type="dxa"/>
            <w:vAlign w:val="center"/>
          </w:tcPr>
          <w:p w14:paraId="6B09F56A" w14:textId="77777777" w:rsidR="00287764" w:rsidRPr="00761226" w:rsidRDefault="00287764" w:rsidP="003F6782">
            <w:pPr>
              <w:pStyle w:val="VelocityScript"/>
              <w:rPr>
                <w:rFonts w:cs="Arial"/>
                <w:color w:val="000000"/>
              </w:rPr>
            </w:pPr>
          </w:p>
        </w:tc>
      </w:tr>
      <w:tr w:rsidR="00287764" w14:paraId="46ADF4D3" w14:textId="77777777" w:rsidTr="00CE4B0C">
        <w:tc>
          <w:tcPr>
            <w:tcW w:w="2689" w:type="dxa"/>
            <w:shd w:val="clear" w:color="auto" w:fill="D9D9D9" w:themeFill="background1" w:themeFillShade="D9"/>
            <w:vAlign w:val="center"/>
          </w:tcPr>
          <w:p w14:paraId="6D9132B0" w14:textId="77777777" w:rsidR="00287764" w:rsidRPr="00761226" w:rsidRDefault="00287764" w:rsidP="003F6782">
            <w:pPr>
              <w:rPr>
                <w:b/>
              </w:rPr>
            </w:pPr>
            <w:proofErr w:type="spellStart"/>
            <w:r w:rsidRPr="00761226">
              <w:rPr>
                <w:b/>
              </w:rPr>
              <w:t>Retail_Secondary_User_For_this_vehicle</w:t>
            </w:r>
            <w:proofErr w:type="spellEnd"/>
          </w:p>
        </w:tc>
        <w:tc>
          <w:tcPr>
            <w:tcW w:w="4252" w:type="dxa"/>
            <w:vAlign w:val="center"/>
          </w:tcPr>
          <w:p w14:paraId="765275C2" w14:textId="77777777" w:rsidR="00287764" w:rsidRPr="00761226" w:rsidRDefault="00287764" w:rsidP="003F6782">
            <w:pPr>
              <w:rPr>
                <w:rFonts w:cs="Arial"/>
              </w:rPr>
            </w:pPr>
          </w:p>
        </w:tc>
        <w:tc>
          <w:tcPr>
            <w:tcW w:w="2410" w:type="dxa"/>
            <w:vAlign w:val="center"/>
          </w:tcPr>
          <w:p w14:paraId="547C7C00" w14:textId="77777777" w:rsidR="00287764" w:rsidRPr="00761226" w:rsidRDefault="00287764" w:rsidP="003F6782">
            <w:pPr>
              <w:pStyle w:val="VelocityScript"/>
              <w:rPr>
                <w:rFonts w:cs="Arial"/>
                <w:color w:val="000000"/>
              </w:rPr>
            </w:pPr>
          </w:p>
        </w:tc>
      </w:tr>
      <w:tr w:rsidR="00287764" w14:paraId="47CEB606" w14:textId="77777777" w:rsidTr="00CE4B0C">
        <w:tc>
          <w:tcPr>
            <w:tcW w:w="2689" w:type="dxa"/>
            <w:shd w:val="clear" w:color="auto" w:fill="D9D9D9" w:themeFill="background1" w:themeFillShade="D9"/>
            <w:vAlign w:val="center"/>
          </w:tcPr>
          <w:p w14:paraId="1A9620EA" w14:textId="77777777" w:rsidR="00287764" w:rsidRPr="00761226" w:rsidRDefault="00287764" w:rsidP="003F6782">
            <w:pPr>
              <w:rPr>
                <w:b/>
              </w:rPr>
            </w:pPr>
            <w:proofErr w:type="spellStart"/>
            <w:r w:rsidRPr="00761226">
              <w:rPr>
                <w:b/>
              </w:rPr>
              <w:t>NFAMProvisioningAlert</w:t>
            </w:r>
            <w:proofErr w:type="spellEnd"/>
          </w:p>
        </w:tc>
        <w:tc>
          <w:tcPr>
            <w:tcW w:w="4252" w:type="dxa"/>
            <w:vAlign w:val="center"/>
          </w:tcPr>
          <w:p w14:paraId="0C7977D2" w14:textId="77777777" w:rsidR="00287764" w:rsidRPr="00761226" w:rsidRDefault="00287764" w:rsidP="003F6782">
            <w:pPr>
              <w:rPr>
                <w:rFonts w:cs="Arial"/>
              </w:rPr>
            </w:pPr>
          </w:p>
        </w:tc>
        <w:tc>
          <w:tcPr>
            <w:tcW w:w="2410" w:type="dxa"/>
            <w:vAlign w:val="center"/>
          </w:tcPr>
          <w:p w14:paraId="2AF6595B" w14:textId="77777777" w:rsidR="00287764" w:rsidRPr="00761226" w:rsidRDefault="00287764" w:rsidP="003F6782">
            <w:pPr>
              <w:pStyle w:val="VelocityScript"/>
              <w:rPr>
                <w:rFonts w:cs="Arial"/>
                <w:color w:val="000000"/>
              </w:rPr>
            </w:pPr>
          </w:p>
        </w:tc>
      </w:tr>
      <w:tr w:rsidR="00287764" w14:paraId="14A84035" w14:textId="77777777" w:rsidTr="00CE4B0C">
        <w:tc>
          <w:tcPr>
            <w:tcW w:w="2689" w:type="dxa"/>
            <w:shd w:val="clear" w:color="auto" w:fill="D9D9D9" w:themeFill="background1" w:themeFillShade="D9"/>
            <w:vAlign w:val="center"/>
          </w:tcPr>
          <w:p w14:paraId="6029E656" w14:textId="77777777" w:rsidR="00287764" w:rsidRPr="00761226" w:rsidRDefault="00287764" w:rsidP="003F6782">
            <w:pPr>
              <w:rPr>
                <w:b/>
              </w:rPr>
            </w:pPr>
            <w:r w:rsidRPr="00761226">
              <w:rPr>
                <w:b/>
              </w:rPr>
              <w:t>Replace Existing Device</w:t>
            </w:r>
          </w:p>
        </w:tc>
        <w:tc>
          <w:tcPr>
            <w:tcW w:w="4252" w:type="dxa"/>
            <w:vAlign w:val="center"/>
          </w:tcPr>
          <w:p w14:paraId="42764922" w14:textId="77777777" w:rsidR="00287764" w:rsidRPr="00761226" w:rsidRDefault="00287764" w:rsidP="003F6782">
            <w:pPr>
              <w:rPr>
                <w:rFonts w:cs="Arial"/>
              </w:rPr>
            </w:pPr>
          </w:p>
        </w:tc>
        <w:tc>
          <w:tcPr>
            <w:tcW w:w="2410" w:type="dxa"/>
            <w:vAlign w:val="center"/>
          </w:tcPr>
          <w:p w14:paraId="4EE079AA" w14:textId="77777777" w:rsidR="00287764" w:rsidRPr="00761226" w:rsidRDefault="00287764" w:rsidP="003F6782">
            <w:pPr>
              <w:pStyle w:val="VelocityScript"/>
              <w:rPr>
                <w:rFonts w:cs="Arial"/>
                <w:color w:val="000000"/>
              </w:rPr>
            </w:pPr>
          </w:p>
        </w:tc>
      </w:tr>
      <w:tr w:rsidR="00287764" w14:paraId="042EE949" w14:textId="77777777" w:rsidTr="00CE4B0C">
        <w:tc>
          <w:tcPr>
            <w:tcW w:w="2689" w:type="dxa"/>
            <w:shd w:val="clear" w:color="auto" w:fill="D9D9D9" w:themeFill="background1" w:themeFillShade="D9"/>
            <w:vAlign w:val="center"/>
          </w:tcPr>
          <w:p w14:paraId="15B3F5BE" w14:textId="77777777" w:rsidR="00287764" w:rsidRPr="00761226" w:rsidRDefault="00287764" w:rsidP="003F6782">
            <w:pPr>
              <w:rPr>
                <w:b/>
              </w:rPr>
            </w:pPr>
            <w:r w:rsidRPr="00761226">
              <w:rPr>
                <w:b/>
              </w:rPr>
              <w:t>User skips pairing</w:t>
            </w:r>
          </w:p>
        </w:tc>
        <w:tc>
          <w:tcPr>
            <w:tcW w:w="4252" w:type="dxa"/>
            <w:vAlign w:val="center"/>
          </w:tcPr>
          <w:p w14:paraId="33E72E40" w14:textId="77777777" w:rsidR="00287764" w:rsidRPr="00761226" w:rsidRDefault="00287764" w:rsidP="003F6782">
            <w:pPr>
              <w:rPr>
                <w:rFonts w:cs="Arial"/>
              </w:rPr>
            </w:pPr>
          </w:p>
        </w:tc>
        <w:tc>
          <w:tcPr>
            <w:tcW w:w="2410" w:type="dxa"/>
            <w:vAlign w:val="center"/>
          </w:tcPr>
          <w:p w14:paraId="46E617E1" w14:textId="77777777" w:rsidR="00287764" w:rsidRPr="00761226" w:rsidRDefault="00287764" w:rsidP="003F6782">
            <w:pPr>
              <w:pStyle w:val="VelocityScript"/>
              <w:rPr>
                <w:rFonts w:cs="Arial"/>
                <w:color w:val="000000"/>
              </w:rPr>
            </w:pPr>
          </w:p>
        </w:tc>
      </w:tr>
      <w:tr w:rsidR="00287764" w14:paraId="04ADFB4B" w14:textId="77777777" w:rsidTr="00CE4B0C">
        <w:tc>
          <w:tcPr>
            <w:tcW w:w="2689" w:type="dxa"/>
            <w:shd w:val="clear" w:color="auto" w:fill="D9D9D9" w:themeFill="background1" w:themeFillShade="D9"/>
            <w:vAlign w:val="center"/>
          </w:tcPr>
          <w:p w14:paraId="16B84121" w14:textId="77777777" w:rsidR="00287764" w:rsidRPr="00761226" w:rsidRDefault="00287764" w:rsidP="003F6782">
            <w:pPr>
              <w:rPr>
                <w:b/>
              </w:rPr>
            </w:pPr>
            <w:r w:rsidRPr="00761226">
              <w:rPr>
                <w:b/>
              </w:rPr>
              <w:t>No reply from BCM</w:t>
            </w:r>
          </w:p>
        </w:tc>
        <w:tc>
          <w:tcPr>
            <w:tcW w:w="4252" w:type="dxa"/>
            <w:vAlign w:val="center"/>
          </w:tcPr>
          <w:p w14:paraId="35A75DE4" w14:textId="77777777" w:rsidR="00287764" w:rsidRPr="00761226" w:rsidRDefault="00287764" w:rsidP="003F6782">
            <w:pPr>
              <w:rPr>
                <w:rFonts w:cs="Arial"/>
              </w:rPr>
            </w:pPr>
          </w:p>
        </w:tc>
        <w:tc>
          <w:tcPr>
            <w:tcW w:w="2410" w:type="dxa"/>
            <w:vAlign w:val="center"/>
          </w:tcPr>
          <w:p w14:paraId="70C9B191" w14:textId="77777777" w:rsidR="00287764" w:rsidRPr="00761226" w:rsidRDefault="00287764" w:rsidP="003F6782">
            <w:pPr>
              <w:pStyle w:val="VelocityScript"/>
              <w:rPr>
                <w:rFonts w:cs="Arial"/>
                <w:color w:val="000000"/>
              </w:rPr>
            </w:pPr>
          </w:p>
        </w:tc>
      </w:tr>
      <w:tr w:rsidR="00287764" w14:paraId="25F33E9A" w14:textId="77777777" w:rsidTr="00CE4B0C">
        <w:tc>
          <w:tcPr>
            <w:tcW w:w="2689" w:type="dxa"/>
            <w:shd w:val="clear" w:color="auto" w:fill="D9D9D9" w:themeFill="background1" w:themeFillShade="D9"/>
            <w:vAlign w:val="center"/>
          </w:tcPr>
          <w:p w14:paraId="218E2A37" w14:textId="77777777" w:rsidR="00287764" w:rsidRPr="00761226" w:rsidRDefault="00287764" w:rsidP="003F6782">
            <w:pPr>
              <w:rPr>
                <w:b/>
              </w:rPr>
            </w:pPr>
            <w:proofErr w:type="spellStart"/>
            <w:r w:rsidRPr="00761226">
              <w:rPr>
                <w:b/>
              </w:rPr>
              <w:t>Digital_Key_Deactivated</w:t>
            </w:r>
            <w:proofErr w:type="spellEnd"/>
          </w:p>
        </w:tc>
        <w:tc>
          <w:tcPr>
            <w:tcW w:w="4252" w:type="dxa"/>
            <w:vAlign w:val="center"/>
          </w:tcPr>
          <w:p w14:paraId="65F63BC5" w14:textId="77777777" w:rsidR="00287764" w:rsidRPr="00761226" w:rsidRDefault="00287764" w:rsidP="003F6782">
            <w:pPr>
              <w:rPr>
                <w:rFonts w:cs="Arial"/>
              </w:rPr>
            </w:pPr>
          </w:p>
        </w:tc>
        <w:tc>
          <w:tcPr>
            <w:tcW w:w="2410" w:type="dxa"/>
            <w:vAlign w:val="center"/>
          </w:tcPr>
          <w:p w14:paraId="325FF2D2" w14:textId="77777777" w:rsidR="00287764" w:rsidRPr="00761226" w:rsidRDefault="00287764" w:rsidP="003F6782">
            <w:pPr>
              <w:pStyle w:val="VelocityScript"/>
              <w:rPr>
                <w:rFonts w:cs="Arial"/>
                <w:color w:val="000000"/>
              </w:rPr>
            </w:pPr>
          </w:p>
        </w:tc>
      </w:tr>
      <w:tr w:rsidR="00287764" w14:paraId="007B2FA3" w14:textId="77777777" w:rsidTr="00CE4B0C">
        <w:tc>
          <w:tcPr>
            <w:tcW w:w="2689" w:type="dxa"/>
            <w:shd w:val="clear" w:color="auto" w:fill="D9D9D9" w:themeFill="background1" w:themeFillShade="D9"/>
            <w:vAlign w:val="center"/>
          </w:tcPr>
          <w:p w14:paraId="7FB56B64" w14:textId="77777777" w:rsidR="00287764" w:rsidRPr="00761226" w:rsidRDefault="00287764" w:rsidP="003F6782">
            <w:pPr>
              <w:rPr>
                <w:b/>
              </w:rPr>
            </w:pPr>
            <w:proofErr w:type="spellStart"/>
            <w:r w:rsidRPr="00761226">
              <w:rPr>
                <w:b/>
              </w:rPr>
              <w:t>Delete_Own_Digital_Key</w:t>
            </w:r>
            <w:proofErr w:type="spellEnd"/>
          </w:p>
        </w:tc>
        <w:tc>
          <w:tcPr>
            <w:tcW w:w="4252" w:type="dxa"/>
            <w:vAlign w:val="center"/>
          </w:tcPr>
          <w:p w14:paraId="6DE5C62C" w14:textId="77777777" w:rsidR="00287764" w:rsidRPr="00761226" w:rsidRDefault="00287764" w:rsidP="003F6782">
            <w:pPr>
              <w:rPr>
                <w:rFonts w:cs="Arial"/>
              </w:rPr>
            </w:pPr>
          </w:p>
        </w:tc>
        <w:tc>
          <w:tcPr>
            <w:tcW w:w="2410" w:type="dxa"/>
            <w:vAlign w:val="center"/>
          </w:tcPr>
          <w:p w14:paraId="22F08717" w14:textId="77777777" w:rsidR="00287764" w:rsidRPr="00761226" w:rsidRDefault="00287764" w:rsidP="003F6782">
            <w:pPr>
              <w:pStyle w:val="VelocityScript"/>
              <w:rPr>
                <w:rFonts w:cs="Arial"/>
                <w:color w:val="000000"/>
              </w:rPr>
            </w:pPr>
          </w:p>
        </w:tc>
      </w:tr>
      <w:tr w:rsidR="00287764" w14:paraId="2A58A5CD" w14:textId="77777777" w:rsidTr="00CE4B0C">
        <w:tc>
          <w:tcPr>
            <w:tcW w:w="2689" w:type="dxa"/>
            <w:shd w:val="clear" w:color="auto" w:fill="D9D9D9" w:themeFill="background1" w:themeFillShade="D9"/>
            <w:vAlign w:val="center"/>
          </w:tcPr>
          <w:p w14:paraId="10DF2F20" w14:textId="77777777" w:rsidR="00287764" w:rsidRPr="00761226" w:rsidRDefault="00287764" w:rsidP="003F6782">
            <w:pPr>
              <w:rPr>
                <w:b/>
              </w:rPr>
            </w:pPr>
            <w:r w:rsidRPr="00761226">
              <w:rPr>
                <w:b/>
              </w:rPr>
              <w:t>service tool cloud event</w:t>
            </w:r>
          </w:p>
        </w:tc>
        <w:tc>
          <w:tcPr>
            <w:tcW w:w="4252" w:type="dxa"/>
            <w:vAlign w:val="center"/>
          </w:tcPr>
          <w:p w14:paraId="5D1F86DC" w14:textId="77777777" w:rsidR="00287764" w:rsidRPr="00761226" w:rsidRDefault="00287764" w:rsidP="003F6782">
            <w:pPr>
              <w:rPr>
                <w:rFonts w:cs="Arial"/>
              </w:rPr>
            </w:pPr>
          </w:p>
        </w:tc>
        <w:tc>
          <w:tcPr>
            <w:tcW w:w="2410" w:type="dxa"/>
            <w:vAlign w:val="center"/>
          </w:tcPr>
          <w:p w14:paraId="1D85A005" w14:textId="77777777" w:rsidR="00287764" w:rsidRPr="00761226" w:rsidRDefault="00287764" w:rsidP="003F6782">
            <w:pPr>
              <w:pStyle w:val="VelocityScript"/>
              <w:rPr>
                <w:rFonts w:cs="Arial"/>
                <w:color w:val="000000"/>
              </w:rPr>
            </w:pPr>
          </w:p>
        </w:tc>
      </w:tr>
      <w:tr w:rsidR="00287764" w14:paraId="51F78812" w14:textId="77777777" w:rsidTr="00CE4B0C">
        <w:tc>
          <w:tcPr>
            <w:tcW w:w="2689" w:type="dxa"/>
            <w:shd w:val="clear" w:color="auto" w:fill="D9D9D9" w:themeFill="background1" w:themeFillShade="D9"/>
            <w:vAlign w:val="center"/>
          </w:tcPr>
          <w:p w14:paraId="25DD75FA" w14:textId="77777777" w:rsidR="00287764" w:rsidRPr="00761226" w:rsidRDefault="00287764" w:rsidP="003F6782">
            <w:pPr>
              <w:rPr>
                <w:b/>
              </w:rPr>
            </w:pPr>
            <w:r w:rsidRPr="00761226">
              <w:rPr>
                <w:b/>
              </w:rPr>
              <w:t>BCM is ready</w:t>
            </w:r>
          </w:p>
        </w:tc>
        <w:tc>
          <w:tcPr>
            <w:tcW w:w="4252" w:type="dxa"/>
            <w:vAlign w:val="center"/>
          </w:tcPr>
          <w:p w14:paraId="3C03BCC1" w14:textId="77777777" w:rsidR="00287764" w:rsidRPr="00761226" w:rsidRDefault="00287764" w:rsidP="003F6782">
            <w:pPr>
              <w:rPr>
                <w:rFonts w:cs="Arial"/>
              </w:rPr>
            </w:pPr>
          </w:p>
        </w:tc>
        <w:tc>
          <w:tcPr>
            <w:tcW w:w="2410" w:type="dxa"/>
            <w:vAlign w:val="center"/>
          </w:tcPr>
          <w:p w14:paraId="766D1625" w14:textId="77777777" w:rsidR="00287764" w:rsidRPr="00761226" w:rsidRDefault="00287764" w:rsidP="003F6782">
            <w:pPr>
              <w:pStyle w:val="VelocityScript"/>
              <w:rPr>
                <w:rFonts w:cs="Arial"/>
                <w:color w:val="000000"/>
              </w:rPr>
            </w:pPr>
          </w:p>
        </w:tc>
      </w:tr>
      <w:tr w:rsidR="00287764" w14:paraId="1E540710" w14:textId="77777777" w:rsidTr="00CE4B0C">
        <w:tc>
          <w:tcPr>
            <w:tcW w:w="2689" w:type="dxa"/>
            <w:shd w:val="clear" w:color="auto" w:fill="D9D9D9" w:themeFill="background1" w:themeFillShade="D9"/>
            <w:vAlign w:val="center"/>
          </w:tcPr>
          <w:p w14:paraId="202BF37B" w14:textId="77777777" w:rsidR="00287764" w:rsidRPr="00761226" w:rsidRDefault="00287764" w:rsidP="003F6782">
            <w:pPr>
              <w:rPr>
                <w:b/>
              </w:rPr>
            </w:pPr>
            <w:r w:rsidRPr="00761226">
              <w:rPr>
                <w:b/>
              </w:rPr>
              <w:t>PK Search Failed</w:t>
            </w:r>
          </w:p>
        </w:tc>
        <w:tc>
          <w:tcPr>
            <w:tcW w:w="4252" w:type="dxa"/>
            <w:vAlign w:val="center"/>
          </w:tcPr>
          <w:p w14:paraId="51288076" w14:textId="77777777" w:rsidR="00287764" w:rsidRPr="00761226" w:rsidRDefault="00287764" w:rsidP="003F6782">
            <w:pPr>
              <w:rPr>
                <w:rFonts w:cs="Arial"/>
              </w:rPr>
            </w:pPr>
          </w:p>
        </w:tc>
        <w:tc>
          <w:tcPr>
            <w:tcW w:w="2410" w:type="dxa"/>
            <w:vAlign w:val="center"/>
          </w:tcPr>
          <w:p w14:paraId="19D51359" w14:textId="77777777" w:rsidR="00287764" w:rsidRPr="00761226" w:rsidRDefault="00287764" w:rsidP="003F6782">
            <w:pPr>
              <w:pStyle w:val="VelocityScript"/>
              <w:rPr>
                <w:rFonts w:cs="Arial"/>
                <w:color w:val="000000"/>
              </w:rPr>
            </w:pPr>
          </w:p>
        </w:tc>
      </w:tr>
      <w:tr w:rsidR="00287764" w14:paraId="42B90D49" w14:textId="77777777" w:rsidTr="00CE4B0C">
        <w:tc>
          <w:tcPr>
            <w:tcW w:w="2689" w:type="dxa"/>
            <w:shd w:val="clear" w:color="auto" w:fill="D9D9D9" w:themeFill="background1" w:themeFillShade="D9"/>
            <w:vAlign w:val="center"/>
          </w:tcPr>
          <w:p w14:paraId="189FC077" w14:textId="77777777" w:rsidR="00287764" w:rsidRPr="00761226" w:rsidRDefault="00287764" w:rsidP="003F6782">
            <w:pPr>
              <w:rPr>
                <w:b/>
              </w:rPr>
            </w:pPr>
            <w:proofErr w:type="spellStart"/>
            <w:r w:rsidRPr="00761226">
              <w:rPr>
                <w:b/>
              </w:rPr>
              <w:t>Create_MyKey</w:t>
            </w:r>
            <w:proofErr w:type="spellEnd"/>
          </w:p>
        </w:tc>
        <w:tc>
          <w:tcPr>
            <w:tcW w:w="4252" w:type="dxa"/>
            <w:vAlign w:val="center"/>
          </w:tcPr>
          <w:p w14:paraId="43A74BEE" w14:textId="77777777" w:rsidR="00287764" w:rsidRPr="00761226" w:rsidRDefault="00287764" w:rsidP="003F6782">
            <w:pPr>
              <w:rPr>
                <w:rFonts w:cs="Arial"/>
              </w:rPr>
            </w:pPr>
          </w:p>
        </w:tc>
        <w:tc>
          <w:tcPr>
            <w:tcW w:w="2410" w:type="dxa"/>
            <w:vAlign w:val="center"/>
          </w:tcPr>
          <w:p w14:paraId="0418B3DE" w14:textId="77777777" w:rsidR="00287764" w:rsidRPr="00761226" w:rsidRDefault="00287764" w:rsidP="003F6782">
            <w:pPr>
              <w:pStyle w:val="VelocityScript"/>
              <w:rPr>
                <w:rFonts w:cs="Arial"/>
                <w:color w:val="000000"/>
              </w:rPr>
            </w:pPr>
          </w:p>
        </w:tc>
      </w:tr>
      <w:tr w:rsidR="00287764" w14:paraId="60C17890" w14:textId="77777777" w:rsidTr="00CE4B0C">
        <w:tc>
          <w:tcPr>
            <w:tcW w:w="2689" w:type="dxa"/>
            <w:shd w:val="clear" w:color="auto" w:fill="D9D9D9" w:themeFill="background1" w:themeFillShade="D9"/>
            <w:vAlign w:val="center"/>
          </w:tcPr>
          <w:p w14:paraId="503F87DB" w14:textId="77777777" w:rsidR="00287764" w:rsidRPr="00761226" w:rsidRDefault="00287764" w:rsidP="003F6782">
            <w:pPr>
              <w:rPr>
                <w:b/>
              </w:rPr>
            </w:pPr>
            <w:proofErr w:type="spellStart"/>
            <w:r w:rsidRPr="00761226">
              <w:rPr>
                <w:b/>
              </w:rPr>
              <w:t>Enable_NFC_Request</w:t>
            </w:r>
            <w:proofErr w:type="spellEnd"/>
          </w:p>
        </w:tc>
        <w:tc>
          <w:tcPr>
            <w:tcW w:w="4252" w:type="dxa"/>
            <w:vAlign w:val="center"/>
          </w:tcPr>
          <w:p w14:paraId="304BAA56" w14:textId="77777777" w:rsidR="00287764" w:rsidRPr="00761226" w:rsidRDefault="00287764" w:rsidP="003F6782">
            <w:pPr>
              <w:rPr>
                <w:rFonts w:cs="Arial"/>
              </w:rPr>
            </w:pPr>
          </w:p>
        </w:tc>
        <w:tc>
          <w:tcPr>
            <w:tcW w:w="2410" w:type="dxa"/>
            <w:vAlign w:val="center"/>
          </w:tcPr>
          <w:p w14:paraId="61D26D8C" w14:textId="77777777" w:rsidR="00287764" w:rsidRPr="00761226" w:rsidRDefault="00287764" w:rsidP="003F6782">
            <w:pPr>
              <w:pStyle w:val="VelocityScript"/>
              <w:rPr>
                <w:rFonts w:cs="Arial"/>
                <w:color w:val="000000"/>
              </w:rPr>
            </w:pPr>
          </w:p>
        </w:tc>
      </w:tr>
      <w:tr w:rsidR="00287764" w14:paraId="0A619F15" w14:textId="77777777" w:rsidTr="00CE4B0C">
        <w:tc>
          <w:tcPr>
            <w:tcW w:w="2689" w:type="dxa"/>
            <w:shd w:val="clear" w:color="auto" w:fill="D9D9D9" w:themeFill="background1" w:themeFillShade="D9"/>
            <w:vAlign w:val="center"/>
          </w:tcPr>
          <w:p w14:paraId="793B0AF2" w14:textId="77777777" w:rsidR="00287764" w:rsidRPr="00761226" w:rsidRDefault="00287764" w:rsidP="003F6782">
            <w:pPr>
              <w:rPr>
                <w:b/>
              </w:rPr>
            </w:pPr>
            <w:r w:rsidRPr="00761226">
              <w:rPr>
                <w:b/>
              </w:rPr>
              <w:t>User selects</w:t>
            </w:r>
          </w:p>
        </w:tc>
        <w:tc>
          <w:tcPr>
            <w:tcW w:w="4252" w:type="dxa"/>
            <w:vAlign w:val="center"/>
          </w:tcPr>
          <w:p w14:paraId="691FCF90" w14:textId="77777777" w:rsidR="00287764" w:rsidRPr="00761226" w:rsidRDefault="00287764" w:rsidP="003F6782">
            <w:pPr>
              <w:rPr>
                <w:rFonts w:cs="Arial"/>
              </w:rPr>
            </w:pPr>
          </w:p>
        </w:tc>
        <w:tc>
          <w:tcPr>
            <w:tcW w:w="2410" w:type="dxa"/>
            <w:vAlign w:val="center"/>
          </w:tcPr>
          <w:p w14:paraId="046AA5A7" w14:textId="77777777" w:rsidR="00287764" w:rsidRPr="00761226" w:rsidRDefault="00287764" w:rsidP="003F6782">
            <w:pPr>
              <w:pStyle w:val="VelocityScript"/>
              <w:rPr>
                <w:rFonts w:cs="Arial"/>
                <w:color w:val="000000"/>
              </w:rPr>
            </w:pPr>
          </w:p>
        </w:tc>
      </w:tr>
      <w:tr w:rsidR="00287764" w14:paraId="29E57880" w14:textId="77777777" w:rsidTr="00CE4B0C">
        <w:tc>
          <w:tcPr>
            <w:tcW w:w="2689" w:type="dxa"/>
            <w:shd w:val="clear" w:color="auto" w:fill="D9D9D9" w:themeFill="background1" w:themeFillShade="D9"/>
            <w:vAlign w:val="center"/>
          </w:tcPr>
          <w:p w14:paraId="5E20B0EF" w14:textId="77777777" w:rsidR="00287764" w:rsidRPr="00761226" w:rsidRDefault="00287764" w:rsidP="003F6782">
            <w:pPr>
              <w:rPr>
                <w:b/>
              </w:rPr>
            </w:pPr>
            <w:r w:rsidRPr="00761226">
              <w:rPr>
                <w:b/>
              </w:rPr>
              <w:t>ACK</w:t>
            </w:r>
          </w:p>
        </w:tc>
        <w:tc>
          <w:tcPr>
            <w:tcW w:w="4252" w:type="dxa"/>
            <w:vAlign w:val="center"/>
          </w:tcPr>
          <w:p w14:paraId="2730A588" w14:textId="77777777" w:rsidR="00287764" w:rsidRPr="00761226" w:rsidRDefault="00287764" w:rsidP="003F6782">
            <w:pPr>
              <w:rPr>
                <w:rFonts w:cs="Arial"/>
              </w:rPr>
            </w:pPr>
          </w:p>
        </w:tc>
        <w:tc>
          <w:tcPr>
            <w:tcW w:w="2410" w:type="dxa"/>
            <w:vAlign w:val="center"/>
          </w:tcPr>
          <w:p w14:paraId="104B0AAE" w14:textId="77777777" w:rsidR="00287764" w:rsidRPr="00761226" w:rsidRDefault="00287764" w:rsidP="003F6782">
            <w:pPr>
              <w:pStyle w:val="VelocityScript"/>
              <w:rPr>
                <w:rFonts w:cs="Arial"/>
                <w:color w:val="000000"/>
              </w:rPr>
            </w:pPr>
          </w:p>
        </w:tc>
      </w:tr>
      <w:tr w:rsidR="00287764" w14:paraId="064F193F" w14:textId="77777777" w:rsidTr="00CE4B0C">
        <w:tc>
          <w:tcPr>
            <w:tcW w:w="2689" w:type="dxa"/>
            <w:shd w:val="clear" w:color="auto" w:fill="D9D9D9" w:themeFill="background1" w:themeFillShade="D9"/>
            <w:vAlign w:val="center"/>
          </w:tcPr>
          <w:p w14:paraId="634C7E52" w14:textId="77777777" w:rsidR="00287764" w:rsidRPr="00761226" w:rsidRDefault="00287764" w:rsidP="003F6782">
            <w:pPr>
              <w:rPr>
                <w:b/>
              </w:rPr>
            </w:pPr>
            <w:r w:rsidRPr="00761226">
              <w:rPr>
                <w:b/>
              </w:rPr>
              <w:t>Unsubscribe from NFC management feature</w:t>
            </w:r>
          </w:p>
        </w:tc>
        <w:tc>
          <w:tcPr>
            <w:tcW w:w="4252" w:type="dxa"/>
            <w:vAlign w:val="center"/>
          </w:tcPr>
          <w:p w14:paraId="0896F5FF" w14:textId="77777777" w:rsidR="00287764" w:rsidRPr="00761226" w:rsidRDefault="00287764" w:rsidP="003F6782">
            <w:pPr>
              <w:rPr>
                <w:rFonts w:cs="Arial"/>
              </w:rPr>
            </w:pPr>
          </w:p>
        </w:tc>
        <w:tc>
          <w:tcPr>
            <w:tcW w:w="2410" w:type="dxa"/>
            <w:vAlign w:val="center"/>
          </w:tcPr>
          <w:p w14:paraId="2267E1D3" w14:textId="77777777" w:rsidR="00287764" w:rsidRPr="00761226" w:rsidRDefault="00287764" w:rsidP="003F6782">
            <w:pPr>
              <w:pStyle w:val="VelocityScript"/>
              <w:rPr>
                <w:rFonts w:cs="Arial"/>
                <w:color w:val="000000"/>
              </w:rPr>
            </w:pPr>
          </w:p>
        </w:tc>
      </w:tr>
      <w:tr w:rsidR="00287764" w14:paraId="21678275" w14:textId="77777777" w:rsidTr="00CE4B0C">
        <w:tc>
          <w:tcPr>
            <w:tcW w:w="2689" w:type="dxa"/>
            <w:shd w:val="clear" w:color="auto" w:fill="D9D9D9" w:themeFill="background1" w:themeFillShade="D9"/>
            <w:vAlign w:val="center"/>
          </w:tcPr>
          <w:p w14:paraId="23884534" w14:textId="77777777" w:rsidR="00287764" w:rsidRPr="00761226" w:rsidRDefault="00287764" w:rsidP="003F6782">
            <w:pPr>
              <w:rPr>
                <w:b/>
              </w:rPr>
            </w:pPr>
            <w:r w:rsidRPr="00761226">
              <w:rPr>
                <w:b/>
              </w:rPr>
              <w:lastRenderedPageBreak/>
              <w:t>test</w:t>
            </w:r>
          </w:p>
        </w:tc>
        <w:tc>
          <w:tcPr>
            <w:tcW w:w="4252" w:type="dxa"/>
            <w:vAlign w:val="center"/>
          </w:tcPr>
          <w:p w14:paraId="3DD3A206" w14:textId="77777777" w:rsidR="00287764" w:rsidRPr="00761226" w:rsidRDefault="00287764" w:rsidP="003F6782">
            <w:pPr>
              <w:rPr>
                <w:rFonts w:cs="Arial"/>
              </w:rPr>
            </w:pPr>
          </w:p>
        </w:tc>
        <w:tc>
          <w:tcPr>
            <w:tcW w:w="2410" w:type="dxa"/>
            <w:vAlign w:val="center"/>
          </w:tcPr>
          <w:p w14:paraId="7AFB9A9D" w14:textId="77777777" w:rsidR="00287764" w:rsidRPr="00761226" w:rsidRDefault="00287764" w:rsidP="003F6782">
            <w:pPr>
              <w:pStyle w:val="VelocityScript"/>
              <w:rPr>
                <w:rFonts w:cs="Arial"/>
                <w:color w:val="000000"/>
              </w:rPr>
            </w:pPr>
          </w:p>
        </w:tc>
      </w:tr>
      <w:tr w:rsidR="00287764" w14:paraId="3B95EF4B" w14:textId="77777777" w:rsidTr="00CE4B0C">
        <w:tc>
          <w:tcPr>
            <w:tcW w:w="2689" w:type="dxa"/>
            <w:shd w:val="clear" w:color="auto" w:fill="D9D9D9" w:themeFill="background1" w:themeFillShade="D9"/>
            <w:vAlign w:val="center"/>
          </w:tcPr>
          <w:p w14:paraId="1B047B14" w14:textId="77777777" w:rsidR="00287764" w:rsidRPr="00761226" w:rsidRDefault="00287764" w:rsidP="003F6782">
            <w:pPr>
              <w:rPr>
                <w:b/>
              </w:rPr>
            </w:pPr>
            <w:r w:rsidRPr="00761226">
              <w:rPr>
                <w:b/>
              </w:rPr>
              <w:t>User chickens out</w:t>
            </w:r>
          </w:p>
        </w:tc>
        <w:tc>
          <w:tcPr>
            <w:tcW w:w="4252" w:type="dxa"/>
            <w:vAlign w:val="center"/>
          </w:tcPr>
          <w:p w14:paraId="15F26710" w14:textId="77777777" w:rsidR="00287764" w:rsidRPr="00761226" w:rsidRDefault="00287764" w:rsidP="003F6782">
            <w:pPr>
              <w:rPr>
                <w:rFonts w:cs="Arial"/>
              </w:rPr>
            </w:pPr>
          </w:p>
        </w:tc>
        <w:tc>
          <w:tcPr>
            <w:tcW w:w="2410" w:type="dxa"/>
            <w:vAlign w:val="center"/>
          </w:tcPr>
          <w:p w14:paraId="0F689E84" w14:textId="77777777" w:rsidR="00287764" w:rsidRPr="00761226" w:rsidRDefault="00287764" w:rsidP="003F6782">
            <w:pPr>
              <w:pStyle w:val="VelocityScript"/>
              <w:rPr>
                <w:rFonts w:cs="Arial"/>
                <w:color w:val="000000"/>
              </w:rPr>
            </w:pPr>
          </w:p>
        </w:tc>
      </w:tr>
      <w:tr w:rsidR="00287764" w14:paraId="126055C6" w14:textId="77777777" w:rsidTr="00CE4B0C">
        <w:tc>
          <w:tcPr>
            <w:tcW w:w="2689" w:type="dxa"/>
            <w:shd w:val="clear" w:color="auto" w:fill="D9D9D9" w:themeFill="background1" w:themeFillShade="D9"/>
            <w:vAlign w:val="center"/>
          </w:tcPr>
          <w:p w14:paraId="0209D2B6" w14:textId="77777777" w:rsidR="00287764" w:rsidRPr="00761226" w:rsidRDefault="00287764" w:rsidP="003F6782">
            <w:pPr>
              <w:rPr>
                <w:b/>
              </w:rPr>
            </w:pPr>
            <w:proofErr w:type="spellStart"/>
            <w:r w:rsidRPr="00761226">
              <w:rPr>
                <w:b/>
              </w:rPr>
              <w:t>Connectivity_Deactivated</w:t>
            </w:r>
            <w:proofErr w:type="spellEnd"/>
          </w:p>
        </w:tc>
        <w:tc>
          <w:tcPr>
            <w:tcW w:w="4252" w:type="dxa"/>
            <w:vAlign w:val="center"/>
          </w:tcPr>
          <w:p w14:paraId="4DE54803" w14:textId="77777777" w:rsidR="00287764" w:rsidRPr="00761226" w:rsidRDefault="00287764" w:rsidP="003F6782">
            <w:pPr>
              <w:rPr>
                <w:rFonts w:cs="Arial"/>
              </w:rPr>
            </w:pPr>
          </w:p>
        </w:tc>
        <w:tc>
          <w:tcPr>
            <w:tcW w:w="2410" w:type="dxa"/>
            <w:vAlign w:val="center"/>
          </w:tcPr>
          <w:p w14:paraId="70088843" w14:textId="77777777" w:rsidR="00287764" w:rsidRPr="00761226" w:rsidRDefault="00287764" w:rsidP="003F6782">
            <w:pPr>
              <w:pStyle w:val="VelocityScript"/>
              <w:rPr>
                <w:rFonts w:cs="Arial"/>
                <w:color w:val="000000"/>
              </w:rPr>
            </w:pPr>
          </w:p>
        </w:tc>
      </w:tr>
      <w:tr w:rsidR="00287764" w14:paraId="201101B0" w14:textId="77777777" w:rsidTr="00CE4B0C">
        <w:tc>
          <w:tcPr>
            <w:tcW w:w="2689" w:type="dxa"/>
            <w:shd w:val="clear" w:color="auto" w:fill="D9D9D9" w:themeFill="background1" w:themeFillShade="D9"/>
            <w:vAlign w:val="center"/>
          </w:tcPr>
          <w:p w14:paraId="14C741E8" w14:textId="77777777" w:rsidR="00287764" w:rsidRPr="00761226" w:rsidRDefault="00287764" w:rsidP="003F6782">
            <w:pPr>
              <w:rPr>
                <w:b/>
              </w:rPr>
            </w:pPr>
            <w:proofErr w:type="spellStart"/>
            <w:r w:rsidRPr="00761226">
              <w:rPr>
                <w:b/>
              </w:rPr>
              <w:t>activate_digital_key</w:t>
            </w:r>
            <w:proofErr w:type="spellEnd"/>
          </w:p>
        </w:tc>
        <w:tc>
          <w:tcPr>
            <w:tcW w:w="4252" w:type="dxa"/>
            <w:vAlign w:val="center"/>
          </w:tcPr>
          <w:p w14:paraId="3B3824DE" w14:textId="77777777" w:rsidR="00287764" w:rsidRPr="00761226" w:rsidRDefault="00287764" w:rsidP="003F6782">
            <w:pPr>
              <w:rPr>
                <w:rFonts w:cs="Arial"/>
              </w:rPr>
            </w:pPr>
          </w:p>
        </w:tc>
        <w:tc>
          <w:tcPr>
            <w:tcW w:w="2410" w:type="dxa"/>
            <w:vAlign w:val="center"/>
          </w:tcPr>
          <w:p w14:paraId="73EB2C57" w14:textId="77777777" w:rsidR="00287764" w:rsidRPr="00761226" w:rsidRDefault="00287764" w:rsidP="003F6782">
            <w:pPr>
              <w:pStyle w:val="VelocityScript"/>
              <w:rPr>
                <w:rFonts w:cs="Arial"/>
                <w:color w:val="000000"/>
              </w:rPr>
            </w:pPr>
          </w:p>
        </w:tc>
      </w:tr>
      <w:tr w:rsidR="00287764" w14:paraId="44621066" w14:textId="77777777" w:rsidTr="00CE4B0C">
        <w:tc>
          <w:tcPr>
            <w:tcW w:w="2689" w:type="dxa"/>
            <w:shd w:val="clear" w:color="auto" w:fill="D9D9D9" w:themeFill="background1" w:themeFillShade="D9"/>
            <w:vAlign w:val="center"/>
          </w:tcPr>
          <w:p w14:paraId="477A8EFC" w14:textId="77777777" w:rsidR="00287764" w:rsidRPr="00761226" w:rsidRDefault="00287764" w:rsidP="003F6782">
            <w:pPr>
              <w:rPr>
                <w:b/>
              </w:rPr>
            </w:pPr>
            <w:proofErr w:type="spellStart"/>
            <w:r w:rsidRPr="00761226">
              <w:rPr>
                <w:b/>
              </w:rPr>
              <w:t>Disable_NFC_Request</w:t>
            </w:r>
            <w:proofErr w:type="spellEnd"/>
          </w:p>
        </w:tc>
        <w:tc>
          <w:tcPr>
            <w:tcW w:w="4252" w:type="dxa"/>
            <w:vAlign w:val="center"/>
          </w:tcPr>
          <w:p w14:paraId="43CC2F6A" w14:textId="77777777" w:rsidR="00287764" w:rsidRPr="00761226" w:rsidRDefault="00287764" w:rsidP="003F6782">
            <w:pPr>
              <w:rPr>
                <w:rFonts w:cs="Arial"/>
              </w:rPr>
            </w:pPr>
          </w:p>
        </w:tc>
        <w:tc>
          <w:tcPr>
            <w:tcW w:w="2410" w:type="dxa"/>
            <w:vAlign w:val="center"/>
          </w:tcPr>
          <w:p w14:paraId="0B43D57F" w14:textId="77777777" w:rsidR="00287764" w:rsidRPr="00761226" w:rsidRDefault="00287764" w:rsidP="003F6782">
            <w:pPr>
              <w:pStyle w:val="VelocityScript"/>
              <w:rPr>
                <w:rFonts w:cs="Arial"/>
                <w:color w:val="000000"/>
              </w:rPr>
            </w:pPr>
          </w:p>
        </w:tc>
      </w:tr>
      <w:tr w:rsidR="00287764" w14:paraId="4FA7C03A" w14:textId="77777777" w:rsidTr="00CE4B0C">
        <w:tc>
          <w:tcPr>
            <w:tcW w:w="2689" w:type="dxa"/>
            <w:shd w:val="clear" w:color="auto" w:fill="D9D9D9" w:themeFill="background1" w:themeFillShade="D9"/>
            <w:vAlign w:val="center"/>
          </w:tcPr>
          <w:p w14:paraId="011BF9CB" w14:textId="77777777" w:rsidR="00287764" w:rsidRPr="00761226" w:rsidRDefault="00287764" w:rsidP="003F6782">
            <w:pPr>
              <w:rPr>
                <w:b/>
              </w:rPr>
            </w:pPr>
            <w:r w:rsidRPr="00761226">
              <w:rPr>
                <w:b/>
              </w:rPr>
              <w:t xml:space="preserve">NFC </w:t>
            </w:r>
            <w:proofErr w:type="spellStart"/>
            <w:r w:rsidRPr="00761226">
              <w:rPr>
                <w:b/>
              </w:rPr>
              <w:t>MyKey</w:t>
            </w:r>
            <w:proofErr w:type="spellEnd"/>
            <w:r w:rsidRPr="00761226">
              <w:rPr>
                <w:b/>
              </w:rPr>
              <w:t xml:space="preserve"> - Creation Status</w:t>
            </w:r>
          </w:p>
        </w:tc>
        <w:tc>
          <w:tcPr>
            <w:tcW w:w="4252" w:type="dxa"/>
            <w:vAlign w:val="center"/>
          </w:tcPr>
          <w:p w14:paraId="294A80F8" w14:textId="77777777" w:rsidR="00287764" w:rsidRPr="00761226" w:rsidRDefault="00287764" w:rsidP="003F6782">
            <w:pPr>
              <w:rPr>
                <w:rFonts w:cs="Arial"/>
              </w:rPr>
            </w:pPr>
          </w:p>
        </w:tc>
        <w:tc>
          <w:tcPr>
            <w:tcW w:w="2410" w:type="dxa"/>
            <w:vAlign w:val="center"/>
          </w:tcPr>
          <w:p w14:paraId="2A42619E" w14:textId="77777777" w:rsidR="00287764" w:rsidRPr="00761226" w:rsidRDefault="00287764" w:rsidP="003F6782">
            <w:pPr>
              <w:pStyle w:val="VelocityScript"/>
              <w:rPr>
                <w:rFonts w:cs="Arial"/>
                <w:color w:val="000000"/>
              </w:rPr>
            </w:pPr>
          </w:p>
        </w:tc>
      </w:tr>
      <w:tr w:rsidR="00287764" w14:paraId="5AE64234" w14:textId="77777777" w:rsidTr="00CE4B0C">
        <w:tc>
          <w:tcPr>
            <w:tcW w:w="2689" w:type="dxa"/>
            <w:shd w:val="clear" w:color="auto" w:fill="D9D9D9" w:themeFill="background1" w:themeFillShade="D9"/>
            <w:vAlign w:val="center"/>
          </w:tcPr>
          <w:p w14:paraId="718660C0" w14:textId="77777777" w:rsidR="00287764" w:rsidRPr="00761226" w:rsidRDefault="00287764" w:rsidP="003F6782">
            <w:pPr>
              <w:rPr>
                <w:b/>
              </w:rPr>
            </w:pPr>
            <w:proofErr w:type="spellStart"/>
            <w:r w:rsidRPr="00761226">
              <w:rPr>
                <w:b/>
              </w:rPr>
              <w:t>MyKey</w:t>
            </w:r>
            <w:proofErr w:type="spellEnd"/>
            <w:r w:rsidRPr="00761226">
              <w:rPr>
                <w:b/>
              </w:rPr>
              <w:t xml:space="preserve"> NFC Addition Process Terminated</w:t>
            </w:r>
          </w:p>
        </w:tc>
        <w:tc>
          <w:tcPr>
            <w:tcW w:w="4252" w:type="dxa"/>
            <w:vAlign w:val="center"/>
          </w:tcPr>
          <w:p w14:paraId="4B3A88A8" w14:textId="77777777" w:rsidR="00287764" w:rsidRPr="00761226" w:rsidRDefault="00287764" w:rsidP="003F6782">
            <w:pPr>
              <w:rPr>
                <w:rFonts w:cs="Arial"/>
              </w:rPr>
            </w:pPr>
          </w:p>
        </w:tc>
        <w:tc>
          <w:tcPr>
            <w:tcW w:w="2410" w:type="dxa"/>
            <w:vAlign w:val="center"/>
          </w:tcPr>
          <w:p w14:paraId="1F9965E2" w14:textId="77777777" w:rsidR="00287764" w:rsidRPr="00761226" w:rsidRDefault="00287764" w:rsidP="003F6782">
            <w:pPr>
              <w:pStyle w:val="VelocityScript"/>
              <w:rPr>
                <w:rFonts w:cs="Arial"/>
                <w:color w:val="000000"/>
              </w:rPr>
            </w:pPr>
          </w:p>
        </w:tc>
      </w:tr>
      <w:tr w:rsidR="00287764" w14:paraId="567600AE" w14:textId="77777777" w:rsidTr="00CE4B0C">
        <w:tc>
          <w:tcPr>
            <w:tcW w:w="2689" w:type="dxa"/>
            <w:shd w:val="clear" w:color="auto" w:fill="D9D9D9" w:themeFill="background1" w:themeFillShade="D9"/>
            <w:vAlign w:val="center"/>
          </w:tcPr>
          <w:p w14:paraId="4E869A15" w14:textId="77777777" w:rsidR="00287764" w:rsidRPr="00761226" w:rsidRDefault="00287764" w:rsidP="003F6782">
            <w:pPr>
              <w:rPr>
                <w:b/>
              </w:rPr>
            </w:pPr>
            <w:r w:rsidRPr="00761226">
              <w:rPr>
                <w:b/>
              </w:rPr>
              <w:t>NFC device</w:t>
            </w:r>
          </w:p>
        </w:tc>
        <w:tc>
          <w:tcPr>
            <w:tcW w:w="4252" w:type="dxa"/>
            <w:vAlign w:val="center"/>
          </w:tcPr>
          <w:p w14:paraId="1CD205A0" w14:textId="77777777" w:rsidR="00287764" w:rsidRPr="00761226" w:rsidRDefault="00287764" w:rsidP="003F6782">
            <w:pPr>
              <w:rPr>
                <w:rFonts w:cs="Arial"/>
              </w:rPr>
            </w:pPr>
          </w:p>
        </w:tc>
        <w:tc>
          <w:tcPr>
            <w:tcW w:w="2410" w:type="dxa"/>
            <w:vAlign w:val="center"/>
          </w:tcPr>
          <w:p w14:paraId="402E977A" w14:textId="77777777" w:rsidR="00287764" w:rsidRPr="00761226" w:rsidRDefault="00287764" w:rsidP="003F6782">
            <w:pPr>
              <w:pStyle w:val="VelocityScript"/>
              <w:rPr>
                <w:rFonts w:cs="Arial"/>
                <w:color w:val="000000"/>
              </w:rPr>
            </w:pPr>
          </w:p>
        </w:tc>
      </w:tr>
    </w:tbl>
    <w:p w14:paraId="3B7075B5" w14:textId="77777777" w:rsidR="00287764" w:rsidRPr="00341F5D" w:rsidRDefault="00287764" w:rsidP="00287764">
      <w:pPr>
        <w:contextualSpacing/>
        <w:rPr>
          <w:rFonts w:cs="Arial"/>
          <w:bCs/>
        </w:rPr>
      </w:pPr>
    </w:p>
    <w:p w14:paraId="6E523ED1" w14:textId="26956806" w:rsidR="00287764" w:rsidRDefault="00287764" w:rsidP="00287764"/>
    <w:p w14:paraId="4CC470B7" w14:textId="77777777" w:rsidR="00287764" w:rsidRPr="00287764" w:rsidRDefault="00287764" w:rsidP="00287764"/>
    <w:p w14:paraId="10853D57" w14:textId="611F77DF" w:rsidR="0084435D" w:rsidRDefault="0084435D" w:rsidP="00305BF4"/>
    <w:p w14:paraId="0F468865" w14:textId="77777777" w:rsidR="0084435D" w:rsidRPr="008D7DBF" w:rsidRDefault="0084435D" w:rsidP="00305BF4"/>
    <w:p w14:paraId="41D0DCCD" w14:textId="357EE967" w:rsidR="0084435D" w:rsidRDefault="0084435D" w:rsidP="00113C79">
      <w:pPr>
        <w:rPr>
          <w:color w:val="FF0000"/>
          <w:highlight w:val="yellow"/>
        </w:rPr>
      </w:pPr>
    </w:p>
    <w:p w14:paraId="60CCD35B" w14:textId="2CD53A14" w:rsidR="00A54CDD" w:rsidRDefault="00A54CDD" w:rsidP="00113C79">
      <w:pPr>
        <w:rPr>
          <w:color w:val="FF0000"/>
          <w:highlight w:val="yellow"/>
        </w:rPr>
      </w:pPr>
    </w:p>
    <w:p w14:paraId="0B21D9F3" w14:textId="77777777" w:rsidR="00A54CDD" w:rsidRDefault="00A54CDD" w:rsidP="00113C79">
      <w:pPr>
        <w:rPr>
          <w:color w:val="FF0000"/>
          <w:highlight w:val="yellow"/>
        </w:rPr>
      </w:pPr>
    </w:p>
    <w:p w14:paraId="7E9CA61B" w14:textId="77777777" w:rsidR="00352C7F" w:rsidRPr="008E7B7E" w:rsidRDefault="00352C7F" w:rsidP="008E7B7E">
      <w:pPr>
        <w:rPr>
          <w:color w:val="FF0000"/>
          <w:highlight w:val="yellow"/>
        </w:rPr>
      </w:pPr>
    </w:p>
    <w:p w14:paraId="18A2E26D" w14:textId="153C4828" w:rsidR="0084435D" w:rsidRDefault="0084435D" w:rsidP="00113C79">
      <w:pPr>
        <w:rPr>
          <w:color w:val="FF0000"/>
          <w:highlight w:val="yellow"/>
        </w:rPr>
      </w:pPr>
    </w:p>
    <w:p w14:paraId="1E116A36" w14:textId="77777777" w:rsidR="00884178" w:rsidRDefault="00884178" w:rsidP="00113C79">
      <w:pPr>
        <w:rPr>
          <w:color w:val="FF0000"/>
          <w:highlight w:val="yellow"/>
        </w:rPr>
      </w:pPr>
    </w:p>
    <w:p w14:paraId="184EFDD1" w14:textId="77777777" w:rsidR="00766DDC" w:rsidRPr="00374DB5" w:rsidRDefault="00766DDC" w:rsidP="00766DDC">
      <w:pPr>
        <w:rPr>
          <w:b/>
        </w:rPr>
      </w:pPr>
      <w:r w:rsidRPr="00374DB5">
        <w:rPr>
          <w:b/>
          <w:sz w:val="22"/>
        </w:rPr>
        <w:t xml:space="preserve">Signals sent by </w:t>
      </w:r>
    </w:p>
    <w:tbl>
      <w:tblPr>
        <w:tblStyle w:val="GridTable5Dark-Accent1"/>
        <w:tblW w:w="5000" w:type="pct"/>
        <w:tblLook w:val="0420" w:firstRow="1" w:lastRow="0" w:firstColumn="0" w:lastColumn="0" w:noHBand="0" w:noVBand="1"/>
      </w:tblPr>
      <w:tblGrid>
        <w:gridCol w:w="4185"/>
        <w:gridCol w:w="2741"/>
        <w:gridCol w:w="2424"/>
      </w:tblGrid>
      <w:tr w:rsidR="00766DDC" w14:paraId="2E74F8D9" w14:textId="77777777" w:rsidTr="004746CB">
        <w:trPr>
          <w:cnfStyle w:val="100000000000" w:firstRow="1" w:lastRow="0" w:firstColumn="0" w:lastColumn="0" w:oddVBand="0" w:evenVBand="0" w:oddHBand="0" w:evenHBand="0" w:firstRowFirstColumn="0" w:firstRowLastColumn="0" w:lastRowFirstColumn="0" w:lastRowLastColumn="0"/>
          <w:tblHeader/>
        </w:trPr>
        <w:tc>
          <w:tcPr>
            <w:tcW w:w="2238" w:type="pct"/>
          </w:tcPr>
          <w:p w14:paraId="296C0508" w14:textId="77777777" w:rsidR="00766DDC" w:rsidRDefault="00766DDC" w:rsidP="004746CB">
            <w:r>
              <w:t>Signal Name</w:t>
            </w:r>
          </w:p>
        </w:tc>
        <w:tc>
          <w:tcPr>
            <w:tcW w:w="1466" w:type="pct"/>
          </w:tcPr>
          <w:p w14:paraId="3009D009" w14:textId="77777777" w:rsidR="00766DDC" w:rsidRDefault="00766DDC" w:rsidP="004746CB">
            <w:r>
              <w:t>Generating Function</w:t>
            </w:r>
          </w:p>
        </w:tc>
        <w:tc>
          <w:tcPr>
            <w:tcW w:w="1296" w:type="pct"/>
          </w:tcPr>
          <w:p w14:paraId="037EB1BB" w14:textId="77777777" w:rsidR="00766DDC" w:rsidRDefault="00766DDC" w:rsidP="004746CB">
            <w:r>
              <w:t>Target</w:t>
            </w:r>
          </w:p>
        </w:tc>
      </w:tr>
    </w:tbl>
    <w:p w14:paraId="468931F9" w14:textId="7B1C7AC6" w:rsidR="00766DDC" w:rsidRDefault="00DD3455" w:rsidP="00DD3455">
      <w:pPr>
        <w:pStyle w:val="Caption"/>
      </w:pPr>
      <w:r>
        <w:t xml:space="preserve">Table </w:t>
      </w:r>
      <w:r>
        <w:rPr>
          <w:noProof/>
        </w:rPr>
        <w:fldChar w:fldCharType="begin"/>
      </w:r>
      <w:r>
        <w:rPr>
          <w:noProof/>
        </w:rPr>
        <w:instrText xml:space="preserve"> STYLEREF 1 \s </w:instrText>
      </w:r>
      <w:r>
        <w:rPr>
          <w:noProof/>
        </w:rPr>
        <w:fldChar w:fldCharType="separate"/>
      </w:r>
      <w:r w:rsidR="00D94AA9">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15</w:t>
      </w:r>
      <w:r>
        <w:rPr>
          <w:noProof/>
        </w:rPr>
        <w:fldChar w:fldCharType="end"/>
      </w:r>
      <w:r>
        <w:t xml:space="preserve"> List of signals sent by </w:t>
      </w:r>
    </w:p>
    <w:p w14:paraId="7EBC21E9" w14:textId="126DD87D" w:rsidR="00DD3455" w:rsidRDefault="00DD3455" w:rsidP="00DD3455"/>
    <w:p w14:paraId="1B16FC2B" w14:textId="5BD4BF68" w:rsidR="00DD3455" w:rsidRDefault="00DD3455" w:rsidP="00DD3455"/>
    <w:p w14:paraId="0BBFE50E" w14:textId="5BC30F9E" w:rsidR="00DD3455" w:rsidRDefault="00DD3455" w:rsidP="00DD3455"/>
    <w:p w14:paraId="653B0FD1" w14:textId="25DAA297" w:rsidR="00DD3455" w:rsidRDefault="00DD3455" w:rsidP="00DD3455"/>
    <w:p w14:paraId="4F9C3047" w14:textId="77777777" w:rsidR="00DD3455" w:rsidRPr="00DD3455" w:rsidRDefault="00DD3455" w:rsidP="00DD3455"/>
    <w:p w14:paraId="41BC9A6F" w14:textId="77777777" w:rsidR="004746CB" w:rsidRPr="00374DB5" w:rsidRDefault="004746CB" w:rsidP="004746CB">
      <w:pPr>
        <w:rPr>
          <w:b/>
        </w:rPr>
      </w:pPr>
      <w:r w:rsidRPr="00374DB5">
        <w:rPr>
          <w:b/>
          <w:sz w:val="22"/>
        </w:rPr>
        <w:t xml:space="preserve">Signals </w:t>
      </w:r>
      <w:r>
        <w:rPr>
          <w:b/>
          <w:sz w:val="22"/>
        </w:rPr>
        <w:t>received</w:t>
      </w:r>
      <w:r w:rsidRPr="00374DB5">
        <w:rPr>
          <w:b/>
          <w:sz w:val="22"/>
        </w:rPr>
        <w:t xml:space="preserve"> by </w:t>
      </w:r>
    </w:p>
    <w:tbl>
      <w:tblPr>
        <w:tblStyle w:val="GridTable5Dark-Accent1"/>
        <w:tblW w:w="0" w:type="auto"/>
        <w:tblLook w:val="0420" w:firstRow="1" w:lastRow="0" w:firstColumn="0" w:lastColumn="0" w:noHBand="0" w:noVBand="1"/>
      </w:tblPr>
      <w:tblGrid>
        <w:gridCol w:w="4124"/>
        <w:gridCol w:w="2517"/>
        <w:gridCol w:w="2709"/>
      </w:tblGrid>
      <w:tr w:rsidR="004746CB" w14:paraId="430506A9" w14:textId="77777777" w:rsidTr="004746CB">
        <w:trPr>
          <w:cnfStyle w:val="100000000000" w:firstRow="1" w:lastRow="0" w:firstColumn="0" w:lastColumn="0" w:oddVBand="0" w:evenVBand="0" w:oddHBand="0" w:evenHBand="0" w:firstRowFirstColumn="0" w:firstRowLastColumn="0" w:lastRowFirstColumn="0" w:lastRowLastColumn="0"/>
          <w:tblHeader/>
        </w:trPr>
        <w:tc>
          <w:tcPr>
            <w:tcW w:w="4124" w:type="dxa"/>
          </w:tcPr>
          <w:p w14:paraId="7B7D69D0" w14:textId="77777777" w:rsidR="004746CB" w:rsidRDefault="004746CB" w:rsidP="004746CB">
            <w:r>
              <w:t>Signal Name</w:t>
            </w:r>
          </w:p>
        </w:tc>
        <w:tc>
          <w:tcPr>
            <w:tcW w:w="2517" w:type="dxa"/>
          </w:tcPr>
          <w:p w14:paraId="15515A6F" w14:textId="77777777" w:rsidR="004746CB" w:rsidRDefault="004746CB" w:rsidP="004746CB">
            <w:r>
              <w:t>Receiving Function</w:t>
            </w:r>
          </w:p>
        </w:tc>
        <w:tc>
          <w:tcPr>
            <w:tcW w:w="2709" w:type="dxa"/>
          </w:tcPr>
          <w:p w14:paraId="6D071031" w14:textId="77777777" w:rsidR="004746CB" w:rsidRDefault="004746CB" w:rsidP="004746CB">
            <w:r>
              <w:t>Source</w:t>
            </w:r>
          </w:p>
        </w:tc>
      </w:tr>
    </w:tbl>
    <w:p w14:paraId="35F50130" w14:textId="042C343E" w:rsidR="00DD3455" w:rsidRDefault="00DD3455" w:rsidP="00DD3455">
      <w:pPr>
        <w:pStyle w:val="Caption"/>
      </w:pPr>
      <w:r>
        <w:t xml:space="preserve">Table </w:t>
      </w:r>
      <w:r>
        <w:rPr>
          <w:noProof/>
        </w:rPr>
        <w:fldChar w:fldCharType="begin"/>
      </w:r>
      <w:r>
        <w:rPr>
          <w:noProof/>
        </w:rPr>
        <w:instrText xml:space="preserve"> STYLEREF 1 \s </w:instrText>
      </w:r>
      <w:r>
        <w:rPr>
          <w:noProof/>
        </w:rPr>
        <w:fldChar w:fldCharType="separate"/>
      </w:r>
      <w:r w:rsidR="00D94AA9">
        <w:rPr>
          <w:noProof/>
        </w:rPr>
        <w:t>4</w:t>
      </w:r>
      <w:r>
        <w:rPr>
          <w:noProof/>
        </w:rPr>
        <w:fldChar w:fldCharType="end"/>
      </w:r>
      <w:r>
        <w:noBreakHyphen/>
      </w:r>
      <w:r>
        <w:rPr>
          <w:noProof/>
        </w:rPr>
        <w:t>4</w:t>
      </w:r>
      <w:r>
        <w:t xml:space="preserve"> List of signals sent by </w:t>
      </w:r>
    </w:p>
    <w:p w14:paraId="7BB03F33" w14:textId="337581BD" w:rsidR="005E4A27" w:rsidRDefault="005E4A27" w:rsidP="00113C79">
      <w:pPr>
        <w:rPr>
          <w:color w:val="FF0000"/>
          <w:highlight w:val="yellow"/>
        </w:rPr>
      </w:pPr>
    </w:p>
    <w:p w14:paraId="3876E9ED" w14:textId="77777777" w:rsidR="00F05525" w:rsidRPr="004D558E" w:rsidRDefault="00F05525" w:rsidP="00113C79">
      <w:pPr>
        <w:rPr>
          <w:color w:val="FF0000"/>
          <w:highlight w:val="yellow"/>
        </w:rPr>
      </w:pPr>
    </w:p>
    <w:p w14:paraId="062A2520" w14:textId="77777777" w:rsidR="00305BF4" w:rsidRDefault="00305BF4" w:rsidP="00305BF4">
      <w:pPr>
        <w:pStyle w:val="Heading2"/>
        <w:rPr>
          <w:lang w:val="en-GB"/>
        </w:rPr>
      </w:pPr>
      <w:bookmarkStart w:id="109" w:name="_Toc26368295"/>
      <w:bookmarkStart w:id="110" w:name="_Toc1554256"/>
      <w:r w:rsidRPr="007F6011">
        <w:rPr>
          <w:lang w:val="en-GB"/>
        </w:rPr>
        <w:t>Physical Architecture</w:t>
      </w:r>
      <w:bookmarkEnd w:id="109"/>
      <w:bookmarkEnd w:id="110"/>
    </w:p>
    <w:p w14:paraId="4C7C7EB7" w14:textId="77777777" w:rsidR="00305BF4" w:rsidRDefault="00305BF4" w:rsidP="00305BF4">
      <w:pPr>
        <w:pStyle w:val="Heading3"/>
      </w:pPr>
      <w:bookmarkStart w:id="111" w:name="_Toc26368296"/>
      <w:bookmarkStart w:id="112" w:name="_Toc1554257"/>
      <w:bookmarkStart w:id="113" w:name="_Toc481143809"/>
      <w:bookmarkStart w:id="114" w:name="_Toc455752873"/>
      <w:bookmarkStart w:id="115" w:name="_Toc444778245"/>
      <w:r w:rsidRPr="0008696C">
        <w:t>E/E Architecture</w:t>
      </w:r>
      <w:bookmarkEnd w:id="111"/>
      <w:bookmarkEnd w:id="112"/>
      <w:bookmarkEnd w:id="113"/>
      <w:bookmarkEnd w:id="114"/>
      <w:bookmarkEnd w:id="115"/>
    </w:p>
    <w:p w14:paraId="1F48583C" w14:textId="12FDABCC" w:rsidR="00305BF4" w:rsidRDefault="00305BF4" w:rsidP="00305BF4">
      <w:pPr>
        <w:pStyle w:val="Heading4"/>
      </w:pPr>
      <w:bookmarkStart w:id="116" w:name="_Toc26368297"/>
      <w:bookmarkStart w:id="117" w:name="_Toc1554258"/>
      <w:bookmarkStart w:id="118" w:name="_Ref532302280"/>
      <w:r>
        <w:t xml:space="preserve">E/E Architecture </w:t>
      </w:r>
      <w:r w:rsidRPr="009E3B7C">
        <w:t>Variants</w:t>
      </w:r>
      <w:bookmarkEnd w:id="116"/>
      <w:bookmarkEnd w:id="117"/>
      <w:bookmarkEnd w:id="118"/>
    </w:p>
    <w:p w14:paraId="72C09E91" w14:textId="77777777" w:rsidR="00305BF4" w:rsidRPr="00282E2C" w:rsidRDefault="00305BF4" w:rsidP="00305BF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205"/>
        <w:gridCol w:w="4230"/>
        <w:gridCol w:w="2915"/>
      </w:tblGrid>
      <w:tr w:rsidR="00305BF4" w:rsidRPr="009E3B7C" w14:paraId="43D5FAE9" w14:textId="77777777" w:rsidTr="00535EF7">
        <w:trPr>
          <w:trHeight w:val="314"/>
        </w:trPr>
        <w:tc>
          <w:tcPr>
            <w:tcW w:w="1179" w:type="pct"/>
            <w:shd w:val="clear" w:color="auto" w:fill="D9D9D9" w:themeFill="background1" w:themeFillShade="D9"/>
          </w:tcPr>
          <w:p w14:paraId="62900ED2" w14:textId="77777777" w:rsidR="00305BF4" w:rsidRPr="009E3B7C" w:rsidRDefault="00305BF4" w:rsidP="00535EF7">
            <w:pPr>
              <w:pStyle w:val="Caption"/>
              <w:rPr>
                <w:rFonts w:cs="Arial"/>
                <w:lang w:val="en-GB"/>
              </w:rPr>
            </w:pPr>
            <w:r>
              <w:rPr>
                <w:rFonts w:cs="Arial"/>
                <w:lang w:val="en-GB"/>
              </w:rPr>
              <w:t xml:space="preserve">E/E Architecture </w:t>
            </w:r>
            <w:r w:rsidRPr="009E3B7C">
              <w:rPr>
                <w:rFonts w:cs="Arial"/>
                <w:lang w:val="en-GB"/>
              </w:rPr>
              <w:t>Variant Name</w:t>
            </w:r>
          </w:p>
        </w:tc>
        <w:tc>
          <w:tcPr>
            <w:tcW w:w="2262" w:type="pct"/>
            <w:shd w:val="clear" w:color="auto" w:fill="D9D9D9" w:themeFill="background1" w:themeFillShade="D9"/>
          </w:tcPr>
          <w:p w14:paraId="4B9568BA" w14:textId="77777777" w:rsidR="00305BF4" w:rsidRPr="009E3B7C" w:rsidRDefault="00305BF4" w:rsidP="00535EF7">
            <w:pPr>
              <w:pStyle w:val="Caption"/>
              <w:rPr>
                <w:rFonts w:cs="Arial"/>
                <w:lang w:val="en-GB"/>
              </w:rPr>
            </w:pPr>
            <w:r w:rsidRPr="009E3B7C">
              <w:rPr>
                <w:rFonts w:cs="Arial"/>
                <w:lang w:val="en-GB"/>
              </w:rPr>
              <w:t>Variant Description</w:t>
            </w:r>
          </w:p>
        </w:tc>
        <w:tc>
          <w:tcPr>
            <w:tcW w:w="1559" w:type="pct"/>
            <w:shd w:val="clear" w:color="auto" w:fill="D9D9D9" w:themeFill="background1" w:themeFillShade="D9"/>
          </w:tcPr>
          <w:p w14:paraId="3DDF8AA0" w14:textId="77777777" w:rsidR="00305BF4" w:rsidRPr="008F7552" w:rsidRDefault="00305BF4" w:rsidP="00535EF7">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305BF4" w:rsidRPr="00DF060F" w14:paraId="2FD01BB5" w14:textId="77777777" w:rsidTr="00535EF7">
        <w:trPr>
          <w:trHeight w:val="64"/>
        </w:trPr>
        <w:tc>
          <w:tcPr>
            <w:tcW w:w="1179" w:type="pct"/>
            <w:tcBorders>
              <w:top w:val="single" w:sz="4" w:space="0" w:color="auto"/>
              <w:left w:val="single" w:sz="4" w:space="0" w:color="auto"/>
              <w:bottom w:val="single" w:sz="4" w:space="0" w:color="auto"/>
              <w:right w:val="single" w:sz="4" w:space="0" w:color="auto"/>
            </w:tcBorders>
          </w:tcPr>
          <w:p w14:paraId="03078DDF" w14:textId="77777777" w:rsidR="00305BF4" w:rsidRPr="005A69C9" w:rsidRDefault="00305BF4" w:rsidP="00535EF7">
            <w:pPr>
              <w:rPr>
                <w:rFonts w:cs="Arial"/>
              </w:rPr>
            </w:pPr>
            <w:r>
              <w:rPr>
                <w:rFonts w:cs="Arial"/>
              </w:rPr>
              <w:t>“FNV2”</w:t>
            </w:r>
          </w:p>
        </w:tc>
        <w:tc>
          <w:tcPr>
            <w:tcW w:w="2262" w:type="pct"/>
            <w:tcBorders>
              <w:top w:val="single" w:sz="4" w:space="0" w:color="auto"/>
              <w:left w:val="single" w:sz="4" w:space="0" w:color="auto"/>
              <w:bottom w:val="single" w:sz="4" w:space="0" w:color="auto"/>
              <w:right w:val="single" w:sz="4" w:space="0" w:color="auto"/>
            </w:tcBorders>
          </w:tcPr>
          <w:p w14:paraId="53DA5397" w14:textId="77777777" w:rsidR="00305BF4" w:rsidRPr="009E3B7C" w:rsidRDefault="00305BF4" w:rsidP="00535EF7">
            <w:pPr>
              <w:overflowPunct/>
              <w:autoSpaceDE/>
              <w:autoSpaceDN/>
              <w:adjustRightInd/>
              <w:textAlignment w:val="center"/>
              <w:rPr>
                <w:rFonts w:cs="Arial"/>
              </w:rPr>
            </w:pPr>
            <w:r>
              <w:rPr>
                <w:rFonts w:cs="Arial"/>
              </w:rPr>
              <w:t>Only variant requires FNv2</w:t>
            </w:r>
          </w:p>
        </w:tc>
        <w:tc>
          <w:tcPr>
            <w:tcW w:w="1559" w:type="pct"/>
            <w:tcBorders>
              <w:top w:val="single" w:sz="4" w:space="0" w:color="auto"/>
              <w:left w:val="single" w:sz="4" w:space="0" w:color="auto"/>
              <w:bottom w:val="single" w:sz="4" w:space="0" w:color="auto"/>
              <w:right w:val="single" w:sz="4" w:space="0" w:color="auto"/>
            </w:tcBorders>
          </w:tcPr>
          <w:p w14:paraId="79C5AECE" w14:textId="77777777" w:rsidR="00305BF4" w:rsidRPr="00930D36" w:rsidRDefault="00305BF4" w:rsidP="00535EF7">
            <w:pPr>
              <w:pStyle w:val="ListParagraph"/>
              <w:ind w:left="360"/>
              <w:rPr>
                <w:rFonts w:cs="Arial"/>
                <w:lang w:val="en-GB"/>
              </w:rPr>
            </w:pPr>
          </w:p>
        </w:tc>
      </w:tr>
    </w:tbl>
    <w:p w14:paraId="5DC3C6CB" w14:textId="77777777" w:rsidR="00305BF4" w:rsidRDefault="00305BF4" w:rsidP="00305BF4">
      <w:pPr>
        <w:rPr>
          <w:rFonts w:cs="Arial"/>
        </w:rPr>
      </w:pPr>
    </w:p>
    <w:p w14:paraId="45D761B4" w14:textId="2B63BB7A" w:rsidR="00305BF4" w:rsidRDefault="00305BF4" w:rsidP="00305BF4">
      <w:pPr>
        <w:pStyle w:val="Heading5"/>
      </w:pPr>
      <w:bookmarkStart w:id="119" w:name="_Toc1554259"/>
      <w:r>
        <w:t>E/E Architecture</w:t>
      </w:r>
      <w:bookmarkEnd w:id="119"/>
      <w:r>
        <w:t>: Physical Architecture</w:t>
      </w:r>
    </w:p>
    <w:p w14:paraId="33F31B89" w14:textId="77777777" w:rsidR="00305BF4" w:rsidRDefault="00305BF4" w:rsidP="00305BF4"/>
    <w:p w14:paraId="501B74A7" w14:textId="77777777" w:rsidR="00305BF4" w:rsidRDefault="00305BF4" w:rsidP="00305BF4">
      <w:pPr>
        <w:rPr>
          <w:rFonts w:cs="Arial"/>
          <w:lang w:val="en-GB"/>
        </w:rPr>
      </w:pPr>
    </w:p>
    <w:p w14:paraId="4856FBE4" w14:textId="77777777" w:rsidR="00305BF4" w:rsidRDefault="00305BF4" w:rsidP="00305BF4">
      <w:pPr>
        <w:jc w:val="center"/>
        <w:rPr>
          <w:rFonts w:cs="Arial"/>
          <w:lang w:val="en-GB"/>
        </w:rPr>
      </w:pPr>
      <w:r>
        <w:rPr>
          <w:noProof/>
        </w:rPr>
        <w:lastRenderedPageBreak/>
        <w:drawing>
          <wp:inline distT="0" distB="0" distL="0" distR="0" wp14:anchorId="53F36886" wp14:editId="3BFDB7B8">
            <wp:extent cx="5943600" cy="8410413"/>
            <wp:effectExtent l="0" t="0" r="0" b="0"/>
            <wp:docPr id="8" name="Picture -1030516724.jpg" descr="-1030516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30516724.jpg"/>
                    <pic:cNvPicPr/>
                  </pic:nvPicPr>
                  <pic:blipFill>
                    <a:blip r:embed="rId29" cstate="print"/>
                    <a:stretch>
                      <a:fillRect/>
                    </a:stretch>
                  </pic:blipFill>
                  <pic:spPr>
                    <a:xfrm>
                      <a:off x="0" y="0"/>
                      <a:ext cx="5943600" cy="8410413"/>
                    </a:xfrm>
                    <a:prstGeom prst="rect">
                      <a:avLst/>
                    </a:prstGeom>
                  </pic:spPr>
                </pic:pic>
              </a:graphicData>
            </a:graphic>
          </wp:inline>
        </w:drawing>
      </w:r>
    </w:p>
    <w:p w14:paraId="4C0A2FC5" w14:textId="3D9DA651" w:rsidR="00305BF4" w:rsidRPr="009E3B7C" w:rsidRDefault="00305BF4" w:rsidP="00305BF4">
      <w:pPr>
        <w:pStyle w:val="Caption"/>
        <w:spacing w:after="0"/>
        <w:rPr>
          <w:rFonts w:cs="Arial"/>
          <w:lang w:val="en-GB"/>
        </w:rPr>
      </w:pPr>
      <w:bookmarkStart w:id="120" w:name="_Toc26275691"/>
      <w:r>
        <w:lastRenderedPageBreak/>
        <w:t xml:space="preserve">Figure </w:t>
      </w:r>
      <w:r w:rsidR="00FB6F3B">
        <w:rPr>
          <w:noProof/>
        </w:rPr>
        <w:t>2</w:t>
      </w:r>
      <w:r>
        <w:t xml:space="preserve">: </w:t>
      </w:r>
      <w:bookmarkEnd w:id="120"/>
      <w:r>
        <w:t>Physical Architecture</w:t>
      </w:r>
    </w:p>
    <w:p w14:paraId="14A1DD7C" w14:textId="77777777" w:rsidR="00305BF4" w:rsidRPr="0098198A" w:rsidRDefault="00305BF4" w:rsidP="00305BF4">
      <w:pPr>
        <w:pStyle w:val="Heading4"/>
      </w:pPr>
      <w:bookmarkStart w:id="121" w:name="_Toc26368298"/>
      <w:r w:rsidRPr="0008696C">
        <w:t>E/E Components</w:t>
      </w:r>
      <w:bookmarkEnd w:id="121"/>
    </w:p>
    <w:tbl>
      <w:tblPr>
        <w:tblStyle w:val="TableGrid"/>
        <w:tblW w:w="10201" w:type="dxa"/>
        <w:tblLook w:val="01E0" w:firstRow="1" w:lastRow="1" w:firstColumn="1" w:lastColumn="1" w:noHBand="0" w:noVBand="0"/>
      </w:tblPr>
      <w:tblGrid>
        <w:gridCol w:w="3818"/>
        <w:gridCol w:w="6383"/>
      </w:tblGrid>
      <w:tr w:rsidR="00305BF4" w:rsidRPr="001B6F3D" w14:paraId="4D73C791" w14:textId="77777777" w:rsidTr="00535EF7">
        <w:trPr>
          <w:tblHeader/>
        </w:trPr>
        <w:tc>
          <w:tcPr>
            <w:tcW w:w="3818" w:type="dxa"/>
            <w:shd w:val="clear" w:color="auto" w:fill="D9D9D9" w:themeFill="background1" w:themeFillShade="D9"/>
          </w:tcPr>
          <w:p w14:paraId="20BA8E74" w14:textId="77777777" w:rsidR="00305BF4" w:rsidRPr="0008696C" w:rsidRDefault="00305BF4" w:rsidP="00535EF7">
            <w:pPr>
              <w:pStyle w:val="scriptNormal"/>
              <w:rPr>
                <w:b/>
                <w:color w:val="000000" w:themeColor="text1"/>
              </w:rPr>
            </w:pPr>
            <w:r>
              <w:rPr>
                <w:b/>
                <w:color w:val="000000" w:themeColor="text1"/>
              </w:rPr>
              <w:t>Component Name</w:t>
            </w:r>
          </w:p>
        </w:tc>
        <w:tc>
          <w:tcPr>
            <w:tcW w:w="6383" w:type="dxa"/>
            <w:shd w:val="clear" w:color="auto" w:fill="D9D9D9" w:themeFill="background1" w:themeFillShade="D9"/>
          </w:tcPr>
          <w:p w14:paraId="2FF7B8A8" w14:textId="77777777" w:rsidR="00305BF4" w:rsidRPr="0008696C" w:rsidRDefault="00305BF4" w:rsidP="00535EF7">
            <w:pPr>
              <w:pStyle w:val="scriptNormal"/>
              <w:rPr>
                <w:b/>
                <w:color w:val="000000" w:themeColor="text1"/>
              </w:rPr>
            </w:pPr>
            <w:r w:rsidRPr="0008696C">
              <w:rPr>
                <w:b/>
                <w:color w:val="000000" w:themeColor="text1"/>
              </w:rPr>
              <w:t>Description</w:t>
            </w:r>
          </w:p>
        </w:tc>
      </w:tr>
    </w:tbl>
    <w:p w14:paraId="7A034E8B" w14:textId="05B342D4" w:rsidR="00305BF4" w:rsidRPr="00122417" w:rsidRDefault="00305BF4" w:rsidP="00305BF4">
      <w:pPr>
        <w:pStyle w:val="Caption"/>
        <w:rPr>
          <w:color w:val="000000" w:themeColor="text1"/>
        </w:rPr>
      </w:pPr>
      <w:bookmarkStart w:id="122" w:name="_Toc455752896"/>
      <w:bookmarkStart w:id="123" w:name="_Toc444778291"/>
      <w:bookmarkStart w:id="124" w:name="_Toc26275706"/>
      <w:bookmarkStart w:id="125" w:name="_Toc1554343"/>
      <w:bookmarkStart w:id="126" w:name="_Toc520108489"/>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D94AA9">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D94AA9">
        <w:rPr>
          <w:noProof/>
          <w:color w:val="000000" w:themeColor="text1"/>
        </w:rPr>
        <w:t>16</w:t>
      </w:r>
      <w:r>
        <w:rPr>
          <w:color w:val="000000" w:themeColor="text1"/>
        </w:rPr>
        <w:fldChar w:fldCharType="end"/>
      </w:r>
      <w:r w:rsidRPr="0008696C">
        <w:rPr>
          <w:color w:val="000000" w:themeColor="text1"/>
        </w:rPr>
        <w:t>: Electrical Components</w:t>
      </w:r>
      <w:bookmarkEnd w:id="122"/>
      <w:bookmarkEnd w:id="123"/>
      <w:bookmarkEnd w:id="124"/>
      <w:bookmarkEnd w:id="125"/>
      <w:bookmarkEnd w:id="126"/>
    </w:p>
    <w:p w14:paraId="6BE91D23" w14:textId="77777777" w:rsidR="00305BF4" w:rsidRDefault="00305BF4" w:rsidP="00305BF4">
      <w:pPr>
        <w:pStyle w:val="Heading4"/>
      </w:pPr>
      <w:bookmarkStart w:id="127" w:name="_Toc26368299"/>
      <w:bookmarkStart w:id="128" w:name="_Toc1554262"/>
      <w:bookmarkStart w:id="129" w:name="_Ref532376786"/>
      <w:bookmarkStart w:id="130" w:name="_Toc481143811"/>
      <w:bookmarkStart w:id="131" w:name="_Toc444778247"/>
      <w:r w:rsidRPr="0008696C">
        <w:t>E/E Connections</w:t>
      </w:r>
      <w:bookmarkEnd w:id="127"/>
      <w:bookmarkEnd w:id="128"/>
      <w:bookmarkEnd w:id="129"/>
      <w:bookmarkEnd w:id="130"/>
      <w:bookmarkEnd w:id="131"/>
    </w:p>
    <w:p w14:paraId="309E7728" w14:textId="52914758" w:rsidR="00305BF4" w:rsidRDefault="00305BF4" w:rsidP="00305BF4">
      <w:pPr>
        <w:pStyle w:val="Heading4"/>
        <w:rPr>
          <w:lang w:val="en-GB"/>
        </w:rPr>
      </w:pPr>
      <w:bookmarkStart w:id="132" w:name="_Toc26368300"/>
      <w:bookmarkStart w:id="133" w:name="_Toc1554263"/>
      <w:r w:rsidRPr="00BE1702">
        <w:t>Signal</w:t>
      </w:r>
      <w:r w:rsidRPr="00EE06CE">
        <w:rPr>
          <w:lang w:val="en-GB"/>
        </w:rPr>
        <w:t xml:space="preserve"> List</w:t>
      </w:r>
      <w:bookmarkEnd w:id="132"/>
      <w:bookmarkEnd w:id="133"/>
    </w:p>
    <w:p w14:paraId="2E054F4F" w14:textId="77777777" w:rsidR="00305BF4" w:rsidRPr="009E3B7C" w:rsidRDefault="00305BF4" w:rsidP="00305BF4">
      <w:pPr>
        <w:rPr>
          <w:rFonts w:cs="Arial"/>
          <w:lang w:val="en-GB"/>
        </w:rPr>
      </w:pPr>
    </w:p>
    <w:p w14:paraId="1CC0578D" w14:textId="77777777" w:rsidR="00305BF4" w:rsidRDefault="00305BF4" w:rsidP="00305BF4">
      <w:pPr>
        <w:pStyle w:val="Heading3"/>
      </w:pPr>
      <w:bookmarkStart w:id="134" w:name="_Toc26368301"/>
      <w:bookmarkStart w:id="135" w:name="_Toc1554264"/>
      <w:r>
        <w:t xml:space="preserve">Software Component </w:t>
      </w:r>
      <w:r w:rsidRPr="007F6011">
        <w:t>Architecture</w:t>
      </w:r>
      <w:bookmarkEnd w:id="134"/>
      <w:bookmarkEnd w:id="135"/>
    </w:p>
    <w:p w14:paraId="26BEDCDB" w14:textId="77777777" w:rsidR="00305BF4" w:rsidRPr="00FD0D63" w:rsidRDefault="00305BF4" w:rsidP="00305BF4"/>
    <w:p w14:paraId="032B7D54" w14:textId="77777777" w:rsidR="00305BF4" w:rsidRPr="004F3D17" w:rsidRDefault="00305BF4" w:rsidP="00305BF4">
      <w:pPr>
        <w:pStyle w:val="Heading4"/>
      </w:pPr>
      <w:bookmarkStart w:id="136" w:name="_Toc26368302"/>
      <w:bookmarkStart w:id="137" w:name="_Toc1554265"/>
      <w:r>
        <w:t>Description</w:t>
      </w:r>
      <w:bookmarkEnd w:id="136"/>
      <w:bookmarkEnd w:id="137"/>
    </w:p>
    <w:p w14:paraId="27F5B22B" w14:textId="77777777" w:rsidR="00305BF4" w:rsidRDefault="00305BF4" w:rsidP="00305BF4">
      <w:pPr>
        <w:pStyle w:val="Heading2"/>
        <w:rPr>
          <w:lang w:val="en-GB"/>
        </w:rPr>
      </w:pPr>
      <w:bookmarkStart w:id="138" w:name="_Toc26368303"/>
      <w:bookmarkStart w:id="139" w:name="_Toc1554266"/>
      <w:r w:rsidRPr="00B73381">
        <w:rPr>
          <w:lang w:val="en-GB"/>
        </w:rPr>
        <w:t>Function Deployment</w:t>
      </w:r>
      <w:bookmarkEnd w:id="138"/>
      <w:bookmarkEnd w:id="139"/>
    </w:p>
    <w:p w14:paraId="5E95D88F" w14:textId="77777777" w:rsidR="00305BF4" w:rsidRPr="00563007" w:rsidRDefault="00305BF4" w:rsidP="00305BF4"/>
    <w:p w14:paraId="35A1C3FC" w14:textId="77777777" w:rsidR="00305BF4" w:rsidRDefault="00305BF4" w:rsidP="00305BF4">
      <w:pPr>
        <w:pStyle w:val="Heading3"/>
      </w:pPr>
      <w:bookmarkStart w:id="140" w:name="_Toc26368304"/>
      <w:bookmarkStart w:id="141" w:name="_Toc1554267"/>
      <w:r w:rsidRPr="00B73381">
        <w:t>Deployment Variants</w:t>
      </w:r>
      <w:bookmarkEnd w:id="140"/>
      <w:bookmarkEnd w:id="141"/>
    </w:p>
    <w:p w14:paraId="0783470D" w14:textId="0C4BBC37" w:rsidR="003930E5" w:rsidRPr="003930E5" w:rsidRDefault="003930E5" w:rsidP="00305BF4">
      <w:pPr>
        <w:rPr>
          <w:rFonts w:cs="Arial"/>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81"/>
        <w:gridCol w:w="5529"/>
        <w:gridCol w:w="2296"/>
      </w:tblGrid>
      <w:tr w:rsidR="00305BF4" w:rsidRPr="009E3B7C" w14:paraId="6260936A" w14:textId="77777777" w:rsidTr="00535EF7">
        <w:trPr>
          <w:trHeight w:val="495"/>
        </w:trPr>
        <w:tc>
          <w:tcPr>
            <w:tcW w:w="2381" w:type="dxa"/>
            <w:shd w:val="clear" w:color="auto" w:fill="D9D9D9" w:themeFill="background1" w:themeFillShade="D9"/>
            <w:vAlign w:val="center"/>
          </w:tcPr>
          <w:p w14:paraId="392B6E75" w14:textId="77777777" w:rsidR="00305BF4" w:rsidRPr="00AD1AC6" w:rsidRDefault="00305BF4" w:rsidP="00535EF7">
            <w:pPr>
              <w:jc w:val="center"/>
              <w:rPr>
                <w:b/>
                <w:lang w:val="en-GB"/>
              </w:rPr>
            </w:pPr>
            <w:r w:rsidRPr="00AD1AC6">
              <w:rPr>
                <w:b/>
                <w:lang w:val="en-GB"/>
              </w:rPr>
              <w:t>Deployment Variant Name</w:t>
            </w:r>
          </w:p>
        </w:tc>
        <w:tc>
          <w:tcPr>
            <w:tcW w:w="5529" w:type="dxa"/>
            <w:shd w:val="clear" w:color="auto" w:fill="D9D9D9" w:themeFill="background1" w:themeFillShade="D9"/>
          </w:tcPr>
          <w:p w14:paraId="523958DE" w14:textId="77777777" w:rsidR="00305BF4" w:rsidRPr="00AF1583" w:rsidRDefault="00305BF4" w:rsidP="00535EF7">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7D132432" w14:textId="77777777" w:rsidR="00305BF4" w:rsidRPr="00AF1583" w:rsidRDefault="00305BF4" w:rsidP="00535EF7">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305BF4" w:rsidRPr="009E3B7C" w14:paraId="76E7B6E1" w14:textId="77777777" w:rsidTr="00535EF7">
        <w:trPr>
          <w:trHeight w:val="198"/>
        </w:trPr>
        <w:tc>
          <w:tcPr>
            <w:tcW w:w="2381" w:type="dxa"/>
          </w:tcPr>
          <w:p w14:paraId="2E043016" w14:textId="76820E99" w:rsidR="00112B42" w:rsidRPr="00112B42" w:rsidRDefault="00112B42" w:rsidP="00535EF7">
            <w:pPr>
              <w:rPr>
                <w:rFonts w:cs="Arial"/>
              </w:rPr>
            </w:pPr>
            <w:r>
              <w:rPr>
                <w:rFonts w:cs="Arial"/>
              </w:rPr>
              <w:t>Conventional Variant</w:t>
            </w:r>
          </w:p>
        </w:tc>
        <w:tc>
          <w:tcPr>
            <w:tcW w:w="5529" w:type="dxa"/>
          </w:tcPr>
          <w:p w14:paraId="0804F97E" w14:textId="77777777" w:rsidR="00206F6A" w:rsidRDefault="00206F6A"/>
        </w:tc>
        <w:tc>
          <w:tcPr>
            <w:tcW w:w="2296" w:type="dxa"/>
          </w:tcPr>
          <w:p w14:paraId="41E407ED" w14:textId="77777777" w:rsidR="00206F6A" w:rsidRDefault="00206F6A"/>
        </w:tc>
      </w:tr>
    </w:tbl>
    <w:p w14:paraId="30D8F49C" w14:textId="77777777" w:rsidR="00305BF4" w:rsidRDefault="00305BF4" w:rsidP="00305BF4">
      <w:pPr>
        <w:pStyle w:val="Heading3"/>
      </w:pPr>
      <w:bookmarkStart w:id="142" w:name="_Toc26368307"/>
      <w:bookmarkStart w:id="143" w:name="_Toc1554269"/>
      <w:bookmarkStart w:id="144" w:name="_Toc481143812"/>
      <w:bookmarkStart w:id="145" w:name="_Toc444778254"/>
      <w:r>
        <w:t>Function Allocation</w:t>
      </w:r>
      <w:bookmarkEnd w:id="142"/>
      <w:bookmarkEnd w:id="143"/>
      <w:bookmarkEnd w:id="144"/>
      <w:bookmarkEnd w:id="145"/>
    </w:p>
    <w:p w14:paraId="4064D0F1" w14:textId="77777777" w:rsidR="00B1480A" w:rsidRDefault="00B1480A" w:rsidP="00305BF4">
      <w:pPr>
        <w:pStyle w:val="VelocityScript"/>
      </w:pPr>
    </w:p>
    <w:p w14:paraId="54849F4F" w14:textId="1CA4922D" w:rsidR="00B1480A" w:rsidRDefault="00B1480A" w:rsidP="00305BF4">
      <w:pPr>
        <w:pStyle w:val="VelocityScript"/>
      </w:pPr>
    </w:p>
    <w:p w14:paraId="62694615" w14:textId="7F07D5BA" w:rsidR="00B34BC7" w:rsidRDefault="00B34BC7" w:rsidP="00305BF4">
      <w:pPr>
        <w:pStyle w:val="VelocityScript"/>
      </w:pPr>
    </w:p>
    <w:tbl>
      <w:tblPr>
        <w:tblStyle w:val="TableGrid"/>
        <w:tblW w:w="5000" w:type="pct"/>
        <w:tblLook w:val="0620" w:firstRow="1" w:lastRow="0" w:firstColumn="0" w:lastColumn="0" w:noHBand="1" w:noVBand="1"/>
      </w:tblPr>
      <w:tblGrid>
        <w:gridCol w:w="2760"/>
        <w:gridCol w:w="1406"/>
        <w:gridCol w:w="2566"/>
        <w:gridCol w:w="2618"/>
      </w:tblGrid>
      <w:tr w:rsidR="00B34BC7" w:rsidRPr="00806774" w14:paraId="49878110" w14:textId="77777777" w:rsidTr="00E36B31">
        <w:trPr>
          <w:trHeight w:val="194"/>
          <w:tblHeader/>
        </w:trPr>
        <w:tc>
          <w:tcPr>
            <w:tcW w:w="1476" w:type="pct"/>
            <w:vMerge w:val="restart"/>
            <w:shd w:val="clear" w:color="auto" w:fill="D9D9D9" w:themeFill="background1" w:themeFillShade="D9"/>
          </w:tcPr>
          <w:p w14:paraId="27E3D701" w14:textId="77777777" w:rsidR="00B34BC7" w:rsidRPr="00ED016A" w:rsidRDefault="00B34BC7" w:rsidP="00045279">
            <w:pPr>
              <w:ind w:right="86"/>
              <w:jc w:val="center"/>
              <w:rPr>
                <w:rFonts w:cs="Arial"/>
                <w:b/>
              </w:rPr>
            </w:pPr>
            <w:r w:rsidRPr="00ED016A">
              <w:rPr>
                <w:rFonts w:cs="Arial"/>
                <w:b/>
              </w:rPr>
              <w:t>Function ID</w:t>
            </w:r>
          </w:p>
        </w:tc>
        <w:tc>
          <w:tcPr>
            <w:tcW w:w="752" w:type="pct"/>
            <w:vMerge w:val="restart"/>
            <w:shd w:val="clear" w:color="auto" w:fill="D9D9D9" w:themeFill="background1" w:themeFillShade="D9"/>
          </w:tcPr>
          <w:p w14:paraId="6ABC1C53" w14:textId="77777777" w:rsidR="00B34BC7" w:rsidRPr="00ED016A" w:rsidRDefault="00B34BC7" w:rsidP="00045279">
            <w:pPr>
              <w:ind w:right="86"/>
              <w:jc w:val="center"/>
              <w:rPr>
                <w:rFonts w:cs="Arial"/>
                <w:b/>
              </w:rPr>
            </w:pPr>
            <w:r w:rsidRPr="00ED016A">
              <w:rPr>
                <w:rFonts w:cs="Arial"/>
                <w:b/>
              </w:rPr>
              <w:t>Logical Function Name</w:t>
            </w:r>
          </w:p>
        </w:tc>
        <w:tc>
          <w:tcPr>
            <w:tcW w:w="2772" w:type="pct"/>
            <w:gridSpan w:val="2"/>
            <w:shd w:val="clear" w:color="auto" w:fill="D9D9D9" w:themeFill="background1" w:themeFillShade="D9"/>
          </w:tcPr>
          <w:p w14:paraId="4D97899F" w14:textId="77777777" w:rsidR="00B34BC7" w:rsidRPr="00ED016A" w:rsidRDefault="00B34BC7" w:rsidP="00045279">
            <w:pPr>
              <w:ind w:right="86"/>
              <w:jc w:val="center"/>
              <w:rPr>
                <w:rFonts w:cs="Arial"/>
                <w:b/>
              </w:rPr>
            </w:pPr>
            <w:r w:rsidRPr="00ED016A">
              <w:rPr>
                <w:rFonts w:cs="Arial"/>
                <w:b/>
              </w:rPr>
              <w:t>Component Name</w:t>
            </w:r>
          </w:p>
        </w:tc>
      </w:tr>
      <w:tr w:rsidR="00B34BC7" w:rsidRPr="00806774" w14:paraId="583B6A4C" w14:textId="77777777" w:rsidTr="00E36B31">
        <w:trPr>
          <w:trHeight w:val="194"/>
          <w:tblHeader/>
        </w:trPr>
        <w:tc>
          <w:tcPr>
            <w:tcW w:w="1476" w:type="pct"/>
            <w:vMerge/>
            <w:shd w:val="clear" w:color="auto" w:fill="D9D9D9" w:themeFill="background1" w:themeFillShade="D9"/>
          </w:tcPr>
          <w:p w14:paraId="6E6F16A8" w14:textId="77777777" w:rsidR="00B34BC7" w:rsidRPr="00ED016A" w:rsidRDefault="00B34BC7" w:rsidP="00045279">
            <w:pPr>
              <w:ind w:right="86"/>
              <w:jc w:val="center"/>
              <w:rPr>
                <w:rFonts w:cs="Arial"/>
                <w:b/>
              </w:rPr>
            </w:pPr>
          </w:p>
        </w:tc>
        <w:tc>
          <w:tcPr>
            <w:tcW w:w="752" w:type="pct"/>
            <w:vMerge/>
            <w:shd w:val="clear" w:color="auto" w:fill="D9D9D9" w:themeFill="background1" w:themeFillShade="D9"/>
          </w:tcPr>
          <w:p w14:paraId="36C50EB0" w14:textId="77777777" w:rsidR="00B34BC7" w:rsidRPr="00ED016A" w:rsidRDefault="00B34BC7" w:rsidP="00045279">
            <w:pPr>
              <w:ind w:right="86"/>
              <w:jc w:val="center"/>
              <w:rPr>
                <w:rFonts w:cs="Arial"/>
                <w:b/>
              </w:rPr>
            </w:pPr>
          </w:p>
        </w:tc>
        <w:tc>
          <w:tcPr>
            <w:tcW w:w="1372" w:type="pct"/>
            <w:shd w:val="clear" w:color="auto" w:fill="D9D9D9" w:themeFill="background1" w:themeFillShade="D9"/>
          </w:tcPr>
          <w:p w14:paraId="40D13FE4" w14:textId="77777777" w:rsidR="00B34BC7" w:rsidRPr="00ED016A" w:rsidRDefault="00B34BC7" w:rsidP="00045279">
            <w:pPr>
              <w:ind w:right="86"/>
              <w:jc w:val="center"/>
              <w:rPr>
                <w:rFonts w:cs="Arial"/>
                <w:b/>
              </w:rPr>
            </w:pPr>
            <w:r w:rsidRPr="00ED016A">
              <w:rPr>
                <w:rFonts w:cs="Arial"/>
                <w:b/>
                <w:sz w:val="18"/>
              </w:rPr>
              <w:t>Software</w:t>
            </w:r>
          </w:p>
        </w:tc>
        <w:tc>
          <w:tcPr>
            <w:tcW w:w="1400" w:type="pct"/>
            <w:shd w:val="clear" w:color="auto" w:fill="D9D9D9" w:themeFill="background1" w:themeFillShade="D9"/>
          </w:tcPr>
          <w:p w14:paraId="368CF262" w14:textId="77777777" w:rsidR="00B34BC7" w:rsidRPr="00ED016A" w:rsidRDefault="00B34BC7" w:rsidP="00045279">
            <w:pPr>
              <w:ind w:right="86"/>
              <w:jc w:val="center"/>
              <w:rPr>
                <w:rFonts w:cs="Arial"/>
                <w:b/>
              </w:rPr>
            </w:pPr>
            <w:r w:rsidRPr="00ED016A">
              <w:rPr>
                <w:rFonts w:cs="Arial"/>
                <w:b/>
                <w:sz w:val="18"/>
              </w:rPr>
              <w:t>Hardware</w:t>
            </w:r>
          </w:p>
        </w:tc>
      </w:tr>
    </w:tbl>
    <w:p w14:paraId="103795C3" w14:textId="51641E8E" w:rsidR="00E36B31" w:rsidRPr="0008696C" w:rsidRDefault="00E36B31" w:rsidP="00E36B31">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18</w:t>
      </w:r>
      <w:r>
        <w:rPr>
          <w:noProof/>
        </w:rPr>
        <w:fldChar w:fldCharType="end"/>
      </w:r>
      <w:r w:rsidRPr="00702453">
        <w:t xml:space="preserve">: </w:t>
      </w:r>
      <w:r>
        <w:t>Function Allocation Table</w:t>
      </w:r>
    </w:p>
    <w:p w14:paraId="0A883EF4" w14:textId="77777777" w:rsidR="00B34BC7" w:rsidRDefault="00B34BC7" w:rsidP="00305BF4">
      <w:pPr>
        <w:pStyle w:val="VelocityScript"/>
      </w:pPr>
    </w:p>
    <w:p w14:paraId="0B7C617B" w14:textId="3DB472DE" w:rsidR="00B1480A" w:rsidRDefault="00B1480A" w:rsidP="00305BF4">
      <w:pPr>
        <w:pStyle w:val="VelocityScript"/>
      </w:pPr>
    </w:p>
    <w:p w14:paraId="4EA7778E" w14:textId="77777777" w:rsidR="00B1480A" w:rsidRDefault="00B1480A" w:rsidP="00305BF4">
      <w:pPr>
        <w:pStyle w:val="VelocityScript"/>
      </w:pPr>
    </w:p>
    <w:p w14:paraId="1F831D3D" w14:textId="77777777" w:rsidR="00B1480A" w:rsidRDefault="00B1480A" w:rsidP="00305BF4">
      <w:pPr>
        <w:pStyle w:val="VelocityScript"/>
      </w:pPr>
    </w:p>
    <w:p w14:paraId="5FCEA290" w14:textId="77777777" w:rsidR="00B1480A" w:rsidRDefault="00B1480A" w:rsidP="00305BF4">
      <w:pPr>
        <w:pStyle w:val="VelocityScript"/>
      </w:pPr>
    </w:p>
    <w:p w14:paraId="3A691331" w14:textId="77777777" w:rsidR="00B1480A" w:rsidRDefault="00B1480A" w:rsidP="00305BF4">
      <w:pPr>
        <w:pStyle w:val="VelocityScript"/>
      </w:pPr>
    </w:p>
    <w:p w14:paraId="0A935C6C" w14:textId="77777777" w:rsidR="00B1480A" w:rsidRDefault="00B1480A" w:rsidP="00305BF4">
      <w:pPr>
        <w:pStyle w:val="VelocityScript"/>
      </w:pPr>
    </w:p>
    <w:p w14:paraId="7025E082" w14:textId="7822C613" w:rsidR="00857436" w:rsidRDefault="00857436" w:rsidP="00305BF4">
      <w:pPr>
        <w:pStyle w:val="VelocityScript"/>
      </w:pPr>
    </w:p>
    <w:p w14:paraId="5BF95118" w14:textId="77777777" w:rsidR="00E36B31" w:rsidRDefault="00E36B31" w:rsidP="00305BF4">
      <w:pPr>
        <w:pStyle w:val="Caption"/>
      </w:pPr>
    </w:p>
    <w:p w14:paraId="5043F9E0" w14:textId="77777777" w:rsidR="00305BF4" w:rsidRPr="00655CE7" w:rsidRDefault="00305BF4" w:rsidP="00305BF4">
      <w:pPr>
        <w:pStyle w:val="Heading4"/>
      </w:pPr>
      <w:bookmarkStart w:id="146" w:name="_Toc1554270"/>
      <w:bookmarkStart w:id="147" w:name="_Toc26368308"/>
      <w:r w:rsidRPr="00655CE7">
        <w:t>Functional Safety</w:t>
      </w:r>
      <w:bookmarkEnd w:id="146"/>
      <w:bookmarkEnd w:id="147"/>
    </w:p>
    <w:tbl>
      <w:tblPr>
        <w:tblStyle w:val="GridTable6Colorful"/>
        <w:tblW w:w="5000" w:type="pct"/>
        <w:tblLook w:val="04A0" w:firstRow="1" w:lastRow="0" w:firstColumn="1" w:lastColumn="0" w:noHBand="0" w:noVBand="1"/>
      </w:tblPr>
      <w:tblGrid>
        <w:gridCol w:w="1266"/>
        <w:gridCol w:w="1216"/>
        <w:gridCol w:w="1371"/>
        <w:gridCol w:w="1952"/>
        <w:gridCol w:w="959"/>
        <w:gridCol w:w="1621"/>
        <w:gridCol w:w="965"/>
      </w:tblGrid>
      <w:tr w:rsidR="00305BF4" w14:paraId="513D7357" w14:textId="77777777" w:rsidTr="00535EF7">
        <w:trPr>
          <w:cnfStyle w:val="100000000000" w:firstRow="1" w:lastRow="0" w:firstColumn="0" w:lastColumn="0" w:oddVBand="0" w:evenVBand="0" w:oddHBand="0" w:evenHBand="0" w:firstRowFirstColumn="0" w:firstRowLastColumn="0" w:lastRowFirstColumn="0" w:lastRowLastColumn="0"/>
          <w:trHeight w:val="188"/>
          <w:tblHeader/>
        </w:trPr>
        <w:tc>
          <w:tcPr>
            <w:cnfStyle w:val="001000000000" w:firstRow="0" w:lastRow="0" w:firstColumn="1" w:lastColumn="0" w:oddVBand="0" w:evenVBand="0" w:oddHBand="0" w:evenHBand="0" w:firstRowFirstColumn="0" w:firstRowLastColumn="0" w:lastRowFirstColumn="0" w:lastRowLastColumn="0"/>
            <w:tcW w:w="617" w:type="pct"/>
            <w:vMerge w:val="restart"/>
          </w:tcPr>
          <w:p w14:paraId="78227B24" w14:textId="77777777" w:rsidR="00305BF4" w:rsidRPr="004962C2" w:rsidRDefault="00305BF4" w:rsidP="00535EF7">
            <w:pPr>
              <w:rPr>
                <w:sz w:val="18"/>
              </w:rPr>
            </w:pPr>
            <w:r>
              <w:rPr>
                <w:sz w:val="18"/>
              </w:rPr>
              <w:t>Compon</w:t>
            </w:r>
            <w:r w:rsidRPr="004962C2">
              <w:rPr>
                <w:sz w:val="18"/>
              </w:rPr>
              <w:t>ent/</w:t>
            </w:r>
            <w:r>
              <w:rPr>
                <w:sz w:val="18"/>
              </w:rPr>
              <w:t xml:space="preserve"> </w:t>
            </w:r>
            <w:r w:rsidRPr="004962C2">
              <w:rPr>
                <w:sz w:val="18"/>
              </w:rPr>
              <w:t>Interface</w:t>
            </w:r>
          </w:p>
        </w:tc>
        <w:tc>
          <w:tcPr>
            <w:tcW w:w="619" w:type="pct"/>
            <w:vMerge w:val="restart"/>
          </w:tcPr>
          <w:p w14:paraId="5DDAFFC0"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sidRPr="004962C2">
              <w:rPr>
                <w:sz w:val="18"/>
              </w:rPr>
              <w:t xml:space="preserve">Overall Component </w:t>
            </w:r>
            <w:r>
              <w:rPr>
                <w:sz w:val="18"/>
              </w:rPr>
              <w:t>ASIL</w:t>
            </w:r>
          </w:p>
        </w:tc>
        <w:tc>
          <w:tcPr>
            <w:tcW w:w="2344" w:type="pct"/>
            <w:gridSpan w:val="3"/>
            <w:tcBorders>
              <w:bottom w:val="single" w:sz="4" w:space="0" w:color="auto"/>
            </w:tcBorders>
          </w:tcPr>
          <w:p w14:paraId="35924357"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sidRPr="004962C2">
              <w:rPr>
                <w:sz w:val="18"/>
              </w:rPr>
              <w:t>Functional Requirements</w:t>
            </w:r>
          </w:p>
        </w:tc>
        <w:tc>
          <w:tcPr>
            <w:tcW w:w="1419" w:type="pct"/>
            <w:gridSpan w:val="2"/>
            <w:tcBorders>
              <w:bottom w:val="single" w:sz="4" w:space="0" w:color="auto"/>
            </w:tcBorders>
          </w:tcPr>
          <w:p w14:paraId="472E2B3C"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sidRPr="004962C2">
              <w:rPr>
                <w:sz w:val="18"/>
              </w:rPr>
              <w:t>Component Requirements</w:t>
            </w:r>
          </w:p>
        </w:tc>
      </w:tr>
      <w:tr w:rsidR="00305BF4" w14:paraId="0A0C3D9E" w14:textId="77777777" w:rsidTr="00535EF7">
        <w:trPr>
          <w:cnfStyle w:val="100000000000" w:firstRow="1" w:lastRow="0" w:firstColumn="0" w:lastColumn="0" w:oddVBand="0" w:evenVBand="0" w:oddHBand="0" w:evenHBand="0" w:firstRowFirstColumn="0" w:firstRowLastColumn="0" w:lastRowFirstColumn="0" w:lastRowLastColumn="0"/>
          <w:trHeight w:val="188"/>
          <w:tblHeader/>
        </w:trPr>
        <w:tc>
          <w:tcPr>
            <w:cnfStyle w:val="001000000000" w:firstRow="0" w:lastRow="0" w:firstColumn="1" w:lastColumn="0" w:oddVBand="0" w:evenVBand="0" w:oddHBand="0" w:evenHBand="0" w:firstRowFirstColumn="0" w:firstRowLastColumn="0" w:lastRowFirstColumn="0" w:lastRowLastColumn="0"/>
            <w:tcW w:w="617" w:type="pct"/>
            <w:vMerge/>
          </w:tcPr>
          <w:p w14:paraId="3D7EA294" w14:textId="77777777" w:rsidR="00305BF4" w:rsidRPr="004962C2" w:rsidRDefault="00305BF4" w:rsidP="00535EF7">
            <w:pPr>
              <w:rPr>
                <w:sz w:val="18"/>
              </w:rPr>
            </w:pPr>
          </w:p>
        </w:tc>
        <w:tc>
          <w:tcPr>
            <w:tcW w:w="619" w:type="pct"/>
            <w:vMerge/>
          </w:tcPr>
          <w:p w14:paraId="3E2FD6AA"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p>
        </w:tc>
        <w:tc>
          <w:tcPr>
            <w:tcW w:w="752" w:type="pct"/>
            <w:tcBorders>
              <w:top w:val="single" w:sz="4" w:space="0" w:color="auto"/>
            </w:tcBorders>
            <w:shd w:val="clear" w:color="auto" w:fill="auto"/>
          </w:tcPr>
          <w:p w14:paraId="4C4B1BDD"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Pr>
                <w:sz w:val="18"/>
              </w:rPr>
              <w:t>Function Name</w:t>
            </w:r>
          </w:p>
        </w:tc>
        <w:tc>
          <w:tcPr>
            <w:tcW w:w="1062" w:type="pct"/>
            <w:tcBorders>
              <w:top w:val="single" w:sz="4" w:space="0" w:color="auto"/>
            </w:tcBorders>
            <w:shd w:val="clear" w:color="auto" w:fill="auto"/>
          </w:tcPr>
          <w:p w14:paraId="7878BA88"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Pr>
                <w:sz w:val="18"/>
              </w:rPr>
              <w:t xml:space="preserve">Requirement </w:t>
            </w:r>
          </w:p>
        </w:tc>
        <w:tc>
          <w:tcPr>
            <w:tcW w:w="531" w:type="pct"/>
            <w:tcBorders>
              <w:top w:val="single" w:sz="4" w:space="0" w:color="auto"/>
            </w:tcBorders>
            <w:shd w:val="clear" w:color="auto" w:fill="auto"/>
          </w:tcPr>
          <w:p w14:paraId="4A98FE06"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Pr>
                <w:sz w:val="18"/>
              </w:rPr>
              <w:t>Req. ASIL</w:t>
            </w:r>
          </w:p>
        </w:tc>
        <w:tc>
          <w:tcPr>
            <w:tcW w:w="885" w:type="pct"/>
            <w:tcBorders>
              <w:top w:val="single" w:sz="4" w:space="0" w:color="auto"/>
            </w:tcBorders>
            <w:shd w:val="clear" w:color="auto" w:fill="auto"/>
          </w:tcPr>
          <w:p w14:paraId="6A560784"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Pr>
                <w:sz w:val="18"/>
              </w:rPr>
              <w:t>Requirement</w:t>
            </w:r>
          </w:p>
        </w:tc>
        <w:tc>
          <w:tcPr>
            <w:tcW w:w="535" w:type="pct"/>
            <w:tcBorders>
              <w:top w:val="single" w:sz="4" w:space="0" w:color="auto"/>
            </w:tcBorders>
            <w:shd w:val="clear" w:color="auto" w:fill="auto"/>
          </w:tcPr>
          <w:p w14:paraId="016B3CE8" w14:textId="77777777" w:rsidR="00305BF4" w:rsidRPr="004962C2" w:rsidRDefault="00305BF4" w:rsidP="00535EF7">
            <w:pPr>
              <w:cnfStyle w:val="100000000000" w:firstRow="1" w:lastRow="0" w:firstColumn="0" w:lastColumn="0" w:oddVBand="0" w:evenVBand="0" w:oddHBand="0" w:evenHBand="0" w:firstRowFirstColumn="0" w:firstRowLastColumn="0" w:lastRowFirstColumn="0" w:lastRowLastColumn="0"/>
              <w:rPr>
                <w:sz w:val="18"/>
              </w:rPr>
            </w:pPr>
            <w:r>
              <w:rPr>
                <w:sz w:val="18"/>
              </w:rPr>
              <w:t>ASIL</w:t>
            </w:r>
          </w:p>
        </w:tc>
      </w:tr>
    </w:tbl>
    <w:p w14:paraId="6FDD2F25" w14:textId="44A0C501" w:rsidR="00305BF4" w:rsidRPr="00702453" w:rsidRDefault="00305BF4" w:rsidP="00305BF4">
      <w:pPr>
        <w:pStyle w:val="Caption"/>
      </w:pPr>
      <w:bookmarkStart w:id="148" w:name="_Toc26275709"/>
      <w:bookmarkStart w:id="149" w:name="_Toc1554346"/>
      <w:bookmarkStart w:id="150" w:name="_Toc260024"/>
      <w:bookmarkStart w:id="151" w:name="_Toc520204265"/>
      <w:r w:rsidRPr="00702453">
        <w:t xml:space="preserve">Table </w:t>
      </w:r>
      <w:r>
        <w:rPr>
          <w:noProof/>
        </w:rPr>
        <w:fldChar w:fldCharType="begin"/>
      </w:r>
      <w:r>
        <w:rPr>
          <w:noProof/>
        </w:rPr>
        <w:instrText xml:space="preserve"> STYLEREF 1 \s </w:instrText>
      </w:r>
      <w:r>
        <w:rPr>
          <w:noProof/>
        </w:rPr>
        <w:fldChar w:fldCharType="separate"/>
      </w:r>
      <w:r w:rsidR="00D94AA9">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20</w:t>
      </w:r>
      <w:r>
        <w:rPr>
          <w:noProof/>
        </w:rPr>
        <w:fldChar w:fldCharType="end"/>
      </w:r>
      <w:r w:rsidRPr="00702453">
        <w:t xml:space="preserve">: </w:t>
      </w:r>
      <w:r>
        <w:t>Function Allocation Table</w:t>
      </w:r>
      <w:bookmarkEnd w:id="148"/>
      <w:bookmarkEnd w:id="149"/>
      <w:bookmarkEnd w:id="150"/>
      <w:bookmarkEnd w:id="151"/>
    </w:p>
    <w:p w14:paraId="76E5118E" w14:textId="77777777" w:rsidR="00305BF4" w:rsidRDefault="00305BF4" w:rsidP="00305BF4">
      <w:pPr>
        <w:rPr>
          <w:highlight w:val="yellow"/>
        </w:rPr>
      </w:pPr>
    </w:p>
    <w:tbl>
      <w:tblPr>
        <w:tblStyle w:val="TableGrid"/>
        <w:tblW w:w="0" w:type="auto"/>
        <w:tblLook w:val="04A0" w:firstRow="1" w:lastRow="0" w:firstColumn="1" w:lastColumn="0" w:noHBand="0" w:noVBand="1"/>
      </w:tblPr>
      <w:tblGrid>
        <w:gridCol w:w="2761"/>
        <w:gridCol w:w="1547"/>
        <w:gridCol w:w="2152"/>
        <w:gridCol w:w="1327"/>
        <w:gridCol w:w="1563"/>
      </w:tblGrid>
      <w:tr w:rsidR="00305BF4" w14:paraId="21B30FE2" w14:textId="77777777" w:rsidTr="00535EF7">
        <w:tc>
          <w:tcPr>
            <w:tcW w:w="3141" w:type="dxa"/>
            <w:vMerge w:val="restart"/>
            <w:shd w:val="clear" w:color="auto" w:fill="BFBFBF" w:themeFill="background1" w:themeFillShade="BF"/>
            <w:vAlign w:val="center"/>
          </w:tcPr>
          <w:p w14:paraId="2FE7254B" w14:textId="77777777" w:rsidR="00305BF4" w:rsidRDefault="00305BF4" w:rsidP="00535EF7">
            <w:pPr>
              <w:jc w:val="center"/>
              <w:rPr>
                <w:b/>
                <w:sz w:val="18"/>
                <w:szCs w:val="18"/>
                <w:lang w:val="en-GB" w:eastAsia="de-DE"/>
              </w:rPr>
            </w:pPr>
            <w:r>
              <w:rPr>
                <w:b/>
                <w:sz w:val="18"/>
                <w:szCs w:val="18"/>
                <w:lang w:eastAsia="de-DE"/>
              </w:rPr>
              <w:t>Affected Components/</w:t>
            </w:r>
          </w:p>
          <w:p w14:paraId="518E68FD" w14:textId="77777777" w:rsidR="00305BF4" w:rsidRDefault="00305BF4" w:rsidP="00535EF7">
            <w:pPr>
              <w:jc w:val="center"/>
              <w:rPr>
                <w:highlight w:val="yellow"/>
              </w:rPr>
            </w:pPr>
            <w:r>
              <w:rPr>
                <w:b/>
                <w:sz w:val="18"/>
                <w:szCs w:val="18"/>
                <w:lang w:eastAsia="de-DE"/>
              </w:rPr>
              <w:t>Subsystems/ Data</w:t>
            </w:r>
          </w:p>
        </w:tc>
        <w:tc>
          <w:tcPr>
            <w:tcW w:w="1623" w:type="dxa"/>
            <w:vMerge w:val="restart"/>
            <w:shd w:val="clear" w:color="auto" w:fill="BFBFBF" w:themeFill="background1" w:themeFillShade="BF"/>
            <w:vAlign w:val="center"/>
          </w:tcPr>
          <w:p w14:paraId="5F5E9B55" w14:textId="77777777" w:rsidR="00305BF4" w:rsidRDefault="00305BF4" w:rsidP="00535EF7">
            <w:pPr>
              <w:jc w:val="center"/>
              <w:rPr>
                <w:highlight w:val="yellow"/>
              </w:rPr>
            </w:pPr>
            <w:r>
              <w:rPr>
                <w:b/>
                <w:sz w:val="18"/>
                <w:szCs w:val="18"/>
                <w:lang w:eastAsia="de-DE"/>
              </w:rPr>
              <w:t>Redundant Component/ Subsystem/ Data</w:t>
            </w:r>
          </w:p>
        </w:tc>
        <w:tc>
          <w:tcPr>
            <w:tcW w:w="5409" w:type="dxa"/>
            <w:gridSpan w:val="3"/>
            <w:shd w:val="clear" w:color="auto" w:fill="BFBFBF" w:themeFill="background1" w:themeFillShade="BF"/>
            <w:vAlign w:val="center"/>
          </w:tcPr>
          <w:p w14:paraId="4B79FB86" w14:textId="77777777" w:rsidR="00305BF4" w:rsidRDefault="00305BF4" w:rsidP="00535EF7">
            <w:pPr>
              <w:jc w:val="center"/>
              <w:rPr>
                <w:highlight w:val="yellow"/>
              </w:rPr>
            </w:pPr>
            <w:r>
              <w:rPr>
                <w:b/>
                <w:bCs/>
                <w:sz w:val="18"/>
                <w:szCs w:val="18"/>
                <w:lang w:eastAsia="de-DE"/>
              </w:rPr>
              <w:t>If redundancy is used:</w:t>
            </w:r>
          </w:p>
        </w:tc>
      </w:tr>
      <w:tr w:rsidR="00305BF4" w14:paraId="52F1AE53" w14:textId="77777777" w:rsidTr="00535EF7">
        <w:tc>
          <w:tcPr>
            <w:tcW w:w="3141" w:type="dxa"/>
            <w:vMerge/>
            <w:shd w:val="clear" w:color="auto" w:fill="BFBFBF" w:themeFill="background1" w:themeFillShade="BF"/>
            <w:vAlign w:val="center"/>
          </w:tcPr>
          <w:p w14:paraId="6D752086" w14:textId="77777777" w:rsidR="00305BF4" w:rsidRDefault="00305BF4" w:rsidP="00535EF7">
            <w:pPr>
              <w:jc w:val="center"/>
              <w:rPr>
                <w:highlight w:val="yellow"/>
              </w:rPr>
            </w:pPr>
          </w:p>
        </w:tc>
        <w:tc>
          <w:tcPr>
            <w:tcW w:w="1623" w:type="dxa"/>
            <w:vMerge/>
            <w:shd w:val="clear" w:color="auto" w:fill="BFBFBF" w:themeFill="background1" w:themeFillShade="BF"/>
            <w:vAlign w:val="center"/>
          </w:tcPr>
          <w:p w14:paraId="416DA333" w14:textId="77777777" w:rsidR="00305BF4" w:rsidRDefault="00305BF4" w:rsidP="00535EF7">
            <w:pPr>
              <w:jc w:val="center"/>
              <w:rPr>
                <w:highlight w:val="yellow"/>
              </w:rPr>
            </w:pPr>
          </w:p>
        </w:tc>
        <w:tc>
          <w:tcPr>
            <w:tcW w:w="2414" w:type="dxa"/>
            <w:shd w:val="clear" w:color="auto" w:fill="BFBFBF" w:themeFill="background1" w:themeFillShade="BF"/>
            <w:vAlign w:val="center"/>
          </w:tcPr>
          <w:p w14:paraId="261AB25F" w14:textId="77777777" w:rsidR="00305BF4" w:rsidRDefault="00305BF4" w:rsidP="00535EF7">
            <w:pPr>
              <w:jc w:val="center"/>
              <w:rPr>
                <w:highlight w:val="yellow"/>
              </w:rPr>
            </w:pPr>
            <w:r>
              <w:rPr>
                <w:b/>
                <w:sz w:val="18"/>
                <w:szCs w:val="18"/>
                <w:lang w:eastAsia="de-DE"/>
              </w:rPr>
              <w:t>Rational for</w:t>
            </w:r>
            <w:r>
              <w:rPr>
                <w:b/>
                <w:bCs/>
                <w:sz w:val="18"/>
                <w:szCs w:val="18"/>
                <w:lang w:eastAsia="de-DE"/>
              </w:rPr>
              <w:t xml:space="preserve"> why the redundant component is needed/ suitable</w:t>
            </w:r>
          </w:p>
        </w:tc>
        <w:tc>
          <w:tcPr>
            <w:tcW w:w="1392" w:type="dxa"/>
            <w:shd w:val="clear" w:color="auto" w:fill="BFBFBF" w:themeFill="background1" w:themeFillShade="BF"/>
            <w:vAlign w:val="center"/>
          </w:tcPr>
          <w:p w14:paraId="6939ADFE" w14:textId="77777777" w:rsidR="00305BF4" w:rsidRDefault="00305BF4" w:rsidP="00535EF7">
            <w:pPr>
              <w:jc w:val="center"/>
              <w:rPr>
                <w:highlight w:val="yellow"/>
              </w:rPr>
            </w:pPr>
            <w:r>
              <w:rPr>
                <w:b/>
                <w:bCs/>
                <w:sz w:val="18"/>
                <w:szCs w:val="18"/>
                <w:lang w:eastAsia="de-DE"/>
              </w:rPr>
              <w:t>Reference to Safety Analysis</w:t>
            </w:r>
          </w:p>
        </w:tc>
        <w:tc>
          <w:tcPr>
            <w:tcW w:w="1603" w:type="dxa"/>
            <w:shd w:val="clear" w:color="auto" w:fill="BFBFBF" w:themeFill="background1" w:themeFillShade="BF"/>
            <w:vAlign w:val="center"/>
          </w:tcPr>
          <w:p w14:paraId="64D4CE0D" w14:textId="77777777" w:rsidR="00305BF4" w:rsidRDefault="00305BF4" w:rsidP="00535EF7">
            <w:pPr>
              <w:jc w:val="center"/>
              <w:rPr>
                <w:highlight w:val="yellow"/>
              </w:rPr>
            </w:pPr>
            <w:r>
              <w:rPr>
                <w:b/>
                <w:bCs/>
                <w:sz w:val="18"/>
                <w:szCs w:val="18"/>
                <w:lang w:eastAsia="de-DE"/>
              </w:rPr>
              <w:t>Requirements Calling for redundancy (Reference to Req IDs)</w:t>
            </w:r>
          </w:p>
        </w:tc>
      </w:tr>
    </w:tbl>
    <w:p w14:paraId="1C9C9BA1" w14:textId="2680A530" w:rsidR="00305BF4" w:rsidRPr="00AD787F" w:rsidRDefault="00305BF4" w:rsidP="00305BF4">
      <w:pPr>
        <w:pStyle w:val="Caption"/>
        <w:rPr>
          <w:highlight w:val="yellow"/>
        </w:rPr>
      </w:pPr>
      <w:bookmarkStart w:id="152" w:name="_Toc26275710"/>
      <w:bookmarkStart w:id="153" w:name="_Toc1554347"/>
      <w:r>
        <w:t xml:space="preserve">Table </w:t>
      </w:r>
      <w:r>
        <w:rPr>
          <w:noProof/>
        </w:rPr>
        <w:fldChar w:fldCharType="begin"/>
      </w:r>
      <w:r>
        <w:rPr>
          <w:noProof/>
        </w:rPr>
        <w:instrText xml:space="preserve"> STYLEREF 1 \s </w:instrText>
      </w:r>
      <w:r>
        <w:rPr>
          <w:noProof/>
        </w:rPr>
        <w:fldChar w:fldCharType="separate"/>
      </w:r>
      <w:r w:rsidR="00D94AA9">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21</w:t>
      </w:r>
      <w:r>
        <w:rPr>
          <w:noProof/>
        </w:rPr>
        <w:fldChar w:fldCharType="end"/>
      </w:r>
      <w:r>
        <w:t xml:space="preserve">: </w:t>
      </w:r>
      <w:r w:rsidRPr="00B353A2">
        <w:t>Architectural Redundancy Summary</w:t>
      </w:r>
      <w:bookmarkEnd w:id="152"/>
      <w:bookmarkEnd w:id="153"/>
    </w:p>
    <w:p w14:paraId="3F0B3DDD" w14:textId="77777777" w:rsidR="00305BF4" w:rsidRPr="00567477" w:rsidRDefault="00305BF4" w:rsidP="00305BF4"/>
    <w:p w14:paraId="2D5120FA" w14:textId="77777777" w:rsidR="00305BF4" w:rsidRDefault="00305BF4" w:rsidP="00305BF4"/>
    <w:p w14:paraId="1C6ADA8F" w14:textId="77777777" w:rsidR="00305BF4" w:rsidRDefault="00305BF4" w:rsidP="00305BF4">
      <w:pPr>
        <w:pStyle w:val="Heading1"/>
        <w:tabs>
          <w:tab w:val="clear" w:pos="540"/>
          <w:tab w:val="num" w:pos="432"/>
        </w:tabs>
      </w:pPr>
      <w:bookmarkStart w:id="154" w:name="_Toc1554271"/>
      <w:bookmarkStart w:id="155" w:name="_Toc481143815"/>
      <w:bookmarkStart w:id="156" w:name="_Toc422994365"/>
      <w:bookmarkStart w:id="157" w:name="_Ref247106287"/>
      <w:bookmarkStart w:id="158" w:name="_Toc26368309"/>
      <w:r>
        <w:lastRenderedPageBreak/>
        <w:t>Feature Implementation Modeling</w:t>
      </w:r>
      <w:bookmarkEnd w:id="154"/>
      <w:bookmarkEnd w:id="155"/>
      <w:bookmarkEnd w:id="156"/>
      <w:bookmarkEnd w:id="157"/>
      <w:bookmarkEnd w:id="158"/>
    </w:p>
    <w:p w14:paraId="616B40D1" w14:textId="77777777" w:rsidR="00305BF4" w:rsidRDefault="00305BF4" w:rsidP="00305BF4">
      <w:pPr>
        <w:pStyle w:val="Heading2"/>
      </w:pPr>
      <w:bookmarkStart w:id="159" w:name="_Toc26368310"/>
      <w:bookmarkStart w:id="160" w:name="_Toc1554272"/>
      <w:bookmarkStart w:id="161" w:name="_Toc481143816"/>
      <w:bookmarkStart w:id="162" w:name="_Toc460937087"/>
      <w:r>
        <w:t xml:space="preserve">Component </w:t>
      </w:r>
      <w:r w:rsidRPr="00882C07">
        <w:t>Interaction Diagrams</w:t>
      </w:r>
      <w:bookmarkEnd w:id="159"/>
      <w:bookmarkEnd w:id="160"/>
      <w:bookmarkEnd w:id="161"/>
      <w:bookmarkEnd w:id="162"/>
    </w:p>
    <w:p w14:paraId="3A25884A" w14:textId="3D1840E1" w:rsidR="00BB6F1D" w:rsidRDefault="00B37C39" w:rsidP="00B37C39">
      <w:pPr>
        <w:pStyle w:val="Heading3"/>
        <w:rPr>
          <w:rStyle w:val="SubtleEmphasis"/>
          <w:i w:val="0"/>
          <w:iCs w:val="0"/>
          <w:color w:val="auto"/>
        </w:rPr>
      </w:pPr>
      <w:r>
        <w:rPr>
          <w:rStyle w:val="SubtleEmphasis"/>
          <w:i w:val="0"/>
          <w:iCs w:val="0"/>
          <w:color w:val="auto"/>
        </w:rPr>
        <w:t>Scenario: “Exit Secure Idle with an NFC Key”</w:t>
      </w:r>
    </w:p>
    <w:p w14:paraId="32D52948" w14:textId="22CEA7A5" w:rsidR="00FA3864" w:rsidRDefault="00391576" w:rsidP="00B37C39">
      <w:pPr>
        <w:rPr>
          <w:rStyle w:val="SubtleEmphasis"/>
          <w:i w:val="0"/>
          <w:iCs w:val="0"/>
          <w:color w:val="auto"/>
        </w:rPr>
      </w:pPr>
      <w:r>
        <w:rPr>
          <w:noProof/>
        </w:rPr>
        <w:drawing>
          <wp:inline distT="0" distB="0" distL="0" distR="0" wp14:anchorId="0F7DDBEC" wp14:editId="6A6AAA8C">
            <wp:extent cx="5943600" cy="4342507"/>
            <wp:effectExtent l="0" t="0" r="0" b="0"/>
            <wp:docPr id="10" name="Picture 1120756311.jpg" descr="1120756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20756311.jpg"/>
                    <pic:cNvPicPr/>
                  </pic:nvPicPr>
                  <pic:blipFill>
                    <a:blip r:embed="rId30" cstate="print"/>
                    <a:stretch>
                      <a:fillRect/>
                    </a:stretch>
                  </pic:blipFill>
                  <pic:spPr>
                    <a:xfrm>
                      <a:off x="0" y="0"/>
                      <a:ext cx="5943600" cy="4342507"/>
                    </a:xfrm>
                    <a:prstGeom prst="rect">
                      <a:avLst/>
                    </a:prstGeom>
                  </pic:spPr>
                </pic:pic>
              </a:graphicData>
            </a:graphic>
          </wp:inline>
        </w:drawing>
      </w:r>
    </w:p>
    <w:p w14:paraId="53B92A05" w14:textId="118447F0"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Exit Secure Idle with an NFC Key</w:t>
      </w:r>
    </w:p>
    <w:p w14:paraId="6410EEEE"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“Locking or unlocking a vehicle from exterior”</w:t>
      </w:r>
    </w:p>
    <w:p w14:paraId="78AB0683" w14:textId="77777777" w:rsidR="00FA3864" w:rsidRDefault="00391576" w:rsidP="00B37C39">
      <w:pPr>
        <w:rPr>
          <w:rStyle w:val="SubtleEmphasis"/>
          <w:i w:val="0"/>
          <w:iCs w:val="0"/>
          <w:color w:val="auto"/>
        </w:rPr>
      </w:pPr>
      <w:r>
        <w:rPr>
          <w:noProof/>
        </w:rPr>
        <w:drawing>
          <wp:inline distT="0" distB="0" distL="0" distR="0" wp14:anchorId="191DB772" wp14:editId="24134A30">
            <wp:extent cx="5943600" cy="5510714"/>
            <wp:effectExtent l="0" t="0" r="0" b="0"/>
            <wp:docPr id="12" name="Picture 1531404221.jpg" descr="153140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31404221.jpg"/>
                    <pic:cNvPicPr/>
                  </pic:nvPicPr>
                  <pic:blipFill>
                    <a:blip r:embed="rId31" cstate="print"/>
                    <a:stretch>
                      <a:fillRect/>
                    </a:stretch>
                  </pic:blipFill>
                  <pic:spPr>
                    <a:xfrm>
                      <a:off x="0" y="0"/>
                      <a:ext cx="5943600" cy="5510714"/>
                    </a:xfrm>
                    <a:prstGeom prst="rect">
                      <a:avLst/>
                    </a:prstGeom>
                  </pic:spPr>
                </pic:pic>
              </a:graphicData>
            </a:graphic>
          </wp:inline>
        </w:drawing>
      </w:r>
    </w:p>
    <w:p w14:paraId="5425B890"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Unlocking vehicle</w:t>
      </w:r>
    </w:p>
    <w:p w14:paraId="46265895" w14:textId="77777777" w:rsidR="00BB6F1D" w:rsidRDefault="00B37C39" w:rsidP="00B37C39">
      <w:pPr>
        <w:pStyle w:val="Heading3"/>
        <w:rPr>
          <w:rStyle w:val="SubtleEmphasis"/>
          <w:i w:val="0"/>
          <w:iCs w:val="0"/>
          <w:color w:val="auto"/>
        </w:rPr>
      </w:pPr>
      <w:r>
        <w:rPr>
          <w:rStyle w:val="SubtleEmphasis"/>
          <w:i w:val="0"/>
          <w:iCs w:val="0"/>
          <w:color w:val="auto"/>
        </w:rPr>
        <w:lastRenderedPageBreak/>
        <w:t xml:space="preserve">Scenario: “Place </w:t>
      </w:r>
      <w:proofErr w:type="spellStart"/>
      <w:r>
        <w:rPr>
          <w:rStyle w:val="SubtleEmphasis"/>
          <w:i w:val="0"/>
          <w:iCs w:val="0"/>
          <w:color w:val="auto"/>
        </w:rPr>
        <w:t>MyKey</w:t>
      </w:r>
      <w:proofErr w:type="spellEnd"/>
      <w:r>
        <w:rPr>
          <w:rStyle w:val="SubtleEmphasis"/>
          <w:i w:val="0"/>
          <w:iCs w:val="0"/>
          <w:color w:val="auto"/>
        </w:rPr>
        <w:t xml:space="preserve"> restrictions on NFC key (retail)”</w:t>
      </w:r>
    </w:p>
    <w:p w14:paraId="48213807" w14:textId="77777777" w:rsidR="00FA3864" w:rsidRDefault="00391576" w:rsidP="00B37C39">
      <w:pPr>
        <w:rPr>
          <w:rStyle w:val="SubtleEmphasis"/>
          <w:i w:val="0"/>
          <w:iCs w:val="0"/>
          <w:color w:val="auto"/>
        </w:rPr>
      </w:pPr>
      <w:r>
        <w:rPr>
          <w:noProof/>
        </w:rPr>
        <w:drawing>
          <wp:inline distT="0" distB="0" distL="0" distR="0" wp14:anchorId="1311C8A4" wp14:editId="2C4AEDB5">
            <wp:extent cx="5943600" cy="3853425"/>
            <wp:effectExtent l="0" t="0" r="0" b="0"/>
            <wp:docPr id="14" name="Picture 1308559401.jpg" descr="1308559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08559401.jpg"/>
                    <pic:cNvPicPr/>
                  </pic:nvPicPr>
                  <pic:blipFill>
                    <a:blip r:embed="rId32" cstate="print"/>
                    <a:stretch>
                      <a:fillRect/>
                    </a:stretch>
                  </pic:blipFill>
                  <pic:spPr>
                    <a:xfrm>
                      <a:off x="0" y="0"/>
                      <a:ext cx="5943600" cy="3853425"/>
                    </a:xfrm>
                    <a:prstGeom prst="rect">
                      <a:avLst/>
                    </a:prstGeom>
                  </pic:spPr>
                </pic:pic>
              </a:graphicData>
            </a:graphic>
          </wp:inline>
        </w:drawing>
      </w:r>
    </w:p>
    <w:p w14:paraId="3D6F2D99"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Place MyKey restrictions on NFC key (retail)</w:t>
      </w:r>
    </w:p>
    <w:p w14:paraId="6D35243D"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“Starting a vehicle with interior NFC authorization”</w:t>
      </w:r>
    </w:p>
    <w:p w14:paraId="2ABC3A50" w14:textId="77777777" w:rsidR="00FA3864" w:rsidRDefault="00391576" w:rsidP="00B37C39">
      <w:pPr>
        <w:rPr>
          <w:rStyle w:val="SubtleEmphasis"/>
          <w:i w:val="0"/>
          <w:iCs w:val="0"/>
          <w:color w:val="auto"/>
        </w:rPr>
      </w:pPr>
      <w:r>
        <w:rPr>
          <w:noProof/>
        </w:rPr>
        <w:drawing>
          <wp:inline distT="0" distB="0" distL="0" distR="0" wp14:anchorId="518E0016" wp14:editId="4FA622D5">
            <wp:extent cx="5943600" cy="4583175"/>
            <wp:effectExtent l="0" t="0" r="0" b="0"/>
            <wp:docPr id="16" name="Picture -1790291362.jpg" descr="-1790291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0291362.jpg"/>
                    <pic:cNvPicPr/>
                  </pic:nvPicPr>
                  <pic:blipFill>
                    <a:blip r:embed="rId33" cstate="print"/>
                    <a:stretch>
                      <a:fillRect/>
                    </a:stretch>
                  </pic:blipFill>
                  <pic:spPr>
                    <a:xfrm>
                      <a:off x="0" y="0"/>
                      <a:ext cx="5943600" cy="4583175"/>
                    </a:xfrm>
                    <a:prstGeom prst="rect">
                      <a:avLst/>
                    </a:prstGeom>
                  </pic:spPr>
                </pic:pic>
              </a:graphicData>
            </a:graphic>
          </wp:inline>
        </w:drawing>
      </w:r>
    </w:p>
    <w:p w14:paraId="1215D62C"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Starting a vehicle with interior NFC authorization</w:t>
      </w:r>
    </w:p>
    <w:p w14:paraId="6AC617EB"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“Remove an NFC key card (Retail)”</w:t>
      </w:r>
    </w:p>
    <w:p w14:paraId="4C908C94" w14:textId="77777777" w:rsidR="00FA3864" w:rsidRDefault="00391576" w:rsidP="00B37C39">
      <w:pPr>
        <w:rPr>
          <w:rStyle w:val="SubtleEmphasis"/>
          <w:i w:val="0"/>
          <w:iCs w:val="0"/>
          <w:color w:val="auto"/>
        </w:rPr>
      </w:pPr>
      <w:r>
        <w:rPr>
          <w:noProof/>
        </w:rPr>
        <w:drawing>
          <wp:inline distT="0" distB="0" distL="0" distR="0" wp14:anchorId="3393333A" wp14:editId="3120F67D">
            <wp:extent cx="5943600" cy="6246458"/>
            <wp:effectExtent l="0" t="0" r="0" b="0"/>
            <wp:docPr id="18" name="Picture -132077895.jpg" descr="-132077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2077895.jpg"/>
                    <pic:cNvPicPr/>
                  </pic:nvPicPr>
                  <pic:blipFill>
                    <a:blip r:embed="rId34" cstate="print"/>
                    <a:stretch>
                      <a:fillRect/>
                    </a:stretch>
                  </pic:blipFill>
                  <pic:spPr>
                    <a:xfrm>
                      <a:off x="0" y="0"/>
                      <a:ext cx="5943600" cy="6246458"/>
                    </a:xfrm>
                    <a:prstGeom prst="rect">
                      <a:avLst/>
                    </a:prstGeom>
                  </pic:spPr>
                </pic:pic>
              </a:graphicData>
            </a:graphic>
          </wp:inline>
        </w:drawing>
      </w:r>
    </w:p>
    <w:p w14:paraId="606DED7E"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Remove an NFC key card (Retail)</w:t>
      </w:r>
    </w:p>
    <w:p w14:paraId="743CF1E8"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“Starting a vehicle with exterior NFC authorization”</w:t>
      </w:r>
    </w:p>
    <w:p w14:paraId="61194A24" w14:textId="77777777" w:rsidR="00FA3864" w:rsidRDefault="00391576" w:rsidP="00B37C39">
      <w:pPr>
        <w:rPr>
          <w:rStyle w:val="SubtleEmphasis"/>
          <w:i w:val="0"/>
          <w:iCs w:val="0"/>
          <w:color w:val="auto"/>
        </w:rPr>
      </w:pPr>
      <w:r>
        <w:rPr>
          <w:noProof/>
        </w:rPr>
        <w:drawing>
          <wp:inline distT="0" distB="0" distL="0" distR="0" wp14:anchorId="589CD8A6" wp14:editId="14303DD6">
            <wp:extent cx="5943600" cy="3975573"/>
            <wp:effectExtent l="0" t="0" r="0" b="0"/>
            <wp:docPr id="20" name="Picture 564547427.jpg" descr="564547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64547427.jpg"/>
                    <pic:cNvPicPr/>
                  </pic:nvPicPr>
                  <pic:blipFill>
                    <a:blip r:embed="rId35" cstate="print"/>
                    <a:stretch>
                      <a:fillRect/>
                    </a:stretch>
                  </pic:blipFill>
                  <pic:spPr>
                    <a:xfrm>
                      <a:off x="0" y="0"/>
                      <a:ext cx="5943600" cy="3975573"/>
                    </a:xfrm>
                    <a:prstGeom prst="rect">
                      <a:avLst/>
                    </a:prstGeom>
                  </pic:spPr>
                </pic:pic>
              </a:graphicData>
            </a:graphic>
          </wp:inline>
        </w:drawing>
      </w:r>
    </w:p>
    <w:p w14:paraId="223E2078"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Starting a vehicle</w:t>
      </w:r>
    </w:p>
    <w:p w14:paraId="447069D2"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“Pair NFC key card(s) (manufacturing)”</w:t>
      </w:r>
    </w:p>
    <w:p w14:paraId="2798690B" w14:textId="77777777" w:rsidR="00FA3864" w:rsidRDefault="00391576" w:rsidP="00B37C39">
      <w:pPr>
        <w:rPr>
          <w:rStyle w:val="SubtleEmphasis"/>
          <w:i w:val="0"/>
          <w:iCs w:val="0"/>
          <w:color w:val="auto"/>
        </w:rPr>
      </w:pPr>
      <w:r>
        <w:rPr>
          <w:noProof/>
        </w:rPr>
        <w:drawing>
          <wp:inline distT="0" distB="0" distL="0" distR="0" wp14:anchorId="19C0F2F1" wp14:editId="1A34C3DF">
            <wp:extent cx="5943600" cy="4475671"/>
            <wp:effectExtent l="0" t="0" r="0" b="0"/>
            <wp:docPr id="22" name="Picture -240082173.jpg" descr="-240082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0082173.jpg"/>
                    <pic:cNvPicPr/>
                  </pic:nvPicPr>
                  <pic:blipFill>
                    <a:blip r:embed="rId36" cstate="print"/>
                    <a:stretch>
                      <a:fillRect/>
                    </a:stretch>
                  </pic:blipFill>
                  <pic:spPr>
                    <a:xfrm>
                      <a:off x="0" y="0"/>
                      <a:ext cx="5943600" cy="4475671"/>
                    </a:xfrm>
                    <a:prstGeom prst="rect">
                      <a:avLst/>
                    </a:prstGeom>
                  </pic:spPr>
                </pic:pic>
              </a:graphicData>
            </a:graphic>
          </wp:inline>
        </w:drawing>
      </w:r>
    </w:p>
    <w:p w14:paraId="1D0296FA"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Pair NFC key card(s) (manufacturing)</w:t>
      </w:r>
    </w:p>
    <w:p w14:paraId="0766AF58"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“Provisioning”</w:t>
      </w:r>
    </w:p>
    <w:p w14:paraId="09617121" w14:textId="77777777" w:rsidR="00FA3864" w:rsidRDefault="00391576" w:rsidP="00B37C39">
      <w:pPr>
        <w:rPr>
          <w:rStyle w:val="SubtleEmphasis"/>
          <w:i w:val="0"/>
          <w:iCs w:val="0"/>
          <w:color w:val="auto"/>
        </w:rPr>
      </w:pPr>
      <w:r>
        <w:rPr>
          <w:noProof/>
        </w:rPr>
        <w:drawing>
          <wp:inline distT="0" distB="0" distL="0" distR="0" wp14:anchorId="754AFDF4" wp14:editId="58FD5F78">
            <wp:extent cx="5943600" cy="3776794"/>
            <wp:effectExtent l="0" t="0" r="0" b="0"/>
            <wp:docPr id="24" name="Picture 746691165.jpg" descr="746691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6691165.jpg"/>
                    <pic:cNvPicPr/>
                  </pic:nvPicPr>
                  <pic:blipFill>
                    <a:blip r:embed="rId37" cstate="print"/>
                    <a:stretch>
                      <a:fillRect/>
                    </a:stretch>
                  </pic:blipFill>
                  <pic:spPr>
                    <a:xfrm>
                      <a:off x="0" y="0"/>
                      <a:ext cx="5943600" cy="3776794"/>
                    </a:xfrm>
                    <a:prstGeom prst="rect">
                      <a:avLst/>
                    </a:prstGeom>
                  </pic:spPr>
                </pic:pic>
              </a:graphicData>
            </a:graphic>
          </wp:inline>
        </w:drawing>
      </w:r>
    </w:p>
    <w:p w14:paraId="7A3DAE44"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Provisioning</w:t>
      </w:r>
    </w:p>
    <w:p w14:paraId="2B535825"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“Add an NFC key card - retail”</w:t>
      </w:r>
    </w:p>
    <w:p w14:paraId="37695D95" w14:textId="77777777" w:rsidR="00FA3864" w:rsidRDefault="00391576" w:rsidP="00B37C39">
      <w:pPr>
        <w:rPr>
          <w:rStyle w:val="SubtleEmphasis"/>
          <w:i w:val="0"/>
          <w:iCs w:val="0"/>
          <w:color w:val="auto"/>
        </w:rPr>
      </w:pPr>
      <w:r>
        <w:rPr>
          <w:noProof/>
        </w:rPr>
        <w:drawing>
          <wp:inline distT="0" distB="0" distL="0" distR="0" wp14:anchorId="0B4452BE" wp14:editId="5726F5D3">
            <wp:extent cx="5943599" cy="6876249"/>
            <wp:effectExtent l="0" t="0" r="0" b="0"/>
            <wp:docPr id="26" name="Picture -1121977043.jpg" descr="-1121977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21977043.jpg"/>
                    <pic:cNvPicPr/>
                  </pic:nvPicPr>
                  <pic:blipFill>
                    <a:blip r:embed="rId38" cstate="print"/>
                    <a:stretch>
                      <a:fillRect/>
                    </a:stretch>
                  </pic:blipFill>
                  <pic:spPr>
                    <a:xfrm>
                      <a:off x="0" y="0"/>
                      <a:ext cx="5943599" cy="6876249"/>
                    </a:xfrm>
                    <a:prstGeom prst="rect">
                      <a:avLst/>
                    </a:prstGeom>
                  </pic:spPr>
                </pic:pic>
              </a:graphicData>
            </a:graphic>
          </wp:inline>
        </w:drawing>
      </w:r>
    </w:p>
    <w:p w14:paraId="6037E44F"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Add an NFC key card - retail</w:t>
      </w:r>
    </w:p>
    <w:p w14:paraId="5B3E99F7" w14:textId="77777777" w:rsidR="00BB6F1D" w:rsidRDefault="00B37C39" w:rsidP="00B37C39">
      <w:pPr>
        <w:pStyle w:val="Heading3"/>
        <w:rPr>
          <w:rStyle w:val="SubtleEmphasis"/>
          <w:i w:val="0"/>
          <w:iCs w:val="0"/>
          <w:color w:val="auto"/>
        </w:rPr>
      </w:pPr>
      <w:r>
        <w:rPr>
          <w:rStyle w:val="SubtleEmphasis"/>
          <w:i w:val="0"/>
          <w:iCs w:val="0"/>
          <w:color w:val="auto"/>
        </w:rPr>
        <w:lastRenderedPageBreak/>
        <w:t>Scenario: “Enter Motive State with an NFC Key following Remote Start”</w:t>
      </w:r>
    </w:p>
    <w:p w14:paraId="0BA58ED2" w14:textId="77777777" w:rsidR="00FA3864" w:rsidRDefault="00391576" w:rsidP="00B37C39">
      <w:pPr>
        <w:rPr>
          <w:rStyle w:val="SubtleEmphasis"/>
          <w:i w:val="0"/>
          <w:iCs w:val="0"/>
          <w:color w:val="auto"/>
        </w:rPr>
      </w:pPr>
      <w:r>
        <w:rPr>
          <w:noProof/>
        </w:rPr>
        <w:drawing>
          <wp:inline distT="0" distB="0" distL="0" distR="0" wp14:anchorId="0CB17F57" wp14:editId="106EDE5C">
            <wp:extent cx="5943600" cy="6991020"/>
            <wp:effectExtent l="0" t="0" r="0" b="0"/>
            <wp:docPr id="28" name="Picture -165747545.jpg" descr="-165747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5747545.jpg"/>
                    <pic:cNvPicPr/>
                  </pic:nvPicPr>
                  <pic:blipFill>
                    <a:blip r:embed="rId39" cstate="print"/>
                    <a:stretch>
                      <a:fillRect/>
                    </a:stretch>
                  </pic:blipFill>
                  <pic:spPr>
                    <a:xfrm>
                      <a:off x="0" y="0"/>
                      <a:ext cx="5943600" cy="6991020"/>
                    </a:xfrm>
                    <a:prstGeom prst="rect">
                      <a:avLst/>
                    </a:prstGeom>
                  </pic:spPr>
                </pic:pic>
              </a:graphicData>
            </a:graphic>
          </wp:inline>
        </w:drawing>
      </w:r>
    </w:p>
    <w:p w14:paraId="6964CBF4" w14:textId="77777777" w:rsidR="00D8761E" w:rsidRDefault="00D8761E" w:rsidP="00B37C39">
      <w:pPr>
        <w:rPr>
          <w:noProof/>
          <w:color w:val="7030A0"/>
        </w:rPr>
      </w:pPr>
      <w:r>
        <w:rPr>
          <w:rStyle w:val="SubtleEmphasis"/>
          <w:i w:val="0"/>
          <w:iCs w:val="0"/>
          <w:color w:val="auto"/>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4</w:t>
      </w:r>
      <w:r w:rsidRPr="00E22255">
        <w:rPr>
          <w:noProof/>
          <w:color w:val="7030A0"/>
        </w:rPr>
        <w:fldChar w:fldCharType="end"/>
      </w:r>
      <w:r>
        <w:rPr>
          <w:noProof/>
          <w:color w:val="7030A0"/>
        </w:rPr>
        <w:t>: Enter Motive State with an NFC Key following Remote Start</w:t>
      </w:r>
    </w:p>
    <w:p w14:paraId="34B16B43" w14:textId="77777777" w:rsidR="00305BF4" w:rsidRDefault="00305BF4" w:rsidP="00305BF4"/>
    <w:p w14:paraId="156CADD4" w14:textId="3851875E" w:rsidR="00305BF4" w:rsidRDefault="00305BF4" w:rsidP="00305BF4">
      <w:pPr>
        <w:pStyle w:val="Heading3"/>
      </w:pPr>
      <w:bookmarkStart w:id="163" w:name="_Toc26368311"/>
      <w:bookmarkStart w:id="164" w:name="_Toc1554273"/>
      <w:bookmarkStart w:id="165" w:name="_Toc481143817"/>
      <w:r>
        <w:t>Scenario: “System Startup / Shutdown”</w:t>
      </w:r>
      <w:bookmarkEnd w:id="163"/>
      <w:bookmarkEnd w:id="164"/>
      <w:bookmarkEnd w:id="165"/>
    </w:p>
    <w:p w14:paraId="3540DF27" w14:textId="77777777" w:rsidR="00305BF4" w:rsidRDefault="00305BF4" w:rsidP="00305BF4"/>
    <w:p w14:paraId="14BDB1B7" w14:textId="3851875E" w:rsidR="00305BF4" w:rsidRDefault="00305BF4" w:rsidP="00305BF4">
      <w:pPr>
        <w:pStyle w:val="Heading3"/>
      </w:pPr>
      <w:bookmarkStart w:id="166" w:name="_Toc26368312"/>
      <w:bookmarkStart w:id="167" w:name="_Toc1554274"/>
      <w:bookmarkStart w:id="168" w:name="_Toc481143818"/>
      <w:r>
        <w:lastRenderedPageBreak/>
        <w:t>Scenario: “Normal Operation”</w:t>
      </w:r>
      <w:bookmarkEnd w:id="166"/>
      <w:bookmarkEnd w:id="167"/>
    </w:p>
    <w:p w14:paraId="28AD591F" w14:textId="198DF33F" w:rsidR="001A351A" w:rsidRPr="00E22255" w:rsidRDefault="00294888" w:rsidP="00E22255">
      <w:pPr>
        <w:rPr>
          <w:color w:val="7030A0"/>
        </w:rPr>
      </w:pPr>
      <w:r>
        <w:rPr>
          <w:color w:val="7030A0"/>
          <w:highlight w:val="lightGray"/>
        </w:rPr>
        <w:t xml:space="preserve">#No </w:t>
      </w:r>
      <w:r w:rsidR="001A351A" w:rsidRPr="001A351A">
        <w:rPr>
          <w:color w:val="7030A0"/>
          <w:highlight w:val="lightGray"/>
        </w:rPr>
        <w:t>“Feature Scenario Diagram” found</w:t>
      </w:r>
    </w:p>
    <w:p w14:paraId="7B60351B" w14:textId="117A7E9C" w:rsidR="00E22255" w:rsidRPr="00E22255" w:rsidRDefault="00294888" w:rsidP="00E22255">
      <w:pPr>
        <w:rPr>
          <w:color w:val="7030A0"/>
        </w:rPr>
      </w:pPr>
      <w:r>
        <w:rPr>
          <w:color w:val="7030A0"/>
        </w:rPr>
        <w:t>#</w:t>
      </w:r>
    </w:p>
    <w:p w14:paraId="34E25900" w14:textId="08CFEAB3" w:rsidR="00E22255" w:rsidRPr="00E22255" w:rsidRDefault="00294888" w:rsidP="00E22255">
      <w:pPr>
        <w:rPr>
          <w:color w:val="7030A0"/>
        </w:rPr>
      </w:pPr>
      <w:r>
        <w:rPr>
          <w:color w:val="7030A0"/>
        </w:rPr>
        <w:t>#</w:t>
      </w:r>
    </w:p>
    <w:p w14:paraId="5EA0499B" w14:textId="3B28071D" w:rsidR="00E22255" w:rsidRPr="00E22255" w:rsidRDefault="00294888" w:rsidP="00E22255">
      <w:pPr>
        <w:rPr>
          <w:color w:val="7030A0"/>
        </w:rPr>
      </w:pPr>
      <w:r>
        <w:rPr>
          <w:color w:val="7030A0"/>
        </w:rPr>
        <w:t>#</w:t>
      </w:r>
    </w:p>
    <w:p w14:paraId="46349EFE" w14:textId="5430580B" w:rsidR="00E22255" w:rsidRPr="00E22255" w:rsidRDefault="00294888" w:rsidP="00E22255">
      <w:pPr>
        <w:jc w:val="center"/>
        <w:rPr>
          <w:color w:val="7030A0"/>
        </w:rPr>
      </w:pPr>
      <w:r>
        <w:rPr>
          <w:color w:val="7030A0"/>
        </w:rPr>
        <w:t>#</w:t>
      </w:r>
    </w:p>
    <w:p w14:paraId="6BC44E63" w14:textId="0DD2E903" w:rsidR="00E22255" w:rsidRPr="00E22255" w:rsidRDefault="00E22255" w:rsidP="00E22255">
      <w:pPr>
        <w:pStyle w:val="Caption"/>
        <w:rPr>
          <w:color w:val="7030A0"/>
        </w:rPr>
      </w:pPr>
      <w:r w:rsidRPr="00E22255">
        <w:rPr>
          <w:color w:val="7030A0"/>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00D94AA9">
        <w:rPr>
          <w:noProof/>
          <w:color w:val="7030A0"/>
        </w:rPr>
        <w:t>5</w:t>
      </w:r>
      <w:r w:rsidRPr="00E22255">
        <w:rPr>
          <w:noProof/>
          <w:color w:val="7030A0"/>
        </w:rPr>
        <w:fldChar w:fldCharType="end"/>
      </w:r>
      <w:r w:rsidRPr="00E22255">
        <w:rPr>
          <w:color w:val="7030A0"/>
        </w:rPr>
        <w:t xml:space="preserve">: </w:t>
      </w:r>
    </w:p>
    <w:p w14:paraId="2AC2E8A2" w14:textId="12634D45" w:rsidR="00E22255" w:rsidRDefault="00E22255" w:rsidP="00E22255"/>
    <w:p w14:paraId="06980F4F" w14:textId="77777777" w:rsidR="00E22255" w:rsidRPr="00E22255" w:rsidRDefault="00E22255" w:rsidP="00E22255"/>
    <w:p w14:paraId="4FCDF241" w14:textId="4B1FA05B" w:rsidR="00305BF4" w:rsidRDefault="00305BF4" w:rsidP="00305BF4">
      <w:r>
        <w:t xml:space="preserve">See Section </w:t>
      </w:r>
      <w:r>
        <w:fldChar w:fldCharType="begin"/>
      </w:r>
      <w:r>
        <w:instrText xml:space="preserve"> REF _Ref7770903 \r \h </w:instrText>
      </w:r>
      <w:r>
        <w:fldChar w:fldCharType="separate"/>
      </w:r>
      <w:r w:rsidR="00D94AA9">
        <w:t>5.2</w:t>
      </w:r>
      <w:r>
        <w:fldChar w:fldCharType="end"/>
      </w:r>
      <w:r>
        <w:t xml:space="preserve"> for State Machine Diagram illustrating operation.</w:t>
      </w:r>
    </w:p>
    <w:p w14:paraId="04A9EC08" w14:textId="77777777" w:rsidR="00305BF4" w:rsidRDefault="00305BF4" w:rsidP="00305BF4">
      <w:pPr>
        <w:pStyle w:val="Heading3"/>
      </w:pPr>
      <w:bookmarkStart w:id="169" w:name="_Toc26368313"/>
      <w:bookmarkStart w:id="170" w:name="_Toc1554275"/>
      <w:r>
        <w:t>Functional Safety</w:t>
      </w:r>
      <w:bookmarkEnd w:id="169"/>
      <w:bookmarkEnd w:id="170"/>
    </w:p>
    <w:p w14:paraId="05D0AB74" w14:textId="77777777" w:rsidR="00305BF4" w:rsidRPr="00306CD3" w:rsidRDefault="00305BF4" w:rsidP="00305BF4">
      <w:pPr>
        <w:pStyle w:val="Heading4"/>
      </w:pPr>
      <w:bookmarkStart w:id="171" w:name="_Toc26368314"/>
      <w:bookmarkStart w:id="172" w:name="_Toc1554276"/>
      <w:r>
        <w:t>Fault Handling Time Analysis</w:t>
      </w:r>
      <w:bookmarkEnd w:id="171"/>
      <w:bookmarkEnd w:id="172"/>
    </w:p>
    <w:p w14:paraId="20441A5B" w14:textId="77777777" w:rsidR="00305BF4" w:rsidRDefault="00305BF4" w:rsidP="00305BF4">
      <w:pPr>
        <w:rPr>
          <w:highlight w:val="yellow"/>
        </w:rPr>
      </w:pP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06"/>
        <w:gridCol w:w="2229"/>
        <w:gridCol w:w="1330"/>
        <w:gridCol w:w="1739"/>
        <w:gridCol w:w="1742"/>
      </w:tblGrid>
      <w:tr w:rsidR="00305BF4" w:rsidRPr="00E627FD" w14:paraId="3FE04FFA" w14:textId="77777777" w:rsidTr="00535EF7">
        <w:trPr>
          <w:cantSplit/>
          <w:tblHeader/>
          <w:jc w:val="center"/>
        </w:trPr>
        <w:tc>
          <w:tcPr>
            <w:tcW w:w="2515" w:type="dxa"/>
            <w:shd w:val="clear" w:color="auto" w:fill="BFBFBF" w:themeFill="background1" w:themeFillShade="BF"/>
            <w:vAlign w:val="center"/>
          </w:tcPr>
          <w:p w14:paraId="62DB5681" w14:textId="77777777" w:rsidR="00305BF4" w:rsidRDefault="00305BF4" w:rsidP="00535EF7">
            <w:pPr>
              <w:jc w:val="center"/>
              <w:rPr>
                <w:b/>
                <w:sz w:val="18"/>
                <w:szCs w:val="18"/>
              </w:rPr>
            </w:pPr>
            <w:r w:rsidRPr="00E627FD">
              <w:rPr>
                <w:b/>
                <w:sz w:val="18"/>
                <w:szCs w:val="18"/>
              </w:rPr>
              <w:t>Component/ Subsystem</w:t>
            </w:r>
          </w:p>
          <w:p w14:paraId="1392794B" w14:textId="77777777" w:rsidR="00305BF4" w:rsidRDefault="00305BF4" w:rsidP="00535EF7">
            <w:pPr>
              <w:jc w:val="center"/>
              <w:rPr>
                <w:b/>
                <w:sz w:val="18"/>
                <w:szCs w:val="18"/>
              </w:rPr>
            </w:pPr>
            <w:r w:rsidRPr="00AE1EE3">
              <w:rPr>
                <w:sz w:val="16"/>
                <w:szCs w:val="18"/>
              </w:rPr>
              <w:t>[</w:t>
            </w:r>
            <w:r>
              <w:rPr>
                <w:sz w:val="16"/>
                <w:szCs w:val="18"/>
              </w:rPr>
              <w:t xml:space="preserve">or </w:t>
            </w:r>
            <w:r w:rsidRPr="00AE1EE3">
              <w:rPr>
                <w:iCs/>
                <w:sz w:val="16"/>
                <w:szCs w:val="18"/>
              </w:rPr>
              <w:t>Communication Channel]</w:t>
            </w:r>
          </w:p>
        </w:tc>
        <w:tc>
          <w:tcPr>
            <w:tcW w:w="2430" w:type="dxa"/>
            <w:shd w:val="clear" w:color="auto" w:fill="BFBFBF" w:themeFill="background1" w:themeFillShade="BF"/>
            <w:vAlign w:val="center"/>
          </w:tcPr>
          <w:p w14:paraId="7543F155" w14:textId="77777777" w:rsidR="00305BF4" w:rsidRPr="00E627FD" w:rsidRDefault="00305BF4" w:rsidP="00535EF7">
            <w:pPr>
              <w:jc w:val="center"/>
              <w:rPr>
                <w:b/>
                <w:sz w:val="18"/>
                <w:szCs w:val="18"/>
              </w:rPr>
            </w:pPr>
            <w:r>
              <w:rPr>
                <w:b/>
                <w:sz w:val="18"/>
                <w:szCs w:val="18"/>
              </w:rPr>
              <w:t>F-S-Req</w:t>
            </w:r>
            <w:r w:rsidRPr="00E627FD">
              <w:rPr>
                <w:b/>
                <w:sz w:val="18"/>
                <w:szCs w:val="18"/>
              </w:rPr>
              <w:t>-ID</w:t>
            </w:r>
          </w:p>
        </w:tc>
        <w:tc>
          <w:tcPr>
            <w:tcW w:w="1440" w:type="dxa"/>
            <w:shd w:val="clear" w:color="auto" w:fill="BFBFBF" w:themeFill="background1" w:themeFillShade="BF"/>
            <w:vAlign w:val="center"/>
          </w:tcPr>
          <w:p w14:paraId="4A8E47D5" w14:textId="77777777" w:rsidR="00305BF4" w:rsidRPr="00E627FD" w:rsidRDefault="00305BF4" w:rsidP="00535EF7">
            <w:pPr>
              <w:pStyle w:val="BodyText"/>
              <w:spacing w:before="100" w:beforeAutospacing="1" w:after="100" w:afterAutospacing="1"/>
              <w:jc w:val="center"/>
              <w:rPr>
                <w:rFonts w:cs="Arial"/>
                <w:i/>
                <w:color w:val="808080"/>
                <w:sz w:val="18"/>
                <w:szCs w:val="18"/>
              </w:rPr>
            </w:pPr>
            <w:r>
              <w:rPr>
                <w:b/>
                <w:sz w:val="18"/>
                <w:szCs w:val="18"/>
              </w:rPr>
              <w:t>Fault Handling Time (FHT)</w:t>
            </w:r>
          </w:p>
        </w:tc>
        <w:tc>
          <w:tcPr>
            <w:tcW w:w="1890" w:type="dxa"/>
            <w:shd w:val="clear" w:color="auto" w:fill="BFBFBF" w:themeFill="background1" w:themeFillShade="BF"/>
            <w:vAlign w:val="center"/>
          </w:tcPr>
          <w:p w14:paraId="4F669D41" w14:textId="77777777" w:rsidR="00305BF4" w:rsidRDefault="00305BF4" w:rsidP="00535EF7">
            <w:pPr>
              <w:jc w:val="center"/>
              <w:rPr>
                <w:b/>
                <w:sz w:val="18"/>
                <w:szCs w:val="18"/>
              </w:rPr>
            </w:pPr>
            <w:r>
              <w:rPr>
                <w:b/>
                <w:sz w:val="18"/>
                <w:szCs w:val="18"/>
              </w:rPr>
              <w:t>T-S-Req-ID</w:t>
            </w:r>
          </w:p>
        </w:tc>
        <w:tc>
          <w:tcPr>
            <w:tcW w:w="1894" w:type="dxa"/>
            <w:shd w:val="clear" w:color="auto" w:fill="BFBFBF" w:themeFill="background1" w:themeFillShade="BF"/>
            <w:vAlign w:val="center"/>
          </w:tcPr>
          <w:p w14:paraId="2EABAF84" w14:textId="77777777" w:rsidR="00305BF4" w:rsidRPr="00E627FD" w:rsidRDefault="00305BF4" w:rsidP="00535EF7">
            <w:pPr>
              <w:jc w:val="center"/>
              <w:rPr>
                <w:b/>
                <w:sz w:val="18"/>
                <w:szCs w:val="18"/>
              </w:rPr>
            </w:pPr>
            <w:r>
              <w:rPr>
                <w:b/>
                <w:sz w:val="18"/>
                <w:szCs w:val="18"/>
              </w:rPr>
              <w:t>Portion of the FHT</w:t>
            </w:r>
          </w:p>
          <w:p w14:paraId="0B7919D2" w14:textId="77777777" w:rsidR="00305BF4" w:rsidRPr="00AE1EE3" w:rsidRDefault="00305BF4" w:rsidP="00535EF7">
            <w:pPr>
              <w:jc w:val="center"/>
              <w:rPr>
                <w:bCs/>
                <w:iCs/>
                <w:sz w:val="18"/>
                <w:szCs w:val="18"/>
              </w:rPr>
            </w:pPr>
            <w:r w:rsidRPr="00AE1EE3">
              <w:rPr>
                <w:iCs/>
                <w:sz w:val="16"/>
                <w:szCs w:val="18"/>
              </w:rPr>
              <w:t>[</w:t>
            </w:r>
            <w:r>
              <w:rPr>
                <w:iCs/>
                <w:sz w:val="16"/>
                <w:szCs w:val="18"/>
              </w:rPr>
              <w:t xml:space="preserve">or </w:t>
            </w:r>
            <w:r w:rsidRPr="00AE1EE3">
              <w:rPr>
                <w:iCs/>
                <w:sz w:val="16"/>
                <w:szCs w:val="18"/>
              </w:rPr>
              <w:t>Time Delay of Communication Channel]</w:t>
            </w:r>
          </w:p>
        </w:tc>
      </w:tr>
    </w:tbl>
    <w:p w14:paraId="1E91F664" w14:textId="7E424CAB" w:rsidR="00305BF4" w:rsidRPr="0008696C" w:rsidRDefault="00305BF4" w:rsidP="00305BF4">
      <w:pPr>
        <w:pStyle w:val="Caption"/>
        <w:rPr>
          <w:sz w:val="22"/>
        </w:rPr>
      </w:pPr>
      <w:bookmarkStart w:id="173" w:name="_Toc26275711"/>
      <w:bookmarkStart w:id="174" w:name="_Toc1554348"/>
      <w:r>
        <w:t xml:space="preserve">Table </w:t>
      </w:r>
      <w:r>
        <w:rPr>
          <w:noProof/>
        </w:rPr>
        <w:fldChar w:fldCharType="begin"/>
      </w:r>
      <w:r>
        <w:rPr>
          <w:noProof/>
        </w:rPr>
        <w:instrText xml:space="preserve"> STYLEREF 1 \s </w:instrText>
      </w:r>
      <w:r>
        <w:rPr>
          <w:noProof/>
        </w:rPr>
        <w:fldChar w:fldCharType="separate"/>
      </w:r>
      <w:r w:rsidR="00D94AA9">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t xml:space="preserve">: Fault Handling Time </w:t>
      </w:r>
      <w:r>
        <w:rPr>
          <w:noProof/>
        </w:rPr>
        <w:t>Table</w:t>
      </w:r>
      <w:bookmarkEnd w:id="168"/>
      <w:bookmarkEnd w:id="173"/>
      <w:bookmarkEnd w:id="174"/>
    </w:p>
    <w:p w14:paraId="60A62016" w14:textId="77777777" w:rsidR="00305BF4" w:rsidRDefault="00305BF4" w:rsidP="00305BF4">
      <w:pPr>
        <w:pStyle w:val="Heading4"/>
      </w:pPr>
      <w:bookmarkStart w:id="175" w:name="_Toc26368315"/>
      <w:bookmarkStart w:id="176" w:name="_Toc1554277"/>
      <w:bookmarkStart w:id="177" w:name="_Toc481143819"/>
      <w:bookmarkStart w:id="178" w:name="_Toc460937088"/>
      <w:r w:rsidRPr="00BA6C29">
        <w:t>Requirements Derivation Diagram</w:t>
      </w:r>
      <w:bookmarkEnd w:id="175"/>
      <w:bookmarkEnd w:id="176"/>
    </w:p>
    <w:p w14:paraId="21BAE21A" w14:textId="77777777" w:rsidR="00305BF4" w:rsidRPr="00BA6C29" w:rsidRDefault="00305BF4" w:rsidP="00305BF4"/>
    <w:p w14:paraId="1980BBEA" w14:textId="14D4D386" w:rsidR="00305BF4" w:rsidRDefault="00305BF4" w:rsidP="00305BF4">
      <w:pPr>
        <w:pStyle w:val="Heading2"/>
      </w:pPr>
      <w:bookmarkStart w:id="179" w:name="_Toc26368316"/>
      <w:bookmarkStart w:id="180" w:name="_Ref7770903"/>
      <w:bookmarkStart w:id="181" w:name="_Toc1554278"/>
      <w:r>
        <w:t>Component Interface Behavior Diagrams</w:t>
      </w:r>
      <w:bookmarkEnd w:id="177"/>
      <w:bookmarkEnd w:id="178"/>
      <w:bookmarkEnd w:id="179"/>
      <w:bookmarkEnd w:id="180"/>
      <w:bookmarkEnd w:id="181"/>
    </w:p>
    <w:p w14:paraId="20AF94E9" w14:textId="77777777" w:rsidR="00305BF4" w:rsidRDefault="00305BF4" w:rsidP="00305BF4">
      <w:r>
        <w:t>The screens and flows of the in-vehicle display system that are relevant to the NFC Entry and Starting feature.</w:t>
      </w:r>
    </w:p>
    <w:p w14:paraId="0AF06592" w14:textId="77777777" w:rsidR="00305BF4" w:rsidRDefault="00305BF4" w:rsidP="00305BF4">
      <w:pPr>
        <w:jc w:val="center"/>
      </w:pPr>
      <w:r>
        <w:rPr>
          <w:noProof/>
        </w:rPr>
        <w:lastRenderedPageBreak/>
        <w:drawing>
          <wp:inline distT="0" distB="0" distL="0" distR="0" wp14:anchorId="08553A47" wp14:editId="48A97AE0">
            <wp:extent cx="5943600" cy="6013772"/>
            <wp:effectExtent l="0" t="0" r="0" b="0"/>
            <wp:docPr id="30" name="Picture -625742753.jpg" descr="-625742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25742753.jpg"/>
                    <pic:cNvPicPr/>
                  </pic:nvPicPr>
                  <pic:blipFill>
                    <a:blip r:embed="rId40" cstate="print"/>
                    <a:stretch>
                      <a:fillRect/>
                    </a:stretch>
                  </pic:blipFill>
                  <pic:spPr>
                    <a:xfrm>
                      <a:off x="0" y="0"/>
                      <a:ext cx="5943600" cy="6013772"/>
                    </a:xfrm>
                    <a:prstGeom prst="rect">
                      <a:avLst/>
                    </a:prstGeom>
                  </pic:spPr>
                </pic:pic>
              </a:graphicData>
            </a:graphic>
          </wp:inline>
        </w:drawing>
      </w:r>
    </w:p>
    <w:p w14:paraId="43754AFC" w14:textId="02136EB6" w:rsidR="00305BF4" w:rsidRDefault="00305BF4" w:rsidP="00305BF4">
      <w:pPr>
        <w:pStyle w:val="Caption"/>
        <w:rPr>
          <w:rFonts w:cs="Arial"/>
        </w:rPr>
      </w:pPr>
      <w:r w:rsidRPr="00A13A7B">
        <w:t xml:space="preserve">Figure </w:t>
      </w:r>
      <w:r w:rsidR="00FB6F3B">
        <w:rPr>
          <w:noProof/>
        </w:rPr>
        <w:t>3</w:t>
      </w:r>
      <w:r w:rsidRPr="00A13A7B">
        <w:t xml:space="preserve">: </w:t>
      </w:r>
      <w:bookmarkStart w:id="182" w:name="_5998ad92be163c25d7527a52fd955dd1"/>
      <w:r>
        <w:t>HMI</w:t>
      </w:r>
      <w:bookmarkEnd w:id="182"/>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73DA5" w14:paraId="106C143F" w14:textId="77777777" w:rsidTr="00271689">
        <w:tc>
          <w:tcPr>
            <w:tcW w:w="1242" w:type="dxa"/>
            <w:shd w:val="clear" w:color="auto" w:fill="D9D9D9" w:themeFill="background1" w:themeFillShade="D9"/>
          </w:tcPr>
          <w:p w14:paraId="272F6F92" w14:textId="77777777" w:rsidR="00973DA5" w:rsidRPr="00E52B4D" w:rsidRDefault="00973DA5" w:rsidP="00271689">
            <w:pPr>
              <w:rPr>
                <w:b/>
              </w:rPr>
            </w:pPr>
            <w:r w:rsidRPr="00E52B4D">
              <w:rPr>
                <w:b/>
              </w:rPr>
              <w:t>State</w:t>
            </w:r>
          </w:p>
        </w:tc>
        <w:tc>
          <w:tcPr>
            <w:tcW w:w="5812" w:type="dxa"/>
            <w:shd w:val="clear" w:color="auto" w:fill="D9D9D9" w:themeFill="background1" w:themeFillShade="D9"/>
          </w:tcPr>
          <w:p w14:paraId="61D7FCF1" w14:textId="77777777" w:rsidR="00973DA5" w:rsidRPr="00E52B4D" w:rsidRDefault="00973DA5" w:rsidP="00271689">
            <w:pPr>
              <w:rPr>
                <w:b/>
              </w:rPr>
            </w:pPr>
            <w:r w:rsidRPr="00E52B4D">
              <w:rPr>
                <w:b/>
              </w:rPr>
              <w:t>Description</w:t>
            </w:r>
          </w:p>
        </w:tc>
        <w:tc>
          <w:tcPr>
            <w:tcW w:w="3260" w:type="dxa"/>
            <w:shd w:val="clear" w:color="auto" w:fill="D9D9D9" w:themeFill="background1" w:themeFillShade="D9"/>
          </w:tcPr>
          <w:p w14:paraId="360F9FA4" w14:textId="77777777" w:rsidR="00973DA5" w:rsidRPr="00E52B4D" w:rsidRDefault="00973DA5" w:rsidP="00271689">
            <w:pPr>
              <w:rPr>
                <w:b/>
              </w:rPr>
            </w:pPr>
            <w:r>
              <w:rPr>
                <w:b/>
              </w:rPr>
              <w:t xml:space="preserve">Requirements Reference </w:t>
            </w:r>
            <w:r w:rsidRPr="003036CD">
              <w:t>(optional)</w:t>
            </w:r>
          </w:p>
        </w:tc>
      </w:tr>
      <w:tr w:rsidR="00973DA5" w14:paraId="6FAF33A1" w14:textId="77777777" w:rsidTr="00271689">
        <w:tc>
          <w:tcPr>
            <w:tcW w:w="1242" w:type="dxa"/>
          </w:tcPr>
          <w:p w14:paraId="59EF08FF" w14:textId="77777777" w:rsidR="00973DA5" w:rsidRDefault="00973DA5" w:rsidP="00271689">
            <w:pPr>
              <w:tabs>
                <w:tab w:val="left" w:pos="960"/>
              </w:tabs>
            </w:pPr>
            <w:bookmarkStart w:id="183" w:name="_7a962ce4be9ecf323ec7e530206faebc"/>
            <w:r>
              <w:t>Add NFC Key</w:t>
            </w:r>
            <w:bookmarkEnd w:id="183"/>
          </w:p>
        </w:tc>
        <w:tc>
          <w:tcPr>
            <w:tcW w:w="5812" w:type="dxa"/>
          </w:tcPr>
          <w:p w14:paraId="7415FD69" w14:textId="77777777" w:rsidR="00973DA5" w:rsidRDefault="00973DA5" w:rsidP="00271689">
            <w:r>
              <w:t xml:space="preserve">Do behavior: Add NFC key </w:t>
            </w:r>
            <w:proofErr w:type="spellStart"/>
            <w:r>
              <w:t>InnerSTM</w:t>
            </w:r>
            <w:proofErr w:type="spellEnd"/>
          </w:p>
        </w:tc>
        <w:tc>
          <w:tcPr>
            <w:tcW w:w="3260" w:type="dxa"/>
          </w:tcPr>
          <w:p w14:paraId="5AF13C49" w14:textId="77777777" w:rsidR="00206F6A" w:rsidRDefault="00206F6A"/>
        </w:tc>
      </w:tr>
      <w:tr w:rsidR="00973DA5" w14:paraId="5B7AD2BB" w14:textId="77777777" w:rsidTr="00271689">
        <w:tc>
          <w:tcPr>
            <w:tcW w:w="1242" w:type="dxa"/>
          </w:tcPr>
          <w:p w14:paraId="73A2A4E4" w14:textId="77777777" w:rsidR="00973DA5" w:rsidRDefault="00973DA5" w:rsidP="00271689">
            <w:pPr>
              <w:tabs>
                <w:tab w:val="left" w:pos="960"/>
              </w:tabs>
            </w:pPr>
            <w:bookmarkStart w:id="184" w:name="_45aa9a0707fd5714cfba6460a898b1dd"/>
            <w:r>
              <w:t xml:space="preserve">Create NFC </w:t>
            </w:r>
            <w:proofErr w:type="spellStart"/>
            <w:r>
              <w:t>MyKey</w:t>
            </w:r>
            <w:bookmarkEnd w:id="184"/>
            <w:proofErr w:type="spellEnd"/>
          </w:p>
        </w:tc>
        <w:tc>
          <w:tcPr>
            <w:tcW w:w="5812" w:type="dxa"/>
          </w:tcPr>
          <w:p w14:paraId="419CC001" w14:textId="77777777" w:rsidR="00973DA5" w:rsidRDefault="00973DA5" w:rsidP="00271689">
            <w:r>
              <w:t xml:space="preserve">Do behavior: </w:t>
            </w:r>
            <w:proofErr w:type="spellStart"/>
            <w:r>
              <w:t>MyKey</w:t>
            </w:r>
            <w:proofErr w:type="spellEnd"/>
            <w:r>
              <w:t xml:space="preserve"> Management Inner STM</w:t>
            </w:r>
          </w:p>
        </w:tc>
        <w:tc>
          <w:tcPr>
            <w:tcW w:w="3260" w:type="dxa"/>
          </w:tcPr>
          <w:p w14:paraId="357EC5E6" w14:textId="77777777" w:rsidR="00206F6A" w:rsidRDefault="00206F6A"/>
        </w:tc>
      </w:tr>
      <w:tr w:rsidR="00973DA5" w14:paraId="4E8DF209" w14:textId="77777777" w:rsidTr="00271689">
        <w:tc>
          <w:tcPr>
            <w:tcW w:w="1242" w:type="dxa"/>
          </w:tcPr>
          <w:p w14:paraId="11F34965" w14:textId="77777777" w:rsidR="00973DA5" w:rsidRDefault="00973DA5" w:rsidP="00271689">
            <w:pPr>
              <w:tabs>
                <w:tab w:val="left" w:pos="960"/>
              </w:tabs>
            </w:pPr>
            <w:bookmarkStart w:id="185" w:name="_4d146529bd0ff94e5045d84ebe099117"/>
            <w:r>
              <w:t>Display Disabled</w:t>
            </w:r>
            <w:bookmarkEnd w:id="185"/>
          </w:p>
        </w:tc>
        <w:tc>
          <w:tcPr>
            <w:tcW w:w="5812" w:type="dxa"/>
          </w:tcPr>
          <w:p w14:paraId="3D536C07" w14:textId="77777777" w:rsidR="00206F6A" w:rsidRDefault="00206F6A"/>
        </w:tc>
        <w:tc>
          <w:tcPr>
            <w:tcW w:w="3260" w:type="dxa"/>
          </w:tcPr>
          <w:p w14:paraId="44641532" w14:textId="77777777" w:rsidR="00206F6A" w:rsidRDefault="00206F6A"/>
        </w:tc>
      </w:tr>
      <w:tr w:rsidR="00973DA5" w14:paraId="319DC233" w14:textId="77777777" w:rsidTr="00271689">
        <w:tc>
          <w:tcPr>
            <w:tcW w:w="1242" w:type="dxa"/>
          </w:tcPr>
          <w:p w14:paraId="368B1910" w14:textId="77777777" w:rsidR="00973DA5" w:rsidRDefault="00973DA5" w:rsidP="00271689">
            <w:pPr>
              <w:tabs>
                <w:tab w:val="left" w:pos="960"/>
              </w:tabs>
            </w:pPr>
            <w:bookmarkStart w:id="186" w:name="_8dc4b3a99f16c1ae74d65ba0dff77796"/>
            <w:r>
              <w:t>Displays Enabled</w:t>
            </w:r>
            <w:bookmarkEnd w:id="186"/>
          </w:p>
        </w:tc>
        <w:tc>
          <w:tcPr>
            <w:tcW w:w="5812" w:type="dxa"/>
          </w:tcPr>
          <w:p w14:paraId="114D53D5" w14:textId="77777777" w:rsidR="00206F6A" w:rsidRDefault="00206F6A"/>
        </w:tc>
        <w:tc>
          <w:tcPr>
            <w:tcW w:w="3260" w:type="dxa"/>
          </w:tcPr>
          <w:p w14:paraId="5E95BDC3" w14:textId="77777777" w:rsidR="00206F6A" w:rsidRDefault="00206F6A"/>
        </w:tc>
      </w:tr>
      <w:tr w:rsidR="00973DA5" w14:paraId="7606BADA" w14:textId="77777777" w:rsidTr="00271689">
        <w:tc>
          <w:tcPr>
            <w:tcW w:w="1242" w:type="dxa"/>
          </w:tcPr>
          <w:p w14:paraId="0C2FE8A3" w14:textId="77777777" w:rsidR="00973DA5" w:rsidRDefault="00973DA5" w:rsidP="00271689">
            <w:pPr>
              <w:tabs>
                <w:tab w:val="left" w:pos="960"/>
              </w:tabs>
            </w:pPr>
            <w:bookmarkStart w:id="187" w:name="_3335b90ca87d33897eb4ed7b745d7b9d"/>
            <w:r>
              <w:t>Inactive</w:t>
            </w:r>
            <w:bookmarkEnd w:id="187"/>
          </w:p>
        </w:tc>
        <w:tc>
          <w:tcPr>
            <w:tcW w:w="5812" w:type="dxa"/>
          </w:tcPr>
          <w:p w14:paraId="24FC5AFB" w14:textId="77777777" w:rsidR="00206F6A" w:rsidRDefault="00206F6A"/>
        </w:tc>
        <w:tc>
          <w:tcPr>
            <w:tcW w:w="3260" w:type="dxa"/>
          </w:tcPr>
          <w:p w14:paraId="003B17A5" w14:textId="77777777" w:rsidR="00206F6A" w:rsidRDefault="00206F6A"/>
        </w:tc>
      </w:tr>
      <w:tr w:rsidR="00973DA5" w14:paraId="74C16A08" w14:textId="77777777" w:rsidTr="00271689">
        <w:tc>
          <w:tcPr>
            <w:tcW w:w="1242" w:type="dxa"/>
          </w:tcPr>
          <w:p w14:paraId="7B3B39F3" w14:textId="77777777" w:rsidR="00973DA5" w:rsidRDefault="00973DA5" w:rsidP="00271689">
            <w:pPr>
              <w:tabs>
                <w:tab w:val="left" w:pos="960"/>
              </w:tabs>
            </w:pPr>
            <w:bookmarkStart w:id="188" w:name="_4c274d7138ffa4f8cd035d069aae6239"/>
            <w:r>
              <w:lastRenderedPageBreak/>
              <w:t>NFC Card Info Screen</w:t>
            </w:r>
            <w:bookmarkEnd w:id="188"/>
          </w:p>
        </w:tc>
        <w:tc>
          <w:tcPr>
            <w:tcW w:w="5812" w:type="dxa"/>
          </w:tcPr>
          <w:p w14:paraId="2A2B1823" w14:textId="77777777" w:rsidR="00206F6A" w:rsidRDefault="00206F6A"/>
        </w:tc>
        <w:tc>
          <w:tcPr>
            <w:tcW w:w="3260" w:type="dxa"/>
          </w:tcPr>
          <w:p w14:paraId="5249D01A" w14:textId="77777777" w:rsidR="00206F6A" w:rsidRDefault="00206F6A"/>
        </w:tc>
      </w:tr>
      <w:tr w:rsidR="00973DA5" w14:paraId="027E884A" w14:textId="77777777" w:rsidTr="00271689">
        <w:tc>
          <w:tcPr>
            <w:tcW w:w="1242" w:type="dxa"/>
          </w:tcPr>
          <w:p w14:paraId="3B0DA706" w14:textId="77777777" w:rsidR="00973DA5" w:rsidRDefault="00973DA5" w:rsidP="00271689">
            <w:pPr>
              <w:tabs>
                <w:tab w:val="left" w:pos="960"/>
              </w:tabs>
            </w:pPr>
            <w:bookmarkStart w:id="189" w:name="_54df5d2aafc4fedc77f7c1b73de5c25b"/>
            <w:r>
              <w:t>NFC key card add - failed</w:t>
            </w:r>
            <w:bookmarkEnd w:id="189"/>
          </w:p>
        </w:tc>
        <w:tc>
          <w:tcPr>
            <w:tcW w:w="5812" w:type="dxa"/>
          </w:tcPr>
          <w:p w14:paraId="1EC69050" w14:textId="77777777" w:rsidR="00973DA5" w:rsidRDefault="00973DA5" w:rsidP="00271689">
            <w:r>
              <w:t>The owner approved the add request, and the backend issued the add command appropriately, but some failure occurred on the vehicle that prevented the key add from being completed.</w:t>
            </w:r>
          </w:p>
        </w:tc>
        <w:tc>
          <w:tcPr>
            <w:tcW w:w="3260" w:type="dxa"/>
          </w:tcPr>
          <w:p w14:paraId="15CD5D3C" w14:textId="77777777" w:rsidR="00206F6A" w:rsidRDefault="00206F6A"/>
        </w:tc>
      </w:tr>
      <w:tr w:rsidR="00973DA5" w14:paraId="63781625" w14:textId="77777777" w:rsidTr="00271689">
        <w:tc>
          <w:tcPr>
            <w:tcW w:w="1242" w:type="dxa"/>
          </w:tcPr>
          <w:p w14:paraId="4B3F28EB" w14:textId="77777777" w:rsidR="00973DA5" w:rsidRDefault="00973DA5" w:rsidP="00271689">
            <w:pPr>
              <w:tabs>
                <w:tab w:val="left" w:pos="960"/>
              </w:tabs>
            </w:pPr>
            <w:bookmarkStart w:id="190" w:name="_e6ac908b622ffd0dffadd0cac4c21fc4"/>
            <w:r>
              <w:t>NFC key card add - request declined</w:t>
            </w:r>
            <w:bookmarkEnd w:id="190"/>
          </w:p>
        </w:tc>
        <w:tc>
          <w:tcPr>
            <w:tcW w:w="5812" w:type="dxa"/>
          </w:tcPr>
          <w:p w14:paraId="51119564" w14:textId="77777777" w:rsidR="00206F6A" w:rsidRDefault="00206F6A"/>
        </w:tc>
        <w:tc>
          <w:tcPr>
            <w:tcW w:w="3260" w:type="dxa"/>
          </w:tcPr>
          <w:p w14:paraId="2A9CFBE4" w14:textId="77777777" w:rsidR="00206F6A" w:rsidRDefault="00206F6A"/>
        </w:tc>
      </w:tr>
      <w:tr w:rsidR="00973DA5" w14:paraId="5194D2EB" w14:textId="77777777" w:rsidTr="00271689">
        <w:tc>
          <w:tcPr>
            <w:tcW w:w="1242" w:type="dxa"/>
          </w:tcPr>
          <w:p w14:paraId="10F66BC0" w14:textId="77777777" w:rsidR="00973DA5" w:rsidRDefault="00973DA5" w:rsidP="00271689">
            <w:pPr>
              <w:tabs>
                <w:tab w:val="left" w:pos="960"/>
              </w:tabs>
            </w:pPr>
            <w:bookmarkStart w:id="191" w:name="_e4295cab8296de5c2b68a0ff31643462"/>
            <w:r>
              <w:t>NFC key card add - request timed out</w:t>
            </w:r>
            <w:bookmarkEnd w:id="191"/>
          </w:p>
        </w:tc>
        <w:tc>
          <w:tcPr>
            <w:tcW w:w="5812" w:type="dxa"/>
          </w:tcPr>
          <w:p w14:paraId="58906437" w14:textId="77777777" w:rsidR="00206F6A" w:rsidRDefault="00206F6A"/>
        </w:tc>
        <w:tc>
          <w:tcPr>
            <w:tcW w:w="3260" w:type="dxa"/>
          </w:tcPr>
          <w:p w14:paraId="3661660D" w14:textId="77777777" w:rsidR="00206F6A" w:rsidRDefault="00206F6A"/>
        </w:tc>
      </w:tr>
      <w:tr w:rsidR="00973DA5" w14:paraId="14B4DEA0" w14:textId="77777777" w:rsidTr="00271689">
        <w:tc>
          <w:tcPr>
            <w:tcW w:w="1242" w:type="dxa"/>
          </w:tcPr>
          <w:p w14:paraId="556C652D" w14:textId="77777777" w:rsidR="00973DA5" w:rsidRDefault="00973DA5" w:rsidP="00271689">
            <w:pPr>
              <w:tabs>
                <w:tab w:val="left" w:pos="960"/>
              </w:tabs>
            </w:pPr>
            <w:bookmarkStart w:id="192" w:name="_47406c5b31c4a1d4fcaf89e0c9ec427f"/>
            <w:r>
              <w:t>NFC key card add - success</w:t>
            </w:r>
            <w:bookmarkEnd w:id="192"/>
          </w:p>
        </w:tc>
        <w:tc>
          <w:tcPr>
            <w:tcW w:w="5812" w:type="dxa"/>
          </w:tcPr>
          <w:p w14:paraId="3A724717" w14:textId="77777777" w:rsidR="00206F6A" w:rsidRDefault="00206F6A"/>
        </w:tc>
        <w:tc>
          <w:tcPr>
            <w:tcW w:w="3260" w:type="dxa"/>
          </w:tcPr>
          <w:p w14:paraId="4D1E0BBB" w14:textId="77777777" w:rsidR="00206F6A" w:rsidRDefault="00206F6A"/>
        </w:tc>
      </w:tr>
      <w:tr w:rsidR="00973DA5" w14:paraId="0C21097C" w14:textId="77777777" w:rsidTr="00271689">
        <w:tc>
          <w:tcPr>
            <w:tcW w:w="1242" w:type="dxa"/>
          </w:tcPr>
          <w:p w14:paraId="79CD63DB" w14:textId="77777777" w:rsidR="00973DA5" w:rsidRDefault="00973DA5" w:rsidP="00271689">
            <w:pPr>
              <w:tabs>
                <w:tab w:val="left" w:pos="960"/>
              </w:tabs>
            </w:pPr>
            <w:bookmarkStart w:id="193" w:name="_5581d92cbcc01912e2a3fd27f67591b5"/>
            <w:r>
              <w:t>NFC key card delete - failed</w:t>
            </w:r>
            <w:bookmarkEnd w:id="193"/>
          </w:p>
        </w:tc>
        <w:tc>
          <w:tcPr>
            <w:tcW w:w="5812" w:type="dxa"/>
          </w:tcPr>
          <w:p w14:paraId="577CD08D" w14:textId="77777777" w:rsidR="00206F6A" w:rsidRDefault="00206F6A"/>
        </w:tc>
        <w:tc>
          <w:tcPr>
            <w:tcW w:w="3260" w:type="dxa"/>
          </w:tcPr>
          <w:p w14:paraId="6A59A522" w14:textId="77777777" w:rsidR="00206F6A" w:rsidRDefault="00206F6A"/>
        </w:tc>
      </w:tr>
      <w:tr w:rsidR="00973DA5" w14:paraId="14446643" w14:textId="77777777" w:rsidTr="00271689">
        <w:tc>
          <w:tcPr>
            <w:tcW w:w="1242" w:type="dxa"/>
          </w:tcPr>
          <w:p w14:paraId="6A757E63" w14:textId="77777777" w:rsidR="00973DA5" w:rsidRDefault="00973DA5" w:rsidP="00271689">
            <w:pPr>
              <w:tabs>
                <w:tab w:val="left" w:pos="960"/>
              </w:tabs>
            </w:pPr>
            <w:bookmarkStart w:id="194" w:name="_15d9f094f52bb6e57cae861b441b3fc5"/>
            <w:r>
              <w:t>NFC key card delete - request declined</w:t>
            </w:r>
            <w:bookmarkEnd w:id="194"/>
          </w:p>
        </w:tc>
        <w:tc>
          <w:tcPr>
            <w:tcW w:w="5812" w:type="dxa"/>
          </w:tcPr>
          <w:p w14:paraId="387E797A" w14:textId="77777777" w:rsidR="00206F6A" w:rsidRDefault="00206F6A"/>
        </w:tc>
        <w:tc>
          <w:tcPr>
            <w:tcW w:w="3260" w:type="dxa"/>
          </w:tcPr>
          <w:p w14:paraId="67070B2B" w14:textId="77777777" w:rsidR="00206F6A" w:rsidRDefault="00206F6A"/>
        </w:tc>
      </w:tr>
      <w:tr w:rsidR="00973DA5" w14:paraId="5AE2B0EE" w14:textId="77777777" w:rsidTr="00271689">
        <w:tc>
          <w:tcPr>
            <w:tcW w:w="1242" w:type="dxa"/>
          </w:tcPr>
          <w:p w14:paraId="1F13D290" w14:textId="77777777" w:rsidR="00973DA5" w:rsidRDefault="00973DA5" w:rsidP="00271689">
            <w:pPr>
              <w:tabs>
                <w:tab w:val="left" w:pos="960"/>
              </w:tabs>
            </w:pPr>
            <w:bookmarkStart w:id="195" w:name="_c1fd5980d76d6d288583fd0c8c7ba13f"/>
            <w:r>
              <w:t>NFC key card delete - request expired</w:t>
            </w:r>
            <w:bookmarkEnd w:id="195"/>
          </w:p>
        </w:tc>
        <w:tc>
          <w:tcPr>
            <w:tcW w:w="5812" w:type="dxa"/>
          </w:tcPr>
          <w:p w14:paraId="568196F5" w14:textId="77777777" w:rsidR="00206F6A" w:rsidRDefault="00206F6A"/>
        </w:tc>
        <w:tc>
          <w:tcPr>
            <w:tcW w:w="3260" w:type="dxa"/>
          </w:tcPr>
          <w:p w14:paraId="44891B22" w14:textId="77777777" w:rsidR="00206F6A" w:rsidRDefault="00206F6A"/>
        </w:tc>
      </w:tr>
      <w:tr w:rsidR="00973DA5" w14:paraId="47782FA1" w14:textId="77777777" w:rsidTr="00271689">
        <w:tc>
          <w:tcPr>
            <w:tcW w:w="1242" w:type="dxa"/>
          </w:tcPr>
          <w:p w14:paraId="45AA8289" w14:textId="77777777" w:rsidR="00973DA5" w:rsidRDefault="00973DA5" w:rsidP="00271689">
            <w:pPr>
              <w:tabs>
                <w:tab w:val="left" w:pos="960"/>
              </w:tabs>
            </w:pPr>
            <w:bookmarkStart w:id="196" w:name="_2a61b53fc0e2c766d37bf0f616cde9b6"/>
            <w:r>
              <w:t>NFC key card delete - success</w:t>
            </w:r>
            <w:bookmarkEnd w:id="196"/>
          </w:p>
        </w:tc>
        <w:tc>
          <w:tcPr>
            <w:tcW w:w="5812" w:type="dxa"/>
          </w:tcPr>
          <w:p w14:paraId="395EA713" w14:textId="77777777" w:rsidR="00206F6A" w:rsidRDefault="00206F6A"/>
        </w:tc>
        <w:tc>
          <w:tcPr>
            <w:tcW w:w="3260" w:type="dxa"/>
          </w:tcPr>
          <w:p w14:paraId="7F3C4D8E" w14:textId="77777777" w:rsidR="00206F6A" w:rsidRDefault="00206F6A"/>
        </w:tc>
      </w:tr>
      <w:tr w:rsidR="00973DA5" w14:paraId="628A7284" w14:textId="77777777" w:rsidTr="00271689">
        <w:tc>
          <w:tcPr>
            <w:tcW w:w="1242" w:type="dxa"/>
          </w:tcPr>
          <w:p w14:paraId="68C814D1" w14:textId="77777777" w:rsidR="00973DA5" w:rsidRDefault="00973DA5" w:rsidP="00271689">
            <w:pPr>
              <w:tabs>
                <w:tab w:val="left" w:pos="960"/>
              </w:tabs>
            </w:pPr>
            <w:bookmarkStart w:id="197" w:name="_0239a7ce9d6e1eed71f332291ef243b1"/>
            <w:r>
              <w:t>Personal Profiles Screen</w:t>
            </w:r>
            <w:bookmarkEnd w:id="197"/>
          </w:p>
        </w:tc>
        <w:tc>
          <w:tcPr>
            <w:tcW w:w="5812" w:type="dxa"/>
          </w:tcPr>
          <w:p w14:paraId="5ED39441" w14:textId="77777777" w:rsidR="00973DA5" w:rsidRDefault="00973DA5" w:rsidP="00271689">
            <w:r>
              <w:t>Do behavior: Personal Profiles Linking STM</w:t>
            </w:r>
          </w:p>
        </w:tc>
        <w:tc>
          <w:tcPr>
            <w:tcW w:w="3260" w:type="dxa"/>
          </w:tcPr>
          <w:p w14:paraId="75EB64E4" w14:textId="77777777" w:rsidR="00206F6A" w:rsidRDefault="00206F6A"/>
        </w:tc>
      </w:tr>
      <w:tr w:rsidR="00973DA5" w14:paraId="1E9B7D6D" w14:textId="77777777" w:rsidTr="00271689">
        <w:tc>
          <w:tcPr>
            <w:tcW w:w="1242" w:type="dxa"/>
          </w:tcPr>
          <w:p w14:paraId="74581D2C" w14:textId="77777777" w:rsidR="00973DA5" w:rsidRDefault="00973DA5" w:rsidP="00271689">
            <w:pPr>
              <w:tabs>
                <w:tab w:val="left" w:pos="960"/>
              </w:tabs>
            </w:pPr>
            <w:bookmarkStart w:id="198" w:name="_93669c51bc32a24e88ad414616bff5f8"/>
            <w:r>
              <w:t>Remove NFC Key</w:t>
            </w:r>
            <w:bookmarkEnd w:id="198"/>
          </w:p>
        </w:tc>
        <w:tc>
          <w:tcPr>
            <w:tcW w:w="5812" w:type="dxa"/>
          </w:tcPr>
          <w:p w14:paraId="73641E69" w14:textId="77777777" w:rsidR="00973DA5" w:rsidRDefault="00973DA5" w:rsidP="00271689">
            <w:r>
              <w:t>Do behavior: Remove NFC Key Inner STM</w:t>
            </w:r>
          </w:p>
        </w:tc>
        <w:tc>
          <w:tcPr>
            <w:tcW w:w="3260" w:type="dxa"/>
          </w:tcPr>
          <w:p w14:paraId="62EFA50B" w14:textId="77777777" w:rsidR="00206F6A" w:rsidRDefault="00206F6A"/>
        </w:tc>
      </w:tr>
      <w:tr w:rsidR="00973DA5" w14:paraId="16EEDD67" w14:textId="77777777" w:rsidTr="00271689">
        <w:tc>
          <w:tcPr>
            <w:tcW w:w="1242" w:type="dxa"/>
          </w:tcPr>
          <w:p w14:paraId="4E277DB0" w14:textId="77777777" w:rsidR="00973DA5" w:rsidRDefault="00973DA5" w:rsidP="00271689">
            <w:pPr>
              <w:tabs>
                <w:tab w:val="left" w:pos="960"/>
              </w:tabs>
            </w:pPr>
            <w:bookmarkStart w:id="199" w:name="_b27491e5885a0b7c83d02ee50fd36d18"/>
            <w:r>
              <w:t>Sync Settings Menu</w:t>
            </w:r>
            <w:bookmarkEnd w:id="199"/>
          </w:p>
        </w:tc>
        <w:tc>
          <w:tcPr>
            <w:tcW w:w="5812" w:type="dxa"/>
          </w:tcPr>
          <w:p w14:paraId="5C0DA087" w14:textId="77777777" w:rsidR="00206F6A" w:rsidRDefault="00206F6A"/>
        </w:tc>
        <w:tc>
          <w:tcPr>
            <w:tcW w:w="3260" w:type="dxa"/>
          </w:tcPr>
          <w:p w14:paraId="11D441D9" w14:textId="77777777" w:rsidR="00206F6A" w:rsidRDefault="00206F6A"/>
        </w:tc>
      </w:tr>
      <w:tr w:rsidR="00973DA5" w14:paraId="765E190B" w14:textId="77777777" w:rsidTr="00271689">
        <w:tc>
          <w:tcPr>
            <w:tcW w:w="1242" w:type="dxa"/>
          </w:tcPr>
          <w:p w14:paraId="64B07B67" w14:textId="77777777" w:rsidR="00973DA5" w:rsidRDefault="00973DA5" w:rsidP="00271689">
            <w:pPr>
              <w:tabs>
                <w:tab w:val="left" w:pos="960"/>
              </w:tabs>
            </w:pPr>
            <w:bookmarkStart w:id="200" w:name="_5c726020d511ccb3b466f222459fbe65"/>
            <w:r>
              <w:t>Unified Key Management Screen</w:t>
            </w:r>
            <w:bookmarkEnd w:id="200"/>
          </w:p>
        </w:tc>
        <w:tc>
          <w:tcPr>
            <w:tcW w:w="5812" w:type="dxa"/>
          </w:tcPr>
          <w:p w14:paraId="617B0717" w14:textId="77777777" w:rsidR="00973DA5" w:rsidRDefault="00973DA5" w:rsidP="00271689">
            <w:r>
              <w:t>Do behavior: Display NFC Key List</w:t>
            </w:r>
          </w:p>
        </w:tc>
        <w:tc>
          <w:tcPr>
            <w:tcW w:w="3260" w:type="dxa"/>
          </w:tcPr>
          <w:p w14:paraId="47CBF40B" w14:textId="77777777" w:rsidR="00206F6A" w:rsidRDefault="00206F6A"/>
        </w:tc>
      </w:tr>
      <w:tr w:rsidR="00973DA5" w14:paraId="3B6E590E" w14:textId="77777777" w:rsidTr="00271689">
        <w:tc>
          <w:tcPr>
            <w:tcW w:w="1242" w:type="dxa"/>
          </w:tcPr>
          <w:p w14:paraId="12F3AD0A" w14:textId="77777777" w:rsidR="00973DA5" w:rsidRDefault="00973DA5" w:rsidP="00271689">
            <w:pPr>
              <w:tabs>
                <w:tab w:val="left" w:pos="960"/>
              </w:tabs>
            </w:pPr>
            <w:bookmarkStart w:id="201" w:name="_10f19c82794c47cce067491a9ad215ca"/>
            <w:r>
              <w:t>Vehicle Settings Menu</w:t>
            </w:r>
            <w:bookmarkEnd w:id="201"/>
          </w:p>
        </w:tc>
        <w:tc>
          <w:tcPr>
            <w:tcW w:w="5812" w:type="dxa"/>
          </w:tcPr>
          <w:p w14:paraId="29421DCB" w14:textId="77777777" w:rsidR="00206F6A" w:rsidRDefault="00206F6A"/>
        </w:tc>
        <w:tc>
          <w:tcPr>
            <w:tcW w:w="3260" w:type="dxa"/>
          </w:tcPr>
          <w:p w14:paraId="687DC152" w14:textId="77777777" w:rsidR="00206F6A" w:rsidRDefault="00206F6A"/>
        </w:tc>
      </w:tr>
    </w:tbl>
    <w:p w14:paraId="2F5C8C58" w14:textId="1BB939A6" w:rsidR="00973DA5" w:rsidRPr="00041150"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2</w:t>
      </w:r>
      <w:r>
        <w:rPr>
          <w:noProof/>
        </w:rPr>
        <w:fldChar w:fldCharType="end"/>
      </w:r>
      <w:r w:rsidRPr="00041150">
        <w:t>: Operation Modes and States</w:t>
      </w:r>
      <w:r>
        <w:t xml:space="preserve"> on </w:t>
      </w:r>
      <w:r w:rsidRPr="00574E26">
        <w:t>HMI</w:t>
      </w:r>
    </w:p>
    <w:p w14:paraId="01259A7E" w14:textId="77777777" w:rsidR="00973DA5" w:rsidRDefault="00973DA5" w:rsidP="00973DA5"/>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973DA5" w14:paraId="27CE3777" w14:textId="77777777" w:rsidTr="00271689">
        <w:tc>
          <w:tcPr>
            <w:tcW w:w="1242" w:type="dxa"/>
            <w:shd w:val="clear" w:color="auto" w:fill="D9D9D9" w:themeFill="background1" w:themeFillShade="D9"/>
          </w:tcPr>
          <w:p w14:paraId="1AA478A4" w14:textId="77777777" w:rsidR="00973DA5" w:rsidRPr="00E52B4D" w:rsidRDefault="00973DA5" w:rsidP="00271689">
            <w:pPr>
              <w:rPr>
                <w:b/>
              </w:rPr>
            </w:pPr>
            <w:r>
              <w:rPr>
                <w:b/>
              </w:rPr>
              <w:t>Transition ID</w:t>
            </w:r>
          </w:p>
        </w:tc>
        <w:tc>
          <w:tcPr>
            <w:tcW w:w="1701" w:type="dxa"/>
            <w:shd w:val="clear" w:color="auto" w:fill="D9D9D9" w:themeFill="background1" w:themeFillShade="D9"/>
          </w:tcPr>
          <w:p w14:paraId="32B4ED25" w14:textId="77777777" w:rsidR="00973DA5" w:rsidRDefault="00973DA5" w:rsidP="00271689">
            <w:pPr>
              <w:rPr>
                <w:b/>
              </w:rPr>
            </w:pPr>
            <w:r w:rsidRPr="00013390">
              <w:rPr>
                <w:b/>
              </w:rPr>
              <w:t>Source</w:t>
            </w:r>
          </w:p>
        </w:tc>
        <w:tc>
          <w:tcPr>
            <w:tcW w:w="1559" w:type="dxa"/>
            <w:shd w:val="clear" w:color="auto" w:fill="D9D9D9" w:themeFill="background1" w:themeFillShade="D9"/>
          </w:tcPr>
          <w:p w14:paraId="61FA60F2" w14:textId="77777777" w:rsidR="00973DA5" w:rsidRDefault="00973DA5" w:rsidP="00271689">
            <w:pPr>
              <w:rPr>
                <w:b/>
              </w:rPr>
            </w:pPr>
            <w:r w:rsidRPr="00013390">
              <w:rPr>
                <w:b/>
              </w:rPr>
              <w:t>Destination</w:t>
            </w:r>
          </w:p>
        </w:tc>
        <w:tc>
          <w:tcPr>
            <w:tcW w:w="3006" w:type="dxa"/>
            <w:shd w:val="clear" w:color="auto" w:fill="D9D9D9" w:themeFill="background1" w:themeFillShade="D9"/>
          </w:tcPr>
          <w:p w14:paraId="5D660475" w14:textId="77777777" w:rsidR="00973DA5" w:rsidRDefault="00973DA5" w:rsidP="00271689">
            <w:pPr>
              <w:rPr>
                <w:b/>
              </w:rPr>
            </w:pPr>
            <w:r w:rsidRPr="00E52B4D">
              <w:rPr>
                <w:b/>
              </w:rPr>
              <w:t>Description</w:t>
            </w:r>
          </w:p>
        </w:tc>
        <w:tc>
          <w:tcPr>
            <w:tcW w:w="2552" w:type="dxa"/>
            <w:shd w:val="clear" w:color="auto" w:fill="D9D9D9" w:themeFill="background1" w:themeFillShade="D9"/>
          </w:tcPr>
          <w:p w14:paraId="2DC5EB40" w14:textId="77777777" w:rsidR="00973DA5" w:rsidRDefault="00973DA5" w:rsidP="00271689">
            <w:pPr>
              <w:rPr>
                <w:b/>
              </w:rPr>
            </w:pPr>
            <w:r>
              <w:rPr>
                <w:b/>
              </w:rPr>
              <w:t>Requirements Reference</w:t>
            </w:r>
          </w:p>
          <w:p w14:paraId="1CDEBB90" w14:textId="77777777" w:rsidR="00973DA5" w:rsidRPr="00E52B4D" w:rsidRDefault="00973DA5" w:rsidP="00271689">
            <w:pPr>
              <w:rPr>
                <w:b/>
              </w:rPr>
            </w:pPr>
            <w:r w:rsidRPr="003036CD">
              <w:t>(optional)</w:t>
            </w:r>
          </w:p>
        </w:tc>
      </w:tr>
      <w:tr w:rsidR="00973DA5" w14:paraId="5AF48926" w14:textId="77777777" w:rsidTr="00271689">
        <w:tc>
          <w:tcPr>
            <w:tcW w:w="1242" w:type="dxa"/>
          </w:tcPr>
          <w:p w14:paraId="08606C7F" w14:textId="77777777" w:rsidR="00973DA5" w:rsidRPr="009D6E77" w:rsidRDefault="00973DA5" w:rsidP="00271689">
            <w:r>
              <w:t>T1</w:t>
            </w:r>
          </w:p>
        </w:tc>
        <w:tc>
          <w:tcPr>
            <w:tcW w:w="1701" w:type="dxa"/>
          </w:tcPr>
          <w:p w14:paraId="01A1E1F0" w14:textId="77777777" w:rsidR="00973DA5" w:rsidRPr="00013390" w:rsidRDefault="00973DA5" w:rsidP="00271689">
            <w:r w:rsidRPr="00013390">
              <w:t>NFC Card Info Screen</w:t>
            </w:r>
          </w:p>
          <w:p w14:paraId="5E27435D" w14:textId="77777777" w:rsidR="00973DA5" w:rsidRDefault="00973DA5" w:rsidP="00271689"/>
        </w:tc>
        <w:tc>
          <w:tcPr>
            <w:tcW w:w="1559" w:type="dxa"/>
          </w:tcPr>
          <w:p w14:paraId="542B89DB" w14:textId="77777777" w:rsidR="00973DA5" w:rsidRPr="00013390" w:rsidRDefault="00973DA5" w:rsidP="00271689">
            <w:r w:rsidRPr="00013390">
              <w:t>Remove NFC Key</w:t>
            </w:r>
          </w:p>
          <w:p w14:paraId="359391C5" w14:textId="77777777" w:rsidR="00973DA5" w:rsidRPr="00013390" w:rsidRDefault="00973DA5" w:rsidP="00271689"/>
        </w:tc>
        <w:tc>
          <w:tcPr>
            <w:tcW w:w="3006" w:type="dxa"/>
          </w:tcPr>
          <w:p w14:paraId="64EB3CE0" w14:textId="77777777" w:rsidR="00973DA5" w:rsidRDefault="00973DA5" w:rsidP="00271689">
            <w:r>
              <w:t>Trigger signal: Remove NFC Key Request</w:t>
            </w:r>
          </w:p>
          <w:p w14:paraId="3BC122D7" w14:textId="77777777" w:rsidR="00973DA5" w:rsidRDefault="00973DA5" w:rsidP="00271689">
            <w:proofErr w:type="spellStart"/>
            <w:r>
              <w:t>SignalEvent</w:t>
            </w:r>
            <w:proofErr w:type="spellEnd"/>
            <w:r>
              <w:t xml:space="preserve"> Remove NFC Key Request</w:t>
            </w:r>
          </w:p>
        </w:tc>
        <w:tc>
          <w:tcPr>
            <w:tcW w:w="2552" w:type="dxa"/>
          </w:tcPr>
          <w:p w14:paraId="7E9AFE9D" w14:textId="77777777" w:rsidR="00973DA5" w:rsidRDefault="00973DA5" w:rsidP="00271689"/>
          <w:p w14:paraId="1B26D003" w14:textId="77777777" w:rsidR="00973DA5" w:rsidRDefault="00973DA5" w:rsidP="00271689"/>
        </w:tc>
      </w:tr>
      <w:tr w:rsidR="00973DA5" w14:paraId="4632D7BF" w14:textId="77777777" w:rsidTr="00271689">
        <w:tc>
          <w:tcPr>
            <w:tcW w:w="1242" w:type="dxa"/>
          </w:tcPr>
          <w:p w14:paraId="135B4801" w14:textId="77777777" w:rsidR="00973DA5" w:rsidRPr="009D6E77" w:rsidRDefault="00973DA5" w:rsidP="00271689">
            <w:r>
              <w:lastRenderedPageBreak/>
              <w:t>T2</w:t>
            </w:r>
          </w:p>
        </w:tc>
        <w:tc>
          <w:tcPr>
            <w:tcW w:w="1701" w:type="dxa"/>
          </w:tcPr>
          <w:p w14:paraId="2FE600A4" w14:textId="77777777" w:rsidR="00973DA5" w:rsidRPr="00013390" w:rsidRDefault="00973DA5" w:rsidP="00271689">
            <w:r w:rsidRPr="00013390">
              <w:t>NFC Card Info Screen</w:t>
            </w:r>
          </w:p>
          <w:p w14:paraId="25B368D9" w14:textId="77777777" w:rsidR="00973DA5" w:rsidRDefault="00973DA5" w:rsidP="00271689"/>
        </w:tc>
        <w:tc>
          <w:tcPr>
            <w:tcW w:w="1559" w:type="dxa"/>
          </w:tcPr>
          <w:p w14:paraId="6ECA1B6E" w14:textId="77777777" w:rsidR="00973DA5" w:rsidRPr="00013390" w:rsidRDefault="00973DA5" w:rsidP="00271689">
            <w:r w:rsidRPr="00013390">
              <w:t>Unified Key Management Screen</w:t>
            </w:r>
          </w:p>
          <w:p w14:paraId="5A8B398E" w14:textId="77777777" w:rsidR="00973DA5" w:rsidRPr="00013390" w:rsidRDefault="00973DA5" w:rsidP="00271689"/>
        </w:tc>
        <w:tc>
          <w:tcPr>
            <w:tcW w:w="3006" w:type="dxa"/>
          </w:tcPr>
          <w:p w14:paraId="2A2BDA53" w14:textId="77777777" w:rsidR="00973DA5" w:rsidRDefault="00973DA5" w:rsidP="00271689">
            <w:r>
              <w:t>Trigger signal: Navigate to Unified Key Management Screen</w:t>
            </w:r>
          </w:p>
          <w:p w14:paraId="6F635E8B" w14:textId="77777777" w:rsidR="00973DA5" w:rsidRDefault="00973DA5" w:rsidP="00271689">
            <w:proofErr w:type="spellStart"/>
            <w:r>
              <w:t>SignalEvent</w:t>
            </w:r>
            <w:proofErr w:type="spellEnd"/>
            <w:r>
              <w:t xml:space="preserve"> Navigate to Unified Key Management Screen</w:t>
            </w:r>
          </w:p>
        </w:tc>
        <w:tc>
          <w:tcPr>
            <w:tcW w:w="2552" w:type="dxa"/>
          </w:tcPr>
          <w:p w14:paraId="522EE3C5" w14:textId="77777777" w:rsidR="00973DA5" w:rsidRDefault="00973DA5" w:rsidP="00271689"/>
          <w:p w14:paraId="6BE4DE58" w14:textId="77777777" w:rsidR="00973DA5" w:rsidRDefault="00973DA5" w:rsidP="00271689"/>
        </w:tc>
      </w:tr>
      <w:tr w:rsidR="00973DA5" w14:paraId="3E1F3403" w14:textId="77777777" w:rsidTr="00271689">
        <w:tc>
          <w:tcPr>
            <w:tcW w:w="1242" w:type="dxa"/>
          </w:tcPr>
          <w:p w14:paraId="278B84F1" w14:textId="77777777" w:rsidR="00973DA5" w:rsidRPr="009D6E77" w:rsidRDefault="00973DA5" w:rsidP="00271689">
            <w:r>
              <w:t>T3</w:t>
            </w:r>
          </w:p>
        </w:tc>
        <w:tc>
          <w:tcPr>
            <w:tcW w:w="1701" w:type="dxa"/>
          </w:tcPr>
          <w:p w14:paraId="2E77E120" w14:textId="77777777" w:rsidR="00973DA5" w:rsidRPr="00013390" w:rsidRDefault="00973DA5" w:rsidP="00271689">
            <w:r w:rsidRPr="00013390">
              <w:t>Remove NFC Key</w:t>
            </w:r>
          </w:p>
          <w:p w14:paraId="48045EB8" w14:textId="77777777" w:rsidR="00973DA5" w:rsidRDefault="00973DA5" w:rsidP="00271689"/>
        </w:tc>
        <w:tc>
          <w:tcPr>
            <w:tcW w:w="1559" w:type="dxa"/>
          </w:tcPr>
          <w:p w14:paraId="6AB2875E" w14:textId="77777777" w:rsidR="00973DA5" w:rsidRPr="00013390" w:rsidRDefault="00973DA5" w:rsidP="00271689">
            <w:r w:rsidRPr="00013390">
              <w:t>NFC Card Info Screen</w:t>
            </w:r>
          </w:p>
          <w:p w14:paraId="5E0008C6" w14:textId="77777777" w:rsidR="00973DA5" w:rsidRPr="00013390" w:rsidRDefault="00973DA5" w:rsidP="00271689"/>
        </w:tc>
        <w:tc>
          <w:tcPr>
            <w:tcW w:w="3006" w:type="dxa"/>
          </w:tcPr>
          <w:p w14:paraId="425D75C9" w14:textId="77777777" w:rsidR="00973DA5" w:rsidRDefault="00973DA5" w:rsidP="00271689">
            <w:r>
              <w:t>Trigger signal: Remove NFC Key Process terminated</w:t>
            </w:r>
          </w:p>
          <w:p w14:paraId="167C8267" w14:textId="77777777" w:rsidR="00973DA5" w:rsidRDefault="00973DA5" w:rsidP="00271689">
            <w:proofErr w:type="spellStart"/>
            <w:r>
              <w:t>SignalEvent</w:t>
            </w:r>
            <w:proofErr w:type="spellEnd"/>
            <w:r>
              <w:t xml:space="preserve"> Remove NFC Key Process terminated</w:t>
            </w:r>
          </w:p>
        </w:tc>
        <w:tc>
          <w:tcPr>
            <w:tcW w:w="2552" w:type="dxa"/>
          </w:tcPr>
          <w:p w14:paraId="41A36FDA" w14:textId="77777777" w:rsidR="00973DA5" w:rsidRDefault="00973DA5" w:rsidP="00271689"/>
          <w:p w14:paraId="3606CE25" w14:textId="77777777" w:rsidR="00973DA5" w:rsidRDefault="00973DA5" w:rsidP="00271689"/>
        </w:tc>
      </w:tr>
      <w:tr w:rsidR="00973DA5" w14:paraId="6C2F0F3C" w14:textId="77777777" w:rsidTr="00271689">
        <w:tc>
          <w:tcPr>
            <w:tcW w:w="1242" w:type="dxa"/>
          </w:tcPr>
          <w:p w14:paraId="4E1B375F" w14:textId="77777777" w:rsidR="00973DA5" w:rsidRPr="009D6E77" w:rsidRDefault="00973DA5" w:rsidP="00271689">
            <w:r>
              <w:t>T4</w:t>
            </w:r>
          </w:p>
        </w:tc>
        <w:tc>
          <w:tcPr>
            <w:tcW w:w="1701" w:type="dxa"/>
          </w:tcPr>
          <w:p w14:paraId="05282104" w14:textId="77777777" w:rsidR="00973DA5" w:rsidRPr="00013390" w:rsidRDefault="00973DA5" w:rsidP="00271689">
            <w:r w:rsidRPr="00013390">
              <w:t>NFC key card add - failed</w:t>
            </w:r>
          </w:p>
          <w:p w14:paraId="6F874056" w14:textId="77777777" w:rsidR="00973DA5" w:rsidRDefault="00973DA5" w:rsidP="00271689"/>
        </w:tc>
        <w:tc>
          <w:tcPr>
            <w:tcW w:w="1559" w:type="dxa"/>
          </w:tcPr>
          <w:p w14:paraId="32BC11B0" w14:textId="77777777" w:rsidR="00973DA5" w:rsidRPr="00013390" w:rsidRDefault="00973DA5" w:rsidP="00271689">
            <w:r w:rsidRPr="00013390">
              <w:t>Inactive</w:t>
            </w:r>
          </w:p>
          <w:p w14:paraId="73FF5CE2" w14:textId="77777777" w:rsidR="00973DA5" w:rsidRPr="00013390" w:rsidRDefault="00973DA5" w:rsidP="00271689"/>
        </w:tc>
        <w:tc>
          <w:tcPr>
            <w:tcW w:w="3006" w:type="dxa"/>
          </w:tcPr>
          <w:p w14:paraId="269B430A" w14:textId="77777777" w:rsidR="00206F6A" w:rsidRDefault="00206F6A"/>
        </w:tc>
        <w:tc>
          <w:tcPr>
            <w:tcW w:w="2552" w:type="dxa"/>
          </w:tcPr>
          <w:p w14:paraId="2D6790B4" w14:textId="77777777" w:rsidR="00973DA5" w:rsidRDefault="00973DA5" w:rsidP="00271689"/>
          <w:p w14:paraId="79271A76" w14:textId="77777777" w:rsidR="00973DA5" w:rsidRDefault="00973DA5" w:rsidP="00271689"/>
        </w:tc>
      </w:tr>
      <w:tr w:rsidR="00973DA5" w14:paraId="451EA40A" w14:textId="77777777" w:rsidTr="00271689">
        <w:tc>
          <w:tcPr>
            <w:tcW w:w="1242" w:type="dxa"/>
          </w:tcPr>
          <w:p w14:paraId="64686010" w14:textId="77777777" w:rsidR="00973DA5" w:rsidRPr="009D6E77" w:rsidRDefault="00973DA5" w:rsidP="00271689">
            <w:r>
              <w:t>T5</w:t>
            </w:r>
          </w:p>
        </w:tc>
        <w:tc>
          <w:tcPr>
            <w:tcW w:w="1701" w:type="dxa"/>
          </w:tcPr>
          <w:p w14:paraId="133A3BFA" w14:textId="77777777" w:rsidR="00973DA5" w:rsidRPr="00013390" w:rsidRDefault="00973DA5" w:rsidP="00271689">
            <w:r w:rsidRPr="00013390">
              <w:t>NFC key card add - request declined</w:t>
            </w:r>
          </w:p>
          <w:p w14:paraId="3C1BAA75" w14:textId="77777777" w:rsidR="00973DA5" w:rsidRDefault="00973DA5" w:rsidP="00271689"/>
        </w:tc>
        <w:tc>
          <w:tcPr>
            <w:tcW w:w="1559" w:type="dxa"/>
          </w:tcPr>
          <w:p w14:paraId="0C670CAB" w14:textId="77777777" w:rsidR="00973DA5" w:rsidRPr="00013390" w:rsidRDefault="00973DA5" w:rsidP="00271689">
            <w:r w:rsidRPr="00013390">
              <w:t>Inactive</w:t>
            </w:r>
          </w:p>
          <w:p w14:paraId="685DBE81" w14:textId="77777777" w:rsidR="00973DA5" w:rsidRPr="00013390" w:rsidRDefault="00973DA5" w:rsidP="00271689"/>
        </w:tc>
        <w:tc>
          <w:tcPr>
            <w:tcW w:w="3006" w:type="dxa"/>
          </w:tcPr>
          <w:p w14:paraId="6F625884" w14:textId="77777777" w:rsidR="00206F6A" w:rsidRDefault="00206F6A"/>
        </w:tc>
        <w:tc>
          <w:tcPr>
            <w:tcW w:w="2552" w:type="dxa"/>
          </w:tcPr>
          <w:p w14:paraId="2AEAB13F" w14:textId="77777777" w:rsidR="00973DA5" w:rsidRDefault="00973DA5" w:rsidP="00271689"/>
          <w:p w14:paraId="089E89F1" w14:textId="77777777" w:rsidR="00973DA5" w:rsidRDefault="00973DA5" w:rsidP="00271689"/>
        </w:tc>
      </w:tr>
      <w:tr w:rsidR="00973DA5" w14:paraId="0DA6A314" w14:textId="77777777" w:rsidTr="00271689">
        <w:tc>
          <w:tcPr>
            <w:tcW w:w="1242" w:type="dxa"/>
          </w:tcPr>
          <w:p w14:paraId="4387E408" w14:textId="77777777" w:rsidR="00973DA5" w:rsidRPr="009D6E77" w:rsidRDefault="00973DA5" w:rsidP="00271689">
            <w:r>
              <w:t>T6</w:t>
            </w:r>
          </w:p>
        </w:tc>
        <w:tc>
          <w:tcPr>
            <w:tcW w:w="1701" w:type="dxa"/>
          </w:tcPr>
          <w:p w14:paraId="4F43DCEC" w14:textId="77777777" w:rsidR="00973DA5" w:rsidRPr="00013390" w:rsidRDefault="00973DA5" w:rsidP="00271689">
            <w:r w:rsidRPr="00013390">
              <w:t>Personal Profiles Screen</w:t>
            </w:r>
          </w:p>
          <w:p w14:paraId="797F37A7" w14:textId="77777777" w:rsidR="00973DA5" w:rsidRDefault="00973DA5" w:rsidP="00271689"/>
        </w:tc>
        <w:tc>
          <w:tcPr>
            <w:tcW w:w="1559" w:type="dxa"/>
          </w:tcPr>
          <w:p w14:paraId="2086ED6B" w14:textId="77777777" w:rsidR="00973DA5" w:rsidRPr="00013390" w:rsidRDefault="00973DA5" w:rsidP="00271689">
            <w:r w:rsidRPr="00013390">
              <w:t>Sync Settings Menu</w:t>
            </w:r>
          </w:p>
          <w:p w14:paraId="734EDD23" w14:textId="77777777" w:rsidR="00973DA5" w:rsidRPr="00013390" w:rsidRDefault="00973DA5" w:rsidP="00271689"/>
        </w:tc>
        <w:tc>
          <w:tcPr>
            <w:tcW w:w="3006" w:type="dxa"/>
          </w:tcPr>
          <w:p w14:paraId="33867B8E" w14:textId="77777777" w:rsidR="00973DA5" w:rsidRDefault="00973DA5" w:rsidP="00271689">
            <w:r>
              <w:t>Trigger signal: Personal Profiles Process terminated</w:t>
            </w:r>
          </w:p>
          <w:p w14:paraId="493EC988" w14:textId="77777777" w:rsidR="00973DA5" w:rsidRDefault="00973DA5" w:rsidP="00271689">
            <w:proofErr w:type="spellStart"/>
            <w:r>
              <w:t>SignalEvent</w:t>
            </w:r>
            <w:proofErr w:type="spellEnd"/>
            <w:r>
              <w:t xml:space="preserve"> Personal Profiles Process terminated</w:t>
            </w:r>
          </w:p>
        </w:tc>
        <w:tc>
          <w:tcPr>
            <w:tcW w:w="2552" w:type="dxa"/>
          </w:tcPr>
          <w:p w14:paraId="08C6432C" w14:textId="77777777" w:rsidR="00973DA5" w:rsidRDefault="00973DA5" w:rsidP="00271689"/>
          <w:p w14:paraId="390B9D84" w14:textId="77777777" w:rsidR="00973DA5" w:rsidRDefault="00973DA5" w:rsidP="00271689"/>
        </w:tc>
      </w:tr>
      <w:tr w:rsidR="00973DA5" w14:paraId="709E10D5" w14:textId="77777777" w:rsidTr="00271689">
        <w:tc>
          <w:tcPr>
            <w:tcW w:w="1242" w:type="dxa"/>
          </w:tcPr>
          <w:p w14:paraId="4CCAECBD" w14:textId="77777777" w:rsidR="00973DA5" w:rsidRPr="009D6E77" w:rsidRDefault="00973DA5" w:rsidP="00271689">
            <w:r>
              <w:t>T7</w:t>
            </w:r>
          </w:p>
        </w:tc>
        <w:tc>
          <w:tcPr>
            <w:tcW w:w="1701" w:type="dxa"/>
          </w:tcPr>
          <w:p w14:paraId="1FE8EA86" w14:textId="77777777" w:rsidR="00973DA5" w:rsidRPr="00013390" w:rsidRDefault="00973DA5" w:rsidP="00271689">
            <w:r w:rsidRPr="00013390">
              <w:t>Vehicle Settings Menu</w:t>
            </w:r>
          </w:p>
          <w:p w14:paraId="4579E4AE" w14:textId="77777777" w:rsidR="00973DA5" w:rsidRDefault="00973DA5" w:rsidP="00271689"/>
        </w:tc>
        <w:tc>
          <w:tcPr>
            <w:tcW w:w="1559" w:type="dxa"/>
          </w:tcPr>
          <w:p w14:paraId="7046C46B" w14:textId="77777777" w:rsidR="00973DA5" w:rsidRPr="00013390" w:rsidRDefault="00973DA5" w:rsidP="00271689">
            <w:r w:rsidRPr="00013390">
              <w:t>Unified Key Management Screen</w:t>
            </w:r>
          </w:p>
          <w:p w14:paraId="65EA3B93" w14:textId="77777777" w:rsidR="00973DA5" w:rsidRPr="00013390" w:rsidRDefault="00973DA5" w:rsidP="00271689"/>
        </w:tc>
        <w:tc>
          <w:tcPr>
            <w:tcW w:w="3006" w:type="dxa"/>
          </w:tcPr>
          <w:p w14:paraId="65FC563C" w14:textId="77777777" w:rsidR="00973DA5" w:rsidRDefault="00973DA5" w:rsidP="00271689">
            <w:r>
              <w:t>Trigger signal: Navigate to Unified Key Management Screen</w:t>
            </w:r>
          </w:p>
          <w:p w14:paraId="4B89AA83" w14:textId="77777777" w:rsidR="00973DA5" w:rsidRDefault="00973DA5" w:rsidP="00271689">
            <w:r>
              <w:t xml:space="preserve">Effect: Request active and pending </w:t>
            </w:r>
            <w:proofErr w:type="spellStart"/>
            <w:r>
              <w:t>nfc</w:t>
            </w:r>
            <w:proofErr w:type="spellEnd"/>
            <w:r>
              <w:t xml:space="preserve"> devices</w:t>
            </w:r>
          </w:p>
          <w:p w14:paraId="1C8521DA" w14:textId="77777777" w:rsidR="00973DA5" w:rsidRDefault="00973DA5" w:rsidP="00271689">
            <w:proofErr w:type="spellStart"/>
            <w:r>
              <w:t>SignalEvent</w:t>
            </w:r>
            <w:proofErr w:type="spellEnd"/>
            <w:r>
              <w:t xml:space="preserve"> Navigate to Unified Key Management Screen</w:t>
            </w:r>
          </w:p>
        </w:tc>
        <w:tc>
          <w:tcPr>
            <w:tcW w:w="2552" w:type="dxa"/>
          </w:tcPr>
          <w:p w14:paraId="3A706ACF" w14:textId="77777777" w:rsidR="00973DA5" w:rsidRDefault="00973DA5" w:rsidP="00271689"/>
          <w:p w14:paraId="05BE4D09" w14:textId="77777777" w:rsidR="00973DA5" w:rsidRDefault="00973DA5" w:rsidP="00271689"/>
        </w:tc>
      </w:tr>
      <w:tr w:rsidR="00973DA5" w14:paraId="606EBB2B" w14:textId="77777777" w:rsidTr="00271689">
        <w:tc>
          <w:tcPr>
            <w:tcW w:w="1242" w:type="dxa"/>
          </w:tcPr>
          <w:p w14:paraId="7AF8AEEA" w14:textId="77777777" w:rsidR="00973DA5" w:rsidRPr="009D6E77" w:rsidRDefault="00973DA5" w:rsidP="00271689">
            <w:r>
              <w:t>T8</w:t>
            </w:r>
          </w:p>
        </w:tc>
        <w:tc>
          <w:tcPr>
            <w:tcW w:w="1701" w:type="dxa"/>
          </w:tcPr>
          <w:p w14:paraId="315B4ACF" w14:textId="77777777" w:rsidR="00973DA5" w:rsidRPr="00013390" w:rsidRDefault="00973DA5" w:rsidP="00271689">
            <w:r w:rsidRPr="00013390">
              <w:t>NFC key card delete - failed</w:t>
            </w:r>
          </w:p>
          <w:p w14:paraId="1651AE29" w14:textId="77777777" w:rsidR="00973DA5" w:rsidRDefault="00973DA5" w:rsidP="00271689"/>
        </w:tc>
        <w:tc>
          <w:tcPr>
            <w:tcW w:w="1559" w:type="dxa"/>
          </w:tcPr>
          <w:p w14:paraId="56930EE5" w14:textId="77777777" w:rsidR="00973DA5" w:rsidRPr="00013390" w:rsidRDefault="00973DA5" w:rsidP="00271689">
            <w:r w:rsidRPr="00013390">
              <w:t>Inactive</w:t>
            </w:r>
          </w:p>
          <w:p w14:paraId="62AF4347" w14:textId="77777777" w:rsidR="00973DA5" w:rsidRPr="00013390" w:rsidRDefault="00973DA5" w:rsidP="00271689"/>
        </w:tc>
        <w:tc>
          <w:tcPr>
            <w:tcW w:w="3006" w:type="dxa"/>
          </w:tcPr>
          <w:p w14:paraId="78B4DDB2" w14:textId="77777777" w:rsidR="00206F6A" w:rsidRDefault="00206F6A"/>
        </w:tc>
        <w:tc>
          <w:tcPr>
            <w:tcW w:w="2552" w:type="dxa"/>
          </w:tcPr>
          <w:p w14:paraId="4DA9ECE0" w14:textId="77777777" w:rsidR="00973DA5" w:rsidRDefault="00973DA5" w:rsidP="00271689"/>
          <w:p w14:paraId="0AF126EB" w14:textId="77777777" w:rsidR="00973DA5" w:rsidRDefault="00973DA5" w:rsidP="00271689"/>
        </w:tc>
      </w:tr>
      <w:tr w:rsidR="00973DA5" w14:paraId="2292DE1C" w14:textId="77777777" w:rsidTr="00271689">
        <w:tc>
          <w:tcPr>
            <w:tcW w:w="1242" w:type="dxa"/>
          </w:tcPr>
          <w:p w14:paraId="130F4A7F" w14:textId="77777777" w:rsidR="00973DA5" w:rsidRPr="009D6E77" w:rsidRDefault="00973DA5" w:rsidP="00271689">
            <w:r>
              <w:t>T9</w:t>
            </w:r>
          </w:p>
        </w:tc>
        <w:tc>
          <w:tcPr>
            <w:tcW w:w="1701" w:type="dxa"/>
          </w:tcPr>
          <w:p w14:paraId="4CA9B6DD" w14:textId="77777777" w:rsidR="00973DA5" w:rsidRPr="00013390" w:rsidRDefault="00973DA5" w:rsidP="00271689">
            <w:r w:rsidRPr="00013390">
              <w:t>Unified Key Management Screen</w:t>
            </w:r>
          </w:p>
          <w:p w14:paraId="25D91620" w14:textId="77777777" w:rsidR="00973DA5" w:rsidRDefault="00973DA5" w:rsidP="00271689"/>
        </w:tc>
        <w:tc>
          <w:tcPr>
            <w:tcW w:w="1559" w:type="dxa"/>
          </w:tcPr>
          <w:p w14:paraId="14329B4D" w14:textId="77777777" w:rsidR="00973DA5" w:rsidRPr="00013390" w:rsidRDefault="00973DA5" w:rsidP="00271689">
            <w:r w:rsidRPr="00013390">
              <w:t>Add NFC Key</w:t>
            </w:r>
          </w:p>
          <w:p w14:paraId="747C8BFF" w14:textId="77777777" w:rsidR="00973DA5" w:rsidRPr="00013390" w:rsidRDefault="00973DA5" w:rsidP="00271689"/>
        </w:tc>
        <w:tc>
          <w:tcPr>
            <w:tcW w:w="3006" w:type="dxa"/>
          </w:tcPr>
          <w:p w14:paraId="09F0F807" w14:textId="77777777" w:rsidR="00973DA5" w:rsidRDefault="00973DA5" w:rsidP="00271689">
            <w:r>
              <w:t>Guard: =</w:t>
            </w:r>
          </w:p>
          <w:p w14:paraId="6913AA39" w14:textId="77777777" w:rsidR="00973DA5" w:rsidRDefault="00973DA5" w:rsidP="00271689">
            <w:r>
              <w:t>Trigger signal: Add NFC Key Request</w:t>
            </w:r>
          </w:p>
          <w:p w14:paraId="32763ED3" w14:textId="77777777" w:rsidR="00973DA5" w:rsidRDefault="00973DA5" w:rsidP="00271689">
            <w:proofErr w:type="spellStart"/>
            <w:r>
              <w:t>SignalEvent</w:t>
            </w:r>
            <w:proofErr w:type="spellEnd"/>
            <w:r>
              <w:t xml:space="preserve"> Add NFC Key Request</w:t>
            </w:r>
          </w:p>
        </w:tc>
        <w:tc>
          <w:tcPr>
            <w:tcW w:w="2552" w:type="dxa"/>
          </w:tcPr>
          <w:p w14:paraId="7D54F0A0" w14:textId="77777777" w:rsidR="00973DA5" w:rsidRDefault="00973DA5" w:rsidP="00271689"/>
          <w:p w14:paraId="3EA0315F" w14:textId="77777777" w:rsidR="00973DA5" w:rsidRDefault="00973DA5" w:rsidP="00271689"/>
        </w:tc>
      </w:tr>
      <w:tr w:rsidR="00973DA5" w14:paraId="6FF2D50E" w14:textId="77777777" w:rsidTr="00271689">
        <w:tc>
          <w:tcPr>
            <w:tcW w:w="1242" w:type="dxa"/>
          </w:tcPr>
          <w:p w14:paraId="775F8E6B" w14:textId="77777777" w:rsidR="00973DA5" w:rsidRPr="009D6E77" w:rsidRDefault="00973DA5" w:rsidP="00271689">
            <w:r>
              <w:t>T10</w:t>
            </w:r>
          </w:p>
        </w:tc>
        <w:tc>
          <w:tcPr>
            <w:tcW w:w="1701" w:type="dxa"/>
          </w:tcPr>
          <w:p w14:paraId="27E78C31" w14:textId="77777777" w:rsidR="00973DA5" w:rsidRPr="00013390" w:rsidRDefault="00973DA5" w:rsidP="00271689">
            <w:r w:rsidRPr="00013390">
              <w:t>Unified Key Management Screen</w:t>
            </w:r>
          </w:p>
          <w:p w14:paraId="78FA0E3C" w14:textId="77777777" w:rsidR="00973DA5" w:rsidRDefault="00973DA5" w:rsidP="00271689"/>
        </w:tc>
        <w:tc>
          <w:tcPr>
            <w:tcW w:w="1559" w:type="dxa"/>
          </w:tcPr>
          <w:p w14:paraId="2C011D38" w14:textId="77777777" w:rsidR="00973DA5" w:rsidRPr="00013390" w:rsidRDefault="00973DA5" w:rsidP="00271689">
            <w:r w:rsidRPr="00013390">
              <w:t>NFC Card Info Screen</w:t>
            </w:r>
          </w:p>
          <w:p w14:paraId="41CAA5EA" w14:textId="77777777" w:rsidR="00973DA5" w:rsidRPr="00013390" w:rsidRDefault="00973DA5" w:rsidP="00271689"/>
        </w:tc>
        <w:tc>
          <w:tcPr>
            <w:tcW w:w="3006" w:type="dxa"/>
          </w:tcPr>
          <w:p w14:paraId="164BE12B" w14:textId="77777777" w:rsidR="00973DA5" w:rsidRDefault="00973DA5" w:rsidP="00271689">
            <w:r>
              <w:t>Trigger signal: Navigate to NFC Card Info Screen</w:t>
            </w:r>
          </w:p>
          <w:p w14:paraId="7809FC52" w14:textId="77777777" w:rsidR="00973DA5" w:rsidRDefault="00973DA5" w:rsidP="00271689">
            <w:proofErr w:type="spellStart"/>
            <w:r>
              <w:t>SignalEvent</w:t>
            </w:r>
            <w:proofErr w:type="spellEnd"/>
            <w:r>
              <w:t xml:space="preserve"> Navigate to NFC Card Info Screen</w:t>
            </w:r>
          </w:p>
        </w:tc>
        <w:tc>
          <w:tcPr>
            <w:tcW w:w="2552" w:type="dxa"/>
          </w:tcPr>
          <w:p w14:paraId="3221BD7E" w14:textId="77777777" w:rsidR="00973DA5" w:rsidRDefault="00973DA5" w:rsidP="00271689"/>
          <w:p w14:paraId="536F4D3C" w14:textId="77777777" w:rsidR="00973DA5" w:rsidRDefault="00973DA5" w:rsidP="00271689"/>
        </w:tc>
      </w:tr>
      <w:tr w:rsidR="00973DA5" w14:paraId="4E87C950" w14:textId="77777777" w:rsidTr="00271689">
        <w:tc>
          <w:tcPr>
            <w:tcW w:w="1242" w:type="dxa"/>
          </w:tcPr>
          <w:p w14:paraId="51E46741" w14:textId="77777777" w:rsidR="00973DA5" w:rsidRPr="009D6E77" w:rsidRDefault="00973DA5" w:rsidP="00271689">
            <w:r>
              <w:t>T11</w:t>
            </w:r>
          </w:p>
        </w:tc>
        <w:tc>
          <w:tcPr>
            <w:tcW w:w="1701" w:type="dxa"/>
          </w:tcPr>
          <w:p w14:paraId="425A1B7B" w14:textId="77777777" w:rsidR="00973DA5" w:rsidRPr="00013390" w:rsidRDefault="00973DA5" w:rsidP="00271689">
            <w:r w:rsidRPr="00013390">
              <w:t>NFC key card delete - request expired</w:t>
            </w:r>
          </w:p>
          <w:p w14:paraId="15DD029F" w14:textId="77777777" w:rsidR="00973DA5" w:rsidRDefault="00973DA5" w:rsidP="00271689"/>
        </w:tc>
        <w:tc>
          <w:tcPr>
            <w:tcW w:w="1559" w:type="dxa"/>
          </w:tcPr>
          <w:p w14:paraId="5ABA456F" w14:textId="77777777" w:rsidR="00973DA5" w:rsidRPr="00013390" w:rsidRDefault="00973DA5" w:rsidP="00271689">
            <w:r w:rsidRPr="00013390">
              <w:t>Inactive</w:t>
            </w:r>
          </w:p>
          <w:p w14:paraId="37068B97" w14:textId="77777777" w:rsidR="00973DA5" w:rsidRPr="00013390" w:rsidRDefault="00973DA5" w:rsidP="00271689"/>
        </w:tc>
        <w:tc>
          <w:tcPr>
            <w:tcW w:w="3006" w:type="dxa"/>
          </w:tcPr>
          <w:p w14:paraId="1125F8A6" w14:textId="77777777" w:rsidR="00206F6A" w:rsidRDefault="00206F6A"/>
        </w:tc>
        <w:tc>
          <w:tcPr>
            <w:tcW w:w="2552" w:type="dxa"/>
          </w:tcPr>
          <w:p w14:paraId="78C0B525" w14:textId="77777777" w:rsidR="00973DA5" w:rsidRDefault="00973DA5" w:rsidP="00271689"/>
          <w:p w14:paraId="13F2392A" w14:textId="77777777" w:rsidR="00973DA5" w:rsidRDefault="00973DA5" w:rsidP="00271689"/>
        </w:tc>
      </w:tr>
      <w:tr w:rsidR="00973DA5" w14:paraId="73444DAC" w14:textId="77777777" w:rsidTr="00271689">
        <w:tc>
          <w:tcPr>
            <w:tcW w:w="1242" w:type="dxa"/>
          </w:tcPr>
          <w:p w14:paraId="4A42DFB9" w14:textId="77777777" w:rsidR="00973DA5" w:rsidRPr="009D6E77" w:rsidRDefault="00973DA5" w:rsidP="00271689">
            <w:r>
              <w:t>T12</w:t>
            </w:r>
          </w:p>
        </w:tc>
        <w:tc>
          <w:tcPr>
            <w:tcW w:w="1701" w:type="dxa"/>
          </w:tcPr>
          <w:p w14:paraId="028D9800" w14:textId="77777777" w:rsidR="00973DA5" w:rsidRPr="00013390" w:rsidRDefault="00973DA5" w:rsidP="00271689">
            <w:r w:rsidRPr="00013390">
              <w:t>NFC key card delete - request declined</w:t>
            </w:r>
          </w:p>
          <w:p w14:paraId="0D0CD8AC" w14:textId="77777777" w:rsidR="00973DA5" w:rsidRDefault="00973DA5" w:rsidP="00271689"/>
        </w:tc>
        <w:tc>
          <w:tcPr>
            <w:tcW w:w="1559" w:type="dxa"/>
          </w:tcPr>
          <w:p w14:paraId="40E0F975" w14:textId="77777777" w:rsidR="00973DA5" w:rsidRPr="00013390" w:rsidRDefault="00973DA5" w:rsidP="00271689">
            <w:r w:rsidRPr="00013390">
              <w:t>Inactive</w:t>
            </w:r>
          </w:p>
          <w:p w14:paraId="11CEC61A" w14:textId="77777777" w:rsidR="00973DA5" w:rsidRPr="00013390" w:rsidRDefault="00973DA5" w:rsidP="00271689"/>
        </w:tc>
        <w:tc>
          <w:tcPr>
            <w:tcW w:w="3006" w:type="dxa"/>
          </w:tcPr>
          <w:p w14:paraId="44929E60" w14:textId="77777777" w:rsidR="00206F6A" w:rsidRDefault="00206F6A"/>
        </w:tc>
        <w:tc>
          <w:tcPr>
            <w:tcW w:w="2552" w:type="dxa"/>
          </w:tcPr>
          <w:p w14:paraId="47D294ED" w14:textId="77777777" w:rsidR="00973DA5" w:rsidRDefault="00973DA5" w:rsidP="00271689"/>
          <w:p w14:paraId="74A82FF2" w14:textId="77777777" w:rsidR="00973DA5" w:rsidRDefault="00973DA5" w:rsidP="00271689"/>
        </w:tc>
      </w:tr>
      <w:tr w:rsidR="00973DA5" w14:paraId="6E1E5DF4" w14:textId="77777777" w:rsidTr="00271689">
        <w:tc>
          <w:tcPr>
            <w:tcW w:w="1242" w:type="dxa"/>
          </w:tcPr>
          <w:p w14:paraId="1E64BBF1" w14:textId="77777777" w:rsidR="00973DA5" w:rsidRPr="009D6E77" w:rsidRDefault="00973DA5" w:rsidP="00271689">
            <w:r>
              <w:t>T13</w:t>
            </w:r>
          </w:p>
        </w:tc>
        <w:tc>
          <w:tcPr>
            <w:tcW w:w="1701" w:type="dxa"/>
          </w:tcPr>
          <w:p w14:paraId="198ADB27" w14:textId="77777777" w:rsidR="00973DA5" w:rsidRPr="00013390" w:rsidRDefault="00973DA5" w:rsidP="00271689">
            <w:r w:rsidRPr="00013390">
              <w:t xml:space="preserve">Create NFC </w:t>
            </w:r>
            <w:proofErr w:type="spellStart"/>
            <w:r w:rsidRPr="00013390">
              <w:t>MyKey</w:t>
            </w:r>
            <w:proofErr w:type="spellEnd"/>
          </w:p>
          <w:p w14:paraId="7F062F65" w14:textId="77777777" w:rsidR="00973DA5" w:rsidRDefault="00973DA5" w:rsidP="00271689"/>
        </w:tc>
        <w:tc>
          <w:tcPr>
            <w:tcW w:w="1559" w:type="dxa"/>
          </w:tcPr>
          <w:p w14:paraId="2B5539CB" w14:textId="77777777" w:rsidR="00973DA5" w:rsidRPr="00013390" w:rsidRDefault="00973DA5" w:rsidP="00271689">
            <w:r w:rsidRPr="00013390">
              <w:t>Vehicle Settings Menu</w:t>
            </w:r>
          </w:p>
          <w:p w14:paraId="7F96DD36" w14:textId="77777777" w:rsidR="00973DA5" w:rsidRPr="00013390" w:rsidRDefault="00973DA5" w:rsidP="00271689"/>
        </w:tc>
        <w:tc>
          <w:tcPr>
            <w:tcW w:w="3006" w:type="dxa"/>
          </w:tcPr>
          <w:p w14:paraId="59B150DC" w14:textId="77777777" w:rsidR="00973DA5" w:rsidRDefault="00973DA5" w:rsidP="00271689">
            <w:r>
              <w:t xml:space="preserve">Trigger signal: </w:t>
            </w:r>
            <w:proofErr w:type="spellStart"/>
            <w:r>
              <w:t>MyKey</w:t>
            </w:r>
            <w:proofErr w:type="spellEnd"/>
            <w:r>
              <w:t xml:space="preserve"> NFC Addition Process Terminated</w:t>
            </w:r>
          </w:p>
          <w:p w14:paraId="0277E5A9" w14:textId="77777777" w:rsidR="00973DA5" w:rsidRDefault="00973DA5" w:rsidP="00271689">
            <w:proofErr w:type="spellStart"/>
            <w:r>
              <w:t>SignalEvent</w:t>
            </w:r>
            <w:proofErr w:type="spellEnd"/>
            <w:r>
              <w:t xml:space="preserve"> </w:t>
            </w:r>
            <w:proofErr w:type="spellStart"/>
            <w:r>
              <w:t>MyKey</w:t>
            </w:r>
            <w:proofErr w:type="spellEnd"/>
            <w:r>
              <w:t xml:space="preserve"> NFC Addition Process Terminated</w:t>
            </w:r>
          </w:p>
        </w:tc>
        <w:tc>
          <w:tcPr>
            <w:tcW w:w="2552" w:type="dxa"/>
          </w:tcPr>
          <w:p w14:paraId="4CB240C9" w14:textId="77777777" w:rsidR="00973DA5" w:rsidRDefault="00973DA5" w:rsidP="00271689"/>
          <w:p w14:paraId="6D6C484B" w14:textId="77777777" w:rsidR="00973DA5" w:rsidRDefault="00973DA5" w:rsidP="00271689"/>
        </w:tc>
      </w:tr>
      <w:tr w:rsidR="00973DA5" w14:paraId="258837CE" w14:textId="77777777" w:rsidTr="00271689">
        <w:tc>
          <w:tcPr>
            <w:tcW w:w="1242" w:type="dxa"/>
          </w:tcPr>
          <w:p w14:paraId="1E074B76" w14:textId="77777777" w:rsidR="00973DA5" w:rsidRPr="009D6E77" w:rsidRDefault="00973DA5" w:rsidP="00271689">
            <w:r>
              <w:lastRenderedPageBreak/>
              <w:t>T14</w:t>
            </w:r>
          </w:p>
        </w:tc>
        <w:tc>
          <w:tcPr>
            <w:tcW w:w="1701" w:type="dxa"/>
          </w:tcPr>
          <w:p w14:paraId="18E69E0C" w14:textId="77777777" w:rsidR="00973DA5" w:rsidRPr="00013390" w:rsidRDefault="00973DA5" w:rsidP="00271689">
            <w:r w:rsidRPr="00013390">
              <w:t>Inactive</w:t>
            </w:r>
          </w:p>
          <w:p w14:paraId="624A0454" w14:textId="77777777" w:rsidR="00973DA5" w:rsidRDefault="00973DA5" w:rsidP="00271689"/>
        </w:tc>
        <w:tc>
          <w:tcPr>
            <w:tcW w:w="1559" w:type="dxa"/>
          </w:tcPr>
          <w:p w14:paraId="4C94FFC7" w14:textId="77777777" w:rsidR="00973DA5" w:rsidRPr="00013390" w:rsidRDefault="00973DA5" w:rsidP="00271689">
            <w:r w:rsidRPr="00013390">
              <w:t>NFC key card add - success</w:t>
            </w:r>
          </w:p>
          <w:p w14:paraId="0B255967" w14:textId="77777777" w:rsidR="00973DA5" w:rsidRPr="00013390" w:rsidRDefault="00973DA5" w:rsidP="00271689"/>
        </w:tc>
        <w:tc>
          <w:tcPr>
            <w:tcW w:w="3006" w:type="dxa"/>
          </w:tcPr>
          <w:p w14:paraId="32E36B4F" w14:textId="77777777" w:rsidR="00973DA5" w:rsidRDefault="00973DA5" w:rsidP="00271689">
            <w:r>
              <w:t xml:space="preserve">Guard: Successful == </w:t>
            </w:r>
            <w:proofErr w:type="gramStart"/>
            <w:r>
              <w:t>True  AND</w:t>
            </w:r>
            <w:proofErr w:type="gramEnd"/>
            <w:r>
              <w:t xml:space="preserve"> Command Type == Add Key AN...</w:t>
            </w:r>
          </w:p>
          <w:p w14:paraId="59987397" w14:textId="77777777" w:rsidR="00973DA5" w:rsidRDefault="00973DA5" w:rsidP="00271689">
            <w:r>
              <w:t>Trigger signal: NFC Local Event</w:t>
            </w:r>
          </w:p>
          <w:p w14:paraId="4897430B" w14:textId="77777777" w:rsidR="00973DA5" w:rsidRDefault="00973DA5" w:rsidP="00271689">
            <w:proofErr w:type="spellStart"/>
            <w:r>
              <w:t>SignalEvent</w:t>
            </w:r>
            <w:proofErr w:type="spellEnd"/>
            <w:r>
              <w:t xml:space="preserve"> NFC Local Event</w:t>
            </w:r>
          </w:p>
        </w:tc>
        <w:tc>
          <w:tcPr>
            <w:tcW w:w="2552" w:type="dxa"/>
          </w:tcPr>
          <w:p w14:paraId="6DF3D901" w14:textId="77777777" w:rsidR="00973DA5" w:rsidRDefault="00973DA5" w:rsidP="00271689"/>
          <w:p w14:paraId="3ED8FDAA" w14:textId="77777777" w:rsidR="00973DA5" w:rsidRDefault="00973DA5" w:rsidP="00271689"/>
        </w:tc>
      </w:tr>
      <w:tr w:rsidR="00973DA5" w14:paraId="6B1ACD1E" w14:textId="77777777" w:rsidTr="00271689">
        <w:tc>
          <w:tcPr>
            <w:tcW w:w="1242" w:type="dxa"/>
          </w:tcPr>
          <w:p w14:paraId="75D19387" w14:textId="77777777" w:rsidR="00973DA5" w:rsidRPr="009D6E77" w:rsidRDefault="00973DA5" w:rsidP="00271689">
            <w:r>
              <w:t>T15</w:t>
            </w:r>
          </w:p>
        </w:tc>
        <w:tc>
          <w:tcPr>
            <w:tcW w:w="1701" w:type="dxa"/>
          </w:tcPr>
          <w:p w14:paraId="04159D01" w14:textId="77777777" w:rsidR="00973DA5" w:rsidRPr="00013390" w:rsidRDefault="00973DA5" w:rsidP="00271689">
            <w:r w:rsidRPr="00013390">
              <w:t>Vehicle Settings Menu</w:t>
            </w:r>
          </w:p>
          <w:p w14:paraId="4C34E5B0" w14:textId="77777777" w:rsidR="00973DA5" w:rsidRDefault="00973DA5" w:rsidP="00271689"/>
        </w:tc>
        <w:tc>
          <w:tcPr>
            <w:tcW w:w="1559" w:type="dxa"/>
          </w:tcPr>
          <w:p w14:paraId="245C5EDD" w14:textId="77777777" w:rsidR="00973DA5" w:rsidRPr="00013390" w:rsidRDefault="00973DA5" w:rsidP="00271689">
            <w:r w:rsidRPr="00013390">
              <w:t xml:space="preserve">Create NFC </w:t>
            </w:r>
            <w:proofErr w:type="spellStart"/>
            <w:r w:rsidRPr="00013390">
              <w:t>MyKey</w:t>
            </w:r>
            <w:proofErr w:type="spellEnd"/>
          </w:p>
          <w:p w14:paraId="06B01A88" w14:textId="77777777" w:rsidR="00973DA5" w:rsidRPr="00013390" w:rsidRDefault="00973DA5" w:rsidP="00271689"/>
        </w:tc>
        <w:tc>
          <w:tcPr>
            <w:tcW w:w="3006" w:type="dxa"/>
          </w:tcPr>
          <w:p w14:paraId="2CF68982" w14:textId="77777777" w:rsidR="00973DA5" w:rsidRDefault="00973DA5" w:rsidP="00271689">
            <w:r>
              <w:t xml:space="preserve">Trigger signal: Create </w:t>
            </w:r>
            <w:proofErr w:type="spellStart"/>
            <w:r>
              <w:t>MyKey</w:t>
            </w:r>
            <w:proofErr w:type="spellEnd"/>
            <w:r>
              <w:t xml:space="preserve"> NFC Device</w:t>
            </w:r>
          </w:p>
          <w:p w14:paraId="0905F940" w14:textId="77777777" w:rsidR="00973DA5" w:rsidRDefault="00973DA5" w:rsidP="00271689">
            <w:proofErr w:type="spellStart"/>
            <w:r>
              <w:t>SignalEvent</w:t>
            </w:r>
            <w:proofErr w:type="spellEnd"/>
            <w:r>
              <w:t xml:space="preserve"> Create </w:t>
            </w:r>
            <w:proofErr w:type="spellStart"/>
            <w:r>
              <w:t>MyKey</w:t>
            </w:r>
            <w:proofErr w:type="spellEnd"/>
            <w:r>
              <w:t xml:space="preserve"> NFC Device</w:t>
            </w:r>
          </w:p>
        </w:tc>
        <w:tc>
          <w:tcPr>
            <w:tcW w:w="2552" w:type="dxa"/>
          </w:tcPr>
          <w:p w14:paraId="4537C87E" w14:textId="77777777" w:rsidR="00973DA5" w:rsidRDefault="00973DA5" w:rsidP="00271689"/>
          <w:p w14:paraId="0813651D" w14:textId="77777777" w:rsidR="00973DA5" w:rsidRDefault="00973DA5" w:rsidP="00271689"/>
        </w:tc>
      </w:tr>
      <w:tr w:rsidR="00973DA5" w14:paraId="3926F065" w14:textId="77777777" w:rsidTr="00271689">
        <w:tc>
          <w:tcPr>
            <w:tcW w:w="1242" w:type="dxa"/>
          </w:tcPr>
          <w:p w14:paraId="7E3BF1F4" w14:textId="77777777" w:rsidR="00973DA5" w:rsidRPr="009D6E77" w:rsidRDefault="00973DA5" w:rsidP="00271689">
            <w:r>
              <w:t>T16</w:t>
            </w:r>
          </w:p>
        </w:tc>
        <w:tc>
          <w:tcPr>
            <w:tcW w:w="1701" w:type="dxa"/>
          </w:tcPr>
          <w:p w14:paraId="5CBE19CC" w14:textId="77777777" w:rsidR="00973DA5" w:rsidRDefault="00973DA5" w:rsidP="00271689"/>
        </w:tc>
        <w:tc>
          <w:tcPr>
            <w:tcW w:w="1559" w:type="dxa"/>
          </w:tcPr>
          <w:p w14:paraId="03F08034" w14:textId="77777777" w:rsidR="00973DA5" w:rsidRPr="00013390" w:rsidRDefault="00973DA5" w:rsidP="00271689"/>
        </w:tc>
        <w:tc>
          <w:tcPr>
            <w:tcW w:w="3006" w:type="dxa"/>
          </w:tcPr>
          <w:p w14:paraId="3C72FD3E" w14:textId="77777777" w:rsidR="00206F6A" w:rsidRDefault="00206F6A"/>
        </w:tc>
        <w:tc>
          <w:tcPr>
            <w:tcW w:w="2552" w:type="dxa"/>
          </w:tcPr>
          <w:p w14:paraId="226A0FC3" w14:textId="77777777" w:rsidR="00973DA5" w:rsidRDefault="00973DA5" w:rsidP="00271689"/>
          <w:p w14:paraId="59EB7651" w14:textId="77777777" w:rsidR="00973DA5" w:rsidRDefault="00973DA5" w:rsidP="00271689"/>
        </w:tc>
      </w:tr>
      <w:tr w:rsidR="00973DA5" w14:paraId="3D0EA24D" w14:textId="77777777" w:rsidTr="00271689">
        <w:tc>
          <w:tcPr>
            <w:tcW w:w="1242" w:type="dxa"/>
          </w:tcPr>
          <w:p w14:paraId="25E12CE8" w14:textId="77777777" w:rsidR="00973DA5" w:rsidRPr="009D6E77" w:rsidRDefault="00973DA5" w:rsidP="00271689">
            <w:r>
              <w:t>T17</w:t>
            </w:r>
          </w:p>
        </w:tc>
        <w:tc>
          <w:tcPr>
            <w:tcW w:w="1701" w:type="dxa"/>
          </w:tcPr>
          <w:p w14:paraId="4A848E6E" w14:textId="77777777" w:rsidR="00973DA5" w:rsidRDefault="00973DA5" w:rsidP="00271689"/>
        </w:tc>
        <w:tc>
          <w:tcPr>
            <w:tcW w:w="1559" w:type="dxa"/>
          </w:tcPr>
          <w:p w14:paraId="5A58FD1B" w14:textId="77777777" w:rsidR="00973DA5" w:rsidRPr="00013390" w:rsidRDefault="00973DA5" w:rsidP="00271689"/>
        </w:tc>
        <w:tc>
          <w:tcPr>
            <w:tcW w:w="3006" w:type="dxa"/>
          </w:tcPr>
          <w:p w14:paraId="22F2EB46" w14:textId="77777777" w:rsidR="00206F6A" w:rsidRDefault="00206F6A"/>
        </w:tc>
        <w:tc>
          <w:tcPr>
            <w:tcW w:w="2552" w:type="dxa"/>
          </w:tcPr>
          <w:p w14:paraId="5C389693" w14:textId="77777777" w:rsidR="00973DA5" w:rsidRDefault="00973DA5" w:rsidP="00271689"/>
          <w:p w14:paraId="01F55D72" w14:textId="77777777" w:rsidR="00973DA5" w:rsidRDefault="00973DA5" w:rsidP="00271689"/>
        </w:tc>
      </w:tr>
      <w:tr w:rsidR="00973DA5" w14:paraId="448FFCAB" w14:textId="77777777" w:rsidTr="00271689">
        <w:tc>
          <w:tcPr>
            <w:tcW w:w="1242" w:type="dxa"/>
          </w:tcPr>
          <w:p w14:paraId="75752D2D" w14:textId="77777777" w:rsidR="00973DA5" w:rsidRPr="009D6E77" w:rsidRDefault="00973DA5" w:rsidP="00271689">
            <w:r>
              <w:t>T18</w:t>
            </w:r>
          </w:p>
        </w:tc>
        <w:tc>
          <w:tcPr>
            <w:tcW w:w="1701" w:type="dxa"/>
          </w:tcPr>
          <w:p w14:paraId="2B5319F3" w14:textId="77777777" w:rsidR="00973DA5" w:rsidRPr="00013390" w:rsidRDefault="00973DA5" w:rsidP="00271689">
            <w:r w:rsidRPr="00013390">
              <w:t>NFC key card add - success</w:t>
            </w:r>
          </w:p>
          <w:p w14:paraId="2E1749D5" w14:textId="77777777" w:rsidR="00973DA5" w:rsidRDefault="00973DA5" w:rsidP="00271689"/>
        </w:tc>
        <w:tc>
          <w:tcPr>
            <w:tcW w:w="1559" w:type="dxa"/>
          </w:tcPr>
          <w:p w14:paraId="4E783FF4" w14:textId="77777777" w:rsidR="00973DA5" w:rsidRPr="00013390" w:rsidRDefault="00973DA5" w:rsidP="00271689">
            <w:r w:rsidRPr="00013390">
              <w:t>Inactive</w:t>
            </w:r>
          </w:p>
          <w:p w14:paraId="763A49BB" w14:textId="77777777" w:rsidR="00973DA5" w:rsidRPr="00013390" w:rsidRDefault="00973DA5" w:rsidP="00271689"/>
        </w:tc>
        <w:tc>
          <w:tcPr>
            <w:tcW w:w="3006" w:type="dxa"/>
          </w:tcPr>
          <w:p w14:paraId="352B7FD3" w14:textId="77777777" w:rsidR="00206F6A" w:rsidRDefault="00206F6A"/>
        </w:tc>
        <w:tc>
          <w:tcPr>
            <w:tcW w:w="2552" w:type="dxa"/>
          </w:tcPr>
          <w:p w14:paraId="60D382EA" w14:textId="77777777" w:rsidR="00973DA5" w:rsidRDefault="00973DA5" w:rsidP="00271689"/>
          <w:p w14:paraId="2D522CDE" w14:textId="77777777" w:rsidR="00973DA5" w:rsidRDefault="00973DA5" w:rsidP="00271689"/>
        </w:tc>
      </w:tr>
      <w:tr w:rsidR="00973DA5" w14:paraId="7B1B4AD8" w14:textId="77777777" w:rsidTr="00271689">
        <w:tc>
          <w:tcPr>
            <w:tcW w:w="1242" w:type="dxa"/>
          </w:tcPr>
          <w:p w14:paraId="62DCF28D" w14:textId="77777777" w:rsidR="00973DA5" w:rsidRPr="009D6E77" w:rsidRDefault="00973DA5" w:rsidP="00271689">
            <w:r>
              <w:t>T19</w:t>
            </w:r>
          </w:p>
        </w:tc>
        <w:tc>
          <w:tcPr>
            <w:tcW w:w="1701" w:type="dxa"/>
          </w:tcPr>
          <w:p w14:paraId="51520189" w14:textId="77777777" w:rsidR="00973DA5" w:rsidRPr="00013390" w:rsidRDefault="00973DA5" w:rsidP="00271689">
            <w:r w:rsidRPr="00013390">
              <w:t>Inactive</w:t>
            </w:r>
          </w:p>
          <w:p w14:paraId="5211B757" w14:textId="77777777" w:rsidR="00973DA5" w:rsidRDefault="00973DA5" w:rsidP="00271689"/>
        </w:tc>
        <w:tc>
          <w:tcPr>
            <w:tcW w:w="1559" w:type="dxa"/>
          </w:tcPr>
          <w:p w14:paraId="0CB364E4" w14:textId="77777777" w:rsidR="00973DA5" w:rsidRPr="00013390" w:rsidRDefault="00973DA5" w:rsidP="00271689">
            <w:r w:rsidRPr="00013390">
              <w:t>NFC key card delete - request declined</w:t>
            </w:r>
          </w:p>
          <w:p w14:paraId="593241F6" w14:textId="77777777" w:rsidR="00973DA5" w:rsidRPr="00013390" w:rsidRDefault="00973DA5" w:rsidP="00271689"/>
        </w:tc>
        <w:tc>
          <w:tcPr>
            <w:tcW w:w="3006" w:type="dxa"/>
          </w:tcPr>
          <w:p w14:paraId="781970FA" w14:textId="77777777" w:rsidR="00973DA5" w:rsidRDefault="00973DA5" w:rsidP="00271689">
            <w:r>
              <w:t>Guard:  Request Type == Delete Key AND Request Status == ...</w:t>
            </w:r>
          </w:p>
          <w:p w14:paraId="03101545" w14:textId="77777777" w:rsidR="00973DA5" w:rsidRDefault="00973DA5" w:rsidP="00271689">
            <w:r>
              <w:t>Trigger signal: Retail User Approval Status</w:t>
            </w:r>
          </w:p>
          <w:p w14:paraId="1B0CA1A7" w14:textId="77777777" w:rsidR="00973DA5" w:rsidRDefault="00973DA5" w:rsidP="00271689">
            <w:proofErr w:type="spellStart"/>
            <w:r>
              <w:t>SignalEvent</w:t>
            </w:r>
            <w:proofErr w:type="spellEnd"/>
            <w:r>
              <w:t xml:space="preserve"> Retail User Approval Status</w:t>
            </w:r>
          </w:p>
        </w:tc>
        <w:tc>
          <w:tcPr>
            <w:tcW w:w="2552" w:type="dxa"/>
          </w:tcPr>
          <w:p w14:paraId="4EA2563E" w14:textId="77777777" w:rsidR="00973DA5" w:rsidRDefault="00973DA5" w:rsidP="00271689"/>
          <w:p w14:paraId="44D35972" w14:textId="77777777" w:rsidR="00973DA5" w:rsidRDefault="00973DA5" w:rsidP="00271689"/>
        </w:tc>
      </w:tr>
      <w:tr w:rsidR="00973DA5" w14:paraId="3336168C" w14:textId="77777777" w:rsidTr="00271689">
        <w:tc>
          <w:tcPr>
            <w:tcW w:w="1242" w:type="dxa"/>
          </w:tcPr>
          <w:p w14:paraId="611337E7" w14:textId="77777777" w:rsidR="00973DA5" w:rsidRPr="009D6E77" w:rsidRDefault="00973DA5" w:rsidP="00271689">
            <w:r>
              <w:t>T20</w:t>
            </w:r>
          </w:p>
        </w:tc>
        <w:tc>
          <w:tcPr>
            <w:tcW w:w="1701" w:type="dxa"/>
          </w:tcPr>
          <w:p w14:paraId="39548770" w14:textId="77777777" w:rsidR="00973DA5" w:rsidRDefault="00973DA5" w:rsidP="00271689"/>
        </w:tc>
        <w:tc>
          <w:tcPr>
            <w:tcW w:w="1559" w:type="dxa"/>
          </w:tcPr>
          <w:p w14:paraId="7ADCAA74" w14:textId="77777777" w:rsidR="00973DA5" w:rsidRPr="00013390" w:rsidRDefault="00973DA5" w:rsidP="00271689"/>
        </w:tc>
        <w:tc>
          <w:tcPr>
            <w:tcW w:w="3006" w:type="dxa"/>
          </w:tcPr>
          <w:p w14:paraId="7E840B04" w14:textId="77777777" w:rsidR="00206F6A" w:rsidRDefault="00206F6A"/>
        </w:tc>
        <w:tc>
          <w:tcPr>
            <w:tcW w:w="2552" w:type="dxa"/>
          </w:tcPr>
          <w:p w14:paraId="2AA7816E" w14:textId="77777777" w:rsidR="00973DA5" w:rsidRDefault="00973DA5" w:rsidP="00271689"/>
          <w:p w14:paraId="771D1EDE" w14:textId="77777777" w:rsidR="00973DA5" w:rsidRDefault="00973DA5" w:rsidP="00271689"/>
        </w:tc>
      </w:tr>
      <w:tr w:rsidR="00973DA5" w14:paraId="2A3D00DD" w14:textId="77777777" w:rsidTr="00271689">
        <w:tc>
          <w:tcPr>
            <w:tcW w:w="1242" w:type="dxa"/>
          </w:tcPr>
          <w:p w14:paraId="3D0BC1EA" w14:textId="77777777" w:rsidR="00973DA5" w:rsidRPr="009D6E77" w:rsidRDefault="00973DA5" w:rsidP="00271689">
            <w:r>
              <w:t>T21</w:t>
            </w:r>
          </w:p>
        </w:tc>
        <w:tc>
          <w:tcPr>
            <w:tcW w:w="1701" w:type="dxa"/>
          </w:tcPr>
          <w:p w14:paraId="071B0BAC" w14:textId="77777777" w:rsidR="00973DA5" w:rsidRPr="00013390" w:rsidRDefault="00973DA5" w:rsidP="00271689">
            <w:r w:rsidRPr="00013390">
              <w:t>Inactive</w:t>
            </w:r>
          </w:p>
          <w:p w14:paraId="339B7AE9" w14:textId="77777777" w:rsidR="00973DA5" w:rsidRDefault="00973DA5" w:rsidP="00271689"/>
        </w:tc>
        <w:tc>
          <w:tcPr>
            <w:tcW w:w="1559" w:type="dxa"/>
          </w:tcPr>
          <w:p w14:paraId="6EC703AD" w14:textId="77777777" w:rsidR="00973DA5" w:rsidRPr="00013390" w:rsidRDefault="00973DA5" w:rsidP="00271689">
            <w:r w:rsidRPr="00013390">
              <w:t>NFC key card add - failed</w:t>
            </w:r>
          </w:p>
          <w:p w14:paraId="63E4E52D" w14:textId="77777777" w:rsidR="00973DA5" w:rsidRPr="00013390" w:rsidRDefault="00973DA5" w:rsidP="00271689"/>
        </w:tc>
        <w:tc>
          <w:tcPr>
            <w:tcW w:w="3006" w:type="dxa"/>
          </w:tcPr>
          <w:p w14:paraId="5F38EDC0" w14:textId="77777777" w:rsidR="00973DA5" w:rsidRDefault="00973DA5" w:rsidP="00271689">
            <w:r>
              <w:t>Guard:  Successful == False AND Command Type == Add Key A...</w:t>
            </w:r>
          </w:p>
          <w:p w14:paraId="2605C900" w14:textId="77777777" w:rsidR="00973DA5" w:rsidRDefault="00973DA5" w:rsidP="00271689">
            <w:r>
              <w:t>Trigger signal: NFC Local Event</w:t>
            </w:r>
          </w:p>
          <w:p w14:paraId="46FCCE34" w14:textId="77777777" w:rsidR="00973DA5" w:rsidRDefault="00973DA5" w:rsidP="00271689">
            <w:proofErr w:type="spellStart"/>
            <w:r>
              <w:t>SignalEvent</w:t>
            </w:r>
            <w:proofErr w:type="spellEnd"/>
            <w:r>
              <w:t xml:space="preserve"> NFC Local Event</w:t>
            </w:r>
          </w:p>
        </w:tc>
        <w:tc>
          <w:tcPr>
            <w:tcW w:w="2552" w:type="dxa"/>
          </w:tcPr>
          <w:p w14:paraId="6B7F8C7C" w14:textId="77777777" w:rsidR="00973DA5" w:rsidRDefault="00973DA5" w:rsidP="00271689"/>
          <w:p w14:paraId="173D6AF5" w14:textId="77777777" w:rsidR="00973DA5" w:rsidRDefault="00973DA5" w:rsidP="00271689"/>
        </w:tc>
      </w:tr>
      <w:tr w:rsidR="00973DA5" w14:paraId="56E7E1A5" w14:textId="77777777" w:rsidTr="00271689">
        <w:tc>
          <w:tcPr>
            <w:tcW w:w="1242" w:type="dxa"/>
          </w:tcPr>
          <w:p w14:paraId="0156D92F" w14:textId="77777777" w:rsidR="00973DA5" w:rsidRPr="009D6E77" w:rsidRDefault="00973DA5" w:rsidP="00271689">
            <w:r>
              <w:t>T22</w:t>
            </w:r>
          </w:p>
        </w:tc>
        <w:tc>
          <w:tcPr>
            <w:tcW w:w="1701" w:type="dxa"/>
          </w:tcPr>
          <w:p w14:paraId="7BD68AB5" w14:textId="77777777" w:rsidR="00973DA5" w:rsidRPr="00013390" w:rsidRDefault="00973DA5" w:rsidP="00271689">
            <w:r w:rsidRPr="00013390">
              <w:t>Inactive</w:t>
            </w:r>
          </w:p>
          <w:p w14:paraId="70942927" w14:textId="77777777" w:rsidR="00973DA5" w:rsidRDefault="00973DA5" w:rsidP="00271689"/>
        </w:tc>
        <w:tc>
          <w:tcPr>
            <w:tcW w:w="1559" w:type="dxa"/>
          </w:tcPr>
          <w:p w14:paraId="7EFBBC05" w14:textId="77777777" w:rsidR="00973DA5" w:rsidRPr="00013390" w:rsidRDefault="00973DA5" w:rsidP="00271689">
            <w:r w:rsidRPr="00013390">
              <w:t>NFC key card delete - success</w:t>
            </w:r>
          </w:p>
          <w:p w14:paraId="1A68F997" w14:textId="77777777" w:rsidR="00973DA5" w:rsidRPr="00013390" w:rsidRDefault="00973DA5" w:rsidP="00271689"/>
        </w:tc>
        <w:tc>
          <w:tcPr>
            <w:tcW w:w="3006" w:type="dxa"/>
          </w:tcPr>
          <w:p w14:paraId="483BCD61" w14:textId="77777777" w:rsidR="00973DA5" w:rsidRDefault="00973DA5" w:rsidP="00271689">
            <w:r>
              <w:t>Guard: Successful == True AND Command Type == Delete Key ...</w:t>
            </w:r>
          </w:p>
          <w:p w14:paraId="3942CC91" w14:textId="77777777" w:rsidR="00973DA5" w:rsidRDefault="00973DA5" w:rsidP="00271689">
            <w:r>
              <w:t>Trigger signal: NFC Local Event</w:t>
            </w:r>
          </w:p>
          <w:p w14:paraId="52AEB7B5" w14:textId="77777777" w:rsidR="00973DA5" w:rsidRDefault="00973DA5" w:rsidP="00271689">
            <w:proofErr w:type="spellStart"/>
            <w:r>
              <w:t>SignalEvent</w:t>
            </w:r>
            <w:proofErr w:type="spellEnd"/>
            <w:r>
              <w:t xml:space="preserve"> NFC Local Event</w:t>
            </w:r>
          </w:p>
        </w:tc>
        <w:tc>
          <w:tcPr>
            <w:tcW w:w="2552" w:type="dxa"/>
          </w:tcPr>
          <w:p w14:paraId="13CA7D36" w14:textId="77777777" w:rsidR="00973DA5" w:rsidRDefault="00973DA5" w:rsidP="00271689"/>
          <w:p w14:paraId="5A324E04" w14:textId="77777777" w:rsidR="00973DA5" w:rsidRDefault="00973DA5" w:rsidP="00271689"/>
        </w:tc>
      </w:tr>
      <w:tr w:rsidR="00973DA5" w14:paraId="6B7F0A98" w14:textId="77777777" w:rsidTr="00271689">
        <w:tc>
          <w:tcPr>
            <w:tcW w:w="1242" w:type="dxa"/>
          </w:tcPr>
          <w:p w14:paraId="18C849E4" w14:textId="77777777" w:rsidR="00973DA5" w:rsidRPr="009D6E77" w:rsidRDefault="00973DA5" w:rsidP="00271689">
            <w:r>
              <w:t>T23</w:t>
            </w:r>
          </w:p>
        </w:tc>
        <w:tc>
          <w:tcPr>
            <w:tcW w:w="1701" w:type="dxa"/>
          </w:tcPr>
          <w:p w14:paraId="56C7663A" w14:textId="77777777" w:rsidR="00973DA5" w:rsidRPr="00013390" w:rsidRDefault="00973DA5" w:rsidP="00271689">
            <w:r w:rsidRPr="00013390">
              <w:t>Vehicle Settings Menu</w:t>
            </w:r>
          </w:p>
          <w:p w14:paraId="3AA993F7" w14:textId="77777777" w:rsidR="00973DA5" w:rsidRDefault="00973DA5" w:rsidP="00271689"/>
        </w:tc>
        <w:tc>
          <w:tcPr>
            <w:tcW w:w="1559" w:type="dxa"/>
          </w:tcPr>
          <w:p w14:paraId="169E3CDB" w14:textId="77777777" w:rsidR="00973DA5" w:rsidRPr="00013390" w:rsidRDefault="00973DA5" w:rsidP="00271689">
            <w:r w:rsidRPr="00013390">
              <w:t>Sync Settings Menu</w:t>
            </w:r>
          </w:p>
          <w:p w14:paraId="4F915408" w14:textId="77777777" w:rsidR="00973DA5" w:rsidRPr="00013390" w:rsidRDefault="00973DA5" w:rsidP="00271689"/>
        </w:tc>
        <w:tc>
          <w:tcPr>
            <w:tcW w:w="3006" w:type="dxa"/>
          </w:tcPr>
          <w:p w14:paraId="155192C5" w14:textId="77777777" w:rsidR="00973DA5" w:rsidRDefault="00973DA5" w:rsidP="00271689">
            <w:r>
              <w:t>Trigger signal: Navigate to Sync Settings Menu</w:t>
            </w:r>
          </w:p>
          <w:p w14:paraId="75785D90" w14:textId="77777777" w:rsidR="00973DA5" w:rsidRDefault="00973DA5" w:rsidP="00271689">
            <w:proofErr w:type="spellStart"/>
            <w:r>
              <w:t>SignalEvent</w:t>
            </w:r>
            <w:proofErr w:type="spellEnd"/>
            <w:r>
              <w:t xml:space="preserve"> Navigate to Sync Settings Menu</w:t>
            </w:r>
          </w:p>
        </w:tc>
        <w:tc>
          <w:tcPr>
            <w:tcW w:w="2552" w:type="dxa"/>
          </w:tcPr>
          <w:p w14:paraId="25AA60E3" w14:textId="77777777" w:rsidR="00973DA5" w:rsidRDefault="00973DA5" w:rsidP="00271689"/>
          <w:p w14:paraId="1453BCCF" w14:textId="77777777" w:rsidR="00973DA5" w:rsidRDefault="00973DA5" w:rsidP="00271689"/>
        </w:tc>
      </w:tr>
      <w:tr w:rsidR="00973DA5" w14:paraId="2BFD1BA1" w14:textId="77777777" w:rsidTr="00271689">
        <w:tc>
          <w:tcPr>
            <w:tcW w:w="1242" w:type="dxa"/>
          </w:tcPr>
          <w:p w14:paraId="03C6484F" w14:textId="77777777" w:rsidR="00973DA5" w:rsidRPr="009D6E77" w:rsidRDefault="00973DA5" w:rsidP="00271689">
            <w:r>
              <w:t>T24</w:t>
            </w:r>
          </w:p>
        </w:tc>
        <w:tc>
          <w:tcPr>
            <w:tcW w:w="1701" w:type="dxa"/>
          </w:tcPr>
          <w:p w14:paraId="68D09F24" w14:textId="77777777" w:rsidR="00973DA5" w:rsidRPr="00013390" w:rsidRDefault="00973DA5" w:rsidP="00271689">
            <w:r w:rsidRPr="00013390">
              <w:t>NFC key card delete - success</w:t>
            </w:r>
          </w:p>
          <w:p w14:paraId="26761ADF" w14:textId="77777777" w:rsidR="00973DA5" w:rsidRDefault="00973DA5" w:rsidP="00271689"/>
        </w:tc>
        <w:tc>
          <w:tcPr>
            <w:tcW w:w="1559" w:type="dxa"/>
          </w:tcPr>
          <w:p w14:paraId="1BF19AFB" w14:textId="77777777" w:rsidR="00973DA5" w:rsidRPr="00013390" w:rsidRDefault="00973DA5" w:rsidP="00271689">
            <w:r w:rsidRPr="00013390">
              <w:t>Inactive</w:t>
            </w:r>
          </w:p>
          <w:p w14:paraId="1ED34AFB" w14:textId="77777777" w:rsidR="00973DA5" w:rsidRPr="00013390" w:rsidRDefault="00973DA5" w:rsidP="00271689"/>
        </w:tc>
        <w:tc>
          <w:tcPr>
            <w:tcW w:w="3006" w:type="dxa"/>
          </w:tcPr>
          <w:p w14:paraId="2AF030B6" w14:textId="77777777" w:rsidR="00206F6A" w:rsidRDefault="00206F6A"/>
        </w:tc>
        <w:tc>
          <w:tcPr>
            <w:tcW w:w="2552" w:type="dxa"/>
          </w:tcPr>
          <w:p w14:paraId="5B89926D" w14:textId="77777777" w:rsidR="00973DA5" w:rsidRDefault="00973DA5" w:rsidP="00271689"/>
          <w:p w14:paraId="47C35768" w14:textId="77777777" w:rsidR="00973DA5" w:rsidRDefault="00973DA5" w:rsidP="00271689"/>
        </w:tc>
      </w:tr>
      <w:tr w:rsidR="00973DA5" w14:paraId="4797C677" w14:textId="77777777" w:rsidTr="00271689">
        <w:tc>
          <w:tcPr>
            <w:tcW w:w="1242" w:type="dxa"/>
          </w:tcPr>
          <w:p w14:paraId="2819CA14" w14:textId="77777777" w:rsidR="00973DA5" w:rsidRPr="009D6E77" w:rsidRDefault="00973DA5" w:rsidP="00271689">
            <w:r>
              <w:t>T25</w:t>
            </w:r>
          </w:p>
        </w:tc>
        <w:tc>
          <w:tcPr>
            <w:tcW w:w="1701" w:type="dxa"/>
          </w:tcPr>
          <w:p w14:paraId="006A2BE6" w14:textId="77777777" w:rsidR="00973DA5" w:rsidRPr="00013390" w:rsidRDefault="00973DA5" w:rsidP="00271689">
            <w:r w:rsidRPr="00013390">
              <w:t>Sync Settings Menu</w:t>
            </w:r>
          </w:p>
          <w:p w14:paraId="0422C6BD" w14:textId="77777777" w:rsidR="00973DA5" w:rsidRDefault="00973DA5" w:rsidP="00271689"/>
        </w:tc>
        <w:tc>
          <w:tcPr>
            <w:tcW w:w="1559" w:type="dxa"/>
          </w:tcPr>
          <w:p w14:paraId="452EEC45" w14:textId="77777777" w:rsidR="00973DA5" w:rsidRPr="00013390" w:rsidRDefault="00973DA5" w:rsidP="00271689">
            <w:r w:rsidRPr="00013390">
              <w:t>Vehicle Settings Menu</w:t>
            </w:r>
          </w:p>
          <w:p w14:paraId="342AED77" w14:textId="77777777" w:rsidR="00973DA5" w:rsidRPr="00013390" w:rsidRDefault="00973DA5" w:rsidP="00271689"/>
        </w:tc>
        <w:tc>
          <w:tcPr>
            <w:tcW w:w="3006" w:type="dxa"/>
          </w:tcPr>
          <w:p w14:paraId="6DE4B303" w14:textId="77777777" w:rsidR="00973DA5" w:rsidRDefault="00973DA5" w:rsidP="00271689">
            <w:r>
              <w:t>Trigger signal: Navigate to Vehicle Settings Menu</w:t>
            </w:r>
          </w:p>
          <w:p w14:paraId="79B4708C" w14:textId="77777777" w:rsidR="00973DA5" w:rsidRDefault="00973DA5" w:rsidP="00271689">
            <w:proofErr w:type="spellStart"/>
            <w:r>
              <w:t>SignalEvent</w:t>
            </w:r>
            <w:proofErr w:type="spellEnd"/>
            <w:r>
              <w:t xml:space="preserve"> Navigate to Vehicle Settings Menu</w:t>
            </w:r>
          </w:p>
        </w:tc>
        <w:tc>
          <w:tcPr>
            <w:tcW w:w="2552" w:type="dxa"/>
          </w:tcPr>
          <w:p w14:paraId="1A4EB1CF" w14:textId="77777777" w:rsidR="00973DA5" w:rsidRDefault="00973DA5" w:rsidP="00271689"/>
          <w:p w14:paraId="58080AEB" w14:textId="77777777" w:rsidR="00973DA5" w:rsidRDefault="00973DA5" w:rsidP="00271689"/>
        </w:tc>
      </w:tr>
      <w:tr w:rsidR="00973DA5" w14:paraId="135EAE1D" w14:textId="77777777" w:rsidTr="00271689">
        <w:tc>
          <w:tcPr>
            <w:tcW w:w="1242" w:type="dxa"/>
          </w:tcPr>
          <w:p w14:paraId="24A5AF0E" w14:textId="77777777" w:rsidR="00973DA5" w:rsidRPr="009D6E77" w:rsidRDefault="00973DA5" w:rsidP="00271689">
            <w:r>
              <w:t>T26</w:t>
            </w:r>
          </w:p>
        </w:tc>
        <w:tc>
          <w:tcPr>
            <w:tcW w:w="1701" w:type="dxa"/>
          </w:tcPr>
          <w:p w14:paraId="03396E2D" w14:textId="77777777" w:rsidR="00973DA5" w:rsidRPr="00013390" w:rsidRDefault="00973DA5" w:rsidP="00271689">
            <w:r w:rsidRPr="00013390">
              <w:t>Inactive</w:t>
            </w:r>
          </w:p>
          <w:p w14:paraId="4D446FC4" w14:textId="77777777" w:rsidR="00973DA5" w:rsidRDefault="00973DA5" w:rsidP="00271689"/>
        </w:tc>
        <w:tc>
          <w:tcPr>
            <w:tcW w:w="1559" w:type="dxa"/>
          </w:tcPr>
          <w:p w14:paraId="55808D9E" w14:textId="77777777" w:rsidR="00973DA5" w:rsidRPr="00013390" w:rsidRDefault="00973DA5" w:rsidP="00271689">
            <w:r w:rsidRPr="00013390">
              <w:t>NFC key card add - request timed out</w:t>
            </w:r>
          </w:p>
          <w:p w14:paraId="3FC5C7F5" w14:textId="77777777" w:rsidR="00973DA5" w:rsidRPr="00013390" w:rsidRDefault="00973DA5" w:rsidP="00271689"/>
        </w:tc>
        <w:tc>
          <w:tcPr>
            <w:tcW w:w="3006" w:type="dxa"/>
          </w:tcPr>
          <w:p w14:paraId="2194C883" w14:textId="77777777" w:rsidR="00973DA5" w:rsidRDefault="00973DA5" w:rsidP="00271689">
            <w:r>
              <w:t>Guard:  Request Type == Add Key AND Request Status == Tim...</w:t>
            </w:r>
          </w:p>
          <w:p w14:paraId="63DD2081" w14:textId="77777777" w:rsidR="00973DA5" w:rsidRDefault="00973DA5" w:rsidP="00271689">
            <w:r>
              <w:t>Trigger signal: Retail User Approval Status</w:t>
            </w:r>
          </w:p>
          <w:p w14:paraId="3534E9AD" w14:textId="77777777" w:rsidR="00973DA5" w:rsidRDefault="00973DA5" w:rsidP="00271689">
            <w:proofErr w:type="spellStart"/>
            <w:r>
              <w:lastRenderedPageBreak/>
              <w:t>SignalEvent</w:t>
            </w:r>
            <w:proofErr w:type="spellEnd"/>
            <w:r>
              <w:t xml:space="preserve"> Retail User Approval Status</w:t>
            </w:r>
          </w:p>
        </w:tc>
        <w:tc>
          <w:tcPr>
            <w:tcW w:w="2552" w:type="dxa"/>
          </w:tcPr>
          <w:p w14:paraId="49F57281" w14:textId="77777777" w:rsidR="00973DA5" w:rsidRDefault="00973DA5" w:rsidP="00271689"/>
          <w:p w14:paraId="6836A4D7" w14:textId="77777777" w:rsidR="00973DA5" w:rsidRDefault="00973DA5" w:rsidP="00271689"/>
        </w:tc>
      </w:tr>
      <w:tr w:rsidR="00973DA5" w14:paraId="4ACD60A7" w14:textId="77777777" w:rsidTr="00271689">
        <w:tc>
          <w:tcPr>
            <w:tcW w:w="1242" w:type="dxa"/>
          </w:tcPr>
          <w:p w14:paraId="324A587E" w14:textId="77777777" w:rsidR="00973DA5" w:rsidRPr="009D6E77" w:rsidRDefault="00973DA5" w:rsidP="00271689">
            <w:r>
              <w:t>T27</w:t>
            </w:r>
          </w:p>
        </w:tc>
        <w:tc>
          <w:tcPr>
            <w:tcW w:w="1701" w:type="dxa"/>
          </w:tcPr>
          <w:p w14:paraId="693197F6" w14:textId="77777777" w:rsidR="00973DA5" w:rsidRPr="00013390" w:rsidRDefault="00973DA5" w:rsidP="00271689">
            <w:r w:rsidRPr="00013390">
              <w:t>Unified Key Management Screen</w:t>
            </w:r>
          </w:p>
          <w:p w14:paraId="2E9FAF6E" w14:textId="77777777" w:rsidR="00973DA5" w:rsidRDefault="00973DA5" w:rsidP="00271689"/>
        </w:tc>
        <w:tc>
          <w:tcPr>
            <w:tcW w:w="1559" w:type="dxa"/>
          </w:tcPr>
          <w:p w14:paraId="3F19DA7D" w14:textId="77777777" w:rsidR="00973DA5" w:rsidRPr="00013390" w:rsidRDefault="00973DA5" w:rsidP="00271689">
            <w:r w:rsidRPr="00013390">
              <w:t>Vehicle Settings Menu</w:t>
            </w:r>
          </w:p>
          <w:p w14:paraId="5DDFCAD8" w14:textId="77777777" w:rsidR="00973DA5" w:rsidRPr="00013390" w:rsidRDefault="00973DA5" w:rsidP="00271689"/>
        </w:tc>
        <w:tc>
          <w:tcPr>
            <w:tcW w:w="3006" w:type="dxa"/>
          </w:tcPr>
          <w:p w14:paraId="6D75ADB6" w14:textId="77777777" w:rsidR="00973DA5" w:rsidRDefault="00973DA5" w:rsidP="00271689">
            <w:r>
              <w:t>Trigger signal: Navigate to Vehicle Settings Menu</w:t>
            </w:r>
          </w:p>
          <w:p w14:paraId="569618E0" w14:textId="77777777" w:rsidR="00973DA5" w:rsidRDefault="00973DA5" w:rsidP="00271689">
            <w:proofErr w:type="spellStart"/>
            <w:r>
              <w:t>SignalEvent</w:t>
            </w:r>
            <w:proofErr w:type="spellEnd"/>
            <w:r>
              <w:t xml:space="preserve"> Navigate to Vehicle Settings Menu</w:t>
            </w:r>
          </w:p>
        </w:tc>
        <w:tc>
          <w:tcPr>
            <w:tcW w:w="2552" w:type="dxa"/>
          </w:tcPr>
          <w:p w14:paraId="574529A8" w14:textId="77777777" w:rsidR="00973DA5" w:rsidRDefault="00973DA5" w:rsidP="00271689"/>
          <w:p w14:paraId="135BFB89" w14:textId="77777777" w:rsidR="00973DA5" w:rsidRDefault="00973DA5" w:rsidP="00271689"/>
        </w:tc>
      </w:tr>
      <w:tr w:rsidR="00973DA5" w14:paraId="0EC57B19" w14:textId="77777777" w:rsidTr="00271689">
        <w:tc>
          <w:tcPr>
            <w:tcW w:w="1242" w:type="dxa"/>
          </w:tcPr>
          <w:p w14:paraId="4401D51D" w14:textId="77777777" w:rsidR="00973DA5" w:rsidRPr="009D6E77" w:rsidRDefault="00973DA5" w:rsidP="00271689">
            <w:r>
              <w:t>T28</w:t>
            </w:r>
          </w:p>
        </w:tc>
        <w:tc>
          <w:tcPr>
            <w:tcW w:w="1701" w:type="dxa"/>
          </w:tcPr>
          <w:p w14:paraId="15598956" w14:textId="77777777" w:rsidR="00973DA5" w:rsidRPr="00013390" w:rsidRDefault="00973DA5" w:rsidP="00271689">
            <w:r w:rsidRPr="00013390">
              <w:t>Sync Settings Menu</w:t>
            </w:r>
          </w:p>
          <w:p w14:paraId="26F66CE1" w14:textId="77777777" w:rsidR="00973DA5" w:rsidRDefault="00973DA5" w:rsidP="00271689"/>
        </w:tc>
        <w:tc>
          <w:tcPr>
            <w:tcW w:w="1559" w:type="dxa"/>
          </w:tcPr>
          <w:p w14:paraId="56BBB5E6" w14:textId="77777777" w:rsidR="00973DA5" w:rsidRPr="00013390" w:rsidRDefault="00973DA5" w:rsidP="00271689">
            <w:r w:rsidRPr="00013390">
              <w:t>Personal Profiles Screen</w:t>
            </w:r>
          </w:p>
          <w:p w14:paraId="7A3E214D" w14:textId="77777777" w:rsidR="00973DA5" w:rsidRPr="00013390" w:rsidRDefault="00973DA5" w:rsidP="00271689"/>
        </w:tc>
        <w:tc>
          <w:tcPr>
            <w:tcW w:w="3006" w:type="dxa"/>
          </w:tcPr>
          <w:p w14:paraId="3C9084A1" w14:textId="77777777" w:rsidR="00973DA5" w:rsidRDefault="00973DA5" w:rsidP="00271689">
            <w:r>
              <w:t>Trigger signal: Personal Profiles Addition/Modification Screen</w:t>
            </w:r>
          </w:p>
          <w:p w14:paraId="0F3CDF7F" w14:textId="77777777" w:rsidR="00973DA5" w:rsidRDefault="00973DA5" w:rsidP="00271689">
            <w:proofErr w:type="spellStart"/>
            <w:r>
              <w:t>SignalEvent</w:t>
            </w:r>
            <w:proofErr w:type="spellEnd"/>
            <w:r>
              <w:t xml:space="preserve"> Personal Profiles Addition/Modification Screen</w:t>
            </w:r>
          </w:p>
        </w:tc>
        <w:tc>
          <w:tcPr>
            <w:tcW w:w="2552" w:type="dxa"/>
          </w:tcPr>
          <w:p w14:paraId="2D56B7CC" w14:textId="77777777" w:rsidR="00973DA5" w:rsidRDefault="00973DA5" w:rsidP="00271689"/>
          <w:p w14:paraId="72D5CA79" w14:textId="77777777" w:rsidR="00973DA5" w:rsidRDefault="00973DA5" w:rsidP="00271689"/>
        </w:tc>
      </w:tr>
      <w:tr w:rsidR="00973DA5" w14:paraId="59ADAAF8" w14:textId="77777777" w:rsidTr="00271689">
        <w:tc>
          <w:tcPr>
            <w:tcW w:w="1242" w:type="dxa"/>
          </w:tcPr>
          <w:p w14:paraId="49101A5D" w14:textId="77777777" w:rsidR="00973DA5" w:rsidRPr="009D6E77" w:rsidRDefault="00973DA5" w:rsidP="00271689">
            <w:r>
              <w:t>T29</w:t>
            </w:r>
          </w:p>
        </w:tc>
        <w:tc>
          <w:tcPr>
            <w:tcW w:w="1701" w:type="dxa"/>
          </w:tcPr>
          <w:p w14:paraId="09D0490A" w14:textId="77777777" w:rsidR="00973DA5" w:rsidRPr="00013390" w:rsidRDefault="00973DA5" w:rsidP="00271689">
            <w:r w:rsidRPr="00013390">
              <w:t>Displays Enabled</w:t>
            </w:r>
          </w:p>
          <w:p w14:paraId="168EC3A6" w14:textId="77777777" w:rsidR="00973DA5" w:rsidRDefault="00973DA5" w:rsidP="00271689"/>
        </w:tc>
        <w:tc>
          <w:tcPr>
            <w:tcW w:w="1559" w:type="dxa"/>
          </w:tcPr>
          <w:p w14:paraId="7DF487ED" w14:textId="77777777" w:rsidR="00973DA5" w:rsidRPr="00013390" w:rsidRDefault="00973DA5" w:rsidP="00271689">
            <w:r w:rsidRPr="00013390">
              <w:t>Display Disabled</w:t>
            </w:r>
          </w:p>
          <w:p w14:paraId="290F7A06" w14:textId="77777777" w:rsidR="00973DA5" w:rsidRPr="00013390" w:rsidRDefault="00973DA5" w:rsidP="00271689"/>
        </w:tc>
        <w:tc>
          <w:tcPr>
            <w:tcW w:w="3006" w:type="dxa"/>
          </w:tcPr>
          <w:p w14:paraId="51C8F372" w14:textId="77777777" w:rsidR="00206F6A" w:rsidRDefault="00206F6A"/>
        </w:tc>
        <w:tc>
          <w:tcPr>
            <w:tcW w:w="2552" w:type="dxa"/>
          </w:tcPr>
          <w:p w14:paraId="25305041" w14:textId="77777777" w:rsidR="00973DA5" w:rsidRDefault="00973DA5" w:rsidP="00271689"/>
          <w:p w14:paraId="4983A069" w14:textId="77777777" w:rsidR="00973DA5" w:rsidRDefault="00973DA5" w:rsidP="00271689"/>
        </w:tc>
      </w:tr>
      <w:tr w:rsidR="00973DA5" w14:paraId="4D6F6EBB" w14:textId="77777777" w:rsidTr="00271689">
        <w:tc>
          <w:tcPr>
            <w:tcW w:w="1242" w:type="dxa"/>
          </w:tcPr>
          <w:p w14:paraId="7684C93A" w14:textId="77777777" w:rsidR="00973DA5" w:rsidRPr="009D6E77" w:rsidRDefault="00973DA5" w:rsidP="00271689">
            <w:r>
              <w:t>T30</w:t>
            </w:r>
          </w:p>
        </w:tc>
        <w:tc>
          <w:tcPr>
            <w:tcW w:w="1701" w:type="dxa"/>
          </w:tcPr>
          <w:p w14:paraId="5F28ADCE" w14:textId="77777777" w:rsidR="00973DA5" w:rsidRPr="00013390" w:rsidRDefault="00973DA5" w:rsidP="00271689">
            <w:r w:rsidRPr="00013390">
              <w:t>Inactive</w:t>
            </w:r>
          </w:p>
          <w:p w14:paraId="36A09BDE" w14:textId="77777777" w:rsidR="00973DA5" w:rsidRDefault="00973DA5" w:rsidP="00271689"/>
        </w:tc>
        <w:tc>
          <w:tcPr>
            <w:tcW w:w="1559" w:type="dxa"/>
          </w:tcPr>
          <w:p w14:paraId="4A8859EE" w14:textId="77777777" w:rsidR="00973DA5" w:rsidRPr="00013390" w:rsidRDefault="00973DA5" w:rsidP="00271689">
            <w:r w:rsidRPr="00013390">
              <w:t>NFC key card delete - failed</w:t>
            </w:r>
          </w:p>
          <w:p w14:paraId="6BEEE7D5" w14:textId="77777777" w:rsidR="00973DA5" w:rsidRPr="00013390" w:rsidRDefault="00973DA5" w:rsidP="00271689"/>
        </w:tc>
        <w:tc>
          <w:tcPr>
            <w:tcW w:w="3006" w:type="dxa"/>
          </w:tcPr>
          <w:p w14:paraId="4740D78E" w14:textId="77777777" w:rsidR="00973DA5" w:rsidRDefault="00973DA5" w:rsidP="00271689">
            <w:r>
              <w:t xml:space="preserve">Guard:  Successful == False AND Command Type == Delete </w:t>
            </w:r>
            <w:proofErr w:type="spellStart"/>
            <w:r>
              <w:t>Ke</w:t>
            </w:r>
            <w:proofErr w:type="spellEnd"/>
            <w:r>
              <w:t>...</w:t>
            </w:r>
          </w:p>
          <w:p w14:paraId="1D9A421F" w14:textId="77777777" w:rsidR="00973DA5" w:rsidRDefault="00973DA5" w:rsidP="00271689">
            <w:r>
              <w:t>Trigger signal: NFC Local Event</w:t>
            </w:r>
          </w:p>
          <w:p w14:paraId="41E76971" w14:textId="77777777" w:rsidR="00973DA5" w:rsidRDefault="00973DA5" w:rsidP="00271689">
            <w:proofErr w:type="spellStart"/>
            <w:r>
              <w:t>SignalEvent</w:t>
            </w:r>
            <w:proofErr w:type="spellEnd"/>
            <w:r>
              <w:t xml:space="preserve"> NFC Local Event</w:t>
            </w:r>
          </w:p>
        </w:tc>
        <w:tc>
          <w:tcPr>
            <w:tcW w:w="2552" w:type="dxa"/>
          </w:tcPr>
          <w:p w14:paraId="65C4E725" w14:textId="77777777" w:rsidR="00973DA5" w:rsidRDefault="00973DA5" w:rsidP="00271689"/>
          <w:p w14:paraId="4DE46124" w14:textId="77777777" w:rsidR="00973DA5" w:rsidRDefault="00973DA5" w:rsidP="00271689"/>
        </w:tc>
      </w:tr>
      <w:tr w:rsidR="00973DA5" w14:paraId="1E5DCAC1" w14:textId="77777777" w:rsidTr="00271689">
        <w:tc>
          <w:tcPr>
            <w:tcW w:w="1242" w:type="dxa"/>
          </w:tcPr>
          <w:p w14:paraId="46F7CECE" w14:textId="77777777" w:rsidR="00973DA5" w:rsidRPr="009D6E77" w:rsidRDefault="00973DA5" w:rsidP="00271689">
            <w:r>
              <w:t>T31</w:t>
            </w:r>
          </w:p>
        </w:tc>
        <w:tc>
          <w:tcPr>
            <w:tcW w:w="1701" w:type="dxa"/>
          </w:tcPr>
          <w:p w14:paraId="2BC58AA1" w14:textId="77777777" w:rsidR="00973DA5" w:rsidRPr="00013390" w:rsidRDefault="00973DA5" w:rsidP="00271689">
            <w:r w:rsidRPr="00013390">
              <w:t>Display Disabled</w:t>
            </w:r>
          </w:p>
          <w:p w14:paraId="54641B81" w14:textId="77777777" w:rsidR="00973DA5" w:rsidRDefault="00973DA5" w:rsidP="00271689"/>
        </w:tc>
        <w:tc>
          <w:tcPr>
            <w:tcW w:w="1559" w:type="dxa"/>
          </w:tcPr>
          <w:p w14:paraId="1F7FF59D" w14:textId="77777777" w:rsidR="00973DA5" w:rsidRPr="00013390" w:rsidRDefault="00973DA5" w:rsidP="00271689">
            <w:r w:rsidRPr="00013390">
              <w:t>Displays Enabled</w:t>
            </w:r>
          </w:p>
          <w:p w14:paraId="0AFE4209" w14:textId="77777777" w:rsidR="00973DA5" w:rsidRPr="00013390" w:rsidRDefault="00973DA5" w:rsidP="00271689"/>
        </w:tc>
        <w:tc>
          <w:tcPr>
            <w:tcW w:w="3006" w:type="dxa"/>
          </w:tcPr>
          <w:p w14:paraId="5737F702" w14:textId="77777777" w:rsidR="00206F6A" w:rsidRDefault="00206F6A"/>
        </w:tc>
        <w:tc>
          <w:tcPr>
            <w:tcW w:w="2552" w:type="dxa"/>
          </w:tcPr>
          <w:p w14:paraId="190BFA38" w14:textId="77777777" w:rsidR="00973DA5" w:rsidRDefault="00973DA5" w:rsidP="00271689"/>
          <w:p w14:paraId="7B8AFECC" w14:textId="77777777" w:rsidR="00973DA5" w:rsidRDefault="00973DA5" w:rsidP="00271689"/>
        </w:tc>
      </w:tr>
      <w:tr w:rsidR="00973DA5" w14:paraId="3BA10792" w14:textId="77777777" w:rsidTr="00271689">
        <w:tc>
          <w:tcPr>
            <w:tcW w:w="1242" w:type="dxa"/>
          </w:tcPr>
          <w:p w14:paraId="0F37FE4C" w14:textId="77777777" w:rsidR="00973DA5" w:rsidRPr="009D6E77" w:rsidRDefault="00973DA5" w:rsidP="00271689">
            <w:r>
              <w:t>T32</w:t>
            </w:r>
          </w:p>
        </w:tc>
        <w:tc>
          <w:tcPr>
            <w:tcW w:w="1701" w:type="dxa"/>
          </w:tcPr>
          <w:p w14:paraId="72235537" w14:textId="77777777" w:rsidR="00973DA5" w:rsidRPr="00013390" w:rsidRDefault="00973DA5" w:rsidP="00271689">
            <w:r w:rsidRPr="00013390">
              <w:t>Inactive</w:t>
            </w:r>
          </w:p>
          <w:p w14:paraId="5089143E" w14:textId="77777777" w:rsidR="00973DA5" w:rsidRDefault="00973DA5" w:rsidP="00271689"/>
        </w:tc>
        <w:tc>
          <w:tcPr>
            <w:tcW w:w="1559" w:type="dxa"/>
          </w:tcPr>
          <w:p w14:paraId="35DA72B4" w14:textId="77777777" w:rsidR="00973DA5" w:rsidRPr="00013390" w:rsidRDefault="00973DA5" w:rsidP="00271689">
            <w:r w:rsidRPr="00013390">
              <w:t>NFC key card add - request declined</w:t>
            </w:r>
          </w:p>
          <w:p w14:paraId="186F379D" w14:textId="77777777" w:rsidR="00973DA5" w:rsidRPr="00013390" w:rsidRDefault="00973DA5" w:rsidP="00271689"/>
        </w:tc>
        <w:tc>
          <w:tcPr>
            <w:tcW w:w="3006" w:type="dxa"/>
          </w:tcPr>
          <w:p w14:paraId="7DB53BCD" w14:textId="77777777" w:rsidR="00973DA5" w:rsidRDefault="00973DA5" w:rsidP="00271689">
            <w:r>
              <w:t>Guard:  Request Type == Add Key AND Request Status == Den...</w:t>
            </w:r>
          </w:p>
          <w:p w14:paraId="2CC42966" w14:textId="77777777" w:rsidR="00973DA5" w:rsidRDefault="00973DA5" w:rsidP="00271689">
            <w:r>
              <w:t>Trigger signal: Retail User Approval Status</w:t>
            </w:r>
          </w:p>
          <w:p w14:paraId="7C7506B1" w14:textId="77777777" w:rsidR="00973DA5" w:rsidRDefault="00973DA5" w:rsidP="00271689">
            <w:proofErr w:type="spellStart"/>
            <w:r>
              <w:t>SignalEvent</w:t>
            </w:r>
            <w:proofErr w:type="spellEnd"/>
            <w:r>
              <w:t xml:space="preserve"> Retail User Approval Status</w:t>
            </w:r>
          </w:p>
        </w:tc>
        <w:tc>
          <w:tcPr>
            <w:tcW w:w="2552" w:type="dxa"/>
          </w:tcPr>
          <w:p w14:paraId="308EAFEF" w14:textId="77777777" w:rsidR="00973DA5" w:rsidRDefault="00973DA5" w:rsidP="00271689"/>
          <w:p w14:paraId="6D003292" w14:textId="77777777" w:rsidR="00973DA5" w:rsidRDefault="00973DA5" w:rsidP="00271689"/>
        </w:tc>
      </w:tr>
      <w:tr w:rsidR="00973DA5" w14:paraId="0DFD0EEE" w14:textId="77777777" w:rsidTr="00271689">
        <w:tc>
          <w:tcPr>
            <w:tcW w:w="1242" w:type="dxa"/>
          </w:tcPr>
          <w:p w14:paraId="2BAC41AF" w14:textId="77777777" w:rsidR="00973DA5" w:rsidRPr="009D6E77" w:rsidRDefault="00973DA5" w:rsidP="00271689">
            <w:r>
              <w:t>T33</w:t>
            </w:r>
          </w:p>
        </w:tc>
        <w:tc>
          <w:tcPr>
            <w:tcW w:w="1701" w:type="dxa"/>
          </w:tcPr>
          <w:p w14:paraId="0A60A1A8" w14:textId="77777777" w:rsidR="00973DA5" w:rsidRPr="00013390" w:rsidRDefault="00973DA5" w:rsidP="00271689">
            <w:r w:rsidRPr="00013390">
              <w:t>Inactive</w:t>
            </w:r>
          </w:p>
          <w:p w14:paraId="38265DA8" w14:textId="77777777" w:rsidR="00973DA5" w:rsidRDefault="00973DA5" w:rsidP="00271689"/>
        </w:tc>
        <w:tc>
          <w:tcPr>
            <w:tcW w:w="1559" w:type="dxa"/>
          </w:tcPr>
          <w:p w14:paraId="32E3D5A4" w14:textId="77777777" w:rsidR="00973DA5" w:rsidRPr="00013390" w:rsidRDefault="00973DA5" w:rsidP="00271689">
            <w:r w:rsidRPr="00013390">
              <w:t>NFC key card delete - request expired</w:t>
            </w:r>
          </w:p>
          <w:p w14:paraId="6987C5B9" w14:textId="77777777" w:rsidR="00973DA5" w:rsidRPr="00013390" w:rsidRDefault="00973DA5" w:rsidP="00271689"/>
        </w:tc>
        <w:tc>
          <w:tcPr>
            <w:tcW w:w="3006" w:type="dxa"/>
          </w:tcPr>
          <w:p w14:paraId="18B93F8C" w14:textId="77777777" w:rsidR="00973DA5" w:rsidRDefault="00973DA5" w:rsidP="00271689">
            <w:r>
              <w:t>Guard:  Request Type == Delete Key AND Request Status == ...</w:t>
            </w:r>
          </w:p>
          <w:p w14:paraId="15C7A292" w14:textId="77777777" w:rsidR="00973DA5" w:rsidRDefault="00973DA5" w:rsidP="00271689">
            <w:r>
              <w:t>Trigger signal: Retail User Approval Status</w:t>
            </w:r>
          </w:p>
          <w:p w14:paraId="26B4842C" w14:textId="77777777" w:rsidR="00973DA5" w:rsidRDefault="00973DA5" w:rsidP="00271689">
            <w:proofErr w:type="spellStart"/>
            <w:r>
              <w:t>SignalEvent</w:t>
            </w:r>
            <w:proofErr w:type="spellEnd"/>
            <w:r>
              <w:t xml:space="preserve"> Retail User Approval Status</w:t>
            </w:r>
          </w:p>
        </w:tc>
        <w:tc>
          <w:tcPr>
            <w:tcW w:w="2552" w:type="dxa"/>
          </w:tcPr>
          <w:p w14:paraId="763F4A3F" w14:textId="77777777" w:rsidR="00973DA5" w:rsidRDefault="00973DA5" w:rsidP="00271689"/>
          <w:p w14:paraId="751050EA" w14:textId="77777777" w:rsidR="00973DA5" w:rsidRDefault="00973DA5" w:rsidP="00271689"/>
        </w:tc>
      </w:tr>
      <w:tr w:rsidR="00973DA5" w14:paraId="327CDFA0" w14:textId="77777777" w:rsidTr="00271689">
        <w:tc>
          <w:tcPr>
            <w:tcW w:w="1242" w:type="dxa"/>
          </w:tcPr>
          <w:p w14:paraId="403285EB" w14:textId="77777777" w:rsidR="00973DA5" w:rsidRPr="009D6E77" w:rsidRDefault="00973DA5" w:rsidP="00271689">
            <w:r>
              <w:t>T34</w:t>
            </w:r>
          </w:p>
        </w:tc>
        <w:tc>
          <w:tcPr>
            <w:tcW w:w="1701" w:type="dxa"/>
          </w:tcPr>
          <w:p w14:paraId="6D4870D2" w14:textId="77777777" w:rsidR="00973DA5" w:rsidRPr="00013390" w:rsidRDefault="00973DA5" w:rsidP="00271689">
            <w:r w:rsidRPr="00013390">
              <w:t>Add NFC Key</w:t>
            </w:r>
          </w:p>
          <w:p w14:paraId="0F1D0A13" w14:textId="77777777" w:rsidR="00973DA5" w:rsidRDefault="00973DA5" w:rsidP="00271689"/>
        </w:tc>
        <w:tc>
          <w:tcPr>
            <w:tcW w:w="1559" w:type="dxa"/>
          </w:tcPr>
          <w:p w14:paraId="68183006" w14:textId="77777777" w:rsidR="00973DA5" w:rsidRPr="00013390" w:rsidRDefault="00973DA5" w:rsidP="00271689">
            <w:r w:rsidRPr="00013390">
              <w:t>Unified Key Management Screen</w:t>
            </w:r>
          </w:p>
          <w:p w14:paraId="02F74E12" w14:textId="77777777" w:rsidR="00973DA5" w:rsidRPr="00013390" w:rsidRDefault="00973DA5" w:rsidP="00271689"/>
        </w:tc>
        <w:tc>
          <w:tcPr>
            <w:tcW w:w="3006" w:type="dxa"/>
          </w:tcPr>
          <w:p w14:paraId="647AADA0" w14:textId="77777777" w:rsidR="00973DA5" w:rsidRDefault="00973DA5" w:rsidP="00271689">
            <w:r>
              <w:t>Trigger signal: Add NFC Key Process terminated</w:t>
            </w:r>
          </w:p>
          <w:p w14:paraId="5163CFF5" w14:textId="77777777" w:rsidR="00973DA5" w:rsidRDefault="00973DA5" w:rsidP="00271689">
            <w:proofErr w:type="spellStart"/>
            <w:r>
              <w:t>SignalEvent</w:t>
            </w:r>
            <w:proofErr w:type="spellEnd"/>
            <w:r>
              <w:t xml:space="preserve"> Add NFC Key Process terminated</w:t>
            </w:r>
          </w:p>
        </w:tc>
        <w:tc>
          <w:tcPr>
            <w:tcW w:w="2552" w:type="dxa"/>
          </w:tcPr>
          <w:p w14:paraId="7D2DCC02" w14:textId="77777777" w:rsidR="00973DA5" w:rsidRDefault="00973DA5" w:rsidP="00271689"/>
          <w:p w14:paraId="60F8590B" w14:textId="77777777" w:rsidR="00973DA5" w:rsidRDefault="00973DA5" w:rsidP="00271689"/>
        </w:tc>
      </w:tr>
      <w:tr w:rsidR="00973DA5" w14:paraId="6267E9B6" w14:textId="77777777" w:rsidTr="00271689">
        <w:tc>
          <w:tcPr>
            <w:tcW w:w="1242" w:type="dxa"/>
          </w:tcPr>
          <w:p w14:paraId="7B9BD4CA" w14:textId="77777777" w:rsidR="00973DA5" w:rsidRPr="009D6E77" w:rsidRDefault="00973DA5" w:rsidP="00271689">
            <w:r>
              <w:t>T35</w:t>
            </w:r>
          </w:p>
        </w:tc>
        <w:tc>
          <w:tcPr>
            <w:tcW w:w="1701" w:type="dxa"/>
          </w:tcPr>
          <w:p w14:paraId="243F3728" w14:textId="77777777" w:rsidR="00973DA5" w:rsidRPr="00013390" w:rsidRDefault="00973DA5" w:rsidP="00271689">
            <w:r w:rsidRPr="00013390">
              <w:t>NFC key card add - request timed out</w:t>
            </w:r>
          </w:p>
          <w:p w14:paraId="2833B10E" w14:textId="77777777" w:rsidR="00973DA5" w:rsidRDefault="00973DA5" w:rsidP="00271689"/>
        </w:tc>
        <w:tc>
          <w:tcPr>
            <w:tcW w:w="1559" w:type="dxa"/>
          </w:tcPr>
          <w:p w14:paraId="621C306A" w14:textId="77777777" w:rsidR="00973DA5" w:rsidRPr="00013390" w:rsidRDefault="00973DA5" w:rsidP="00271689">
            <w:r w:rsidRPr="00013390">
              <w:t>Inactive</w:t>
            </w:r>
          </w:p>
          <w:p w14:paraId="6E7A338A" w14:textId="77777777" w:rsidR="00973DA5" w:rsidRPr="00013390" w:rsidRDefault="00973DA5" w:rsidP="00271689"/>
        </w:tc>
        <w:tc>
          <w:tcPr>
            <w:tcW w:w="3006" w:type="dxa"/>
          </w:tcPr>
          <w:p w14:paraId="61181796" w14:textId="77777777" w:rsidR="00206F6A" w:rsidRDefault="00206F6A"/>
        </w:tc>
        <w:tc>
          <w:tcPr>
            <w:tcW w:w="2552" w:type="dxa"/>
          </w:tcPr>
          <w:p w14:paraId="744DC967" w14:textId="77777777" w:rsidR="00973DA5" w:rsidRDefault="00973DA5" w:rsidP="00271689"/>
          <w:p w14:paraId="6734748B" w14:textId="77777777" w:rsidR="00973DA5" w:rsidRDefault="00973DA5" w:rsidP="00271689"/>
        </w:tc>
      </w:tr>
    </w:tbl>
    <w:p w14:paraId="723E6E03" w14:textId="1A27811F" w:rsidR="00973DA5"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3</w:t>
      </w:r>
      <w:r>
        <w:rPr>
          <w:noProof/>
        </w:rPr>
        <w:fldChar w:fldCharType="end"/>
      </w:r>
      <w:r w:rsidRPr="00041150">
        <w:t>: Transition</w:t>
      </w:r>
      <w:r>
        <w:t>s</w:t>
      </w:r>
      <w:r w:rsidRPr="00041150">
        <w:t xml:space="preserve"> between Operation Modes and States</w:t>
      </w:r>
      <w:r>
        <w:t xml:space="preserve"> on </w:t>
      </w:r>
      <w:r w:rsidRPr="00574E26">
        <w:t>HMI</w:t>
      </w:r>
    </w:p>
    <w:p w14:paraId="10A7FCC6" w14:textId="77777777" w:rsidR="00973DA5" w:rsidRPr="00FB6F3B" w:rsidRDefault="00973DA5" w:rsidP="00FB6F3B"/>
    <w:p w14:paraId="477DD690" w14:textId="77777777" w:rsidR="00305BF4" w:rsidRDefault="00305BF4" w:rsidP="00305BF4">
      <w:pPr>
        <w:jc w:val="center"/>
      </w:pPr>
      <w:r>
        <w:rPr>
          <w:noProof/>
        </w:rPr>
        <w:lastRenderedPageBreak/>
        <w:drawing>
          <wp:inline distT="0" distB="0" distL="0" distR="0" wp14:anchorId="28DBCF59" wp14:editId="13AE595C">
            <wp:extent cx="5943600" cy="4636630"/>
            <wp:effectExtent l="0" t="0" r="0" b="0"/>
            <wp:docPr id="32" name="Picture 1910488475.jpg" descr="1910488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10488475.jpg"/>
                    <pic:cNvPicPr/>
                  </pic:nvPicPr>
                  <pic:blipFill>
                    <a:blip r:embed="rId41" cstate="print"/>
                    <a:stretch>
                      <a:fillRect/>
                    </a:stretch>
                  </pic:blipFill>
                  <pic:spPr>
                    <a:xfrm>
                      <a:off x="0" y="0"/>
                      <a:ext cx="5943600" cy="4636630"/>
                    </a:xfrm>
                    <a:prstGeom prst="rect">
                      <a:avLst/>
                    </a:prstGeom>
                  </pic:spPr>
                </pic:pic>
              </a:graphicData>
            </a:graphic>
          </wp:inline>
        </w:drawing>
      </w:r>
    </w:p>
    <w:p w14:paraId="419D3E49" w14:textId="77777777" w:rsidR="00305BF4" w:rsidRDefault="00305BF4" w:rsidP="00305BF4">
      <w:pPr>
        <w:pStyle w:val="Caption"/>
        <w:rPr>
          <w:rFonts w:cs="Arial"/>
        </w:rPr>
      </w:pPr>
      <w:r w:rsidRPr="00A13A7B">
        <w:t xml:space="preserve">Figure </w:t>
      </w:r>
      <w:r w:rsidR="00FB6F3B">
        <w:rPr>
          <w:noProof/>
        </w:rPr>
        <w:t>4</w:t>
      </w:r>
      <w:r w:rsidRPr="00A13A7B">
        <w:t xml:space="preserve">: </w:t>
      </w:r>
      <w:r>
        <w:t>Personal Profiles Linking STM</w:t>
      </w:r>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73DA5" w14:paraId="72D4A2D5" w14:textId="77777777" w:rsidTr="00271689">
        <w:tc>
          <w:tcPr>
            <w:tcW w:w="1242" w:type="dxa"/>
            <w:shd w:val="clear" w:color="auto" w:fill="D9D9D9" w:themeFill="background1" w:themeFillShade="D9"/>
          </w:tcPr>
          <w:p w14:paraId="486B468B" w14:textId="77777777" w:rsidR="00973DA5" w:rsidRPr="00E52B4D" w:rsidRDefault="00973DA5" w:rsidP="00271689">
            <w:pPr>
              <w:rPr>
                <w:b/>
              </w:rPr>
            </w:pPr>
            <w:r w:rsidRPr="00E52B4D">
              <w:rPr>
                <w:b/>
              </w:rPr>
              <w:t>State</w:t>
            </w:r>
          </w:p>
        </w:tc>
        <w:tc>
          <w:tcPr>
            <w:tcW w:w="5812" w:type="dxa"/>
            <w:shd w:val="clear" w:color="auto" w:fill="D9D9D9" w:themeFill="background1" w:themeFillShade="D9"/>
          </w:tcPr>
          <w:p w14:paraId="567E1C09" w14:textId="77777777" w:rsidR="00973DA5" w:rsidRPr="00E52B4D" w:rsidRDefault="00973DA5" w:rsidP="00271689">
            <w:pPr>
              <w:rPr>
                <w:b/>
              </w:rPr>
            </w:pPr>
            <w:r w:rsidRPr="00E52B4D">
              <w:rPr>
                <w:b/>
              </w:rPr>
              <w:t>Description</w:t>
            </w:r>
          </w:p>
        </w:tc>
        <w:tc>
          <w:tcPr>
            <w:tcW w:w="3260" w:type="dxa"/>
            <w:shd w:val="clear" w:color="auto" w:fill="D9D9D9" w:themeFill="background1" w:themeFillShade="D9"/>
          </w:tcPr>
          <w:p w14:paraId="3F06616F" w14:textId="77777777" w:rsidR="00973DA5" w:rsidRPr="00E52B4D" w:rsidRDefault="00973DA5" w:rsidP="00271689">
            <w:pPr>
              <w:rPr>
                <w:b/>
              </w:rPr>
            </w:pPr>
            <w:r>
              <w:rPr>
                <w:b/>
              </w:rPr>
              <w:t xml:space="preserve">Requirements Reference </w:t>
            </w:r>
            <w:r w:rsidRPr="003036CD">
              <w:t>(optional)</w:t>
            </w:r>
          </w:p>
        </w:tc>
      </w:tr>
      <w:tr w:rsidR="00973DA5" w14:paraId="6984AC06" w14:textId="77777777" w:rsidTr="00271689">
        <w:tc>
          <w:tcPr>
            <w:tcW w:w="1242" w:type="dxa"/>
          </w:tcPr>
          <w:p w14:paraId="6277B878" w14:textId="77777777" w:rsidR="00973DA5" w:rsidRDefault="00973DA5" w:rsidP="00271689">
            <w:pPr>
              <w:tabs>
                <w:tab w:val="left" w:pos="960"/>
              </w:tabs>
            </w:pPr>
            <w:bookmarkStart w:id="202" w:name="_574326013f2243f888895a9ed011617d"/>
            <w:r>
              <w:t>"Device is not a key to this vehicle" screen</w:t>
            </w:r>
            <w:bookmarkEnd w:id="202"/>
          </w:p>
        </w:tc>
        <w:tc>
          <w:tcPr>
            <w:tcW w:w="5812" w:type="dxa"/>
          </w:tcPr>
          <w:p w14:paraId="25ECAD6F" w14:textId="77777777" w:rsidR="00206F6A" w:rsidRDefault="00206F6A"/>
        </w:tc>
        <w:tc>
          <w:tcPr>
            <w:tcW w:w="3260" w:type="dxa"/>
          </w:tcPr>
          <w:p w14:paraId="03C64D00" w14:textId="77777777" w:rsidR="00206F6A" w:rsidRDefault="00206F6A"/>
        </w:tc>
      </w:tr>
      <w:tr w:rsidR="00973DA5" w14:paraId="594808C4" w14:textId="77777777" w:rsidTr="00271689">
        <w:tc>
          <w:tcPr>
            <w:tcW w:w="1242" w:type="dxa"/>
          </w:tcPr>
          <w:p w14:paraId="21C856C5" w14:textId="77777777" w:rsidR="00973DA5" w:rsidRDefault="00973DA5" w:rsidP="00271689">
            <w:pPr>
              <w:tabs>
                <w:tab w:val="left" w:pos="960"/>
              </w:tabs>
            </w:pPr>
            <w:bookmarkStart w:id="203" w:name="_e09117f9a707e719902fe9b07ff6f25a"/>
            <w:r>
              <w:t>"Device successfully linked" screen</w:t>
            </w:r>
            <w:bookmarkEnd w:id="203"/>
          </w:p>
        </w:tc>
        <w:tc>
          <w:tcPr>
            <w:tcW w:w="5812" w:type="dxa"/>
          </w:tcPr>
          <w:p w14:paraId="52D7789E" w14:textId="77777777" w:rsidR="00973DA5" w:rsidRDefault="00973DA5" w:rsidP="00271689">
            <w:r>
              <w:t>Entry behavior: Update Personal Profile Linked Device</w:t>
            </w:r>
          </w:p>
        </w:tc>
        <w:tc>
          <w:tcPr>
            <w:tcW w:w="3260" w:type="dxa"/>
          </w:tcPr>
          <w:p w14:paraId="1DB58F52" w14:textId="77777777" w:rsidR="00206F6A" w:rsidRDefault="00206F6A"/>
        </w:tc>
      </w:tr>
      <w:tr w:rsidR="00973DA5" w14:paraId="77ADEBF2" w14:textId="77777777" w:rsidTr="00271689">
        <w:tc>
          <w:tcPr>
            <w:tcW w:w="1242" w:type="dxa"/>
          </w:tcPr>
          <w:p w14:paraId="3B852816" w14:textId="77777777" w:rsidR="00973DA5" w:rsidRDefault="00973DA5" w:rsidP="00271689">
            <w:pPr>
              <w:tabs>
                <w:tab w:val="left" w:pos="960"/>
              </w:tabs>
            </w:pPr>
            <w:bookmarkStart w:id="204" w:name="_5360ae20ec333da976a66c0f323703be"/>
            <w:r>
              <w:t>"Profile already has NFC device" screen</w:t>
            </w:r>
            <w:bookmarkEnd w:id="204"/>
          </w:p>
        </w:tc>
        <w:tc>
          <w:tcPr>
            <w:tcW w:w="5812" w:type="dxa"/>
          </w:tcPr>
          <w:p w14:paraId="7E5FA882" w14:textId="77777777" w:rsidR="00206F6A" w:rsidRDefault="00206F6A"/>
        </w:tc>
        <w:tc>
          <w:tcPr>
            <w:tcW w:w="3260" w:type="dxa"/>
          </w:tcPr>
          <w:p w14:paraId="36D07F3C" w14:textId="77777777" w:rsidR="00206F6A" w:rsidRDefault="00206F6A"/>
        </w:tc>
      </w:tr>
      <w:tr w:rsidR="00973DA5" w14:paraId="0C7D723C" w14:textId="77777777" w:rsidTr="00271689">
        <w:tc>
          <w:tcPr>
            <w:tcW w:w="1242" w:type="dxa"/>
          </w:tcPr>
          <w:p w14:paraId="6641AA3C" w14:textId="77777777" w:rsidR="00973DA5" w:rsidRDefault="00973DA5" w:rsidP="00271689">
            <w:pPr>
              <w:tabs>
                <w:tab w:val="left" w:pos="960"/>
              </w:tabs>
            </w:pPr>
            <w:bookmarkStart w:id="205" w:name="_5fe1b9cfb94f1e0e80600f3ab693e5ae"/>
            <w:r>
              <w:t xml:space="preserve">Create Personal Profile flow steps 1-3 (or equivalent </w:t>
            </w:r>
            <w:r>
              <w:lastRenderedPageBreak/>
              <w:t>Modify a Personal Profile flow steps)</w:t>
            </w:r>
            <w:bookmarkEnd w:id="205"/>
          </w:p>
        </w:tc>
        <w:tc>
          <w:tcPr>
            <w:tcW w:w="5812" w:type="dxa"/>
          </w:tcPr>
          <w:p w14:paraId="002C9B70" w14:textId="77777777" w:rsidR="00206F6A" w:rsidRDefault="00206F6A"/>
        </w:tc>
        <w:tc>
          <w:tcPr>
            <w:tcW w:w="3260" w:type="dxa"/>
          </w:tcPr>
          <w:p w14:paraId="4A53D0C8" w14:textId="77777777" w:rsidR="00206F6A" w:rsidRDefault="00206F6A"/>
        </w:tc>
      </w:tr>
      <w:tr w:rsidR="00973DA5" w14:paraId="25DFA3CE" w14:textId="77777777" w:rsidTr="00271689">
        <w:tc>
          <w:tcPr>
            <w:tcW w:w="1242" w:type="dxa"/>
          </w:tcPr>
          <w:p w14:paraId="43942709" w14:textId="77777777" w:rsidR="00973DA5" w:rsidRDefault="00973DA5" w:rsidP="00271689">
            <w:pPr>
              <w:tabs>
                <w:tab w:val="left" w:pos="960"/>
              </w:tabs>
            </w:pPr>
            <w:bookmarkStart w:id="206" w:name="_22b6dabeb75a5a93920ecf255d167c05"/>
            <w:r>
              <w:t>Device is already linked with another profile</w:t>
            </w:r>
            <w:bookmarkEnd w:id="206"/>
          </w:p>
        </w:tc>
        <w:tc>
          <w:tcPr>
            <w:tcW w:w="5812" w:type="dxa"/>
          </w:tcPr>
          <w:p w14:paraId="25AA69CD" w14:textId="77777777" w:rsidR="00206F6A" w:rsidRDefault="00206F6A"/>
        </w:tc>
        <w:tc>
          <w:tcPr>
            <w:tcW w:w="3260" w:type="dxa"/>
          </w:tcPr>
          <w:p w14:paraId="15A995AC" w14:textId="77777777" w:rsidR="00206F6A" w:rsidRDefault="00206F6A"/>
        </w:tc>
      </w:tr>
      <w:tr w:rsidR="00973DA5" w14:paraId="7B1E1112" w14:textId="77777777" w:rsidTr="00271689">
        <w:tc>
          <w:tcPr>
            <w:tcW w:w="1242" w:type="dxa"/>
          </w:tcPr>
          <w:p w14:paraId="0F9BD1C8" w14:textId="77777777" w:rsidR="00973DA5" w:rsidRDefault="00973DA5" w:rsidP="00271689">
            <w:pPr>
              <w:tabs>
                <w:tab w:val="left" w:pos="960"/>
              </w:tabs>
            </w:pPr>
            <w:bookmarkStart w:id="207" w:name="_aa909cfd073ea0cb3378ca5fc9b9a12c"/>
            <w:r>
              <w:t>Personal Profile "Link a Device" screen</w:t>
            </w:r>
            <w:bookmarkEnd w:id="207"/>
          </w:p>
        </w:tc>
        <w:tc>
          <w:tcPr>
            <w:tcW w:w="5812" w:type="dxa"/>
          </w:tcPr>
          <w:p w14:paraId="67CBA51E" w14:textId="77777777" w:rsidR="00206F6A" w:rsidRDefault="00206F6A"/>
        </w:tc>
        <w:tc>
          <w:tcPr>
            <w:tcW w:w="3260" w:type="dxa"/>
          </w:tcPr>
          <w:p w14:paraId="0A8A6A56" w14:textId="77777777" w:rsidR="00206F6A" w:rsidRDefault="00206F6A"/>
        </w:tc>
      </w:tr>
      <w:tr w:rsidR="00973DA5" w14:paraId="4EC2B547" w14:textId="77777777" w:rsidTr="00271689">
        <w:tc>
          <w:tcPr>
            <w:tcW w:w="1242" w:type="dxa"/>
          </w:tcPr>
          <w:p w14:paraId="4B81E9B5" w14:textId="77777777" w:rsidR="00973DA5" w:rsidRDefault="00973DA5" w:rsidP="00271689">
            <w:pPr>
              <w:tabs>
                <w:tab w:val="left" w:pos="960"/>
              </w:tabs>
            </w:pPr>
            <w:bookmarkStart w:id="208" w:name="_8289a54de9eda20e478211c5e2f0e3c2"/>
            <w:r>
              <w:t>Personal Profiles Default Screen</w:t>
            </w:r>
            <w:bookmarkEnd w:id="208"/>
          </w:p>
        </w:tc>
        <w:tc>
          <w:tcPr>
            <w:tcW w:w="5812" w:type="dxa"/>
          </w:tcPr>
          <w:p w14:paraId="51EF9C7F" w14:textId="77777777" w:rsidR="00206F6A" w:rsidRDefault="00206F6A"/>
        </w:tc>
        <w:tc>
          <w:tcPr>
            <w:tcW w:w="3260" w:type="dxa"/>
          </w:tcPr>
          <w:p w14:paraId="70538282" w14:textId="77777777" w:rsidR="00206F6A" w:rsidRDefault="00206F6A"/>
        </w:tc>
      </w:tr>
      <w:tr w:rsidR="00973DA5" w14:paraId="6F1450F7" w14:textId="77777777" w:rsidTr="00271689">
        <w:tc>
          <w:tcPr>
            <w:tcW w:w="1242" w:type="dxa"/>
          </w:tcPr>
          <w:p w14:paraId="1EB14EF8" w14:textId="77777777" w:rsidR="00973DA5" w:rsidRDefault="00973DA5" w:rsidP="00271689">
            <w:pPr>
              <w:tabs>
                <w:tab w:val="left" w:pos="960"/>
              </w:tabs>
            </w:pPr>
            <w:bookmarkStart w:id="209" w:name="_0effd31e5306f777a5f2be5f047b04ef"/>
            <w:r>
              <w:t>Remainder of Create Personal Profile flow (or Modify a Personal Profile flow)</w:t>
            </w:r>
            <w:bookmarkEnd w:id="209"/>
          </w:p>
        </w:tc>
        <w:tc>
          <w:tcPr>
            <w:tcW w:w="5812" w:type="dxa"/>
          </w:tcPr>
          <w:p w14:paraId="132F4255" w14:textId="77777777" w:rsidR="00206F6A" w:rsidRDefault="00206F6A"/>
        </w:tc>
        <w:tc>
          <w:tcPr>
            <w:tcW w:w="3260" w:type="dxa"/>
          </w:tcPr>
          <w:p w14:paraId="1710803D" w14:textId="77777777" w:rsidR="00206F6A" w:rsidRDefault="00206F6A"/>
        </w:tc>
      </w:tr>
    </w:tbl>
    <w:p w14:paraId="79730565" w14:textId="77777777" w:rsidR="00973DA5" w:rsidRPr="00041150"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2</w:t>
      </w:r>
      <w:r>
        <w:rPr>
          <w:noProof/>
        </w:rPr>
        <w:fldChar w:fldCharType="end"/>
      </w:r>
      <w:r w:rsidRPr="00041150">
        <w:t>: Operation Modes and States</w:t>
      </w:r>
      <w:r>
        <w:t xml:space="preserve"> on </w:t>
      </w:r>
      <w:r w:rsidRPr="00574E26">
        <w:t>Personal Profiles Linking STM</w:t>
      </w:r>
    </w:p>
    <w:p w14:paraId="4CA2E2A9" w14:textId="77777777" w:rsidR="00973DA5" w:rsidRDefault="00973DA5" w:rsidP="00973DA5"/>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973DA5" w14:paraId="17113E09" w14:textId="77777777" w:rsidTr="00271689">
        <w:tc>
          <w:tcPr>
            <w:tcW w:w="1242" w:type="dxa"/>
            <w:shd w:val="clear" w:color="auto" w:fill="D9D9D9" w:themeFill="background1" w:themeFillShade="D9"/>
          </w:tcPr>
          <w:p w14:paraId="1FDE47AF" w14:textId="77777777" w:rsidR="00973DA5" w:rsidRPr="00E52B4D" w:rsidRDefault="00973DA5" w:rsidP="00271689">
            <w:pPr>
              <w:rPr>
                <w:b/>
              </w:rPr>
            </w:pPr>
            <w:r>
              <w:rPr>
                <w:b/>
              </w:rPr>
              <w:t>Transition ID</w:t>
            </w:r>
          </w:p>
        </w:tc>
        <w:tc>
          <w:tcPr>
            <w:tcW w:w="1701" w:type="dxa"/>
            <w:shd w:val="clear" w:color="auto" w:fill="D9D9D9" w:themeFill="background1" w:themeFillShade="D9"/>
          </w:tcPr>
          <w:p w14:paraId="2D70D9B2" w14:textId="77777777" w:rsidR="00973DA5" w:rsidRDefault="00973DA5" w:rsidP="00271689">
            <w:pPr>
              <w:rPr>
                <w:b/>
              </w:rPr>
            </w:pPr>
            <w:r w:rsidRPr="00013390">
              <w:rPr>
                <w:b/>
              </w:rPr>
              <w:t>Source</w:t>
            </w:r>
          </w:p>
        </w:tc>
        <w:tc>
          <w:tcPr>
            <w:tcW w:w="1559" w:type="dxa"/>
            <w:shd w:val="clear" w:color="auto" w:fill="D9D9D9" w:themeFill="background1" w:themeFillShade="D9"/>
          </w:tcPr>
          <w:p w14:paraId="5D5C4253" w14:textId="77777777" w:rsidR="00973DA5" w:rsidRDefault="00973DA5" w:rsidP="00271689">
            <w:pPr>
              <w:rPr>
                <w:b/>
              </w:rPr>
            </w:pPr>
            <w:r w:rsidRPr="00013390">
              <w:rPr>
                <w:b/>
              </w:rPr>
              <w:t>Destination</w:t>
            </w:r>
          </w:p>
        </w:tc>
        <w:tc>
          <w:tcPr>
            <w:tcW w:w="3006" w:type="dxa"/>
            <w:shd w:val="clear" w:color="auto" w:fill="D9D9D9" w:themeFill="background1" w:themeFillShade="D9"/>
          </w:tcPr>
          <w:p w14:paraId="376960FD" w14:textId="77777777" w:rsidR="00973DA5" w:rsidRDefault="00973DA5" w:rsidP="00271689">
            <w:pPr>
              <w:rPr>
                <w:b/>
              </w:rPr>
            </w:pPr>
            <w:r w:rsidRPr="00E52B4D">
              <w:rPr>
                <w:b/>
              </w:rPr>
              <w:t>Description</w:t>
            </w:r>
          </w:p>
        </w:tc>
        <w:tc>
          <w:tcPr>
            <w:tcW w:w="2552" w:type="dxa"/>
            <w:shd w:val="clear" w:color="auto" w:fill="D9D9D9" w:themeFill="background1" w:themeFillShade="D9"/>
          </w:tcPr>
          <w:p w14:paraId="60BAA6E5" w14:textId="77777777" w:rsidR="00973DA5" w:rsidRDefault="00973DA5" w:rsidP="00271689">
            <w:pPr>
              <w:rPr>
                <w:b/>
              </w:rPr>
            </w:pPr>
            <w:r>
              <w:rPr>
                <w:b/>
              </w:rPr>
              <w:t>Requirements Reference</w:t>
            </w:r>
          </w:p>
          <w:p w14:paraId="73A188FD" w14:textId="77777777" w:rsidR="00973DA5" w:rsidRPr="00E52B4D" w:rsidRDefault="00973DA5" w:rsidP="00271689">
            <w:pPr>
              <w:rPr>
                <w:b/>
              </w:rPr>
            </w:pPr>
            <w:r w:rsidRPr="003036CD">
              <w:t>(optional)</w:t>
            </w:r>
          </w:p>
        </w:tc>
      </w:tr>
      <w:tr w:rsidR="00973DA5" w14:paraId="5A021E8F" w14:textId="77777777" w:rsidTr="00271689">
        <w:tc>
          <w:tcPr>
            <w:tcW w:w="1242" w:type="dxa"/>
          </w:tcPr>
          <w:p w14:paraId="0B8596F2" w14:textId="77777777" w:rsidR="00973DA5" w:rsidRPr="009D6E77" w:rsidRDefault="00973DA5" w:rsidP="00271689">
            <w:r>
              <w:t>T1</w:t>
            </w:r>
          </w:p>
        </w:tc>
        <w:tc>
          <w:tcPr>
            <w:tcW w:w="1701" w:type="dxa"/>
          </w:tcPr>
          <w:p w14:paraId="1EFC73D2" w14:textId="77777777" w:rsidR="00973DA5" w:rsidRPr="00013390" w:rsidRDefault="00973DA5" w:rsidP="00271689">
            <w:r w:rsidRPr="00013390">
              <w:t>Device is already linked with another profile</w:t>
            </w:r>
          </w:p>
          <w:p w14:paraId="55F3F1B7" w14:textId="77777777" w:rsidR="00973DA5" w:rsidRDefault="00973DA5" w:rsidP="00271689"/>
        </w:tc>
        <w:tc>
          <w:tcPr>
            <w:tcW w:w="1559" w:type="dxa"/>
          </w:tcPr>
          <w:p w14:paraId="0A8CDCB0" w14:textId="77777777" w:rsidR="00973DA5" w:rsidRPr="00013390" w:rsidRDefault="00973DA5" w:rsidP="00271689">
            <w:r w:rsidRPr="00013390">
              <w:t>"Device successfully linked" screen</w:t>
            </w:r>
          </w:p>
          <w:p w14:paraId="58FB124B" w14:textId="77777777" w:rsidR="00973DA5" w:rsidRPr="00013390" w:rsidRDefault="00973DA5" w:rsidP="00271689"/>
        </w:tc>
        <w:tc>
          <w:tcPr>
            <w:tcW w:w="3006" w:type="dxa"/>
          </w:tcPr>
          <w:p w14:paraId="713D94B9" w14:textId="77777777" w:rsidR="00973DA5" w:rsidRDefault="00973DA5" w:rsidP="00271689">
            <w:r>
              <w:t>Name: User selects "Yes" - overwrite existing link</w:t>
            </w:r>
          </w:p>
          <w:p w14:paraId="32F9B697" w14:textId="77777777" w:rsidR="00973DA5" w:rsidRDefault="00973DA5" w:rsidP="00271689">
            <w:r>
              <w:t xml:space="preserve">Trigger signal: Link </w:t>
            </w:r>
            <w:proofErr w:type="gramStart"/>
            <w:r>
              <w:t>To</w:t>
            </w:r>
            <w:proofErr w:type="gramEnd"/>
            <w:r>
              <w:t xml:space="preserve"> This Profile Instead</w:t>
            </w:r>
          </w:p>
          <w:p w14:paraId="30DE958C" w14:textId="77777777" w:rsidR="00973DA5" w:rsidRDefault="00973DA5" w:rsidP="00271689">
            <w:proofErr w:type="spellStart"/>
            <w:r>
              <w:t>SignalEvent</w:t>
            </w:r>
            <w:proofErr w:type="spellEnd"/>
            <w:r>
              <w:t xml:space="preserve"> Link </w:t>
            </w:r>
            <w:proofErr w:type="gramStart"/>
            <w:r>
              <w:t>To</w:t>
            </w:r>
            <w:proofErr w:type="gramEnd"/>
            <w:r>
              <w:t xml:space="preserve"> This Profile Instead</w:t>
            </w:r>
          </w:p>
        </w:tc>
        <w:tc>
          <w:tcPr>
            <w:tcW w:w="2552" w:type="dxa"/>
          </w:tcPr>
          <w:p w14:paraId="661BFBC4" w14:textId="77777777" w:rsidR="00973DA5" w:rsidRDefault="00973DA5" w:rsidP="00271689"/>
          <w:p w14:paraId="5A967B39" w14:textId="77777777" w:rsidR="00973DA5" w:rsidRDefault="00973DA5" w:rsidP="00271689"/>
        </w:tc>
      </w:tr>
      <w:tr w:rsidR="00973DA5" w14:paraId="71A74F29" w14:textId="77777777" w:rsidTr="00271689">
        <w:tc>
          <w:tcPr>
            <w:tcW w:w="1242" w:type="dxa"/>
          </w:tcPr>
          <w:p w14:paraId="1E5B4086" w14:textId="77777777" w:rsidR="00973DA5" w:rsidRPr="009D6E77" w:rsidRDefault="00973DA5" w:rsidP="00271689">
            <w:r>
              <w:t>T2</w:t>
            </w:r>
          </w:p>
        </w:tc>
        <w:tc>
          <w:tcPr>
            <w:tcW w:w="1701" w:type="dxa"/>
          </w:tcPr>
          <w:p w14:paraId="2DC70FBA" w14:textId="77777777" w:rsidR="00973DA5" w:rsidRPr="00013390" w:rsidRDefault="00973DA5" w:rsidP="00271689">
            <w:r w:rsidRPr="00013390">
              <w:t>"Profile already has NFC device" screen</w:t>
            </w:r>
          </w:p>
          <w:p w14:paraId="48B30B24" w14:textId="77777777" w:rsidR="00973DA5" w:rsidRDefault="00973DA5" w:rsidP="00271689"/>
        </w:tc>
        <w:tc>
          <w:tcPr>
            <w:tcW w:w="1559" w:type="dxa"/>
          </w:tcPr>
          <w:p w14:paraId="17BF433D" w14:textId="77777777" w:rsidR="00973DA5" w:rsidRPr="00013390" w:rsidRDefault="00973DA5" w:rsidP="00271689">
            <w:r w:rsidRPr="00013390">
              <w:t>Personal Profile "Link a Device" screen</w:t>
            </w:r>
          </w:p>
          <w:p w14:paraId="1F8348DD" w14:textId="77777777" w:rsidR="00973DA5" w:rsidRPr="00013390" w:rsidRDefault="00973DA5" w:rsidP="00271689"/>
        </w:tc>
        <w:tc>
          <w:tcPr>
            <w:tcW w:w="3006" w:type="dxa"/>
          </w:tcPr>
          <w:p w14:paraId="0A8F07A0" w14:textId="77777777" w:rsidR="00973DA5" w:rsidRDefault="00973DA5" w:rsidP="00271689">
            <w:r>
              <w:t>Trigger signal: Cancel</w:t>
            </w:r>
          </w:p>
          <w:p w14:paraId="2C244797" w14:textId="77777777" w:rsidR="00973DA5" w:rsidRDefault="00973DA5" w:rsidP="00271689">
            <w:proofErr w:type="spellStart"/>
            <w:r>
              <w:t>SignalEvent</w:t>
            </w:r>
            <w:proofErr w:type="spellEnd"/>
            <w:r>
              <w:t xml:space="preserve"> Cancel</w:t>
            </w:r>
          </w:p>
        </w:tc>
        <w:tc>
          <w:tcPr>
            <w:tcW w:w="2552" w:type="dxa"/>
          </w:tcPr>
          <w:p w14:paraId="06DB23C1" w14:textId="77777777" w:rsidR="00973DA5" w:rsidRDefault="00973DA5" w:rsidP="00271689"/>
          <w:p w14:paraId="1FF769EC" w14:textId="77777777" w:rsidR="00973DA5" w:rsidRDefault="00973DA5" w:rsidP="00271689"/>
        </w:tc>
      </w:tr>
      <w:tr w:rsidR="00973DA5" w14:paraId="0C4BE22C" w14:textId="77777777" w:rsidTr="00271689">
        <w:tc>
          <w:tcPr>
            <w:tcW w:w="1242" w:type="dxa"/>
          </w:tcPr>
          <w:p w14:paraId="3A94BC39" w14:textId="77777777" w:rsidR="00973DA5" w:rsidRPr="009D6E77" w:rsidRDefault="00973DA5" w:rsidP="00271689">
            <w:r>
              <w:t>T3</w:t>
            </w:r>
          </w:p>
        </w:tc>
        <w:tc>
          <w:tcPr>
            <w:tcW w:w="1701" w:type="dxa"/>
          </w:tcPr>
          <w:p w14:paraId="7705B8EF" w14:textId="77777777" w:rsidR="00973DA5" w:rsidRPr="00013390" w:rsidRDefault="00973DA5" w:rsidP="00271689">
            <w:r w:rsidRPr="00013390">
              <w:t>Personal Profile "Link a Device" screen</w:t>
            </w:r>
          </w:p>
          <w:p w14:paraId="3194AE0C" w14:textId="77777777" w:rsidR="00973DA5" w:rsidRDefault="00973DA5" w:rsidP="00271689"/>
        </w:tc>
        <w:tc>
          <w:tcPr>
            <w:tcW w:w="1559" w:type="dxa"/>
          </w:tcPr>
          <w:p w14:paraId="2FE5DAB3" w14:textId="77777777" w:rsidR="00973DA5" w:rsidRPr="00013390" w:rsidRDefault="00973DA5" w:rsidP="00271689">
            <w:r w:rsidRPr="00013390">
              <w:t>"Device is not a key to this vehicle" screen</w:t>
            </w:r>
          </w:p>
          <w:p w14:paraId="2003E4CA" w14:textId="77777777" w:rsidR="00973DA5" w:rsidRPr="00013390" w:rsidRDefault="00973DA5" w:rsidP="00271689"/>
        </w:tc>
        <w:tc>
          <w:tcPr>
            <w:tcW w:w="3006" w:type="dxa"/>
          </w:tcPr>
          <w:p w14:paraId="506CD21A" w14:textId="77777777" w:rsidR="00973DA5" w:rsidRDefault="00973DA5" w:rsidP="00271689">
            <w:r>
              <w:t>Guard: =Paired == False</w:t>
            </w:r>
          </w:p>
          <w:p w14:paraId="79C51C8A" w14:textId="77777777" w:rsidR="00973DA5" w:rsidRDefault="00973DA5" w:rsidP="00271689">
            <w:r>
              <w:t>Trigger signal: NFC Tap Message</w:t>
            </w:r>
          </w:p>
          <w:p w14:paraId="19E4C5F5" w14:textId="77777777" w:rsidR="00973DA5" w:rsidRDefault="00973DA5" w:rsidP="00271689">
            <w:proofErr w:type="spellStart"/>
            <w:r>
              <w:t>SignalEvent</w:t>
            </w:r>
            <w:proofErr w:type="spellEnd"/>
            <w:r>
              <w:t xml:space="preserve"> NFC Tap Message</w:t>
            </w:r>
          </w:p>
        </w:tc>
        <w:tc>
          <w:tcPr>
            <w:tcW w:w="2552" w:type="dxa"/>
          </w:tcPr>
          <w:p w14:paraId="788B0A2A" w14:textId="77777777" w:rsidR="00973DA5" w:rsidRDefault="00973DA5" w:rsidP="00271689"/>
          <w:p w14:paraId="0911D603" w14:textId="77777777" w:rsidR="00973DA5" w:rsidRDefault="00973DA5" w:rsidP="00271689"/>
        </w:tc>
      </w:tr>
      <w:tr w:rsidR="00973DA5" w14:paraId="68668D1C" w14:textId="77777777" w:rsidTr="00271689">
        <w:tc>
          <w:tcPr>
            <w:tcW w:w="1242" w:type="dxa"/>
          </w:tcPr>
          <w:p w14:paraId="5630647C" w14:textId="77777777" w:rsidR="00973DA5" w:rsidRPr="009D6E77" w:rsidRDefault="00973DA5" w:rsidP="00271689">
            <w:r>
              <w:t>T4</w:t>
            </w:r>
          </w:p>
        </w:tc>
        <w:tc>
          <w:tcPr>
            <w:tcW w:w="1701" w:type="dxa"/>
          </w:tcPr>
          <w:p w14:paraId="198BD339" w14:textId="77777777" w:rsidR="00973DA5" w:rsidRPr="00013390" w:rsidRDefault="00973DA5" w:rsidP="00271689">
            <w:r w:rsidRPr="00013390">
              <w:t>"Device successfully linked" screen</w:t>
            </w:r>
          </w:p>
          <w:p w14:paraId="2432F3F2" w14:textId="77777777" w:rsidR="00973DA5" w:rsidRDefault="00973DA5" w:rsidP="00271689"/>
        </w:tc>
        <w:tc>
          <w:tcPr>
            <w:tcW w:w="1559" w:type="dxa"/>
          </w:tcPr>
          <w:p w14:paraId="51C55445" w14:textId="77777777" w:rsidR="00973DA5" w:rsidRPr="00013390" w:rsidRDefault="00973DA5" w:rsidP="00271689">
            <w:r w:rsidRPr="00013390">
              <w:t>Remainder of Create Personal Profile flow (or Modify a Personal Profile flow)</w:t>
            </w:r>
          </w:p>
          <w:p w14:paraId="1A3EAE3D" w14:textId="77777777" w:rsidR="00973DA5" w:rsidRPr="00013390" w:rsidRDefault="00973DA5" w:rsidP="00271689"/>
        </w:tc>
        <w:tc>
          <w:tcPr>
            <w:tcW w:w="3006" w:type="dxa"/>
          </w:tcPr>
          <w:p w14:paraId="71AF2576" w14:textId="77777777" w:rsidR="00973DA5" w:rsidRDefault="00973DA5" w:rsidP="00271689">
            <w:r>
              <w:t>Trigger signal: OK</w:t>
            </w:r>
          </w:p>
          <w:p w14:paraId="673D0EC2" w14:textId="77777777" w:rsidR="00973DA5" w:rsidRDefault="00973DA5" w:rsidP="00271689">
            <w:proofErr w:type="spellStart"/>
            <w:r>
              <w:t>SignalEvent</w:t>
            </w:r>
            <w:proofErr w:type="spellEnd"/>
            <w:r>
              <w:t xml:space="preserve"> OK</w:t>
            </w:r>
          </w:p>
        </w:tc>
        <w:tc>
          <w:tcPr>
            <w:tcW w:w="2552" w:type="dxa"/>
          </w:tcPr>
          <w:p w14:paraId="2C6C2216" w14:textId="77777777" w:rsidR="00973DA5" w:rsidRDefault="00973DA5" w:rsidP="00271689"/>
          <w:p w14:paraId="4B647843" w14:textId="77777777" w:rsidR="00973DA5" w:rsidRDefault="00973DA5" w:rsidP="00271689"/>
        </w:tc>
      </w:tr>
      <w:tr w:rsidR="00973DA5" w14:paraId="77EE3A1B" w14:textId="77777777" w:rsidTr="00271689">
        <w:tc>
          <w:tcPr>
            <w:tcW w:w="1242" w:type="dxa"/>
          </w:tcPr>
          <w:p w14:paraId="41406528" w14:textId="77777777" w:rsidR="00973DA5" w:rsidRPr="009D6E77" w:rsidRDefault="00973DA5" w:rsidP="00271689">
            <w:r>
              <w:lastRenderedPageBreak/>
              <w:t>T5</w:t>
            </w:r>
          </w:p>
        </w:tc>
        <w:tc>
          <w:tcPr>
            <w:tcW w:w="1701" w:type="dxa"/>
          </w:tcPr>
          <w:p w14:paraId="5E757E48" w14:textId="77777777" w:rsidR="00973DA5" w:rsidRPr="00013390" w:rsidRDefault="00973DA5" w:rsidP="00271689">
            <w:r w:rsidRPr="00013390">
              <w:t>"Profile already has NFC device" screen</w:t>
            </w:r>
          </w:p>
          <w:p w14:paraId="5C7A6653" w14:textId="77777777" w:rsidR="00973DA5" w:rsidRDefault="00973DA5" w:rsidP="00271689"/>
        </w:tc>
        <w:tc>
          <w:tcPr>
            <w:tcW w:w="1559" w:type="dxa"/>
          </w:tcPr>
          <w:p w14:paraId="5EB453A5" w14:textId="77777777" w:rsidR="00973DA5" w:rsidRPr="00013390" w:rsidRDefault="00973DA5" w:rsidP="00271689">
            <w:r w:rsidRPr="00013390">
              <w:t>"Device successfully linked" screen</w:t>
            </w:r>
          </w:p>
          <w:p w14:paraId="46F9C472" w14:textId="77777777" w:rsidR="00973DA5" w:rsidRPr="00013390" w:rsidRDefault="00973DA5" w:rsidP="00271689"/>
        </w:tc>
        <w:tc>
          <w:tcPr>
            <w:tcW w:w="3006" w:type="dxa"/>
          </w:tcPr>
          <w:p w14:paraId="76F22BA4" w14:textId="77777777" w:rsidR="00973DA5" w:rsidRDefault="00973DA5" w:rsidP="00271689">
            <w:r>
              <w:t>Name: User selects "Yes" - replace existing device</w:t>
            </w:r>
          </w:p>
          <w:p w14:paraId="438137CD" w14:textId="77777777" w:rsidR="00973DA5" w:rsidRDefault="00973DA5" w:rsidP="00271689">
            <w:r>
              <w:t>Trigger signal: Replace Existing Device</w:t>
            </w:r>
          </w:p>
          <w:p w14:paraId="4F468BD0" w14:textId="77777777" w:rsidR="00973DA5" w:rsidRDefault="00973DA5" w:rsidP="00271689">
            <w:proofErr w:type="spellStart"/>
            <w:r>
              <w:t>SignalEvent</w:t>
            </w:r>
            <w:proofErr w:type="spellEnd"/>
            <w:r>
              <w:t xml:space="preserve"> Replace Existing Device</w:t>
            </w:r>
          </w:p>
        </w:tc>
        <w:tc>
          <w:tcPr>
            <w:tcW w:w="2552" w:type="dxa"/>
          </w:tcPr>
          <w:p w14:paraId="606E8A52" w14:textId="77777777" w:rsidR="00973DA5" w:rsidRDefault="00973DA5" w:rsidP="00271689"/>
          <w:p w14:paraId="0BBD4AE0" w14:textId="77777777" w:rsidR="00973DA5" w:rsidRDefault="00973DA5" w:rsidP="00271689"/>
        </w:tc>
      </w:tr>
      <w:tr w:rsidR="00973DA5" w14:paraId="768B68A0" w14:textId="77777777" w:rsidTr="00271689">
        <w:tc>
          <w:tcPr>
            <w:tcW w:w="1242" w:type="dxa"/>
          </w:tcPr>
          <w:p w14:paraId="093809A2" w14:textId="77777777" w:rsidR="00973DA5" w:rsidRPr="009D6E77" w:rsidRDefault="00973DA5" w:rsidP="00271689">
            <w:r>
              <w:t>T6</w:t>
            </w:r>
          </w:p>
        </w:tc>
        <w:tc>
          <w:tcPr>
            <w:tcW w:w="1701" w:type="dxa"/>
          </w:tcPr>
          <w:p w14:paraId="45D64E03" w14:textId="77777777" w:rsidR="00973DA5" w:rsidRPr="00013390" w:rsidRDefault="00973DA5" w:rsidP="00271689">
            <w:r w:rsidRPr="00013390">
              <w:t>Personal Profile "Link a Device" screen</w:t>
            </w:r>
          </w:p>
          <w:p w14:paraId="497BB1D7" w14:textId="77777777" w:rsidR="00973DA5" w:rsidRDefault="00973DA5" w:rsidP="00271689"/>
        </w:tc>
        <w:tc>
          <w:tcPr>
            <w:tcW w:w="1559" w:type="dxa"/>
          </w:tcPr>
          <w:p w14:paraId="29625C66" w14:textId="77777777" w:rsidR="00973DA5" w:rsidRPr="00013390" w:rsidRDefault="00973DA5" w:rsidP="00271689">
            <w:r w:rsidRPr="00013390">
              <w:t>Remainder of Create Personal Profile flow (or Modify a Personal Profile flow)</w:t>
            </w:r>
          </w:p>
          <w:p w14:paraId="3D7F7FFC" w14:textId="77777777" w:rsidR="00973DA5" w:rsidRPr="00013390" w:rsidRDefault="00973DA5" w:rsidP="00271689"/>
        </w:tc>
        <w:tc>
          <w:tcPr>
            <w:tcW w:w="3006" w:type="dxa"/>
          </w:tcPr>
          <w:p w14:paraId="5F5DB299" w14:textId="77777777" w:rsidR="00973DA5" w:rsidRDefault="00973DA5" w:rsidP="00271689">
            <w:r>
              <w:t>Trigger signal: User skips pairing</w:t>
            </w:r>
          </w:p>
          <w:p w14:paraId="28997F6F" w14:textId="77777777" w:rsidR="00973DA5" w:rsidRDefault="00973DA5" w:rsidP="00271689">
            <w:proofErr w:type="spellStart"/>
            <w:r>
              <w:t>SignalEvent</w:t>
            </w:r>
            <w:proofErr w:type="spellEnd"/>
            <w:r>
              <w:t xml:space="preserve"> User skips pairing</w:t>
            </w:r>
          </w:p>
        </w:tc>
        <w:tc>
          <w:tcPr>
            <w:tcW w:w="2552" w:type="dxa"/>
          </w:tcPr>
          <w:p w14:paraId="23BA95B9" w14:textId="77777777" w:rsidR="00973DA5" w:rsidRDefault="00973DA5" w:rsidP="00271689"/>
          <w:p w14:paraId="480EB039" w14:textId="77777777" w:rsidR="00973DA5" w:rsidRDefault="00973DA5" w:rsidP="00271689"/>
        </w:tc>
      </w:tr>
      <w:tr w:rsidR="00973DA5" w14:paraId="3EA4D580" w14:textId="77777777" w:rsidTr="00271689">
        <w:tc>
          <w:tcPr>
            <w:tcW w:w="1242" w:type="dxa"/>
          </w:tcPr>
          <w:p w14:paraId="5D39ADDF" w14:textId="77777777" w:rsidR="00973DA5" w:rsidRPr="009D6E77" w:rsidRDefault="00973DA5" w:rsidP="00271689">
            <w:r>
              <w:t>T7</w:t>
            </w:r>
          </w:p>
        </w:tc>
        <w:tc>
          <w:tcPr>
            <w:tcW w:w="1701" w:type="dxa"/>
          </w:tcPr>
          <w:p w14:paraId="08D025A6" w14:textId="77777777" w:rsidR="00973DA5" w:rsidRPr="00013390" w:rsidRDefault="00973DA5" w:rsidP="00271689">
            <w:r w:rsidRPr="00013390">
              <w:t>"Device is not a key to this vehicle" screen</w:t>
            </w:r>
          </w:p>
          <w:p w14:paraId="3440F86B" w14:textId="77777777" w:rsidR="00973DA5" w:rsidRDefault="00973DA5" w:rsidP="00271689"/>
        </w:tc>
        <w:tc>
          <w:tcPr>
            <w:tcW w:w="1559" w:type="dxa"/>
          </w:tcPr>
          <w:p w14:paraId="3B86F3AB" w14:textId="77777777" w:rsidR="00973DA5" w:rsidRPr="00013390" w:rsidRDefault="00973DA5" w:rsidP="00271689">
            <w:r w:rsidRPr="00013390">
              <w:t>Personal Profile "Link a Device" screen</w:t>
            </w:r>
          </w:p>
          <w:p w14:paraId="433EB5F2" w14:textId="77777777" w:rsidR="00973DA5" w:rsidRPr="00013390" w:rsidRDefault="00973DA5" w:rsidP="00271689"/>
        </w:tc>
        <w:tc>
          <w:tcPr>
            <w:tcW w:w="3006" w:type="dxa"/>
          </w:tcPr>
          <w:p w14:paraId="57D6E20C" w14:textId="77777777" w:rsidR="00973DA5" w:rsidRDefault="00973DA5" w:rsidP="00271689">
            <w:r>
              <w:t>Trigger signal: OK</w:t>
            </w:r>
          </w:p>
          <w:p w14:paraId="69AADE18" w14:textId="77777777" w:rsidR="00973DA5" w:rsidRDefault="00973DA5" w:rsidP="00271689">
            <w:proofErr w:type="spellStart"/>
            <w:r>
              <w:t>SignalEvent</w:t>
            </w:r>
            <w:proofErr w:type="spellEnd"/>
            <w:r>
              <w:t xml:space="preserve"> OK</w:t>
            </w:r>
          </w:p>
        </w:tc>
        <w:tc>
          <w:tcPr>
            <w:tcW w:w="2552" w:type="dxa"/>
          </w:tcPr>
          <w:p w14:paraId="5B172299" w14:textId="77777777" w:rsidR="00973DA5" w:rsidRDefault="00973DA5" w:rsidP="00271689"/>
          <w:p w14:paraId="2197264B" w14:textId="77777777" w:rsidR="00973DA5" w:rsidRDefault="00973DA5" w:rsidP="00271689"/>
        </w:tc>
      </w:tr>
      <w:tr w:rsidR="00973DA5" w14:paraId="7CF81DE8" w14:textId="77777777" w:rsidTr="00271689">
        <w:tc>
          <w:tcPr>
            <w:tcW w:w="1242" w:type="dxa"/>
          </w:tcPr>
          <w:p w14:paraId="549F6990" w14:textId="77777777" w:rsidR="00973DA5" w:rsidRPr="009D6E77" w:rsidRDefault="00973DA5" w:rsidP="00271689">
            <w:r>
              <w:t>T8</w:t>
            </w:r>
          </w:p>
        </w:tc>
        <w:tc>
          <w:tcPr>
            <w:tcW w:w="1701" w:type="dxa"/>
          </w:tcPr>
          <w:p w14:paraId="02A19FE5" w14:textId="77777777" w:rsidR="00973DA5" w:rsidRPr="00013390" w:rsidRDefault="00973DA5" w:rsidP="00271689">
            <w:r w:rsidRPr="00013390">
              <w:t>Personal Profile "Link a Device" screen</w:t>
            </w:r>
          </w:p>
          <w:p w14:paraId="0D7FBADC" w14:textId="77777777" w:rsidR="00973DA5" w:rsidRDefault="00973DA5" w:rsidP="00271689"/>
        </w:tc>
        <w:tc>
          <w:tcPr>
            <w:tcW w:w="1559" w:type="dxa"/>
          </w:tcPr>
          <w:p w14:paraId="783032E8" w14:textId="77777777" w:rsidR="00973DA5" w:rsidRPr="00013390" w:rsidRDefault="00973DA5" w:rsidP="00271689">
            <w:r w:rsidRPr="00013390">
              <w:t>Remainder of Create Personal Profile flow (or Modify a Personal Profile flow)</w:t>
            </w:r>
          </w:p>
          <w:p w14:paraId="6C1DECD5" w14:textId="77777777" w:rsidR="00973DA5" w:rsidRPr="00013390" w:rsidRDefault="00973DA5" w:rsidP="00271689"/>
        </w:tc>
        <w:tc>
          <w:tcPr>
            <w:tcW w:w="3006" w:type="dxa"/>
          </w:tcPr>
          <w:p w14:paraId="53139FA3" w14:textId="77777777" w:rsidR="00973DA5" w:rsidRDefault="00973DA5" w:rsidP="00271689">
            <w:proofErr w:type="spellStart"/>
            <w:r>
              <w:t>TimeEvent</w:t>
            </w:r>
            <w:proofErr w:type="spellEnd"/>
            <w:r>
              <w:t xml:space="preserve"> after </w:t>
            </w:r>
            <w:proofErr w:type="gramStart"/>
            <w:r>
              <w:t>( Link</w:t>
            </w:r>
            <w:proofErr w:type="gramEnd"/>
            <w:r>
              <w:t xml:space="preserve"> a Device timeout )</w:t>
            </w:r>
          </w:p>
        </w:tc>
        <w:tc>
          <w:tcPr>
            <w:tcW w:w="2552" w:type="dxa"/>
          </w:tcPr>
          <w:p w14:paraId="32E01E96" w14:textId="77777777" w:rsidR="00973DA5" w:rsidRDefault="00973DA5" w:rsidP="00271689"/>
          <w:p w14:paraId="5B022952" w14:textId="77777777" w:rsidR="00973DA5" w:rsidRDefault="00973DA5" w:rsidP="00271689"/>
        </w:tc>
      </w:tr>
      <w:tr w:rsidR="00973DA5" w14:paraId="17C7D9F8" w14:textId="77777777" w:rsidTr="00271689">
        <w:tc>
          <w:tcPr>
            <w:tcW w:w="1242" w:type="dxa"/>
          </w:tcPr>
          <w:p w14:paraId="55A0356E" w14:textId="77777777" w:rsidR="00973DA5" w:rsidRPr="009D6E77" w:rsidRDefault="00973DA5" w:rsidP="00271689">
            <w:r>
              <w:t>T9</w:t>
            </w:r>
          </w:p>
        </w:tc>
        <w:tc>
          <w:tcPr>
            <w:tcW w:w="1701" w:type="dxa"/>
          </w:tcPr>
          <w:p w14:paraId="7E2EA961" w14:textId="77777777" w:rsidR="00973DA5" w:rsidRPr="00013390" w:rsidRDefault="00973DA5" w:rsidP="00271689">
            <w:r w:rsidRPr="00013390">
              <w:t>Personal Profiles Default Screen</w:t>
            </w:r>
          </w:p>
          <w:p w14:paraId="5F24E812" w14:textId="77777777" w:rsidR="00973DA5" w:rsidRDefault="00973DA5" w:rsidP="00271689"/>
        </w:tc>
        <w:tc>
          <w:tcPr>
            <w:tcW w:w="1559" w:type="dxa"/>
          </w:tcPr>
          <w:p w14:paraId="25E7E1DE" w14:textId="77777777" w:rsidR="00973DA5" w:rsidRPr="00013390" w:rsidRDefault="00973DA5" w:rsidP="00271689">
            <w:r w:rsidRPr="00013390">
              <w:t>Create Personal Profile flow steps 1-3 (or equivalent Modify a Personal Profile flow steps)</w:t>
            </w:r>
          </w:p>
          <w:p w14:paraId="4BD0C7A2" w14:textId="77777777" w:rsidR="00973DA5" w:rsidRPr="00013390" w:rsidRDefault="00973DA5" w:rsidP="00271689"/>
        </w:tc>
        <w:tc>
          <w:tcPr>
            <w:tcW w:w="3006" w:type="dxa"/>
          </w:tcPr>
          <w:p w14:paraId="23875E5B" w14:textId="77777777" w:rsidR="00973DA5" w:rsidRDefault="00973DA5" w:rsidP="00271689">
            <w:r>
              <w:t>Guard: =Create Personal Profile || Edit Personal ...</w:t>
            </w:r>
          </w:p>
        </w:tc>
        <w:tc>
          <w:tcPr>
            <w:tcW w:w="2552" w:type="dxa"/>
          </w:tcPr>
          <w:p w14:paraId="1B3B8DFF" w14:textId="77777777" w:rsidR="00973DA5" w:rsidRDefault="00973DA5" w:rsidP="00271689"/>
          <w:p w14:paraId="56C3274F" w14:textId="77777777" w:rsidR="00973DA5" w:rsidRDefault="00973DA5" w:rsidP="00271689"/>
        </w:tc>
      </w:tr>
      <w:tr w:rsidR="00973DA5" w14:paraId="50041498" w14:textId="77777777" w:rsidTr="00271689">
        <w:tc>
          <w:tcPr>
            <w:tcW w:w="1242" w:type="dxa"/>
          </w:tcPr>
          <w:p w14:paraId="6901B185" w14:textId="77777777" w:rsidR="00973DA5" w:rsidRPr="009D6E77" w:rsidRDefault="00973DA5" w:rsidP="00271689">
            <w:r>
              <w:t>T10</w:t>
            </w:r>
          </w:p>
        </w:tc>
        <w:tc>
          <w:tcPr>
            <w:tcW w:w="1701" w:type="dxa"/>
          </w:tcPr>
          <w:p w14:paraId="01041E87" w14:textId="77777777" w:rsidR="00973DA5" w:rsidRDefault="00973DA5" w:rsidP="00271689"/>
        </w:tc>
        <w:tc>
          <w:tcPr>
            <w:tcW w:w="1559" w:type="dxa"/>
          </w:tcPr>
          <w:p w14:paraId="1613C10A" w14:textId="77777777" w:rsidR="00973DA5" w:rsidRPr="00013390" w:rsidRDefault="00973DA5" w:rsidP="00271689"/>
        </w:tc>
        <w:tc>
          <w:tcPr>
            <w:tcW w:w="3006" w:type="dxa"/>
          </w:tcPr>
          <w:p w14:paraId="0EE1659E" w14:textId="77777777" w:rsidR="00206F6A" w:rsidRDefault="00206F6A"/>
        </w:tc>
        <w:tc>
          <w:tcPr>
            <w:tcW w:w="2552" w:type="dxa"/>
          </w:tcPr>
          <w:p w14:paraId="78041A3A" w14:textId="77777777" w:rsidR="00973DA5" w:rsidRDefault="00973DA5" w:rsidP="00271689"/>
          <w:p w14:paraId="506F11A0" w14:textId="77777777" w:rsidR="00973DA5" w:rsidRDefault="00973DA5" w:rsidP="00271689"/>
        </w:tc>
      </w:tr>
      <w:tr w:rsidR="00973DA5" w14:paraId="1675B9D8" w14:textId="77777777" w:rsidTr="00271689">
        <w:tc>
          <w:tcPr>
            <w:tcW w:w="1242" w:type="dxa"/>
          </w:tcPr>
          <w:p w14:paraId="4796F385" w14:textId="77777777" w:rsidR="00973DA5" w:rsidRPr="009D6E77" w:rsidRDefault="00973DA5" w:rsidP="00271689">
            <w:r>
              <w:t>T11</w:t>
            </w:r>
          </w:p>
        </w:tc>
        <w:tc>
          <w:tcPr>
            <w:tcW w:w="1701" w:type="dxa"/>
          </w:tcPr>
          <w:p w14:paraId="0509092A" w14:textId="77777777" w:rsidR="00973DA5" w:rsidRPr="00013390" w:rsidRDefault="00973DA5" w:rsidP="00271689">
            <w:r w:rsidRPr="00013390">
              <w:t>Create Personal Profile flow steps 1-3 (or equivalent Modify a Personal Profile flow steps)</w:t>
            </w:r>
          </w:p>
          <w:p w14:paraId="46B14D8D" w14:textId="77777777" w:rsidR="00973DA5" w:rsidRDefault="00973DA5" w:rsidP="00271689"/>
        </w:tc>
        <w:tc>
          <w:tcPr>
            <w:tcW w:w="1559" w:type="dxa"/>
          </w:tcPr>
          <w:p w14:paraId="1AF8E408" w14:textId="77777777" w:rsidR="00973DA5" w:rsidRPr="00013390" w:rsidRDefault="00973DA5" w:rsidP="00271689">
            <w:r w:rsidRPr="00013390">
              <w:t>Remainder of Create Personal Profile flow (or Modify a Personal Profile flow)</w:t>
            </w:r>
          </w:p>
          <w:p w14:paraId="5950B729" w14:textId="77777777" w:rsidR="00973DA5" w:rsidRPr="00013390" w:rsidRDefault="00973DA5" w:rsidP="00271689"/>
        </w:tc>
        <w:tc>
          <w:tcPr>
            <w:tcW w:w="3006" w:type="dxa"/>
          </w:tcPr>
          <w:p w14:paraId="088F78D7" w14:textId="77777777" w:rsidR="00973DA5" w:rsidRDefault="00973DA5" w:rsidP="00271689">
            <w:r>
              <w:t>Guard: =NFC Enabled == false</w:t>
            </w:r>
          </w:p>
        </w:tc>
        <w:tc>
          <w:tcPr>
            <w:tcW w:w="2552" w:type="dxa"/>
          </w:tcPr>
          <w:p w14:paraId="031B7486" w14:textId="77777777" w:rsidR="00973DA5" w:rsidRDefault="00973DA5" w:rsidP="00271689"/>
          <w:p w14:paraId="4F51F6CB" w14:textId="77777777" w:rsidR="00973DA5" w:rsidRDefault="00973DA5" w:rsidP="00271689"/>
        </w:tc>
      </w:tr>
      <w:tr w:rsidR="00973DA5" w14:paraId="6E0A121F" w14:textId="77777777" w:rsidTr="00271689">
        <w:tc>
          <w:tcPr>
            <w:tcW w:w="1242" w:type="dxa"/>
          </w:tcPr>
          <w:p w14:paraId="3D6753C2" w14:textId="77777777" w:rsidR="00973DA5" w:rsidRPr="009D6E77" w:rsidRDefault="00973DA5" w:rsidP="00271689">
            <w:r>
              <w:t>T12</w:t>
            </w:r>
          </w:p>
        </w:tc>
        <w:tc>
          <w:tcPr>
            <w:tcW w:w="1701" w:type="dxa"/>
          </w:tcPr>
          <w:p w14:paraId="40050D79" w14:textId="77777777" w:rsidR="00973DA5" w:rsidRPr="00013390" w:rsidRDefault="00973DA5" w:rsidP="00271689">
            <w:r w:rsidRPr="00013390">
              <w:t>Create Personal Profile flow steps 1-3 (or equivalent Modify a Personal Profile flow steps)</w:t>
            </w:r>
          </w:p>
          <w:p w14:paraId="1CE2A630" w14:textId="77777777" w:rsidR="00973DA5" w:rsidRDefault="00973DA5" w:rsidP="00271689"/>
        </w:tc>
        <w:tc>
          <w:tcPr>
            <w:tcW w:w="1559" w:type="dxa"/>
          </w:tcPr>
          <w:p w14:paraId="3E0E4100" w14:textId="77777777" w:rsidR="00973DA5" w:rsidRPr="00013390" w:rsidRDefault="00973DA5" w:rsidP="00271689">
            <w:r w:rsidRPr="00013390">
              <w:t>Personal Profile "Link a Device" screen</w:t>
            </w:r>
          </w:p>
          <w:p w14:paraId="43E0745E" w14:textId="77777777" w:rsidR="00973DA5" w:rsidRPr="00013390" w:rsidRDefault="00973DA5" w:rsidP="00271689"/>
        </w:tc>
        <w:tc>
          <w:tcPr>
            <w:tcW w:w="3006" w:type="dxa"/>
          </w:tcPr>
          <w:p w14:paraId="14DD0C0C" w14:textId="77777777" w:rsidR="00973DA5" w:rsidRDefault="00973DA5" w:rsidP="00271689">
            <w:r>
              <w:t>Guard: NFC Enabled == True</w:t>
            </w:r>
          </w:p>
        </w:tc>
        <w:tc>
          <w:tcPr>
            <w:tcW w:w="2552" w:type="dxa"/>
          </w:tcPr>
          <w:p w14:paraId="7F23F049" w14:textId="77777777" w:rsidR="00973DA5" w:rsidRDefault="00973DA5" w:rsidP="00271689"/>
          <w:p w14:paraId="20C62F1C" w14:textId="77777777" w:rsidR="00973DA5" w:rsidRDefault="00973DA5" w:rsidP="00271689"/>
        </w:tc>
      </w:tr>
      <w:tr w:rsidR="00973DA5" w14:paraId="30D6EE92" w14:textId="77777777" w:rsidTr="00271689">
        <w:tc>
          <w:tcPr>
            <w:tcW w:w="1242" w:type="dxa"/>
          </w:tcPr>
          <w:p w14:paraId="13661E02" w14:textId="77777777" w:rsidR="00973DA5" w:rsidRPr="009D6E77" w:rsidRDefault="00973DA5" w:rsidP="00271689">
            <w:r>
              <w:lastRenderedPageBreak/>
              <w:t>T13</w:t>
            </w:r>
          </w:p>
        </w:tc>
        <w:tc>
          <w:tcPr>
            <w:tcW w:w="1701" w:type="dxa"/>
          </w:tcPr>
          <w:p w14:paraId="4F99F82F" w14:textId="77777777" w:rsidR="00973DA5" w:rsidRPr="00013390" w:rsidRDefault="00973DA5" w:rsidP="00271689">
            <w:r w:rsidRPr="00013390">
              <w:t>Personal Profile "Link a Device" screen</w:t>
            </w:r>
          </w:p>
          <w:p w14:paraId="60D30B86" w14:textId="77777777" w:rsidR="00973DA5" w:rsidRDefault="00973DA5" w:rsidP="00271689"/>
        </w:tc>
        <w:tc>
          <w:tcPr>
            <w:tcW w:w="1559" w:type="dxa"/>
          </w:tcPr>
          <w:p w14:paraId="1B6DF577" w14:textId="77777777" w:rsidR="00973DA5" w:rsidRPr="00013390" w:rsidRDefault="00973DA5" w:rsidP="00271689">
            <w:r w:rsidRPr="00013390">
              <w:t>"Device successfully linked" screen</w:t>
            </w:r>
          </w:p>
          <w:p w14:paraId="646E8B47" w14:textId="77777777" w:rsidR="00973DA5" w:rsidRPr="00013390" w:rsidRDefault="00973DA5" w:rsidP="00271689"/>
        </w:tc>
        <w:tc>
          <w:tcPr>
            <w:tcW w:w="3006" w:type="dxa"/>
          </w:tcPr>
          <w:p w14:paraId="7FE213B5" w14:textId="77777777" w:rsidR="00973DA5" w:rsidRDefault="00973DA5" w:rsidP="00271689">
            <w:r>
              <w:t>Guard: =Paired == True AND NFC Device is not link...</w:t>
            </w:r>
          </w:p>
          <w:p w14:paraId="1F1AFCB2" w14:textId="77777777" w:rsidR="00973DA5" w:rsidRDefault="00973DA5" w:rsidP="00271689">
            <w:r>
              <w:t>Trigger signal: NFC Tap Message</w:t>
            </w:r>
          </w:p>
          <w:p w14:paraId="695CE88B" w14:textId="77777777" w:rsidR="00973DA5" w:rsidRDefault="00973DA5" w:rsidP="00271689">
            <w:proofErr w:type="spellStart"/>
            <w:r>
              <w:t>SignalEvent</w:t>
            </w:r>
            <w:proofErr w:type="spellEnd"/>
            <w:r>
              <w:t xml:space="preserve"> NFC Tap Message</w:t>
            </w:r>
          </w:p>
        </w:tc>
        <w:tc>
          <w:tcPr>
            <w:tcW w:w="2552" w:type="dxa"/>
          </w:tcPr>
          <w:p w14:paraId="2C51F8F6" w14:textId="77777777" w:rsidR="00973DA5" w:rsidRDefault="00973DA5" w:rsidP="00271689"/>
          <w:p w14:paraId="5FC8AE63" w14:textId="77777777" w:rsidR="00973DA5" w:rsidRDefault="00973DA5" w:rsidP="00271689"/>
        </w:tc>
      </w:tr>
      <w:tr w:rsidR="00973DA5" w14:paraId="30C1F885" w14:textId="77777777" w:rsidTr="00271689">
        <w:tc>
          <w:tcPr>
            <w:tcW w:w="1242" w:type="dxa"/>
          </w:tcPr>
          <w:p w14:paraId="408B3260" w14:textId="77777777" w:rsidR="00973DA5" w:rsidRPr="009D6E77" w:rsidRDefault="00973DA5" w:rsidP="00271689">
            <w:r>
              <w:t>T14</w:t>
            </w:r>
          </w:p>
        </w:tc>
        <w:tc>
          <w:tcPr>
            <w:tcW w:w="1701" w:type="dxa"/>
          </w:tcPr>
          <w:p w14:paraId="371876D3" w14:textId="77777777" w:rsidR="00973DA5" w:rsidRPr="00013390" w:rsidRDefault="00973DA5" w:rsidP="00271689">
            <w:r w:rsidRPr="00013390">
              <w:t>Personal Profile "Link a Device" screen</w:t>
            </w:r>
          </w:p>
          <w:p w14:paraId="40935059" w14:textId="77777777" w:rsidR="00973DA5" w:rsidRDefault="00973DA5" w:rsidP="00271689"/>
        </w:tc>
        <w:tc>
          <w:tcPr>
            <w:tcW w:w="1559" w:type="dxa"/>
          </w:tcPr>
          <w:p w14:paraId="6E7E3C0C" w14:textId="77777777" w:rsidR="00973DA5" w:rsidRPr="00013390" w:rsidRDefault="00973DA5" w:rsidP="00271689">
            <w:r w:rsidRPr="00013390">
              <w:t>Device is already linked with another profile</w:t>
            </w:r>
          </w:p>
          <w:p w14:paraId="7BD290C4" w14:textId="77777777" w:rsidR="00973DA5" w:rsidRPr="00013390" w:rsidRDefault="00973DA5" w:rsidP="00271689"/>
        </w:tc>
        <w:tc>
          <w:tcPr>
            <w:tcW w:w="3006" w:type="dxa"/>
          </w:tcPr>
          <w:p w14:paraId="5808AB82" w14:textId="77777777" w:rsidR="00973DA5" w:rsidRDefault="00973DA5" w:rsidP="00271689">
            <w:r>
              <w:t xml:space="preserve">Guard: =Paired == </w:t>
            </w:r>
            <w:proofErr w:type="gramStart"/>
            <w:r>
              <w:t>True  AND</w:t>
            </w:r>
            <w:proofErr w:type="gramEnd"/>
            <w:r>
              <w:t xml:space="preserve"> NFC Device is already...</w:t>
            </w:r>
          </w:p>
          <w:p w14:paraId="5FA88140" w14:textId="77777777" w:rsidR="00973DA5" w:rsidRDefault="00973DA5" w:rsidP="00271689">
            <w:r>
              <w:t>Trigger signal: NFC Tap Message</w:t>
            </w:r>
          </w:p>
          <w:p w14:paraId="5E736B16" w14:textId="77777777" w:rsidR="00973DA5" w:rsidRDefault="00973DA5" w:rsidP="00271689">
            <w:proofErr w:type="spellStart"/>
            <w:r>
              <w:t>SignalEvent</w:t>
            </w:r>
            <w:proofErr w:type="spellEnd"/>
            <w:r>
              <w:t xml:space="preserve"> NFC Tap Message</w:t>
            </w:r>
          </w:p>
        </w:tc>
        <w:tc>
          <w:tcPr>
            <w:tcW w:w="2552" w:type="dxa"/>
          </w:tcPr>
          <w:p w14:paraId="0CE007FB" w14:textId="77777777" w:rsidR="00973DA5" w:rsidRDefault="00973DA5" w:rsidP="00271689"/>
          <w:p w14:paraId="099EEB9F" w14:textId="77777777" w:rsidR="00973DA5" w:rsidRDefault="00973DA5" w:rsidP="00271689"/>
        </w:tc>
      </w:tr>
      <w:tr w:rsidR="00973DA5" w14:paraId="1951EEA7" w14:textId="77777777" w:rsidTr="00271689">
        <w:tc>
          <w:tcPr>
            <w:tcW w:w="1242" w:type="dxa"/>
          </w:tcPr>
          <w:p w14:paraId="1C67E447" w14:textId="77777777" w:rsidR="00973DA5" w:rsidRPr="009D6E77" w:rsidRDefault="00973DA5" w:rsidP="00271689">
            <w:r>
              <w:t>T15</w:t>
            </w:r>
          </w:p>
        </w:tc>
        <w:tc>
          <w:tcPr>
            <w:tcW w:w="1701" w:type="dxa"/>
          </w:tcPr>
          <w:p w14:paraId="58AD4917" w14:textId="77777777" w:rsidR="00973DA5" w:rsidRPr="00013390" w:rsidRDefault="00973DA5" w:rsidP="00271689">
            <w:r w:rsidRPr="00013390">
              <w:t>Device is already linked with another profile</w:t>
            </w:r>
          </w:p>
          <w:p w14:paraId="0AD9D445" w14:textId="77777777" w:rsidR="00973DA5" w:rsidRDefault="00973DA5" w:rsidP="00271689"/>
        </w:tc>
        <w:tc>
          <w:tcPr>
            <w:tcW w:w="1559" w:type="dxa"/>
          </w:tcPr>
          <w:p w14:paraId="61B11788" w14:textId="77777777" w:rsidR="00973DA5" w:rsidRPr="00013390" w:rsidRDefault="00973DA5" w:rsidP="00271689">
            <w:r w:rsidRPr="00013390">
              <w:t>Personal Profile "Link a Device" screen</w:t>
            </w:r>
          </w:p>
          <w:p w14:paraId="61E0ACA6" w14:textId="77777777" w:rsidR="00973DA5" w:rsidRPr="00013390" w:rsidRDefault="00973DA5" w:rsidP="00271689"/>
        </w:tc>
        <w:tc>
          <w:tcPr>
            <w:tcW w:w="3006" w:type="dxa"/>
          </w:tcPr>
          <w:p w14:paraId="034C39E5" w14:textId="77777777" w:rsidR="00973DA5" w:rsidRDefault="00973DA5" w:rsidP="00271689">
            <w:r>
              <w:t>Trigger signal: User chickens out</w:t>
            </w:r>
          </w:p>
          <w:p w14:paraId="1E55B4A6" w14:textId="77777777" w:rsidR="00973DA5" w:rsidRDefault="00973DA5" w:rsidP="00271689">
            <w:proofErr w:type="spellStart"/>
            <w:r>
              <w:t>SignalEvent</w:t>
            </w:r>
            <w:proofErr w:type="spellEnd"/>
            <w:r>
              <w:t xml:space="preserve"> User chickens out</w:t>
            </w:r>
          </w:p>
        </w:tc>
        <w:tc>
          <w:tcPr>
            <w:tcW w:w="2552" w:type="dxa"/>
          </w:tcPr>
          <w:p w14:paraId="59000F75" w14:textId="77777777" w:rsidR="00973DA5" w:rsidRDefault="00973DA5" w:rsidP="00271689"/>
          <w:p w14:paraId="725DF376" w14:textId="77777777" w:rsidR="00973DA5" w:rsidRDefault="00973DA5" w:rsidP="00271689"/>
        </w:tc>
      </w:tr>
      <w:tr w:rsidR="00973DA5" w14:paraId="29C43324" w14:textId="77777777" w:rsidTr="00271689">
        <w:tc>
          <w:tcPr>
            <w:tcW w:w="1242" w:type="dxa"/>
          </w:tcPr>
          <w:p w14:paraId="773D4F03" w14:textId="77777777" w:rsidR="00973DA5" w:rsidRPr="009D6E77" w:rsidRDefault="00973DA5" w:rsidP="00271689">
            <w:r>
              <w:t>T16</w:t>
            </w:r>
          </w:p>
        </w:tc>
        <w:tc>
          <w:tcPr>
            <w:tcW w:w="1701" w:type="dxa"/>
          </w:tcPr>
          <w:p w14:paraId="060D17D6" w14:textId="77777777" w:rsidR="00973DA5" w:rsidRPr="00013390" w:rsidRDefault="00973DA5" w:rsidP="00271689">
            <w:r w:rsidRPr="00013390">
              <w:t>Personal Profile "Link a Device" screen</w:t>
            </w:r>
          </w:p>
          <w:p w14:paraId="3F581607" w14:textId="77777777" w:rsidR="00973DA5" w:rsidRDefault="00973DA5" w:rsidP="00271689"/>
        </w:tc>
        <w:tc>
          <w:tcPr>
            <w:tcW w:w="1559" w:type="dxa"/>
          </w:tcPr>
          <w:p w14:paraId="3151E79B" w14:textId="77777777" w:rsidR="00973DA5" w:rsidRPr="00013390" w:rsidRDefault="00973DA5" w:rsidP="00271689">
            <w:r w:rsidRPr="00013390">
              <w:t>"Profile already has NFC device" screen</w:t>
            </w:r>
          </w:p>
          <w:p w14:paraId="2E2EEFB7" w14:textId="77777777" w:rsidR="00973DA5" w:rsidRPr="00013390" w:rsidRDefault="00973DA5" w:rsidP="00271689"/>
        </w:tc>
        <w:tc>
          <w:tcPr>
            <w:tcW w:w="3006" w:type="dxa"/>
          </w:tcPr>
          <w:p w14:paraId="59AF011E" w14:textId="77777777" w:rsidR="00973DA5" w:rsidRDefault="00973DA5" w:rsidP="00271689">
            <w:r>
              <w:t>Guard: =Paired == True AND This profile already h...</w:t>
            </w:r>
          </w:p>
          <w:p w14:paraId="29CABA3C" w14:textId="77777777" w:rsidR="00973DA5" w:rsidRDefault="00973DA5" w:rsidP="00271689">
            <w:r>
              <w:t>Trigger signal: NFC Tap Message</w:t>
            </w:r>
          </w:p>
          <w:p w14:paraId="61575D92" w14:textId="77777777" w:rsidR="00973DA5" w:rsidRDefault="00973DA5" w:rsidP="00271689">
            <w:proofErr w:type="spellStart"/>
            <w:r>
              <w:t>SignalEvent</w:t>
            </w:r>
            <w:proofErr w:type="spellEnd"/>
            <w:r>
              <w:t xml:space="preserve"> NFC Tap Message</w:t>
            </w:r>
          </w:p>
        </w:tc>
        <w:tc>
          <w:tcPr>
            <w:tcW w:w="2552" w:type="dxa"/>
          </w:tcPr>
          <w:p w14:paraId="6FAD98B5" w14:textId="77777777" w:rsidR="00973DA5" w:rsidRDefault="00973DA5" w:rsidP="00271689"/>
          <w:p w14:paraId="71C83C74" w14:textId="77777777" w:rsidR="00973DA5" w:rsidRDefault="00973DA5" w:rsidP="00271689"/>
        </w:tc>
      </w:tr>
    </w:tbl>
    <w:p w14:paraId="66EAAF70" w14:textId="77777777" w:rsidR="00973DA5"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3</w:t>
      </w:r>
      <w:r>
        <w:rPr>
          <w:noProof/>
        </w:rPr>
        <w:fldChar w:fldCharType="end"/>
      </w:r>
      <w:r w:rsidRPr="00041150">
        <w:t>: Transition</w:t>
      </w:r>
      <w:r>
        <w:t>s</w:t>
      </w:r>
      <w:r w:rsidRPr="00041150">
        <w:t xml:space="preserve"> between Operation Modes and States</w:t>
      </w:r>
      <w:r>
        <w:t xml:space="preserve"> on </w:t>
      </w:r>
      <w:r w:rsidRPr="00574E26">
        <w:t>Personal Profiles Linking STM</w:t>
      </w:r>
    </w:p>
    <w:p w14:paraId="545940D7" w14:textId="77777777" w:rsidR="00973DA5" w:rsidRPr="00FB6F3B" w:rsidRDefault="00973DA5" w:rsidP="00FB6F3B"/>
    <w:p w14:paraId="7F195A2F" w14:textId="77777777" w:rsidR="00305BF4" w:rsidRDefault="00305BF4" w:rsidP="00305BF4">
      <w:pPr>
        <w:jc w:val="center"/>
      </w:pPr>
      <w:r>
        <w:rPr>
          <w:noProof/>
        </w:rPr>
        <w:lastRenderedPageBreak/>
        <w:drawing>
          <wp:inline distT="0" distB="0" distL="0" distR="0" wp14:anchorId="22A6D19A" wp14:editId="74C3B6BE">
            <wp:extent cx="5943600" cy="7540021"/>
            <wp:effectExtent l="0" t="0" r="0" b="0"/>
            <wp:docPr id="34" name="Picture 355014359.jpg" descr="35501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5014359.jpg"/>
                    <pic:cNvPicPr/>
                  </pic:nvPicPr>
                  <pic:blipFill>
                    <a:blip r:embed="rId42" cstate="print"/>
                    <a:stretch>
                      <a:fillRect/>
                    </a:stretch>
                  </pic:blipFill>
                  <pic:spPr>
                    <a:xfrm>
                      <a:off x="0" y="0"/>
                      <a:ext cx="5943600" cy="7540021"/>
                    </a:xfrm>
                    <a:prstGeom prst="rect">
                      <a:avLst/>
                    </a:prstGeom>
                  </pic:spPr>
                </pic:pic>
              </a:graphicData>
            </a:graphic>
          </wp:inline>
        </w:drawing>
      </w:r>
    </w:p>
    <w:p w14:paraId="0AA5B45D" w14:textId="77777777" w:rsidR="00305BF4" w:rsidRDefault="00305BF4" w:rsidP="00305BF4">
      <w:pPr>
        <w:pStyle w:val="Caption"/>
        <w:rPr>
          <w:rFonts w:cs="Arial"/>
        </w:rPr>
      </w:pPr>
      <w:r w:rsidRPr="00A13A7B">
        <w:t xml:space="preserve">Figure </w:t>
      </w:r>
      <w:r w:rsidR="00FB6F3B">
        <w:rPr>
          <w:noProof/>
        </w:rPr>
        <w:t>5</w:t>
      </w:r>
      <w:r w:rsidRPr="00A13A7B">
        <w:t xml:space="preserve">: </w:t>
      </w:r>
      <w:r>
        <w:t xml:space="preserve">Add NFC key </w:t>
      </w:r>
      <w:proofErr w:type="spellStart"/>
      <w:r>
        <w:t>InnerSTM</w:t>
      </w:r>
      <w:proofErr w:type="spellEnd"/>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73DA5" w14:paraId="606749C0" w14:textId="77777777" w:rsidTr="00271689">
        <w:tc>
          <w:tcPr>
            <w:tcW w:w="1242" w:type="dxa"/>
            <w:shd w:val="clear" w:color="auto" w:fill="D9D9D9" w:themeFill="background1" w:themeFillShade="D9"/>
          </w:tcPr>
          <w:p w14:paraId="12050DDC" w14:textId="77777777" w:rsidR="00973DA5" w:rsidRPr="00E52B4D" w:rsidRDefault="00973DA5" w:rsidP="00271689">
            <w:pPr>
              <w:rPr>
                <w:b/>
              </w:rPr>
            </w:pPr>
            <w:r w:rsidRPr="00E52B4D">
              <w:rPr>
                <w:b/>
              </w:rPr>
              <w:t>State</w:t>
            </w:r>
          </w:p>
        </w:tc>
        <w:tc>
          <w:tcPr>
            <w:tcW w:w="5812" w:type="dxa"/>
            <w:shd w:val="clear" w:color="auto" w:fill="D9D9D9" w:themeFill="background1" w:themeFillShade="D9"/>
          </w:tcPr>
          <w:p w14:paraId="66F15BA1" w14:textId="77777777" w:rsidR="00973DA5" w:rsidRPr="00E52B4D" w:rsidRDefault="00973DA5" w:rsidP="00271689">
            <w:pPr>
              <w:rPr>
                <w:b/>
              </w:rPr>
            </w:pPr>
            <w:r w:rsidRPr="00E52B4D">
              <w:rPr>
                <w:b/>
              </w:rPr>
              <w:t>Description</w:t>
            </w:r>
          </w:p>
        </w:tc>
        <w:tc>
          <w:tcPr>
            <w:tcW w:w="3260" w:type="dxa"/>
            <w:shd w:val="clear" w:color="auto" w:fill="D9D9D9" w:themeFill="background1" w:themeFillShade="D9"/>
          </w:tcPr>
          <w:p w14:paraId="54551DDB" w14:textId="77777777" w:rsidR="00973DA5" w:rsidRPr="00E52B4D" w:rsidRDefault="00973DA5" w:rsidP="00271689">
            <w:pPr>
              <w:rPr>
                <w:b/>
              </w:rPr>
            </w:pPr>
            <w:r>
              <w:rPr>
                <w:b/>
              </w:rPr>
              <w:t xml:space="preserve">Requirements Reference </w:t>
            </w:r>
            <w:r w:rsidRPr="003036CD">
              <w:t>(optional)</w:t>
            </w:r>
          </w:p>
        </w:tc>
      </w:tr>
      <w:tr w:rsidR="00973DA5" w14:paraId="0B80A3E1" w14:textId="77777777" w:rsidTr="00271689">
        <w:tc>
          <w:tcPr>
            <w:tcW w:w="1242" w:type="dxa"/>
          </w:tcPr>
          <w:p w14:paraId="758539DE" w14:textId="77777777" w:rsidR="00973DA5" w:rsidRDefault="00973DA5" w:rsidP="00271689">
            <w:pPr>
              <w:tabs>
                <w:tab w:val="left" w:pos="960"/>
              </w:tabs>
            </w:pPr>
            <w:bookmarkStart w:id="210" w:name="_fb1e977986c8d52ce5b5f0fa622770c5"/>
            <w:r>
              <w:lastRenderedPageBreak/>
              <w:t>"Add a Key" - enter friendly name screen</w:t>
            </w:r>
            <w:bookmarkEnd w:id="210"/>
          </w:p>
        </w:tc>
        <w:tc>
          <w:tcPr>
            <w:tcW w:w="5812" w:type="dxa"/>
          </w:tcPr>
          <w:p w14:paraId="1309E1CD" w14:textId="77777777" w:rsidR="00206F6A" w:rsidRDefault="00206F6A"/>
        </w:tc>
        <w:tc>
          <w:tcPr>
            <w:tcW w:w="3260" w:type="dxa"/>
          </w:tcPr>
          <w:p w14:paraId="7D283B87" w14:textId="77777777" w:rsidR="00206F6A" w:rsidRDefault="00206F6A"/>
        </w:tc>
      </w:tr>
      <w:tr w:rsidR="00973DA5" w14:paraId="6B6FC33F" w14:textId="77777777" w:rsidTr="00271689">
        <w:tc>
          <w:tcPr>
            <w:tcW w:w="1242" w:type="dxa"/>
          </w:tcPr>
          <w:p w14:paraId="611BAFB3" w14:textId="77777777" w:rsidR="00973DA5" w:rsidRDefault="00973DA5" w:rsidP="00271689">
            <w:pPr>
              <w:tabs>
                <w:tab w:val="left" w:pos="960"/>
              </w:tabs>
            </w:pPr>
            <w:bookmarkStart w:id="211" w:name="_b9604bb0b488dd69c3eb0d61049c8707"/>
            <w:r>
              <w:t>"Add a Key" - request has been sent</w:t>
            </w:r>
            <w:bookmarkEnd w:id="211"/>
          </w:p>
        </w:tc>
        <w:tc>
          <w:tcPr>
            <w:tcW w:w="5812" w:type="dxa"/>
          </w:tcPr>
          <w:p w14:paraId="7E30525F" w14:textId="77777777" w:rsidR="00206F6A" w:rsidRDefault="00206F6A"/>
        </w:tc>
        <w:tc>
          <w:tcPr>
            <w:tcW w:w="3260" w:type="dxa"/>
          </w:tcPr>
          <w:p w14:paraId="1ED4F961" w14:textId="77777777" w:rsidR="00206F6A" w:rsidRDefault="00206F6A"/>
        </w:tc>
      </w:tr>
      <w:tr w:rsidR="00973DA5" w14:paraId="1069E273" w14:textId="77777777" w:rsidTr="00271689">
        <w:tc>
          <w:tcPr>
            <w:tcW w:w="1242" w:type="dxa"/>
          </w:tcPr>
          <w:p w14:paraId="39A22CE4" w14:textId="77777777" w:rsidR="00973DA5" w:rsidRDefault="00973DA5" w:rsidP="00271689">
            <w:pPr>
              <w:tabs>
                <w:tab w:val="left" w:pos="960"/>
              </w:tabs>
            </w:pPr>
            <w:bookmarkStart w:id="212" w:name="_8256a2465e77f530a20e36e04af37f34"/>
            <w:r>
              <w:t>"Add a Key" screen - prompt for NFC card scan</w:t>
            </w:r>
            <w:bookmarkEnd w:id="212"/>
          </w:p>
        </w:tc>
        <w:tc>
          <w:tcPr>
            <w:tcW w:w="5812" w:type="dxa"/>
          </w:tcPr>
          <w:p w14:paraId="1DA0FAFA" w14:textId="77777777" w:rsidR="00206F6A" w:rsidRDefault="00206F6A"/>
        </w:tc>
        <w:tc>
          <w:tcPr>
            <w:tcW w:w="3260" w:type="dxa"/>
          </w:tcPr>
          <w:p w14:paraId="43C8FB9F" w14:textId="77777777" w:rsidR="00206F6A" w:rsidRDefault="00206F6A"/>
        </w:tc>
      </w:tr>
      <w:tr w:rsidR="00973DA5" w14:paraId="73C4FD34" w14:textId="77777777" w:rsidTr="00271689">
        <w:tc>
          <w:tcPr>
            <w:tcW w:w="1242" w:type="dxa"/>
          </w:tcPr>
          <w:p w14:paraId="49210788" w14:textId="77777777" w:rsidR="00973DA5" w:rsidRDefault="00973DA5" w:rsidP="00271689">
            <w:pPr>
              <w:tabs>
                <w:tab w:val="left" w:pos="960"/>
              </w:tabs>
            </w:pPr>
            <w:bookmarkStart w:id="213" w:name="_de16d2aab2ac111dbd7f23c162519688"/>
            <w:r>
              <w:t>Error - key is already paired with vehicle</w:t>
            </w:r>
            <w:bookmarkEnd w:id="213"/>
          </w:p>
        </w:tc>
        <w:tc>
          <w:tcPr>
            <w:tcW w:w="5812" w:type="dxa"/>
          </w:tcPr>
          <w:p w14:paraId="132AB743" w14:textId="77777777" w:rsidR="00206F6A" w:rsidRDefault="00206F6A"/>
        </w:tc>
        <w:tc>
          <w:tcPr>
            <w:tcW w:w="3260" w:type="dxa"/>
          </w:tcPr>
          <w:p w14:paraId="68C54A6C" w14:textId="77777777" w:rsidR="00206F6A" w:rsidRDefault="00206F6A"/>
        </w:tc>
      </w:tr>
      <w:tr w:rsidR="00973DA5" w14:paraId="56987581" w14:textId="77777777" w:rsidTr="00271689">
        <w:tc>
          <w:tcPr>
            <w:tcW w:w="1242" w:type="dxa"/>
          </w:tcPr>
          <w:p w14:paraId="6732AA46" w14:textId="77777777" w:rsidR="00973DA5" w:rsidRDefault="00973DA5" w:rsidP="00271689">
            <w:pPr>
              <w:tabs>
                <w:tab w:val="left" w:pos="960"/>
              </w:tabs>
            </w:pPr>
            <w:bookmarkStart w:id="214" w:name="_a68fca7b13fd27b8cd2935b7f6c699fe"/>
            <w:r>
              <w:t xml:space="preserve">Error - </w:t>
            </w:r>
            <w:proofErr w:type="spellStart"/>
            <w:r>
              <w:t>MyKey</w:t>
            </w:r>
            <w:proofErr w:type="spellEnd"/>
            <w:r>
              <w:t xml:space="preserve"> can't be used to add/remove NFC keys</w:t>
            </w:r>
            <w:bookmarkEnd w:id="214"/>
          </w:p>
        </w:tc>
        <w:tc>
          <w:tcPr>
            <w:tcW w:w="5812" w:type="dxa"/>
          </w:tcPr>
          <w:p w14:paraId="1DBB3F56" w14:textId="77777777" w:rsidR="00206F6A" w:rsidRDefault="00206F6A"/>
        </w:tc>
        <w:tc>
          <w:tcPr>
            <w:tcW w:w="3260" w:type="dxa"/>
          </w:tcPr>
          <w:p w14:paraId="33797C0B" w14:textId="77777777" w:rsidR="00206F6A" w:rsidRDefault="00206F6A"/>
        </w:tc>
      </w:tr>
      <w:tr w:rsidR="00973DA5" w14:paraId="71A6DE72" w14:textId="77777777" w:rsidTr="00271689">
        <w:tc>
          <w:tcPr>
            <w:tcW w:w="1242" w:type="dxa"/>
          </w:tcPr>
          <w:p w14:paraId="31E0C8F4" w14:textId="77777777" w:rsidR="00973DA5" w:rsidRDefault="00973DA5" w:rsidP="00271689">
            <w:pPr>
              <w:tabs>
                <w:tab w:val="left" w:pos="960"/>
              </w:tabs>
            </w:pPr>
            <w:bookmarkStart w:id="215" w:name="_167cd9367911a0088f994eb9ae36cf8a"/>
            <w:r>
              <w:t>Error - no network connectivity</w:t>
            </w:r>
            <w:bookmarkEnd w:id="215"/>
          </w:p>
        </w:tc>
        <w:tc>
          <w:tcPr>
            <w:tcW w:w="5812" w:type="dxa"/>
          </w:tcPr>
          <w:p w14:paraId="178A127C" w14:textId="77777777" w:rsidR="00206F6A" w:rsidRDefault="00206F6A"/>
        </w:tc>
        <w:tc>
          <w:tcPr>
            <w:tcW w:w="3260" w:type="dxa"/>
          </w:tcPr>
          <w:p w14:paraId="26F3CA5B" w14:textId="77777777" w:rsidR="00206F6A" w:rsidRDefault="00206F6A"/>
        </w:tc>
      </w:tr>
      <w:tr w:rsidR="00973DA5" w14:paraId="4539C668" w14:textId="77777777" w:rsidTr="00271689">
        <w:tc>
          <w:tcPr>
            <w:tcW w:w="1242" w:type="dxa"/>
          </w:tcPr>
          <w:p w14:paraId="29B0B001" w14:textId="77777777" w:rsidR="00973DA5" w:rsidRDefault="00973DA5" w:rsidP="00271689">
            <w:pPr>
              <w:tabs>
                <w:tab w:val="left" w:pos="960"/>
              </w:tabs>
            </w:pPr>
            <w:bookmarkStart w:id="216" w:name="_e46bc8b75a06bb04f9f558bd73aee760"/>
            <w:r>
              <w:t>Error - not enough room in NFC system</w:t>
            </w:r>
            <w:bookmarkEnd w:id="216"/>
          </w:p>
        </w:tc>
        <w:tc>
          <w:tcPr>
            <w:tcW w:w="5812" w:type="dxa"/>
          </w:tcPr>
          <w:p w14:paraId="7A5CE21D" w14:textId="77777777" w:rsidR="00206F6A" w:rsidRDefault="00206F6A"/>
        </w:tc>
        <w:tc>
          <w:tcPr>
            <w:tcW w:w="3260" w:type="dxa"/>
          </w:tcPr>
          <w:p w14:paraId="585B64E0" w14:textId="77777777" w:rsidR="00206F6A" w:rsidRDefault="00206F6A"/>
        </w:tc>
      </w:tr>
    </w:tbl>
    <w:p w14:paraId="547D663C" w14:textId="77777777" w:rsidR="00973DA5" w:rsidRPr="00041150"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2</w:t>
      </w:r>
      <w:r>
        <w:rPr>
          <w:noProof/>
        </w:rPr>
        <w:fldChar w:fldCharType="end"/>
      </w:r>
      <w:r w:rsidRPr="00041150">
        <w:t>: Operation Modes and States</w:t>
      </w:r>
      <w:r>
        <w:t xml:space="preserve"> on </w:t>
      </w:r>
      <w:r w:rsidRPr="00574E26">
        <w:t xml:space="preserve">Add NFC key </w:t>
      </w:r>
      <w:proofErr w:type="spellStart"/>
      <w:r w:rsidRPr="00574E26">
        <w:t>InnerSTM</w:t>
      </w:r>
      <w:proofErr w:type="spellEnd"/>
    </w:p>
    <w:p w14:paraId="69C7FF8F" w14:textId="77777777" w:rsidR="00973DA5" w:rsidRDefault="00973DA5" w:rsidP="00973DA5"/>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973DA5" w14:paraId="05297211" w14:textId="77777777" w:rsidTr="00271689">
        <w:tc>
          <w:tcPr>
            <w:tcW w:w="1242" w:type="dxa"/>
            <w:shd w:val="clear" w:color="auto" w:fill="D9D9D9" w:themeFill="background1" w:themeFillShade="D9"/>
          </w:tcPr>
          <w:p w14:paraId="38A40324" w14:textId="77777777" w:rsidR="00973DA5" w:rsidRPr="00E52B4D" w:rsidRDefault="00973DA5" w:rsidP="00271689">
            <w:pPr>
              <w:rPr>
                <w:b/>
              </w:rPr>
            </w:pPr>
            <w:r>
              <w:rPr>
                <w:b/>
              </w:rPr>
              <w:t>Transition ID</w:t>
            </w:r>
          </w:p>
        </w:tc>
        <w:tc>
          <w:tcPr>
            <w:tcW w:w="1701" w:type="dxa"/>
            <w:shd w:val="clear" w:color="auto" w:fill="D9D9D9" w:themeFill="background1" w:themeFillShade="D9"/>
          </w:tcPr>
          <w:p w14:paraId="07194F07" w14:textId="77777777" w:rsidR="00973DA5" w:rsidRDefault="00973DA5" w:rsidP="00271689">
            <w:pPr>
              <w:rPr>
                <w:b/>
              </w:rPr>
            </w:pPr>
            <w:r w:rsidRPr="00013390">
              <w:rPr>
                <w:b/>
              </w:rPr>
              <w:t>Source</w:t>
            </w:r>
          </w:p>
        </w:tc>
        <w:tc>
          <w:tcPr>
            <w:tcW w:w="1559" w:type="dxa"/>
            <w:shd w:val="clear" w:color="auto" w:fill="D9D9D9" w:themeFill="background1" w:themeFillShade="D9"/>
          </w:tcPr>
          <w:p w14:paraId="70F975F0" w14:textId="77777777" w:rsidR="00973DA5" w:rsidRDefault="00973DA5" w:rsidP="00271689">
            <w:pPr>
              <w:rPr>
                <w:b/>
              </w:rPr>
            </w:pPr>
            <w:r w:rsidRPr="00013390">
              <w:rPr>
                <w:b/>
              </w:rPr>
              <w:t>Destination</w:t>
            </w:r>
          </w:p>
        </w:tc>
        <w:tc>
          <w:tcPr>
            <w:tcW w:w="3006" w:type="dxa"/>
            <w:shd w:val="clear" w:color="auto" w:fill="D9D9D9" w:themeFill="background1" w:themeFillShade="D9"/>
          </w:tcPr>
          <w:p w14:paraId="2D2E7372" w14:textId="77777777" w:rsidR="00973DA5" w:rsidRDefault="00973DA5" w:rsidP="00271689">
            <w:pPr>
              <w:rPr>
                <w:b/>
              </w:rPr>
            </w:pPr>
            <w:r w:rsidRPr="00E52B4D">
              <w:rPr>
                <w:b/>
              </w:rPr>
              <w:t>Description</w:t>
            </w:r>
          </w:p>
        </w:tc>
        <w:tc>
          <w:tcPr>
            <w:tcW w:w="2552" w:type="dxa"/>
            <w:shd w:val="clear" w:color="auto" w:fill="D9D9D9" w:themeFill="background1" w:themeFillShade="D9"/>
          </w:tcPr>
          <w:p w14:paraId="6A0FAE9C" w14:textId="77777777" w:rsidR="00973DA5" w:rsidRDefault="00973DA5" w:rsidP="00271689">
            <w:pPr>
              <w:rPr>
                <w:b/>
              </w:rPr>
            </w:pPr>
            <w:r>
              <w:rPr>
                <w:b/>
              </w:rPr>
              <w:t>Requirements Reference</w:t>
            </w:r>
          </w:p>
          <w:p w14:paraId="76AA7A79" w14:textId="77777777" w:rsidR="00973DA5" w:rsidRPr="00E52B4D" w:rsidRDefault="00973DA5" w:rsidP="00271689">
            <w:pPr>
              <w:rPr>
                <w:b/>
              </w:rPr>
            </w:pPr>
            <w:r w:rsidRPr="003036CD">
              <w:t>(optional)</w:t>
            </w:r>
          </w:p>
        </w:tc>
      </w:tr>
      <w:tr w:rsidR="00973DA5" w14:paraId="7C0D3213" w14:textId="77777777" w:rsidTr="00271689">
        <w:tc>
          <w:tcPr>
            <w:tcW w:w="1242" w:type="dxa"/>
          </w:tcPr>
          <w:p w14:paraId="22099E44" w14:textId="77777777" w:rsidR="00973DA5" w:rsidRPr="009D6E77" w:rsidRDefault="00973DA5" w:rsidP="00271689">
            <w:r>
              <w:t>T1</w:t>
            </w:r>
          </w:p>
        </w:tc>
        <w:tc>
          <w:tcPr>
            <w:tcW w:w="1701" w:type="dxa"/>
          </w:tcPr>
          <w:p w14:paraId="660950FF" w14:textId="77777777" w:rsidR="00973DA5" w:rsidRDefault="00973DA5" w:rsidP="00271689"/>
        </w:tc>
        <w:tc>
          <w:tcPr>
            <w:tcW w:w="1559" w:type="dxa"/>
          </w:tcPr>
          <w:p w14:paraId="0E752C9E" w14:textId="77777777" w:rsidR="00973DA5" w:rsidRPr="00013390" w:rsidRDefault="00973DA5" w:rsidP="00271689"/>
        </w:tc>
        <w:tc>
          <w:tcPr>
            <w:tcW w:w="3006" w:type="dxa"/>
          </w:tcPr>
          <w:p w14:paraId="403D650B" w14:textId="77777777" w:rsidR="00206F6A" w:rsidRDefault="00206F6A"/>
        </w:tc>
        <w:tc>
          <w:tcPr>
            <w:tcW w:w="2552" w:type="dxa"/>
          </w:tcPr>
          <w:p w14:paraId="0E5A20F4" w14:textId="77777777" w:rsidR="00973DA5" w:rsidRDefault="00973DA5" w:rsidP="00271689"/>
          <w:p w14:paraId="32AEEED5" w14:textId="77777777" w:rsidR="00973DA5" w:rsidRDefault="00973DA5" w:rsidP="00271689"/>
        </w:tc>
      </w:tr>
      <w:tr w:rsidR="00973DA5" w14:paraId="187494F7" w14:textId="77777777" w:rsidTr="00271689">
        <w:tc>
          <w:tcPr>
            <w:tcW w:w="1242" w:type="dxa"/>
          </w:tcPr>
          <w:p w14:paraId="2146F4CC" w14:textId="77777777" w:rsidR="00973DA5" w:rsidRPr="009D6E77" w:rsidRDefault="00973DA5" w:rsidP="00271689">
            <w:r>
              <w:t>T2</w:t>
            </w:r>
          </w:p>
        </w:tc>
        <w:tc>
          <w:tcPr>
            <w:tcW w:w="1701" w:type="dxa"/>
          </w:tcPr>
          <w:p w14:paraId="3A29ED2F" w14:textId="77777777" w:rsidR="00973DA5" w:rsidRPr="00013390" w:rsidRDefault="00973DA5" w:rsidP="00271689">
            <w:r w:rsidRPr="00013390">
              <w:t>Error - key is already paired with vehicle</w:t>
            </w:r>
          </w:p>
          <w:p w14:paraId="757CEAF4" w14:textId="77777777" w:rsidR="00973DA5" w:rsidRDefault="00973DA5" w:rsidP="00271689"/>
        </w:tc>
        <w:tc>
          <w:tcPr>
            <w:tcW w:w="1559" w:type="dxa"/>
          </w:tcPr>
          <w:p w14:paraId="544E8C66" w14:textId="77777777" w:rsidR="00973DA5" w:rsidRPr="00013390" w:rsidRDefault="00973DA5" w:rsidP="00271689">
            <w:r w:rsidRPr="00013390">
              <w:t>"Add a Key" screen - prompt for NFC card scan</w:t>
            </w:r>
          </w:p>
          <w:p w14:paraId="646D0556" w14:textId="77777777" w:rsidR="00973DA5" w:rsidRPr="00013390" w:rsidRDefault="00973DA5" w:rsidP="00271689"/>
        </w:tc>
        <w:tc>
          <w:tcPr>
            <w:tcW w:w="3006" w:type="dxa"/>
          </w:tcPr>
          <w:p w14:paraId="45729DBE" w14:textId="77777777" w:rsidR="00973DA5" w:rsidRDefault="00973DA5" w:rsidP="00271689">
            <w:r>
              <w:t>Trigger signal: OK</w:t>
            </w:r>
          </w:p>
          <w:p w14:paraId="591A5245" w14:textId="77777777" w:rsidR="00973DA5" w:rsidRDefault="00973DA5" w:rsidP="00271689">
            <w:proofErr w:type="spellStart"/>
            <w:r>
              <w:t>SignalEvent</w:t>
            </w:r>
            <w:proofErr w:type="spellEnd"/>
            <w:r>
              <w:t xml:space="preserve"> OK</w:t>
            </w:r>
          </w:p>
        </w:tc>
        <w:tc>
          <w:tcPr>
            <w:tcW w:w="2552" w:type="dxa"/>
          </w:tcPr>
          <w:p w14:paraId="61D30F82" w14:textId="77777777" w:rsidR="00973DA5" w:rsidRDefault="00973DA5" w:rsidP="00271689"/>
          <w:p w14:paraId="7906E463" w14:textId="77777777" w:rsidR="00973DA5" w:rsidRDefault="00973DA5" w:rsidP="00271689"/>
        </w:tc>
      </w:tr>
      <w:tr w:rsidR="00973DA5" w14:paraId="010EECA1" w14:textId="77777777" w:rsidTr="00271689">
        <w:tc>
          <w:tcPr>
            <w:tcW w:w="1242" w:type="dxa"/>
          </w:tcPr>
          <w:p w14:paraId="4B8389E4" w14:textId="77777777" w:rsidR="00973DA5" w:rsidRPr="009D6E77" w:rsidRDefault="00973DA5" w:rsidP="00271689">
            <w:r>
              <w:t>T3</w:t>
            </w:r>
          </w:p>
        </w:tc>
        <w:tc>
          <w:tcPr>
            <w:tcW w:w="1701" w:type="dxa"/>
          </w:tcPr>
          <w:p w14:paraId="104DD895" w14:textId="77777777" w:rsidR="00973DA5" w:rsidRPr="00013390" w:rsidRDefault="00973DA5" w:rsidP="00271689">
            <w:r w:rsidRPr="00013390">
              <w:t>Error - not enough room in NFC system</w:t>
            </w:r>
          </w:p>
          <w:p w14:paraId="157A7D0F" w14:textId="77777777" w:rsidR="00973DA5" w:rsidRDefault="00973DA5" w:rsidP="00271689"/>
        </w:tc>
        <w:tc>
          <w:tcPr>
            <w:tcW w:w="1559" w:type="dxa"/>
          </w:tcPr>
          <w:p w14:paraId="171C7361" w14:textId="77777777" w:rsidR="00973DA5" w:rsidRPr="00013390" w:rsidRDefault="00973DA5" w:rsidP="00271689">
            <w:r w:rsidRPr="00013390">
              <w:t>a</w:t>
            </w:r>
          </w:p>
          <w:p w14:paraId="39831C4B" w14:textId="77777777" w:rsidR="00973DA5" w:rsidRPr="00013390" w:rsidRDefault="00973DA5" w:rsidP="00271689"/>
        </w:tc>
        <w:tc>
          <w:tcPr>
            <w:tcW w:w="3006" w:type="dxa"/>
          </w:tcPr>
          <w:p w14:paraId="75E12ABB" w14:textId="77777777" w:rsidR="00973DA5" w:rsidRDefault="00973DA5" w:rsidP="00271689">
            <w:r>
              <w:t>Trigger signal: OK</w:t>
            </w:r>
          </w:p>
          <w:p w14:paraId="5A313EB2" w14:textId="77777777" w:rsidR="00973DA5" w:rsidRDefault="00973DA5" w:rsidP="00271689">
            <w:proofErr w:type="spellStart"/>
            <w:r>
              <w:t>SignalEvent</w:t>
            </w:r>
            <w:proofErr w:type="spellEnd"/>
            <w:r>
              <w:t xml:space="preserve"> OK</w:t>
            </w:r>
          </w:p>
        </w:tc>
        <w:tc>
          <w:tcPr>
            <w:tcW w:w="2552" w:type="dxa"/>
          </w:tcPr>
          <w:p w14:paraId="2E3F08C2" w14:textId="77777777" w:rsidR="00973DA5" w:rsidRDefault="00973DA5" w:rsidP="00271689"/>
          <w:p w14:paraId="433FC900" w14:textId="77777777" w:rsidR="00973DA5" w:rsidRDefault="00973DA5" w:rsidP="00271689"/>
        </w:tc>
      </w:tr>
      <w:tr w:rsidR="00973DA5" w14:paraId="0974F8AA" w14:textId="77777777" w:rsidTr="00271689">
        <w:tc>
          <w:tcPr>
            <w:tcW w:w="1242" w:type="dxa"/>
          </w:tcPr>
          <w:p w14:paraId="349897FB" w14:textId="77777777" w:rsidR="00973DA5" w:rsidRPr="009D6E77" w:rsidRDefault="00973DA5" w:rsidP="00271689">
            <w:r>
              <w:lastRenderedPageBreak/>
              <w:t>T4</w:t>
            </w:r>
          </w:p>
        </w:tc>
        <w:tc>
          <w:tcPr>
            <w:tcW w:w="1701" w:type="dxa"/>
          </w:tcPr>
          <w:p w14:paraId="5D0B5A90" w14:textId="77777777" w:rsidR="00973DA5" w:rsidRPr="00013390" w:rsidRDefault="00973DA5" w:rsidP="00271689">
            <w:r w:rsidRPr="00013390">
              <w:t xml:space="preserve">Error - </w:t>
            </w:r>
            <w:proofErr w:type="spellStart"/>
            <w:r w:rsidRPr="00013390">
              <w:t>MyKey</w:t>
            </w:r>
            <w:proofErr w:type="spellEnd"/>
            <w:r w:rsidRPr="00013390">
              <w:t xml:space="preserve"> can't be used to add/remove NFC keys</w:t>
            </w:r>
          </w:p>
          <w:p w14:paraId="179E3E9D" w14:textId="77777777" w:rsidR="00973DA5" w:rsidRDefault="00973DA5" w:rsidP="00271689"/>
        </w:tc>
        <w:tc>
          <w:tcPr>
            <w:tcW w:w="1559" w:type="dxa"/>
          </w:tcPr>
          <w:p w14:paraId="2CD4C53C" w14:textId="77777777" w:rsidR="00973DA5" w:rsidRPr="00013390" w:rsidRDefault="00973DA5" w:rsidP="00271689">
            <w:r w:rsidRPr="00013390">
              <w:t>a</w:t>
            </w:r>
          </w:p>
          <w:p w14:paraId="799F4B1C" w14:textId="77777777" w:rsidR="00973DA5" w:rsidRPr="00013390" w:rsidRDefault="00973DA5" w:rsidP="00271689"/>
        </w:tc>
        <w:tc>
          <w:tcPr>
            <w:tcW w:w="3006" w:type="dxa"/>
          </w:tcPr>
          <w:p w14:paraId="6F1179D7" w14:textId="77777777" w:rsidR="00973DA5" w:rsidRDefault="00973DA5" w:rsidP="00271689">
            <w:r>
              <w:t>Trigger signal: OK</w:t>
            </w:r>
          </w:p>
          <w:p w14:paraId="0C7C12F0" w14:textId="77777777" w:rsidR="00973DA5" w:rsidRDefault="00973DA5" w:rsidP="00271689">
            <w:proofErr w:type="spellStart"/>
            <w:r>
              <w:t>SignalEvent</w:t>
            </w:r>
            <w:proofErr w:type="spellEnd"/>
            <w:r>
              <w:t xml:space="preserve"> OK</w:t>
            </w:r>
          </w:p>
        </w:tc>
        <w:tc>
          <w:tcPr>
            <w:tcW w:w="2552" w:type="dxa"/>
          </w:tcPr>
          <w:p w14:paraId="0EEF2EF9" w14:textId="77777777" w:rsidR="00973DA5" w:rsidRDefault="00973DA5" w:rsidP="00271689"/>
          <w:p w14:paraId="08E9B943" w14:textId="77777777" w:rsidR="00973DA5" w:rsidRDefault="00973DA5" w:rsidP="00271689"/>
        </w:tc>
      </w:tr>
      <w:tr w:rsidR="00973DA5" w14:paraId="2774690B" w14:textId="77777777" w:rsidTr="00271689">
        <w:tc>
          <w:tcPr>
            <w:tcW w:w="1242" w:type="dxa"/>
          </w:tcPr>
          <w:p w14:paraId="67744382" w14:textId="77777777" w:rsidR="00973DA5" w:rsidRPr="009D6E77" w:rsidRDefault="00973DA5" w:rsidP="00271689">
            <w:r>
              <w:t>T5</w:t>
            </w:r>
          </w:p>
        </w:tc>
        <w:tc>
          <w:tcPr>
            <w:tcW w:w="1701" w:type="dxa"/>
          </w:tcPr>
          <w:p w14:paraId="724EC371" w14:textId="77777777" w:rsidR="00973DA5" w:rsidRPr="00013390" w:rsidRDefault="00973DA5" w:rsidP="00271689">
            <w:r w:rsidRPr="00013390">
              <w:t>"Add a Key" screen - prompt for NFC card scan</w:t>
            </w:r>
          </w:p>
          <w:p w14:paraId="52ACB17F" w14:textId="77777777" w:rsidR="00973DA5" w:rsidRDefault="00973DA5" w:rsidP="00271689"/>
        </w:tc>
        <w:tc>
          <w:tcPr>
            <w:tcW w:w="1559" w:type="dxa"/>
          </w:tcPr>
          <w:p w14:paraId="46224142" w14:textId="77777777" w:rsidR="00973DA5" w:rsidRPr="00013390" w:rsidRDefault="00973DA5" w:rsidP="00271689">
            <w:r w:rsidRPr="00013390">
              <w:t>Error - key is already paired with vehicle</w:t>
            </w:r>
          </w:p>
          <w:p w14:paraId="2B2E5EF0" w14:textId="77777777" w:rsidR="00973DA5" w:rsidRPr="00013390" w:rsidRDefault="00973DA5" w:rsidP="00271689"/>
        </w:tc>
        <w:tc>
          <w:tcPr>
            <w:tcW w:w="3006" w:type="dxa"/>
          </w:tcPr>
          <w:p w14:paraId="2CFCEE7C" w14:textId="77777777" w:rsidR="00973DA5" w:rsidRDefault="00973DA5" w:rsidP="00271689">
            <w:r>
              <w:t>Guard: =Paired == True</w:t>
            </w:r>
          </w:p>
          <w:p w14:paraId="7E55E7F4" w14:textId="77777777" w:rsidR="00973DA5" w:rsidRDefault="00973DA5" w:rsidP="00271689">
            <w:r>
              <w:t>Trigger signal: NFC Tap Message</w:t>
            </w:r>
          </w:p>
          <w:p w14:paraId="40B084D6" w14:textId="77777777" w:rsidR="00973DA5" w:rsidRDefault="00973DA5" w:rsidP="00271689">
            <w:proofErr w:type="spellStart"/>
            <w:r>
              <w:t>SignalEvent</w:t>
            </w:r>
            <w:proofErr w:type="spellEnd"/>
            <w:r>
              <w:t xml:space="preserve"> NFC Tap Message</w:t>
            </w:r>
          </w:p>
        </w:tc>
        <w:tc>
          <w:tcPr>
            <w:tcW w:w="2552" w:type="dxa"/>
          </w:tcPr>
          <w:p w14:paraId="4EE4CFB2" w14:textId="77777777" w:rsidR="00973DA5" w:rsidRDefault="00973DA5" w:rsidP="00271689"/>
          <w:p w14:paraId="3B00C438" w14:textId="77777777" w:rsidR="00973DA5" w:rsidRDefault="00973DA5" w:rsidP="00271689"/>
        </w:tc>
      </w:tr>
      <w:tr w:rsidR="00973DA5" w14:paraId="4D84A291" w14:textId="77777777" w:rsidTr="00271689">
        <w:tc>
          <w:tcPr>
            <w:tcW w:w="1242" w:type="dxa"/>
          </w:tcPr>
          <w:p w14:paraId="37EE9686" w14:textId="77777777" w:rsidR="00973DA5" w:rsidRPr="009D6E77" w:rsidRDefault="00973DA5" w:rsidP="00271689">
            <w:r>
              <w:t>T6</w:t>
            </w:r>
          </w:p>
        </w:tc>
        <w:tc>
          <w:tcPr>
            <w:tcW w:w="1701" w:type="dxa"/>
          </w:tcPr>
          <w:p w14:paraId="5711701D" w14:textId="77777777" w:rsidR="00973DA5" w:rsidRPr="00013390" w:rsidRDefault="00973DA5" w:rsidP="00271689">
            <w:r w:rsidRPr="00013390">
              <w:t>"Add a Key" - request has been sent</w:t>
            </w:r>
          </w:p>
          <w:p w14:paraId="5306F5C8" w14:textId="77777777" w:rsidR="00973DA5" w:rsidRDefault="00973DA5" w:rsidP="00271689"/>
        </w:tc>
        <w:tc>
          <w:tcPr>
            <w:tcW w:w="1559" w:type="dxa"/>
          </w:tcPr>
          <w:p w14:paraId="4D0FCD0D" w14:textId="77777777" w:rsidR="00973DA5" w:rsidRPr="00013390" w:rsidRDefault="00973DA5" w:rsidP="00271689">
            <w:r w:rsidRPr="00013390">
              <w:t>a</w:t>
            </w:r>
          </w:p>
          <w:p w14:paraId="723A4BEE" w14:textId="77777777" w:rsidR="00973DA5" w:rsidRPr="00013390" w:rsidRDefault="00973DA5" w:rsidP="00271689"/>
        </w:tc>
        <w:tc>
          <w:tcPr>
            <w:tcW w:w="3006" w:type="dxa"/>
          </w:tcPr>
          <w:p w14:paraId="417FCBFE" w14:textId="77777777" w:rsidR="00973DA5" w:rsidRDefault="00973DA5" w:rsidP="00271689">
            <w:r>
              <w:t>Trigger signal: OK</w:t>
            </w:r>
          </w:p>
          <w:p w14:paraId="5EC1A3B7" w14:textId="77777777" w:rsidR="00973DA5" w:rsidRDefault="00973DA5" w:rsidP="00271689">
            <w:proofErr w:type="spellStart"/>
            <w:r>
              <w:t>SignalEvent</w:t>
            </w:r>
            <w:proofErr w:type="spellEnd"/>
            <w:r>
              <w:t xml:space="preserve"> OK</w:t>
            </w:r>
          </w:p>
        </w:tc>
        <w:tc>
          <w:tcPr>
            <w:tcW w:w="2552" w:type="dxa"/>
          </w:tcPr>
          <w:p w14:paraId="45B29885" w14:textId="77777777" w:rsidR="00973DA5" w:rsidRDefault="00973DA5" w:rsidP="00271689"/>
          <w:p w14:paraId="6F91F583" w14:textId="77777777" w:rsidR="00973DA5" w:rsidRDefault="00973DA5" w:rsidP="00271689"/>
        </w:tc>
      </w:tr>
      <w:tr w:rsidR="00973DA5" w14:paraId="38A3B4E6" w14:textId="77777777" w:rsidTr="00271689">
        <w:tc>
          <w:tcPr>
            <w:tcW w:w="1242" w:type="dxa"/>
          </w:tcPr>
          <w:p w14:paraId="745D77CE" w14:textId="77777777" w:rsidR="00973DA5" w:rsidRPr="009D6E77" w:rsidRDefault="00973DA5" w:rsidP="00271689">
            <w:r>
              <w:t>T7</w:t>
            </w:r>
          </w:p>
        </w:tc>
        <w:tc>
          <w:tcPr>
            <w:tcW w:w="1701" w:type="dxa"/>
          </w:tcPr>
          <w:p w14:paraId="40C9FF97" w14:textId="77777777" w:rsidR="00973DA5" w:rsidRDefault="00973DA5" w:rsidP="00271689"/>
        </w:tc>
        <w:tc>
          <w:tcPr>
            <w:tcW w:w="1559" w:type="dxa"/>
          </w:tcPr>
          <w:p w14:paraId="205F111C" w14:textId="77777777" w:rsidR="00973DA5" w:rsidRPr="00013390" w:rsidRDefault="00973DA5" w:rsidP="00271689"/>
        </w:tc>
        <w:tc>
          <w:tcPr>
            <w:tcW w:w="3006" w:type="dxa"/>
          </w:tcPr>
          <w:p w14:paraId="7A201D0F" w14:textId="77777777" w:rsidR="00973DA5" w:rsidRDefault="00973DA5" w:rsidP="00271689">
            <w:r>
              <w:t xml:space="preserve">Guard: =Vehicle was started using </w:t>
            </w:r>
            <w:proofErr w:type="spellStart"/>
            <w:r>
              <w:t>MyKey</w:t>
            </w:r>
            <w:proofErr w:type="spellEnd"/>
          </w:p>
        </w:tc>
        <w:tc>
          <w:tcPr>
            <w:tcW w:w="2552" w:type="dxa"/>
          </w:tcPr>
          <w:p w14:paraId="3D07CA00" w14:textId="77777777" w:rsidR="00973DA5" w:rsidRDefault="00973DA5" w:rsidP="00271689"/>
          <w:p w14:paraId="6EDD3E16" w14:textId="77777777" w:rsidR="00973DA5" w:rsidRDefault="00973DA5" w:rsidP="00271689"/>
        </w:tc>
      </w:tr>
      <w:tr w:rsidR="00973DA5" w14:paraId="722745BF" w14:textId="77777777" w:rsidTr="00271689">
        <w:tc>
          <w:tcPr>
            <w:tcW w:w="1242" w:type="dxa"/>
          </w:tcPr>
          <w:p w14:paraId="7B5FAC66" w14:textId="77777777" w:rsidR="00973DA5" w:rsidRPr="009D6E77" w:rsidRDefault="00973DA5" w:rsidP="00271689">
            <w:r>
              <w:t>T8</w:t>
            </w:r>
          </w:p>
        </w:tc>
        <w:tc>
          <w:tcPr>
            <w:tcW w:w="1701" w:type="dxa"/>
          </w:tcPr>
          <w:p w14:paraId="2065C4E2" w14:textId="77777777" w:rsidR="00973DA5" w:rsidRPr="00013390" w:rsidRDefault="00973DA5" w:rsidP="00271689">
            <w:r w:rsidRPr="00013390">
              <w:t>"Add a Key" screen - prompt for NFC card scan</w:t>
            </w:r>
          </w:p>
          <w:p w14:paraId="7B3EE771" w14:textId="77777777" w:rsidR="00973DA5" w:rsidRDefault="00973DA5" w:rsidP="00271689"/>
        </w:tc>
        <w:tc>
          <w:tcPr>
            <w:tcW w:w="1559" w:type="dxa"/>
          </w:tcPr>
          <w:p w14:paraId="3741D5FC" w14:textId="77777777" w:rsidR="00973DA5" w:rsidRPr="00013390" w:rsidRDefault="00973DA5" w:rsidP="00271689">
            <w:r w:rsidRPr="00013390">
              <w:t>a</w:t>
            </w:r>
          </w:p>
          <w:p w14:paraId="73BAE8CE" w14:textId="77777777" w:rsidR="00973DA5" w:rsidRPr="00013390" w:rsidRDefault="00973DA5" w:rsidP="00271689"/>
        </w:tc>
        <w:tc>
          <w:tcPr>
            <w:tcW w:w="3006" w:type="dxa"/>
          </w:tcPr>
          <w:p w14:paraId="648212E1" w14:textId="77777777" w:rsidR="00973DA5" w:rsidRDefault="00973DA5" w:rsidP="00271689">
            <w:r>
              <w:t>Trigger signal: Cancel</w:t>
            </w:r>
          </w:p>
          <w:p w14:paraId="6D1B3F3E" w14:textId="77777777" w:rsidR="00973DA5" w:rsidRDefault="00973DA5" w:rsidP="00271689">
            <w:proofErr w:type="spellStart"/>
            <w:r>
              <w:t>SignalEvent</w:t>
            </w:r>
            <w:proofErr w:type="spellEnd"/>
            <w:r>
              <w:t xml:space="preserve"> Cancel</w:t>
            </w:r>
          </w:p>
        </w:tc>
        <w:tc>
          <w:tcPr>
            <w:tcW w:w="2552" w:type="dxa"/>
          </w:tcPr>
          <w:p w14:paraId="495610E1" w14:textId="77777777" w:rsidR="00973DA5" w:rsidRDefault="00973DA5" w:rsidP="00271689"/>
          <w:p w14:paraId="05D25C30" w14:textId="77777777" w:rsidR="00973DA5" w:rsidRDefault="00973DA5" w:rsidP="00271689"/>
        </w:tc>
      </w:tr>
      <w:tr w:rsidR="00973DA5" w14:paraId="6068A3F7" w14:textId="77777777" w:rsidTr="00271689">
        <w:tc>
          <w:tcPr>
            <w:tcW w:w="1242" w:type="dxa"/>
          </w:tcPr>
          <w:p w14:paraId="67ABA5F2" w14:textId="77777777" w:rsidR="00973DA5" w:rsidRPr="009D6E77" w:rsidRDefault="00973DA5" w:rsidP="00271689">
            <w:r>
              <w:t>T9</w:t>
            </w:r>
          </w:p>
        </w:tc>
        <w:tc>
          <w:tcPr>
            <w:tcW w:w="1701" w:type="dxa"/>
          </w:tcPr>
          <w:p w14:paraId="3F0A34F8" w14:textId="77777777" w:rsidR="00973DA5" w:rsidRDefault="00973DA5" w:rsidP="00271689"/>
        </w:tc>
        <w:tc>
          <w:tcPr>
            <w:tcW w:w="1559" w:type="dxa"/>
          </w:tcPr>
          <w:p w14:paraId="059ED1D5" w14:textId="77777777" w:rsidR="00973DA5" w:rsidRPr="00013390" w:rsidRDefault="00973DA5" w:rsidP="00271689"/>
        </w:tc>
        <w:tc>
          <w:tcPr>
            <w:tcW w:w="3006" w:type="dxa"/>
          </w:tcPr>
          <w:p w14:paraId="38E493A6" w14:textId="77777777" w:rsidR="00973DA5" w:rsidRDefault="00973DA5" w:rsidP="00271689">
            <w:r>
              <w:t xml:space="preserve">Guard: Additional Key Storage </w:t>
            </w:r>
            <w:proofErr w:type="gramStart"/>
            <w:r>
              <w:t>Available !</w:t>
            </w:r>
            <w:proofErr w:type="gramEnd"/>
            <w:r>
              <w:t>= True</w:t>
            </w:r>
          </w:p>
        </w:tc>
        <w:tc>
          <w:tcPr>
            <w:tcW w:w="2552" w:type="dxa"/>
          </w:tcPr>
          <w:p w14:paraId="340114C8" w14:textId="77777777" w:rsidR="00973DA5" w:rsidRDefault="00973DA5" w:rsidP="00271689"/>
          <w:p w14:paraId="28870F74" w14:textId="77777777" w:rsidR="00973DA5" w:rsidRDefault="00973DA5" w:rsidP="00271689"/>
        </w:tc>
      </w:tr>
      <w:tr w:rsidR="00973DA5" w14:paraId="2A520181" w14:textId="77777777" w:rsidTr="00271689">
        <w:tc>
          <w:tcPr>
            <w:tcW w:w="1242" w:type="dxa"/>
          </w:tcPr>
          <w:p w14:paraId="296717DE" w14:textId="77777777" w:rsidR="00973DA5" w:rsidRPr="009D6E77" w:rsidRDefault="00973DA5" w:rsidP="00271689">
            <w:r>
              <w:t>T10</w:t>
            </w:r>
          </w:p>
        </w:tc>
        <w:tc>
          <w:tcPr>
            <w:tcW w:w="1701" w:type="dxa"/>
          </w:tcPr>
          <w:p w14:paraId="730B7105" w14:textId="77777777" w:rsidR="00973DA5" w:rsidRDefault="00973DA5" w:rsidP="00271689"/>
        </w:tc>
        <w:tc>
          <w:tcPr>
            <w:tcW w:w="1559" w:type="dxa"/>
          </w:tcPr>
          <w:p w14:paraId="18FBB0B3" w14:textId="77777777" w:rsidR="00973DA5" w:rsidRPr="00013390" w:rsidRDefault="00973DA5" w:rsidP="00271689"/>
        </w:tc>
        <w:tc>
          <w:tcPr>
            <w:tcW w:w="3006" w:type="dxa"/>
          </w:tcPr>
          <w:p w14:paraId="0AB67B74" w14:textId="77777777" w:rsidR="00973DA5" w:rsidRDefault="00973DA5" w:rsidP="00271689">
            <w:r>
              <w:t>Guard: No network connectivity</w:t>
            </w:r>
          </w:p>
        </w:tc>
        <w:tc>
          <w:tcPr>
            <w:tcW w:w="2552" w:type="dxa"/>
          </w:tcPr>
          <w:p w14:paraId="15AABC01" w14:textId="77777777" w:rsidR="00973DA5" w:rsidRDefault="00973DA5" w:rsidP="00271689"/>
          <w:p w14:paraId="51FB21F1" w14:textId="77777777" w:rsidR="00973DA5" w:rsidRDefault="00973DA5" w:rsidP="00271689"/>
        </w:tc>
      </w:tr>
      <w:tr w:rsidR="00973DA5" w14:paraId="66B54C00" w14:textId="77777777" w:rsidTr="00271689">
        <w:tc>
          <w:tcPr>
            <w:tcW w:w="1242" w:type="dxa"/>
          </w:tcPr>
          <w:p w14:paraId="27107B5F" w14:textId="77777777" w:rsidR="00973DA5" w:rsidRPr="009D6E77" w:rsidRDefault="00973DA5" w:rsidP="00271689">
            <w:r>
              <w:t>T11</w:t>
            </w:r>
          </w:p>
        </w:tc>
        <w:tc>
          <w:tcPr>
            <w:tcW w:w="1701" w:type="dxa"/>
          </w:tcPr>
          <w:p w14:paraId="3E59A642" w14:textId="77777777" w:rsidR="00973DA5" w:rsidRPr="00013390" w:rsidRDefault="00973DA5" w:rsidP="00271689">
            <w:r w:rsidRPr="00013390">
              <w:t>"Add a Key" - enter friendly name screen</w:t>
            </w:r>
          </w:p>
          <w:p w14:paraId="104BF50A" w14:textId="77777777" w:rsidR="00973DA5" w:rsidRDefault="00973DA5" w:rsidP="00271689"/>
        </w:tc>
        <w:tc>
          <w:tcPr>
            <w:tcW w:w="1559" w:type="dxa"/>
          </w:tcPr>
          <w:p w14:paraId="4D0449EA" w14:textId="77777777" w:rsidR="00973DA5" w:rsidRPr="00013390" w:rsidRDefault="00973DA5" w:rsidP="00271689">
            <w:r w:rsidRPr="00013390">
              <w:t>a</w:t>
            </w:r>
          </w:p>
          <w:p w14:paraId="38946236" w14:textId="77777777" w:rsidR="00973DA5" w:rsidRPr="00013390" w:rsidRDefault="00973DA5" w:rsidP="00271689"/>
        </w:tc>
        <w:tc>
          <w:tcPr>
            <w:tcW w:w="3006" w:type="dxa"/>
          </w:tcPr>
          <w:p w14:paraId="2F88810B" w14:textId="77777777" w:rsidR="00973DA5" w:rsidRDefault="00973DA5" w:rsidP="00271689">
            <w:r>
              <w:t>Trigger signal: OK</w:t>
            </w:r>
          </w:p>
          <w:p w14:paraId="22CB4B27" w14:textId="77777777" w:rsidR="00973DA5" w:rsidRDefault="00973DA5" w:rsidP="00271689">
            <w:proofErr w:type="spellStart"/>
            <w:r>
              <w:t>SignalEvent</w:t>
            </w:r>
            <w:proofErr w:type="spellEnd"/>
            <w:r>
              <w:t xml:space="preserve"> OK</w:t>
            </w:r>
          </w:p>
        </w:tc>
        <w:tc>
          <w:tcPr>
            <w:tcW w:w="2552" w:type="dxa"/>
          </w:tcPr>
          <w:p w14:paraId="6C0EEDEF" w14:textId="77777777" w:rsidR="00973DA5" w:rsidRDefault="00973DA5" w:rsidP="00271689"/>
          <w:p w14:paraId="13CAD0B4" w14:textId="77777777" w:rsidR="00973DA5" w:rsidRDefault="00973DA5" w:rsidP="00271689"/>
        </w:tc>
      </w:tr>
      <w:tr w:rsidR="00973DA5" w14:paraId="72DA4D6A" w14:textId="77777777" w:rsidTr="00271689">
        <w:tc>
          <w:tcPr>
            <w:tcW w:w="1242" w:type="dxa"/>
          </w:tcPr>
          <w:p w14:paraId="54318832" w14:textId="77777777" w:rsidR="00973DA5" w:rsidRPr="009D6E77" w:rsidRDefault="00973DA5" w:rsidP="00271689">
            <w:r>
              <w:t>T12</w:t>
            </w:r>
          </w:p>
        </w:tc>
        <w:tc>
          <w:tcPr>
            <w:tcW w:w="1701" w:type="dxa"/>
          </w:tcPr>
          <w:p w14:paraId="0B42CB19" w14:textId="77777777" w:rsidR="00973DA5" w:rsidRPr="00013390" w:rsidRDefault="00973DA5" w:rsidP="00271689">
            <w:r w:rsidRPr="00013390">
              <w:t>"Add a Key" screen - prompt for NFC card scan</w:t>
            </w:r>
          </w:p>
          <w:p w14:paraId="1C7624E6" w14:textId="77777777" w:rsidR="00973DA5" w:rsidRDefault="00973DA5" w:rsidP="00271689"/>
        </w:tc>
        <w:tc>
          <w:tcPr>
            <w:tcW w:w="1559" w:type="dxa"/>
          </w:tcPr>
          <w:p w14:paraId="7B724279" w14:textId="77777777" w:rsidR="00973DA5" w:rsidRPr="00013390" w:rsidRDefault="00973DA5" w:rsidP="00271689">
            <w:r w:rsidRPr="00013390">
              <w:t>"Add a Key" - enter friendly name screen</w:t>
            </w:r>
          </w:p>
          <w:p w14:paraId="696D21A0" w14:textId="77777777" w:rsidR="00973DA5" w:rsidRPr="00013390" w:rsidRDefault="00973DA5" w:rsidP="00271689"/>
        </w:tc>
        <w:tc>
          <w:tcPr>
            <w:tcW w:w="3006" w:type="dxa"/>
          </w:tcPr>
          <w:p w14:paraId="1AAFF921" w14:textId="77777777" w:rsidR="00973DA5" w:rsidRDefault="00973DA5" w:rsidP="00271689">
            <w:r>
              <w:t>Guard: =Paired == False</w:t>
            </w:r>
          </w:p>
          <w:p w14:paraId="6BF52015" w14:textId="77777777" w:rsidR="00973DA5" w:rsidRDefault="00973DA5" w:rsidP="00271689">
            <w:r>
              <w:t>Trigger signal: NFC Tap Message</w:t>
            </w:r>
          </w:p>
          <w:p w14:paraId="35DCAF34" w14:textId="77777777" w:rsidR="00973DA5" w:rsidRDefault="00973DA5" w:rsidP="00271689">
            <w:proofErr w:type="spellStart"/>
            <w:r>
              <w:t>SignalEvent</w:t>
            </w:r>
            <w:proofErr w:type="spellEnd"/>
            <w:r>
              <w:t xml:space="preserve"> NFC Tap Message</w:t>
            </w:r>
          </w:p>
        </w:tc>
        <w:tc>
          <w:tcPr>
            <w:tcW w:w="2552" w:type="dxa"/>
          </w:tcPr>
          <w:p w14:paraId="6E3A352E" w14:textId="77777777" w:rsidR="00973DA5" w:rsidRDefault="00973DA5" w:rsidP="00271689"/>
          <w:p w14:paraId="4A171701" w14:textId="77777777" w:rsidR="00973DA5" w:rsidRDefault="00973DA5" w:rsidP="00271689"/>
        </w:tc>
      </w:tr>
      <w:tr w:rsidR="00973DA5" w14:paraId="3386F0A2" w14:textId="77777777" w:rsidTr="00271689">
        <w:tc>
          <w:tcPr>
            <w:tcW w:w="1242" w:type="dxa"/>
          </w:tcPr>
          <w:p w14:paraId="3BD8C35C" w14:textId="77777777" w:rsidR="00973DA5" w:rsidRPr="009D6E77" w:rsidRDefault="00973DA5" w:rsidP="00271689">
            <w:r>
              <w:t>T13</w:t>
            </w:r>
          </w:p>
        </w:tc>
        <w:tc>
          <w:tcPr>
            <w:tcW w:w="1701" w:type="dxa"/>
          </w:tcPr>
          <w:p w14:paraId="05CB70F9" w14:textId="77777777" w:rsidR="00973DA5" w:rsidRDefault="00973DA5" w:rsidP="00271689"/>
        </w:tc>
        <w:tc>
          <w:tcPr>
            <w:tcW w:w="1559" w:type="dxa"/>
          </w:tcPr>
          <w:p w14:paraId="68B9BE0C" w14:textId="77777777" w:rsidR="00973DA5" w:rsidRPr="00013390" w:rsidRDefault="00973DA5" w:rsidP="00271689"/>
        </w:tc>
        <w:tc>
          <w:tcPr>
            <w:tcW w:w="3006" w:type="dxa"/>
          </w:tcPr>
          <w:p w14:paraId="38BCB80A" w14:textId="77777777" w:rsidR="00973DA5" w:rsidRDefault="00973DA5" w:rsidP="00271689">
            <w:r>
              <w:t>Effect: End Add NFC Key flow</w:t>
            </w:r>
          </w:p>
        </w:tc>
        <w:tc>
          <w:tcPr>
            <w:tcW w:w="2552" w:type="dxa"/>
          </w:tcPr>
          <w:p w14:paraId="3AED1DC4" w14:textId="77777777" w:rsidR="00973DA5" w:rsidRDefault="00973DA5" w:rsidP="00271689"/>
          <w:p w14:paraId="359BC2A4" w14:textId="77777777" w:rsidR="00973DA5" w:rsidRDefault="00973DA5" w:rsidP="00271689"/>
        </w:tc>
      </w:tr>
      <w:tr w:rsidR="00973DA5" w14:paraId="46F9FFED" w14:textId="77777777" w:rsidTr="00271689">
        <w:tc>
          <w:tcPr>
            <w:tcW w:w="1242" w:type="dxa"/>
          </w:tcPr>
          <w:p w14:paraId="5ACA55A2" w14:textId="77777777" w:rsidR="00973DA5" w:rsidRPr="009D6E77" w:rsidRDefault="00973DA5" w:rsidP="00271689">
            <w:r>
              <w:t>T14</w:t>
            </w:r>
          </w:p>
        </w:tc>
        <w:tc>
          <w:tcPr>
            <w:tcW w:w="1701" w:type="dxa"/>
          </w:tcPr>
          <w:p w14:paraId="1F441F70" w14:textId="77777777" w:rsidR="00973DA5" w:rsidRDefault="00973DA5" w:rsidP="00271689"/>
        </w:tc>
        <w:tc>
          <w:tcPr>
            <w:tcW w:w="1559" w:type="dxa"/>
          </w:tcPr>
          <w:p w14:paraId="1376E1A2" w14:textId="77777777" w:rsidR="00973DA5" w:rsidRPr="00013390" w:rsidRDefault="00973DA5" w:rsidP="00271689"/>
        </w:tc>
        <w:tc>
          <w:tcPr>
            <w:tcW w:w="3006" w:type="dxa"/>
          </w:tcPr>
          <w:p w14:paraId="52BAC470" w14:textId="77777777" w:rsidR="00973DA5" w:rsidRDefault="00973DA5" w:rsidP="00271689">
            <w:r>
              <w:t>Guard: else</w:t>
            </w:r>
          </w:p>
          <w:p w14:paraId="620EEC8E" w14:textId="77777777" w:rsidR="00973DA5" w:rsidRDefault="00973DA5" w:rsidP="00271689">
            <w:r>
              <w:t>Effect: Send HMI Command Request - Add Key</w:t>
            </w:r>
          </w:p>
        </w:tc>
        <w:tc>
          <w:tcPr>
            <w:tcW w:w="2552" w:type="dxa"/>
          </w:tcPr>
          <w:p w14:paraId="7195E4B1" w14:textId="77777777" w:rsidR="00973DA5" w:rsidRDefault="00973DA5" w:rsidP="00271689"/>
          <w:p w14:paraId="1E7343BA" w14:textId="77777777" w:rsidR="00973DA5" w:rsidRDefault="00973DA5" w:rsidP="00271689"/>
        </w:tc>
      </w:tr>
      <w:tr w:rsidR="00973DA5" w14:paraId="3F0EE07A" w14:textId="77777777" w:rsidTr="00271689">
        <w:tc>
          <w:tcPr>
            <w:tcW w:w="1242" w:type="dxa"/>
          </w:tcPr>
          <w:p w14:paraId="7FDBFA44" w14:textId="77777777" w:rsidR="00973DA5" w:rsidRPr="009D6E77" w:rsidRDefault="00973DA5" w:rsidP="00271689">
            <w:r>
              <w:t>T15</w:t>
            </w:r>
          </w:p>
        </w:tc>
        <w:tc>
          <w:tcPr>
            <w:tcW w:w="1701" w:type="dxa"/>
          </w:tcPr>
          <w:p w14:paraId="351CF45F" w14:textId="77777777" w:rsidR="00973DA5" w:rsidRPr="00013390" w:rsidRDefault="00973DA5" w:rsidP="00271689">
            <w:r w:rsidRPr="00013390">
              <w:t>Error - no network connectivity</w:t>
            </w:r>
          </w:p>
          <w:p w14:paraId="32D7A91E" w14:textId="77777777" w:rsidR="00973DA5" w:rsidRDefault="00973DA5" w:rsidP="00271689"/>
        </w:tc>
        <w:tc>
          <w:tcPr>
            <w:tcW w:w="1559" w:type="dxa"/>
          </w:tcPr>
          <w:p w14:paraId="167FBE1D" w14:textId="77777777" w:rsidR="00973DA5" w:rsidRPr="00013390" w:rsidRDefault="00973DA5" w:rsidP="00271689">
            <w:r w:rsidRPr="00013390">
              <w:t>a</w:t>
            </w:r>
          </w:p>
          <w:p w14:paraId="3DAD2CB0" w14:textId="77777777" w:rsidR="00973DA5" w:rsidRPr="00013390" w:rsidRDefault="00973DA5" w:rsidP="00271689"/>
        </w:tc>
        <w:tc>
          <w:tcPr>
            <w:tcW w:w="3006" w:type="dxa"/>
          </w:tcPr>
          <w:p w14:paraId="379820B9" w14:textId="77777777" w:rsidR="00973DA5" w:rsidRDefault="00973DA5" w:rsidP="00271689">
            <w:r>
              <w:t>Trigger signal: OK</w:t>
            </w:r>
          </w:p>
          <w:p w14:paraId="622C294E" w14:textId="77777777" w:rsidR="00973DA5" w:rsidRDefault="00973DA5" w:rsidP="00271689">
            <w:proofErr w:type="spellStart"/>
            <w:r>
              <w:t>SignalEvent</w:t>
            </w:r>
            <w:proofErr w:type="spellEnd"/>
            <w:r>
              <w:t xml:space="preserve"> OK</w:t>
            </w:r>
          </w:p>
        </w:tc>
        <w:tc>
          <w:tcPr>
            <w:tcW w:w="2552" w:type="dxa"/>
          </w:tcPr>
          <w:p w14:paraId="533975D8" w14:textId="77777777" w:rsidR="00973DA5" w:rsidRDefault="00973DA5" w:rsidP="00271689"/>
          <w:p w14:paraId="5E6AB782" w14:textId="77777777" w:rsidR="00973DA5" w:rsidRDefault="00973DA5" w:rsidP="00271689"/>
        </w:tc>
      </w:tr>
      <w:tr w:rsidR="00973DA5" w14:paraId="10456BF7" w14:textId="77777777" w:rsidTr="00271689">
        <w:tc>
          <w:tcPr>
            <w:tcW w:w="1242" w:type="dxa"/>
          </w:tcPr>
          <w:p w14:paraId="38C67187" w14:textId="77777777" w:rsidR="00973DA5" w:rsidRPr="009D6E77" w:rsidRDefault="00973DA5" w:rsidP="00271689">
            <w:r>
              <w:t>T16</w:t>
            </w:r>
          </w:p>
        </w:tc>
        <w:tc>
          <w:tcPr>
            <w:tcW w:w="1701" w:type="dxa"/>
          </w:tcPr>
          <w:p w14:paraId="2FFE0D47" w14:textId="77777777" w:rsidR="00973DA5" w:rsidRDefault="00973DA5" w:rsidP="00271689"/>
        </w:tc>
        <w:tc>
          <w:tcPr>
            <w:tcW w:w="1559" w:type="dxa"/>
          </w:tcPr>
          <w:p w14:paraId="40503057" w14:textId="77777777" w:rsidR="00973DA5" w:rsidRPr="00013390" w:rsidRDefault="00973DA5" w:rsidP="00271689"/>
        </w:tc>
        <w:tc>
          <w:tcPr>
            <w:tcW w:w="3006" w:type="dxa"/>
          </w:tcPr>
          <w:p w14:paraId="5F5B4163" w14:textId="77777777" w:rsidR="00973DA5" w:rsidRDefault="00973DA5" w:rsidP="00271689">
            <w:r>
              <w:t>Guard: =No Network Connectivity</w:t>
            </w:r>
          </w:p>
        </w:tc>
        <w:tc>
          <w:tcPr>
            <w:tcW w:w="2552" w:type="dxa"/>
          </w:tcPr>
          <w:p w14:paraId="4AE84D41" w14:textId="77777777" w:rsidR="00973DA5" w:rsidRDefault="00973DA5" w:rsidP="00271689"/>
          <w:p w14:paraId="4CE88BBB" w14:textId="77777777" w:rsidR="00973DA5" w:rsidRDefault="00973DA5" w:rsidP="00271689"/>
        </w:tc>
      </w:tr>
      <w:tr w:rsidR="00973DA5" w14:paraId="4F196869" w14:textId="77777777" w:rsidTr="00271689">
        <w:tc>
          <w:tcPr>
            <w:tcW w:w="1242" w:type="dxa"/>
          </w:tcPr>
          <w:p w14:paraId="524B8CD7" w14:textId="77777777" w:rsidR="00973DA5" w:rsidRPr="009D6E77" w:rsidRDefault="00973DA5" w:rsidP="00271689">
            <w:r>
              <w:t>T17</w:t>
            </w:r>
          </w:p>
        </w:tc>
        <w:tc>
          <w:tcPr>
            <w:tcW w:w="1701" w:type="dxa"/>
          </w:tcPr>
          <w:p w14:paraId="3766F118" w14:textId="77777777" w:rsidR="00973DA5" w:rsidRDefault="00973DA5" w:rsidP="00271689"/>
        </w:tc>
        <w:tc>
          <w:tcPr>
            <w:tcW w:w="1559" w:type="dxa"/>
          </w:tcPr>
          <w:p w14:paraId="033BE929" w14:textId="77777777" w:rsidR="00973DA5" w:rsidRPr="00013390" w:rsidRDefault="00973DA5" w:rsidP="00271689"/>
        </w:tc>
        <w:tc>
          <w:tcPr>
            <w:tcW w:w="3006" w:type="dxa"/>
          </w:tcPr>
          <w:p w14:paraId="2C6C694A" w14:textId="77777777" w:rsidR="00973DA5" w:rsidRDefault="00973DA5" w:rsidP="00271689">
            <w:r>
              <w:t>Guard: else</w:t>
            </w:r>
          </w:p>
        </w:tc>
        <w:tc>
          <w:tcPr>
            <w:tcW w:w="2552" w:type="dxa"/>
          </w:tcPr>
          <w:p w14:paraId="561019D8" w14:textId="77777777" w:rsidR="00973DA5" w:rsidRDefault="00973DA5" w:rsidP="00271689"/>
          <w:p w14:paraId="42BC5BC5" w14:textId="77777777" w:rsidR="00973DA5" w:rsidRDefault="00973DA5" w:rsidP="00271689"/>
        </w:tc>
      </w:tr>
      <w:tr w:rsidR="00973DA5" w14:paraId="17324A17" w14:textId="77777777" w:rsidTr="00271689">
        <w:tc>
          <w:tcPr>
            <w:tcW w:w="1242" w:type="dxa"/>
          </w:tcPr>
          <w:p w14:paraId="1CC767CD" w14:textId="77777777" w:rsidR="00973DA5" w:rsidRPr="009D6E77" w:rsidRDefault="00973DA5" w:rsidP="00271689">
            <w:r>
              <w:t>T18</w:t>
            </w:r>
          </w:p>
        </w:tc>
        <w:tc>
          <w:tcPr>
            <w:tcW w:w="1701" w:type="dxa"/>
          </w:tcPr>
          <w:p w14:paraId="28E5ED47" w14:textId="77777777" w:rsidR="00973DA5" w:rsidRDefault="00973DA5" w:rsidP="00271689"/>
        </w:tc>
        <w:tc>
          <w:tcPr>
            <w:tcW w:w="1559" w:type="dxa"/>
          </w:tcPr>
          <w:p w14:paraId="17CC936A" w14:textId="77777777" w:rsidR="00973DA5" w:rsidRPr="00013390" w:rsidRDefault="00973DA5" w:rsidP="00271689"/>
        </w:tc>
        <w:tc>
          <w:tcPr>
            <w:tcW w:w="3006" w:type="dxa"/>
          </w:tcPr>
          <w:p w14:paraId="1E3FFC16" w14:textId="77777777" w:rsidR="00973DA5" w:rsidRDefault="00973DA5" w:rsidP="00271689">
            <w:r>
              <w:t>Guard: else</w:t>
            </w:r>
          </w:p>
        </w:tc>
        <w:tc>
          <w:tcPr>
            <w:tcW w:w="2552" w:type="dxa"/>
          </w:tcPr>
          <w:p w14:paraId="17B6A2C6" w14:textId="77777777" w:rsidR="00973DA5" w:rsidRDefault="00973DA5" w:rsidP="00271689"/>
          <w:p w14:paraId="548F440B" w14:textId="77777777" w:rsidR="00973DA5" w:rsidRDefault="00973DA5" w:rsidP="00271689"/>
        </w:tc>
      </w:tr>
      <w:tr w:rsidR="00973DA5" w14:paraId="127EC4DD" w14:textId="77777777" w:rsidTr="00271689">
        <w:tc>
          <w:tcPr>
            <w:tcW w:w="1242" w:type="dxa"/>
          </w:tcPr>
          <w:p w14:paraId="7F512400" w14:textId="77777777" w:rsidR="00973DA5" w:rsidRPr="009D6E77" w:rsidRDefault="00973DA5" w:rsidP="00271689">
            <w:r>
              <w:t>T19</w:t>
            </w:r>
          </w:p>
        </w:tc>
        <w:tc>
          <w:tcPr>
            <w:tcW w:w="1701" w:type="dxa"/>
          </w:tcPr>
          <w:p w14:paraId="66DF176C" w14:textId="77777777" w:rsidR="00973DA5" w:rsidRDefault="00973DA5" w:rsidP="00271689"/>
        </w:tc>
        <w:tc>
          <w:tcPr>
            <w:tcW w:w="1559" w:type="dxa"/>
          </w:tcPr>
          <w:p w14:paraId="17927B27" w14:textId="77777777" w:rsidR="00973DA5" w:rsidRPr="00013390" w:rsidRDefault="00973DA5" w:rsidP="00271689"/>
        </w:tc>
        <w:tc>
          <w:tcPr>
            <w:tcW w:w="3006" w:type="dxa"/>
          </w:tcPr>
          <w:p w14:paraId="698B56BD" w14:textId="77777777" w:rsidR="00973DA5" w:rsidRDefault="00973DA5" w:rsidP="00271689">
            <w:r>
              <w:t>Guard: else</w:t>
            </w:r>
          </w:p>
        </w:tc>
        <w:tc>
          <w:tcPr>
            <w:tcW w:w="2552" w:type="dxa"/>
          </w:tcPr>
          <w:p w14:paraId="218B8D1E" w14:textId="77777777" w:rsidR="00973DA5" w:rsidRDefault="00973DA5" w:rsidP="00271689"/>
          <w:p w14:paraId="01B1866D" w14:textId="77777777" w:rsidR="00973DA5" w:rsidRDefault="00973DA5" w:rsidP="00271689"/>
        </w:tc>
      </w:tr>
    </w:tbl>
    <w:p w14:paraId="24530DC8" w14:textId="77777777" w:rsidR="00973DA5"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3</w:t>
      </w:r>
      <w:r>
        <w:rPr>
          <w:noProof/>
        </w:rPr>
        <w:fldChar w:fldCharType="end"/>
      </w:r>
      <w:r w:rsidRPr="00041150">
        <w:t>: Transition</w:t>
      </w:r>
      <w:r>
        <w:t>s</w:t>
      </w:r>
      <w:r w:rsidRPr="00041150">
        <w:t xml:space="preserve"> between Operation Modes and States</w:t>
      </w:r>
      <w:r>
        <w:t xml:space="preserve"> on </w:t>
      </w:r>
      <w:r w:rsidRPr="00574E26">
        <w:t xml:space="preserve">Add NFC key </w:t>
      </w:r>
      <w:proofErr w:type="spellStart"/>
      <w:r w:rsidRPr="00574E26">
        <w:t>InnerSTM</w:t>
      </w:r>
      <w:proofErr w:type="spellEnd"/>
    </w:p>
    <w:p w14:paraId="214484AE" w14:textId="77777777" w:rsidR="00973DA5" w:rsidRPr="00FB6F3B" w:rsidRDefault="00973DA5" w:rsidP="00FB6F3B"/>
    <w:p w14:paraId="5CA2C493" w14:textId="77777777" w:rsidR="00305BF4" w:rsidRDefault="00305BF4" w:rsidP="00305BF4">
      <w:pPr>
        <w:jc w:val="center"/>
      </w:pPr>
      <w:r>
        <w:rPr>
          <w:noProof/>
        </w:rPr>
        <w:lastRenderedPageBreak/>
        <w:drawing>
          <wp:inline distT="0" distB="0" distL="0" distR="0" wp14:anchorId="134680E6" wp14:editId="12CBC45C">
            <wp:extent cx="5943600" cy="3761323"/>
            <wp:effectExtent l="0" t="0" r="0" b="0"/>
            <wp:docPr id="36" name="Picture -1794824193.jpg" descr="-1794824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94824193.jpg"/>
                    <pic:cNvPicPr/>
                  </pic:nvPicPr>
                  <pic:blipFill>
                    <a:blip r:embed="rId43" cstate="print"/>
                    <a:stretch>
                      <a:fillRect/>
                    </a:stretch>
                  </pic:blipFill>
                  <pic:spPr>
                    <a:xfrm>
                      <a:off x="0" y="0"/>
                      <a:ext cx="5943600" cy="3761323"/>
                    </a:xfrm>
                    <a:prstGeom prst="rect">
                      <a:avLst/>
                    </a:prstGeom>
                  </pic:spPr>
                </pic:pic>
              </a:graphicData>
            </a:graphic>
          </wp:inline>
        </w:drawing>
      </w:r>
    </w:p>
    <w:p w14:paraId="6B5C3289" w14:textId="77777777" w:rsidR="00305BF4" w:rsidRDefault="00305BF4" w:rsidP="00305BF4">
      <w:pPr>
        <w:pStyle w:val="Caption"/>
        <w:rPr>
          <w:rFonts w:cs="Arial"/>
        </w:rPr>
      </w:pPr>
      <w:r w:rsidRPr="00A13A7B">
        <w:t xml:space="preserve">Figure </w:t>
      </w:r>
      <w:r w:rsidR="00FB6F3B">
        <w:rPr>
          <w:noProof/>
        </w:rPr>
        <w:t>6</w:t>
      </w:r>
      <w:r w:rsidRPr="00A13A7B">
        <w:t xml:space="preserve">: </w:t>
      </w:r>
      <w:bookmarkStart w:id="217" w:name="_9192fbbc10905f03d863e80cbe942f00"/>
      <w:r>
        <w:t>NFC Enabled Device</w:t>
      </w:r>
      <w:bookmarkEnd w:id="217"/>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73DA5" w14:paraId="77BCF37B" w14:textId="77777777" w:rsidTr="00271689">
        <w:tc>
          <w:tcPr>
            <w:tcW w:w="1242" w:type="dxa"/>
            <w:shd w:val="clear" w:color="auto" w:fill="D9D9D9" w:themeFill="background1" w:themeFillShade="D9"/>
          </w:tcPr>
          <w:p w14:paraId="4B0BAAA1" w14:textId="77777777" w:rsidR="00973DA5" w:rsidRPr="00E52B4D" w:rsidRDefault="00973DA5" w:rsidP="00271689">
            <w:pPr>
              <w:rPr>
                <w:b/>
              </w:rPr>
            </w:pPr>
            <w:r w:rsidRPr="00E52B4D">
              <w:rPr>
                <w:b/>
              </w:rPr>
              <w:t>State</w:t>
            </w:r>
          </w:p>
        </w:tc>
        <w:tc>
          <w:tcPr>
            <w:tcW w:w="5812" w:type="dxa"/>
            <w:shd w:val="clear" w:color="auto" w:fill="D9D9D9" w:themeFill="background1" w:themeFillShade="D9"/>
          </w:tcPr>
          <w:p w14:paraId="199DBBE1" w14:textId="77777777" w:rsidR="00973DA5" w:rsidRPr="00E52B4D" w:rsidRDefault="00973DA5" w:rsidP="00271689">
            <w:pPr>
              <w:rPr>
                <w:b/>
              </w:rPr>
            </w:pPr>
            <w:r w:rsidRPr="00E52B4D">
              <w:rPr>
                <w:b/>
              </w:rPr>
              <w:t>Description</w:t>
            </w:r>
          </w:p>
        </w:tc>
        <w:tc>
          <w:tcPr>
            <w:tcW w:w="3260" w:type="dxa"/>
            <w:shd w:val="clear" w:color="auto" w:fill="D9D9D9" w:themeFill="background1" w:themeFillShade="D9"/>
          </w:tcPr>
          <w:p w14:paraId="533D74F6" w14:textId="77777777" w:rsidR="00973DA5" w:rsidRPr="00E52B4D" w:rsidRDefault="00973DA5" w:rsidP="00271689">
            <w:pPr>
              <w:rPr>
                <w:b/>
              </w:rPr>
            </w:pPr>
            <w:r>
              <w:rPr>
                <w:b/>
              </w:rPr>
              <w:t xml:space="preserve">Requirements Reference </w:t>
            </w:r>
            <w:r w:rsidRPr="003036CD">
              <w:t>(optional)</w:t>
            </w:r>
          </w:p>
        </w:tc>
      </w:tr>
      <w:tr w:rsidR="00973DA5" w14:paraId="16F2FF75" w14:textId="77777777" w:rsidTr="00271689">
        <w:tc>
          <w:tcPr>
            <w:tcW w:w="1242" w:type="dxa"/>
          </w:tcPr>
          <w:p w14:paraId="26D5A807" w14:textId="77777777" w:rsidR="00973DA5" w:rsidRDefault="00973DA5" w:rsidP="00271689">
            <w:pPr>
              <w:tabs>
                <w:tab w:val="left" w:pos="960"/>
              </w:tabs>
            </w:pPr>
            <w:bookmarkStart w:id="218" w:name="_8ff3e7459e39b2bae31ca10310fb6bd0"/>
            <w:r>
              <w:t>NFC Device Disabled</w:t>
            </w:r>
            <w:bookmarkEnd w:id="218"/>
          </w:p>
        </w:tc>
        <w:tc>
          <w:tcPr>
            <w:tcW w:w="5812" w:type="dxa"/>
          </w:tcPr>
          <w:p w14:paraId="6D9BCF36" w14:textId="77777777" w:rsidR="00206F6A" w:rsidRDefault="00206F6A"/>
        </w:tc>
        <w:tc>
          <w:tcPr>
            <w:tcW w:w="3260" w:type="dxa"/>
          </w:tcPr>
          <w:p w14:paraId="0D692D14" w14:textId="77777777" w:rsidR="00206F6A" w:rsidRDefault="00206F6A"/>
        </w:tc>
      </w:tr>
      <w:tr w:rsidR="00973DA5" w14:paraId="0E30754E" w14:textId="77777777" w:rsidTr="00271689">
        <w:tc>
          <w:tcPr>
            <w:tcW w:w="1242" w:type="dxa"/>
          </w:tcPr>
          <w:p w14:paraId="033EDEE9" w14:textId="77777777" w:rsidR="00973DA5" w:rsidRDefault="00973DA5" w:rsidP="00271689">
            <w:pPr>
              <w:tabs>
                <w:tab w:val="left" w:pos="960"/>
              </w:tabs>
            </w:pPr>
            <w:bookmarkStart w:id="219" w:name="_6f2df3a01763e5f980070b6bf202d225"/>
            <w:r>
              <w:t>NFC Device Enabled</w:t>
            </w:r>
            <w:bookmarkEnd w:id="219"/>
          </w:p>
        </w:tc>
        <w:tc>
          <w:tcPr>
            <w:tcW w:w="5812" w:type="dxa"/>
          </w:tcPr>
          <w:p w14:paraId="1DFA34FD" w14:textId="77777777" w:rsidR="00206F6A" w:rsidRDefault="00206F6A"/>
        </w:tc>
        <w:tc>
          <w:tcPr>
            <w:tcW w:w="3260" w:type="dxa"/>
          </w:tcPr>
          <w:p w14:paraId="22CF8510" w14:textId="77777777" w:rsidR="00206F6A" w:rsidRDefault="00206F6A"/>
        </w:tc>
      </w:tr>
    </w:tbl>
    <w:p w14:paraId="7410F78A" w14:textId="77777777" w:rsidR="00973DA5" w:rsidRPr="00041150"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2</w:t>
      </w:r>
      <w:r>
        <w:rPr>
          <w:noProof/>
        </w:rPr>
        <w:fldChar w:fldCharType="end"/>
      </w:r>
      <w:r w:rsidRPr="00041150">
        <w:t>: Operation Modes and States</w:t>
      </w:r>
      <w:r>
        <w:t xml:space="preserve"> on </w:t>
      </w:r>
      <w:r w:rsidRPr="00574E26">
        <w:t>NFC Enabled Device</w:t>
      </w:r>
    </w:p>
    <w:p w14:paraId="49F570E7" w14:textId="77777777" w:rsidR="00973DA5" w:rsidRDefault="00973DA5" w:rsidP="00973DA5"/>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973DA5" w14:paraId="34C294B2" w14:textId="77777777" w:rsidTr="00271689">
        <w:tc>
          <w:tcPr>
            <w:tcW w:w="1242" w:type="dxa"/>
            <w:shd w:val="clear" w:color="auto" w:fill="D9D9D9" w:themeFill="background1" w:themeFillShade="D9"/>
          </w:tcPr>
          <w:p w14:paraId="67F92CDA" w14:textId="77777777" w:rsidR="00973DA5" w:rsidRPr="00E52B4D" w:rsidRDefault="00973DA5" w:rsidP="00271689">
            <w:pPr>
              <w:rPr>
                <w:b/>
              </w:rPr>
            </w:pPr>
            <w:r>
              <w:rPr>
                <w:b/>
              </w:rPr>
              <w:t>Transition ID</w:t>
            </w:r>
          </w:p>
        </w:tc>
        <w:tc>
          <w:tcPr>
            <w:tcW w:w="1701" w:type="dxa"/>
            <w:shd w:val="clear" w:color="auto" w:fill="D9D9D9" w:themeFill="background1" w:themeFillShade="D9"/>
          </w:tcPr>
          <w:p w14:paraId="5D3A865A" w14:textId="77777777" w:rsidR="00973DA5" w:rsidRDefault="00973DA5" w:rsidP="00271689">
            <w:pPr>
              <w:rPr>
                <w:b/>
              </w:rPr>
            </w:pPr>
            <w:r w:rsidRPr="00013390">
              <w:rPr>
                <w:b/>
              </w:rPr>
              <w:t>Source</w:t>
            </w:r>
          </w:p>
        </w:tc>
        <w:tc>
          <w:tcPr>
            <w:tcW w:w="1559" w:type="dxa"/>
            <w:shd w:val="clear" w:color="auto" w:fill="D9D9D9" w:themeFill="background1" w:themeFillShade="D9"/>
          </w:tcPr>
          <w:p w14:paraId="29411EC3" w14:textId="77777777" w:rsidR="00973DA5" w:rsidRDefault="00973DA5" w:rsidP="00271689">
            <w:pPr>
              <w:rPr>
                <w:b/>
              </w:rPr>
            </w:pPr>
            <w:r w:rsidRPr="00013390">
              <w:rPr>
                <w:b/>
              </w:rPr>
              <w:t>Destination</w:t>
            </w:r>
          </w:p>
        </w:tc>
        <w:tc>
          <w:tcPr>
            <w:tcW w:w="3006" w:type="dxa"/>
            <w:shd w:val="clear" w:color="auto" w:fill="D9D9D9" w:themeFill="background1" w:themeFillShade="D9"/>
          </w:tcPr>
          <w:p w14:paraId="4245E02D" w14:textId="77777777" w:rsidR="00973DA5" w:rsidRDefault="00973DA5" w:rsidP="00271689">
            <w:pPr>
              <w:rPr>
                <w:b/>
              </w:rPr>
            </w:pPr>
            <w:r w:rsidRPr="00E52B4D">
              <w:rPr>
                <w:b/>
              </w:rPr>
              <w:t>Description</w:t>
            </w:r>
          </w:p>
        </w:tc>
        <w:tc>
          <w:tcPr>
            <w:tcW w:w="2552" w:type="dxa"/>
            <w:shd w:val="clear" w:color="auto" w:fill="D9D9D9" w:themeFill="background1" w:themeFillShade="D9"/>
          </w:tcPr>
          <w:p w14:paraId="0DB6072D" w14:textId="77777777" w:rsidR="00973DA5" w:rsidRDefault="00973DA5" w:rsidP="00271689">
            <w:pPr>
              <w:rPr>
                <w:b/>
              </w:rPr>
            </w:pPr>
            <w:r>
              <w:rPr>
                <w:b/>
              </w:rPr>
              <w:t>Requirements Reference</w:t>
            </w:r>
          </w:p>
          <w:p w14:paraId="1B3E013F" w14:textId="77777777" w:rsidR="00973DA5" w:rsidRPr="00E52B4D" w:rsidRDefault="00973DA5" w:rsidP="00271689">
            <w:pPr>
              <w:rPr>
                <w:b/>
              </w:rPr>
            </w:pPr>
            <w:r w:rsidRPr="003036CD">
              <w:t>(optional)</w:t>
            </w:r>
          </w:p>
        </w:tc>
      </w:tr>
      <w:tr w:rsidR="00973DA5" w14:paraId="5B29C9D1" w14:textId="77777777" w:rsidTr="00271689">
        <w:tc>
          <w:tcPr>
            <w:tcW w:w="1242" w:type="dxa"/>
          </w:tcPr>
          <w:p w14:paraId="27CF3D18" w14:textId="77777777" w:rsidR="00973DA5" w:rsidRPr="009D6E77" w:rsidRDefault="00973DA5" w:rsidP="00271689">
            <w:r>
              <w:t>T1</w:t>
            </w:r>
          </w:p>
        </w:tc>
        <w:tc>
          <w:tcPr>
            <w:tcW w:w="1701" w:type="dxa"/>
          </w:tcPr>
          <w:p w14:paraId="54677FAF" w14:textId="77777777" w:rsidR="00973DA5" w:rsidRPr="00013390" w:rsidRDefault="00973DA5" w:rsidP="00271689">
            <w:r w:rsidRPr="00013390">
              <w:t>NFC Device Disabled</w:t>
            </w:r>
          </w:p>
          <w:p w14:paraId="219A3EBC" w14:textId="77777777" w:rsidR="00973DA5" w:rsidRDefault="00973DA5" w:rsidP="00271689"/>
        </w:tc>
        <w:tc>
          <w:tcPr>
            <w:tcW w:w="1559" w:type="dxa"/>
          </w:tcPr>
          <w:p w14:paraId="356563D3" w14:textId="77777777" w:rsidR="00973DA5" w:rsidRPr="00013390" w:rsidRDefault="00973DA5" w:rsidP="00271689">
            <w:r w:rsidRPr="00013390">
              <w:t>NFC Device Enabled</w:t>
            </w:r>
          </w:p>
          <w:p w14:paraId="0DB371F8" w14:textId="77777777" w:rsidR="00973DA5" w:rsidRPr="00013390" w:rsidRDefault="00973DA5" w:rsidP="00271689"/>
        </w:tc>
        <w:tc>
          <w:tcPr>
            <w:tcW w:w="3006" w:type="dxa"/>
          </w:tcPr>
          <w:p w14:paraId="3827E22E" w14:textId="77777777" w:rsidR="00973DA5" w:rsidRDefault="00973DA5" w:rsidP="00271689">
            <w:proofErr w:type="spellStart"/>
            <w:r>
              <w:t>SignalEvent</w:t>
            </w:r>
            <w:proofErr w:type="spellEnd"/>
            <w:r>
              <w:t xml:space="preserve"> </w:t>
            </w:r>
          </w:p>
        </w:tc>
        <w:tc>
          <w:tcPr>
            <w:tcW w:w="2552" w:type="dxa"/>
          </w:tcPr>
          <w:p w14:paraId="6D1CC331" w14:textId="77777777" w:rsidR="00973DA5" w:rsidRDefault="00973DA5" w:rsidP="00271689"/>
          <w:p w14:paraId="03792FC2" w14:textId="77777777" w:rsidR="00973DA5" w:rsidRDefault="00973DA5" w:rsidP="00271689"/>
        </w:tc>
      </w:tr>
      <w:tr w:rsidR="00973DA5" w14:paraId="0A27646C" w14:textId="77777777" w:rsidTr="00271689">
        <w:tc>
          <w:tcPr>
            <w:tcW w:w="1242" w:type="dxa"/>
          </w:tcPr>
          <w:p w14:paraId="6D30346F" w14:textId="77777777" w:rsidR="00973DA5" w:rsidRPr="009D6E77" w:rsidRDefault="00973DA5" w:rsidP="00271689">
            <w:r>
              <w:t>T2</w:t>
            </w:r>
          </w:p>
        </w:tc>
        <w:tc>
          <w:tcPr>
            <w:tcW w:w="1701" w:type="dxa"/>
          </w:tcPr>
          <w:p w14:paraId="6D587A89" w14:textId="77777777" w:rsidR="00973DA5" w:rsidRDefault="00973DA5" w:rsidP="00271689"/>
        </w:tc>
        <w:tc>
          <w:tcPr>
            <w:tcW w:w="1559" w:type="dxa"/>
          </w:tcPr>
          <w:p w14:paraId="7661CF7B" w14:textId="77777777" w:rsidR="00973DA5" w:rsidRPr="00013390" w:rsidRDefault="00973DA5" w:rsidP="00271689"/>
        </w:tc>
        <w:tc>
          <w:tcPr>
            <w:tcW w:w="3006" w:type="dxa"/>
          </w:tcPr>
          <w:p w14:paraId="21618950" w14:textId="77777777" w:rsidR="00206F6A" w:rsidRDefault="00206F6A"/>
        </w:tc>
        <w:tc>
          <w:tcPr>
            <w:tcW w:w="2552" w:type="dxa"/>
          </w:tcPr>
          <w:p w14:paraId="35DD7DA2" w14:textId="77777777" w:rsidR="00973DA5" w:rsidRDefault="00973DA5" w:rsidP="00271689"/>
          <w:p w14:paraId="0D2972D7" w14:textId="77777777" w:rsidR="00973DA5" w:rsidRDefault="00973DA5" w:rsidP="00271689"/>
        </w:tc>
      </w:tr>
      <w:tr w:rsidR="00973DA5" w14:paraId="444ABC90" w14:textId="77777777" w:rsidTr="00271689">
        <w:tc>
          <w:tcPr>
            <w:tcW w:w="1242" w:type="dxa"/>
          </w:tcPr>
          <w:p w14:paraId="24442D32" w14:textId="77777777" w:rsidR="00973DA5" w:rsidRPr="009D6E77" w:rsidRDefault="00973DA5" w:rsidP="00271689">
            <w:r>
              <w:t>T3</w:t>
            </w:r>
          </w:p>
        </w:tc>
        <w:tc>
          <w:tcPr>
            <w:tcW w:w="1701" w:type="dxa"/>
          </w:tcPr>
          <w:p w14:paraId="6686A636" w14:textId="77777777" w:rsidR="00973DA5" w:rsidRPr="00013390" w:rsidRDefault="00973DA5" w:rsidP="00271689">
            <w:r w:rsidRPr="00013390">
              <w:t>NFC Device Enabled</w:t>
            </w:r>
          </w:p>
          <w:p w14:paraId="56A357A8" w14:textId="77777777" w:rsidR="00973DA5" w:rsidRDefault="00973DA5" w:rsidP="00271689"/>
        </w:tc>
        <w:tc>
          <w:tcPr>
            <w:tcW w:w="1559" w:type="dxa"/>
          </w:tcPr>
          <w:p w14:paraId="5366B367" w14:textId="77777777" w:rsidR="00973DA5" w:rsidRPr="00013390" w:rsidRDefault="00973DA5" w:rsidP="00271689">
            <w:r w:rsidRPr="00013390">
              <w:t>NFC Device Disabled</w:t>
            </w:r>
          </w:p>
          <w:p w14:paraId="25FD5B6C" w14:textId="77777777" w:rsidR="00973DA5" w:rsidRPr="00013390" w:rsidRDefault="00973DA5" w:rsidP="00271689"/>
        </w:tc>
        <w:tc>
          <w:tcPr>
            <w:tcW w:w="3006" w:type="dxa"/>
          </w:tcPr>
          <w:p w14:paraId="03A91262" w14:textId="77777777" w:rsidR="00973DA5" w:rsidRDefault="00973DA5" w:rsidP="00271689">
            <w:proofErr w:type="spellStart"/>
            <w:r>
              <w:t>SignalEvent</w:t>
            </w:r>
            <w:proofErr w:type="spellEnd"/>
            <w:r>
              <w:t xml:space="preserve"> </w:t>
            </w:r>
          </w:p>
        </w:tc>
        <w:tc>
          <w:tcPr>
            <w:tcW w:w="2552" w:type="dxa"/>
          </w:tcPr>
          <w:p w14:paraId="0832EC68" w14:textId="77777777" w:rsidR="00973DA5" w:rsidRDefault="00973DA5" w:rsidP="00271689"/>
          <w:p w14:paraId="24A40B1A" w14:textId="77777777" w:rsidR="00973DA5" w:rsidRDefault="00973DA5" w:rsidP="00271689"/>
        </w:tc>
      </w:tr>
    </w:tbl>
    <w:p w14:paraId="0230AB2C" w14:textId="77777777" w:rsidR="00973DA5"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3</w:t>
      </w:r>
      <w:r>
        <w:rPr>
          <w:noProof/>
        </w:rPr>
        <w:fldChar w:fldCharType="end"/>
      </w:r>
      <w:r w:rsidRPr="00041150">
        <w:t>: Transition</w:t>
      </w:r>
      <w:r>
        <w:t>s</w:t>
      </w:r>
      <w:r w:rsidRPr="00041150">
        <w:t xml:space="preserve"> between Operation Modes and States</w:t>
      </w:r>
      <w:r>
        <w:t xml:space="preserve"> on </w:t>
      </w:r>
      <w:r w:rsidRPr="00574E26">
        <w:t>NFC Enabled Device</w:t>
      </w:r>
    </w:p>
    <w:p w14:paraId="202355B5" w14:textId="77777777" w:rsidR="00973DA5" w:rsidRPr="00FB6F3B" w:rsidRDefault="00973DA5" w:rsidP="00FB6F3B"/>
    <w:p w14:paraId="069BC65E" w14:textId="77777777" w:rsidR="00305BF4" w:rsidRDefault="00305BF4" w:rsidP="00305BF4">
      <w:pPr>
        <w:jc w:val="center"/>
      </w:pPr>
      <w:r>
        <w:rPr>
          <w:noProof/>
        </w:rPr>
        <w:lastRenderedPageBreak/>
        <w:drawing>
          <wp:inline distT="0" distB="0" distL="0" distR="0" wp14:anchorId="2E38B7DE" wp14:editId="50F28D33">
            <wp:extent cx="5943600" cy="2803020"/>
            <wp:effectExtent l="0" t="0" r="0" b="0"/>
            <wp:docPr id="38" name="Picture 328437172.jpg" descr="328437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8437172.jpg"/>
                    <pic:cNvPicPr/>
                  </pic:nvPicPr>
                  <pic:blipFill>
                    <a:blip r:embed="rId44" cstate="print"/>
                    <a:stretch>
                      <a:fillRect/>
                    </a:stretch>
                  </pic:blipFill>
                  <pic:spPr>
                    <a:xfrm>
                      <a:off x="0" y="0"/>
                      <a:ext cx="5943600" cy="2803020"/>
                    </a:xfrm>
                    <a:prstGeom prst="rect">
                      <a:avLst/>
                    </a:prstGeom>
                  </pic:spPr>
                </pic:pic>
              </a:graphicData>
            </a:graphic>
          </wp:inline>
        </w:drawing>
      </w:r>
    </w:p>
    <w:p w14:paraId="2115C4D0" w14:textId="77777777" w:rsidR="00305BF4" w:rsidRDefault="00305BF4" w:rsidP="00305BF4">
      <w:pPr>
        <w:pStyle w:val="Caption"/>
        <w:rPr>
          <w:rFonts w:cs="Arial"/>
        </w:rPr>
      </w:pPr>
      <w:r w:rsidRPr="00A13A7B">
        <w:t xml:space="preserve">Figure </w:t>
      </w:r>
      <w:r w:rsidR="00FB6F3B">
        <w:rPr>
          <w:noProof/>
        </w:rPr>
        <w:t>7</w:t>
      </w:r>
      <w:r w:rsidRPr="00A13A7B">
        <w:t xml:space="preserve">: </w:t>
      </w:r>
      <w:bookmarkStart w:id="220" w:name="_6b25dcca8bd922907d129acdbaf60bf3"/>
      <w:r>
        <w:t>NFC Feature Driver Information</w:t>
      </w:r>
      <w:bookmarkEnd w:id="220"/>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73DA5" w14:paraId="3284A944" w14:textId="77777777" w:rsidTr="00271689">
        <w:tc>
          <w:tcPr>
            <w:tcW w:w="1242" w:type="dxa"/>
            <w:shd w:val="clear" w:color="auto" w:fill="D9D9D9" w:themeFill="background1" w:themeFillShade="D9"/>
          </w:tcPr>
          <w:p w14:paraId="5B2C3009" w14:textId="77777777" w:rsidR="00973DA5" w:rsidRPr="00E52B4D" w:rsidRDefault="00973DA5" w:rsidP="00271689">
            <w:pPr>
              <w:rPr>
                <w:b/>
              </w:rPr>
            </w:pPr>
            <w:r w:rsidRPr="00E52B4D">
              <w:rPr>
                <w:b/>
              </w:rPr>
              <w:t>State</w:t>
            </w:r>
          </w:p>
        </w:tc>
        <w:tc>
          <w:tcPr>
            <w:tcW w:w="5812" w:type="dxa"/>
            <w:shd w:val="clear" w:color="auto" w:fill="D9D9D9" w:themeFill="background1" w:themeFillShade="D9"/>
          </w:tcPr>
          <w:p w14:paraId="493BA641" w14:textId="77777777" w:rsidR="00973DA5" w:rsidRPr="00E52B4D" w:rsidRDefault="00973DA5" w:rsidP="00271689">
            <w:pPr>
              <w:rPr>
                <w:b/>
              </w:rPr>
            </w:pPr>
            <w:r w:rsidRPr="00E52B4D">
              <w:rPr>
                <w:b/>
              </w:rPr>
              <w:t>Description</w:t>
            </w:r>
          </w:p>
        </w:tc>
        <w:tc>
          <w:tcPr>
            <w:tcW w:w="3260" w:type="dxa"/>
            <w:shd w:val="clear" w:color="auto" w:fill="D9D9D9" w:themeFill="background1" w:themeFillShade="D9"/>
          </w:tcPr>
          <w:p w14:paraId="1065F56A" w14:textId="77777777" w:rsidR="00973DA5" w:rsidRPr="00E52B4D" w:rsidRDefault="00973DA5" w:rsidP="00271689">
            <w:pPr>
              <w:rPr>
                <w:b/>
              </w:rPr>
            </w:pPr>
            <w:r>
              <w:rPr>
                <w:b/>
              </w:rPr>
              <w:t xml:space="preserve">Requirements Reference </w:t>
            </w:r>
            <w:r w:rsidRPr="003036CD">
              <w:t>(optional)</w:t>
            </w:r>
          </w:p>
        </w:tc>
      </w:tr>
      <w:tr w:rsidR="00973DA5" w14:paraId="06203C79" w14:textId="77777777" w:rsidTr="00271689">
        <w:tc>
          <w:tcPr>
            <w:tcW w:w="1242" w:type="dxa"/>
          </w:tcPr>
          <w:p w14:paraId="265E73AA" w14:textId="77777777" w:rsidR="00973DA5" w:rsidRDefault="00973DA5" w:rsidP="00271689">
            <w:pPr>
              <w:tabs>
                <w:tab w:val="left" w:pos="960"/>
              </w:tabs>
            </w:pPr>
            <w:bookmarkStart w:id="221" w:name="_70ca2589fecb2795e176b7656d51cc69"/>
            <w:r>
              <w:t>Driver Information Screen Off</w:t>
            </w:r>
            <w:bookmarkEnd w:id="221"/>
          </w:p>
        </w:tc>
        <w:tc>
          <w:tcPr>
            <w:tcW w:w="5812" w:type="dxa"/>
          </w:tcPr>
          <w:p w14:paraId="1088120F" w14:textId="77777777" w:rsidR="00206F6A" w:rsidRDefault="00206F6A"/>
        </w:tc>
        <w:tc>
          <w:tcPr>
            <w:tcW w:w="3260" w:type="dxa"/>
          </w:tcPr>
          <w:p w14:paraId="4F297FFF" w14:textId="77777777" w:rsidR="00206F6A" w:rsidRDefault="00206F6A"/>
        </w:tc>
      </w:tr>
      <w:tr w:rsidR="00973DA5" w14:paraId="4CF95F94" w14:textId="77777777" w:rsidTr="00271689">
        <w:tc>
          <w:tcPr>
            <w:tcW w:w="1242" w:type="dxa"/>
          </w:tcPr>
          <w:p w14:paraId="1DBC917A" w14:textId="77777777" w:rsidR="00973DA5" w:rsidRDefault="00973DA5" w:rsidP="00271689">
            <w:pPr>
              <w:tabs>
                <w:tab w:val="left" w:pos="960"/>
              </w:tabs>
            </w:pPr>
            <w:bookmarkStart w:id="222" w:name="_5cea8cbcdb50a139dbbbbb3a620e2779"/>
            <w:r>
              <w:t>Driver Information Screen On</w:t>
            </w:r>
            <w:bookmarkEnd w:id="222"/>
          </w:p>
        </w:tc>
        <w:tc>
          <w:tcPr>
            <w:tcW w:w="5812" w:type="dxa"/>
          </w:tcPr>
          <w:p w14:paraId="6625AC8A" w14:textId="77777777" w:rsidR="00206F6A" w:rsidRDefault="00206F6A"/>
        </w:tc>
        <w:tc>
          <w:tcPr>
            <w:tcW w:w="3260" w:type="dxa"/>
          </w:tcPr>
          <w:p w14:paraId="4E592550" w14:textId="77777777" w:rsidR="00206F6A" w:rsidRDefault="00206F6A"/>
        </w:tc>
      </w:tr>
      <w:tr w:rsidR="00973DA5" w14:paraId="0AAFCBE5" w14:textId="77777777" w:rsidTr="00271689">
        <w:tc>
          <w:tcPr>
            <w:tcW w:w="1242" w:type="dxa"/>
          </w:tcPr>
          <w:p w14:paraId="15D491BA" w14:textId="77777777" w:rsidR="00973DA5" w:rsidRDefault="00973DA5" w:rsidP="00271689">
            <w:pPr>
              <w:tabs>
                <w:tab w:val="left" w:pos="960"/>
              </w:tabs>
            </w:pPr>
            <w:bookmarkStart w:id="223" w:name="_36bfb5c136eec0a894f9e82cce3ee8a8"/>
            <w:r>
              <w:t>Normal behavior</w:t>
            </w:r>
            <w:bookmarkEnd w:id="223"/>
          </w:p>
        </w:tc>
        <w:tc>
          <w:tcPr>
            <w:tcW w:w="5812" w:type="dxa"/>
          </w:tcPr>
          <w:p w14:paraId="16E741B3" w14:textId="77777777" w:rsidR="00206F6A" w:rsidRDefault="00206F6A"/>
        </w:tc>
        <w:tc>
          <w:tcPr>
            <w:tcW w:w="3260" w:type="dxa"/>
          </w:tcPr>
          <w:p w14:paraId="40D01B30" w14:textId="77777777" w:rsidR="00206F6A" w:rsidRDefault="00206F6A"/>
        </w:tc>
      </w:tr>
      <w:tr w:rsidR="00973DA5" w14:paraId="36768CD1" w14:textId="77777777" w:rsidTr="00271689">
        <w:tc>
          <w:tcPr>
            <w:tcW w:w="1242" w:type="dxa"/>
          </w:tcPr>
          <w:p w14:paraId="152DC04C" w14:textId="77777777" w:rsidR="00973DA5" w:rsidRDefault="00973DA5" w:rsidP="00271689">
            <w:pPr>
              <w:tabs>
                <w:tab w:val="left" w:pos="960"/>
              </w:tabs>
            </w:pPr>
            <w:bookmarkStart w:id="224" w:name="_79ec7e30b133ab5bbe1a252d8ccf9c0e"/>
            <w:r>
              <w:t>OK to Drive Screen</w:t>
            </w:r>
            <w:bookmarkEnd w:id="224"/>
          </w:p>
        </w:tc>
        <w:tc>
          <w:tcPr>
            <w:tcW w:w="5812" w:type="dxa"/>
          </w:tcPr>
          <w:p w14:paraId="1736EE9E" w14:textId="77777777" w:rsidR="00973DA5" w:rsidRDefault="00973DA5" w:rsidP="00271689">
            <w:r>
              <w:t xml:space="preserve">This screen gives feedback to the user in the Secure Idle case - the user can exit Secure Idle by scanning an NFC device, and in this </w:t>
            </w:r>
            <w:proofErr w:type="gramStart"/>
            <w:r>
              <w:t>case</w:t>
            </w:r>
            <w:proofErr w:type="gramEnd"/>
            <w:r>
              <w:t xml:space="preserve"> there is no feedback indicating a successful scan except this screen.</w:t>
            </w:r>
          </w:p>
        </w:tc>
        <w:tc>
          <w:tcPr>
            <w:tcW w:w="3260" w:type="dxa"/>
          </w:tcPr>
          <w:p w14:paraId="316CD00F" w14:textId="77777777" w:rsidR="00206F6A" w:rsidRDefault="00206F6A"/>
        </w:tc>
      </w:tr>
      <w:tr w:rsidR="00973DA5" w14:paraId="3CD479C4" w14:textId="77777777" w:rsidTr="00271689">
        <w:tc>
          <w:tcPr>
            <w:tcW w:w="1242" w:type="dxa"/>
          </w:tcPr>
          <w:p w14:paraId="7D04FEB2" w14:textId="77777777" w:rsidR="00973DA5" w:rsidRDefault="00973DA5" w:rsidP="00271689">
            <w:pPr>
              <w:tabs>
                <w:tab w:val="left" w:pos="960"/>
              </w:tabs>
            </w:pPr>
            <w:bookmarkStart w:id="225" w:name="_29f6efde97650d89ecd18e7da8ed09d1"/>
            <w:r>
              <w:t>Prompt User for NFC Scan</w:t>
            </w:r>
            <w:bookmarkEnd w:id="225"/>
          </w:p>
        </w:tc>
        <w:tc>
          <w:tcPr>
            <w:tcW w:w="5812" w:type="dxa"/>
          </w:tcPr>
          <w:p w14:paraId="43ABEB86" w14:textId="77777777" w:rsidR="00206F6A" w:rsidRDefault="00206F6A"/>
        </w:tc>
        <w:tc>
          <w:tcPr>
            <w:tcW w:w="3260" w:type="dxa"/>
          </w:tcPr>
          <w:p w14:paraId="35774D12" w14:textId="77777777" w:rsidR="00206F6A" w:rsidRDefault="00206F6A"/>
        </w:tc>
      </w:tr>
      <w:tr w:rsidR="00973DA5" w14:paraId="3CBCD3B2" w14:textId="77777777" w:rsidTr="00271689">
        <w:tc>
          <w:tcPr>
            <w:tcW w:w="1242" w:type="dxa"/>
          </w:tcPr>
          <w:p w14:paraId="3E501FF5" w14:textId="77777777" w:rsidR="00973DA5" w:rsidRDefault="00973DA5" w:rsidP="00271689">
            <w:pPr>
              <w:tabs>
                <w:tab w:val="left" w:pos="960"/>
              </w:tabs>
            </w:pPr>
            <w:bookmarkStart w:id="226" w:name="_25696f59f686428ab30ffe27ea83119c"/>
            <w:r>
              <w:t>Prompt User to Press Start Button</w:t>
            </w:r>
            <w:bookmarkEnd w:id="226"/>
          </w:p>
        </w:tc>
        <w:tc>
          <w:tcPr>
            <w:tcW w:w="5812" w:type="dxa"/>
          </w:tcPr>
          <w:p w14:paraId="22E6C5FC" w14:textId="77777777" w:rsidR="00206F6A" w:rsidRDefault="00206F6A"/>
        </w:tc>
        <w:tc>
          <w:tcPr>
            <w:tcW w:w="3260" w:type="dxa"/>
          </w:tcPr>
          <w:p w14:paraId="0A460F12" w14:textId="77777777" w:rsidR="00206F6A" w:rsidRDefault="00206F6A"/>
        </w:tc>
      </w:tr>
    </w:tbl>
    <w:p w14:paraId="3312294F" w14:textId="77777777" w:rsidR="00973DA5" w:rsidRPr="00041150"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2</w:t>
      </w:r>
      <w:r>
        <w:rPr>
          <w:noProof/>
        </w:rPr>
        <w:fldChar w:fldCharType="end"/>
      </w:r>
      <w:r w:rsidRPr="00041150">
        <w:t>: Operation Modes and States</w:t>
      </w:r>
      <w:r>
        <w:t xml:space="preserve"> on </w:t>
      </w:r>
      <w:r w:rsidRPr="00574E26">
        <w:t>NFC Feature Driver Information</w:t>
      </w:r>
    </w:p>
    <w:p w14:paraId="5AC786C7" w14:textId="77777777" w:rsidR="00973DA5" w:rsidRDefault="00973DA5" w:rsidP="00973DA5"/>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973DA5" w14:paraId="7F64F5DF" w14:textId="77777777" w:rsidTr="00271689">
        <w:tc>
          <w:tcPr>
            <w:tcW w:w="1242" w:type="dxa"/>
            <w:shd w:val="clear" w:color="auto" w:fill="D9D9D9" w:themeFill="background1" w:themeFillShade="D9"/>
          </w:tcPr>
          <w:p w14:paraId="338A5A48" w14:textId="77777777" w:rsidR="00973DA5" w:rsidRPr="00E52B4D" w:rsidRDefault="00973DA5" w:rsidP="00271689">
            <w:pPr>
              <w:rPr>
                <w:b/>
              </w:rPr>
            </w:pPr>
            <w:r>
              <w:rPr>
                <w:b/>
              </w:rPr>
              <w:t>Transition ID</w:t>
            </w:r>
          </w:p>
        </w:tc>
        <w:tc>
          <w:tcPr>
            <w:tcW w:w="1701" w:type="dxa"/>
            <w:shd w:val="clear" w:color="auto" w:fill="D9D9D9" w:themeFill="background1" w:themeFillShade="D9"/>
          </w:tcPr>
          <w:p w14:paraId="5DB65BC3" w14:textId="77777777" w:rsidR="00973DA5" w:rsidRDefault="00973DA5" w:rsidP="00271689">
            <w:pPr>
              <w:rPr>
                <w:b/>
              </w:rPr>
            </w:pPr>
            <w:r w:rsidRPr="00013390">
              <w:rPr>
                <w:b/>
              </w:rPr>
              <w:t>Source</w:t>
            </w:r>
          </w:p>
        </w:tc>
        <w:tc>
          <w:tcPr>
            <w:tcW w:w="1559" w:type="dxa"/>
            <w:shd w:val="clear" w:color="auto" w:fill="D9D9D9" w:themeFill="background1" w:themeFillShade="D9"/>
          </w:tcPr>
          <w:p w14:paraId="37EB3F5A" w14:textId="77777777" w:rsidR="00973DA5" w:rsidRDefault="00973DA5" w:rsidP="00271689">
            <w:pPr>
              <w:rPr>
                <w:b/>
              </w:rPr>
            </w:pPr>
            <w:r w:rsidRPr="00013390">
              <w:rPr>
                <w:b/>
              </w:rPr>
              <w:t>Destination</w:t>
            </w:r>
          </w:p>
        </w:tc>
        <w:tc>
          <w:tcPr>
            <w:tcW w:w="3006" w:type="dxa"/>
            <w:shd w:val="clear" w:color="auto" w:fill="D9D9D9" w:themeFill="background1" w:themeFillShade="D9"/>
          </w:tcPr>
          <w:p w14:paraId="56EA2EAB" w14:textId="77777777" w:rsidR="00973DA5" w:rsidRDefault="00973DA5" w:rsidP="00271689">
            <w:pPr>
              <w:rPr>
                <w:b/>
              </w:rPr>
            </w:pPr>
            <w:r w:rsidRPr="00E52B4D">
              <w:rPr>
                <w:b/>
              </w:rPr>
              <w:t>Description</w:t>
            </w:r>
          </w:p>
        </w:tc>
        <w:tc>
          <w:tcPr>
            <w:tcW w:w="2552" w:type="dxa"/>
            <w:shd w:val="clear" w:color="auto" w:fill="D9D9D9" w:themeFill="background1" w:themeFillShade="D9"/>
          </w:tcPr>
          <w:p w14:paraId="710D4131" w14:textId="77777777" w:rsidR="00973DA5" w:rsidRDefault="00973DA5" w:rsidP="00271689">
            <w:pPr>
              <w:rPr>
                <w:b/>
              </w:rPr>
            </w:pPr>
            <w:r>
              <w:rPr>
                <w:b/>
              </w:rPr>
              <w:t>Requirements Reference</w:t>
            </w:r>
          </w:p>
          <w:p w14:paraId="248AE44C" w14:textId="77777777" w:rsidR="00973DA5" w:rsidRPr="00E52B4D" w:rsidRDefault="00973DA5" w:rsidP="00271689">
            <w:pPr>
              <w:rPr>
                <w:b/>
              </w:rPr>
            </w:pPr>
            <w:r w:rsidRPr="003036CD">
              <w:t>(optional)</w:t>
            </w:r>
          </w:p>
        </w:tc>
      </w:tr>
      <w:tr w:rsidR="00973DA5" w14:paraId="5577662B" w14:textId="77777777" w:rsidTr="00271689">
        <w:tc>
          <w:tcPr>
            <w:tcW w:w="1242" w:type="dxa"/>
          </w:tcPr>
          <w:p w14:paraId="5F396A0A" w14:textId="77777777" w:rsidR="00973DA5" w:rsidRPr="009D6E77" w:rsidRDefault="00973DA5" w:rsidP="00271689">
            <w:r>
              <w:t>T1</w:t>
            </w:r>
          </w:p>
        </w:tc>
        <w:tc>
          <w:tcPr>
            <w:tcW w:w="1701" w:type="dxa"/>
          </w:tcPr>
          <w:p w14:paraId="38A5EF8E" w14:textId="77777777" w:rsidR="00973DA5" w:rsidRPr="00013390" w:rsidRDefault="00973DA5" w:rsidP="00271689">
            <w:r w:rsidRPr="00013390">
              <w:t>Prompt User to Press Start Button</w:t>
            </w:r>
          </w:p>
          <w:p w14:paraId="50E3DFF8" w14:textId="77777777" w:rsidR="00973DA5" w:rsidRDefault="00973DA5" w:rsidP="00271689"/>
        </w:tc>
        <w:tc>
          <w:tcPr>
            <w:tcW w:w="1559" w:type="dxa"/>
          </w:tcPr>
          <w:p w14:paraId="51140E93" w14:textId="77777777" w:rsidR="00973DA5" w:rsidRPr="00013390" w:rsidRDefault="00973DA5" w:rsidP="00271689">
            <w:r w:rsidRPr="00013390">
              <w:t>OK to Drive Screen</w:t>
            </w:r>
          </w:p>
          <w:p w14:paraId="0980034F" w14:textId="77777777" w:rsidR="00973DA5" w:rsidRPr="00013390" w:rsidRDefault="00973DA5" w:rsidP="00271689"/>
        </w:tc>
        <w:tc>
          <w:tcPr>
            <w:tcW w:w="3006" w:type="dxa"/>
          </w:tcPr>
          <w:p w14:paraId="0F0BA261" w14:textId="77777777" w:rsidR="00973DA5" w:rsidRDefault="00973DA5" w:rsidP="00271689">
            <w:r>
              <w:t xml:space="preserve">Guard:  </w:t>
            </w:r>
            <w:proofErr w:type="gramStart"/>
            <w:r>
              <w:t>Indication  =</w:t>
            </w:r>
            <w:proofErr w:type="gramEnd"/>
            <w:r>
              <w:t>= Okay to drive</w:t>
            </w:r>
          </w:p>
          <w:p w14:paraId="4C610AF3" w14:textId="77777777" w:rsidR="00973DA5" w:rsidRDefault="00973DA5" w:rsidP="00271689">
            <w:r>
              <w:t>Trigger signal: Driver Information Message</w:t>
            </w:r>
          </w:p>
          <w:p w14:paraId="41EDF075" w14:textId="77777777" w:rsidR="00973DA5" w:rsidRDefault="00973DA5" w:rsidP="00271689">
            <w:proofErr w:type="spellStart"/>
            <w:r>
              <w:t>SignalEvent</w:t>
            </w:r>
            <w:proofErr w:type="spellEnd"/>
            <w:r>
              <w:t xml:space="preserve"> Driver Information Message</w:t>
            </w:r>
          </w:p>
        </w:tc>
        <w:tc>
          <w:tcPr>
            <w:tcW w:w="2552" w:type="dxa"/>
          </w:tcPr>
          <w:p w14:paraId="602E8CB9" w14:textId="77777777" w:rsidR="00973DA5" w:rsidRDefault="00973DA5" w:rsidP="00271689"/>
          <w:p w14:paraId="74D97556" w14:textId="77777777" w:rsidR="00973DA5" w:rsidRDefault="00973DA5" w:rsidP="00271689"/>
        </w:tc>
      </w:tr>
      <w:tr w:rsidR="00973DA5" w14:paraId="36C0FCBF" w14:textId="77777777" w:rsidTr="00271689">
        <w:tc>
          <w:tcPr>
            <w:tcW w:w="1242" w:type="dxa"/>
          </w:tcPr>
          <w:p w14:paraId="60975842" w14:textId="77777777" w:rsidR="00973DA5" w:rsidRPr="009D6E77" w:rsidRDefault="00973DA5" w:rsidP="00271689">
            <w:r>
              <w:lastRenderedPageBreak/>
              <w:t>T2</w:t>
            </w:r>
          </w:p>
        </w:tc>
        <w:tc>
          <w:tcPr>
            <w:tcW w:w="1701" w:type="dxa"/>
          </w:tcPr>
          <w:p w14:paraId="2921D79C" w14:textId="77777777" w:rsidR="00973DA5" w:rsidRPr="00013390" w:rsidRDefault="00973DA5" w:rsidP="00271689">
            <w:r w:rsidRPr="00013390">
              <w:t>OK to Drive Screen</w:t>
            </w:r>
          </w:p>
          <w:p w14:paraId="12594A46" w14:textId="77777777" w:rsidR="00973DA5" w:rsidRDefault="00973DA5" w:rsidP="00271689"/>
        </w:tc>
        <w:tc>
          <w:tcPr>
            <w:tcW w:w="1559" w:type="dxa"/>
          </w:tcPr>
          <w:p w14:paraId="068327AA" w14:textId="77777777" w:rsidR="00973DA5" w:rsidRPr="00013390" w:rsidRDefault="00973DA5" w:rsidP="00271689">
            <w:r w:rsidRPr="00013390">
              <w:t>Prompt User to Press Start Button</w:t>
            </w:r>
          </w:p>
          <w:p w14:paraId="70955C21" w14:textId="77777777" w:rsidR="00973DA5" w:rsidRPr="00013390" w:rsidRDefault="00973DA5" w:rsidP="00271689"/>
        </w:tc>
        <w:tc>
          <w:tcPr>
            <w:tcW w:w="3006" w:type="dxa"/>
          </w:tcPr>
          <w:p w14:paraId="2CFC40BF" w14:textId="77777777" w:rsidR="00973DA5" w:rsidRDefault="00973DA5" w:rsidP="00271689">
            <w:r>
              <w:t xml:space="preserve">Guard:  </w:t>
            </w:r>
            <w:proofErr w:type="gramStart"/>
            <w:r>
              <w:t>Indication  =</w:t>
            </w:r>
            <w:proofErr w:type="gramEnd"/>
            <w:r>
              <w:t>= Prompt for Start Button Press</w:t>
            </w:r>
          </w:p>
          <w:p w14:paraId="644CA272" w14:textId="77777777" w:rsidR="00973DA5" w:rsidRDefault="00973DA5" w:rsidP="00271689">
            <w:r>
              <w:t>Trigger signal: Driver Information Message</w:t>
            </w:r>
          </w:p>
          <w:p w14:paraId="6B00DF0E" w14:textId="77777777" w:rsidR="00973DA5" w:rsidRDefault="00973DA5" w:rsidP="00271689">
            <w:proofErr w:type="spellStart"/>
            <w:r>
              <w:t>SignalEvent</w:t>
            </w:r>
            <w:proofErr w:type="spellEnd"/>
            <w:r>
              <w:t xml:space="preserve"> Driver Information Message</w:t>
            </w:r>
          </w:p>
        </w:tc>
        <w:tc>
          <w:tcPr>
            <w:tcW w:w="2552" w:type="dxa"/>
          </w:tcPr>
          <w:p w14:paraId="1B7A0EA7" w14:textId="77777777" w:rsidR="00973DA5" w:rsidRDefault="00973DA5" w:rsidP="00271689"/>
          <w:p w14:paraId="3490EC2B" w14:textId="77777777" w:rsidR="00973DA5" w:rsidRDefault="00973DA5" w:rsidP="00271689"/>
        </w:tc>
      </w:tr>
      <w:tr w:rsidR="00973DA5" w14:paraId="1C519C16" w14:textId="77777777" w:rsidTr="00271689">
        <w:tc>
          <w:tcPr>
            <w:tcW w:w="1242" w:type="dxa"/>
          </w:tcPr>
          <w:p w14:paraId="24ACFE09" w14:textId="77777777" w:rsidR="00973DA5" w:rsidRPr="009D6E77" w:rsidRDefault="00973DA5" w:rsidP="00271689">
            <w:r>
              <w:t>T3</w:t>
            </w:r>
          </w:p>
        </w:tc>
        <w:tc>
          <w:tcPr>
            <w:tcW w:w="1701" w:type="dxa"/>
          </w:tcPr>
          <w:p w14:paraId="1B9A6029" w14:textId="77777777" w:rsidR="00973DA5" w:rsidRDefault="00973DA5" w:rsidP="00271689"/>
        </w:tc>
        <w:tc>
          <w:tcPr>
            <w:tcW w:w="1559" w:type="dxa"/>
          </w:tcPr>
          <w:p w14:paraId="0C67C3EA" w14:textId="77777777" w:rsidR="00973DA5" w:rsidRPr="00013390" w:rsidRDefault="00973DA5" w:rsidP="00271689"/>
        </w:tc>
        <w:tc>
          <w:tcPr>
            <w:tcW w:w="3006" w:type="dxa"/>
          </w:tcPr>
          <w:p w14:paraId="03D39245" w14:textId="77777777" w:rsidR="00206F6A" w:rsidRDefault="00206F6A"/>
        </w:tc>
        <w:tc>
          <w:tcPr>
            <w:tcW w:w="2552" w:type="dxa"/>
          </w:tcPr>
          <w:p w14:paraId="669F25A0" w14:textId="77777777" w:rsidR="00973DA5" w:rsidRDefault="00973DA5" w:rsidP="00271689"/>
          <w:p w14:paraId="02734CB0" w14:textId="77777777" w:rsidR="00973DA5" w:rsidRDefault="00973DA5" w:rsidP="00271689"/>
        </w:tc>
      </w:tr>
      <w:tr w:rsidR="00973DA5" w14:paraId="28392D43" w14:textId="77777777" w:rsidTr="00271689">
        <w:tc>
          <w:tcPr>
            <w:tcW w:w="1242" w:type="dxa"/>
          </w:tcPr>
          <w:p w14:paraId="01DDA88D" w14:textId="77777777" w:rsidR="00973DA5" w:rsidRPr="009D6E77" w:rsidRDefault="00973DA5" w:rsidP="00271689">
            <w:r>
              <w:t>T4</w:t>
            </w:r>
          </w:p>
        </w:tc>
        <w:tc>
          <w:tcPr>
            <w:tcW w:w="1701" w:type="dxa"/>
          </w:tcPr>
          <w:p w14:paraId="2F97E850" w14:textId="77777777" w:rsidR="00973DA5" w:rsidRPr="00013390" w:rsidRDefault="00973DA5" w:rsidP="00271689">
            <w:r w:rsidRPr="00013390">
              <w:t>Prompt User to Press Start Button</w:t>
            </w:r>
          </w:p>
          <w:p w14:paraId="71B81CA7" w14:textId="77777777" w:rsidR="00973DA5" w:rsidRDefault="00973DA5" w:rsidP="00271689"/>
        </w:tc>
        <w:tc>
          <w:tcPr>
            <w:tcW w:w="1559" w:type="dxa"/>
          </w:tcPr>
          <w:p w14:paraId="3F303079" w14:textId="77777777" w:rsidR="00973DA5" w:rsidRPr="00013390" w:rsidRDefault="00973DA5" w:rsidP="00271689">
            <w:r w:rsidRPr="00013390">
              <w:t>Normal behavior</w:t>
            </w:r>
          </w:p>
          <w:p w14:paraId="36C06AE6" w14:textId="77777777" w:rsidR="00973DA5" w:rsidRPr="00013390" w:rsidRDefault="00973DA5" w:rsidP="00271689"/>
        </w:tc>
        <w:tc>
          <w:tcPr>
            <w:tcW w:w="3006" w:type="dxa"/>
          </w:tcPr>
          <w:p w14:paraId="0ED1C456" w14:textId="77777777" w:rsidR="00973DA5" w:rsidRDefault="00973DA5" w:rsidP="00271689">
            <w:r>
              <w:t>Guard:  Indication == Null</w:t>
            </w:r>
          </w:p>
          <w:p w14:paraId="2065D55C" w14:textId="77777777" w:rsidR="00973DA5" w:rsidRDefault="00973DA5" w:rsidP="00271689">
            <w:r>
              <w:t>Trigger signal: Driver Information Message</w:t>
            </w:r>
          </w:p>
          <w:p w14:paraId="7DB6F426" w14:textId="77777777" w:rsidR="00973DA5" w:rsidRDefault="00973DA5" w:rsidP="00271689">
            <w:proofErr w:type="spellStart"/>
            <w:r>
              <w:t>SignalEvent</w:t>
            </w:r>
            <w:proofErr w:type="spellEnd"/>
            <w:r>
              <w:t xml:space="preserve"> Driver Information Message</w:t>
            </w:r>
          </w:p>
        </w:tc>
        <w:tc>
          <w:tcPr>
            <w:tcW w:w="2552" w:type="dxa"/>
          </w:tcPr>
          <w:p w14:paraId="6EC14BD0" w14:textId="77777777" w:rsidR="00973DA5" w:rsidRDefault="00973DA5" w:rsidP="00271689"/>
          <w:p w14:paraId="08866E11" w14:textId="77777777" w:rsidR="00973DA5" w:rsidRDefault="00973DA5" w:rsidP="00271689"/>
        </w:tc>
      </w:tr>
      <w:tr w:rsidR="00973DA5" w14:paraId="5ACD1157" w14:textId="77777777" w:rsidTr="00271689">
        <w:tc>
          <w:tcPr>
            <w:tcW w:w="1242" w:type="dxa"/>
          </w:tcPr>
          <w:p w14:paraId="348A27D3" w14:textId="77777777" w:rsidR="00973DA5" w:rsidRPr="009D6E77" w:rsidRDefault="00973DA5" w:rsidP="00271689">
            <w:r>
              <w:t>T5</w:t>
            </w:r>
          </w:p>
        </w:tc>
        <w:tc>
          <w:tcPr>
            <w:tcW w:w="1701" w:type="dxa"/>
          </w:tcPr>
          <w:p w14:paraId="3326A43E" w14:textId="77777777" w:rsidR="00973DA5" w:rsidRPr="00013390" w:rsidRDefault="00973DA5" w:rsidP="00271689">
            <w:r w:rsidRPr="00013390">
              <w:t>Driver Information Screen On</w:t>
            </w:r>
          </w:p>
          <w:p w14:paraId="6C77A926" w14:textId="77777777" w:rsidR="00973DA5" w:rsidRDefault="00973DA5" w:rsidP="00271689"/>
        </w:tc>
        <w:tc>
          <w:tcPr>
            <w:tcW w:w="1559" w:type="dxa"/>
          </w:tcPr>
          <w:p w14:paraId="45A113B6" w14:textId="77777777" w:rsidR="00973DA5" w:rsidRPr="00013390" w:rsidRDefault="00973DA5" w:rsidP="00271689">
            <w:r w:rsidRPr="00013390">
              <w:t>Driver Information Screen Off</w:t>
            </w:r>
          </w:p>
          <w:p w14:paraId="4F7DFF2A" w14:textId="77777777" w:rsidR="00973DA5" w:rsidRPr="00013390" w:rsidRDefault="00973DA5" w:rsidP="00271689"/>
        </w:tc>
        <w:tc>
          <w:tcPr>
            <w:tcW w:w="3006" w:type="dxa"/>
          </w:tcPr>
          <w:p w14:paraId="2FB2C421" w14:textId="77777777" w:rsidR="00206F6A" w:rsidRDefault="00206F6A"/>
        </w:tc>
        <w:tc>
          <w:tcPr>
            <w:tcW w:w="2552" w:type="dxa"/>
          </w:tcPr>
          <w:p w14:paraId="781ADF9B" w14:textId="77777777" w:rsidR="00973DA5" w:rsidRDefault="00973DA5" w:rsidP="00271689"/>
          <w:p w14:paraId="3A01314C" w14:textId="77777777" w:rsidR="00973DA5" w:rsidRDefault="00973DA5" w:rsidP="00271689"/>
        </w:tc>
      </w:tr>
      <w:tr w:rsidR="00973DA5" w14:paraId="1F66F487" w14:textId="77777777" w:rsidTr="00271689">
        <w:tc>
          <w:tcPr>
            <w:tcW w:w="1242" w:type="dxa"/>
          </w:tcPr>
          <w:p w14:paraId="081F238E" w14:textId="77777777" w:rsidR="00973DA5" w:rsidRPr="009D6E77" w:rsidRDefault="00973DA5" w:rsidP="00271689">
            <w:r>
              <w:t>T6</w:t>
            </w:r>
          </w:p>
        </w:tc>
        <w:tc>
          <w:tcPr>
            <w:tcW w:w="1701" w:type="dxa"/>
          </w:tcPr>
          <w:p w14:paraId="2DA3B61C" w14:textId="77777777" w:rsidR="00973DA5" w:rsidRDefault="00973DA5" w:rsidP="00271689"/>
        </w:tc>
        <w:tc>
          <w:tcPr>
            <w:tcW w:w="1559" w:type="dxa"/>
          </w:tcPr>
          <w:p w14:paraId="7C8E1A7F" w14:textId="77777777" w:rsidR="00973DA5" w:rsidRPr="00013390" w:rsidRDefault="00973DA5" w:rsidP="00271689"/>
        </w:tc>
        <w:tc>
          <w:tcPr>
            <w:tcW w:w="3006" w:type="dxa"/>
          </w:tcPr>
          <w:p w14:paraId="729B8188" w14:textId="77777777" w:rsidR="00206F6A" w:rsidRDefault="00206F6A"/>
        </w:tc>
        <w:tc>
          <w:tcPr>
            <w:tcW w:w="2552" w:type="dxa"/>
          </w:tcPr>
          <w:p w14:paraId="52C520F0" w14:textId="77777777" w:rsidR="00973DA5" w:rsidRDefault="00973DA5" w:rsidP="00271689"/>
          <w:p w14:paraId="6F8D6BA1" w14:textId="77777777" w:rsidR="00973DA5" w:rsidRDefault="00973DA5" w:rsidP="00271689"/>
        </w:tc>
      </w:tr>
      <w:tr w:rsidR="00973DA5" w14:paraId="27610EDD" w14:textId="77777777" w:rsidTr="00271689">
        <w:tc>
          <w:tcPr>
            <w:tcW w:w="1242" w:type="dxa"/>
          </w:tcPr>
          <w:p w14:paraId="4BBFAE64" w14:textId="77777777" w:rsidR="00973DA5" w:rsidRPr="009D6E77" w:rsidRDefault="00973DA5" w:rsidP="00271689">
            <w:r>
              <w:t>T7</w:t>
            </w:r>
          </w:p>
        </w:tc>
        <w:tc>
          <w:tcPr>
            <w:tcW w:w="1701" w:type="dxa"/>
          </w:tcPr>
          <w:p w14:paraId="139219E2" w14:textId="77777777" w:rsidR="00973DA5" w:rsidRPr="00013390" w:rsidRDefault="00973DA5" w:rsidP="00271689">
            <w:r w:rsidRPr="00013390">
              <w:t>Driver Information Screen Off</w:t>
            </w:r>
          </w:p>
          <w:p w14:paraId="66F7A7A0" w14:textId="77777777" w:rsidR="00973DA5" w:rsidRDefault="00973DA5" w:rsidP="00271689"/>
        </w:tc>
        <w:tc>
          <w:tcPr>
            <w:tcW w:w="1559" w:type="dxa"/>
          </w:tcPr>
          <w:p w14:paraId="45E68BA0" w14:textId="77777777" w:rsidR="00973DA5" w:rsidRPr="00013390" w:rsidRDefault="00973DA5" w:rsidP="00271689">
            <w:r w:rsidRPr="00013390">
              <w:t>Driver Information Screen On</w:t>
            </w:r>
          </w:p>
          <w:p w14:paraId="3887658C" w14:textId="77777777" w:rsidR="00973DA5" w:rsidRPr="00013390" w:rsidRDefault="00973DA5" w:rsidP="00271689"/>
        </w:tc>
        <w:tc>
          <w:tcPr>
            <w:tcW w:w="3006" w:type="dxa"/>
          </w:tcPr>
          <w:p w14:paraId="3D4F7F54" w14:textId="77777777" w:rsidR="00206F6A" w:rsidRDefault="00206F6A"/>
        </w:tc>
        <w:tc>
          <w:tcPr>
            <w:tcW w:w="2552" w:type="dxa"/>
          </w:tcPr>
          <w:p w14:paraId="2DD4A0B1" w14:textId="77777777" w:rsidR="00973DA5" w:rsidRDefault="00973DA5" w:rsidP="00271689"/>
          <w:p w14:paraId="512584B6" w14:textId="77777777" w:rsidR="00973DA5" w:rsidRDefault="00973DA5" w:rsidP="00271689"/>
        </w:tc>
      </w:tr>
      <w:tr w:rsidR="00973DA5" w14:paraId="692464A9" w14:textId="77777777" w:rsidTr="00271689">
        <w:tc>
          <w:tcPr>
            <w:tcW w:w="1242" w:type="dxa"/>
          </w:tcPr>
          <w:p w14:paraId="5183F878" w14:textId="77777777" w:rsidR="00973DA5" w:rsidRPr="009D6E77" w:rsidRDefault="00973DA5" w:rsidP="00271689">
            <w:r>
              <w:t>T8</w:t>
            </w:r>
          </w:p>
        </w:tc>
        <w:tc>
          <w:tcPr>
            <w:tcW w:w="1701" w:type="dxa"/>
          </w:tcPr>
          <w:p w14:paraId="4EDFF8AC" w14:textId="77777777" w:rsidR="00973DA5" w:rsidRPr="00013390" w:rsidRDefault="00973DA5" w:rsidP="00271689">
            <w:r w:rsidRPr="00013390">
              <w:t>Normal behavior</w:t>
            </w:r>
          </w:p>
          <w:p w14:paraId="0153B99A" w14:textId="77777777" w:rsidR="00973DA5" w:rsidRDefault="00973DA5" w:rsidP="00271689"/>
        </w:tc>
        <w:tc>
          <w:tcPr>
            <w:tcW w:w="1559" w:type="dxa"/>
          </w:tcPr>
          <w:p w14:paraId="0403F7A1" w14:textId="77777777" w:rsidR="00973DA5" w:rsidRPr="00013390" w:rsidRDefault="00973DA5" w:rsidP="00271689">
            <w:r w:rsidRPr="00013390">
              <w:t>Prompt User for NFC Scan</w:t>
            </w:r>
          </w:p>
          <w:p w14:paraId="273F9530" w14:textId="77777777" w:rsidR="00973DA5" w:rsidRPr="00013390" w:rsidRDefault="00973DA5" w:rsidP="00271689"/>
        </w:tc>
        <w:tc>
          <w:tcPr>
            <w:tcW w:w="3006" w:type="dxa"/>
          </w:tcPr>
          <w:p w14:paraId="4D4B0C2A" w14:textId="77777777" w:rsidR="00973DA5" w:rsidRDefault="00973DA5" w:rsidP="00271689">
            <w:r>
              <w:t>Guard:  Indication == Prompt for NFC Scan</w:t>
            </w:r>
          </w:p>
          <w:p w14:paraId="531E8AE0" w14:textId="77777777" w:rsidR="00973DA5" w:rsidRDefault="00973DA5" w:rsidP="00271689">
            <w:r>
              <w:t>Trigger signal: Driver Information Message</w:t>
            </w:r>
          </w:p>
          <w:p w14:paraId="55C28CD7" w14:textId="77777777" w:rsidR="00973DA5" w:rsidRDefault="00973DA5" w:rsidP="00271689">
            <w:proofErr w:type="spellStart"/>
            <w:r>
              <w:t>SignalEvent</w:t>
            </w:r>
            <w:proofErr w:type="spellEnd"/>
            <w:r>
              <w:t xml:space="preserve"> Driver Information Message</w:t>
            </w:r>
          </w:p>
        </w:tc>
        <w:tc>
          <w:tcPr>
            <w:tcW w:w="2552" w:type="dxa"/>
          </w:tcPr>
          <w:p w14:paraId="23A1E94D" w14:textId="77777777" w:rsidR="00973DA5" w:rsidRDefault="00973DA5" w:rsidP="00271689"/>
          <w:p w14:paraId="157FF69B" w14:textId="77777777" w:rsidR="00973DA5" w:rsidRDefault="00973DA5" w:rsidP="00271689"/>
        </w:tc>
      </w:tr>
      <w:tr w:rsidR="00973DA5" w14:paraId="55BD578D" w14:textId="77777777" w:rsidTr="00271689">
        <w:tc>
          <w:tcPr>
            <w:tcW w:w="1242" w:type="dxa"/>
          </w:tcPr>
          <w:p w14:paraId="343684C2" w14:textId="77777777" w:rsidR="00973DA5" w:rsidRPr="009D6E77" w:rsidRDefault="00973DA5" w:rsidP="00271689">
            <w:r>
              <w:t>T9</w:t>
            </w:r>
          </w:p>
        </w:tc>
        <w:tc>
          <w:tcPr>
            <w:tcW w:w="1701" w:type="dxa"/>
          </w:tcPr>
          <w:p w14:paraId="2A8FC664" w14:textId="77777777" w:rsidR="00973DA5" w:rsidRPr="00013390" w:rsidRDefault="00973DA5" w:rsidP="00271689">
            <w:r w:rsidRPr="00013390">
              <w:t>Prompt User for NFC Scan</w:t>
            </w:r>
          </w:p>
          <w:p w14:paraId="68BAC1D8" w14:textId="77777777" w:rsidR="00973DA5" w:rsidRDefault="00973DA5" w:rsidP="00271689"/>
        </w:tc>
        <w:tc>
          <w:tcPr>
            <w:tcW w:w="1559" w:type="dxa"/>
          </w:tcPr>
          <w:p w14:paraId="5FAB5B4D" w14:textId="77777777" w:rsidR="00973DA5" w:rsidRPr="00013390" w:rsidRDefault="00973DA5" w:rsidP="00271689">
            <w:r w:rsidRPr="00013390">
              <w:t>OK to Drive Screen</w:t>
            </w:r>
          </w:p>
          <w:p w14:paraId="4BDA7F06" w14:textId="77777777" w:rsidR="00973DA5" w:rsidRPr="00013390" w:rsidRDefault="00973DA5" w:rsidP="00271689"/>
        </w:tc>
        <w:tc>
          <w:tcPr>
            <w:tcW w:w="3006" w:type="dxa"/>
          </w:tcPr>
          <w:p w14:paraId="1847F228" w14:textId="77777777" w:rsidR="00973DA5" w:rsidRDefault="00973DA5" w:rsidP="00271689">
            <w:r>
              <w:t xml:space="preserve">Guard:  </w:t>
            </w:r>
            <w:proofErr w:type="gramStart"/>
            <w:r>
              <w:t>Indication  =</w:t>
            </w:r>
            <w:proofErr w:type="gramEnd"/>
            <w:r>
              <w:t>= Okay to drive</w:t>
            </w:r>
          </w:p>
          <w:p w14:paraId="1B21AE5E" w14:textId="77777777" w:rsidR="00973DA5" w:rsidRDefault="00973DA5" w:rsidP="00271689">
            <w:r>
              <w:t>Trigger signal: Driver Information Message</w:t>
            </w:r>
          </w:p>
          <w:p w14:paraId="762B0AB6" w14:textId="77777777" w:rsidR="00973DA5" w:rsidRDefault="00973DA5" w:rsidP="00271689">
            <w:proofErr w:type="spellStart"/>
            <w:r>
              <w:t>SignalEvent</w:t>
            </w:r>
            <w:proofErr w:type="spellEnd"/>
            <w:r>
              <w:t xml:space="preserve"> Driver Information Message</w:t>
            </w:r>
          </w:p>
        </w:tc>
        <w:tc>
          <w:tcPr>
            <w:tcW w:w="2552" w:type="dxa"/>
          </w:tcPr>
          <w:p w14:paraId="6C46DBA7" w14:textId="77777777" w:rsidR="00973DA5" w:rsidRDefault="00973DA5" w:rsidP="00271689"/>
          <w:p w14:paraId="75659977" w14:textId="77777777" w:rsidR="00973DA5" w:rsidRDefault="00973DA5" w:rsidP="00271689"/>
        </w:tc>
      </w:tr>
      <w:tr w:rsidR="00973DA5" w14:paraId="4F4C8809" w14:textId="77777777" w:rsidTr="00271689">
        <w:tc>
          <w:tcPr>
            <w:tcW w:w="1242" w:type="dxa"/>
          </w:tcPr>
          <w:p w14:paraId="5BD496A9" w14:textId="77777777" w:rsidR="00973DA5" w:rsidRPr="009D6E77" w:rsidRDefault="00973DA5" w:rsidP="00271689">
            <w:r>
              <w:t>T10</w:t>
            </w:r>
          </w:p>
        </w:tc>
        <w:tc>
          <w:tcPr>
            <w:tcW w:w="1701" w:type="dxa"/>
          </w:tcPr>
          <w:p w14:paraId="05A4B474" w14:textId="77777777" w:rsidR="00973DA5" w:rsidRPr="00013390" w:rsidRDefault="00973DA5" w:rsidP="00271689">
            <w:r w:rsidRPr="00013390">
              <w:t>Prompt User for NFC Scan</w:t>
            </w:r>
          </w:p>
          <w:p w14:paraId="1AAB7E90" w14:textId="77777777" w:rsidR="00973DA5" w:rsidRDefault="00973DA5" w:rsidP="00271689"/>
        </w:tc>
        <w:tc>
          <w:tcPr>
            <w:tcW w:w="1559" w:type="dxa"/>
          </w:tcPr>
          <w:p w14:paraId="40232B89" w14:textId="77777777" w:rsidR="00973DA5" w:rsidRPr="00013390" w:rsidRDefault="00973DA5" w:rsidP="00271689">
            <w:r w:rsidRPr="00013390">
              <w:t>Prompt User to Press Start Button</w:t>
            </w:r>
          </w:p>
          <w:p w14:paraId="2049FCB7" w14:textId="77777777" w:rsidR="00973DA5" w:rsidRPr="00013390" w:rsidRDefault="00973DA5" w:rsidP="00271689"/>
        </w:tc>
        <w:tc>
          <w:tcPr>
            <w:tcW w:w="3006" w:type="dxa"/>
          </w:tcPr>
          <w:p w14:paraId="5170B911" w14:textId="77777777" w:rsidR="00973DA5" w:rsidRDefault="00973DA5" w:rsidP="00271689">
            <w:proofErr w:type="gramStart"/>
            <w:r>
              <w:t>Name: ..</w:t>
            </w:r>
            <w:proofErr w:type="gramEnd"/>
            <w:r>
              <w:t>Driver Information Message [ Indication == Prompt for Start Button Press]</w:t>
            </w:r>
          </w:p>
          <w:p w14:paraId="6C78B10B" w14:textId="77777777" w:rsidR="00973DA5" w:rsidRDefault="00973DA5" w:rsidP="00271689">
            <w:r>
              <w:t xml:space="preserve">Guard:  </w:t>
            </w:r>
            <w:proofErr w:type="gramStart"/>
            <w:r>
              <w:t>Indication  =</w:t>
            </w:r>
            <w:proofErr w:type="gramEnd"/>
            <w:r>
              <w:t>= Prompt for Start Button Press</w:t>
            </w:r>
          </w:p>
          <w:p w14:paraId="6D2CD41A" w14:textId="77777777" w:rsidR="00973DA5" w:rsidRDefault="00973DA5" w:rsidP="00271689">
            <w:r>
              <w:t>Trigger signal: Driver Information Message</w:t>
            </w:r>
          </w:p>
          <w:p w14:paraId="6BD1D2DE" w14:textId="77777777" w:rsidR="00973DA5" w:rsidRDefault="00973DA5" w:rsidP="00271689">
            <w:proofErr w:type="spellStart"/>
            <w:r>
              <w:t>SignalEvent</w:t>
            </w:r>
            <w:proofErr w:type="spellEnd"/>
            <w:r>
              <w:t xml:space="preserve"> Driver Information Message</w:t>
            </w:r>
          </w:p>
        </w:tc>
        <w:tc>
          <w:tcPr>
            <w:tcW w:w="2552" w:type="dxa"/>
          </w:tcPr>
          <w:p w14:paraId="6B937E5D" w14:textId="77777777" w:rsidR="00973DA5" w:rsidRDefault="00973DA5" w:rsidP="00271689"/>
          <w:p w14:paraId="1463AF66" w14:textId="77777777" w:rsidR="00973DA5" w:rsidRDefault="00973DA5" w:rsidP="00271689"/>
        </w:tc>
      </w:tr>
      <w:tr w:rsidR="00973DA5" w14:paraId="113D665C" w14:textId="77777777" w:rsidTr="00271689">
        <w:tc>
          <w:tcPr>
            <w:tcW w:w="1242" w:type="dxa"/>
          </w:tcPr>
          <w:p w14:paraId="460BB303" w14:textId="77777777" w:rsidR="00973DA5" w:rsidRPr="009D6E77" w:rsidRDefault="00973DA5" w:rsidP="00271689">
            <w:r>
              <w:t>T11</w:t>
            </w:r>
          </w:p>
        </w:tc>
        <w:tc>
          <w:tcPr>
            <w:tcW w:w="1701" w:type="dxa"/>
          </w:tcPr>
          <w:p w14:paraId="49DF4997" w14:textId="77777777" w:rsidR="00973DA5" w:rsidRPr="00013390" w:rsidRDefault="00973DA5" w:rsidP="00271689">
            <w:r w:rsidRPr="00013390">
              <w:t>OK to Drive Screen</w:t>
            </w:r>
          </w:p>
          <w:p w14:paraId="1616F4FC" w14:textId="77777777" w:rsidR="00973DA5" w:rsidRDefault="00973DA5" w:rsidP="00271689"/>
        </w:tc>
        <w:tc>
          <w:tcPr>
            <w:tcW w:w="1559" w:type="dxa"/>
          </w:tcPr>
          <w:p w14:paraId="09C113D5" w14:textId="77777777" w:rsidR="00973DA5" w:rsidRPr="00013390" w:rsidRDefault="00973DA5" w:rsidP="00271689">
            <w:r w:rsidRPr="00013390">
              <w:t>Normal behavior</w:t>
            </w:r>
          </w:p>
          <w:p w14:paraId="4F229344" w14:textId="77777777" w:rsidR="00973DA5" w:rsidRPr="00013390" w:rsidRDefault="00973DA5" w:rsidP="00271689"/>
        </w:tc>
        <w:tc>
          <w:tcPr>
            <w:tcW w:w="3006" w:type="dxa"/>
          </w:tcPr>
          <w:p w14:paraId="7C787D14" w14:textId="77777777" w:rsidR="00973DA5" w:rsidRDefault="00973DA5" w:rsidP="00271689">
            <w:r>
              <w:t>Guard:  Indication == Null</w:t>
            </w:r>
          </w:p>
          <w:p w14:paraId="35635F41" w14:textId="77777777" w:rsidR="00973DA5" w:rsidRDefault="00973DA5" w:rsidP="00271689">
            <w:r>
              <w:t>Trigger signal: Driver Information Message</w:t>
            </w:r>
          </w:p>
          <w:p w14:paraId="404A052C" w14:textId="77777777" w:rsidR="00973DA5" w:rsidRDefault="00973DA5" w:rsidP="00271689">
            <w:proofErr w:type="spellStart"/>
            <w:r>
              <w:t>SignalEvent</w:t>
            </w:r>
            <w:proofErr w:type="spellEnd"/>
            <w:r>
              <w:t xml:space="preserve"> Driver Information Message</w:t>
            </w:r>
          </w:p>
        </w:tc>
        <w:tc>
          <w:tcPr>
            <w:tcW w:w="2552" w:type="dxa"/>
          </w:tcPr>
          <w:p w14:paraId="72B54A8A" w14:textId="77777777" w:rsidR="00973DA5" w:rsidRDefault="00973DA5" w:rsidP="00271689"/>
          <w:p w14:paraId="2FF97D01" w14:textId="77777777" w:rsidR="00973DA5" w:rsidRDefault="00973DA5" w:rsidP="00271689"/>
        </w:tc>
      </w:tr>
      <w:tr w:rsidR="00973DA5" w14:paraId="6337F79B" w14:textId="77777777" w:rsidTr="00271689">
        <w:tc>
          <w:tcPr>
            <w:tcW w:w="1242" w:type="dxa"/>
          </w:tcPr>
          <w:p w14:paraId="7B8C8679" w14:textId="77777777" w:rsidR="00973DA5" w:rsidRPr="009D6E77" w:rsidRDefault="00973DA5" w:rsidP="00271689">
            <w:r>
              <w:t>T12</w:t>
            </w:r>
          </w:p>
        </w:tc>
        <w:tc>
          <w:tcPr>
            <w:tcW w:w="1701" w:type="dxa"/>
          </w:tcPr>
          <w:p w14:paraId="590FD2DB" w14:textId="77777777" w:rsidR="00973DA5" w:rsidRPr="00013390" w:rsidRDefault="00973DA5" w:rsidP="00271689">
            <w:r w:rsidRPr="00013390">
              <w:t>Normal behavior</w:t>
            </w:r>
          </w:p>
          <w:p w14:paraId="4F1901FC" w14:textId="77777777" w:rsidR="00973DA5" w:rsidRDefault="00973DA5" w:rsidP="00271689"/>
        </w:tc>
        <w:tc>
          <w:tcPr>
            <w:tcW w:w="1559" w:type="dxa"/>
          </w:tcPr>
          <w:p w14:paraId="0D6E0601" w14:textId="77777777" w:rsidR="00973DA5" w:rsidRPr="00013390" w:rsidRDefault="00973DA5" w:rsidP="00271689">
            <w:r w:rsidRPr="00013390">
              <w:t>OK to Drive Screen</w:t>
            </w:r>
          </w:p>
          <w:p w14:paraId="50E90597" w14:textId="77777777" w:rsidR="00973DA5" w:rsidRPr="00013390" w:rsidRDefault="00973DA5" w:rsidP="00271689"/>
        </w:tc>
        <w:tc>
          <w:tcPr>
            <w:tcW w:w="3006" w:type="dxa"/>
          </w:tcPr>
          <w:p w14:paraId="168858A9" w14:textId="77777777" w:rsidR="00973DA5" w:rsidRDefault="00973DA5" w:rsidP="00271689">
            <w:r>
              <w:t>Guard:  Indication == Okay to Drive</w:t>
            </w:r>
          </w:p>
          <w:p w14:paraId="07BE06F7" w14:textId="77777777" w:rsidR="00973DA5" w:rsidRDefault="00973DA5" w:rsidP="00271689">
            <w:r>
              <w:t>Trigger signal: Driver Information Message</w:t>
            </w:r>
          </w:p>
          <w:p w14:paraId="201DF4B8" w14:textId="77777777" w:rsidR="00973DA5" w:rsidRDefault="00973DA5" w:rsidP="00271689">
            <w:proofErr w:type="spellStart"/>
            <w:r>
              <w:t>SignalEvent</w:t>
            </w:r>
            <w:proofErr w:type="spellEnd"/>
            <w:r>
              <w:t xml:space="preserve"> Driver Information Message</w:t>
            </w:r>
          </w:p>
        </w:tc>
        <w:tc>
          <w:tcPr>
            <w:tcW w:w="2552" w:type="dxa"/>
          </w:tcPr>
          <w:p w14:paraId="3841F928" w14:textId="77777777" w:rsidR="00973DA5" w:rsidRDefault="00973DA5" w:rsidP="00271689"/>
          <w:p w14:paraId="560043DA" w14:textId="77777777" w:rsidR="00973DA5" w:rsidRDefault="00973DA5" w:rsidP="00271689"/>
        </w:tc>
      </w:tr>
      <w:tr w:rsidR="00973DA5" w14:paraId="71A7C91C" w14:textId="77777777" w:rsidTr="00271689">
        <w:tc>
          <w:tcPr>
            <w:tcW w:w="1242" w:type="dxa"/>
          </w:tcPr>
          <w:p w14:paraId="7522E759" w14:textId="77777777" w:rsidR="00973DA5" w:rsidRPr="009D6E77" w:rsidRDefault="00973DA5" w:rsidP="00271689">
            <w:r>
              <w:lastRenderedPageBreak/>
              <w:t>T13</w:t>
            </w:r>
          </w:p>
        </w:tc>
        <w:tc>
          <w:tcPr>
            <w:tcW w:w="1701" w:type="dxa"/>
          </w:tcPr>
          <w:p w14:paraId="57122CB4" w14:textId="77777777" w:rsidR="00973DA5" w:rsidRPr="00013390" w:rsidRDefault="00973DA5" w:rsidP="00271689">
            <w:r w:rsidRPr="00013390">
              <w:t>Prompt User to Press Start Button</w:t>
            </w:r>
          </w:p>
          <w:p w14:paraId="6F49DA77" w14:textId="77777777" w:rsidR="00973DA5" w:rsidRDefault="00973DA5" w:rsidP="00271689"/>
        </w:tc>
        <w:tc>
          <w:tcPr>
            <w:tcW w:w="1559" w:type="dxa"/>
          </w:tcPr>
          <w:p w14:paraId="7F4F08B4" w14:textId="77777777" w:rsidR="00973DA5" w:rsidRPr="00013390" w:rsidRDefault="00973DA5" w:rsidP="00271689">
            <w:r w:rsidRPr="00013390">
              <w:t>Prompt User for NFC Scan</w:t>
            </w:r>
          </w:p>
          <w:p w14:paraId="160DDCCD" w14:textId="77777777" w:rsidR="00973DA5" w:rsidRPr="00013390" w:rsidRDefault="00973DA5" w:rsidP="00271689"/>
        </w:tc>
        <w:tc>
          <w:tcPr>
            <w:tcW w:w="3006" w:type="dxa"/>
          </w:tcPr>
          <w:p w14:paraId="2CDC5E3E" w14:textId="77777777" w:rsidR="00973DA5" w:rsidRDefault="00973DA5" w:rsidP="00271689">
            <w:r>
              <w:t xml:space="preserve">Guard:  </w:t>
            </w:r>
            <w:proofErr w:type="gramStart"/>
            <w:r>
              <w:t>Indication  =</w:t>
            </w:r>
            <w:proofErr w:type="gramEnd"/>
            <w:r>
              <w:t>= Prompt for NFC Scan</w:t>
            </w:r>
          </w:p>
          <w:p w14:paraId="1D184C17" w14:textId="77777777" w:rsidR="00973DA5" w:rsidRDefault="00973DA5" w:rsidP="00271689">
            <w:r>
              <w:t>Trigger signal: Driver Information Message</w:t>
            </w:r>
          </w:p>
          <w:p w14:paraId="482BC07B" w14:textId="77777777" w:rsidR="00973DA5" w:rsidRDefault="00973DA5" w:rsidP="00271689">
            <w:proofErr w:type="spellStart"/>
            <w:r>
              <w:t>SignalEvent</w:t>
            </w:r>
            <w:proofErr w:type="spellEnd"/>
            <w:r>
              <w:t xml:space="preserve"> Driver Information Message</w:t>
            </w:r>
          </w:p>
        </w:tc>
        <w:tc>
          <w:tcPr>
            <w:tcW w:w="2552" w:type="dxa"/>
          </w:tcPr>
          <w:p w14:paraId="51841C61" w14:textId="77777777" w:rsidR="00973DA5" w:rsidRDefault="00973DA5" w:rsidP="00271689"/>
          <w:p w14:paraId="54418C14" w14:textId="77777777" w:rsidR="00973DA5" w:rsidRDefault="00973DA5" w:rsidP="00271689"/>
        </w:tc>
      </w:tr>
      <w:tr w:rsidR="00973DA5" w14:paraId="225C3341" w14:textId="77777777" w:rsidTr="00271689">
        <w:tc>
          <w:tcPr>
            <w:tcW w:w="1242" w:type="dxa"/>
          </w:tcPr>
          <w:p w14:paraId="4CDB1BF3" w14:textId="77777777" w:rsidR="00973DA5" w:rsidRPr="009D6E77" w:rsidRDefault="00973DA5" w:rsidP="00271689">
            <w:r>
              <w:t>T14</w:t>
            </w:r>
          </w:p>
        </w:tc>
        <w:tc>
          <w:tcPr>
            <w:tcW w:w="1701" w:type="dxa"/>
          </w:tcPr>
          <w:p w14:paraId="0CCC1EF5" w14:textId="77777777" w:rsidR="00973DA5" w:rsidRPr="00013390" w:rsidRDefault="00973DA5" w:rsidP="00271689">
            <w:r w:rsidRPr="00013390">
              <w:t>Prompt User for NFC Scan</w:t>
            </w:r>
          </w:p>
          <w:p w14:paraId="0DCC6324" w14:textId="77777777" w:rsidR="00973DA5" w:rsidRDefault="00973DA5" w:rsidP="00271689"/>
        </w:tc>
        <w:tc>
          <w:tcPr>
            <w:tcW w:w="1559" w:type="dxa"/>
          </w:tcPr>
          <w:p w14:paraId="75041026" w14:textId="77777777" w:rsidR="00973DA5" w:rsidRPr="00013390" w:rsidRDefault="00973DA5" w:rsidP="00271689">
            <w:r w:rsidRPr="00013390">
              <w:t>Normal behavior</w:t>
            </w:r>
          </w:p>
          <w:p w14:paraId="37EC8B39" w14:textId="77777777" w:rsidR="00973DA5" w:rsidRPr="00013390" w:rsidRDefault="00973DA5" w:rsidP="00271689"/>
        </w:tc>
        <w:tc>
          <w:tcPr>
            <w:tcW w:w="3006" w:type="dxa"/>
          </w:tcPr>
          <w:p w14:paraId="08A5E8A5" w14:textId="77777777" w:rsidR="00973DA5" w:rsidRDefault="00973DA5" w:rsidP="00271689">
            <w:r>
              <w:t>Guard:  Indication == Null</w:t>
            </w:r>
          </w:p>
          <w:p w14:paraId="5FDABABC" w14:textId="77777777" w:rsidR="00973DA5" w:rsidRDefault="00973DA5" w:rsidP="00271689">
            <w:r>
              <w:t>Trigger signal: Driver Information Message</w:t>
            </w:r>
          </w:p>
          <w:p w14:paraId="653AB25C" w14:textId="77777777" w:rsidR="00973DA5" w:rsidRDefault="00973DA5" w:rsidP="00271689">
            <w:proofErr w:type="spellStart"/>
            <w:r>
              <w:t>SignalEvent</w:t>
            </w:r>
            <w:proofErr w:type="spellEnd"/>
            <w:r>
              <w:t xml:space="preserve"> Driver Information Message</w:t>
            </w:r>
          </w:p>
        </w:tc>
        <w:tc>
          <w:tcPr>
            <w:tcW w:w="2552" w:type="dxa"/>
          </w:tcPr>
          <w:p w14:paraId="17D95B20" w14:textId="77777777" w:rsidR="00973DA5" w:rsidRDefault="00973DA5" w:rsidP="00271689"/>
          <w:p w14:paraId="08899D17" w14:textId="77777777" w:rsidR="00973DA5" w:rsidRDefault="00973DA5" w:rsidP="00271689"/>
        </w:tc>
      </w:tr>
      <w:tr w:rsidR="00973DA5" w14:paraId="3D117FA1" w14:textId="77777777" w:rsidTr="00271689">
        <w:tc>
          <w:tcPr>
            <w:tcW w:w="1242" w:type="dxa"/>
          </w:tcPr>
          <w:p w14:paraId="46270B6C" w14:textId="77777777" w:rsidR="00973DA5" w:rsidRPr="009D6E77" w:rsidRDefault="00973DA5" w:rsidP="00271689">
            <w:r>
              <w:t>T15</w:t>
            </w:r>
          </w:p>
        </w:tc>
        <w:tc>
          <w:tcPr>
            <w:tcW w:w="1701" w:type="dxa"/>
          </w:tcPr>
          <w:p w14:paraId="62EDFAA9" w14:textId="77777777" w:rsidR="00973DA5" w:rsidRPr="00013390" w:rsidRDefault="00973DA5" w:rsidP="00271689">
            <w:r w:rsidRPr="00013390">
              <w:t>Normal behavior</w:t>
            </w:r>
          </w:p>
          <w:p w14:paraId="5EB609B9" w14:textId="77777777" w:rsidR="00973DA5" w:rsidRDefault="00973DA5" w:rsidP="00271689"/>
        </w:tc>
        <w:tc>
          <w:tcPr>
            <w:tcW w:w="1559" w:type="dxa"/>
          </w:tcPr>
          <w:p w14:paraId="089FE05E" w14:textId="77777777" w:rsidR="00973DA5" w:rsidRPr="00013390" w:rsidRDefault="00973DA5" w:rsidP="00271689">
            <w:r w:rsidRPr="00013390">
              <w:t>Prompt User to Press Start Button</w:t>
            </w:r>
          </w:p>
          <w:p w14:paraId="786F27AC" w14:textId="77777777" w:rsidR="00973DA5" w:rsidRPr="00013390" w:rsidRDefault="00973DA5" w:rsidP="00271689"/>
        </w:tc>
        <w:tc>
          <w:tcPr>
            <w:tcW w:w="3006" w:type="dxa"/>
          </w:tcPr>
          <w:p w14:paraId="5B51F428" w14:textId="77777777" w:rsidR="00973DA5" w:rsidRDefault="00973DA5" w:rsidP="00271689">
            <w:r>
              <w:t>Guard:  Indication == Prompt for Start Button Press</w:t>
            </w:r>
          </w:p>
          <w:p w14:paraId="72109A57" w14:textId="77777777" w:rsidR="00973DA5" w:rsidRDefault="00973DA5" w:rsidP="00271689">
            <w:r>
              <w:t>Trigger signal: Driver Information Message</w:t>
            </w:r>
          </w:p>
          <w:p w14:paraId="01FDE675" w14:textId="77777777" w:rsidR="00973DA5" w:rsidRDefault="00973DA5" w:rsidP="00271689">
            <w:proofErr w:type="spellStart"/>
            <w:r>
              <w:t>SignalEvent</w:t>
            </w:r>
            <w:proofErr w:type="spellEnd"/>
            <w:r>
              <w:t xml:space="preserve"> Driver Information Message</w:t>
            </w:r>
          </w:p>
        </w:tc>
        <w:tc>
          <w:tcPr>
            <w:tcW w:w="2552" w:type="dxa"/>
          </w:tcPr>
          <w:p w14:paraId="047ECAE2" w14:textId="77777777" w:rsidR="00973DA5" w:rsidRDefault="00973DA5" w:rsidP="00271689"/>
          <w:p w14:paraId="0F39F24F" w14:textId="77777777" w:rsidR="00973DA5" w:rsidRDefault="00973DA5" w:rsidP="00271689"/>
        </w:tc>
      </w:tr>
      <w:tr w:rsidR="00973DA5" w14:paraId="77BC2152" w14:textId="77777777" w:rsidTr="00271689">
        <w:tc>
          <w:tcPr>
            <w:tcW w:w="1242" w:type="dxa"/>
          </w:tcPr>
          <w:p w14:paraId="635A2442" w14:textId="77777777" w:rsidR="00973DA5" w:rsidRPr="009D6E77" w:rsidRDefault="00973DA5" w:rsidP="00271689">
            <w:r>
              <w:t>T16</w:t>
            </w:r>
          </w:p>
        </w:tc>
        <w:tc>
          <w:tcPr>
            <w:tcW w:w="1701" w:type="dxa"/>
          </w:tcPr>
          <w:p w14:paraId="142DD531" w14:textId="77777777" w:rsidR="00973DA5" w:rsidRPr="00013390" w:rsidRDefault="00973DA5" w:rsidP="00271689">
            <w:r w:rsidRPr="00013390">
              <w:t>OK to Drive Screen</w:t>
            </w:r>
          </w:p>
          <w:p w14:paraId="3D586AC7" w14:textId="77777777" w:rsidR="00973DA5" w:rsidRDefault="00973DA5" w:rsidP="00271689"/>
        </w:tc>
        <w:tc>
          <w:tcPr>
            <w:tcW w:w="1559" w:type="dxa"/>
          </w:tcPr>
          <w:p w14:paraId="0405340E" w14:textId="77777777" w:rsidR="00973DA5" w:rsidRPr="00013390" w:rsidRDefault="00973DA5" w:rsidP="00271689">
            <w:r w:rsidRPr="00013390">
              <w:t>Prompt User for NFC Scan</w:t>
            </w:r>
          </w:p>
          <w:p w14:paraId="56AAB5CE" w14:textId="77777777" w:rsidR="00973DA5" w:rsidRPr="00013390" w:rsidRDefault="00973DA5" w:rsidP="00271689"/>
        </w:tc>
        <w:tc>
          <w:tcPr>
            <w:tcW w:w="3006" w:type="dxa"/>
          </w:tcPr>
          <w:p w14:paraId="6E0D8CEE" w14:textId="77777777" w:rsidR="00973DA5" w:rsidRDefault="00973DA5" w:rsidP="00271689">
            <w:r>
              <w:t xml:space="preserve">Guard:  </w:t>
            </w:r>
            <w:proofErr w:type="gramStart"/>
            <w:r>
              <w:t>Indication  =</w:t>
            </w:r>
            <w:proofErr w:type="gramEnd"/>
            <w:r>
              <w:t>= Prompt for NFC Scan</w:t>
            </w:r>
          </w:p>
          <w:p w14:paraId="18E47249" w14:textId="77777777" w:rsidR="00973DA5" w:rsidRDefault="00973DA5" w:rsidP="00271689">
            <w:r>
              <w:t>Trigger signal: Driver Information Message</w:t>
            </w:r>
          </w:p>
          <w:p w14:paraId="0F011CAF" w14:textId="77777777" w:rsidR="00973DA5" w:rsidRDefault="00973DA5" w:rsidP="00271689">
            <w:proofErr w:type="spellStart"/>
            <w:r>
              <w:t>SignalEvent</w:t>
            </w:r>
            <w:proofErr w:type="spellEnd"/>
            <w:r>
              <w:t xml:space="preserve"> Driver Information Message</w:t>
            </w:r>
          </w:p>
        </w:tc>
        <w:tc>
          <w:tcPr>
            <w:tcW w:w="2552" w:type="dxa"/>
          </w:tcPr>
          <w:p w14:paraId="38B627F6" w14:textId="77777777" w:rsidR="00973DA5" w:rsidRDefault="00973DA5" w:rsidP="00271689"/>
          <w:p w14:paraId="3F27DFA9" w14:textId="77777777" w:rsidR="00973DA5" w:rsidRDefault="00973DA5" w:rsidP="00271689"/>
        </w:tc>
      </w:tr>
    </w:tbl>
    <w:p w14:paraId="07573935" w14:textId="77777777" w:rsidR="00973DA5"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3</w:t>
      </w:r>
      <w:r>
        <w:rPr>
          <w:noProof/>
        </w:rPr>
        <w:fldChar w:fldCharType="end"/>
      </w:r>
      <w:r w:rsidRPr="00041150">
        <w:t>: Transition</w:t>
      </w:r>
      <w:r>
        <w:t>s</w:t>
      </w:r>
      <w:r w:rsidRPr="00041150">
        <w:t xml:space="preserve"> between Operation Modes and States</w:t>
      </w:r>
      <w:r>
        <w:t xml:space="preserve"> on </w:t>
      </w:r>
      <w:r w:rsidRPr="00574E26">
        <w:t>NFC Feature Driver Information</w:t>
      </w:r>
    </w:p>
    <w:p w14:paraId="383A67D1" w14:textId="77777777" w:rsidR="00973DA5" w:rsidRPr="00FB6F3B" w:rsidRDefault="00973DA5" w:rsidP="00FB6F3B"/>
    <w:p w14:paraId="33AD944B" w14:textId="77777777" w:rsidR="00305BF4" w:rsidRDefault="00305BF4" w:rsidP="00305BF4">
      <w:pPr>
        <w:jc w:val="center"/>
      </w:pPr>
      <w:r>
        <w:rPr>
          <w:noProof/>
        </w:rPr>
        <w:lastRenderedPageBreak/>
        <w:drawing>
          <wp:inline distT="0" distB="0" distL="0" distR="0" wp14:anchorId="041FB74C" wp14:editId="4FC782F3">
            <wp:extent cx="5943600" cy="6669471"/>
            <wp:effectExtent l="0" t="0" r="0" b="0"/>
            <wp:docPr id="40" name="Picture 333680277.jpg" descr="333680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3680277.jpg"/>
                    <pic:cNvPicPr/>
                  </pic:nvPicPr>
                  <pic:blipFill>
                    <a:blip r:embed="rId45" cstate="print"/>
                    <a:stretch>
                      <a:fillRect/>
                    </a:stretch>
                  </pic:blipFill>
                  <pic:spPr>
                    <a:xfrm>
                      <a:off x="0" y="0"/>
                      <a:ext cx="5943600" cy="6669471"/>
                    </a:xfrm>
                    <a:prstGeom prst="rect">
                      <a:avLst/>
                    </a:prstGeom>
                  </pic:spPr>
                </pic:pic>
              </a:graphicData>
            </a:graphic>
          </wp:inline>
        </w:drawing>
      </w:r>
    </w:p>
    <w:p w14:paraId="251ED325" w14:textId="77777777" w:rsidR="00305BF4" w:rsidRDefault="00305BF4" w:rsidP="00305BF4">
      <w:pPr>
        <w:pStyle w:val="Caption"/>
        <w:rPr>
          <w:rFonts w:cs="Arial"/>
        </w:rPr>
      </w:pPr>
      <w:r w:rsidRPr="00A13A7B">
        <w:t xml:space="preserve">Figure </w:t>
      </w:r>
      <w:r w:rsidR="00FB6F3B">
        <w:rPr>
          <w:noProof/>
        </w:rPr>
        <w:t>8</w:t>
      </w:r>
      <w:r w:rsidRPr="00A13A7B">
        <w:t xml:space="preserve">: </w:t>
      </w:r>
      <w:r>
        <w:t>Remove NFC Key Inner STM</w:t>
      </w:r>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73DA5" w14:paraId="17D1D8B3" w14:textId="77777777" w:rsidTr="00271689">
        <w:tc>
          <w:tcPr>
            <w:tcW w:w="1242" w:type="dxa"/>
            <w:shd w:val="clear" w:color="auto" w:fill="D9D9D9" w:themeFill="background1" w:themeFillShade="D9"/>
          </w:tcPr>
          <w:p w14:paraId="2A96FA60" w14:textId="77777777" w:rsidR="00973DA5" w:rsidRPr="00E52B4D" w:rsidRDefault="00973DA5" w:rsidP="00271689">
            <w:pPr>
              <w:rPr>
                <w:b/>
              </w:rPr>
            </w:pPr>
            <w:r w:rsidRPr="00E52B4D">
              <w:rPr>
                <w:b/>
              </w:rPr>
              <w:t>State</w:t>
            </w:r>
          </w:p>
        </w:tc>
        <w:tc>
          <w:tcPr>
            <w:tcW w:w="5812" w:type="dxa"/>
            <w:shd w:val="clear" w:color="auto" w:fill="D9D9D9" w:themeFill="background1" w:themeFillShade="D9"/>
          </w:tcPr>
          <w:p w14:paraId="7D0FF6BC" w14:textId="77777777" w:rsidR="00973DA5" w:rsidRPr="00E52B4D" w:rsidRDefault="00973DA5" w:rsidP="00271689">
            <w:pPr>
              <w:rPr>
                <w:b/>
              </w:rPr>
            </w:pPr>
            <w:r w:rsidRPr="00E52B4D">
              <w:rPr>
                <w:b/>
              </w:rPr>
              <w:t>Description</w:t>
            </w:r>
          </w:p>
        </w:tc>
        <w:tc>
          <w:tcPr>
            <w:tcW w:w="3260" w:type="dxa"/>
            <w:shd w:val="clear" w:color="auto" w:fill="D9D9D9" w:themeFill="background1" w:themeFillShade="D9"/>
          </w:tcPr>
          <w:p w14:paraId="68797D89" w14:textId="77777777" w:rsidR="00973DA5" w:rsidRPr="00E52B4D" w:rsidRDefault="00973DA5" w:rsidP="00271689">
            <w:pPr>
              <w:rPr>
                <w:b/>
              </w:rPr>
            </w:pPr>
            <w:r>
              <w:rPr>
                <w:b/>
              </w:rPr>
              <w:t xml:space="preserve">Requirements Reference </w:t>
            </w:r>
            <w:r w:rsidRPr="003036CD">
              <w:t>(optional)</w:t>
            </w:r>
          </w:p>
        </w:tc>
      </w:tr>
      <w:tr w:rsidR="00973DA5" w14:paraId="1ABDA56E" w14:textId="77777777" w:rsidTr="00271689">
        <w:tc>
          <w:tcPr>
            <w:tcW w:w="1242" w:type="dxa"/>
          </w:tcPr>
          <w:p w14:paraId="6872FC07" w14:textId="77777777" w:rsidR="00973DA5" w:rsidRDefault="00973DA5" w:rsidP="00271689">
            <w:pPr>
              <w:tabs>
                <w:tab w:val="left" w:pos="960"/>
              </w:tabs>
            </w:pPr>
            <w:bookmarkStart w:id="227" w:name="_4df2c5b5efd0b9864943b62915e036e1"/>
            <w:r>
              <w:t>Error - can't delete the key you used to start the vehicle</w:t>
            </w:r>
            <w:bookmarkEnd w:id="227"/>
          </w:p>
        </w:tc>
        <w:tc>
          <w:tcPr>
            <w:tcW w:w="5812" w:type="dxa"/>
          </w:tcPr>
          <w:p w14:paraId="1E3B90CE" w14:textId="77777777" w:rsidR="00973DA5" w:rsidRDefault="00973DA5" w:rsidP="00271689">
            <w:r>
              <w:t>The key that the user selected for deletion is the key that was used to start the vehicle. You can't delete the key you used to start the vehicle. To delete this key, turn the car off and start it with a different key.</w:t>
            </w:r>
          </w:p>
        </w:tc>
        <w:tc>
          <w:tcPr>
            <w:tcW w:w="3260" w:type="dxa"/>
          </w:tcPr>
          <w:p w14:paraId="6E2EF6C4" w14:textId="77777777" w:rsidR="00206F6A" w:rsidRDefault="00206F6A"/>
        </w:tc>
      </w:tr>
      <w:tr w:rsidR="00973DA5" w14:paraId="27B5A279" w14:textId="77777777" w:rsidTr="00271689">
        <w:tc>
          <w:tcPr>
            <w:tcW w:w="1242" w:type="dxa"/>
          </w:tcPr>
          <w:p w14:paraId="788039E9" w14:textId="77777777" w:rsidR="00973DA5" w:rsidRDefault="00973DA5" w:rsidP="00271689">
            <w:pPr>
              <w:tabs>
                <w:tab w:val="left" w:pos="960"/>
              </w:tabs>
            </w:pPr>
            <w:bookmarkStart w:id="228" w:name="_9242340340924ddc01a6f9e8dff3a841"/>
            <w:r>
              <w:lastRenderedPageBreak/>
              <w:t xml:space="preserve">Error - </w:t>
            </w:r>
            <w:proofErr w:type="spellStart"/>
            <w:r>
              <w:t>MyKey</w:t>
            </w:r>
            <w:proofErr w:type="spellEnd"/>
            <w:r>
              <w:t xml:space="preserve"> can't be used to add/remove NFC keys</w:t>
            </w:r>
            <w:bookmarkEnd w:id="228"/>
          </w:p>
        </w:tc>
        <w:tc>
          <w:tcPr>
            <w:tcW w:w="5812" w:type="dxa"/>
          </w:tcPr>
          <w:p w14:paraId="6A3A8E63" w14:textId="77777777" w:rsidR="00206F6A" w:rsidRDefault="00206F6A"/>
        </w:tc>
        <w:tc>
          <w:tcPr>
            <w:tcW w:w="3260" w:type="dxa"/>
          </w:tcPr>
          <w:p w14:paraId="637557C9" w14:textId="77777777" w:rsidR="00206F6A" w:rsidRDefault="00206F6A"/>
        </w:tc>
      </w:tr>
      <w:tr w:rsidR="00973DA5" w14:paraId="30139643" w14:textId="77777777" w:rsidTr="00271689">
        <w:tc>
          <w:tcPr>
            <w:tcW w:w="1242" w:type="dxa"/>
          </w:tcPr>
          <w:p w14:paraId="7E26B75F" w14:textId="77777777" w:rsidR="00973DA5" w:rsidRDefault="00973DA5" w:rsidP="00271689">
            <w:pPr>
              <w:tabs>
                <w:tab w:val="left" w:pos="960"/>
              </w:tabs>
            </w:pPr>
            <w:bookmarkStart w:id="229" w:name="_48595671329668192226bb9c54efe4a0"/>
            <w:r>
              <w:t>Remove NFC Card - Confirm Delete</w:t>
            </w:r>
            <w:bookmarkEnd w:id="229"/>
          </w:p>
        </w:tc>
        <w:tc>
          <w:tcPr>
            <w:tcW w:w="5812" w:type="dxa"/>
          </w:tcPr>
          <w:p w14:paraId="2E55B94A" w14:textId="77777777" w:rsidR="00973DA5" w:rsidRDefault="00973DA5" w:rsidP="00271689">
            <w:r>
              <w:t>Confirm that the user wants to delete the specified NFC key - it will no longer be able to open or start the vehicle.</w:t>
            </w:r>
          </w:p>
        </w:tc>
        <w:tc>
          <w:tcPr>
            <w:tcW w:w="3260" w:type="dxa"/>
          </w:tcPr>
          <w:p w14:paraId="29B21670" w14:textId="77777777" w:rsidR="00206F6A" w:rsidRDefault="00206F6A"/>
        </w:tc>
      </w:tr>
      <w:tr w:rsidR="00973DA5" w14:paraId="363D6C70" w14:textId="77777777" w:rsidTr="00271689">
        <w:tc>
          <w:tcPr>
            <w:tcW w:w="1242" w:type="dxa"/>
          </w:tcPr>
          <w:p w14:paraId="7A785E6E" w14:textId="77777777" w:rsidR="00973DA5" w:rsidRDefault="00973DA5" w:rsidP="00271689">
            <w:pPr>
              <w:tabs>
                <w:tab w:val="left" w:pos="960"/>
              </w:tabs>
            </w:pPr>
            <w:bookmarkStart w:id="230" w:name="_636d4c3ac856b6238391e745a581c218"/>
            <w:r>
              <w:t>Remove NFC Card - request has been sent</w:t>
            </w:r>
            <w:bookmarkEnd w:id="230"/>
          </w:p>
        </w:tc>
        <w:tc>
          <w:tcPr>
            <w:tcW w:w="5812" w:type="dxa"/>
          </w:tcPr>
          <w:p w14:paraId="76CB96D9" w14:textId="77777777" w:rsidR="00206F6A" w:rsidRDefault="00206F6A"/>
        </w:tc>
        <w:tc>
          <w:tcPr>
            <w:tcW w:w="3260" w:type="dxa"/>
          </w:tcPr>
          <w:p w14:paraId="7B66EA74" w14:textId="77777777" w:rsidR="00206F6A" w:rsidRDefault="00206F6A"/>
        </w:tc>
      </w:tr>
    </w:tbl>
    <w:p w14:paraId="6D75C7BF" w14:textId="77777777" w:rsidR="00973DA5" w:rsidRPr="00041150"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2</w:t>
      </w:r>
      <w:r>
        <w:rPr>
          <w:noProof/>
        </w:rPr>
        <w:fldChar w:fldCharType="end"/>
      </w:r>
      <w:r w:rsidRPr="00041150">
        <w:t>: Operation Modes and States</w:t>
      </w:r>
      <w:r>
        <w:t xml:space="preserve"> on </w:t>
      </w:r>
      <w:r w:rsidRPr="00574E26">
        <w:t>Remove NFC Key Inner STM</w:t>
      </w:r>
    </w:p>
    <w:p w14:paraId="5A7CDA07" w14:textId="77777777" w:rsidR="00973DA5" w:rsidRDefault="00973DA5" w:rsidP="00973DA5"/>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973DA5" w14:paraId="6B396B58" w14:textId="77777777" w:rsidTr="00271689">
        <w:tc>
          <w:tcPr>
            <w:tcW w:w="1242" w:type="dxa"/>
            <w:shd w:val="clear" w:color="auto" w:fill="D9D9D9" w:themeFill="background1" w:themeFillShade="D9"/>
          </w:tcPr>
          <w:p w14:paraId="02C53143" w14:textId="77777777" w:rsidR="00973DA5" w:rsidRPr="00E52B4D" w:rsidRDefault="00973DA5" w:rsidP="00271689">
            <w:pPr>
              <w:rPr>
                <w:b/>
              </w:rPr>
            </w:pPr>
            <w:r>
              <w:rPr>
                <w:b/>
              </w:rPr>
              <w:t>Transition ID</w:t>
            </w:r>
          </w:p>
        </w:tc>
        <w:tc>
          <w:tcPr>
            <w:tcW w:w="1701" w:type="dxa"/>
            <w:shd w:val="clear" w:color="auto" w:fill="D9D9D9" w:themeFill="background1" w:themeFillShade="D9"/>
          </w:tcPr>
          <w:p w14:paraId="61FF8E56" w14:textId="77777777" w:rsidR="00973DA5" w:rsidRDefault="00973DA5" w:rsidP="00271689">
            <w:pPr>
              <w:rPr>
                <w:b/>
              </w:rPr>
            </w:pPr>
            <w:r w:rsidRPr="00013390">
              <w:rPr>
                <w:b/>
              </w:rPr>
              <w:t>Source</w:t>
            </w:r>
          </w:p>
        </w:tc>
        <w:tc>
          <w:tcPr>
            <w:tcW w:w="1559" w:type="dxa"/>
            <w:shd w:val="clear" w:color="auto" w:fill="D9D9D9" w:themeFill="background1" w:themeFillShade="D9"/>
          </w:tcPr>
          <w:p w14:paraId="24045F86" w14:textId="77777777" w:rsidR="00973DA5" w:rsidRDefault="00973DA5" w:rsidP="00271689">
            <w:pPr>
              <w:rPr>
                <w:b/>
              </w:rPr>
            </w:pPr>
            <w:r w:rsidRPr="00013390">
              <w:rPr>
                <w:b/>
              </w:rPr>
              <w:t>Destination</w:t>
            </w:r>
          </w:p>
        </w:tc>
        <w:tc>
          <w:tcPr>
            <w:tcW w:w="3006" w:type="dxa"/>
            <w:shd w:val="clear" w:color="auto" w:fill="D9D9D9" w:themeFill="background1" w:themeFillShade="D9"/>
          </w:tcPr>
          <w:p w14:paraId="56D15FD6" w14:textId="77777777" w:rsidR="00973DA5" w:rsidRDefault="00973DA5" w:rsidP="00271689">
            <w:pPr>
              <w:rPr>
                <w:b/>
              </w:rPr>
            </w:pPr>
            <w:r w:rsidRPr="00E52B4D">
              <w:rPr>
                <w:b/>
              </w:rPr>
              <w:t>Description</w:t>
            </w:r>
          </w:p>
        </w:tc>
        <w:tc>
          <w:tcPr>
            <w:tcW w:w="2552" w:type="dxa"/>
            <w:shd w:val="clear" w:color="auto" w:fill="D9D9D9" w:themeFill="background1" w:themeFillShade="D9"/>
          </w:tcPr>
          <w:p w14:paraId="39566B83" w14:textId="77777777" w:rsidR="00973DA5" w:rsidRDefault="00973DA5" w:rsidP="00271689">
            <w:pPr>
              <w:rPr>
                <w:b/>
              </w:rPr>
            </w:pPr>
            <w:r>
              <w:rPr>
                <w:b/>
              </w:rPr>
              <w:t>Requirements Reference</w:t>
            </w:r>
          </w:p>
          <w:p w14:paraId="4367411A" w14:textId="77777777" w:rsidR="00973DA5" w:rsidRPr="00E52B4D" w:rsidRDefault="00973DA5" w:rsidP="00271689">
            <w:pPr>
              <w:rPr>
                <w:b/>
              </w:rPr>
            </w:pPr>
            <w:r w:rsidRPr="003036CD">
              <w:t>(optional)</w:t>
            </w:r>
          </w:p>
        </w:tc>
      </w:tr>
      <w:tr w:rsidR="00973DA5" w14:paraId="23C937D0" w14:textId="77777777" w:rsidTr="00271689">
        <w:tc>
          <w:tcPr>
            <w:tcW w:w="1242" w:type="dxa"/>
          </w:tcPr>
          <w:p w14:paraId="14D7F433" w14:textId="77777777" w:rsidR="00973DA5" w:rsidRPr="009D6E77" w:rsidRDefault="00973DA5" w:rsidP="00271689">
            <w:r>
              <w:t>T1</w:t>
            </w:r>
          </w:p>
        </w:tc>
        <w:tc>
          <w:tcPr>
            <w:tcW w:w="1701" w:type="dxa"/>
          </w:tcPr>
          <w:p w14:paraId="3BC00B4A" w14:textId="77777777" w:rsidR="00973DA5" w:rsidRPr="00013390" w:rsidRDefault="00973DA5" w:rsidP="00271689">
            <w:r w:rsidRPr="00013390">
              <w:t>Remove NFC Card - request has been sent</w:t>
            </w:r>
          </w:p>
          <w:p w14:paraId="517DE9A7" w14:textId="77777777" w:rsidR="00973DA5" w:rsidRDefault="00973DA5" w:rsidP="00271689"/>
        </w:tc>
        <w:tc>
          <w:tcPr>
            <w:tcW w:w="1559" w:type="dxa"/>
          </w:tcPr>
          <w:p w14:paraId="6679885A" w14:textId="77777777" w:rsidR="00973DA5" w:rsidRPr="00013390" w:rsidRDefault="00973DA5" w:rsidP="00271689">
            <w:r w:rsidRPr="00013390">
              <w:t>a</w:t>
            </w:r>
          </w:p>
          <w:p w14:paraId="5F70D8FC" w14:textId="77777777" w:rsidR="00973DA5" w:rsidRPr="00013390" w:rsidRDefault="00973DA5" w:rsidP="00271689"/>
        </w:tc>
        <w:tc>
          <w:tcPr>
            <w:tcW w:w="3006" w:type="dxa"/>
          </w:tcPr>
          <w:p w14:paraId="074111CB" w14:textId="77777777" w:rsidR="00973DA5" w:rsidRDefault="00973DA5" w:rsidP="00271689">
            <w:r>
              <w:t>Trigger signal: OK</w:t>
            </w:r>
          </w:p>
          <w:p w14:paraId="66544ED8" w14:textId="77777777" w:rsidR="00973DA5" w:rsidRDefault="00973DA5" w:rsidP="00271689">
            <w:proofErr w:type="spellStart"/>
            <w:r>
              <w:t>SignalEvent</w:t>
            </w:r>
            <w:proofErr w:type="spellEnd"/>
            <w:r>
              <w:t xml:space="preserve"> OK</w:t>
            </w:r>
          </w:p>
        </w:tc>
        <w:tc>
          <w:tcPr>
            <w:tcW w:w="2552" w:type="dxa"/>
          </w:tcPr>
          <w:p w14:paraId="4B6193DA" w14:textId="77777777" w:rsidR="00973DA5" w:rsidRDefault="00973DA5" w:rsidP="00271689"/>
          <w:p w14:paraId="7971F4CC" w14:textId="77777777" w:rsidR="00973DA5" w:rsidRDefault="00973DA5" w:rsidP="00271689"/>
        </w:tc>
      </w:tr>
      <w:tr w:rsidR="00973DA5" w14:paraId="1B51171B" w14:textId="77777777" w:rsidTr="00271689">
        <w:tc>
          <w:tcPr>
            <w:tcW w:w="1242" w:type="dxa"/>
          </w:tcPr>
          <w:p w14:paraId="796EEA38" w14:textId="77777777" w:rsidR="00973DA5" w:rsidRPr="009D6E77" w:rsidRDefault="00973DA5" w:rsidP="00271689">
            <w:r>
              <w:t>T2</w:t>
            </w:r>
          </w:p>
        </w:tc>
        <w:tc>
          <w:tcPr>
            <w:tcW w:w="1701" w:type="dxa"/>
          </w:tcPr>
          <w:p w14:paraId="2F1C675F" w14:textId="77777777" w:rsidR="00973DA5" w:rsidRDefault="00973DA5" w:rsidP="00271689"/>
        </w:tc>
        <w:tc>
          <w:tcPr>
            <w:tcW w:w="1559" w:type="dxa"/>
          </w:tcPr>
          <w:p w14:paraId="6FB67942" w14:textId="77777777" w:rsidR="00973DA5" w:rsidRPr="00013390" w:rsidRDefault="00973DA5" w:rsidP="00271689"/>
        </w:tc>
        <w:tc>
          <w:tcPr>
            <w:tcW w:w="3006" w:type="dxa"/>
          </w:tcPr>
          <w:p w14:paraId="4656B956" w14:textId="77777777" w:rsidR="00973DA5" w:rsidRDefault="00973DA5" w:rsidP="00271689">
            <w:r>
              <w:t>Guard: else</w:t>
            </w:r>
          </w:p>
        </w:tc>
        <w:tc>
          <w:tcPr>
            <w:tcW w:w="2552" w:type="dxa"/>
          </w:tcPr>
          <w:p w14:paraId="0810E280" w14:textId="77777777" w:rsidR="00973DA5" w:rsidRDefault="00973DA5" w:rsidP="00271689"/>
          <w:p w14:paraId="0ACDFC34" w14:textId="77777777" w:rsidR="00973DA5" w:rsidRDefault="00973DA5" w:rsidP="00271689"/>
        </w:tc>
      </w:tr>
      <w:tr w:rsidR="00973DA5" w14:paraId="2F31DE0C" w14:textId="77777777" w:rsidTr="00271689">
        <w:tc>
          <w:tcPr>
            <w:tcW w:w="1242" w:type="dxa"/>
          </w:tcPr>
          <w:p w14:paraId="10F033D7" w14:textId="77777777" w:rsidR="00973DA5" w:rsidRPr="009D6E77" w:rsidRDefault="00973DA5" w:rsidP="00271689">
            <w:r>
              <w:t>T3</w:t>
            </w:r>
          </w:p>
        </w:tc>
        <w:tc>
          <w:tcPr>
            <w:tcW w:w="1701" w:type="dxa"/>
          </w:tcPr>
          <w:p w14:paraId="6A016817" w14:textId="77777777" w:rsidR="00973DA5" w:rsidRDefault="00973DA5" w:rsidP="00271689"/>
        </w:tc>
        <w:tc>
          <w:tcPr>
            <w:tcW w:w="1559" w:type="dxa"/>
          </w:tcPr>
          <w:p w14:paraId="530321E8" w14:textId="77777777" w:rsidR="00973DA5" w:rsidRPr="00013390" w:rsidRDefault="00973DA5" w:rsidP="00271689"/>
        </w:tc>
        <w:tc>
          <w:tcPr>
            <w:tcW w:w="3006" w:type="dxa"/>
          </w:tcPr>
          <w:p w14:paraId="3A389C2C" w14:textId="77777777" w:rsidR="00973DA5" w:rsidRDefault="00973DA5" w:rsidP="00271689">
            <w:r>
              <w:t xml:space="preserve">Guard: Key selected for deletion was used to start the </w:t>
            </w:r>
            <w:proofErr w:type="spellStart"/>
            <w:r>
              <w:t>ve</w:t>
            </w:r>
            <w:proofErr w:type="spellEnd"/>
            <w:r>
              <w:t>...</w:t>
            </w:r>
          </w:p>
        </w:tc>
        <w:tc>
          <w:tcPr>
            <w:tcW w:w="2552" w:type="dxa"/>
          </w:tcPr>
          <w:p w14:paraId="28CC0420" w14:textId="77777777" w:rsidR="00973DA5" w:rsidRDefault="00973DA5" w:rsidP="00271689"/>
          <w:p w14:paraId="35C705AF" w14:textId="77777777" w:rsidR="00973DA5" w:rsidRDefault="00973DA5" w:rsidP="00271689"/>
        </w:tc>
      </w:tr>
      <w:tr w:rsidR="00973DA5" w14:paraId="74CE0ACA" w14:textId="77777777" w:rsidTr="00271689">
        <w:tc>
          <w:tcPr>
            <w:tcW w:w="1242" w:type="dxa"/>
          </w:tcPr>
          <w:p w14:paraId="2720332D" w14:textId="77777777" w:rsidR="00973DA5" w:rsidRPr="009D6E77" w:rsidRDefault="00973DA5" w:rsidP="00271689">
            <w:r>
              <w:t>T4</w:t>
            </w:r>
          </w:p>
        </w:tc>
        <w:tc>
          <w:tcPr>
            <w:tcW w:w="1701" w:type="dxa"/>
          </w:tcPr>
          <w:p w14:paraId="1957FD66" w14:textId="77777777" w:rsidR="00973DA5" w:rsidRPr="00013390" w:rsidRDefault="00973DA5" w:rsidP="00271689">
            <w:r w:rsidRPr="00013390">
              <w:t>Error - can't delete the key you used to start the vehicle</w:t>
            </w:r>
          </w:p>
          <w:p w14:paraId="5FA0E06F" w14:textId="77777777" w:rsidR="00973DA5" w:rsidRDefault="00973DA5" w:rsidP="00271689"/>
        </w:tc>
        <w:tc>
          <w:tcPr>
            <w:tcW w:w="1559" w:type="dxa"/>
          </w:tcPr>
          <w:p w14:paraId="39CEECDF" w14:textId="77777777" w:rsidR="00973DA5" w:rsidRPr="00013390" w:rsidRDefault="00973DA5" w:rsidP="00271689">
            <w:r w:rsidRPr="00013390">
              <w:t>a</w:t>
            </w:r>
          </w:p>
          <w:p w14:paraId="52620C17" w14:textId="77777777" w:rsidR="00973DA5" w:rsidRPr="00013390" w:rsidRDefault="00973DA5" w:rsidP="00271689"/>
        </w:tc>
        <w:tc>
          <w:tcPr>
            <w:tcW w:w="3006" w:type="dxa"/>
          </w:tcPr>
          <w:p w14:paraId="1676A979" w14:textId="77777777" w:rsidR="00973DA5" w:rsidRDefault="00973DA5" w:rsidP="00271689">
            <w:r>
              <w:t>Trigger signal: OK</w:t>
            </w:r>
          </w:p>
          <w:p w14:paraId="615035A3" w14:textId="77777777" w:rsidR="00973DA5" w:rsidRDefault="00973DA5" w:rsidP="00271689">
            <w:proofErr w:type="spellStart"/>
            <w:r>
              <w:t>SignalEvent</w:t>
            </w:r>
            <w:proofErr w:type="spellEnd"/>
            <w:r>
              <w:t xml:space="preserve"> OK</w:t>
            </w:r>
          </w:p>
        </w:tc>
        <w:tc>
          <w:tcPr>
            <w:tcW w:w="2552" w:type="dxa"/>
          </w:tcPr>
          <w:p w14:paraId="5D268E45" w14:textId="77777777" w:rsidR="00973DA5" w:rsidRDefault="00973DA5" w:rsidP="00271689"/>
          <w:p w14:paraId="2B2CE806" w14:textId="77777777" w:rsidR="00973DA5" w:rsidRDefault="00973DA5" w:rsidP="00271689"/>
        </w:tc>
      </w:tr>
      <w:tr w:rsidR="00973DA5" w14:paraId="45E0A9F2" w14:textId="77777777" w:rsidTr="00271689">
        <w:tc>
          <w:tcPr>
            <w:tcW w:w="1242" w:type="dxa"/>
          </w:tcPr>
          <w:p w14:paraId="1F80D4B5" w14:textId="77777777" w:rsidR="00973DA5" w:rsidRPr="009D6E77" w:rsidRDefault="00973DA5" w:rsidP="00271689">
            <w:r>
              <w:t>T5</w:t>
            </w:r>
          </w:p>
        </w:tc>
        <w:tc>
          <w:tcPr>
            <w:tcW w:w="1701" w:type="dxa"/>
          </w:tcPr>
          <w:p w14:paraId="2C6CD7D5" w14:textId="77777777" w:rsidR="00973DA5" w:rsidRPr="00013390" w:rsidRDefault="00973DA5" w:rsidP="00271689">
            <w:r w:rsidRPr="00013390">
              <w:t>Remove NFC Card - Confirm Delete</w:t>
            </w:r>
          </w:p>
          <w:p w14:paraId="66A0C312" w14:textId="77777777" w:rsidR="00973DA5" w:rsidRDefault="00973DA5" w:rsidP="00271689"/>
        </w:tc>
        <w:tc>
          <w:tcPr>
            <w:tcW w:w="1559" w:type="dxa"/>
          </w:tcPr>
          <w:p w14:paraId="40686853" w14:textId="77777777" w:rsidR="00973DA5" w:rsidRPr="00013390" w:rsidRDefault="00973DA5" w:rsidP="00271689">
            <w:r w:rsidRPr="00013390">
              <w:t>a</w:t>
            </w:r>
          </w:p>
          <w:p w14:paraId="00770961" w14:textId="77777777" w:rsidR="00973DA5" w:rsidRPr="00013390" w:rsidRDefault="00973DA5" w:rsidP="00271689"/>
        </w:tc>
        <w:tc>
          <w:tcPr>
            <w:tcW w:w="3006" w:type="dxa"/>
          </w:tcPr>
          <w:p w14:paraId="71AF7DD1" w14:textId="77777777" w:rsidR="00973DA5" w:rsidRDefault="00973DA5" w:rsidP="00271689">
            <w:r>
              <w:t>Trigger signal: Cancel</w:t>
            </w:r>
          </w:p>
          <w:p w14:paraId="747AA1E0" w14:textId="77777777" w:rsidR="00973DA5" w:rsidRDefault="00973DA5" w:rsidP="00271689">
            <w:proofErr w:type="spellStart"/>
            <w:r>
              <w:t>SignalEvent</w:t>
            </w:r>
            <w:proofErr w:type="spellEnd"/>
            <w:r>
              <w:t xml:space="preserve"> Cancel</w:t>
            </w:r>
          </w:p>
        </w:tc>
        <w:tc>
          <w:tcPr>
            <w:tcW w:w="2552" w:type="dxa"/>
          </w:tcPr>
          <w:p w14:paraId="1FA109C9" w14:textId="77777777" w:rsidR="00973DA5" w:rsidRDefault="00973DA5" w:rsidP="00271689"/>
          <w:p w14:paraId="00011DCB" w14:textId="77777777" w:rsidR="00973DA5" w:rsidRDefault="00973DA5" w:rsidP="00271689"/>
        </w:tc>
      </w:tr>
      <w:tr w:rsidR="00973DA5" w14:paraId="37167401" w14:textId="77777777" w:rsidTr="00271689">
        <w:tc>
          <w:tcPr>
            <w:tcW w:w="1242" w:type="dxa"/>
          </w:tcPr>
          <w:p w14:paraId="56E48168" w14:textId="77777777" w:rsidR="00973DA5" w:rsidRPr="009D6E77" w:rsidRDefault="00973DA5" w:rsidP="00271689">
            <w:r>
              <w:t>T6</w:t>
            </w:r>
          </w:p>
        </w:tc>
        <w:tc>
          <w:tcPr>
            <w:tcW w:w="1701" w:type="dxa"/>
          </w:tcPr>
          <w:p w14:paraId="174547FA" w14:textId="77777777" w:rsidR="00973DA5" w:rsidRDefault="00973DA5" w:rsidP="00271689"/>
        </w:tc>
        <w:tc>
          <w:tcPr>
            <w:tcW w:w="1559" w:type="dxa"/>
          </w:tcPr>
          <w:p w14:paraId="57E70973" w14:textId="77777777" w:rsidR="00973DA5" w:rsidRPr="00013390" w:rsidRDefault="00973DA5" w:rsidP="00271689"/>
        </w:tc>
        <w:tc>
          <w:tcPr>
            <w:tcW w:w="3006" w:type="dxa"/>
          </w:tcPr>
          <w:p w14:paraId="5562737E" w14:textId="77777777" w:rsidR="00973DA5" w:rsidRDefault="00973DA5" w:rsidP="00271689">
            <w:r>
              <w:t>Guard: else</w:t>
            </w:r>
          </w:p>
        </w:tc>
        <w:tc>
          <w:tcPr>
            <w:tcW w:w="2552" w:type="dxa"/>
          </w:tcPr>
          <w:p w14:paraId="3CF58622" w14:textId="77777777" w:rsidR="00973DA5" w:rsidRDefault="00973DA5" w:rsidP="00271689"/>
          <w:p w14:paraId="3227ACA1" w14:textId="77777777" w:rsidR="00973DA5" w:rsidRDefault="00973DA5" w:rsidP="00271689"/>
        </w:tc>
      </w:tr>
      <w:tr w:rsidR="00973DA5" w14:paraId="6BF32205" w14:textId="77777777" w:rsidTr="00271689">
        <w:tc>
          <w:tcPr>
            <w:tcW w:w="1242" w:type="dxa"/>
          </w:tcPr>
          <w:p w14:paraId="736D2A32" w14:textId="77777777" w:rsidR="00973DA5" w:rsidRPr="009D6E77" w:rsidRDefault="00973DA5" w:rsidP="00271689">
            <w:r>
              <w:t>T7</w:t>
            </w:r>
          </w:p>
        </w:tc>
        <w:tc>
          <w:tcPr>
            <w:tcW w:w="1701" w:type="dxa"/>
          </w:tcPr>
          <w:p w14:paraId="3DF8A638" w14:textId="77777777" w:rsidR="00973DA5" w:rsidRPr="00013390" w:rsidRDefault="00973DA5" w:rsidP="00271689">
            <w:r w:rsidRPr="00013390">
              <w:t xml:space="preserve">Error - </w:t>
            </w:r>
            <w:proofErr w:type="spellStart"/>
            <w:r w:rsidRPr="00013390">
              <w:t>MyKey</w:t>
            </w:r>
            <w:proofErr w:type="spellEnd"/>
            <w:r w:rsidRPr="00013390">
              <w:t xml:space="preserve"> can't be used to add/remove NFC keys</w:t>
            </w:r>
          </w:p>
          <w:p w14:paraId="070D751C" w14:textId="77777777" w:rsidR="00973DA5" w:rsidRDefault="00973DA5" w:rsidP="00271689"/>
        </w:tc>
        <w:tc>
          <w:tcPr>
            <w:tcW w:w="1559" w:type="dxa"/>
          </w:tcPr>
          <w:p w14:paraId="2A526094" w14:textId="77777777" w:rsidR="00973DA5" w:rsidRPr="00013390" w:rsidRDefault="00973DA5" w:rsidP="00271689">
            <w:r w:rsidRPr="00013390">
              <w:t>a</w:t>
            </w:r>
          </w:p>
          <w:p w14:paraId="354FEA74" w14:textId="77777777" w:rsidR="00973DA5" w:rsidRPr="00013390" w:rsidRDefault="00973DA5" w:rsidP="00271689"/>
        </w:tc>
        <w:tc>
          <w:tcPr>
            <w:tcW w:w="3006" w:type="dxa"/>
          </w:tcPr>
          <w:p w14:paraId="55E23211" w14:textId="77777777" w:rsidR="00973DA5" w:rsidRDefault="00973DA5" w:rsidP="00271689">
            <w:r>
              <w:t>Trigger signal: OK</w:t>
            </w:r>
          </w:p>
          <w:p w14:paraId="61A78C6B" w14:textId="77777777" w:rsidR="00973DA5" w:rsidRDefault="00973DA5" w:rsidP="00271689">
            <w:proofErr w:type="spellStart"/>
            <w:r>
              <w:t>SignalEvent</w:t>
            </w:r>
            <w:proofErr w:type="spellEnd"/>
            <w:r>
              <w:t xml:space="preserve"> OK</w:t>
            </w:r>
          </w:p>
        </w:tc>
        <w:tc>
          <w:tcPr>
            <w:tcW w:w="2552" w:type="dxa"/>
          </w:tcPr>
          <w:p w14:paraId="73C2C154" w14:textId="77777777" w:rsidR="00973DA5" w:rsidRDefault="00973DA5" w:rsidP="00271689"/>
          <w:p w14:paraId="117FB944" w14:textId="77777777" w:rsidR="00973DA5" w:rsidRDefault="00973DA5" w:rsidP="00271689"/>
        </w:tc>
      </w:tr>
      <w:tr w:rsidR="00973DA5" w14:paraId="1DA9B3AE" w14:textId="77777777" w:rsidTr="00271689">
        <w:tc>
          <w:tcPr>
            <w:tcW w:w="1242" w:type="dxa"/>
          </w:tcPr>
          <w:p w14:paraId="696CFC1F" w14:textId="77777777" w:rsidR="00973DA5" w:rsidRPr="009D6E77" w:rsidRDefault="00973DA5" w:rsidP="00271689">
            <w:r>
              <w:t>T8</w:t>
            </w:r>
          </w:p>
        </w:tc>
        <w:tc>
          <w:tcPr>
            <w:tcW w:w="1701" w:type="dxa"/>
          </w:tcPr>
          <w:p w14:paraId="15111718" w14:textId="77777777" w:rsidR="00973DA5" w:rsidRPr="00013390" w:rsidRDefault="00973DA5" w:rsidP="00271689">
            <w:r w:rsidRPr="00013390">
              <w:t>Remove NFC Card - Confirm Delete</w:t>
            </w:r>
          </w:p>
          <w:p w14:paraId="4BAFA16D" w14:textId="77777777" w:rsidR="00973DA5" w:rsidRDefault="00973DA5" w:rsidP="00271689"/>
        </w:tc>
        <w:tc>
          <w:tcPr>
            <w:tcW w:w="1559" w:type="dxa"/>
          </w:tcPr>
          <w:p w14:paraId="2BD0A4CC" w14:textId="77777777" w:rsidR="00973DA5" w:rsidRPr="00013390" w:rsidRDefault="00973DA5" w:rsidP="00271689">
            <w:r w:rsidRPr="00013390">
              <w:t>Remove NFC Card - request has been sent</w:t>
            </w:r>
          </w:p>
          <w:p w14:paraId="7E4EE38C" w14:textId="77777777" w:rsidR="00973DA5" w:rsidRPr="00013390" w:rsidRDefault="00973DA5" w:rsidP="00271689"/>
        </w:tc>
        <w:tc>
          <w:tcPr>
            <w:tcW w:w="3006" w:type="dxa"/>
          </w:tcPr>
          <w:p w14:paraId="337C6FF7" w14:textId="77777777" w:rsidR="00973DA5" w:rsidRDefault="00973DA5" w:rsidP="00271689">
            <w:r>
              <w:t>Trigger signal: Delete</w:t>
            </w:r>
          </w:p>
          <w:p w14:paraId="47E0252E" w14:textId="77777777" w:rsidR="00973DA5" w:rsidRDefault="00973DA5" w:rsidP="00271689">
            <w:r>
              <w:t>Effect: Send HMI Command Request - Remove Key</w:t>
            </w:r>
          </w:p>
          <w:p w14:paraId="7CFF365D" w14:textId="77777777" w:rsidR="00973DA5" w:rsidRDefault="00973DA5" w:rsidP="00271689">
            <w:proofErr w:type="spellStart"/>
            <w:r>
              <w:t>SignalEvent</w:t>
            </w:r>
            <w:proofErr w:type="spellEnd"/>
            <w:r>
              <w:t xml:space="preserve"> Delete</w:t>
            </w:r>
          </w:p>
        </w:tc>
        <w:tc>
          <w:tcPr>
            <w:tcW w:w="2552" w:type="dxa"/>
          </w:tcPr>
          <w:p w14:paraId="65D59A20" w14:textId="77777777" w:rsidR="00973DA5" w:rsidRDefault="00973DA5" w:rsidP="00271689"/>
          <w:p w14:paraId="4E869FB5" w14:textId="77777777" w:rsidR="00973DA5" w:rsidRDefault="00973DA5" w:rsidP="00271689"/>
        </w:tc>
      </w:tr>
      <w:tr w:rsidR="00973DA5" w14:paraId="69C62C06" w14:textId="77777777" w:rsidTr="00271689">
        <w:tc>
          <w:tcPr>
            <w:tcW w:w="1242" w:type="dxa"/>
          </w:tcPr>
          <w:p w14:paraId="125ED449" w14:textId="77777777" w:rsidR="00973DA5" w:rsidRPr="009D6E77" w:rsidRDefault="00973DA5" w:rsidP="00271689">
            <w:r>
              <w:t>T9</w:t>
            </w:r>
          </w:p>
        </w:tc>
        <w:tc>
          <w:tcPr>
            <w:tcW w:w="1701" w:type="dxa"/>
          </w:tcPr>
          <w:p w14:paraId="5B029F3A" w14:textId="77777777" w:rsidR="00973DA5" w:rsidRDefault="00973DA5" w:rsidP="00271689"/>
        </w:tc>
        <w:tc>
          <w:tcPr>
            <w:tcW w:w="1559" w:type="dxa"/>
          </w:tcPr>
          <w:p w14:paraId="0EA36271" w14:textId="77777777" w:rsidR="00973DA5" w:rsidRPr="00013390" w:rsidRDefault="00973DA5" w:rsidP="00271689"/>
        </w:tc>
        <w:tc>
          <w:tcPr>
            <w:tcW w:w="3006" w:type="dxa"/>
          </w:tcPr>
          <w:p w14:paraId="2D0451E2" w14:textId="77777777" w:rsidR="00973DA5" w:rsidRDefault="00973DA5" w:rsidP="00271689">
            <w:r>
              <w:t xml:space="preserve">Guard: Vehicle was started using </w:t>
            </w:r>
            <w:proofErr w:type="spellStart"/>
            <w:r>
              <w:t>MyKey</w:t>
            </w:r>
            <w:proofErr w:type="spellEnd"/>
          </w:p>
        </w:tc>
        <w:tc>
          <w:tcPr>
            <w:tcW w:w="2552" w:type="dxa"/>
          </w:tcPr>
          <w:p w14:paraId="19C613DC" w14:textId="77777777" w:rsidR="00973DA5" w:rsidRDefault="00973DA5" w:rsidP="00271689"/>
          <w:p w14:paraId="5EF4A0B5" w14:textId="77777777" w:rsidR="00973DA5" w:rsidRDefault="00973DA5" w:rsidP="00271689"/>
        </w:tc>
      </w:tr>
      <w:tr w:rsidR="00973DA5" w14:paraId="74C73153" w14:textId="77777777" w:rsidTr="00271689">
        <w:tc>
          <w:tcPr>
            <w:tcW w:w="1242" w:type="dxa"/>
          </w:tcPr>
          <w:p w14:paraId="7293CE13" w14:textId="77777777" w:rsidR="00973DA5" w:rsidRPr="009D6E77" w:rsidRDefault="00973DA5" w:rsidP="00271689">
            <w:r>
              <w:t>T10</w:t>
            </w:r>
          </w:p>
        </w:tc>
        <w:tc>
          <w:tcPr>
            <w:tcW w:w="1701" w:type="dxa"/>
          </w:tcPr>
          <w:p w14:paraId="2B559E53" w14:textId="77777777" w:rsidR="00973DA5" w:rsidRDefault="00973DA5" w:rsidP="00271689"/>
        </w:tc>
        <w:tc>
          <w:tcPr>
            <w:tcW w:w="1559" w:type="dxa"/>
          </w:tcPr>
          <w:p w14:paraId="0EA78D87" w14:textId="77777777" w:rsidR="00973DA5" w:rsidRPr="00013390" w:rsidRDefault="00973DA5" w:rsidP="00271689"/>
        </w:tc>
        <w:tc>
          <w:tcPr>
            <w:tcW w:w="3006" w:type="dxa"/>
          </w:tcPr>
          <w:p w14:paraId="4CED306F" w14:textId="77777777" w:rsidR="00206F6A" w:rsidRDefault="00206F6A"/>
        </w:tc>
        <w:tc>
          <w:tcPr>
            <w:tcW w:w="2552" w:type="dxa"/>
          </w:tcPr>
          <w:p w14:paraId="4267FB99" w14:textId="77777777" w:rsidR="00973DA5" w:rsidRDefault="00973DA5" w:rsidP="00271689"/>
          <w:p w14:paraId="2A2BFE4A" w14:textId="77777777" w:rsidR="00973DA5" w:rsidRDefault="00973DA5" w:rsidP="00271689"/>
        </w:tc>
      </w:tr>
    </w:tbl>
    <w:p w14:paraId="18BC3231" w14:textId="77777777" w:rsidR="00973DA5" w:rsidRDefault="00973DA5" w:rsidP="00973DA5">
      <w:pPr>
        <w:pStyle w:val="Caption"/>
      </w:pPr>
      <w:r w:rsidRPr="00041150">
        <w:lastRenderedPageBreak/>
        <w:t xml:space="preserve">Table </w:t>
      </w:r>
      <w:r>
        <w:rPr>
          <w:noProof/>
        </w:rPr>
        <w:fldChar w:fldCharType="begin"/>
      </w:r>
      <w:r>
        <w:rPr>
          <w:noProof/>
        </w:rPr>
        <w:instrText xml:space="preserve"> SEQ Table \* ARABIC </w:instrText>
      </w:r>
      <w:r>
        <w:rPr>
          <w:noProof/>
        </w:rPr>
        <w:fldChar w:fldCharType="separate"/>
      </w:r>
      <w:r w:rsidR="00D94AA9">
        <w:rPr>
          <w:noProof/>
        </w:rPr>
        <w:t>3</w:t>
      </w:r>
      <w:r>
        <w:rPr>
          <w:noProof/>
        </w:rPr>
        <w:fldChar w:fldCharType="end"/>
      </w:r>
      <w:r w:rsidRPr="00041150">
        <w:t>: Transition</w:t>
      </w:r>
      <w:r>
        <w:t>s</w:t>
      </w:r>
      <w:r w:rsidRPr="00041150">
        <w:t xml:space="preserve"> between Operation Modes and States</w:t>
      </w:r>
      <w:r>
        <w:t xml:space="preserve"> on </w:t>
      </w:r>
      <w:r w:rsidRPr="00574E26">
        <w:t>Remove NFC Key Inner STM</w:t>
      </w:r>
    </w:p>
    <w:p w14:paraId="06DE5127" w14:textId="77777777" w:rsidR="00973DA5" w:rsidRPr="00FB6F3B" w:rsidRDefault="00973DA5" w:rsidP="00FB6F3B"/>
    <w:p w14:paraId="19DC065C" w14:textId="77777777" w:rsidR="00305BF4" w:rsidRDefault="00305BF4" w:rsidP="00305BF4">
      <w:pPr>
        <w:jc w:val="center"/>
      </w:pPr>
      <w:r>
        <w:rPr>
          <w:noProof/>
        </w:rPr>
        <w:drawing>
          <wp:inline distT="0" distB="0" distL="0" distR="0" wp14:anchorId="33F781CA" wp14:editId="393AF03C">
            <wp:extent cx="5943599" cy="6047026"/>
            <wp:effectExtent l="0" t="0" r="0" b="0"/>
            <wp:docPr id="42" name="Picture -312826424.jpg" descr="-31282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2826424.jpg"/>
                    <pic:cNvPicPr/>
                  </pic:nvPicPr>
                  <pic:blipFill>
                    <a:blip r:embed="rId46" cstate="print"/>
                    <a:stretch>
                      <a:fillRect/>
                    </a:stretch>
                  </pic:blipFill>
                  <pic:spPr>
                    <a:xfrm>
                      <a:off x="0" y="0"/>
                      <a:ext cx="5943599" cy="6047026"/>
                    </a:xfrm>
                    <a:prstGeom prst="rect">
                      <a:avLst/>
                    </a:prstGeom>
                  </pic:spPr>
                </pic:pic>
              </a:graphicData>
            </a:graphic>
          </wp:inline>
        </w:drawing>
      </w:r>
    </w:p>
    <w:p w14:paraId="28ECABF3" w14:textId="77777777" w:rsidR="00305BF4" w:rsidRDefault="00305BF4" w:rsidP="00305BF4">
      <w:pPr>
        <w:pStyle w:val="Caption"/>
        <w:rPr>
          <w:rFonts w:cs="Arial"/>
        </w:rPr>
      </w:pPr>
      <w:r w:rsidRPr="00A13A7B">
        <w:t xml:space="preserve">Figure </w:t>
      </w:r>
      <w:r w:rsidR="00FB6F3B">
        <w:rPr>
          <w:noProof/>
        </w:rPr>
        <w:t>9</w:t>
      </w:r>
      <w:r w:rsidRPr="00A13A7B">
        <w:t xml:space="preserve">: </w:t>
      </w:r>
      <w:proofErr w:type="spellStart"/>
      <w:r>
        <w:t>MyKey</w:t>
      </w:r>
      <w:proofErr w:type="spellEnd"/>
      <w:r>
        <w:t xml:space="preserve"> Management Inner STM</w:t>
      </w:r>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73DA5" w14:paraId="7EDA25A2" w14:textId="77777777" w:rsidTr="00271689">
        <w:tc>
          <w:tcPr>
            <w:tcW w:w="1242" w:type="dxa"/>
            <w:shd w:val="clear" w:color="auto" w:fill="D9D9D9" w:themeFill="background1" w:themeFillShade="D9"/>
          </w:tcPr>
          <w:p w14:paraId="1A8D496B" w14:textId="77777777" w:rsidR="00973DA5" w:rsidRPr="00E52B4D" w:rsidRDefault="00973DA5" w:rsidP="00271689">
            <w:pPr>
              <w:rPr>
                <w:b/>
              </w:rPr>
            </w:pPr>
            <w:r w:rsidRPr="00E52B4D">
              <w:rPr>
                <w:b/>
              </w:rPr>
              <w:t>State</w:t>
            </w:r>
          </w:p>
        </w:tc>
        <w:tc>
          <w:tcPr>
            <w:tcW w:w="5812" w:type="dxa"/>
            <w:shd w:val="clear" w:color="auto" w:fill="D9D9D9" w:themeFill="background1" w:themeFillShade="D9"/>
          </w:tcPr>
          <w:p w14:paraId="394653EE" w14:textId="77777777" w:rsidR="00973DA5" w:rsidRPr="00E52B4D" w:rsidRDefault="00973DA5" w:rsidP="00271689">
            <w:pPr>
              <w:rPr>
                <w:b/>
              </w:rPr>
            </w:pPr>
            <w:r w:rsidRPr="00E52B4D">
              <w:rPr>
                <w:b/>
              </w:rPr>
              <w:t>Description</w:t>
            </w:r>
          </w:p>
        </w:tc>
        <w:tc>
          <w:tcPr>
            <w:tcW w:w="3260" w:type="dxa"/>
            <w:shd w:val="clear" w:color="auto" w:fill="D9D9D9" w:themeFill="background1" w:themeFillShade="D9"/>
          </w:tcPr>
          <w:p w14:paraId="5A0EA4EE" w14:textId="77777777" w:rsidR="00973DA5" w:rsidRPr="00E52B4D" w:rsidRDefault="00973DA5" w:rsidP="00271689">
            <w:pPr>
              <w:rPr>
                <w:b/>
              </w:rPr>
            </w:pPr>
            <w:r>
              <w:rPr>
                <w:b/>
              </w:rPr>
              <w:t xml:space="preserve">Requirements Reference </w:t>
            </w:r>
            <w:r w:rsidRPr="003036CD">
              <w:t>(optional)</w:t>
            </w:r>
          </w:p>
        </w:tc>
      </w:tr>
      <w:tr w:rsidR="00973DA5" w14:paraId="741EE03D" w14:textId="77777777" w:rsidTr="00271689">
        <w:tc>
          <w:tcPr>
            <w:tcW w:w="1242" w:type="dxa"/>
          </w:tcPr>
          <w:p w14:paraId="11E2BCA1" w14:textId="77777777" w:rsidR="00973DA5" w:rsidRDefault="00973DA5" w:rsidP="00271689">
            <w:pPr>
              <w:tabs>
                <w:tab w:val="left" w:pos="960"/>
              </w:tabs>
            </w:pPr>
            <w:bookmarkStart w:id="231" w:name="_ed53f3912e6eae2edee5a0afe2914435"/>
            <w:r>
              <w:t>Error - Device not paired to vehicle</w:t>
            </w:r>
            <w:bookmarkEnd w:id="231"/>
          </w:p>
        </w:tc>
        <w:tc>
          <w:tcPr>
            <w:tcW w:w="5812" w:type="dxa"/>
          </w:tcPr>
          <w:p w14:paraId="426B1ADE" w14:textId="77777777" w:rsidR="00206F6A" w:rsidRDefault="00206F6A"/>
        </w:tc>
        <w:tc>
          <w:tcPr>
            <w:tcW w:w="3260" w:type="dxa"/>
          </w:tcPr>
          <w:p w14:paraId="21F2A133" w14:textId="77777777" w:rsidR="00206F6A" w:rsidRDefault="00206F6A"/>
        </w:tc>
      </w:tr>
      <w:tr w:rsidR="00973DA5" w14:paraId="7011CCDC" w14:textId="77777777" w:rsidTr="00271689">
        <w:tc>
          <w:tcPr>
            <w:tcW w:w="1242" w:type="dxa"/>
          </w:tcPr>
          <w:p w14:paraId="5F8D85A2" w14:textId="77777777" w:rsidR="00973DA5" w:rsidRDefault="00973DA5" w:rsidP="00271689">
            <w:pPr>
              <w:tabs>
                <w:tab w:val="left" w:pos="960"/>
              </w:tabs>
            </w:pPr>
            <w:bookmarkStart w:id="232" w:name="_24782ef19d49295f16365f94b6a930e7"/>
            <w:r>
              <w:t xml:space="preserve">Error - </w:t>
            </w:r>
            <w:proofErr w:type="spellStart"/>
            <w:r>
              <w:t>MyKey</w:t>
            </w:r>
            <w:proofErr w:type="spellEnd"/>
            <w:r>
              <w:t xml:space="preserve"> can't be used for </w:t>
            </w:r>
            <w:proofErr w:type="spellStart"/>
            <w:r>
              <w:t>MyKey</w:t>
            </w:r>
            <w:proofErr w:type="spellEnd"/>
            <w:r>
              <w:t xml:space="preserve"> </w:t>
            </w:r>
            <w:r>
              <w:lastRenderedPageBreak/>
              <w:t>management</w:t>
            </w:r>
            <w:bookmarkEnd w:id="232"/>
          </w:p>
        </w:tc>
        <w:tc>
          <w:tcPr>
            <w:tcW w:w="5812" w:type="dxa"/>
          </w:tcPr>
          <w:p w14:paraId="534C9342" w14:textId="77777777" w:rsidR="00973DA5" w:rsidRDefault="00973DA5" w:rsidP="00271689">
            <w:r>
              <w:lastRenderedPageBreak/>
              <w:t xml:space="preserve">The vehicle was started using a key with </w:t>
            </w:r>
            <w:proofErr w:type="spellStart"/>
            <w:r>
              <w:t>MyKey</w:t>
            </w:r>
            <w:proofErr w:type="spellEnd"/>
            <w:r>
              <w:t xml:space="preserve"> restrictions. </w:t>
            </w:r>
            <w:proofErr w:type="spellStart"/>
            <w:r>
              <w:t>MyKey</w:t>
            </w:r>
            <w:proofErr w:type="spellEnd"/>
            <w:r>
              <w:t xml:space="preserve"> management is not available. To create </w:t>
            </w:r>
            <w:proofErr w:type="spellStart"/>
            <w:r>
              <w:t>MyKeys</w:t>
            </w:r>
            <w:proofErr w:type="spellEnd"/>
            <w:r>
              <w:t xml:space="preserve"> or reset the </w:t>
            </w:r>
            <w:proofErr w:type="spellStart"/>
            <w:r>
              <w:t>MyKey</w:t>
            </w:r>
            <w:proofErr w:type="spellEnd"/>
            <w:r>
              <w:t xml:space="preserve"> system, turn the car off and start it again with a standard key.</w:t>
            </w:r>
          </w:p>
        </w:tc>
        <w:tc>
          <w:tcPr>
            <w:tcW w:w="3260" w:type="dxa"/>
          </w:tcPr>
          <w:p w14:paraId="3BBA2B09" w14:textId="77777777" w:rsidR="00206F6A" w:rsidRDefault="00206F6A"/>
        </w:tc>
      </w:tr>
      <w:tr w:rsidR="00973DA5" w14:paraId="6BF21799" w14:textId="77777777" w:rsidTr="00271689">
        <w:tc>
          <w:tcPr>
            <w:tcW w:w="1242" w:type="dxa"/>
          </w:tcPr>
          <w:p w14:paraId="75ED16E5" w14:textId="77777777" w:rsidR="00973DA5" w:rsidRDefault="00973DA5" w:rsidP="00271689">
            <w:pPr>
              <w:tabs>
                <w:tab w:val="left" w:pos="960"/>
              </w:tabs>
            </w:pPr>
            <w:bookmarkStart w:id="233" w:name="_3f4fc189736bac0df8148c3605286ba4"/>
            <w:r>
              <w:t>Error - System failed to respond</w:t>
            </w:r>
            <w:bookmarkEnd w:id="233"/>
          </w:p>
        </w:tc>
        <w:tc>
          <w:tcPr>
            <w:tcW w:w="5812" w:type="dxa"/>
          </w:tcPr>
          <w:p w14:paraId="23943C84" w14:textId="77777777" w:rsidR="00206F6A" w:rsidRDefault="00206F6A"/>
        </w:tc>
        <w:tc>
          <w:tcPr>
            <w:tcW w:w="3260" w:type="dxa"/>
          </w:tcPr>
          <w:p w14:paraId="08E24808" w14:textId="77777777" w:rsidR="00206F6A" w:rsidRDefault="00206F6A"/>
        </w:tc>
      </w:tr>
      <w:tr w:rsidR="00973DA5" w14:paraId="6F895EFB" w14:textId="77777777" w:rsidTr="00271689">
        <w:tc>
          <w:tcPr>
            <w:tcW w:w="1242" w:type="dxa"/>
          </w:tcPr>
          <w:p w14:paraId="4180275E" w14:textId="77777777" w:rsidR="00973DA5" w:rsidRDefault="00973DA5" w:rsidP="00271689">
            <w:pPr>
              <w:tabs>
                <w:tab w:val="left" w:pos="960"/>
              </w:tabs>
            </w:pPr>
            <w:bookmarkStart w:id="234" w:name="_a4c0d09e41a48b82e18bcc6646543671"/>
            <w:r>
              <w:t xml:space="preserve">Error - that key is already a </w:t>
            </w:r>
            <w:proofErr w:type="spellStart"/>
            <w:r>
              <w:t>MyKey</w:t>
            </w:r>
            <w:bookmarkEnd w:id="234"/>
            <w:proofErr w:type="spellEnd"/>
          </w:p>
        </w:tc>
        <w:tc>
          <w:tcPr>
            <w:tcW w:w="5812" w:type="dxa"/>
          </w:tcPr>
          <w:p w14:paraId="6C731271" w14:textId="77777777" w:rsidR="00206F6A" w:rsidRDefault="00206F6A"/>
        </w:tc>
        <w:tc>
          <w:tcPr>
            <w:tcW w:w="3260" w:type="dxa"/>
          </w:tcPr>
          <w:p w14:paraId="15977C54" w14:textId="77777777" w:rsidR="00206F6A" w:rsidRDefault="00206F6A"/>
        </w:tc>
      </w:tr>
      <w:tr w:rsidR="00973DA5" w14:paraId="77BE7D1F" w14:textId="77777777" w:rsidTr="00271689">
        <w:tc>
          <w:tcPr>
            <w:tcW w:w="1242" w:type="dxa"/>
          </w:tcPr>
          <w:p w14:paraId="040DB36E" w14:textId="77777777" w:rsidR="00973DA5" w:rsidRDefault="00973DA5" w:rsidP="00271689">
            <w:pPr>
              <w:tabs>
                <w:tab w:val="left" w:pos="960"/>
              </w:tabs>
            </w:pPr>
            <w:bookmarkStart w:id="235" w:name="_5f06d26a0a5417a9cebaa79d415b1f62"/>
            <w:r>
              <w:t>Error - timeout waiting for tap</w:t>
            </w:r>
            <w:bookmarkEnd w:id="235"/>
          </w:p>
        </w:tc>
        <w:tc>
          <w:tcPr>
            <w:tcW w:w="5812" w:type="dxa"/>
          </w:tcPr>
          <w:p w14:paraId="1CA93A56" w14:textId="77777777" w:rsidR="00206F6A" w:rsidRDefault="00206F6A"/>
        </w:tc>
        <w:tc>
          <w:tcPr>
            <w:tcW w:w="3260" w:type="dxa"/>
          </w:tcPr>
          <w:p w14:paraId="232FB1A3" w14:textId="77777777" w:rsidR="00206F6A" w:rsidRDefault="00206F6A"/>
        </w:tc>
      </w:tr>
      <w:tr w:rsidR="00973DA5" w14:paraId="7CFB615C" w14:textId="77777777" w:rsidTr="00271689">
        <w:tc>
          <w:tcPr>
            <w:tcW w:w="1242" w:type="dxa"/>
          </w:tcPr>
          <w:p w14:paraId="61D31654" w14:textId="77777777" w:rsidR="00973DA5" w:rsidRDefault="00973DA5" w:rsidP="00271689">
            <w:pPr>
              <w:tabs>
                <w:tab w:val="left" w:pos="960"/>
              </w:tabs>
            </w:pPr>
            <w:bookmarkStart w:id="236" w:name="_3b80b4cadbf0f0d256152bb2f6afeafa"/>
            <w:proofErr w:type="spellStart"/>
            <w:r>
              <w:t>MyKey</w:t>
            </w:r>
            <w:proofErr w:type="spellEnd"/>
            <w:r>
              <w:t xml:space="preserve"> creation complete</w:t>
            </w:r>
            <w:bookmarkEnd w:id="236"/>
          </w:p>
        </w:tc>
        <w:tc>
          <w:tcPr>
            <w:tcW w:w="5812" w:type="dxa"/>
          </w:tcPr>
          <w:p w14:paraId="7A0C8F52" w14:textId="77777777" w:rsidR="00206F6A" w:rsidRDefault="00206F6A"/>
        </w:tc>
        <w:tc>
          <w:tcPr>
            <w:tcW w:w="3260" w:type="dxa"/>
          </w:tcPr>
          <w:p w14:paraId="4EE331D4" w14:textId="77777777" w:rsidR="00206F6A" w:rsidRDefault="00206F6A"/>
        </w:tc>
      </w:tr>
      <w:tr w:rsidR="00973DA5" w14:paraId="7F73859C" w14:textId="77777777" w:rsidTr="00271689">
        <w:tc>
          <w:tcPr>
            <w:tcW w:w="1242" w:type="dxa"/>
          </w:tcPr>
          <w:p w14:paraId="52D31456" w14:textId="77777777" w:rsidR="00973DA5" w:rsidRDefault="00973DA5" w:rsidP="00271689">
            <w:pPr>
              <w:tabs>
                <w:tab w:val="left" w:pos="960"/>
              </w:tabs>
            </w:pPr>
            <w:bookmarkStart w:id="237" w:name="_55774babf2a662cb452b1da603f20e34"/>
            <w:r>
              <w:t xml:space="preserve">Prompt to scan NFC key to be </w:t>
            </w:r>
            <w:proofErr w:type="spellStart"/>
            <w:r>
              <w:t>MyKeyed</w:t>
            </w:r>
            <w:bookmarkEnd w:id="237"/>
            <w:proofErr w:type="spellEnd"/>
          </w:p>
        </w:tc>
        <w:tc>
          <w:tcPr>
            <w:tcW w:w="5812" w:type="dxa"/>
          </w:tcPr>
          <w:p w14:paraId="06C00249" w14:textId="77777777" w:rsidR="00206F6A" w:rsidRDefault="00206F6A"/>
        </w:tc>
        <w:tc>
          <w:tcPr>
            <w:tcW w:w="3260" w:type="dxa"/>
          </w:tcPr>
          <w:p w14:paraId="0F24523C" w14:textId="77777777" w:rsidR="00206F6A" w:rsidRDefault="00206F6A"/>
        </w:tc>
      </w:tr>
      <w:tr w:rsidR="00973DA5" w14:paraId="52A935EB" w14:textId="77777777" w:rsidTr="00271689">
        <w:tc>
          <w:tcPr>
            <w:tcW w:w="1242" w:type="dxa"/>
          </w:tcPr>
          <w:p w14:paraId="0DD9AC42" w14:textId="77777777" w:rsidR="00973DA5" w:rsidRDefault="00973DA5" w:rsidP="00271689">
            <w:pPr>
              <w:tabs>
                <w:tab w:val="left" w:pos="960"/>
              </w:tabs>
            </w:pPr>
            <w:bookmarkStart w:id="238" w:name="_c9724870d114ff6a212908ad1bbae6df"/>
            <w:r>
              <w:t xml:space="preserve">Starting </w:t>
            </w:r>
            <w:proofErr w:type="spellStart"/>
            <w:r>
              <w:t>MyKey</w:t>
            </w:r>
            <w:proofErr w:type="spellEnd"/>
            <w:r>
              <w:t xml:space="preserve"> Process...</w:t>
            </w:r>
            <w:bookmarkEnd w:id="238"/>
          </w:p>
        </w:tc>
        <w:tc>
          <w:tcPr>
            <w:tcW w:w="5812" w:type="dxa"/>
          </w:tcPr>
          <w:p w14:paraId="72B219BE" w14:textId="77777777" w:rsidR="00973DA5" w:rsidRDefault="00973DA5" w:rsidP="00271689">
            <w:r>
              <w:t xml:space="preserve">Entry behavior: Start </w:t>
            </w:r>
            <w:proofErr w:type="spellStart"/>
            <w:r>
              <w:t>MyKey</w:t>
            </w:r>
            <w:proofErr w:type="spellEnd"/>
            <w:r>
              <w:t xml:space="preserve"> Process</w:t>
            </w:r>
          </w:p>
        </w:tc>
        <w:tc>
          <w:tcPr>
            <w:tcW w:w="3260" w:type="dxa"/>
          </w:tcPr>
          <w:p w14:paraId="35928FF3" w14:textId="77777777" w:rsidR="00206F6A" w:rsidRDefault="00206F6A"/>
        </w:tc>
      </w:tr>
    </w:tbl>
    <w:p w14:paraId="40864DA4" w14:textId="77777777" w:rsidR="00973DA5" w:rsidRPr="00041150"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2</w:t>
      </w:r>
      <w:r>
        <w:rPr>
          <w:noProof/>
        </w:rPr>
        <w:fldChar w:fldCharType="end"/>
      </w:r>
      <w:r w:rsidRPr="00041150">
        <w:t>: Operation Modes and States</w:t>
      </w:r>
      <w:r>
        <w:t xml:space="preserve"> on </w:t>
      </w:r>
      <w:proofErr w:type="spellStart"/>
      <w:r w:rsidRPr="00574E26">
        <w:t>MyKey</w:t>
      </w:r>
      <w:proofErr w:type="spellEnd"/>
      <w:r w:rsidRPr="00574E26">
        <w:t xml:space="preserve"> Management Inner STM</w:t>
      </w:r>
    </w:p>
    <w:p w14:paraId="7B5D5B2D" w14:textId="77777777" w:rsidR="00973DA5" w:rsidRDefault="00973DA5" w:rsidP="00973DA5"/>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973DA5" w14:paraId="288546B8" w14:textId="77777777" w:rsidTr="00271689">
        <w:tc>
          <w:tcPr>
            <w:tcW w:w="1242" w:type="dxa"/>
            <w:shd w:val="clear" w:color="auto" w:fill="D9D9D9" w:themeFill="background1" w:themeFillShade="D9"/>
          </w:tcPr>
          <w:p w14:paraId="477FBBF1" w14:textId="77777777" w:rsidR="00973DA5" w:rsidRPr="00E52B4D" w:rsidRDefault="00973DA5" w:rsidP="00271689">
            <w:pPr>
              <w:rPr>
                <w:b/>
              </w:rPr>
            </w:pPr>
            <w:r>
              <w:rPr>
                <w:b/>
              </w:rPr>
              <w:t>Transition ID</w:t>
            </w:r>
          </w:p>
        </w:tc>
        <w:tc>
          <w:tcPr>
            <w:tcW w:w="1701" w:type="dxa"/>
            <w:shd w:val="clear" w:color="auto" w:fill="D9D9D9" w:themeFill="background1" w:themeFillShade="D9"/>
          </w:tcPr>
          <w:p w14:paraId="0A59EA4A" w14:textId="77777777" w:rsidR="00973DA5" w:rsidRDefault="00973DA5" w:rsidP="00271689">
            <w:pPr>
              <w:rPr>
                <w:b/>
              </w:rPr>
            </w:pPr>
            <w:r w:rsidRPr="00013390">
              <w:rPr>
                <w:b/>
              </w:rPr>
              <w:t>Source</w:t>
            </w:r>
          </w:p>
        </w:tc>
        <w:tc>
          <w:tcPr>
            <w:tcW w:w="1559" w:type="dxa"/>
            <w:shd w:val="clear" w:color="auto" w:fill="D9D9D9" w:themeFill="background1" w:themeFillShade="D9"/>
          </w:tcPr>
          <w:p w14:paraId="367DD547" w14:textId="77777777" w:rsidR="00973DA5" w:rsidRDefault="00973DA5" w:rsidP="00271689">
            <w:pPr>
              <w:rPr>
                <w:b/>
              </w:rPr>
            </w:pPr>
            <w:r w:rsidRPr="00013390">
              <w:rPr>
                <w:b/>
              </w:rPr>
              <w:t>Destination</w:t>
            </w:r>
          </w:p>
        </w:tc>
        <w:tc>
          <w:tcPr>
            <w:tcW w:w="3006" w:type="dxa"/>
            <w:shd w:val="clear" w:color="auto" w:fill="D9D9D9" w:themeFill="background1" w:themeFillShade="D9"/>
          </w:tcPr>
          <w:p w14:paraId="146BC7B5" w14:textId="77777777" w:rsidR="00973DA5" w:rsidRDefault="00973DA5" w:rsidP="00271689">
            <w:pPr>
              <w:rPr>
                <w:b/>
              </w:rPr>
            </w:pPr>
            <w:r w:rsidRPr="00E52B4D">
              <w:rPr>
                <w:b/>
              </w:rPr>
              <w:t>Description</w:t>
            </w:r>
          </w:p>
        </w:tc>
        <w:tc>
          <w:tcPr>
            <w:tcW w:w="2552" w:type="dxa"/>
            <w:shd w:val="clear" w:color="auto" w:fill="D9D9D9" w:themeFill="background1" w:themeFillShade="D9"/>
          </w:tcPr>
          <w:p w14:paraId="05D9261A" w14:textId="77777777" w:rsidR="00973DA5" w:rsidRDefault="00973DA5" w:rsidP="00271689">
            <w:pPr>
              <w:rPr>
                <w:b/>
              </w:rPr>
            </w:pPr>
            <w:r>
              <w:rPr>
                <w:b/>
              </w:rPr>
              <w:t>Requirements Reference</w:t>
            </w:r>
          </w:p>
          <w:p w14:paraId="76976186" w14:textId="77777777" w:rsidR="00973DA5" w:rsidRPr="00E52B4D" w:rsidRDefault="00973DA5" w:rsidP="00271689">
            <w:pPr>
              <w:rPr>
                <w:b/>
              </w:rPr>
            </w:pPr>
            <w:r w:rsidRPr="003036CD">
              <w:t>(optional)</w:t>
            </w:r>
          </w:p>
        </w:tc>
      </w:tr>
      <w:tr w:rsidR="00973DA5" w14:paraId="3A2E7DB6" w14:textId="77777777" w:rsidTr="00271689">
        <w:tc>
          <w:tcPr>
            <w:tcW w:w="1242" w:type="dxa"/>
          </w:tcPr>
          <w:p w14:paraId="1BF6D032" w14:textId="77777777" w:rsidR="00973DA5" w:rsidRPr="009D6E77" w:rsidRDefault="00973DA5" w:rsidP="00271689">
            <w:r>
              <w:t>T1</w:t>
            </w:r>
          </w:p>
        </w:tc>
        <w:tc>
          <w:tcPr>
            <w:tcW w:w="1701" w:type="dxa"/>
          </w:tcPr>
          <w:p w14:paraId="669DCF5A" w14:textId="77777777" w:rsidR="00973DA5" w:rsidRDefault="00973DA5" w:rsidP="00271689"/>
        </w:tc>
        <w:tc>
          <w:tcPr>
            <w:tcW w:w="1559" w:type="dxa"/>
          </w:tcPr>
          <w:p w14:paraId="4F288A95" w14:textId="77777777" w:rsidR="00973DA5" w:rsidRPr="00013390" w:rsidRDefault="00973DA5" w:rsidP="00271689"/>
        </w:tc>
        <w:tc>
          <w:tcPr>
            <w:tcW w:w="3006" w:type="dxa"/>
          </w:tcPr>
          <w:p w14:paraId="61595CA1" w14:textId="77777777" w:rsidR="00973DA5" w:rsidRDefault="00973DA5" w:rsidP="00271689">
            <w:r>
              <w:t xml:space="preserve">Guard: =Vehicle was started with a </w:t>
            </w:r>
            <w:proofErr w:type="spellStart"/>
            <w:r>
              <w:t>MyKey</w:t>
            </w:r>
            <w:proofErr w:type="spellEnd"/>
          </w:p>
        </w:tc>
        <w:tc>
          <w:tcPr>
            <w:tcW w:w="2552" w:type="dxa"/>
          </w:tcPr>
          <w:p w14:paraId="3C4378E9" w14:textId="77777777" w:rsidR="00973DA5" w:rsidRDefault="00973DA5" w:rsidP="00271689"/>
          <w:p w14:paraId="0382561E" w14:textId="77777777" w:rsidR="00973DA5" w:rsidRDefault="00973DA5" w:rsidP="00271689"/>
        </w:tc>
      </w:tr>
      <w:tr w:rsidR="00973DA5" w14:paraId="6C5AB581" w14:textId="77777777" w:rsidTr="00271689">
        <w:tc>
          <w:tcPr>
            <w:tcW w:w="1242" w:type="dxa"/>
          </w:tcPr>
          <w:p w14:paraId="24998D87" w14:textId="77777777" w:rsidR="00973DA5" w:rsidRPr="009D6E77" w:rsidRDefault="00973DA5" w:rsidP="00271689">
            <w:r>
              <w:t>T2</w:t>
            </w:r>
          </w:p>
        </w:tc>
        <w:tc>
          <w:tcPr>
            <w:tcW w:w="1701" w:type="dxa"/>
          </w:tcPr>
          <w:p w14:paraId="31D748CA" w14:textId="77777777" w:rsidR="00973DA5" w:rsidRPr="00013390" w:rsidRDefault="00973DA5" w:rsidP="00271689">
            <w:r w:rsidRPr="00013390">
              <w:t>Error - Device not paired to vehicle</w:t>
            </w:r>
          </w:p>
          <w:p w14:paraId="2B103192" w14:textId="77777777" w:rsidR="00973DA5" w:rsidRDefault="00973DA5" w:rsidP="00271689"/>
        </w:tc>
        <w:tc>
          <w:tcPr>
            <w:tcW w:w="1559" w:type="dxa"/>
          </w:tcPr>
          <w:p w14:paraId="274A6CC2" w14:textId="77777777" w:rsidR="00973DA5" w:rsidRPr="00013390" w:rsidRDefault="00973DA5" w:rsidP="00271689">
            <w:r w:rsidRPr="00013390">
              <w:t>a</w:t>
            </w:r>
          </w:p>
          <w:p w14:paraId="6D3B0339" w14:textId="77777777" w:rsidR="00973DA5" w:rsidRPr="00013390" w:rsidRDefault="00973DA5" w:rsidP="00271689"/>
        </w:tc>
        <w:tc>
          <w:tcPr>
            <w:tcW w:w="3006" w:type="dxa"/>
          </w:tcPr>
          <w:p w14:paraId="0BF79D1E" w14:textId="77777777" w:rsidR="00973DA5" w:rsidRDefault="00973DA5" w:rsidP="00271689">
            <w:r>
              <w:t>Trigger signal: OK</w:t>
            </w:r>
          </w:p>
          <w:p w14:paraId="355341AB" w14:textId="77777777" w:rsidR="00973DA5" w:rsidRDefault="00973DA5" w:rsidP="00271689">
            <w:proofErr w:type="spellStart"/>
            <w:r>
              <w:t>SignalEvent</w:t>
            </w:r>
            <w:proofErr w:type="spellEnd"/>
            <w:r>
              <w:t xml:space="preserve"> OK</w:t>
            </w:r>
          </w:p>
        </w:tc>
        <w:tc>
          <w:tcPr>
            <w:tcW w:w="2552" w:type="dxa"/>
          </w:tcPr>
          <w:p w14:paraId="560B18AF" w14:textId="77777777" w:rsidR="00973DA5" w:rsidRDefault="00973DA5" w:rsidP="00271689"/>
          <w:p w14:paraId="02BECA12" w14:textId="77777777" w:rsidR="00973DA5" w:rsidRDefault="00973DA5" w:rsidP="00271689"/>
        </w:tc>
      </w:tr>
      <w:tr w:rsidR="00973DA5" w14:paraId="543F0D5F" w14:textId="77777777" w:rsidTr="00271689">
        <w:tc>
          <w:tcPr>
            <w:tcW w:w="1242" w:type="dxa"/>
          </w:tcPr>
          <w:p w14:paraId="6EF21311" w14:textId="77777777" w:rsidR="00973DA5" w:rsidRPr="009D6E77" w:rsidRDefault="00973DA5" w:rsidP="00271689">
            <w:r>
              <w:t>T3</w:t>
            </w:r>
          </w:p>
        </w:tc>
        <w:tc>
          <w:tcPr>
            <w:tcW w:w="1701" w:type="dxa"/>
          </w:tcPr>
          <w:p w14:paraId="57D27806" w14:textId="77777777" w:rsidR="00973DA5" w:rsidRDefault="00973DA5" w:rsidP="00271689"/>
        </w:tc>
        <w:tc>
          <w:tcPr>
            <w:tcW w:w="1559" w:type="dxa"/>
          </w:tcPr>
          <w:p w14:paraId="405359F8" w14:textId="77777777" w:rsidR="00973DA5" w:rsidRPr="00013390" w:rsidRDefault="00973DA5" w:rsidP="00271689"/>
        </w:tc>
        <w:tc>
          <w:tcPr>
            <w:tcW w:w="3006" w:type="dxa"/>
          </w:tcPr>
          <w:p w14:paraId="58AF4620" w14:textId="77777777" w:rsidR="00206F6A" w:rsidRDefault="00206F6A"/>
        </w:tc>
        <w:tc>
          <w:tcPr>
            <w:tcW w:w="2552" w:type="dxa"/>
          </w:tcPr>
          <w:p w14:paraId="57221AF5" w14:textId="77777777" w:rsidR="00973DA5" w:rsidRDefault="00973DA5" w:rsidP="00271689"/>
          <w:p w14:paraId="527100F8" w14:textId="77777777" w:rsidR="00973DA5" w:rsidRDefault="00973DA5" w:rsidP="00271689"/>
        </w:tc>
      </w:tr>
      <w:tr w:rsidR="00973DA5" w14:paraId="36ECCC47" w14:textId="77777777" w:rsidTr="00271689">
        <w:tc>
          <w:tcPr>
            <w:tcW w:w="1242" w:type="dxa"/>
          </w:tcPr>
          <w:p w14:paraId="11F0E934" w14:textId="77777777" w:rsidR="00973DA5" w:rsidRPr="009D6E77" w:rsidRDefault="00973DA5" w:rsidP="00271689">
            <w:r>
              <w:t>T4</w:t>
            </w:r>
          </w:p>
        </w:tc>
        <w:tc>
          <w:tcPr>
            <w:tcW w:w="1701" w:type="dxa"/>
          </w:tcPr>
          <w:p w14:paraId="622F34BF" w14:textId="77777777" w:rsidR="00973DA5" w:rsidRPr="00013390" w:rsidRDefault="00973DA5" w:rsidP="00271689">
            <w:r w:rsidRPr="00013390">
              <w:t xml:space="preserve">Starting </w:t>
            </w:r>
            <w:proofErr w:type="spellStart"/>
            <w:r w:rsidRPr="00013390">
              <w:t>MyKey</w:t>
            </w:r>
            <w:proofErr w:type="spellEnd"/>
            <w:r w:rsidRPr="00013390">
              <w:t xml:space="preserve"> Process...</w:t>
            </w:r>
          </w:p>
          <w:p w14:paraId="480780D1" w14:textId="77777777" w:rsidR="00973DA5" w:rsidRDefault="00973DA5" w:rsidP="00271689"/>
        </w:tc>
        <w:tc>
          <w:tcPr>
            <w:tcW w:w="1559" w:type="dxa"/>
          </w:tcPr>
          <w:p w14:paraId="62E5AE50" w14:textId="77777777" w:rsidR="00973DA5" w:rsidRPr="00013390" w:rsidRDefault="00973DA5" w:rsidP="00271689">
            <w:r w:rsidRPr="00013390">
              <w:t>Error - System failed to respond</w:t>
            </w:r>
          </w:p>
          <w:p w14:paraId="205D0B7B" w14:textId="77777777" w:rsidR="00973DA5" w:rsidRPr="00013390" w:rsidRDefault="00973DA5" w:rsidP="00271689"/>
        </w:tc>
        <w:tc>
          <w:tcPr>
            <w:tcW w:w="3006" w:type="dxa"/>
          </w:tcPr>
          <w:p w14:paraId="2C8E2E0C" w14:textId="77777777" w:rsidR="00973DA5" w:rsidRDefault="00973DA5" w:rsidP="00271689">
            <w:proofErr w:type="spellStart"/>
            <w:r>
              <w:t>TimeEvent</w:t>
            </w:r>
            <w:proofErr w:type="spellEnd"/>
            <w:r>
              <w:t xml:space="preserve"> after (</w:t>
            </w:r>
            <w:proofErr w:type="spellStart"/>
            <w:r>
              <w:t>MyKey</w:t>
            </w:r>
            <w:proofErr w:type="spellEnd"/>
            <w:r>
              <w:t xml:space="preserve"> Creation Body Control System Response Timeout)</w:t>
            </w:r>
          </w:p>
        </w:tc>
        <w:tc>
          <w:tcPr>
            <w:tcW w:w="2552" w:type="dxa"/>
          </w:tcPr>
          <w:p w14:paraId="65895D52" w14:textId="77777777" w:rsidR="00973DA5" w:rsidRDefault="00973DA5" w:rsidP="00271689"/>
          <w:p w14:paraId="61CE0042" w14:textId="77777777" w:rsidR="00973DA5" w:rsidRDefault="00973DA5" w:rsidP="00271689"/>
        </w:tc>
      </w:tr>
      <w:tr w:rsidR="00973DA5" w14:paraId="4B597A1D" w14:textId="77777777" w:rsidTr="00271689">
        <w:tc>
          <w:tcPr>
            <w:tcW w:w="1242" w:type="dxa"/>
          </w:tcPr>
          <w:p w14:paraId="356593A4" w14:textId="77777777" w:rsidR="00973DA5" w:rsidRPr="009D6E77" w:rsidRDefault="00973DA5" w:rsidP="00271689">
            <w:r>
              <w:t>T5</w:t>
            </w:r>
          </w:p>
        </w:tc>
        <w:tc>
          <w:tcPr>
            <w:tcW w:w="1701" w:type="dxa"/>
          </w:tcPr>
          <w:p w14:paraId="14DDB7DF" w14:textId="77777777" w:rsidR="00973DA5" w:rsidRPr="00013390" w:rsidRDefault="00973DA5" w:rsidP="00271689">
            <w:r w:rsidRPr="00013390">
              <w:t>Error - timeout waiting for tap</w:t>
            </w:r>
          </w:p>
          <w:p w14:paraId="18E3AFD2" w14:textId="77777777" w:rsidR="00973DA5" w:rsidRDefault="00973DA5" w:rsidP="00271689"/>
        </w:tc>
        <w:tc>
          <w:tcPr>
            <w:tcW w:w="1559" w:type="dxa"/>
          </w:tcPr>
          <w:p w14:paraId="71DCBB8A" w14:textId="77777777" w:rsidR="00973DA5" w:rsidRPr="00013390" w:rsidRDefault="00973DA5" w:rsidP="00271689">
            <w:r w:rsidRPr="00013390">
              <w:t>a</w:t>
            </w:r>
          </w:p>
          <w:p w14:paraId="3C139C70" w14:textId="77777777" w:rsidR="00973DA5" w:rsidRPr="00013390" w:rsidRDefault="00973DA5" w:rsidP="00271689"/>
        </w:tc>
        <w:tc>
          <w:tcPr>
            <w:tcW w:w="3006" w:type="dxa"/>
          </w:tcPr>
          <w:p w14:paraId="57653F8A" w14:textId="77777777" w:rsidR="00973DA5" w:rsidRDefault="00973DA5" w:rsidP="00271689">
            <w:r>
              <w:t>Trigger signal: OK</w:t>
            </w:r>
          </w:p>
          <w:p w14:paraId="62437C94" w14:textId="77777777" w:rsidR="00973DA5" w:rsidRDefault="00973DA5" w:rsidP="00271689">
            <w:proofErr w:type="spellStart"/>
            <w:r>
              <w:t>SignalEvent</w:t>
            </w:r>
            <w:proofErr w:type="spellEnd"/>
            <w:r>
              <w:t xml:space="preserve"> OK</w:t>
            </w:r>
          </w:p>
        </w:tc>
        <w:tc>
          <w:tcPr>
            <w:tcW w:w="2552" w:type="dxa"/>
          </w:tcPr>
          <w:p w14:paraId="520F25BD" w14:textId="77777777" w:rsidR="00973DA5" w:rsidRDefault="00973DA5" w:rsidP="00271689"/>
          <w:p w14:paraId="2A2793AF" w14:textId="77777777" w:rsidR="00973DA5" w:rsidRDefault="00973DA5" w:rsidP="00271689"/>
        </w:tc>
      </w:tr>
      <w:tr w:rsidR="00973DA5" w14:paraId="27D4FA27" w14:textId="77777777" w:rsidTr="00271689">
        <w:tc>
          <w:tcPr>
            <w:tcW w:w="1242" w:type="dxa"/>
          </w:tcPr>
          <w:p w14:paraId="42AE86B2" w14:textId="77777777" w:rsidR="00973DA5" w:rsidRPr="009D6E77" w:rsidRDefault="00973DA5" w:rsidP="00271689">
            <w:r>
              <w:t>T6</w:t>
            </w:r>
          </w:p>
        </w:tc>
        <w:tc>
          <w:tcPr>
            <w:tcW w:w="1701" w:type="dxa"/>
          </w:tcPr>
          <w:p w14:paraId="3C72448A" w14:textId="77777777" w:rsidR="00973DA5" w:rsidRDefault="00973DA5" w:rsidP="00271689"/>
        </w:tc>
        <w:tc>
          <w:tcPr>
            <w:tcW w:w="1559" w:type="dxa"/>
          </w:tcPr>
          <w:p w14:paraId="06BC2EDD" w14:textId="77777777" w:rsidR="00973DA5" w:rsidRPr="00013390" w:rsidRDefault="00973DA5" w:rsidP="00271689"/>
        </w:tc>
        <w:tc>
          <w:tcPr>
            <w:tcW w:w="3006" w:type="dxa"/>
          </w:tcPr>
          <w:p w14:paraId="7C5E87C2" w14:textId="77777777" w:rsidR="00973DA5" w:rsidRDefault="00973DA5" w:rsidP="00271689">
            <w:r>
              <w:t xml:space="preserve">Effect: End </w:t>
            </w:r>
            <w:proofErr w:type="spellStart"/>
            <w:r>
              <w:t>MyKey</w:t>
            </w:r>
            <w:proofErr w:type="spellEnd"/>
            <w:r>
              <w:t xml:space="preserve"> add process</w:t>
            </w:r>
          </w:p>
        </w:tc>
        <w:tc>
          <w:tcPr>
            <w:tcW w:w="2552" w:type="dxa"/>
          </w:tcPr>
          <w:p w14:paraId="518B1583" w14:textId="77777777" w:rsidR="00973DA5" w:rsidRDefault="00973DA5" w:rsidP="00271689"/>
          <w:p w14:paraId="5FC51C21" w14:textId="77777777" w:rsidR="00973DA5" w:rsidRDefault="00973DA5" w:rsidP="00271689"/>
        </w:tc>
      </w:tr>
      <w:tr w:rsidR="00973DA5" w14:paraId="486999B2" w14:textId="77777777" w:rsidTr="00271689">
        <w:tc>
          <w:tcPr>
            <w:tcW w:w="1242" w:type="dxa"/>
          </w:tcPr>
          <w:p w14:paraId="308D6DAE" w14:textId="77777777" w:rsidR="00973DA5" w:rsidRPr="009D6E77" w:rsidRDefault="00973DA5" w:rsidP="00271689">
            <w:r>
              <w:t>T7</w:t>
            </w:r>
          </w:p>
        </w:tc>
        <w:tc>
          <w:tcPr>
            <w:tcW w:w="1701" w:type="dxa"/>
          </w:tcPr>
          <w:p w14:paraId="3CB578F0" w14:textId="77777777" w:rsidR="00973DA5" w:rsidRPr="00013390" w:rsidRDefault="00973DA5" w:rsidP="00271689">
            <w:r w:rsidRPr="00013390">
              <w:t xml:space="preserve">Starting </w:t>
            </w:r>
            <w:proofErr w:type="spellStart"/>
            <w:r w:rsidRPr="00013390">
              <w:t>MyKey</w:t>
            </w:r>
            <w:proofErr w:type="spellEnd"/>
            <w:r w:rsidRPr="00013390">
              <w:t xml:space="preserve"> Process...</w:t>
            </w:r>
          </w:p>
          <w:p w14:paraId="18ED6907" w14:textId="77777777" w:rsidR="00973DA5" w:rsidRDefault="00973DA5" w:rsidP="00271689"/>
        </w:tc>
        <w:tc>
          <w:tcPr>
            <w:tcW w:w="1559" w:type="dxa"/>
          </w:tcPr>
          <w:p w14:paraId="66E30336" w14:textId="77777777" w:rsidR="00973DA5" w:rsidRPr="00013390" w:rsidRDefault="00973DA5" w:rsidP="00271689">
            <w:r w:rsidRPr="00013390">
              <w:t xml:space="preserve">Prompt to scan NFC key to be </w:t>
            </w:r>
            <w:proofErr w:type="spellStart"/>
            <w:r w:rsidRPr="00013390">
              <w:t>MyKeyed</w:t>
            </w:r>
            <w:proofErr w:type="spellEnd"/>
          </w:p>
          <w:p w14:paraId="2DFF2E5F" w14:textId="77777777" w:rsidR="00973DA5" w:rsidRPr="00013390" w:rsidRDefault="00973DA5" w:rsidP="00271689"/>
        </w:tc>
        <w:tc>
          <w:tcPr>
            <w:tcW w:w="3006" w:type="dxa"/>
          </w:tcPr>
          <w:p w14:paraId="31A2C0BD" w14:textId="77777777" w:rsidR="00973DA5" w:rsidRDefault="00973DA5" w:rsidP="00271689">
            <w:r>
              <w:t>Guard: =</w:t>
            </w:r>
          </w:p>
          <w:p w14:paraId="4BC8DE6A" w14:textId="77777777" w:rsidR="00973DA5" w:rsidRDefault="00973DA5" w:rsidP="00271689">
            <w:r>
              <w:t xml:space="preserve">Trigger signal: NFC </w:t>
            </w:r>
            <w:proofErr w:type="spellStart"/>
            <w:r>
              <w:t>MyKey</w:t>
            </w:r>
            <w:proofErr w:type="spellEnd"/>
            <w:r>
              <w:t xml:space="preserve"> - Ready </w:t>
            </w:r>
            <w:proofErr w:type="gramStart"/>
            <w:r>
              <w:t>For</w:t>
            </w:r>
            <w:proofErr w:type="gramEnd"/>
            <w:r>
              <w:t xml:space="preserve"> New </w:t>
            </w:r>
            <w:proofErr w:type="spellStart"/>
            <w:r>
              <w:t>MyKey</w:t>
            </w:r>
            <w:proofErr w:type="spellEnd"/>
          </w:p>
          <w:p w14:paraId="7409547B" w14:textId="77777777" w:rsidR="00973DA5" w:rsidRDefault="00973DA5" w:rsidP="00271689">
            <w:proofErr w:type="spellStart"/>
            <w:r>
              <w:t>SignalEvent</w:t>
            </w:r>
            <w:proofErr w:type="spellEnd"/>
            <w:r>
              <w:t xml:space="preserve"> NFC </w:t>
            </w:r>
            <w:proofErr w:type="spellStart"/>
            <w:r>
              <w:t>MyKey</w:t>
            </w:r>
            <w:proofErr w:type="spellEnd"/>
            <w:r>
              <w:t xml:space="preserve"> - Ready </w:t>
            </w:r>
            <w:proofErr w:type="gramStart"/>
            <w:r>
              <w:t>For</w:t>
            </w:r>
            <w:proofErr w:type="gramEnd"/>
            <w:r>
              <w:t xml:space="preserve"> New </w:t>
            </w:r>
            <w:proofErr w:type="spellStart"/>
            <w:r>
              <w:t>MyKey</w:t>
            </w:r>
            <w:proofErr w:type="spellEnd"/>
          </w:p>
        </w:tc>
        <w:tc>
          <w:tcPr>
            <w:tcW w:w="2552" w:type="dxa"/>
          </w:tcPr>
          <w:p w14:paraId="24FAF9EE" w14:textId="77777777" w:rsidR="00973DA5" w:rsidRDefault="00973DA5" w:rsidP="00271689"/>
          <w:p w14:paraId="4B52F40E" w14:textId="77777777" w:rsidR="00973DA5" w:rsidRDefault="00973DA5" w:rsidP="00271689"/>
        </w:tc>
      </w:tr>
      <w:tr w:rsidR="00973DA5" w14:paraId="409CDDFF" w14:textId="77777777" w:rsidTr="00271689">
        <w:tc>
          <w:tcPr>
            <w:tcW w:w="1242" w:type="dxa"/>
          </w:tcPr>
          <w:p w14:paraId="163A2EFD" w14:textId="77777777" w:rsidR="00973DA5" w:rsidRPr="009D6E77" w:rsidRDefault="00973DA5" w:rsidP="00271689">
            <w:r>
              <w:t>T8</w:t>
            </w:r>
          </w:p>
        </w:tc>
        <w:tc>
          <w:tcPr>
            <w:tcW w:w="1701" w:type="dxa"/>
          </w:tcPr>
          <w:p w14:paraId="512953E9" w14:textId="77777777" w:rsidR="00973DA5" w:rsidRDefault="00973DA5" w:rsidP="00271689"/>
        </w:tc>
        <w:tc>
          <w:tcPr>
            <w:tcW w:w="1559" w:type="dxa"/>
          </w:tcPr>
          <w:p w14:paraId="3984EDBB" w14:textId="77777777" w:rsidR="00973DA5" w:rsidRPr="00013390" w:rsidRDefault="00973DA5" w:rsidP="00271689"/>
        </w:tc>
        <w:tc>
          <w:tcPr>
            <w:tcW w:w="3006" w:type="dxa"/>
          </w:tcPr>
          <w:p w14:paraId="3BA101D7" w14:textId="77777777" w:rsidR="00973DA5" w:rsidRDefault="00973DA5" w:rsidP="00271689">
            <w:r>
              <w:t>Guard: =else</w:t>
            </w:r>
          </w:p>
          <w:p w14:paraId="2AD065F4" w14:textId="77777777" w:rsidR="00973DA5" w:rsidRDefault="00973DA5" w:rsidP="00271689">
            <w:r>
              <w:t xml:space="preserve">Effect: Trigger </w:t>
            </w:r>
            <w:proofErr w:type="spellStart"/>
            <w:r>
              <w:t>MyKey</w:t>
            </w:r>
            <w:proofErr w:type="spellEnd"/>
            <w:r>
              <w:t xml:space="preserve"> Creation </w:t>
            </w:r>
            <w:proofErr w:type="gramStart"/>
            <w:r>
              <w:t>On</w:t>
            </w:r>
            <w:proofErr w:type="gramEnd"/>
            <w:r>
              <w:t xml:space="preserve"> Body Control System</w:t>
            </w:r>
          </w:p>
        </w:tc>
        <w:tc>
          <w:tcPr>
            <w:tcW w:w="2552" w:type="dxa"/>
          </w:tcPr>
          <w:p w14:paraId="17E41B1C" w14:textId="77777777" w:rsidR="00973DA5" w:rsidRDefault="00973DA5" w:rsidP="00271689"/>
          <w:p w14:paraId="24F0B001" w14:textId="77777777" w:rsidR="00973DA5" w:rsidRDefault="00973DA5" w:rsidP="00271689"/>
        </w:tc>
      </w:tr>
      <w:tr w:rsidR="00973DA5" w14:paraId="08F5A3DA" w14:textId="77777777" w:rsidTr="00271689">
        <w:tc>
          <w:tcPr>
            <w:tcW w:w="1242" w:type="dxa"/>
          </w:tcPr>
          <w:p w14:paraId="5CFD4BFD" w14:textId="77777777" w:rsidR="00973DA5" w:rsidRPr="009D6E77" w:rsidRDefault="00973DA5" w:rsidP="00271689">
            <w:r>
              <w:lastRenderedPageBreak/>
              <w:t>T9</w:t>
            </w:r>
          </w:p>
        </w:tc>
        <w:tc>
          <w:tcPr>
            <w:tcW w:w="1701" w:type="dxa"/>
          </w:tcPr>
          <w:p w14:paraId="7C590644" w14:textId="77777777" w:rsidR="00973DA5" w:rsidRPr="00013390" w:rsidRDefault="00973DA5" w:rsidP="00271689">
            <w:r w:rsidRPr="00013390">
              <w:t xml:space="preserve">Prompt to scan NFC key to be </w:t>
            </w:r>
            <w:proofErr w:type="spellStart"/>
            <w:r w:rsidRPr="00013390">
              <w:t>MyKeyed</w:t>
            </w:r>
            <w:proofErr w:type="spellEnd"/>
          </w:p>
          <w:p w14:paraId="7E526B57" w14:textId="77777777" w:rsidR="00973DA5" w:rsidRDefault="00973DA5" w:rsidP="00271689"/>
        </w:tc>
        <w:tc>
          <w:tcPr>
            <w:tcW w:w="1559" w:type="dxa"/>
          </w:tcPr>
          <w:p w14:paraId="3AECE690" w14:textId="77777777" w:rsidR="00973DA5" w:rsidRPr="00013390" w:rsidRDefault="00973DA5" w:rsidP="00271689">
            <w:r w:rsidRPr="00013390">
              <w:t>Error - timeout waiting for tap</w:t>
            </w:r>
          </w:p>
          <w:p w14:paraId="2D55E2D4" w14:textId="77777777" w:rsidR="00973DA5" w:rsidRPr="00013390" w:rsidRDefault="00973DA5" w:rsidP="00271689"/>
        </w:tc>
        <w:tc>
          <w:tcPr>
            <w:tcW w:w="3006" w:type="dxa"/>
          </w:tcPr>
          <w:p w14:paraId="52EBA18D" w14:textId="77777777" w:rsidR="00973DA5" w:rsidRDefault="00973DA5" w:rsidP="00271689">
            <w:r>
              <w:t xml:space="preserve">Guard: </w:t>
            </w:r>
            <w:proofErr w:type="spellStart"/>
            <w:r>
              <w:t>MyKey</w:t>
            </w:r>
            <w:proofErr w:type="spellEnd"/>
            <w:r>
              <w:t xml:space="preserve"> Creation Result == 'Unsuccessful - Timeout'</w:t>
            </w:r>
          </w:p>
          <w:p w14:paraId="34A18374" w14:textId="77777777" w:rsidR="00973DA5" w:rsidRDefault="00973DA5" w:rsidP="00271689">
            <w:r>
              <w:t xml:space="preserve">Trigger signal: NFC </w:t>
            </w:r>
            <w:proofErr w:type="spellStart"/>
            <w:r>
              <w:t>MyKey</w:t>
            </w:r>
            <w:proofErr w:type="spellEnd"/>
            <w:r>
              <w:t xml:space="preserve"> - Creation Status</w:t>
            </w:r>
          </w:p>
          <w:p w14:paraId="333CBBD4" w14:textId="77777777" w:rsidR="00973DA5" w:rsidRDefault="00973DA5" w:rsidP="00271689">
            <w:proofErr w:type="spellStart"/>
            <w:r>
              <w:t>SignalEvent</w:t>
            </w:r>
            <w:proofErr w:type="spellEnd"/>
            <w:r>
              <w:t xml:space="preserve"> NFC </w:t>
            </w:r>
            <w:proofErr w:type="spellStart"/>
            <w:r>
              <w:t>MyKey</w:t>
            </w:r>
            <w:proofErr w:type="spellEnd"/>
            <w:r>
              <w:t xml:space="preserve"> - Creation Status</w:t>
            </w:r>
          </w:p>
        </w:tc>
        <w:tc>
          <w:tcPr>
            <w:tcW w:w="2552" w:type="dxa"/>
          </w:tcPr>
          <w:p w14:paraId="3BFE80D1" w14:textId="77777777" w:rsidR="00973DA5" w:rsidRDefault="00973DA5" w:rsidP="00271689"/>
          <w:p w14:paraId="2DA0B2BC" w14:textId="77777777" w:rsidR="00973DA5" w:rsidRDefault="00973DA5" w:rsidP="00271689"/>
        </w:tc>
      </w:tr>
      <w:tr w:rsidR="00973DA5" w14:paraId="06B9036C" w14:textId="77777777" w:rsidTr="00271689">
        <w:tc>
          <w:tcPr>
            <w:tcW w:w="1242" w:type="dxa"/>
          </w:tcPr>
          <w:p w14:paraId="529B9598" w14:textId="77777777" w:rsidR="00973DA5" w:rsidRPr="009D6E77" w:rsidRDefault="00973DA5" w:rsidP="00271689">
            <w:r>
              <w:t>T10</w:t>
            </w:r>
          </w:p>
        </w:tc>
        <w:tc>
          <w:tcPr>
            <w:tcW w:w="1701" w:type="dxa"/>
          </w:tcPr>
          <w:p w14:paraId="35C6D949" w14:textId="77777777" w:rsidR="00973DA5" w:rsidRPr="00013390" w:rsidRDefault="00973DA5" w:rsidP="00271689">
            <w:r w:rsidRPr="00013390">
              <w:t xml:space="preserve">Prompt to scan NFC key to be </w:t>
            </w:r>
            <w:proofErr w:type="spellStart"/>
            <w:r w:rsidRPr="00013390">
              <w:t>MyKeyed</w:t>
            </w:r>
            <w:proofErr w:type="spellEnd"/>
          </w:p>
          <w:p w14:paraId="288AA308" w14:textId="77777777" w:rsidR="00973DA5" w:rsidRDefault="00973DA5" w:rsidP="00271689"/>
        </w:tc>
        <w:tc>
          <w:tcPr>
            <w:tcW w:w="1559" w:type="dxa"/>
          </w:tcPr>
          <w:p w14:paraId="699D37C1" w14:textId="77777777" w:rsidR="00973DA5" w:rsidRPr="00013390" w:rsidRDefault="00973DA5" w:rsidP="00271689">
            <w:proofErr w:type="spellStart"/>
            <w:r w:rsidRPr="00013390">
              <w:t>MyKey</w:t>
            </w:r>
            <w:proofErr w:type="spellEnd"/>
            <w:r w:rsidRPr="00013390">
              <w:t xml:space="preserve"> creation complete</w:t>
            </w:r>
          </w:p>
          <w:p w14:paraId="4F70DCC0" w14:textId="77777777" w:rsidR="00973DA5" w:rsidRPr="00013390" w:rsidRDefault="00973DA5" w:rsidP="00271689"/>
        </w:tc>
        <w:tc>
          <w:tcPr>
            <w:tcW w:w="3006" w:type="dxa"/>
          </w:tcPr>
          <w:p w14:paraId="37D19255" w14:textId="77777777" w:rsidR="00973DA5" w:rsidRDefault="00973DA5" w:rsidP="00271689">
            <w:r>
              <w:t>Guard: =</w:t>
            </w:r>
            <w:proofErr w:type="spellStart"/>
            <w:r>
              <w:t>MyKey</w:t>
            </w:r>
            <w:proofErr w:type="spellEnd"/>
            <w:r>
              <w:t xml:space="preserve"> Creation Result == Successful</w:t>
            </w:r>
          </w:p>
          <w:p w14:paraId="7DE7A5E2" w14:textId="77777777" w:rsidR="00973DA5" w:rsidRDefault="00973DA5" w:rsidP="00271689">
            <w:r>
              <w:t xml:space="preserve">Trigger signal: NFC </w:t>
            </w:r>
            <w:proofErr w:type="spellStart"/>
            <w:r>
              <w:t>MyKey</w:t>
            </w:r>
            <w:proofErr w:type="spellEnd"/>
            <w:r>
              <w:t xml:space="preserve"> - Creation Status</w:t>
            </w:r>
          </w:p>
          <w:p w14:paraId="3AD3DB98" w14:textId="77777777" w:rsidR="00973DA5" w:rsidRDefault="00973DA5" w:rsidP="00271689">
            <w:proofErr w:type="spellStart"/>
            <w:r>
              <w:t>SignalEvent</w:t>
            </w:r>
            <w:proofErr w:type="spellEnd"/>
            <w:r>
              <w:t xml:space="preserve"> NFC </w:t>
            </w:r>
            <w:proofErr w:type="spellStart"/>
            <w:r>
              <w:t>MyKey</w:t>
            </w:r>
            <w:proofErr w:type="spellEnd"/>
            <w:r>
              <w:t xml:space="preserve"> - Creation Status</w:t>
            </w:r>
          </w:p>
        </w:tc>
        <w:tc>
          <w:tcPr>
            <w:tcW w:w="2552" w:type="dxa"/>
          </w:tcPr>
          <w:p w14:paraId="6C9C1FDF" w14:textId="77777777" w:rsidR="00973DA5" w:rsidRDefault="00973DA5" w:rsidP="00271689"/>
          <w:p w14:paraId="3C7F9D0E" w14:textId="77777777" w:rsidR="00973DA5" w:rsidRDefault="00973DA5" w:rsidP="00271689"/>
        </w:tc>
      </w:tr>
      <w:tr w:rsidR="00973DA5" w14:paraId="1F4DCA27" w14:textId="77777777" w:rsidTr="00271689">
        <w:tc>
          <w:tcPr>
            <w:tcW w:w="1242" w:type="dxa"/>
          </w:tcPr>
          <w:p w14:paraId="02C4F7D7" w14:textId="77777777" w:rsidR="00973DA5" w:rsidRPr="009D6E77" w:rsidRDefault="00973DA5" w:rsidP="00271689">
            <w:r>
              <w:t>T11</w:t>
            </w:r>
          </w:p>
        </w:tc>
        <w:tc>
          <w:tcPr>
            <w:tcW w:w="1701" w:type="dxa"/>
          </w:tcPr>
          <w:p w14:paraId="5964B005" w14:textId="77777777" w:rsidR="00973DA5" w:rsidRPr="00013390" w:rsidRDefault="00973DA5" w:rsidP="00271689">
            <w:r w:rsidRPr="00013390">
              <w:t>Error - System failed to respond</w:t>
            </w:r>
          </w:p>
          <w:p w14:paraId="06C1A383" w14:textId="77777777" w:rsidR="00973DA5" w:rsidRDefault="00973DA5" w:rsidP="00271689"/>
        </w:tc>
        <w:tc>
          <w:tcPr>
            <w:tcW w:w="1559" w:type="dxa"/>
          </w:tcPr>
          <w:p w14:paraId="4DAA8E17" w14:textId="77777777" w:rsidR="00973DA5" w:rsidRPr="00013390" w:rsidRDefault="00973DA5" w:rsidP="00271689">
            <w:r w:rsidRPr="00013390">
              <w:t>a</w:t>
            </w:r>
          </w:p>
          <w:p w14:paraId="2319D65C" w14:textId="77777777" w:rsidR="00973DA5" w:rsidRPr="00013390" w:rsidRDefault="00973DA5" w:rsidP="00271689"/>
        </w:tc>
        <w:tc>
          <w:tcPr>
            <w:tcW w:w="3006" w:type="dxa"/>
          </w:tcPr>
          <w:p w14:paraId="31413E45" w14:textId="77777777" w:rsidR="00973DA5" w:rsidRDefault="00973DA5" w:rsidP="00271689">
            <w:r>
              <w:t>Trigger signal: OK</w:t>
            </w:r>
          </w:p>
          <w:p w14:paraId="2EFEB569" w14:textId="77777777" w:rsidR="00973DA5" w:rsidRDefault="00973DA5" w:rsidP="00271689">
            <w:proofErr w:type="spellStart"/>
            <w:r>
              <w:t>SignalEvent</w:t>
            </w:r>
            <w:proofErr w:type="spellEnd"/>
            <w:r>
              <w:t xml:space="preserve"> OK</w:t>
            </w:r>
          </w:p>
        </w:tc>
        <w:tc>
          <w:tcPr>
            <w:tcW w:w="2552" w:type="dxa"/>
          </w:tcPr>
          <w:p w14:paraId="7C823689" w14:textId="77777777" w:rsidR="00973DA5" w:rsidRDefault="00973DA5" w:rsidP="00271689"/>
          <w:p w14:paraId="2A732B38" w14:textId="77777777" w:rsidR="00973DA5" w:rsidRDefault="00973DA5" w:rsidP="00271689"/>
        </w:tc>
      </w:tr>
      <w:tr w:rsidR="00973DA5" w14:paraId="1DF22111" w14:textId="77777777" w:rsidTr="00271689">
        <w:tc>
          <w:tcPr>
            <w:tcW w:w="1242" w:type="dxa"/>
          </w:tcPr>
          <w:p w14:paraId="06510699" w14:textId="77777777" w:rsidR="00973DA5" w:rsidRPr="009D6E77" w:rsidRDefault="00973DA5" w:rsidP="00271689">
            <w:r>
              <w:t>T12</w:t>
            </w:r>
          </w:p>
        </w:tc>
        <w:tc>
          <w:tcPr>
            <w:tcW w:w="1701" w:type="dxa"/>
          </w:tcPr>
          <w:p w14:paraId="6D76D98C" w14:textId="77777777" w:rsidR="00973DA5" w:rsidRPr="00013390" w:rsidRDefault="00973DA5" w:rsidP="00271689">
            <w:r w:rsidRPr="00013390">
              <w:t xml:space="preserve">Error - </w:t>
            </w:r>
            <w:proofErr w:type="spellStart"/>
            <w:r w:rsidRPr="00013390">
              <w:t>MyKey</w:t>
            </w:r>
            <w:proofErr w:type="spellEnd"/>
            <w:r w:rsidRPr="00013390">
              <w:t xml:space="preserve"> can't be used for </w:t>
            </w:r>
            <w:proofErr w:type="spellStart"/>
            <w:r w:rsidRPr="00013390">
              <w:t>MyKey</w:t>
            </w:r>
            <w:proofErr w:type="spellEnd"/>
            <w:r w:rsidRPr="00013390">
              <w:t xml:space="preserve"> management</w:t>
            </w:r>
          </w:p>
          <w:p w14:paraId="0384B205" w14:textId="77777777" w:rsidR="00973DA5" w:rsidRDefault="00973DA5" w:rsidP="00271689"/>
        </w:tc>
        <w:tc>
          <w:tcPr>
            <w:tcW w:w="1559" w:type="dxa"/>
          </w:tcPr>
          <w:p w14:paraId="14AE1B7F" w14:textId="77777777" w:rsidR="00973DA5" w:rsidRPr="00013390" w:rsidRDefault="00973DA5" w:rsidP="00271689">
            <w:r w:rsidRPr="00013390">
              <w:t>a</w:t>
            </w:r>
          </w:p>
          <w:p w14:paraId="76619B05" w14:textId="77777777" w:rsidR="00973DA5" w:rsidRPr="00013390" w:rsidRDefault="00973DA5" w:rsidP="00271689"/>
        </w:tc>
        <w:tc>
          <w:tcPr>
            <w:tcW w:w="3006" w:type="dxa"/>
          </w:tcPr>
          <w:p w14:paraId="1984FE63" w14:textId="77777777" w:rsidR="00973DA5" w:rsidRDefault="00973DA5" w:rsidP="00271689">
            <w:r>
              <w:t>Trigger signal: OK</w:t>
            </w:r>
          </w:p>
          <w:p w14:paraId="1E1FE147" w14:textId="77777777" w:rsidR="00973DA5" w:rsidRDefault="00973DA5" w:rsidP="00271689">
            <w:proofErr w:type="spellStart"/>
            <w:r>
              <w:t>SignalEvent</w:t>
            </w:r>
            <w:proofErr w:type="spellEnd"/>
            <w:r>
              <w:t xml:space="preserve"> OK</w:t>
            </w:r>
          </w:p>
        </w:tc>
        <w:tc>
          <w:tcPr>
            <w:tcW w:w="2552" w:type="dxa"/>
          </w:tcPr>
          <w:p w14:paraId="481214F1" w14:textId="77777777" w:rsidR="00973DA5" w:rsidRDefault="00973DA5" w:rsidP="00271689"/>
          <w:p w14:paraId="78BA4B92" w14:textId="77777777" w:rsidR="00973DA5" w:rsidRDefault="00973DA5" w:rsidP="00271689"/>
        </w:tc>
      </w:tr>
      <w:tr w:rsidR="00973DA5" w14:paraId="459ED248" w14:textId="77777777" w:rsidTr="00271689">
        <w:tc>
          <w:tcPr>
            <w:tcW w:w="1242" w:type="dxa"/>
          </w:tcPr>
          <w:p w14:paraId="6CEB5AEC" w14:textId="77777777" w:rsidR="00973DA5" w:rsidRPr="009D6E77" w:rsidRDefault="00973DA5" w:rsidP="00271689">
            <w:r>
              <w:t>T13</w:t>
            </w:r>
          </w:p>
        </w:tc>
        <w:tc>
          <w:tcPr>
            <w:tcW w:w="1701" w:type="dxa"/>
          </w:tcPr>
          <w:p w14:paraId="1C0BF018" w14:textId="77777777" w:rsidR="00973DA5" w:rsidRPr="00013390" w:rsidRDefault="00973DA5" w:rsidP="00271689">
            <w:r w:rsidRPr="00013390">
              <w:t xml:space="preserve">Prompt to scan NFC key to be </w:t>
            </w:r>
            <w:proofErr w:type="spellStart"/>
            <w:r w:rsidRPr="00013390">
              <w:t>MyKeyed</w:t>
            </w:r>
            <w:proofErr w:type="spellEnd"/>
          </w:p>
          <w:p w14:paraId="110692FA" w14:textId="77777777" w:rsidR="00973DA5" w:rsidRDefault="00973DA5" w:rsidP="00271689"/>
        </w:tc>
        <w:tc>
          <w:tcPr>
            <w:tcW w:w="1559" w:type="dxa"/>
          </w:tcPr>
          <w:p w14:paraId="44413485" w14:textId="77777777" w:rsidR="00973DA5" w:rsidRPr="00013390" w:rsidRDefault="00973DA5" w:rsidP="00271689">
            <w:r w:rsidRPr="00013390">
              <w:t>Error - Device not paired to vehicle</w:t>
            </w:r>
          </w:p>
          <w:p w14:paraId="1488B8E5" w14:textId="77777777" w:rsidR="00973DA5" w:rsidRPr="00013390" w:rsidRDefault="00973DA5" w:rsidP="00271689"/>
        </w:tc>
        <w:tc>
          <w:tcPr>
            <w:tcW w:w="3006" w:type="dxa"/>
          </w:tcPr>
          <w:p w14:paraId="5C29F637" w14:textId="77777777" w:rsidR="00973DA5" w:rsidRDefault="00973DA5" w:rsidP="00271689">
            <w:r>
              <w:t xml:space="preserve">Guard: </w:t>
            </w:r>
            <w:proofErr w:type="spellStart"/>
            <w:r>
              <w:t>MyKey</w:t>
            </w:r>
            <w:proofErr w:type="spellEnd"/>
            <w:r>
              <w:t xml:space="preserve"> Creation Result =</w:t>
            </w:r>
            <w:proofErr w:type="gramStart"/>
            <w:r>
              <w:t>=  '</w:t>
            </w:r>
            <w:proofErr w:type="gramEnd"/>
            <w:r>
              <w:t>Unsuccessful - not a pa...</w:t>
            </w:r>
          </w:p>
          <w:p w14:paraId="50D791B1" w14:textId="77777777" w:rsidR="00973DA5" w:rsidRDefault="00973DA5" w:rsidP="00271689">
            <w:r>
              <w:t xml:space="preserve">Trigger signal: NFC </w:t>
            </w:r>
            <w:proofErr w:type="spellStart"/>
            <w:r>
              <w:t>MyKey</w:t>
            </w:r>
            <w:proofErr w:type="spellEnd"/>
            <w:r>
              <w:t xml:space="preserve"> - Creation Status</w:t>
            </w:r>
          </w:p>
          <w:p w14:paraId="78FD1AD9" w14:textId="77777777" w:rsidR="00973DA5" w:rsidRDefault="00973DA5" w:rsidP="00271689">
            <w:proofErr w:type="spellStart"/>
            <w:r>
              <w:t>SignalEvent</w:t>
            </w:r>
            <w:proofErr w:type="spellEnd"/>
            <w:r>
              <w:t xml:space="preserve"> NFC </w:t>
            </w:r>
            <w:proofErr w:type="spellStart"/>
            <w:r>
              <w:t>MyKey</w:t>
            </w:r>
            <w:proofErr w:type="spellEnd"/>
            <w:r>
              <w:t xml:space="preserve"> - Creation Status</w:t>
            </w:r>
          </w:p>
        </w:tc>
        <w:tc>
          <w:tcPr>
            <w:tcW w:w="2552" w:type="dxa"/>
          </w:tcPr>
          <w:p w14:paraId="20FBF816" w14:textId="77777777" w:rsidR="00973DA5" w:rsidRDefault="00973DA5" w:rsidP="00271689"/>
          <w:p w14:paraId="7D692434" w14:textId="77777777" w:rsidR="00973DA5" w:rsidRDefault="00973DA5" w:rsidP="00271689"/>
        </w:tc>
      </w:tr>
      <w:tr w:rsidR="00973DA5" w14:paraId="3DA3797A" w14:textId="77777777" w:rsidTr="00271689">
        <w:tc>
          <w:tcPr>
            <w:tcW w:w="1242" w:type="dxa"/>
          </w:tcPr>
          <w:p w14:paraId="78F5E381" w14:textId="77777777" w:rsidR="00973DA5" w:rsidRPr="009D6E77" w:rsidRDefault="00973DA5" w:rsidP="00271689">
            <w:r>
              <w:t>T14</w:t>
            </w:r>
          </w:p>
        </w:tc>
        <w:tc>
          <w:tcPr>
            <w:tcW w:w="1701" w:type="dxa"/>
          </w:tcPr>
          <w:p w14:paraId="0C25B36B" w14:textId="77777777" w:rsidR="00973DA5" w:rsidRPr="00013390" w:rsidRDefault="00973DA5" w:rsidP="00271689">
            <w:r w:rsidRPr="00013390">
              <w:t xml:space="preserve">Error - that key is already a </w:t>
            </w:r>
            <w:proofErr w:type="spellStart"/>
            <w:r w:rsidRPr="00013390">
              <w:t>MyKey</w:t>
            </w:r>
            <w:proofErr w:type="spellEnd"/>
          </w:p>
          <w:p w14:paraId="1D60C48C" w14:textId="77777777" w:rsidR="00973DA5" w:rsidRDefault="00973DA5" w:rsidP="00271689"/>
        </w:tc>
        <w:tc>
          <w:tcPr>
            <w:tcW w:w="1559" w:type="dxa"/>
          </w:tcPr>
          <w:p w14:paraId="2460FCF0" w14:textId="77777777" w:rsidR="00973DA5" w:rsidRPr="00013390" w:rsidRDefault="00973DA5" w:rsidP="00271689">
            <w:r w:rsidRPr="00013390">
              <w:t>a</w:t>
            </w:r>
          </w:p>
          <w:p w14:paraId="37D44101" w14:textId="77777777" w:rsidR="00973DA5" w:rsidRPr="00013390" w:rsidRDefault="00973DA5" w:rsidP="00271689"/>
        </w:tc>
        <w:tc>
          <w:tcPr>
            <w:tcW w:w="3006" w:type="dxa"/>
          </w:tcPr>
          <w:p w14:paraId="64CE9795" w14:textId="77777777" w:rsidR="00973DA5" w:rsidRDefault="00973DA5" w:rsidP="00271689">
            <w:r>
              <w:t>Trigger signal: OK</w:t>
            </w:r>
          </w:p>
          <w:p w14:paraId="649A0F43" w14:textId="77777777" w:rsidR="00973DA5" w:rsidRDefault="00973DA5" w:rsidP="00271689">
            <w:proofErr w:type="spellStart"/>
            <w:r>
              <w:t>SignalEvent</w:t>
            </w:r>
            <w:proofErr w:type="spellEnd"/>
            <w:r>
              <w:t xml:space="preserve"> OK</w:t>
            </w:r>
          </w:p>
        </w:tc>
        <w:tc>
          <w:tcPr>
            <w:tcW w:w="2552" w:type="dxa"/>
          </w:tcPr>
          <w:p w14:paraId="054858E8" w14:textId="77777777" w:rsidR="00973DA5" w:rsidRDefault="00973DA5" w:rsidP="00271689"/>
          <w:p w14:paraId="43876E69" w14:textId="77777777" w:rsidR="00973DA5" w:rsidRDefault="00973DA5" w:rsidP="00271689"/>
        </w:tc>
      </w:tr>
      <w:tr w:rsidR="00973DA5" w14:paraId="4CC1C8D5" w14:textId="77777777" w:rsidTr="00271689">
        <w:tc>
          <w:tcPr>
            <w:tcW w:w="1242" w:type="dxa"/>
          </w:tcPr>
          <w:p w14:paraId="4378142A" w14:textId="77777777" w:rsidR="00973DA5" w:rsidRPr="009D6E77" w:rsidRDefault="00973DA5" w:rsidP="00271689">
            <w:r>
              <w:t>T15</w:t>
            </w:r>
          </w:p>
        </w:tc>
        <w:tc>
          <w:tcPr>
            <w:tcW w:w="1701" w:type="dxa"/>
          </w:tcPr>
          <w:p w14:paraId="70AA56BD" w14:textId="77777777" w:rsidR="00973DA5" w:rsidRPr="00013390" w:rsidRDefault="00973DA5" w:rsidP="00271689">
            <w:proofErr w:type="spellStart"/>
            <w:r w:rsidRPr="00013390">
              <w:t>MyKey</w:t>
            </w:r>
            <w:proofErr w:type="spellEnd"/>
            <w:r w:rsidRPr="00013390">
              <w:t xml:space="preserve"> creation complete</w:t>
            </w:r>
          </w:p>
          <w:p w14:paraId="51CE7570" w14:textId="77777777" w:rsidR="00973DA5" w:rsidRDefault="00973DA5" w:rsidP="00271689"/>
        </w:tc>
        <w:tc>
          <w:tcPr>
            <w:tcW w:w="1559" w:type="dxa"/>
          </w:tcPr>
          <w:p w14:paraId="787C2F5D" w14:textId="77777777" w:rsidR="00973DA5" w:rsidRPr="00013390" w:rsidRDefault="00973DA5" w:rsidP="00271689">
            <w:r w:rsidRPr="00013390">
              <w:t>a</w:t>
            </w:r>
          </w:p>
          <w:p w14:paraId="4F31EF48" w14:textId="77777777" w:rsidR="00973DA5" w:rsidRPr="00013390" w:rsidRDefault="00973DA5" w:rsidP="00271689"/>
        </w:tc>
        <w:tc>
          <w:tcPr>
            <w:tcW w:w="3006" w:type="dxa"/>
          </w:tcPr>
          <w:p w14:paraId="49B57798" w14:textId="77777777" w:rsidR="00973DA5" w:rsidRDefault="00973DA5" w:rsidP="00271689">
            <w:r>
              <w:t>Trigger signal: OK</w:t>
            </w:r>
          </w:p>
          <w:p w14:paraId="51B9E546" w14:textId="77777777" w:rsidR="00973DA5" w:rsidRDefault="00973DA5" w:rsidP="00271689">
            <w:proofErr w:type="spellStart"/>
            <w:r>
              <w:t>SignalEvent</w:t>
            </w:r>
            <w:proofErr w:type="spellEnd"/>
            <w:r>
              <w:t xml:space="preserve"> OK</w:t>
            </w:r>
          </w:p>
        </w:tc>
        <w:tc>
          <w:tcPr>
            <w:tcW w:w="2552" w:type="dxa"/>
          </w:tcPr>
          <w:p w14:paraId="639D8D36" w14:textId="77777777" w:rsidR="00973DA5" w:rsidRDefault="00973DA5" w:rsidP="00271689"/>
          <w:p w14:paraId="2E3F4834" w14:textId="77777777" w:rsidR="00973DA5" w:rsidRDefault="00973DA5" w:rsidP="00271689"/>
        </w:tc>
      </w:tr>
      <w:tr w:rsidR="00973DA5" w14:paraId="0C90A22D" w14:textId="77777777" w:rsidTr="00271689">
        <w:tc>
          <w:tcPr>
            <w:tcW w:w="1242" w:type="dxa"/>
          </w:tcPr>
          <w:p w14:paraId="41427A55" w14:textId="77777777" w:rsidR="00973DA5" w:rsidRPr="009D6E77" w:rsidRDefault="00973DA5" w:rsidP="00271689">
            <w:r>
              <w:t>T16</w:t>
            </w:r>
          </w:p>
        </w:tc>
        <w:tc>
          <w:tcPr>
            <w:tcW w:w="1701" w:type="dxa"/>
          </w:tcPr>
          <w:p w14:paraId="2E5BD863" w14:textId="77777777" w:rsidR="00973DA5" w:rsidRPr="00013390" w:rsidRDefault="00973DA5" w:rsidP="00271689">
            <w:r w:rsidRPr="00013390">
              <w:t xml:space="preserve">Prompt to scan NFC key to be </w:t>
            </w:r>
            <w:proofErr w:type="spellStart"/>
            <w:r w:rsidRPr="00013390">
              <w:t>MyKeyed</w:t>
            </w:r>
            <w:proofErr w:type="spellEnd"/>
          </w:p>
          <w:p w14:paraId="148908B6" w14:textId="77777777" w:rsidR="00973DA5" w:rsidRDefault="00973DA5" w:rsidP="00271689"/>
        </w:tc>
        <w:tc>
          <w:tcPr>
            <w:tcW w:w="1559" w:type="dxa"/>
          </w:tcPr>
          <w:p w14:paraId="681FF12D" w14:textId="77777777" w:rsidR="00973DA5" w:rsidRPr="00013390" w:rsidRDefault="00973DA5" w:rsidP="00271689">
            <w:r w:rsidRPr="00013390">
              <w:t xml:space="preserve">Error - that key is already a </w:t>
            </w:r>
            <w:proofErr w:type="spellStart"/>
            <w:r w:rsidRPr="00013390">
              <w:t>MyKey</w:t>
            </w:r>
            <w:proofErr w:type="spellEnd"/>
          </w:p>
          <w:p w14:paraId="2C743AFE" w14:textId="77777777" w:rsidR="00973DA5" w:rsidRPr="00013390" w:rsidRDefault="00973DA5" w:rsidP="00271689"/>
        </w:tc>
        <w:tc>
          <w:tcPr>
            <w:tcW w:w="3006" w:type="dxa"/>
          </w:tcPr>
          <w:p w14:paraId="0207EE7B" w14:textId="77777777" w:rsidR="00973DA5" w:rsidRDefault="00973DA5" w:rsidP="00271689">
            <w:r>
              <w:t>Guard: =</w:t>
            </w:r>
            <w:proofErr w:type="spellStart"/>
            <w:r>
              <w:t>MyKey</w:t>
            </w:r>
            <w:proofErr w:type="spellEnd"/>
            <w:r>
              <w:t xml:space="preserve"> Creation Result == 'Unsuccessful - ...</w:t>
            </w:r>
          </w:p>
          <w:p w14:paraId="05548DC0" w14:textId="77777777" w:rsidR="00973DA5" w:rsidRDefault="00973DA5" w:rsidP="00271689">
            <w:r>
              <w:t xml:space="preserve">Trigger signal: NFC </w:t>
            </w:r>
            <w:proofErr w:type="spellStart"/>
            <w:r>
              <w:t>MyKey</w:t>
            </w:r>
            <w:proofErr w:type="spellEnd"/>
            <w:r>
              <w:t xml:space="preserve"> - Creation Status</w:t>
            </w:r>
          </w:p>
          <w:p w14:paraId="17CEA08C" w14:textId="77777777" w:rsidR="00973DA5" w:rsidRDefault="00973DA5" w:rsidP="00271689">
            <w:proofErr w:type="spellStart"/>
            <w:r>
              <w:t>SignalEvent</w:t>
            </w:r>
            <w:proofErr w:type="spellEnd"/>
            <w:r>
              <w:t xml:space="preserve"> NFC </w:t>
            </w:r>
            <w:proofErr w:type="spellStart"/>
            <w:r>
              <w:t>MyKey</w:t>
            </w:r>
            <w:proofErr w:type="spellEnd"/>
            <w:r>
              <w:t xml:space="preserve"> - Creation Status</w:t>
            </w:r>
          </w:p>
        </w:tc>
        <w:tc>
          <w:tcPr>
            <w:tcW w:w="2552" w:type="dxa"/>
          </w:tcPr>
          <w:p w14:paraId="6CF1E241" w14:textId="77777777" w:rsidR="00973DA5" w:rsidRDefault="00973DA5" w:rsidP="00271689"/>
          <w:p w14:paraId="1681CC8B" w14:textId="77777777" w:rsidR="00973DA5" w:rsidRDefault="00973DA5" w:rsidP="00271689"/>
        </w:tc>
      </w:tr>
    </w:tbl>
    <w:p w14:paraId="23AA5C3C" w14:textId="77777777" w:rsidR="00973DA5" w:rsidRDefault="00973DA5" w:rsidP="00973DA5">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D94AA9">
        <w:rPr>
          <w:noProof/>
        </w:rPr>
        <w:t>3</w:t>
      </w:r>
      <w:r>
        <w:rPr>
          <w:noProof/>
        </w:rPr>
        <w:fldChar w:fldCharType="end"/>
      </w:r>
      <w:r w:rsidRPr="00041150">
        <w:t>: Transition</w:t>
      </w:r>
      <w:r>
        <w:t>s</w:t>
      </w:r>
      <w:r w:rsidRPr="00041150">
        <w:t xml:space="preserve"> between Operation Modes and States</w:t>
      </w:r>
      <w:r>
        <w:t xml:space="preserve"> on </w:t>
      </w:r>
      <w:proofErr w:type="spellStart"/>
      <w:r w:rsidRPr="00574E26">
        <w:t>MyKey</w:t>
      </w:r>
      <w:proofErr w:type="spellEnd"/>
      <w:r w:rsidRPr="00574E26">
        <w:t xml:space="preserve"> Management Inner STM</w:t>
      </w:r>
    </w:p>
    <w:p w14:paraId="59A13300" w14:textId="77777777" w:rsidR="00973DA5" w:rsidRPr="00FB6F3B" w:rsidRDefault="00973DA5" w:rsidP="00FB6F3B"/>
    <w:p w14:paraId="44CAC788" w14:textId="77777777" w:rsidR="00305BF4" w:rsidRDefault="00305BF4" w:rsidP="00305BF4"/>
    <w:p w14:paraId="325595FB" w14:textId="77777777" w:rsidR="00305BF4" w:rsidRDefault="00305BF4" w:rsidP="00305BF4">
      <w:pPr>
        <w:pStyle w:val="Heading1"/>
        <w:tabs>
          <w:tab w:val="clear" w:pos="540"/>
          <w:tab w:val="num" w:pos="432"/>
        </w:tabs>
      </w:pPr>
      <w:bookmarkStart w:id="239" w:name="_Toc26368317"/>
      <w:bookmarkStart w:id="240" w:name="_Toc1554279"/>
      <w:r>
        <w:lastRenderedPageBreak/>
        <w:t>Feature Implementation Requirements</w:t>
      </w:r>
      <w:bookmarkEnd w:id="239"/>
      <w:bookmarkEnd w:id="240"/>
    </w:p>
    <w:p w14:paraId="3C80DAF2" w14:textId="77777777" w:rsidR="00D71C1A" w:rsidRDefault="00D71C1A" w:rsidP="00305BF4">
      <w:pPr>
        <w:pStyle w:val="VelocityScript"/>
      </w:pPr>
    </w:p>
    <w:p w14:paraId="5C27E8C5" w14:textId="197E7D9C" w:rsidR="006D57E0" w:rsidRDefault="006D57E0" w:rsidP="00FA1A48">
      <w:pPr>
        <w:pStyle w:val="Heading2"/>
        <w:spacing w:before="240"/>
      </w:pPr>
      <w:bookmarkStart w:id="241" w:name="_Toc35000602"/>
      <w:r>
        <w:t>Functional Safety</w:t>
      </w:r>
    </w:p>
    <w:p w14:paraId="6C2AD9E0" w14:textId="66BAF1BC" w:rsidR="005350D6" w:rsidRDefault="00FA1A48" w:rsidP="00D92AEC">
      <w:pPr>
        <w:pStyle w:val="Heading2"/>
        <w:spacing w:before="240"/>
      </w:pPr>
      <w:r w:rsidRPr="0008696C">
        <w:t>Requirements on Components</w:t>
      </w:r>
      <w:bookmarkEnd w:id="241"/>
    </w:p>
    <w:p w14:paraId="426A05FE" w14:textId="792FFD69" w:rsidR="005350D6" w:rsidRPr="00B56F4E" w:rsidRDefault="00D25916" w:rsidP="005350D6">
      <w:pPr>
        <w:pStyle w:val="Heading3"/>
        <w:keepNext w:val="0"/>
        <w:tabs>
          <w:tab w:val="clear" w:pos="900"/>
          <w:tab w:val="left" w:pos="709"/>
          <w:tab w:val="left" w:pos="851"/>
        </w:tabs>
        <w:spacing w:before="240"/>
        <w:rPr>
          <w:szCs w:val="20"/>
          <w:lang w:val="en-GB"/>
        </w:rPr>
      </w:pPr>
      <w:r>
        <w:rPr>
          <w:noProof/>
        </w:rPr>
        <w:drawing>
          <wp:inline distT="0" distB="0" distL="0" distR="0" wp14:anchorId="251EFD13" wp14:editId="30DF7C1F">
            <wp:extent cx="152400" cy="152400"/>
            <wp:effectExtent l="0" t="0" r="0" b="0"/>
            <wp:docPr id="44" name="Picture 2041763009.jpg" descr="2041763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41763009.jpg"/>
                    <pic:cNvPicPr/>
                  </pic:nvPicPr>
                  <pic:blipFill>
                    <a:blip r:embed="rId47" cstate="print"/>
                    <a:stretch>
                      <a:fillRect/>
                    </a:stretch>
                  </pic:blipFill>
                  <pic:spPr>
                    <a:xfrm>
                      <a:off x="0" y="0"/>
                      <a:ext cx="152400" cy="152400"/>
                    </a:xfrm>
                    <a:prstGeom prst="rect">
                      <a:avLst/>
                    </a:prstGeom>
                  </pic:spPr>
                </pic:pic>
              </a:graphicData>
            </a:graphic>
          </wp:inline>
        </w:drawing>
      </w:r>
      <w:r>
        <w:rPr>
          <w:szCs w:val="20"/>
          <w:lang w:val="en-GB"/>
        </w:rPr>
        <w:t xml:space="preserve"> </w:t>
      </w:r>
      <w:r w:rsidR="005350D6">
        <w:rPr>
          <w:szCs w:val="20"/>
          <w:lang w:val="en-GB"/>
        </w:rPr>
        <w:t>BCM</w:t>
      </w:r>
    </w:p>
    <w:p w14:paraId="55C77066" w14:textId="767A1C91" w:rsidR="003A6760" w:rsidRDefault="003A6760" w:rsidP="005350D6">
      <w:r>
        <w:t xml:space="preserve">#TODO: add a table of the </w:t>
      </w:r>
      <w:proofErr w:type="spellStart"/>
      <w:r>
        <w:t>reqs</w:t>
      </w:r>
      <w:proofErr w:type="spellEnd"/>
      <w:r>
        <w:t xml:space="preserve"> allocated?</w:t>
      </w:r>
    </w:p>
    <w:p w14:paraId="7AD5FAA6" w14:textId="14A2F0FB" w:rsidR="00967DA4" w:rsidRPr="00967DA4" w:rsidRDefault="00967DA4" w:rsidP="0074664E">
      <w:pPr>
        <w:rPr>
          <w:rFonts w:cs="Arial"/>
          <w:color w:val="7030A0"/>
          <w:sz w:val="16"/>
          <w:szCs w:val="14"/>
        </w:rPr>
      </w:pPr>
    </w:p>
    <w:p w14:paraId="23865A02" w14:textId="4A8D229B" w:rsidR="0074664E" w:rsidRDefault="004521EB" w:rsidP="0074664E">
      <w:pPr>
        <w:pStyle w:val="Heading4"/>
        <w:keepNext w:val="0"/>
        <w:tabs>
          <w:tab w:val="clear" w:pos="900"/>
          <w:tab w:val="left" w:pos="709"/>
        </w:tabs>
        <w:spacing w:before="240"/>
        <w:rPr>
          <w:lang w:val="en-GB"/>
        </w:rPr>
      </w:pPr>
      <w:bookmarkStart w:id="242" w:name="_Toc35000604"/>
      <w:r>
        <w:rPr>
          <w:lang w:val="en-GB"/>
        </w:rPr>
        <w:t xml:space="preserve">Technology </w:t>
      </w:r>
      <w:r w:rsidRPr="003070ED">
        <w:rPr>
          <w:lang w:val="en-GB"/>
        </w:rPr>
        <w:t>Function</w:t>
      </w:r>
      <w:r w:rsidR="00594773">
        <w:rPr>
          <w:lang w:val="en-GB"/>
        </w:rPr>
        <w:t xml:space="preserve"> </w:t>
      </w:r>
      <w:r>
        <w:rPr>
          <w:noProof/>
        </w:rPr>
        <w:drawing>
          <wp:inline distT="0" distB="0" distL="0" distR="0" wp14:anchorId="08A99046" wp14:editId="6C108D31">
            <wp:extent cx="152400" cy="152400"/>
            <wp:effectExtent l="0" t="0" r="0" b="0"/>
            <wp:docPr id="46"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Deauthorize NFC </w:t>
      </w:r>
      <w:proofErr w:type="spellStart"/>
      <w:r w:rsidR="00594773" w:rsidRPr="00594773">
        <w:rPr>
          <w:b/>
          <w:lang w:val="en-GB"/>
        </w:rPr>
        <w:t>Starting_BCM</w:t>
      </w:r>
      <w:bookmarkEnd w:id="242"/>
      <w:proofErr w:type="spellEnd"/>
    </w:p>
    <w:p w14:paraId="50C5D5F5" w14:textId="45D10AB2" w:rsidR="003D3059" w:rsidRPr="00AD1D2E" w:rsidRDefault="00E503FC" w:rsidP="003D3059">
      <w:pPr>
        <w:pStyle w:val="Heading6"/>
        <w:rPr>
          <w:lang w:val="en-GB"/>
        </w:rPr>
      </w:pPr>
      <w:r>
        <w:rPr>
          <w:lang w:val="en-GB"/>
        </w:rPr>
        <w:t>Outputs</w:t>
      </w:r>
      <w:r w:rsidR="00CF5AE5">
        <w:rPr>
          <w:lang w:val="en-GB"/>
        </w:rPr>
        <w:t xml:space="preserve"> </w:t>
      </w:r>
    </w:p>
    <w:p w14:paraId="34A2C4D0"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1A81BE64"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D87FE7" w14:textId="3A3D8031"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5A4A085F"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6F29A205"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4DE52" w14:textId="5DEBF88C"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1661ABE5"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B7DB20" w14:textId="1B40DB04" w:rsidR="00192C1B" w:rsidRPr="009E2DE0" w:rsidRDefault="00F85872" w:rsidP="00301058">
            <w:pPr>
              <w:rPr>
                <w:rFonts w:cs="Arial"/>
                <w:color w:val="000000" w:themeColor="text1"/>
                <w:sz w:val="16"/>
                <w:szCs w:val="14"/>
              </w:rPr>
            </w:pPr>
            <w:r>
              <w:rPr>
                <w:noProof/>
              </w:rPr>
              <w:drawing>
                <wp:inline distT="0" distB="0" distL="0" distR="0" wp14:anchorId="520580BE" wp14:editId="3828E140">
                  <wp:extent cx="152400" cy="152400"/>
                  <wp:effectExtent l="0" t="0" r="0" b="0"/>
                  <wp:docPr id="4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35bed76a2985cdf925d90787339f391b" w:history="1">
              <w:proofErr w:type="spellStart"/>
              <w:r w:rsidRPr="00F85872">
                <w:rPr>
                  <w:rStyle w:val="Hyperlink"/>
                  <w:rFonts w:ascii="Consolas" w:hAnsi="Consolas"/>
                  <w:sz w:val="16"/>
                  <w:lang w:val="en-GB"/>
                </w:rPr>
                <w:t>NfcDevcAuthrzT_B_Rq</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71CA8E" w14:textId="0FC28744" w:rsidR="00192C1B" w:rsidRPr="00FA0010" w:rsidRDefault="00F85872" w:rsidP="00301058">
            <w:pPr>
              <w:rPr>
                <w:rFonts w:cs="Arial"/>
                <w:color w:val="000000" w:themeColor="text1"/>
                <w:sz w:val="16"/>
                <w:szCs w:val="14"/>
              </w:rPr>
            </w:pPr>
            <w:r>
              <w:rPr>
                <w:noProof/>
              </w:rPr>
              <w:drawing>
                <wp:inline distT="0" distB="0" distL="0" distR="0" wp14:anchorId="13562121" wp14:editId="6A41B066">
                  <wp:extent cx="152400" cy="152400"/>
                  <wp:effectExtent l="0" t="0" r="0" b="0"/>
                  <wp:docPr id="50"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04b7f7eebdf540b2f7f62c26d6cf4d88" w:history="1">
              <w:proofErr w:type="spellStart"/>
              <w:r w:rsidRPr="00F85872">
                <w:rPr>
                  <w:rStyle w:val="Hyperlink"/>
                  <w:rFonts w:ascii="Consolas" w:hAnsi="Consolas"/>
                  <w:sz w:val="16"/>
                  <w:lang w:val="en-GB"/>
                </w:rPr>
                <w:t>NullValid_ET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A53BD5" w14:textId="77777777" w:rsidR="00F85872" w:rsidRPr="00192C1B" w:rsidRDefault="000F1FDF" w:rsidP="00F85872">
            <w:pPr>
              <w:rPr>
                <w:sz w:val="16"/>
              </w:rPr>
            </w:pPr>
            <w:hyperlink w:anchor="_47d2525fdb37b01464d3eb08d58622a6" w:history="1">
              <w:r w:rsidR="00F85872">
                <w:rPr>
                  <w:rStyle w:val="Hyperlink"/>
                  <w:sz w:val="16"/>
                </w:rPr>
                <w:t>Trigger Deauthorization</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8327C7" w14:textId="704A10B4" w:rsidR="006507EC" w:rsidRPr="006507EC" w:rsidRDefault="006507EC" w:rsidP="006507EC">
            <w:proofErr w:type="spellStart"/>
            <w:r w:rsidRPr="006507EC">
              <w:rPr>
                <w:sz w:val="16"/>
              </w:rPr>
              <w:t>CANSignal</w:t>
            </w:r>
            <w:proofErr w:type="spellEnd"/>
          </w:p>
        </w:tc>
      </w:tr>
    </w:tbl>
    <w:p w14:paraId="503E7348" w14:textId="5BAFFB9B" w:rsidR="00236BAE" w:rsidRPr="004A50B8" w:rsidRDefault="00236BAE" w:rsidP="004A50B8">
      <w:pPr>
        <w:pStyle w:val="Caption"/>
      </w:pPr>
      <w:bookmarkStart w:id="243" w:name="_Toc35000671"/>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bookmarkEnd w:id="243"/>
      <w:r w:rsidRPr="004521EB">
        <w:rPr>
          <w:lang w:val="en-GB"/>
        </w:rPr>
        <w:t xml:space="preserve">Deauthorize NFC </w:t>
      </w:r>
      <w:proofErr w:type="spellStart"/>
      <w:r w:rsidRPr="004521EB">
        <w:rPr>
          <w:lang w:val="en-GB"/>
        </w:rPr>
        <w:t>Starting_BCM</w:t>
      </w:r>
      <w:proofErr w:type="spellEnd"/>
    </w:p>
    <w:p w14:paraId="004CA607" w14:textId="25C300B9" w:rsidR="00E503FC" w:rsidRPr="00CF5AE5" w:rsidRDefault="00E503FC" w:rsidP="00CF5AE5">
      <w:pPr>
        <w:pStyle w:val="Heading6"/>
        <w:rPr>
          <w:lang w:val="en-GB"/>
        </w:rPr>
      </w:pPr>
      <w:r>
        <w:rPr>
          <w:lang w:val="en-GB"/>
        </w:rPr>
        <w:t>Parameters</w:t>
      </w:r>
      <w:r w:rsidR="00594773">
        <w:rPr>
          <w:lang w:val="en-GB"/>
        </w:rPr>
        <w:t xml:space="preserve"> </w:t>
      </w:r>
    </w:p>
    <w:p w14:paraId="7E8EA3B5"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970"/>
        <w:gridCol w:w="2520"/>
        <w:gridCol w:w="1620"/>
        <w:gridCol w:w="2070"/>
      </w:tblGrid>
      <w:tr w:rsidR="00F85872" w:rsidRPr="00B3499B" w14:paraId="35C75F4F" w14:textId="77777777" w:rsidTr="00E73EFC">
        <w:trPr>
          <w:trHeight w:val="133"/>
        </w:trPr>
        <w:tc>
          <w:tcPr>
            <w:tcW w:w="5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B46BA" w14:textId="6A49B0A0" w:rsidR="00F85872" w:rsidRPr="001C5864" w:rsidRDefault="00F85872" w:rsidP="00236BAE">
            <w:pPr>
              <w:rPr>
                <w:rFonts w:cs="Arial"/>
                <w:b/>
                <w:bCs/>
                <w:color w:val="000000"/>
              </w:rPr>
            </w:pPr>
            <w:r>
              <w:rPr>
                <w:rFonts w:cs="Arial"/>
                <w:b/>
                <w:bCs/>
                <w:color w:val="000000"/>
              </w:rPr>
              <w:t>Technical Parameter</w:t>
            </w:r>
            <w:r w:rsidRPr="00E54DEA">
              <w:rPr>
                <w:rFonts w:cs="Arial"/>
                <w:b/>
                <w:bCs/>
                <w:color w:val="000000"/>
              </w:rPr>
              <w:t xml:space="preserve"> </w:t>
            </w:r>
          </w:p>
        </w:tc>
        <w:tc>
          <w:tcPr>
            <w:tcW w:w="162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94B21" w14:textId="2CB5AB74" w:rsidR="00F85872" w:rsidRPr="001C5864" w:rsidRDefault="00F85872" w:rsidP="00236BAE">
            <w:pPr>
              <w:rPr>
                <w:rFonts w:cs="Arial"/>
                <w:b/>
                <w:bCs/>
                <w:color w:val="000000"/>
              </w:rPr>
            </w:pPr>
            <w:r>
              <w:rPr>
                <w:rFonts w:cs="Arial"/>
                <w:b/>
                <w:bCs/>
                <w:color w:val="000000"/>
              </w:rPr>
              <w:t>Method</w:t>
            </w:r>
          </w:p>
        </w:tc>
        <w:tc>
          <w:tcPr>
            <w:tcW w:w="207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D9D9D9" w:themeFill="background1" w:themeFillShade="D9"/>
          </w:tcPr>
          <w:p w14:paraId="2FBE6221" w14:textId="64EFB24F" w:rsidR="00F85872" w:rsidRPr="00B3499B" w:rsidRDefault="00F85872" w:rsidP="00236BAE">
            <w:pPr>
              <w:ind w:left="141"/>
              <w:rPr>
                <w:rFonts w:cs="Arial"/>
                <w:color w:val="000000" w:themeColor="text1"/>
                <w:sz w:val="16"/>
                <w:szCs w:val="14"/>
              </w:rPr>
            </w:pPr>
            <w:proofErr w:type="gramStart"/>
            <w:r>
              <w:rPr>
                <w:rFonts w:cs="Arial"/>
                <w:b/>
                <w:bCs/>
                <w:color w:val="000000"/>
              </w:rPr>
              <w:t>Method  Details</w:t>
            </w:r>
            <w:proofErr w:type="gramEnd"/>
          </w:p>
        </w:tc>
      </w:tr>
      <w:tr w:rsidR="00F85872" w:rsidRPr="00B3499B" w14:paraId="5CBD1166" w14:textId="77777777" w:rsidTr="00E73EFC">
        <w:trPr>
          <w:trHeight w:val="133"/>
        </w:trPr>
        <w:tc>
          <w:tcPr>
            <w:tcW w:w="29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3D45D" w14:textId="2DF80D2B" w:rsidR="00F85872" w:rsidRDefault="00F85872" w:rsidP="00236BAE">
            <w:pPr>
              <w:rPr>
                <w:rFonts w:cs="Arial"/>
                <w:b/>
                <w:bCs/>
                <w:color w:val="000000"/>
              </w:rPr>
            </w:pPr>
            <w:r>
              <w:rPr>
                <w:rFonts w:cs="Arial"/>
                <w:b/>
                <w:bCs/>
                <w:color w:val="000000"/>
              </w:rPr>
              <w:t>Name</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69EF3" w14:textId="59B715B2" w:rsidR="00F85872" w:rsidRDefault="00F85872" w:rsidP="00236BAE">
            <w:pPr>
              <w:rPr>
                <w:rFonts w:cs="Arial"/>
                <w:b/>
                <w:bCs/>
                <w:color w:val="000000"/>
              </w:rPr>
            </w:pPr>
            <w:r>
              <w:rPr>
                <w:rFonts w:cs="Arial"/>
                <w:b/>
                <w:bCs/>
                <w:color w:val="000000"/>
              </w:rPr>
              <w:t>Encoding</w:t>
            </w:r>
          </w:p>
        </w:tc>
        <w:tc>
          <w:tcPr>
            <w:tcW w:w="1620" w:type="dxa"/>
            <w:vMerge/>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C755F" w14:textId="77777777" w:rsidR="00F85872" w:rsidRDefault="00F85872" w:rsidP="00236BAE">
            <w:pPr>
              <w:rPr>
                <w:rFonts w:cs="Arial"/>
                <w:b/>
                <w:bCs/>
                <w:color w:val="000000"/>
              </w:rPr>
            </w:pPr>
          </w:p>
        </w:tc>
        <w:tc>
          <w:tcPr>
            <w:tcW w:w="2070" w:type="dxa"/>
            <w:vMerge/>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F6D9D" w14:textId="77777777" w:rsidR="00F85872" w:rsidRDefault="00F85872" w:rsidP="00236BAE">
            <w:pPr>
              <w:ind w:left="141"/>
              <w:rPr>
                <w:rFonts w:cs="Arial"/>
                <w:b/>
                <w:bCs/>
                <w:color w:val="000000"/>
              </w:rPr>
            </w:pPr>
          </w:p>
        </w:tc>
      </w:tr>
    </w:tbl>
    <w:p w14:paraId="14E53121" w14:textId="010CC86E" w:rsidR="00236BAE" w:rsidRPr="00236BAE" w:rsidRDefault="00236BAE" w:rsidP="00236BAE">
      <w:pPr>
        <w:pStyle w:val="Caption"/>
      </w:pPr>
      <w:bookmarkStart w:id="244" w:name="_Toc35000672"/>
      <w:bookmarkStart w:id="245" w:name="_Toc530489340"/>
      <w:bookmarkStart w:id="246" w:name="_Toc529546324"/>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3</w:t>
      </w:r>
      <w:r>
        <w:rPr>
          <w:noProof/>
        </w:rPr>
        <w:fldChar w:fldCharType="end"/>
      </w:r>
      <w:r w:rsidRPr="00702453">
        <w:t xml:space="preserve">: </w:t>
      </w:r>
      <w:r>
        <w:t xml:space="preserve">Parameter mappings of Function </w:t>
      </w:r>
      <w:bookmarkEnd w:id="244"/>
      <w:bookmarkEnd w:id="245"/>
      <w:bookmarkEnd w:id="246"/>
      <w:r w:rsidRPr="004521EB">
        <w:rPr>
          <w:lang w:val="en-GB"/>
        </w:rPr>
        <w:t xml:space="preserve">Deauthorize NFC </w:t>
      </w:r>
      <w:proofErr w:type="spellStart"/>
      <w:r w:rsidRPr="004521EB">
        <w:rPr>
          <w:lang w:val="en-GB"/>
        </w:rPr>
        <w:t>Starting_BCM</w:t>
      </w:r>
      <w:proofErr w:type="spellEnd"/>
    </w:p>
    <w:p w14:paraId="459AA674" w14:textId="47C57614" w:rsidR="00462890" w:rsidRDefault="00462890" w:rsidP="00462890">
      <w:pPr>
        <w:pStyle w:val="VelocityScript"/>
      </w:pPr>
      <w:r>
        <w:t xml:space="preserve"># </w:t>
      </w:r>
      <w:r>
        <w:tab/>
      </w:r>
    </w:p>
    <w:p w14:paraId="6EBFDA27" w14:textId="2EF3045F" w:rsidR="006233F4" w:rsidRDefault="006233F4" w:rsidP="00FC072D">
      <w:pPr>
        <w:pStyle w:val="VelocityScript"/>
      </w:pPr>
      <w:r>
        <w:t xml:space="preserve"># </w:t>
      </w:r>
      <w:r>
        <w:tab/>
      </w:r>
    </w:p>
    <w:p w14:paraId="182E729A" w14:textId="77777777" w:rsidR="00967DA4" w:rsidRPr="00967DA4" w:rsidRDefault="00967DA4" w:rsidP="0074664E">
      <w:pPr>
        <w:rPr>
          <w:rFonts w:cs="Arial"/>
          <w:color w:val="7030A0"/>
          <w:sz w:val="16"/>
          <w:szCs w:val="14"/>
        </w:rPr>
      </w:pPr>
    </w:p>
    <w:p w14:paraId="48EF2B20"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751928D8" wp14:editId="6140E6F8">
            <wp:extent cx="152400" cy="152400"/>
            <wp:effectExtent l="0" t="0" r="0" b="0"/>
            <wp:docPr id="52"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Handle NFC Local </w:t>
      </w:r>
      <w:proofErr w:type="spellStart"/>
      <w:r w:rsidR="00594773" w:rsidRPr="00594773">
        <w:rPr>
          <w:b/>
          <w:lang w:val="en-GB"/>
        </w:rPr>
        <w:t>Event_BCM</w:t>
      </w:r>
      <w:proofErr w:type="spellEnd"/>
    </w:p>
    <w:p w14:paraId="597350A7" w14:textId="617AB0BC" w:rsidR="00B54490" w:rsidRPr="00AD1D2E" w:rsidRDefault="00B7339F" w:rsidP="00D93502">
      <w:pPr>
        <w:pStyle w:val="Heading6"/>
        <w:keepNext w:val="0"/>
        <w:tabs>
          <w:tab w:val="clear" w:pos="900"/>
          <w:tab w:val="left" w:pos="709"/>
        </w:tabs>
        <w:spacing w:before="240"/>
        <w:rPr>
          <w:lang w:val="en-GB"/>
        </w:rPr>
      </w:pPr>
      <w:bookmarkStart w:id="247" w:name="_Toc35000606"/>
      <w:r>
        <w:rPr>
          <w:lang w:val="en-GB"/>
        </w:rPr>
        <w:t>Inputs</w:t>
      </w:r>
      <w:bookmarkEnd w:id="247"/>
      <w:r w:rsidR="00594773">
        <w:rPr>
          <w:lang w:val="en-GB"/>
        </w:rPr>
        <w:t xml:space="preserve"> </w:t>
      </w:r>
    </w:p>
    <w:p w14:paraId="157F3BF9"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62088062"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E59C8" w14:textId="3B6DBD6F"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3DA30" w14:textId="042DDF3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FDB239" w14:textId="714834F0"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D9F7E9" w14:textId="5FA6F4D5"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08808B96"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DFFBAB" w14:textId="0E07015F" w:rsidR="00F85872" w:rsidRPr="00F85872" w:rsidRDefault="001336CF" w:rsidP="00F85872">
            <w:pPr>
              <w:rPr>
                <w:rFonts w:ascii="Consolas" w:hAnsi="Consolas"/>
                <w:sz w:val="16"/>
              </w:rPr>
            </w:pPr>
            <w:r>
              <w:rPr>
                <w:noProof/>
              </w:rPr>
              <w:drawing>
                <wp:inline distT="0" distB="0" distL="0" distR="0" wp14:anchorId="11E9A5B8" wp14:editId="4B872D5B">
                  <wp:extent cx="152400" cy="152400"/>
                  <wp:effectExtent l="0" t="0" r="0" b="0"/>
                  <wp:docPr id="5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e2b1229dbea424d177db3a4c82e10532" w:history="1">
              <w:proofErr w:type="spellStart"/>
              <w:r w:rsidR="00F85872" w:rsidRPr="00F85872">
                <w:rPr>
                  <w:rStyle w:val="Hyperlink"/>
                  <w:rFonts w:ascii="Consolas" w:hAnsi="Consolas"/>
                  <w:sz w:val="16"/>
                </w:rPr>
                <w:t>NfcDevc_D_Cmd</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E4EBAD" w14:textId="6ED8E88A" w:rsidR="00F85872" w:rsidRPr="0079029D" w:rsidRDefault="000F1FDF" w:rsidP="00F85872">
            <w:pPr>
              <w:rPr>
                <w:sz w:val="16"/>
              </w:rPr>
            </w:pPr>
            <w:hyperlink w:anchor="_410e9923ebab3defe93fc9bdb1b56b6c" w:history="1">
              <w:proofErr w:type="spellStart"/>
              <w:r w:rsidR="00F85872">
                <w:rPr>
                  <w:rStyle w:val="Hyperlink"/>
                  <w:sz w:val="16"/>
                </w:rPr>
                <w:t>NfcDevcCmd_D_Rq_ET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5658C6"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88814B" w14:textId="42419EDB" w:rsidR="00F85872" w:rsidRPr="00F00DD8" w:rsidRDefault="00F85872" w:rsidP="00F85872">
            <w:proofErr w:type="spellStart"/>
            <w:r w:rsidRPr="00F00DD8">
              <w:rPr>
                <w:sz w:val="16"/>
              </w:rPr>
              <w:t>CANSignal</w:t>
            </w:r>
            <w:proofErr w:type="spellEnd"/>
          </w:p>
        </w:tc>
      </w:tr>
      <w:tr w:rsidR="00F85872" w:rsidRPr="00B3499B" w14:paraId="7DA38ED1"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D9857DA" w14:textId="77777777" w:rsidR="00F85872" w:rsidRPr="00F85872" w:rsidRDefault="001336CF" w:rsidP="00F85872">
            <w:pPr>
              <w:rPr>
                <w:rFonts w:ascii="Consolas" w:hAnsi="Consolas"/>
                <w:sz w:val="16"/>
              </w:rPr>
            </w:pPr>
            <w:r>
              <w:rPr>
                <w:noProof/>
              </w:rPr>
              <w:drawing>
                <wp:inline distT="0" distB="0" distL="0" distR="0" wp14:anchorId="1BE3C7AA" wp14:editId="0C6F82CD">
                  <wp:extent cx="152400" cy="152400"/>
                  <wp:effectExtent l="0" t="0" r="0" b="0"/>
                  <wp:docPr id="5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2ed1fc89d3498a9780c01f42ccd6c36c" w:history="1">
              <w:proofErr w:type="spellStart"/>
              <w:r w:rsidR="00F85872" w:rsidRPr="00F85872">
                <w:rPr>
                  <w:rStyle w:val="Hyperlink"/>
                  <w:rFonts w:ascii="Consolas" w:hAnsi="Consolas"/>
                  <w:sz w:val="16"/>
                </w:rPr>
                <w:t>NfcDevc_D_Stat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86F41AD" w14:textId="77777777" w:rsidR="00F85872" w:rsidRPr="0079029D" w:rsidRDefault="000F1FDF" w:rsidP="00F85872">
            <w:pPr>
              <w:rPr>
                <w:sz w:val="16"/>
              </w:rPr>
            </w:pPr>
            <w:hyperlink w:anchor="_ebdb6bab62bc4115605b0ed080bf9152" w:history="1">
              <w:proofErr w:type="spellStart"/>
              <w:r w:rsidR="00F85872">
                <w:rPr>
                  <w:rStyle w:val="Hyperlink"/>
                  <w:sz w:val="16"/>
                </w:rPr>
                <w:t>SuccessFailNull_D_ET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3770E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F211D9" w14:textId="77777777" w:rsidR="00F85872" w:rsidRPr="00F00DD8" w:rsidRDefault="00F85872" w:rsidP="00F85872">
            <w:proofErr w:type="spellStart"/>
            <w:r w:rsidRPr="00F00DD8">
              <w:rPr>
                <w:sz w:val="16"/>
              </w:rPr>
              <w:t>CANSignal</w:t>
            </w:r>
            <w:proofErr w:type="spellEnd"/>
          </w:p>
        </w:tc>
      </w:tr>
      <w:tr w:rsidR="00F85872" w:rsidRPr="00B3499B" w14:paraId="44058D4F"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AAD1BA" w14:textId="77777777" w:rsidR="00F85872" w:rsidRPr="00F85872" w:rsidRDefault="001336CF" w:rsidP="00F85872">
            <w:pPr>
              <w:rPr>
                <w:rFonts w:ascii="Consolas" w:hAnsi="Consolas"/>
                <w:sz w:val="16"/>
              </w:rPr>
            </w:pPr>
            <w:r>
              <w:rPr>
                <w:noProof/>
              </w:rPr>
              <w:drawing>
                <wp:inline distT="0" distB="0" distL="0" distR="0" wp14:anchorId="2CF9B53C" wp14:editId="02AA9292">
                  <wp:extent cx="152400" cy="152400"/>
                  <wp:effectExtent l="0" t="0" r="0" b="0"/>
                  <wp:docPr id="5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cdb5f16f41e835362e8eac9f9ce1d70b" w:history="1">
              <w:proofErr w:type="spellStart"/>
              <w:r w:rsidR="00F85872" w:rsidRPr="00F85872">
                <w:rPr>
                  <w:rStyle w:val="Hyperlink"/>
                  <w:rFonts w:ascii="Consolas" w:hAnsi="Consolas"/>
                  <w:sz w:val="16"/>
                </w:rPr>
                <w:t>NfcDevcCmd_No_Actl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23C9254"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C67E7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EEDF9F" w14:textId="77777777" w:rsidR="00F85872" w:rsidRPr="00F00DD8" w:rsidRDefault="00F85872" w:rsidP="00F85872">
            <w:proofErr w:type="spellStart"/>
            <w:r w:rsidRPr="00F00DD8">
              <w:rPr>
                <w:sz w:val="16"/>
              </w:rPr>
              <w:t>CANSignal</w:t>
            </w:r>
            <w:proofErr w:type="spellEnd"/>
          </w:p>
        </w:tc>
      </w:tr>
    </w:tbl>
    <w:p w14:paraId="1CFF6B35" w14:textId="3173FFC1" w:rsidR="00414C45" w:rsidRPr="004A50B8" w:rsidRDefault="00414C45" w:rsidP="004A50B8">
      <w:pPr>
        <w:pStyle w:val="Caption"/>
      </w:pPr>
      <w:bookmarkStart w:id="248" w:name="_Toc35000670"/>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bookmarkEnd w:id="248"/>
      <w:r w:rsidRPr="004521EB">
        <w:rPr>
          <w:lang w:val="en-GB"/>
        </w:rPr>
        <w:t xml:space="preserve">Handle NFC Local </w:t>
      </w:r>
      <w:proofErr w:type="spellStart"/>
      <w:r w:rsidRPr="004521EB">
        <w:rPr>
          <w:lang w:val="en-GB"/>
        </w:rPr>
        <w:t>Event_BCM</w:t>
      </w:r>
      <w:proofErr w:type="spellEnd"/>
    </w:p>
    <w:p w14:paraId="240AF289" w14:textId="77777777" w:rsidR="00462890" w:rsidRDefault="00462890" w:rsidP="00462890">
      <w:pPr>
        <w:pStyle w:val="VelocityScript"/>
      </w:pPr>
      <w:r>
        <w:t xml:space="preserve"># </w:t>
      </w:r>
      <w:r>
        <w:tab/>
      </w:r>
    </w:p>
    <w:p w14:paraId="53072C4A" w14:textId="77777777" w:rsidR="006233F4" w:rsidRDefault="006233F4" w:rsidP="00FC072D">
      <w:pPr>
        <w:pStyle w:val="VelocityScript"/>
      </w:pPr>
      <w:r>
        <w:t xml:space="preserve"># </w:t>
      </w:r>
      <w:r>
        <w:tab/>
      </w:r>
    </w:p>
    <w:p w14:paraId="553AE767" w14:textId="77777777" w:rsidR="00967DA4" w:rsidRPr="00967DA4" w:rsidRDefault="00967DA4" w:rsidP="0074664E">
      <w:pPr>
        <w:rPr>
          <w:rFonts w:cs="Arial"/>
          <w:color w:val="7030A0"/>
          <w:sz w:val="16"/>
          <w:szCs w:val="14"/>
        </w:rPr>
      </w:pPr>
    </w:p>
    <w:p w14:paraId="4FCC300F" w14:textId="77777777" w:rsidR="0074664E" w:rsidRDefault="004521EB" w:rsidP="0074664E">
      <w:pPr>
        <w:pStyle w:val="Heading4"/>
        <w:keepNext w:val="0"/>
        <w:tabs>
          <w:tab w:val="clear" w:pos="900"/>
          <w:tab w:val="left" w:pos="709"/>
        </w:tabs>
        <w:spacing w:before="240"/>
        <w:rPr>
          <w:lang w:val="en-GB"/>
        </w:rPr>
      </w:pPr>
      <w:r>
        <w:rPr>
          <w:lang w:val="en-GB"/>
        </w:rPr>
        <w:lastRenderedPageBreak/>
        <w:t xml:space="preserve">Technology </w:t>
      </w:r>
      <w:r w:rsidRPr="003070ED">
        <w:rPr>
          <w:lang w:val="en-GB"/>
        </w:rPr>
        <w:t>Function</w:t>
      </w:r>
      <w:r w:rsidR="00594773">
        <w:rPr>
          <w:lang w:val="en-GB"/>
        </w:rPr>
        <w:t xml:space="preserve"> </w:t>
      </w:r>
      <w:r>
        <w:rPr>
          <w:noProof/>
        </w:rPr>
        <w:drawing>
          <wp:inline distT="0" distB="0" distL="0" distR="0" wp14:anchorId="64C5A15C" wp14:editId="0CCC3AB7">
            <wp:extent cx="152400" cy="152400"/>
            <wp:effectExtent l="0" t="0" r="0" b="0"/>
            <wp:docPr id="60"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Handle NFC </w:t>
      </w:r>
      <w:proofErr w:type="spellStart"/>
      <w:r w:rsidR="00594773" w:rsidRPr="00594773">
        <w:rPr>
          <w:b/>
          <w:lang w:val="en-GB"/>
        </w:rPr>
        <w:t>Tap_BCM</w:t>
      </w:r>
      <w:proofErr w:type="spellEnd"/>
    </w:p>
    <w:p w14:paraId="675CA0E3"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679524D1"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31630121"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24588"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269EA"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462B59"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9BA0B"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3B8C57FC"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2F0D41" w14:textId="77777777" w:rsidR="00F85872" w:rsidRPr="00F85872" w:rsidRDefault="001336CF" w:rsidP="00F85872">
            <w:pPr>
              <w:rPr>
                <w:rFonts w:ascii="Consolas" w:hAnsi="Consolas"/>
                <w:sz w:val="16"/>
              </w:rPr>
            </w:pPr>
            <w:r>
              <w:rPr>
                <w:noProof/>
              </w:rPr>
              <w:drawing>
                <wp:inline distT="0" distB="0" distL="0" distR="0" wp14:anchorId="11F5455E" wp14:editId="0972D42F">
                  <wp:extent cx="152400" cy="152400"/>
                  <wp:effectExtent l="0" t="0" r="0" b="0"/>
                  <wp:docPr id="6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ad8366f16adfa639555265410a467b3a" w:history="1">
              <w:proofErr w:type="spellStart"/>
              <w:r w:rsidR="00F85872" w:rsidRPr="00F85872">
                <w:rPr>
                  <w:rStyle w:val="Hyperlink"/>
                  <w:rFonts w:ascii="Consolas" w:hAnsi="Consolas"/>
                  <w:sz w:val="16"/>
                </w:rPr>
                <w:t>DoorLockState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1C4E48"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F3E79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075D20" w14:textId="77777777" w:rsidR="00F85872" w:rsidRPr="00F00DD8" w:rsidRDefault="00F85872" w:rsidP="00F85872">
            <w:r w:rsidRPr="00F00DD8">
              <w:rPr>
                <w:sz w:val="16"/>
              </w:rPr>
              <w:t>Signal</w:t>
            </w:r>
          </w:p>
        </w:tc>
      </w:tr>
      <w:tr w:rsidR="00F85872" w:rsidRPr="00B3499B" w14:paraId="13893551"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1843B4" w14:textId="77777777" w:rsidR="00F85872" w:rsidRPr="00F85872" w:rsidRDefault="001336CF" w:rsidP="00F85872">
            <w:pPr>
              <w:rPr>
                <w:rFonts w:ascii="Consolas" w:hAnsi="Consolas"/>
                <w:sz w:val="16"/>
              </w:rPr>
            </w:pPr>
            <w:r>
              <w:rPr>
                <w:noProof/>
              </w:rPr>
              <w:drawing>
                <wp:inline distT="0" distB="0" distL="0" distR="0" wp14:anchorId="1542C8EC" wp14:editId="3E22C1E7">
                  <wp:extent cx="152400" cy="152400"/>
                  <wp:effectExtent l="0" t="0" r="0" b="0"/>
                  <wp:docPr id="6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7d4f86b31ba5c6fd6ac9c5e72037602e" w:history="1">
              <w:proofErr w:type="spellStart"/>
              <w:r w:rsidR="00F85872" w:rsidRPr="00F85872">
                <w:rPr>
                  <w:rStyle w:val="Hyperlink"/>
                  <w:rFonts w:ascii="Consolas" w:hAnsi="Consolas"/>
                  <w:sz w:val="16"/>
                </w:rPr>
                <w:t>WaitingForNewNfcMyKey</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EA0C1C"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DF5F1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4FFC27" w14:textId="77777777" w:rsidR="00F85872" w:rsidRPr="00F00DD8" w:rsidRDefault="00F85872" w:rsidP="00F85872">
            <w:r w:rsidRPr="00F00DD8">
              <w:rPr>
                <w:sz w:val="16"/>
              </w:rPr>
              <w:t>Signal</w:t>
            </w:r>
          </w:p>
        </w:tc>
      </w:tr>
      <w:tr w:rsidR="00F85872" w:rsidRPr="00B3499B" w14:paraId="15F983B6"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CF3367" w14:textId="77777777" w:rsidR="00F85872" w:rsidRPr="00F85872" w:rsidRDefault="001336CF" w:rsidP="00F85872">
            <w:pPr>
              <w:rPr>
                <w:rFonts w:ascii="Consolas" w:hAnsi="Consolas"/>
                <w:sz w:val="16"/>
              </w:rPr>
            </w:pPr>
            <w:r>
              <w:rPr>
                <w:noProof/>
              </w:rPr>
              <w:drawing>
                <wp:inline distT="0" distB="0" distL="0" distR="0" wp14:anchorId="56758F49" wp14:editId="7706D196">
                  <wp:extent cx="152400" cy="152400"/>
                  <wp:effectExtent l="0" t="0" r="0" b="0"/>
                  <wp:docPr id="6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add399a1189fbaae6dc123fb0456c3f3" w:history="1">
              <w:proofErr w:type="spellStart"/>
              <w:r w:rsidR="00F85872" w:rsidRPr="00F85872">
                <w:rPr>
                  <w:rStyle w:val="Hyperlink"/>
                  <w:rFonts w:ascii="Consolas" w:hAnsi="Consolas"/>
                  <w:sz w:val="16"/>
                </w:rPr>
                <w:t>SecureIdleStatus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F3BB20"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5EAA1F"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B12587" w14:textId="77777777" w:rsidR="00F85872" w:rsidRPr="00F00DD8" w:rsidRDefault="00F85872" w:rsidP="00F85872">
            <w:r w:rsidRPr="00F00DD8">
              <w:rPr>
                <w:sz w:val="16"/>
              </w:rPr>
              <w:t>Signal</w:t>
            </w:r>
          </w:p>
        </w:tc>
      </w:tr>
      <w:tr w:rsidR="00F85872" w:rsidRPr="00B3499B" w14:paraId="21B54AF2"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3EA487" w14:textId="77777777" w:rsidR="00F85872" w:rsidRPr="00F85872" w:rsidRDefault="001336CF" w:rsidP="00F85872">
            <w:pPr>
              <w:rPr>
                <w:rFonts w:ascii="Consolas" w:hAnsi="Consolas"/>
                <w:sz w:val="16"/>
              </w:rPr>
            </w:pPr>
            <w:r>
              <w:rPr>
                <w:noProof/>
              </w:rPr>
              <w:drawing>
                <wp:inline distT="0" distB="0" distL="0" distR="0" wp14:anchorId="5BA3612D" wp14:editId="25D3D497">
                  <wp:extent cx="152400" cy="152400"/>
                  <wp:effectExtent l="0" t="0" r="0" b="0"/>
                  <wp:docPr id="6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9bde2362728b1f96f1741ae2cf94a48b" w:history="1">
              <w:proofErr w:type="spellStart"/>
              <w:r w:rsidR="00F85872" w:rsidRPr="00F85872">
                <w:rPr>
                  <w:rStyle w:val="Hyperlink"/>
                  <w:rFonts w:ascii="Consolas" w:hAnsi="Consolas"/>
                  <w:sz w:val="16"/>
                </w:rPr>
                <w:t>NfcDevcTapPard_B_Stat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3A867E" w14:textId="77777777" w:rsidR="00F85872" w:rsidRPr="0079029D" w:rsidRDefault="000F1FDF" w:rsidP="00F85872">
            <w:pPr>
              <w:rPr>
                <w:sz w:val="16"/>
              </w:rPr>
            </w:pPr>
            <w:hyperlink w:anchor="_b88e8b2bff32160be5ae07eca8f65275" w:history="1">
              <w:proofErr w:type="spellStart"/>
              <w:r w:rsidR="00F85872">
                <w:rPr>
                  <w:rStyle w:val="Hyperlink"/>
                  <w:sz w:val="16"/>
                </w:rPr>
                <w:t>YesNo_ET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465322"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F02482" w14:textId="77777777" w:rsidR="00F85872" w:rsidRPr="00F00DD8" w:rsidRDefault="00F85872" w:rsidP="00F85872">
            <w:proofErr w:type="spellStart"/>
            <w:r w:rsidRPr="00F00DD8">
              <w:rPr>
                <w:sz w:val="16"/>
              </w:rPr>
              <w:t>CANSignal</w:t>
            </w:r>
            <w:proofErr w:type="spellEnd"/>
          </w:p>
        </w:tc>
      </w:tr>
      <w:tr w:rsidR="00F85872" w:rsidRPr="00B3499B" w14:paraId="556FA56D"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308F6D6" w14:textId="77777777" w:rsidR="00F85872" w:rsidRPr="00F85872" w:rsidRDefault="001336CF" w:rsidP="00F85872">
            <w:pPr>
              <w:rPr>
                <w:rFonts w:ascii="Consolas" w:hAnsi="Consolas"/>
                <w:sz w:val="16"/>
              </w:rPr>
            </w:pPr>
            <w:r>
              <w:rPr>
                <w:noProof/>
              </w:rPr>
              <w:drawing>
                <wp:inline distT="0" distB="0" distL="0" distR="0" wp14:anchorId="4A8F6525" wp14:editId="7A28106F">
                  <wp:extent cx="152400" cy="152400"/>
                  <wp:effectExtent l="0" t="0" r="0" b="0"/>
                  <wp:docPr id="7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630b9597afb514aac1a6553f4db6067a" w:history="1">
              <w:proofErr w:type="spellStart"/>
              <w:r w:rsidR="00F85872" w:rsidRPr="00F85872">
                <w:rPr>
                  <w:rStyle w:val="Hyperlink"/>
                  <w:rFonts w:ascii="Consolas" w:hAnsi="Consolas"/>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9F2502D" w14:textId="77777777" w:rsidR="00F85872" w:rsidRPr="0079029D" w:rsidRDefault="000F1FDF" w:rsidP="00F85872">
            <w:pPr>
              <w:rPr>
                <w:sz w:val="16"/>
              </w:rPr>
            </w:pPr>
            <w:hyperlink w:anchor="_02e0756921c88be8630b9583693facf4" w:history="1">
              <w:proofErr w:type="spellStart"/>
              <w:r w:rsidR="00F85872">
                <w:rPr>
                  <w:rStyle w:val="Hyperlink"/>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FA9F6B"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C2BA3D" w14:textId="77777777" w:rsidR="00F85872" w:rsidRPr="00F00DD8" w:rsidRDefault="00F85872" w:rsidP="00F85872">
            <w:proofErr w:type="spellStart"/>
            <w:r w:rsidRPr="00F00DD8">
              <w:rPr>
                <w:sz w:val="16"/>
              </w:rPr>
              <w:t>CANSignal</w:t>
            </w:r>
            <w:proofErr w:type="spellEnd"/>
          </w:p>
        </w:tc>
      </w:tr>
      <w:tr w:rsidR="00F85872" w:rsidRPr="00B3499B" w14:paraId="2C43DBC4"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2A3CC3" w14:textId="77777777" w:rsidR="00F85872" w:rsidRPr="00F85872" w:rsidRDefault="001336CF" w:rsidP="00F85872">
            <w:pPr>
              <w:rPr>
                <w:rFonts w:ascii="Consolas" w:hAnsi="Consolas"/>
                <w:sz w:val="16"/>
              </w:rPr>
            </w:pPr>
            <w:r>
              <w:rPr>
                <w:noProof/>
              </w:rPr>
              <w:drawing>
                <wp:inline distT="0" distB="0" distL="0" distR="0" wp14:anchorId="6E0B63EA" wp14:editId="4604EFEF">
                  <wp:extent cx="152400" cy="152400"/>
                  <wp:effectExtent l="0" t="0" r="0" b="0"/>
                  <wp:docPr id="7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297bb1e903fad1daa143bb39ad37c5f" w:history="1">
              <w:proofErr w:type="spellStart"/>
              <w:r w:rsidR="00F85872" w:rsidRPr="00F85872">
                <w:rPr>
                  <w:rStyle w:val="Hyperlink"/>
                  <w:rFonts w:ascii="Consolas" w:hAnsi="Consolas"/>
                  <w:sz w:val="16"/>
                </w:rPr>
                <w:t>NfcDevcTapDur_D_Stat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69C979" w14:textId="77777777" w:rsidR="00F85872" w:rsidRPr="0079029D" w:rsidRDefault="000F1FDF" w:rsidP="00F85872">
            <w:pPr>
              <w:rPr>
                <w:sz w:val="16"/>
              </w:rPr>
            </w:pPr>
            <w:hyperlink w:anchor="_49ea3b5734108a666c26eac0dd238d3d" w:history="1">
              <w:proofErr w:type="spellStart"/>
              <w:r w:rsidR="00F85872">
                <w:rPr>
                  <w:rStyle w:val="Hyperlink"/>
                  <w:sz w:val="16"/>
                </w:rPr>
                <w:t>LongShortNull_D_ET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630F7B"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55CA6F" w14:textId="77777777" w:rsidR="00F85872" w:rsidRPr="00F00DD8" w:rsidRDefault="00F85872" w:rsidP="00F85872">
            <w:proofErr w:type="spellStart"/>
            <w:r w:rsidRPr="00F00DD8">
              <w:rPr>
                <w:sz w:val="16"/>
              </w:rPr>
              <w:t>CANSignal</w:t>
            </w:r>
            <w:proofErr w:type="spellEnd"/>
          </w:p>
        </w:tc>
      </w:tr>
      <w:tr w:rsidR="00F85872" w:rsidRPr="00B3499B" w14:paraId="4D1B1CE2"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252C711" w14:textId="77777777" w:rsidR="00F85872" w:rsidRPr="00F85872" w:rsidRDefault="001336CF" w:rsidP="00F85872">
            <w:pPr>
              <w:rPr>
                <w:rFonts w:ascii="Consolas" w:hAnsi="Consolas"/>
                <w:sz w:val="16"/>
              </w:rPr>
            </w:pPr>
            <w:r>
              <w:rPr>
                <w:noProof/>
              </w:rPr>
              <w:drawing>
                <wp:inline distT="0" distB="0" distL="0" distR="0" wp14:anchorId="46757B44" wp14:editId="2406B892">
                  <wp:extent cx="152400" cy="152400"/>
                  <wp:effectExtent l="0" t="0" r="0" b="0"/>
                  <wp:docPr id="7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b4b202ffdde2cb915ce0394386d2e206" w:history="1">
              <w:proofErr w:type="spellStart"/>
              <w:r w:rsidR="00F85872" w:rsidRPr="00F85872">
                <w:rPr>
                  <w:rStyle w:val="Hyperlink"/>
                  <w:rFonts w:ascii="Consolas" w:hAnsi="Consolas"/>
                  <w:sz w:val="16"/>
                </w:rPr>
                <w:t>NfcDevcTapId_No_Actl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CABC159"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255BEE"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44A92F" w14:textId="77777777" w:rsidR="00F85872" w:rsidRPr="00F00DD8" w:rsidRDefault="00F85872" w:rsidP="00F85872">
            <w:proofErr w:type="spellStart"/>
            <w:r w:rsidRPr="00F00DD8">
              <w:rPr>
                <w:sz w:val="16"/>
              </w:rPr>
              <w:t>CANSignal</w:t>
            </w:r>
            <w:proofErr w:type="spellEnd"/>
          </w:p>
        </w:tc>
      </w:tr>
      <w:tr w:rsidR="00F85872" w:rsidRPr="00B3499B" w14:paraId="78E027DD"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2FD568" w14:textId="77777777" w:rsidR="00F85872" w:rsidRPr="00F85872" w:rsidRDefault="001336CF" w:rsidP="00F85872">
            <w:pPr>
              <w:rPr>
                <w:rFonts w:ascii="Consolas" w:hAnsi="Consolas"/>
                <w:sz w:val="16"/>
              </w:rPr>
            </w:pPr>
            <w:r>
              <w:rPr>
                <w:noProof/>
              </w:rPr>
              <w:drawing>
                <wp:inline distT="0" distB="0" distL="0" distR="0" wp14:anchorId="30E37CDA" wp14:editId="2239796F">
                  <wp:extent cx="152400" cy="152400"/>
                  <wp:effectExtent l="0" t="0" r="0" b="0"/>
                  <wp:docPr id="7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0403c2e759d881e13a352c043199640f" w:history="1">
              <w:proofErr w:type="spellStart"/>
              <w:r w:rsidR="00F85872" w:rsidRPr="00F85872">
                <w:rPr>
                  <w:rStyle w:val="Hyperlink"/>
                  <w:rFonts w:ascii="Consolas" w:hAnsi="Consolas"/>
                  <w:sz w:val="16"/>
                </w:rPr>
                <w:t>NfcDevcTapDurDStat_No_Cnt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A1ABF50" w14:textId="77777777" w:rsidR="00F85872" w:rsidRPr="0079029D" w:rsidRDefault="000F1FDF" w:rsidP="00F85872">
            <w:pPr>
              <w:rPr>
                <w:sz w:val="16"/>
              </w:rPr>
            </w:pPr>
            <w:hyperlink w:anchor="_93016c9229789bddd57866fa06070e1f" w:history="1">
              <w:r w:rsidR="00F85872">
                <w:rPr>
                  <w:rStyle w:val="Hyperlink"/>
                  <w:sz w:val="16"/>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2A334F"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FF2FF9" w14:textId="77777777" w:rsidR="00F85872" w:rsidRPr="00F00DD8" w:rsidRDefault="00F85872" w:rsidP="00F85872">
            <w:proofErr w:type="spellStart"/>
            <w:r w:rsidRPr="00F00DD8">
              <w:rPr>
                <w:sz w:val="16"/>
              </w:rPr>
              <w:t>CANSignal</w:t>
            </w:r>
            <w:proofErr w:type="spellEnd"/>
          </w:p>
        </w:tc>
      </w:tr>
      <w:tr w:rsidR="00F85872" w:rsidRPr="00B3499B" w14:paraId="0561C520"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664345" w14:textId="77777777" w:rsidR="00F85872" w:rsidRPr="00F85872" w:rsidRDefault="001336CF" w:rsidP="00F85872">
            <w:pPr>
              <w:rPr>
                <w:rFonts w:ascii="Consolas" w:hAnsi="Consolas"/>
                <w:sz w:val="16"/>
              </w:rPr>
            </w:pPr>
            <w:r>
              <w:rPr>
                <w:noProof/>
              </w:rPr>
              <w:drawing>
                <wp:inline distT="0" distB="0" distL="0" distR="0" wp14:anchorId="11F460AF" wp14:editId="672DC661">
                  <wp:extent cx="152400" cy="152400"/>
                  <wp:effectExtent l="0" t="0" r="0" b="0"/>
                  <wp:docPr id="7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1c47bb17e112f61966f4cdf016d76a9" w:history="1">
              <w:proofErr w:type="spellStart"/>
              <w:r w:rsidR="00F85872" w:rsidRPr="00F85872">
                <w:rPr>
                  <w:rStyle w:val="Hyperlink"/>
                  <w:rFonts w:ascii="Consolas" w:hAnsi="Consolas"/>
                  <w:sz w:val="16"/>
                </w:rPr>
                <w:t>NfcDevcTapDurDStat_No_Crc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02F7CD1"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D43418"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DF5237" w14:textId="77777777" w:rsidR="00F85872" w:rsidRPr="00F00DD8" w:rsidRDefault="00F85872" w:rsidP="00F85872">
            <w:proofErr w:type="spellStart"/>
            <w:r w:rsidRPr="00F00DD8">
              <w:rPr>
                <w:sz w:val="16"/>
              </w:rPr>
              <w:t>CANSignal</w:t>
            </w:r>
            <w:proofErr w:type="spellEnd"/>
          </w:p>
        </w:tc>
      </w:tr>
      <w:tr w:rsidR="00F85872" w:rsidRPr="00B3499B" w14:paraId="38910333"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D4187F" w14:textId="77777777" w:rsidR="00F85872" w:rsidRPr="00F85872" w:rsidRDefault="001336CF" w:rsidP="00F85872">
            <w:pPr>
              <w:rPr>
                <w:rFonts w:ascii="Consolas" w:hAnsi="Consolas"/>
                <w:sz w:val="16"/>
              </w:rPr>
            </w:pPr>
            <w:r>
              <w:rPr>
                <w:noProof/>
              </w:rPr>
              <w:drawing>
                <wp:inline distT="0" distB="0" distL="0" distR="0" wp14:anchorId="622068E7" wp14:editId="106554D1">
                  <wp:extent cx="152400" cy="152400"/>
                  <wp:effectExtent l="0" t="0" r="0" b="0"/>
                  <wp:docPr id="8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798a55bb334341f2d8a4ddb980b31ffd" w:history="1">
              <w:proofErr w:type="spellStart"/>
              <w:r w:rsidR="00F85872" w:rsidRPr="00F85872">
                <w:rPr>
                  <w:rStyle w:val="Hyperlink"/>
                  <w:rFonts w:ascii="Consolas" w:hAnsi="Consolas"/>
                  <w:sz w:val="16"/>
                </w:rPr>
                <w:t>NfcDevcTapPardBStat_No_Cnt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BC78A1" w14:textId="77777777" w:rsidR="00F85872" w:rsidRPr="0079029D" w:rsidRDefault="000F1FDF" w:rsidP="00F85872">
            <w:pPr>
              <w:rPr>
                <w:sz w:val="16"/>
              </w:rPr>
            </w:pPr>
            <w:hyperlink w:anchor="_93016c9229789bddd57866fa06070e1f" w:history="1">
              <w:r w:rsidR="00F85872">
                <w:rPr>
                  <w:rStyle w:val="Hyperlink"/>
                  <w:sz w:val="16"/>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6CB70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B6F2E4" w14:textId="77777777" w:rsidR="00F85872" w:rsidRPr="00F00DD8" w:rsidRDefault="00F85872" w:rsidP="00F85872">
            <w:proofErr w:type="spellStart"/>
            <w:r w:rsidRPr="00F00DD8">
              <w:rPr>
                <w:sz w:val="16"/>
              </w:rPr>
              <w:t>CANSignal</w:t>
            </w:r>
            <w:proofErr w:type="spellEnd"/>
          </w:p>
        </w:tc>
      </w:tr>
      <w:tr w:rsidR="00F85872" w:rsidRPr="00B3499B" w14:paraId="4B7C19C1"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34845C" w14:textId="77777777" w:rsidR="00F85872" w:rsidRPr="00F85872" w:rsidRDefault="001336CF" w:rsidP="00F85872">
            <w:pPr>
              <w:rPr>
                <w:rFonts w:ascii="Consolas" w:hAnsi="Consolas"/>
                <w:sz w:val="16"/>
              </w:rPr>
            </w:pPr>
            <w:r>
              <w:rPr>
                <w:noProof/>
              </w:rPr>
              <w:drawing>
                <wp:inline distT="0" distB="0" distL="0" distR="0" wp14:anchorId="1A7382CF" wp14:editId="5C6E1178">
                  <wp:extent cx="152400" cy="152400"/>
                  <wp:effectExtent l="0" t="0" r="0" b="0"/>
                  <wp:docPr id="8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7f221299da751e77a4c5f8a23fd5de0a" w:history="1">
              <w:proofErr w:type="spellStart"/>
              <w:r w:rsidR="00F85872" w:rsidRPr="00F85872">
                <w:rPr>
                  <w:rStyle w:val="Hyperlink"/>
                  <w:rFonts w:ascii="Consolas" w:hAnsi="Consolas"/>
                  <w:sz w:val="16"/>
                </w:rPr>
                <w:t>NfcDevcTapPardBStat_No_Crc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C6862E"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16547F"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B47868" w14:textId="77777777" w:rsidR="00F85872" w:rsidRPr="00F00DD8" w:rsidRDefault="00F85872" w:rsidP="00F85872">
            <w:proofErr w:type="spellStart"/>
            <w:r w:rsidRPr="00F00DD8">
              <w:rPr>
                <w:sz w:val="16"/>
              </w:rPr>
              <w:t>CANSignal</w:t>
            </w:r>
            <w:proofErr w:type="spellEnd"/>
          </w:p>
        </w:tc>
      </w:tr>
    </w:tbl>
    <w:p w14:paraId="72F4D12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Handle NFC </w:t>
      </w:r>
      <w:proofErr w:type="spellStart"/>
      <w:r w:rsidRPr="004521EB">
        <w:rPr>
          <w:lang w:val="en-GB"/>
        </w:rPr>
        <w:t>Tap_BCM</w:t>
      </w:r>
      <w:proofErr w:type="spellEnd"/>
    </w:p>
    <w:p w14:paraId="35080541" w14:textId="77777777" w:rsidR="003D3059" w:rsidRPr="00AD1D2E" w:rsidRDefault="00E503FC" w:rsidP="003D3059">
      <w:pPr>
        <w:pStyle w:val="Heading6"/>
        <w:rPr>
          <w:lang w:val="en-GB"/>
        </w:rPr>
      </w:pPr>
      <w:r>
        <w:rPr>
          <w:lang w:val="en-GB"/>
        </w:rPr>
        <w:t>Outputs</w:t>
      </w:r>
      <w:r w:rsidR="00CF5AE5">
        <w:rPr>
          <w:lang w:val="en-GB"/>
        </w:rPr>
        <w:t xml:space="preserve"> </w:t>
      </w:r>
    </w:p>
    <w:p w14:paraId="0FBE6ADA"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44F83567"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15F7AD"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B7074"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5EC5A"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92D36"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67E69AB8"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258085" w14:textId="77777777" w:rsidR="00192C1B" w:rsidRPr="009E2DE0" w:rsidRDefault="00F85872" w:rsidP="00301058">
            <w:pPr>
              <w:rPr>
                <w:rFonts w:cs="Arial"/>
                <w:color w:val="000000" w:themeColor="text1"/>
                <w:sz w:val="16"/>
                <w:szCs w:val="14"/>
              </w:rPr>
            </w:pPr>
            <w:r>
              <w:rPr>
                <w:noProof/>
              </w:rPr>
              <w:drawing>
                <wp:inline distT="0" distB="0" distL="0" distR="0" wp14:anchorId="05A1135F" wp14:editId="0F70D0C6">
                  <wp:extent cx="152400" cy="152400"/>
                  <wp:effectExtent l="0" t="0" r="0" b="0"/>
                  <wp:docPr id="8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7d4f86b31ba5c6fd6ac9c5e72037602e" w:history="1">
              <w:proofErr w:type="spellStart"/>
              <w:r w:rsidRPr="00F85872">
                <w:rPr>
                  <w:rStyle w:val="Hyperlink"/>
                  <w:rFonts w:ascii="Consolas" w:hAnsi="Consolas"/>
                  <w:sz w:val="16"/>
                  <w:lang w:val="en-GB"/>
                </w:rPr>
                <w:t>WaitingForNewNfcMyKey</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02877"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DD0EE8"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91D009" w14:textId="77777777" w:rsidR="006507EC" w:rsidRPr="006507EC" w:rsidRDefault="006507EC" w:rsidP="006507EC">
            <w:r w:rsidRPr="006507EC">
              <w:rPr>
                <w:sz w:val="16"/>
              </w:rPr>
              <w:t>Signal</w:t>
            </w:r>
          </w:p>
        </w:tc>
      </w:tr>
      <w:tr w:rsidR="00192C1B" w:rsidRPr="00B3499B" w14:paraId="1612BD27"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CA808E" w14:textId="77777777" w:rsidR="00192C1B" w:rsidRPr="009E2DE0" w:rsidRDefault="00F85872" w:rsidP="00301058">
            <w:pPr>
              <w:rPr>
                <w:rFonts w:cs="Arial"/>
                <w:color w:val="000000" w:themeColor="text1"/>
                <w:sz w:val="16"/>
                <w:szCs w:val="14"/>
              </w:rPr>
            </w:pPr>
            <w:r>
              <w:rPr>
                <w:noProof/>
              </w:rPr>
              <w:lastRenderedPageBreak/>
              <w:drawing>
                <wp:inline distT="0" distB="0" distL="0" distR="0" wp14:anchorId="7605E450" wp14:editId="5B14CD98">
                  <wp:extent cx="152400" cy="152400"/>
                  <wp:effectExtent l="0" t="0" r="0" b="0"/>
                  <wp:docPr id="8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c69fffb73a88fcdd4fa3be0f5313db72" w:history="1">
              <w:proofErr w:type="spellStart"/>
              <w:r w:rsidRPr="00F85872">
                <w:rPr>
                  <w:rStyle w:val="Hyperlink"/>
                  <w:rFonts w:ascii="Consolas" w:hAnsi="Consolas"/>
                  <w:sz w:val="16"/>
                  <w:lang w:val="en-GB"/>
                </w:rPr>
                <w:t>NfcMyKeyCreate_D_Stat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B276CB" w14:textId="77777777" w:rsidR="00192C1B" w:rsidRPr="00FA0010" w:rsidRDefault="00F85872" w:rsidP="00301058">
            <w:pPr>
              <w:rPr>
                <w:rFonts w:cs="Arial"/>
                <w:color w:val="000000" w:themeColor="text1"/>
                <w:sz w:val="16"/>
                <w:szCs w:val="14"/>
              </w:rPr>
            </w:pPr>
            <w:r>
              <w:rPr>
                <w:noProof/>
              </w:rPr>
              <w:drawing>
                <wp:inline distT="0" distB="0" distL="0" distR="0" wp14:anchorId="482015DD" wp14:editId="11F38A5E">
                  <wp:extent cx="152400" cy="152400"/>
                  <wp:effectExtent l="0" t="0" r="0" b="0"/>
                  <wp:docPr id="88"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526998a7e30b25d6c75e2af8e8153bef" w:history="1">
              <w:proofErr w:type="spellStart"/>
              <w:r w:rsidRPr="00F85872">
                <w:rPr>
                  <w:rStyle w:val="Hyperlink"/>
                  <w:rFonts w:ascii="Consolas" w:hAnsi="Consolas"/>
                  <w:sz w:val="16"/>
                  <w:lang w:val="en-GB"/>
                </w:rPr>
                <w:t>NfcMyKeyCreate_D_Stat_ET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840DDB" w14:textId="77777777" w:rsidR="00F85872" w:rsidRPr="00192C1B" w:rsidRDefault="000F1FDF" w:rsidP="00F85872">
            <w:pPr>
              <w:rPr>
                <w:sz w:val="16"/>
              </w:rPr>
            </w:pPr>
            <w:hyperlink w:anchor="_bfef71d96518a5a5595b1aaca8c9a472"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Creation Status</w:t>
              </w:r>
            </w:hyperlink>
          </w:p>
          <w:p w14:paraId="691468AB" w14:textId="77777777" w:rsidR="00F85872" w:rsidRPr="00192C1B" w:rsidRDefault="000F1FDF" w:rsidP="00F85872">
            <w:pPr>
              <w:rPr>
                <w:sz w:val="16"/>
              </w:rPr>
            </w:pPr>
            <w:hyperlink w:anchor="_a5bbf76446fe16b53aa4a1cb83888f1e"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Creation Status</w:t>
              </w:r>
            </w:hyperlink>
          </w:p>
          <w:p w14:paraId="4F00475B" w14:textId="77777777" w:rsidR="00F85872" w:rsidRPr="00192C1B" w:rsidRDefault="000F1FDF" w:rsidP="00F85872">
            <w:pPr>
              <w:rPr>
                <w:sz w:val="16"/>
              </w:rPr>
            </w:pPr>
            <w:hyperlink w:anchor="_d6d91985acadd4fe5edac38200d6ab61"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Ready </w:t>
              </w:r>
              <w:proofErr w:type="gramStart"/>
              <w:r w:rsidR="00F85872">
                <w:rPr>
                  <w:rStyle w:val="Hyperlink"/>
                  <w:sz w:val="16"/>
                </w:rPr>
                <w:t>For</w:t>
              </w:r>
              <w:proofErr w:type="gramEnd"/>
              <w:r w:rsidR="00F85872">
                <w:rPr>
                  <w:rStyle w:val="Hyperlink"/>
                  <w:sz w:val="16"/>
                </w:rPr>
                <w:t xml:space="preserve"> New </w:t>
              </w:r>
              <w:proofErr w:type="spellStart"/>
              <w:r w:rsidR="00F85872">
                <w:rPr>
                  <w:rStyle w:val="Hyperlink"/>
                  <w:sz w:val="16"/>
                </w:rPr>
                <w:t>MyKey</w:t>
              </w:r>
              <w:proofErr w:type="spellEnd"/>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BE42BA" w14:textId="77777777" w:rsidR="006507EC" w:rsidRPr="006507EC" w:rsidRDefault="006507EC" w:rsidP="006507EC">
            <w:proofErr w:type="spellStart"/>
            <w:r w:rsidRPr="006507EC">
              <w:rPr>
                <w:sz w:val="16"/>
              </w:rPr>
              <w:t>CANSignal</w:t>
            </w:r>
            <w:proofErr w:type="spellEnd"/>
          </w:p>
        </w:tc>
      </w:tr>
      <w:tr w:rsidR="00192C1B" w:rsidRPr="00B3499B" w14:paraId="66B9230C"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EF4400" w14:textId="77777777" w:rsidR="00192C1B" w:rsidRPr="009E2DE0" w:rsidRDefault="00F85872" w:rsidP="00301058">
            <w:pPr>
              <w:rPr>
                <w:rFonts w:cs="Arial"/>
                <w:color w:val="000000" w:themeColor="text1"/>
                <w:sz w:val="16"/>
                <w:szCs w:val="14"/>
              </w:rPr>
            </w:pPr>
            <w:r>
              <w:rPr>
                <w:noProof/>
              </w:rPr>
              <w:drawing>
                <wp:inline distT="0" distB="0" distL="0" distR="0" wp14:anchorId="470FEBC6" wp14:editId="48D4EA8A">
                  <wp:extent cx="152400" cy="152400"/>
                  <wp:effectExtent l="0" t="0" r="0" b="0"/>
                  <wp:docPr id="9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2f003094ec9a0ef46669283e309c9be7" w:history="1">
              <w:proofErr w:type="spellStart"/>
              <w:r w:rsidRPr="00F85872">
                <w:rPr>
                  <w:rStyle w:val="Hyperlink"/>
                  <w:rFonts w:ascii="Consolas" w:hAnsi="Consolas"/>
                  <w:sz w:val="16"/>
                  <w:lang w:val="en-GB"/>
                </w:rPr>
                <w:t>KeyMykeysTot_No_Actl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10B51A" w14:textId="77777777" w:rsidR="00192C1B" w:rsidRPr="00FA0010" w:rsidRDefault="00F85872" w:rsidP="00301058">
            <w:pPr>
              <w:rPr>
                <w:rFonts w:cs="Arial"/>
                <w:color w:val="000000" w:themeColor="text1"/>
                <w:sz w:val="16"/>
                <w:szCs w:val="14"/>
              </w:rPr>
            </w:pPr>
            <w:r>
              <w:rPr>
                <w:noProof/>
              </w:rPr>
              <w:drawing>
                <wp:inline distT="0" distB="0" distL="0" distR="0" wp14:anchorId="2B368148" wp14:editId="650A7621">
                  <wp:extent cx="152400" cy="152400"/>
                  <wp:effectExtent l="0" t="0" r="0" b="0"/>
                  <wp:docPr id="92"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007F02" w14:textId="77777777" w:rsidR="00F85872" w:rsidRPr="00192C1B" w:rsidRDefault="000F1FDF" w:rsidP="00F85872">
            <w:pPr>
              <w:rPr>
                <w:sz w:val="16"/>
              </w:rPr>
            </w:pPr>
            <w:hyperlink w:anchor="_bfef71d96518a5a5595b1aaca8c9a472"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Creation Status</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156465" w14:textId="77777777" w:rsidR="006507EC" w:rsidRPr="006507EC" w:rsidRDefault="006507EC" w:rsidP="006507EC">
            <w:proofErr w:type="spellStart"/>
            <w:r w:rsidRPr="006507EC">
              <w:rPr>
                <w:sz w:val="16"/>
              </w:rPr>
              <w:t>CANSignal</w:t>
            </w:r>
            <w:proofErr w:type="spellEnd"/>
          </w:p>
        </w:tc>
      </w:tr>
      <w:tr w:rsidR="00192C1B" w:rsidRPr="00B3499B" w14:paraId="1C8AECF4"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827194" w14:textId="77777777" w:rsidR="00192C1B" w:rsidRPr="009E2DE0" w:rsidRDefault="00F85872" w:rsidP="00301058">
            <w:pPr>
              <w:rPr>
                <w:rFonts w:cs="Arial"/>
                <w:color w:val="000000" w:themeColor="text1"/>
                <w:sz w:val="16"/>
                <w:szCs w:val="14"/>
              </w:rPr>
            </w:pPr>
            <w:r>
              <w:rPr>
                <w:noProof/>
              </w:rPr>
              <w:drawing>
                <wp:inline distT="0" distB="0" distL="0" distR="0" wp14:anchorId="5D62BB0F" wp14:editId="2FAF1DF2">
                  <wp:extent cx="152400" cy="152400"/>
                  <wp:effectExtent l="0" t="0" r="0" b="0"/>
                  <wp:docPr id="9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ec2268a228ddfefb4c79482325b3ee61" w:history="1">
              <w:proofErr w:type="spellStart"/>
              <w:r w:rsidRPr="00F85872">
                <w:rPr>
                  <w:rStyle w:val="Hyperlink"/>
                  <w:rFonts w:ascii="Consolas" w:hAnsi="Consolas"/>
                  <w:sz w:val="16"/>
                  <w:lang w:val="en-GB"/>
                </w:rPr>
                <w:t>AdminMyKeyTot_No_Actl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4C3307" w14:textId="77777777" w:rsidR="00192C1B" w:rsidRPr="00FA0010" w:rsidRDefault="00F85872" w:rsidP="00301058">
            <w:pPr>
              <w:rPr>
                <w:rFonts w:cs="Arial"/>
                <w:color w:val="000000" w:themeColor="text1"/>
                <w:sz w:val="16"/>
                <w:szCs w:val="14"/>
              </w:rPr>
            </w:pPr>
            <w:r>
              <w:rPr>
                <w:noProof/>
              </w:rPr>
              <w:drawing>
                <wp:inline distT="0" distB="0" distL="0" distR="0" wp14:anchorId="6C1C8B2D" wp14:editId="1E143B61">
                  <wp:extent cx="152400" cy="152400"/>
                  <wp:effectExtent l="0" t="0" r="0" b="0"/>
                  <wp:docPr id="96"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4E5B7A" w14:textId="77777777" w:rsidR="00F85872" w:rsidRPr="00192C1B" w:rsidRDefault="000F1FDF" w:rsidP="00F85872">
            <w:pPr>
              <w:rPr>
                <w:sz w:val="16"/>
              </w:rPr>
            </w:pPr>
            <w:hyperlink w:anchor="_bfef71d96518a5a5595b1aaca8c9a472"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Creation Status</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18192F" w14:textId="77777777" w:rsidR="006507EC" w:rsidRPr="006507EC" w:rsidRDefault="006507EC" w:rsidP="006507EC">
            <w:proofErr w:type="spellStart"/>
            <w:r w:rsidRPr="006507EC">
              <w:rPr>
                <w:sz w:val="16"/>
              </w:rPr>
              <w:t>CANSignal</w:t>
            </w:r>
            <w:proofErr w:type="spellEnd"/>
          </w:p>
        </w:tc>
      </w:tr>
    </w:tbl>
    <w:p w14:paraId="18B10E0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Handle NFC </w:t>
      </w:r>
      <w:proofErr w:type="spellStart"/>
      <w:r w:rsidRPr="004521EB">
        <w:rPr>
          <w:lang w:val="en-GB"/>
        </w:rPr>
        <w:t>Tap_BCM</w:t>
      </w:r>
      <w:proofErr w:type="spellEnd"/>
    </w:p>
    <w:p w14:paraId="5B74F884" w14:textId="77777777" w:rsidR="00462890" w:rsidRDefault="00462890" w:rsidP="00462890">
      <w:pPr>
        <w:pStyle w:val="VelocityScript"/>
      </w:pPr>
      <w:r>
        <w:t xml:space="preserve"># </w:t>
      </w:r>
      <w:r>
        <w:tab/>
      </w:r>
    </w:p>
    <w:p w14:paraId="316EBA18" w14:textId="77777777" w:rsidR="006233F4" w:rsidRDefault="006233F4" w:rsidP="00FC072D">
      <w:pPr>
        <w:pStyle w:val="VelocityScript"/>
      </w:pPr>
      <w:r>
        <w:t xml:space="preserve"># </w:t>
      </w:r>
      <w:r>
        <w:tab/>
      </w:r>
    </w:p>
    <w:p w14:paraId="7FE5F1E6" w14:textId="77777777" w:rsidR="00967DA4" w:rsidRPr="00967DA4" w:rsidRDefault="00967DA4" w:rsidP="0074664E">
      <w:pPr>
        <w:rPr>
          <w:rFonts w:cs="Arial"/>
          <w:color w:val="7030A0"/>
          <w:sz w:val="16"/>
          <w:szCs w:val="14"/>
        </w:rPr>
      </w:pPr>
    </w:p>
    <w:p w14:paraId="337DF3D3"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0936BFCC" wp14:editId="1468BA7F">
            <wp:extent cx="152400" cy="152400"/>
            <wp:effectExtent l="0" t="0" r="0" b="0"/>
            <wp:docPr id="98"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Handle Start Button </w:t>
      </w:r>
      <w:proofErr w:type="spellStart"/>
      <w:r w:rsidR="00594773" w:rsidRPr="00594773">
        <w:rPr>
          <w:b/>
          <w:lang w:val="en-GB"/>
        </w:rPr>
        <w:t>Press_BCM</w:t>
      </w:r>
      <w:proofErr w:type="spellEnd"/>
    </w:p>
    <w:p w14:paraId="01FFB575"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49E0E7C6"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1580B51B"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287F75"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AE84E5"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D136B"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4EBBA1"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3DB97DF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B08755" w14:textId="77777777" w:rsidR="00F85872" w:rsidRPr="00F85872" w:rsidRDefault="001336CF" w:rsidP="00F85872">
            <w:pPr>
              <w:rPr>
                <w:rFonts w:ascii="Consolas" w:hAnsi="Consolas"/>
                <w:sz w:val="16"/>
              </w:rPr>
            </w:pPr>
            <w:r>
              <w:rPr>
                <w:noProof/>
              </w:rPr>
              <w:drawing>
                <wp:inline distT="0" distB="0" distL="0" distR="0" wp14:anchorId="10C75542" wp14:editId="4A1E8484">
                  <wp:extent cx="152400" cy="152400"/>
                  <wp:effectExtent l="0" t="0" r="0" b="0"/>
                  <wp:docPr id="10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cf93969e17f54143a95276f02bf5d603" w:history="1">
              <w:proofErr w:type="spellStart"/>
              <w:r w:rsidR="00F85872" w:rsidRPr="00F85872">
                <w:rPr>
                  <w:rStyle w:val="Hyperlink"/>
                  <w:rFonts w:ascii="Consolas" w:hAnsi="Consolas"/>
                  <w:sz w:val="16"/>
                </w:rPr>
                <w:t>RemoteStartStatus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447608"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710CE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093816" w14:textId="77777777" w:rsidR="00F85872" w:rsidRPr="00F00DD8" w:rsidRDefault="00F85872" w:rsidP="00F85872">
            <w:r w:rsidRPr="00F00DD8">
              <w:rPr>
                <w:sz w:val="16"/>
              </w:rPr>
              <w:t>Signal</w:t>
            </w:r>
          </w:p>
        </w:tc>
      </w:tr>
      <w:tr w:rsidR="00F85872" w:rsidRPr="00B3499B" w14:paraId="67106502"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022E5CC" w14:textId="77777777" w:rsidR="00F85872" w:rsidRPr="00F85872" w:rsidRDefault="001336CF" w:rsidP="00F85872">
            <w:pPr>
              <w:rPr>
                <w:rFonts w:ascii="Consolas" w:hAnsi="Consolas"/>
                <w:sz w:val="16"/>
              </w:rPr>
            </w:pPr>
            <w:r>
              <w:rPr>
                <w:noProof/>
              </w:rPr>
              <w:drawing>
                <wp:inline distT="0" distB="0" distL="0" distR="0" wp14:anchorId="0FCE96FF" wp14:editId="03835C5A">
                  <wp:extent cx="152400" cy="152400"/>
                  <wp:effectExtent l="0" t="0" r="0" b="0"/>
                  <wp:docPr id="10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b8ea77d7c16227b6f252294803a082cb" w:history="1">
              <w:proofErr w:type="spellStart"/>
              <w:r w:rsidR="00F85872" w:rsidRPr="00F85872">
                <w:rPr>
                  <w:rStyle w:val="Hyperlink"/>
                  <w:rFonts w:ascii="Consolas" w:hAnsi="Consolas"/>
                  <w:sz w:val="16"/>
                </w:rPr>
                <w:t>IgnitionStatus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D66DE5"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42B92B"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C66B54" w14:textId="77777777" w:rsidR="00F85872" w:rsidRPr="00F00DD8" w:rsidRDefault="00F85872" w:rsidP="00F85872">
            <w:r w:rsidRPr="00F00DD8">
              <w:rPr>
                <w:sz w:val="16"/>
              </w:rPr>
              <w:t>Signal</w:t>
            </w:r>
          </w:p>
        </w:tc>
      </w:tr>
      <w:tr w:rsidR="00F85872" w:rsidRPr="00B3499B" w14:paraId="64949C24"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FFE25A" w14:textId="77777777" w:rsidR="00F85872" w:rsidRPr="00F85872" w:rsidRDefault="001336CF" w:rsidP="00F85872">
            <w:pPr>
              <w:rPr>
                <w:rFonts w:ascii="Consolas" w:hAnsi="Consolas"/>
                <w:sz w:val="16"/>
              </w:rPr>
            </w:pPr>
            <w:r>
              <w:rPr>
                <w:noProof/>
              </w:rPr>
              <w:drawing>
                <wp:inline distT="0" distB="0" distL="0" distR="0" wp14:anchorId="617AA682" wp14:editId="3952C3CF">
                  <wp:extent cx="152400" cy="152400"/>
                  <wp:effectExtent l="0" t="0" r="0" b="0"/>
                  <wp:docPr id="104" name="Picture -284636355.jpg" descr="-284636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84636355.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cbd70a72b0354d4087989d6226b0efa0" w:history="1">
              <w:proofErr w:type="spellStart"/>
              <w:r w:rsidR="00F85872" w:rsidRPr="00F85872">
                <w:rPr>
                  <w:rStyle w:val="Hyperlink"/>
                  <w:rFonts w:ascii="Consolas" w:hAnsi="Consolas"/>
                  <w:sz w:val="16"/>
                </w:rPr>
                <w:t>NfcKeySearchResponseMessage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9B94BA"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CA56B2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0B965F" w14:textId="77777777" w:rsidR="00F85872" w:rsidRPr="00F00DD8" w:rsidRDefault="00F85872" w:rsidP="00F85872">
            <w:proofErr w:type="spellStart"/>
            <w:r w:rsidRPr="00F00DD8">
              <w:rPr>
                <w:sz w:val="16"/>
              </w:rPr>
              <w:t>CANMessage</w:t>
            </w:r>
            <w:proofErr w:type="spellEnd"/>
          </w:p>
        </w:tc>
      </w:tr>
      <w:tr w:rsidR="00F85872" w:rsidRPr="00B3499B" w14:paraId="373369F7"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43704FE" w14:textId="77777777" w:rsidR="00F85872" w:rsidRPr="00F85872" w:rsidRDefault="001336CF" w:rsidP="00F85872">
            <w:pPr>
              <w:rPr>
                <w:rFonts w:ascii="Consolas" w:hAnsi="Consolas"/>
                <w:sz w:val="16"/>
              </w:rPr>
            </w:pPr>
            <w:r>
              <w:rPr>
                <w:noProof/>
              </w:rPr>
              <w:drawing>
                <wp:inline distT="0" distB="0" distL="0" distR="0" wp14:anchorId="372EBC55" wp14:editId="16FBE472">
                  <wp:extent cx="152400" cy="152400"/>
                  <wp:effectExtent l="0" t="0" r="0" b="0"/>
                  <wp:docPr id="10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e1216f3cf95283e7249337d4d04e5b6d" w:history="1">
              <w:proofErr w:type="spellStart"/>
              <w:r w:rsidR="00F85872" w:rsidRPr="00F85872">
                <w:rPr>
                  <w:rStyle w:val="Hyperlink"/>
                  <w:rFonts w:ascii="Consolas" w:hAnsi="Consolas"/>
                  <w:sz w:val="16"/>
                </w:rPr>
                <w:t>NfcDevcSearch_No_Actl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C75E0A" w14:textId="77777777" w:rsidR="00F85872" w:rsidRPr="0079029D" w:rsidRDefault="000F1FDF" w:rsidP="00F85872">
            <w:pPr>
              <w:rPr>
                <w:sz w:val="16"/>
              </w:rPr>
            </w:pPr>
            <w:hyperlink w:anchor="_64468bb5a0a50c7797926c8ea4df891e" w:history="1">
              <w:r w:rsidR="00F85872">
                <w:rPr>
                  <w:rStyle w:val="Hyperlink"/>
                  <w:sz w:val="16"/>
                </w:rPr>
                <w:t>UnitlessValue3bit_ET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6F705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3570C0" w14:textId="77777777" w:rsidR="00F85872" w:rsidRPr="00F00DD8" w:rsidRDefault="00F85872" w:rsidP="00F85872">
            <w:proofErr w:type="spellStart"/>
            <w:r w:rsidRPr="00F00DD8">
              <w:rPr>
                <w:sz w:val="16"/>
              </w:rPr>
              <w:t>CANSignal</w:t>
            </w:r>
            <w:proofErr w:type="spellEnd"/>
          </w:p>
        </w:tc>
      </w:tr>
      <w:tr w:rsidR="00F85872" w:rsidRPr="00B3499B" w14:paraId="228D86DE"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74F801" w14:textId="77777777" w:rsidR="00F85872" w:rsidRPr="00F85872" w:rsidRDefault="001336CF" w:rsidP="00F85872">
            <w:pPr>
              <w:rPr>
                <w:rFonts w:ascii="Consolas" w:hAnsi="Consolas"/>
                <w:sz w:val="16"/>
              </w:rPr>
            </w:pPr>
            <w:r>
              <w:rPr>
                <w:noProof/>
              </w:rPr>
              <w:drawing>
                <wp:inline distT="0" distB="0" distL="0" distR="0" wp14:anchorId="58779B8A" wp14:editId="7F96EAD3">
                  <wp:extent cx="152400" cy="152400"/>
                  <wp:effectExtent l="0" t="0" r="0" b="0"/>
                  <wp:docPr id="10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3e55f9dc9e38bb771a3e209cff10d75f" w:history="1">
              <w:proofErr w:type="spellStart"/>
              <w:r w:rsidR="00F85872" w:rsidRPr="00F85872">
                <w:rPr>
                  <w:rStyle w:val="Hyperlink"/>
                  <w:rFonts w:ascii="Consolas" w:hAnsi="Consolas"/>
                  <w:sz w:val="16"/>
                </w:rPr>
                <w:t>NfcDevcSearch_No_Rq</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5B1EF3" w14:textId="77777777" w:rsidR="00F85872" w:rsidRPr="0079029D" w:rsidRDefault="000F1FDF" w:rsidP="00F85872">
            <w:pPr>
              <w:rPr>
                <w:sz w:val="16"/>
              </w:rPr>
            </w:pPr>
            <w:hyperlink w:anchor="_64468bb5a0a50c7797926c8ea4df891e" w:history="1">
              <w:r w:rsidR="00F85872">
                <w:rPr>
                  <w:rStyle w:val="Hyperlink"/>
                  <w:sz w:val="16"/>
                </w:rPr>
                <w:t>UnitlessValue3bit_ET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6BF08ED"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C62BDC" w14:textId="77777777" w:rsidR="00F85872" w:rsidRPr="00F00DD8" w:rsidRDefault="00F85872" w:rsidP="00F85872">
            <w:proofErr w:type="spellStart"/>
            <w:r w:rsidRPr="00F00DD8">
              <w:rPr>
                <w:sz w:val="16"/>
              </w:rPr>
              <w:t>CANSignal</w:t>
            </w:r>
            <w:proofErr w:type="spellEnd"/>
          </w:p>
        </w:tc>
      </w:tr>
      <w:tr w:rsidR="00F85872" w:rsidRPr="00B3499B" w14:paraId="4E7DA6EE"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7BB45D" w14:textId="77777777" w:rsidR="00F85872" w:rsidRPr="00F85872" w:rsidRDefault="001336CF" w:rsidP="00F85872">
            <w:pPr>
              <w:rPr>
                <w:rFonts w:ascii="Consolas" w:hAnsi="Consolas"/>
                <w:sz w:val="16"/>
              </w:rPr>
            </w:pPr>
            <w:r>
              <w:rPr>
                <w:noProof/>
              </w:rPr>
              <w:drawing>
                <wp:inline distT="0" distB="0" distL="0" distR="0" wp14:anchorId="5BBB9DDB" wp14:editId="47A3C87A">
                  <wp:extent cx="152400" cy="152400"/>
                  <wp:effectExtent l="0" t="0" r="0" b="0"/>
                  <wp:docPr id="11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ef2ff2ecab6d7e0783e2c879fbb5c425" w:history="1">
              <w:proofErr w:type="spellStart"/>
              <w:r w:rsidR="00F85872" w:rsidRPr="00F85872">
                <w:rPr>
                  <w:rStyle w:val="Hyperlink"/>
                  <w:rFonts w:ascii="Consolas" w:hAnsi="Consolas"/>
                  <w:sz w:val="16"/>
                </w:rPr>
                <w:t>NfcDevcSearch_B_Rq</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C312B9" w14:textId="77777777" w:rsidR="00F85872" w:rsidRPr="0079029D" w:rsidRDefault="000F1FDF" w:rsidP="00F85872">
            <w:pPr>
              <w:rPr>
                <w:sz w:val="16"/>
              </w:rPr>
            </w:pPr>
            <w:hyperlink w:anchor="_e6a5106c855bb9f6c0c196c9bbe16e2e" w:history="1">
              <w:proofErr w:type="spellStart"/>
              <w:r w:rsidR="00F85872">
                <w:rPr>
                  <w:rStyle w:val="Hyperlink"/>
                  <w:sz w:val="16"/>
                </w:rPr>
                <w:t>ActiveInactive_ET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B23339"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6400C1" w14:textId="77777777" w:rsidR="00F85872" w:rsidRPr="00F00DD8" w:rsidRDefault="00F85872" w:rsidP="00F85872">
            <w:proofErr w:type="spellStart"/>
            <w:r w:rsidRPr="00F00DD8">
              <w:rPr>
                <w:sz w:val="16"/>
              </w:rPr>
              <w:t>CANSignal</w:t>
            </w:r>
            <w:proofErr w:type="spellEnd"/>
          </w:p>
        </w:tc>
      </w:tr>
      <w:tr w:rsidR="00F85872" w:rsidRPr="00B3499B" w14:paraId="4FA8F45F"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79E8DA" w14:textId="77777777" w:rsidR="00F85872" w:rsidRPr="00F85872" w:rsidRDefault="001336CF" w:rsidP="00F85872">
            <w:pPr>
              <w:rPr>
                <w:rFonts w:ascii="Consolas" w:hAnsi="Consolas"/>
                <w:sz w:val="16"/>
              </w:rPr>
            </w:pPr>
            <w:r>
              <w:rPr>
                <w:noProof/>
              </w:rPr>
              <w:drawing>
                <wp:inline distT="0" distB="0" distL="0" distR="0" wp14:anchorId="714EDC11" wp14:editId="795D59A8">
                  <wp:extent cx="152400" cy="152400"/>
                  <wp:effectExtent l="0" t="0" r="0" b="0"/>
                  <wp:docPr id="11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0e3900562f9f6fbf54498f9918c32ace" w:history="1">
              <w:proofErr w:type="spellStart"/>
              <w:r w:rsidR="00F85872" w:rsidRPr="00F85872">
                <w:rPr>
                  <w:rStyle w:val="Hyperlink"/>
                  <w:rFonts w:ascii="Consolas" w:hAnsi="Consolas"/>
                  <w:sz w:val="16"/>
                </w:rPr>
                <w:t>NfcDevcSearchBRq_No_Cnt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E6DEB7" w14:textId="77777777" w:rsidR="00F85872" w:rsidRPr="0079029D" w:rsidRDefault="000F1FDF" w:rsidP="00F85872">
            <w:pPr>
              <w:rPr>
                <w:sz w:val="16"/>
              </w:rPr>
            </w:pPr>
            <w:hyperlink w:anchor="_93016c9229789bddd57866fa06070e1f" w:history="1">
              <w:r w:rsidR="00F85872">
                <w:rPr>
                  <w:rStyle w:val="Hyperlink"/>
                  <w:sz w:val="16"/>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FB056B"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0BCC4A" w14:textId="77777777" w:rsidR="00F85872" w:rsidRPr="00F00DD8" w:rsidRDefault="00F85872" w:rsidP="00F85872">
            <w:proofErr w:type="spellStart"/>
            <w:r w:rsidRPr="00F00DD8">
              <w:rPr>
                <w:sz w:val="16"/>
              </w:rPr>
              <w:t>CANSignal</w:t>
            </w:r>
            <w:proofErr w:type="spellEnd"/>
          </w:p>
        </w:tc>
      </w:tr>
      <w:tr w:rsidR="00F85872" w:rsidRPr="00B3499B" w14:paraId="771FA7D4"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FB3B0E9" w14:textId="77777777" w:rsidR="00F85872" w:rsidRPr="00F85872" w:rsidRDefault="001336CF" w:rsidP="00F85872">
            <w:pPr>
              <w:rPr>
                <w:rFonts w:ascii="Consolas" w:hAnsi="Consolas"/>
                <w:sz w:val="16"/>
              </w:rPr>
            </w:pPr>
            <w:r>
              <w:rPr>
                <w:noProof/>
              </w:rPr>
              <w:lastRenderedPageBreak/>
              <w:drawing>
                <wp:inline distT="0" distB="0" distL="0" distR="0" wp14:anchorId="0D456803" wp14:editId="3AB3F6CF">
                  <wp:extent cx="152400" cy="152400"/>
                  <wp:effectExtent l="0" t="0" r="0" b="0"/>
                  <wp:docPr id="11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d1fad270c60c17f36b3b11a007d1b28c" w:history="1">
              <w:proofErr w:type="spellStart"/>
              <w:r w:rsidR="00F85872" w:rsidRPr="00F85872">
                <w:rPr>
                  <w:rStyle w:val="Hyperlink"/>
                  <w:rFonts w:ascii="Consolas" w:hAnsi="Consolas"/>
                  <w:sz w:val="16"/>
                </w:rPr>
                <w:t>NfcDevcSearchBRq_No_Crc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96B0A9"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04315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E4B5D0" w14:textId="77777777" w:rsidR="00F85872" w:rsidRPr="00F00DD8" w:rsidRDefault="00F85872" w:rsidP="00F85872">
            <w:proofErr w:type="spellStart"/>
            <w:r w:rsidRPr="00F00DD8">
              <w:rPr>
                <w:sz w:val="16"/>
              </w:rPr>
              <w:t>CANSignal</w:t>
            </w:r>
            <w:proofErr w:type="spellEnd"/>
          </w:p>
        </w:tc>
      </w:tr>
    </w:tbl>
    <w:p w14:paraId="147663D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Handle Start Button </w:t>
      </w:r>
      <w:proofErr w:type="spellStart"/>
      <w:r w:rsidRPr="004521EB">
        <w:rPr>
          <w:lang w:val="en-GB"/>
        </w:rPr>
        <w:t>Press_BCM</w:t>
      </w:r>
      <w:proofErr w:type="spellEnd"/>
    </w:p>
    <w:p w14:paraId="1CE19B82" w14:textId="77777777" w:rsidR="003D3059" w:rsidRPr="00AD1D2E" w:rsidRDefault="00E503FC" w:rsidP="003D3059">
      <w:pPr>
        <w:pStyle w:val="Heading6"/>
        <w:rPr>
          <w:lang w:val="en-GB"/>
        </w:rPr>
      </w:pPr>
      <w:r>
        <w:rPr>
          <w:lang w:val="en-GB"/>
        </w:rPr>
        <w:t>Outputs</w:t>
      </w:r>
      <w:r w:rsidR="00CF5AE5">
        <w:rPr>
          <w:lang w:val="en-GB"/>
        </w:rPr>
        <w:t xml:space="preserve"> </w:t>
      </w:r>
    </w:p>
    <w:p w14:paraId="161780A1"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3D57B5FF"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E4F05"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A44F1"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38806"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162A0C"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004A44E9"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8EDD4D8" w14:textId="77777777" w:rsidR="00192C1B" w:rsidRPr="009E2DE0" w:rsidRDefault="00F85872" w:rsidP="00301058">
            <w:pPr>
              <w:rPr>
                <w:rFonts w:cs="Arial"/>
                <w:color w:val="000000" w:themeColor="text1"/>
                <w:sz w:val="16"/>
                <w:szCs w:val="14"/>
              </w:rPr>
            </w:pPr>
            <w:r>
              <w:rPr>
                <w:noProof/>
              </w:rPr>
              <w:drawing>
                <wp:inline distT="0" distB="0" distL="0" distR="0" wp14:anchorId="25103420" wp14:editId="79AC69B1">
                  <wp:extent cx="152400" cy="152400"/>
                  <wp:effectExtent l="0" t="0" r="0" b="0"/>
                  <wp:docPr id="11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d8297c9d37540ea8b27d3d85997e77cb" w:history="1">
              <w:proofErr w:type="spellStart"/>
              <w:r w:rsidRPr="00F85872">
                <w:rPr>
                  <w:rStyle w:val="Hyperlink"/>
                  <w:rFonts w:ascii="Consolas" w:hAnsi="Consolas"/>
                  <w:sz w:val="16"/>
                  <w:lang w:val="en-GB"/>
                </w:rPr>
                <w:t>StartingKeyType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0B612D"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BB4BE"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71BC1C" w14:textId="77777777" w:rsidR="006507EC" w:rsidRPr="006507EC" w:rsidRDefault="006507EC" w:rsidP="006507EC">
            <w:r w:rsidRPr="006507EC">
              <w:rPr>
                <w:sz w:val="16"/>
              </w:rPr>
              <w:t>Signal</w:t>
            </w:r>
          </w:p>
        </w:tc>
      </w:tr>
      <w:tr w:rsidR="00192C1B" w:rsidRPr="00B3499B" w14:paraId="66CE69A5"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423DBE" w14:textId="77777777" w:rsidR="00192C1B" w:rsidRPr="009E2DE0" w:rsidRDefault="00F85872" w:rsidP="00301058">
            <w:pPr>
              <w:rPr>
                <w:rFonts w:cs="Arial"/>
                <w:color w:val="000000" w:themeColor="text1"/>
                <w:sz w:val="16"/>
                <w:szCs w:val="14"/>
              </w:rPr>
            </w:pPr>
            <w:r>
              <w:rPr>
                <w:noProof/>
              </w:rPr>
              <w:drawing>
                <wp:inline distT="0" distB="0" distL="0" distR="0" wp14:anchorId="665FA2BC" wp14:editId="7DF2F4D0">
                  <wp:extent cx="152400" cy="152400"/>
                  <wp:effectExtent l="0" t="0" r="0" b="0"/>
                  <wp:docPr id="118" name="Picture -284636355.jpg" descr="-284636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84636355.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643e181a9243f4ba63d99f07b9439458" w:history="1">
              <w:proofErr w:type="spellStart"/>
              <w:r w:rsidRPr="00F85872">
                <w:rPr>
                  <w:rStyle w:val="Hyperlink"/>
                  <w:rFonts w:ascii="Consolas" w:hAnsi="Consolas"/>
                  <w:sz w:val="16"/>
                  <w:lang w:val="en-GB"/>
                </w:rPr>
                <w:t>NfcKeySearchMessage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47641C"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D87657" w14:textId="77777777" w:rsidR="00F85872" w:rsidRPr="00192C1B" w:rsidRDefault="000F1FDF" w:rsidP="00F85872">
            <w:pPr>
              <w:rPr>
                <w:sz w:val="16"/>
              </w:rPr>
            </w:pPr>
            <w:hyperlink w:anchor="_6f2b1b6b4a1321ea8fb4d081e00bde8e" w:history="1">
              <w:r w:rsidR="00F85872">
                <w:rPr>
                  <w:rStyle w:val="Hyperlink"/>
                  <w:sz w:val="16"/>
                </w:rPr>
                <w:t>Key Search Request</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40BE38" w14:textId="77777777" w:rsidR="006507EC" w:rsidRPr="006507EC" w:rsidRDefault="006507EC" w:rsidP="006507EC">
            <w:proofErr w:type="spellStart"/>
            <w:r w:rsidRPr="006507EC">
              <w:rPr>
                <w:sz w:val="16"/>
              </w:rPr>
              <w:t>CANMessage</w:t>
            </w:r>
            <w:proofErr w:type="spellEnd"/>
          </w:p>
        </w:tc>
      </w:tr>
    </w:tbl>
    <w:p w14:paraId="17B7D02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Handle Start Button </w:t>
      </w:r>
      <w:proofErr w:type="spellStart"/>
      <w:r w:rsidRPr="004521EB">
        <w:rPr>
          <w:lang w:val="en-GB"/>
        </w:rPr>
        <w:t>Press_BCM</w:t>
      </w:r>
      <w:proofErr w:type="spellEnd"/>
    </w:p>
    <w:p w14:paraId="01B979FC" w14:textId="77777777" w:rsidR="00462890" w:rsidRDefault="00462890" w:rsidP="00462890">
      <w:pPr>
        <w:pStyle w:val="VelocityScript"/>
      </w:pPr>
      <w:r>
        <w:t xml:space="preserve"># </w:t>
      </w:r>
      <w:r>
        <w:tab/>
      </w:r>
    </w:p>
    <w:p w14:paraId="438957CB" w14:textId="77777777" w:rsidR="006233F4" w:rsidRDefault="006233F4" w:rsidP="00FC072D">
      <w:pPr>
        <w:pStyle w:val="VelocityScript"/>
      </w:pPr>
      <w:r>
        <w:t xml:space="preserve"># </w:t>
      </w:r>
      <w:r>
        <w:tab/>
      </w:r>
    </w:p>
    <w:p w14:paraId="06F9D6C7" w14:textId="77777777" w:rsidR="00967DA4" w:rsidRPr="00967DA4" w:rsidRDefault="00967DA4" w:rsidP="0074664E">
      <w:pPr>
        <w:rPr>
          <w:rFonts w:cs="Arial"/>
          <w:color w:val="7030A0"/>
          <w:sz w:val="16"/>
          <w:szCs w:val="14"/>
        </w:rPr>
      </w:pPr>
    </w:p>
    <w:p w14:paraId="39B1341C"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6CA6CCB1" wp14:editId="56078953">
            <wp:extent cx="152400" cy="152400"/>
            <wp:effectExtent l="0" t="0" r="0" b="0"/>
            <wp:docPr id="120"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Interpret </w:t>
      </w:r>
      <w:proofErr w:type="spellStart"/>
      <w:r w:rsidR="00594773" w:rsidRPr="00594773">
        <w:rPr>
          <w:b/>
          <w:lang w:val="en-GB"/>
        </w:rPr>
        <w:t>Tap_BCM</w:t>
      </w:r>
      <w:proofErr w:type="spellEnd"/>
    </w:p>
    <w:p w14:paraId="5E28E944"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6289C066"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711B3A95"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6FC12"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211168"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5BEEF"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9AD648"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47E1794A"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A34956" w14:textId="77777777" w:rsidR="00F85872" w:rsidRPr="00F85872" w:rsidRDefault="001336CF" w:rsidP="00F85872">
            <w:pPr>
              <w:rPr>
                <w:rFonts w:ascii="Consolas" w:hAnsi="Consolas"/>
                <w:sz w:val="16"/>
              </w:rPr>
            </w:pPr>
            <w:r>
              <w:rPr>
                <w:noProof/>
              </w:rPr>
              <w:drawing>
                <wp:inline distT="0" distB="0" distL="0" distR="0" wp14:anchorId="7A2C2C0F" wp14:editId="0BA345C5">
                  <wp:extent cx="152400" cy="152400"/>
                  <wp:effectExtent l="0" t="0" r="0" b="0"/>
                  <wp:docPr id="12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297bb1e903fad1daa143bb39ad37c5f" w:history="1">
              <w:proofErr w:type="spellStart"/>
              <w:r w:rsidR="00F85872" w:rsidRPr="00F85872">
                <w:rPr>
                  <w:rStyle w:val="Hyperlink"/>
                  <w:rFonts w:ascii="Consolas" w:hAnsi="Consolas"/>
                  <w:sz w:val="16"/>
                </w:rPr>
                <w:t>NfcDevcTapDur_D_Stat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412E99" w14:textId="77777777" w:rsidR="00F85872" w:rsidRPr="0079029D" w:rsidRDefault="000F1FDF" w:rsidP="00F85872">
            <w:pPr>
              <w:rPr>
                <w:sz w:val="16"/>
              </w:rPr>
            </w:pPr>
            <w:hyperlink w:anchor="_49ea3b5734108a666c26eac0dd238d3d" w:history="1">
              <w:proofErr w:type="spellStart"/>
              <w:r w:rsidR="00F85872">
                <w:rPr>
                  <w:rStyle w:val="Hyperlink"/>
                  <w:sz w:val="16"/>
                </w:rPr>
                <w:t>LongShortNull_D_ET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2A592EC"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0264CB" w14:textId="77777777" w:rsidR="00F85872" w:rsidRPr="00F00DD8" w:rsidRDefault="00F85872" w:rsidP="00F85872">
            <w:proofErr w:type="spellStart"/>
            <w:r w:rsidRPr="00F00DD8">
              <w:rPr>
                <w:sz w:val="16"/>
              </w:rPr>
              <w:t>CANSignal</w:t>
            </w:r>
            <w:proofErr w:type="spellEnd"/>
          </w:p>
        </w:tc>
      </w:tr>
      <w:tr w:rsidR="00F85872" w:rsidRPr="00B3499B" w14:paraId="2BCAA833"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F6F8E8" w14:textId="77777777" w:rsidR="00F85872" w:rsidRPr="00F85872" w:rsidRDefault="001336CF" w:rsidP="00F85872">
            <w:pPr>
              <w:rPr>
                <w:rFonts w:ascii="Consolas" w:hAnsi="Consolas"/>
                <w:sz w:val="16"/>
              </w:rPr>
            </w:pPr>
            <w:r>
              <w:rPr>
                <w:noProof/>
              </w:rPr>
              <w:drawing>
                <wp:inline distT="0" distB="0" distL="0" distR="0" wp14:anchorId="11B85609" wp14:editId="67C944F9">
                  <wp:extent cx="152400" cy="152400"/>
                  <wp:effectExtent l="0" t="0" r="0" b="0"/>
                  <wp:docPr id="12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ad8366f16adfa639555265410a467b3a" w:history="1">
              <w:proofErr w:type="spellStart"/>
              <w:r w:rsidR="00F85872" w:rsidRPr="00F85872">
                <w:rPr>
                  <w:rStyle w:val="Hyperlink"/>
                  <w:rFonts w:ascii="Consolas" w:hAnsi="Consolas"/>
                  <w:sz w:val="16"/>
                </w:rPr>
                <w:t>DoorLockState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0B79AC6"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B96424"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43741E" w14:textId="77777777" w:rsidR="00F85872" w:rsidRPr="00F00DD8" w:rsidRDefault="00F85872" w:rsidP="00F85872">
            <w:r w:rsidRPr="00F00DD8">
              <w:rPr>
                <w:sz w:val="16"/>
              </w:rPr>
              <w:t>Signal</w:t>
            </w:r>
          </w:p>
        </w:tc>
      </w:tr>
      <w:tr w:rsidR="00F85872" w:rsidRPr="00B3499B" w14:paraId="6F32A914"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A36567" w14:textId="77777777" w:rsidR="00F85872" w:rsidRPr="00F85872" w:rsidRDefault="001336CF" w:rsidP="00F85872">
            <w:pPr>
              <w:rPr>
                <w:rFonts w:ascii="Consolas" w:hAnsi="Consolas"/>
                <w:sz w:val="16"/>
              </w:rPr>
            </w:pPr>
            <w:r>
              <w:rPr>
                <w:noProof/>
              </w:rPr>
              <w:drawing>
                <wp:inline distT="0" distB="0" distL="0" distR="0" wp14:anchorId="2F67FD05" wp14:editId="43626642">
                  <wp:extent cx="152400" cy="152400"/>
                  <wp:effectExtent l="0" t="0" r="0" b="0"/>
                  <wp:docPr id="12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0403c2e759d881e13a352c043199640f" w:history="1">
              <w:proofErr w:type="spellStart"/>
              <w:r w:rsidR="00F85872" w:rsidRPr="00F85872">
                <w:rPr>
                  <w:rStyle w:val="Hyperlink"/>
                  <w:rFonts w:ascii="Consolas" w:hAnsi="Consolas"/>
                  <w:sz w:val="16"/>
                </w:rPr>
                <w:t>NfcDevcTapDurDStat_No_Cnt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75CEB9" w14:textId="77777777" w:rsidR="00F85872" w:rsidRPr="0079029D" w:rsidRDefault="000F1FDF" w:rsidP="00F85872">
            <w:pPr>
              <w:rPr>
                <w:sz w:val="16"/>
              </w:rPr>
            </w:pPr>
            <w:hyperlink w:anchor="_93016c9229789bddd57866fa06070e1f" w:history="1">
              <w:r w:rsidR="00F85872">
                <w:rPr>
                  <w:rStyle w:val="Hyperlink"/>
                  <w:sz w:val="16"/>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58872C9"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A87239" w14:textId="77777777" w:rsidR="00F85872" w:rsidRPr="00F00DD8" w:rsidRDefault="00F85872" w:rsidP="00F85872">
            <w:proofErr w:type="spellStart"/>
            <w:r w:rsidRPr="00F00DD8">
              <w:rPr>
                <w:sz w:val="16"/>
              </w:rPr>
              <w:t>CANSignal</w:t>
            </w:r>
            <w:proofErr w:type="spellEnd"/>
          </w:p>
        </w:tc>
      </w:tr>
      <w:tr w:rsidR="00F85872" w:rsidRPr="00B3499B" w14:paraId="2D19EFCD"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8D6333" w14:textId="77777777" w:rsidR="00F85872" w:rsidRPr="00F85872" w:rsidRDefault="001336CF" w:rsidP="00F85872">
            <w:pPr>
              <w:rPr>
                <w:rFonts w:ascii="Consolas" w:hAnsi="Consolas"/>
                <w:sz w:val="16"/>
              </w:rPr>
            </w:pPr>
            <w:r>
              <w:rPr>
                <w:noProof/>
              </w:rPr>
              <w:drawing>
                <wp:inline distT="0" distB="0" distL="0" distR="0" wp14:anchorId="30F9C9B8" wp14:editId="79BC6637">
                  <wp:extent cx="152400" cy="152400"/>
                  <wp:effectExtent l="0" t="0" r="0" b="0"/>
                  <wp:docPr id="12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1c47bb17e112f61966f4cdf016d76a9" w:history="1">
              <w:proofErr w:type="spellStart"/>
              <w:r w:rsidR="00F85872" w:rsidRPr="00F85872">
                <w:rPr>
                  <w:rStyle w:val="Hyperlink"/>
                  <w:rFonts w:ascii="Consolas" w:hAnsi="Consolas"/>
                  <w:sz w:val="16"/>
                </w:rPr>
                <w:t>NfcDevcTapDurDStat_No_Crc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C23439E"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E5BEB2"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D17246" w14:textId="77777777" w:rsidR="00F85872" w:rsidRPr="00F00DD8" w:rsidRDefault="00F85872" w:rsidP="00F85872">
            <w:proofErr w:type="spellStart"/>
            <w:r w:rsidRPr="00F00DD8">
              <w:rPr>
                <w:sz w:val="16"/>
              </w:rPr>
              <w:t>CANSignal</w:t>
            </w:r>
            <w:proofErr w:type="spellEnd"/>
          </w:p>
        </w:tc>
      </w:tr>
    </w:tbl>
    <w:p w14:paraId="5711556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Interpret </w:t>
      </w:r>
      <w:proofErr w:type="spellStart"/>
      <w:r w:rsidRPr="004521EB">
        <w:rPr>
          <w:lang w:val="en-GB"/>
        </w:rPr>
        <w:t>Tap_BCM</w:t>
      </w:r>
      <w:proofErr w:type="spellEnd"/>
    </w:p>
    <w:p w14:paraId="4F071B27" w14:textId="77777777" w:rsidR="003D3059" w:rsidRPr="00AD1D2E" w:rsidRDefault="00E503FC" w:rsidP="003D3059">
      <w:pPr>
        <w:pStyle w:val="Heading6"/>
        <w:rPr>
          <w:lang w:val="en-GB"/>
        </w:rPr>
      </w:pPr>
      <w:r>
        <w:rPr>
          <w:lang w:val="en-GB"/>
        </w:rPr>
        <w:t>Outputs</w:t>
      </w:r>
      <w:r w:rsidR="00CF5AE5">
        <w:rPr>
          <w:lang w:val="en-GB"/>
        </w:rPr>
        <w:t xml:space="preserve"> </w:t>
      </w:r>
    </w:p>
    <w:p w14:paraId="5EA977DD"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2BA5F959"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84B2E"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8DAC9"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E17E6"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37CC50"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36BBF2E4"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95B8E78" w14:textId="77777777" w:rsidR="00192C1B" w:rsidRPr="009E2DE0" w:rsidRDefault="00F85872" w:rsidP="00301058">
            <w:pPr>
              <w:rPr>
                <w:rFonts w:cs="Arial"/>
                <w:color w:val="000000" w:themeColor="text1"/>
                <w:sz w:val="16"/>
                <w:szCs w:val="14"/>
              </w:rPr>
            </w:pPr>
            <w:r>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7561D7"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37638C"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F2E806" w14:textId="77777777" w:rsidR="00206F6A" w:rsidRDefault="00206F6A"/>
        </w:tc>
      </w:tr>
    </w:tbl>
    <w:p w14:paraId="6361DDF5"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Interpret </w:t>
      </w:r>
      <w:proofErr w:type="spellStart"/>
      <w:r w:rsidRPr="004521EB">
        <w:rPr>
          <w:lang w:val="en-GB"/>
        </w:rPr>
        <w:t>Tap_BCM</w:t>
      </w:r>
      <w:proofErr w:type="spellEnd"/>
    </w:p>
    <w:p w14:paraId="3C8CE4A2" w14:textId="77777777" w:rsidR="00462890" w:rsidRDefault="00462890" w:rsidP="00462890">
      <w:pPr>
        <w:pStyle w:val="VelocityScript"/>
      </w:pPr>
      <w:r>
        <w:t xml:space="preserve"># </w:t>
      </w:r>
      <w:r>
        <w:tab/>
      </w:r>
    </w:p>
    <w:p w14:paraId="042BF286" w14:textId="77777777" w:rsidR="006233F4" w:rsidRDefault="006233F4" w:rsidP="00FC072D">
      <w:pPr>
        <w:pStyle w:val="VelocityScript"/>
      </w:pPr>
      <w:r>
        <w:t xml:space="preserve"># </w:t>
      </w:r>
      <w:r>
        <w:tab/>
      </w:r>
    </w:p>
    <w:p w14:paraId="25039FBA" w14:textId="77777777" w:rsidR="00967DA4" w:rsidRPr="00967DA4" w:rsidRDefault="00967DA4" w:rsidP="0074664E">
      <w:pPr>
        <w:rPr>
          <w:rFonts w:cs="Arial"/>
          <w:color w:val="7030A0"/>
          <w:sz w:val="16"/>
          <w:szCs w:val="14"/>
        </w:rPr>
      </w:pPr>
    </w:p>
    <w:p w14:paraId="17135A05"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4BAA4C08" wp14:editId="5F33B914">
            <wp:extent cx="152400" cy="152400"/>
            <wp:effectExtent l="0" t="0" r="0" b="0"/>
            <wp:docPr id="130"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Monitor </w:t>
      </w:r>
      <w:proofErr w:type="spellStart"/>
      <w:r w:rsidR="00594773" w:rsidRPr="00594773">
        <w:rPr>
          <w:b/>
          <w:lang w:val="en-GB"/>
        </w:rPr>
        <w:t>MyKey</w:t>
      </w:r>
      <w:proofErr w:type="spellEnd"/>
      <w:r w:rsidR="00594773" w:rsidRPr="00594773">
        <w:rPr>
          <w:b/>
          <w:lang w:val="en-GB"/>
        </w:rPr>
        <w:t xml:space="preserve"> Creation </w:t>
      </w:r>
      <w:proofErr w:type="spellStart"/>
      <w:r w:rsidR="00594773" w:rsidRPr="00594773">
        <w:rPr>
          <w:b/>
          <w:lang w:val="en-GB"/>
        </w:rPr>
        <w:t>Status_BCM</w:t>
      </w:r>
      <w:proofErr w:type="spellEnd"/>
    </w:p>
    <w:p w14:paraId="5C71352D"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7E11E47F"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359F0D98"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77E496"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8F921"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A2806"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6E617E"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47AA983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D94C7F" w14:textId="77777777" w:rsidR="00F85872" w:rsidRPr="00F85872" w:rsidRDefault="001336CF" w:rsidP="00F85872">
            <w:pPr>
              <w:rPr>
                <w:rFonts w:ascii="Consolas" w:hAnsi="Consolas"/>
                <w:sz w:val="16"/>
              </w:rPr>
            </w:pPr>
            <w:r>
              <w:rPr>
                <w:noProof/>
              </w:rPr>
              <w:drawing>
                <wp:inline distT="0" distB="0" distL="0" distR="0" wp14:anchorId="5E501CDD" wp14:editId="42703A01">
                  <wp:extent cx="152400" cy="152400"/>
                  <wp:effectExtent l="0" t="0" r="0" b="0"/>
                  <wp:docPr id="13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2f003094ec9a0ef46669283e309c9be7" w:history="1">
              <w:proofErr w:type="spellStart"/>
              <w:r w:rsidR="00F85872" w:rsidRPr="00F85872">
                <w:rPr>
                  <w:rStyle w:val="Hyperlink"/>
                  <w:rFonts w:ascii="Consolas" w:hAnsi="Consolas"/>
                  <w:sz w:val="16"/>
                </w:rPr>
                <w:t>KeyMykeysTot_No_Actl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587A87"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561777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300131" w14:textId="77777777" w:rsidR="00F85872" w:rsidRPr="00F00DD8" w:rsidRDefault="00F85872" w:rsidP="00F85872">
            <w:proofErr w:type="spellStart"/>
            <w:r w:rsidRPr="00F00DD8">
              <w:rPr>
                <w:sz w:val="16"/>
              </w:rPr>
              <w:t>CANSignal</w:t>
            </w:r>
            <w:proofErr w:type="spellEnd"/>
          </w:p>
        </w:tc>
      </w:tr>
      <w:tr w:rsidR="00F85872" w:rsidRPr="00B3499B" w14:paraId="2FE250C0"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9EEAB1" w14:textId="77777777" w:rsidR="00F85872" w:rsidRPr="00F85872" w:rsidRDefault="001336CF" w:rsidP="00F85872">
            <w:pPr>
              <w:rPr>
                <w:rFonts w:ascii="Consolas" w:hAnsi="Consolas"/>
                <w:sz w:val="16"/>
              </w:rPr>
            </w:pPr>
            <w:r>
              <w:rPr>
                <w:noProof/>
              </w:rPr>
              <w:drawing>
                <wp:inline distT="0" distB="0" distL="0" distR="0" wp14:anchorId="666E0B88" wp14:editId="26BD5213">
                  <wp:extent cx="152400" cy="152400"/>
                  <wp:effectExtent l="0" t="0" r="0" b="0"/>
                  <wp:docPr id="13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ec2268a228ddfefb4c79482325b3ee61" w:history="1">
              <w:proofErr w:type="spellStart"/>
              <w:r w:rsidR="00F85872" w:rsidRPr="00F85872">
                <w:rPr>
                  <w:rStyle w:val="Hyperlink"/>
                  <w:rFonts w:ascii="Consolas" w:hAnsi="Consolas"/>
                  <w:sz w:val="16"/>
                </w:rPr>
                <w:t>AdminMyKeyTot_No_Actl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99E91A5"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463ED5"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E54DB1" w14:textId="77777777" w:rsidR="00F85872" w:rsidRPr="00F00DD8" w:rsidRDefault="00F85872" w:rsidP="00F85872">
            <w:proofErr w:type="spellStart"/>
            <w:r w:rsidRPr="00F00DD8">
              <w:rPr>
                <w:sz w:val="16"/>
              </w:rPr>
              <w:t>CANSignal</w:t>
            </w:r>
            <w:proofErr w:type="spellEnd"/>
          </w:p>
        </w:tc>
      </w:tr>
    </w:tbl>
    <w:p w14:paraId="18409A3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Monitor </w:t>
      </w:r>
      <w:proofErr w:type="spellStart"/>
      <w:r w:rsidRPr="004521EB">
        <w:rPr>
          <w:lang w:val="en-GB"/>
        </w:rPr>
        <w:t>MyKey</w:t>
      </w:r>
      <w:proofErr w:type="spellEnd"/>
      <w:r w:rsidRPr="004521EB">
        <w:rPr>
          <w:lang w:val="en-GB"/>
        </w:rPr>
        <w:t xml:space="preserve"> Creation </w:t>
      </w:r>
      <w:proofErr w:type="spellStart"/>
      <w:r w:rsidRPr="004521EB">
        <w:rPr>
          <w:lang w:val="en-GB"/>
        </w:rPr>
        <w:t>Status_BCM</w:t>
      </w:r>
      <w:proofErr w:type="spellEnd"/>
    </w:p>
    <w:p w14:paraId="0169CA64" w14:textId="77777777" w:rsidR="003D3059" w:rsidRPr="00AD1D2E" w:rsidRDefault="00E503FC" w:rsidP="003D3059">
      <w:pPr>
        <w:pStyle w:val="Heading6"/>
        <w:rPr>
          <w:lang w:val="en-GB"/>
        </w:rPr>
      </w:pPr>
      <w:r>
        <w:rPr>
          <w:lang w:val="en-GB"/>
        </w:rPr>
        <w:t>Outputs</w:t>
      </w:r>
      <w:r w:rsidR="00CF5AE5">
        <w:rPr>
          <w:lang w:val="en-GB"/>
        </w:rPr>
        <w:t xml:space="preserve"> </w:t>
      </w:r>
    </w:p>
    <w:p w14:paraId="52860298"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1E5FE37F"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1E57C2"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9B146"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2B7BF"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01B31"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0CC9523B"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A7378E" w14:textId="77777777" w:rsidR="00192C1B" w:rsidRPr="009E2DE0" w:rsidRDefault="00F85872" w:rsidP="00301058">
            <w:pPr>
              <w:rPr>
                <w:rFonts w:cs="Arial"/>
                <w:color w:val="000000" w:themeColor="text1"/>
                <w:sz w:val="16"/>
                <w:szCs w:val="14"/>
              </w:rPr>
            </w:pPr>
            <w:r>
              <w:rPr>
                <w:noProof/>
              </w:rPr>
              <w:drawing>
                <wp:inline distT="0" distB="0" distL="0" distR="0" wp14:anchorId="48026B6F" wp14:editId="1FE05492">
                  <wp:extent cx="152400" cy="152400"/>
                  <wp:effectExtent l="0" t="0" r="0" b="0"/>
                  <wp:docPr id="13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7d4f86b31ba5c6fd6ac9c5e72037602e" w:history="1">
              <w:proofErr w:type="spellStart"/>
              <w:r w:rsidRPr="00F85872">
                <w:rPr>
                  <w:rStyle w:val="Hyperlink"/>
                  <w:rFonts w:ascii="Consolas" w:hAnsi="Consolas"/>
                  <w:sz w:val="16"/>
                  <w:lang w:val="en-GB"/>
                </w:rPr>
                <w:t>WaitingForNewNfcMyKey</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0B3A2C"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C37FEE"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0F8E0D" w14:textId="77777777" w:rsidR="006507EC" w:rsidRPr="006507EC" w:rsidRDefault="006507EC" w:rsidP="006507EC">
            <w:r w:rsidRPr="006507EC">
              <w:rPr>
                <w:sz w:val="16"/>
              </w:rPr>
              <w:t>Signal</w:t>
            </w:r>
          </w:p>
        </w:tc>
      </w:tr>
      <w:tr w:rsidR="00192C1B" w:rsidRPr="00B3499B" w14:paraId="7F1F1275"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645C2E" w14:textId="77777777" w:rsidR="00192C1B" w:rsidRPr="009E2DE0" w:rsidRDefault="00F85872" w:rsidP="00301058">
            <w:pPr>
              <w:rPr>
                <w:rFonts w:cs="Arial"/>
                <w:color w:val="000000" w:themeColor="text1"/>
                <w:sz w:val="16"/>
                <w:szCs w:val="14"/>
              </w:rPr>
            </w:pPr>
            <w:r>
              <w:rPr>
                <w:noProof/>
              </w:rPr>
              <w:drawing>
                <wp:inline distT="0" distB="0" distL="0" distR="0" wp14:anchorId="7C19374F" wp14:editId="6E6BBC78">
                  <wp:extent cx="152400" cy="152400"/>
                  <wp:effectExtent l="0" t="0" r="0" b="0"/>
                  <wp:docPr id="13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c69fffb73a88fcdd4fa3be0f5313db72" w:history="1">
              <w:proofErr w:type="spellStart"/>
              <w:r w:rsidRPr="00F85872">
                <w:rPr>
                  <w:rStyle w:val="Hyperlink"/>
                  <w:rFonts w:ascii="Consolas" w:hAnsi="Consolas"/>
                  <w:sz w:val="16"/>
                  <w:lang w:val="en-GB"/>
                </w:rPr>
                <w:t>NfcMyKeyCreate_D_Stat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3113C5" w14:textId="77777777" w:rsidR="00192C1B" w:rsidRPr="00FA0010" w:rsidRDefault="00F85872" w:rsidP="00301058">
            <w:pPr>
              <w:rPr>
                <w:rFonts w:cs="Arial"/>
                <w:color w:val="000000" w:themeColor="text1"/>
                <w:sz w:val="16"/>
                <w:szCs w:val="14"/>
              </w:rPr>
            </w:pPr>
            <w:r>
              <w:rPr>
                <w:noProof/>
              </w:rPr>
              <w:drawing>
                <wp:inline distT="0" distB="0" distL="0" distR="0" wp14:anchorId="362A41A7" wp14:editId="0E257977">
                  <wp:extent cx="152400" cy="152400"/>
                  <wp:effectExtent l="0" t="0" r="0" b="0"/>
                  <wp:docPr id="140"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526998a7e30b25d6c75e2af8e8153bef" w:history="1">
              <w:proofErr w:type="spellStart"/>
              <w:r w:rsidRPr="00F85872">
                <w:rPr>
                  <w:rStyle w:val="Hyperlink"/>
                  <w:rFonts w:ascii="Consolas" w:hAnsi="Consolas"/>
                  <w:sz w:val="16"/>
                  <w:lang w:val="en-GB"/>
                </w:rPr>
                <w:t>NfcMyKeyCreate_D_Stat_ET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D05C36" w14:textId="77777777" w:rsidR="00F85872" w:rsidRPr="00192C1B" w:rsidRDefault="000F1FDF" w:rsidP="00F85872">
            <w:pPr>
              <w:rPr>
                <w:sz w:val="16"/>
              </w:rPr>
            </w:pPr>
            <w:hyperlink w:anchor="_bfef71d96518a5a5595b1aaca8c9a472"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Creation Status</w:t>
              </w:r>
            </w:hyperlink>
          </w:p>
          <w:p w14:paraId="0C6E4FF9" w14:textId="77777777" w:rsidR="00F85872" w:rsidRPr="00192C1B" w:rsidRDefault="000F1FDF" w:rsidP="00F85872">
            <w:pPr>
              <w:rPr>
                <w:sz w:val="16"/>
              </w:rPr>
            </w:pPr>
            <w:hyperlink w:anchor="_a5bbf76446fe16b53aa4a1cb83888f1e"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Creation Status</w:t>
              </w:r>
            </w:hyperlink>
          </w:p>
          <w:p w14:paraId="7EFEBA73" w14:textId="77777777" w:rsidR="00F85872" w:rsidRPr="00192C1B" w:rsidRDefault="000F1FDF" w:rsidP="00F85872">
            <w:pPr>
              <w:rPr>
                <w:sz w:val="16"/>
              </w:rPr>
            </w:pPr>
            <w:hyperlink w:anchor="_d6d91985acadd4fe5edac38200d6ab61"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Ready </w:t>
              </w:r>
              <w:proofErr w:type="gramStart"/>
              <w:r w:rsidR="00F85872">
                <w:rPr>
                  <w:rStyle w:val="Hyperlink"/>
                  <w:sz w:val="16"/>
                </w:rPr>
                <w:t>For</w:t>
              </w:r>
              <w:proofErr w:type="gramEnd"/>
              <w:r w:rsidR="00F85872">
                <w:rPr>
                  <w:rStyle w:val="Hyperlink"/>
                  <w:sz w:val="16"/>
                </w:rPr>
                <w:t xml:space="preserve"> New </w:t>
              </w:r>
              <w:proofErr w:type="spellStart"/>
              <w:r w:rsidR="00F85872">
                <w:rPr>
                  <w:rStyle w:val="Hyperlink"/>
                  <w:sz w:val="16"/>
                </w:rPr>
                <w:t>MyKey</w:t>
              </w:r>
              <w:proofErr w:type="spellEnd"/>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43DA6C" w14:textId="77777777" w:rsidR="006507EC" w:rsidRPr="006507EC" w:rsidRDefault="006507EC" w:rsidP="006507EC">
            <w:proofErr w:type="spellStart"/>
            <w:r w:rsidRPr="006507EC">
              <w:rPr>
                <w:sz w:val="16"/>
              </w:rPr>
              <w:t>CANSignal</w:t>
            </w:r>
            <w:proofErr w:type="spellEnd"/>
          </w:p>
        </w:tc>
      </w:tr>
      <w:tr w:rsidR="00192C1B" w:rsidRPr="00B3499B" w14:paraId="140AC6A5"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141FAB" w14:textId="77777777" w:rsidR="00192C1B" w:rsidRPr="009E2DE0" w:rsidRDefault="00F85872" w:rsidP="00301058">
            <w:pPr>
              <w:rPr>
                <w:rFonts w:cs="Arial"/>
                <w:color w:val="000000" w:themeColor="text1"/>
                <w:sz w:val="16"/>
                <w:szCs w:val="14"/>
              </w:rPr>
            </w:pPr>
            <w:r>
              <w:rPr>
                <w:noProof/>
              </w:rPr>
              <w:drawing>
                <wp:inline distT="0" distB="0" distL="0" distR="0" wp14:anchorId="4EB17CE2" wp14:editId="0A10BBDA">
                  <wp:extent cx="152400" cy="152400"/>
                  <wp:effectExtent l="0" t="0" r="0" b="0"/>
                  <wp:docPr id="14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c69fffb73a88fcdd4fa3be0f5313db72" w:history="1">
              <w:proofErr w:type="spellStart"/>
              <w:r w:rsidRPr="00F85872">
                <w:rPr>
                  <w:rStyle w:val="Hyperlink"/>
                  <w:rFonts w:ascii="Consolas" w:hAnsi="Consolas"/>
                  <w:sz w:val="16"/>
                  <w:lang w:val="en-GB"/>
                </w:rPr>
                <w:t>NfcMyKeyCreate_D_Stat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0FC50E" w14:textId="77777777" w:rsidR="00192C1B" w:rsidRPr="00FA0010" w:rsidRDefault="00F85872" w:rsidP="00301058">
            <w:pPr>
              <w:rPr>
                <w:rFonts w:cs="Arial"/>
                <w:color w:val="000000" w:themeColor="text1"/>
                <w:sz w:val="16"/>
                <w:szCs w:val="14"/>
              </w:rPr>
            </w:pPr>
            <w:r>
              <w:rPr>
                <w:noProof/>
              </w:rPr>
              <w:drawing>
                <wp:inline distT="0" distB="0" distL="0" distR="0" wp14:anchorId="3F035431" wp14:editId="7DC1A5E7">
                  <wp:extent cx="152400" cy="152400"/>
                  <wp:effectExtent l="0" t="0" r="0" b="0"/>
                  <wp:docPr id="144"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526998a7e30b25d6c75e2af8e8153bef" w:history="1">
              <w:proofErr w:type="spellStart"/>
              <w:r w:rsidRPr="00F85872">
                <w:rPr>
                  <w:rStyle w:val="Hyperlink"/>
                  <w:rFonts w:ascii="Consolas" w:hAnsi="Consolas"/>
                  <w:sz w:val="16"/>
                  <w:lang w:val="en-GB"/>
                </w:rPr>
                <w:t>NfcMyKeyCreate_D_Stat_ET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076D12" w14:textId="77777777" w:rsidR="00F85872" w:rsidRPr="00192C1B" w:rsidRDefault="000F1FDF" w:rsidP="00F85872">
            <w:pPr>
              <w:rPr>
                <w:sz w:val="16"/>
              </w:rPr>
            </w:pPr>
            <w:hyperlink w:anchor="_bfef71d96518a5a5595b1aaca8c9a472"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Creation Status</w:t>
              </w:r>
            </w:hyperlink>
          </w:p>
          <w:p w14:paraId="24F03437" w14:textId="77777777" w:rsidR="00F85872" w:rsidRPr="00192C1B" w:rsidRDefault="000F1FDF" w:rsidP="00F85872">
            <w:pPr>
              <w:rPr>
                <w:sz w:val="16"/>
              </w:rPr>
            </w:pPr>
            <w:hyperlink w:anchor="_a5bbf76446fe16b53aa4a1cb83888f1e"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Creation Status</w:t>
              </w:r>
            </w:hyperlink>
          </w:p>
          <w:p w14:paraId="2E0FF24E" w14:textId="77777777" w:rsidR="00F85872" w:rsidRPr="00192C1B" w:rsidRDefault="000F1FDF" w:rsidP="00F85872">
            <w:pPr>
              <w:rPr>
                <w:sz w:val="16"/>
              </w:rPr>
            </w:pPr>
            <w:hyperlink w:anchor="_d6d91985acadd4fe5edac38200d6ab61"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Ready </w:t>
              </w:r>
              <w:proofErr w:type="gramStart"/>
              <w:r w:rsidR="00F85872">
                <w:rPr>
                  <w:rStyle w:val="Hyperlink"/>
                  <w:sz w:val="16"/>
                </w:rPr>
                <w:t>For</w:t>
              </w:r>
              <w:proofErr w:type="gramEnd"/>
              <w:r w:rsidR="00F85872">
                <w:rPr>
                  <w:rStyle w:val="Hyperlink"/>
                  <w:sz w:val="16"/>
                </w:rPr>
                <w:t xml:space="preserve"> New </w:t>
              </w:r>
              <w:proofErr w:type="spellStart"/>
              <w:r w:rsidR="00F85872">
                <w:rPr>
                  <w:rStyle w:val="Hyperlink"/>
                  <w:sz w:val="16"/>
                </w:rPr>
                <w:t>MyKey</w:t>
              </w:r>
              <w:proofErr w:type="spellEnd"/>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CF6963" w14:textId="77777777" w:rsidR="006507EC" w:rsidRPr="006507EC" w:rsidRDefault="006507EC" w:rsidP="006507EC">
            <w:proofErr w:type="spellStart"/>
            <w:r w:rsidRPr="006507EC">
              <w:rPr>
                <w:sz w:val="16"/>
              </w:rPr>
              <w:t>CANSignal</w:t>
            </w:r>
            <w:proofErr w:type="spellEnd"/>
          </w:p>
        </w:tc>
      </w:tr>
    </w:tbl>
    <w:p w14:paraId="7C736CF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Monitor </w:t>
      </w:r>
      <w:proofErr w:type="spellStart"/>
      <w:r w:rsidRPr="004521EB">
        <w:rPr>
          <w:lang w:val="en-GB"/>
        </w:rPr>
        <w:t>MyKey</w:t>
      </w:r>
      <w:proofErr w:type="spellEnd"/>
      <w:r w:rsidRPr="004521EB">
        <w:rPr>
          <w:lang w:val="en-GB"/>
        </w:rPr>
        <w:t xml:space="preserve"> Creation </w:t>
      </w:r>
      <w:proofErr w:type="spellStart"/>
      <w:r w:rsidRPr="004521EB">
        <w:rPr>
          <w:lang w:val="en-GB"/>
        </w:rPr>
        <w:t>Status_BCM</w:t>
      </w:r>
      <w:proofErr w:type="spellEnd"/>
    </w:p>
    <w:p w14:paraId="73278B47" w14:textId="77777777" w:rsidR="00462890" w:rsidRDefault="00462890" w:rsidP="00462890">
      <w:pPr>
        <w:pStyle w:val="VelocityScript"/>
      </w:pPr>
      <w:r>
        <w:t xml:space="preserve"># </w:t>
      </w:r>
      <w:r>
        <w:tab/>
      </w:r>
    </w:p>
    <w:p w14:paraId="4F171D4D" w14:textId="77777777" w:rsidR="006233F4" w:rsidRDefault="006233F4" w:rsidP="00FC072D">
      <w:pPr>
        <w:pStyle w:val="VelocityScript"/>
      </w:pPr>
      <w:r>
        <w:t xml:space="preserve"># </w:t>
      </w:r>
      <w:r>
        <w:tab/>
      </w:r>
    </w:p>
    <w:p w14:paraId="44CBEC36" w14:textId="77777777" w:rsidR="00967DA4" w:rsidRPr="00967DA4" w:rsidRDefault="00967DA4" w:rsidP="0074664E">
      <w:pPr>
        <w:rPr>
          <w:rFonts w:cs="Arial"/>
          <w:color w:val="7030A0"/>
          <w:sz w:val="16"/>
          <w:szCs w:val="14"/>
        </w:rPr>
      </w:pPr>
    </w:p>
    <w:p w14:paraId="5E31BA44"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09068169" wp14:editId="599F6199">
            <wp:extent cx="152400" cy="152400"/>
            <wp:effectExtent l="0" t="0" r="0" b="0"/>
            <wp:docPr id="146"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Set NFC </w:t>
      </w:r>
      <w:proofErr w:type="spellStart"/>
      <w:r w:rsidR="00594773" w:rsidRPr="00594773">
        <w:rPr>
          <w:b/>
          <w:lang w:val="en-GB"/>
        </w:rPr>
        <w:t>MyKey</w:t>
      </w:r>
      <w:proofErr w:type="spellEnd"/>
      <w:r w:rsidR="00594773" w:rsidRPr="00594773">
        <w:rPr>
          <w:b/>
          <w:lang w:val="en-GB"/>
        </w:rPr>
        <w:t xml:space="preserve"> </w:t>
      </w:r>
      <w:proofErr w:type="spellStart"/>
      <w:r w:rsidR="00594773" w:rsidRPr="00594773">
        <w:rPr>
          <w:b/>
          <w:lang w:val="en-GB"/>
        </w:rPr>
        <w:t>State_BCM</w:t>
      </w:r>
      <w:proofErr w:type="spellEnd"/>
    </w:p>
    <w:p w14:paraId="34C3BD10"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5438DA0A"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038304DC"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1998F"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CDA51"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902754"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416315"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14DC7037"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5E126F" w14:textId="77777777" w:rsidR="00F85872" w:rsidRPr="00F85872" w:rsidRDefault="001336CF" w:rsidP="00F85872">
            <w:pPr>
              <w:rPr>
                <w:rFonts w:ascii="Consolas" w:hAnsi="Consolas"/>
                <w:sz w:val="16"/>
              </w:rPr>
            </w:pPr>
            <w:r>
              <w:rPr>
                <w:noProof/>
              </w:rPr>
              <w:drawing>
                <wp:inline distT="0" distB="0" distL="0" distR="0" wp14:anchorId="52701D39" wp14:editId="321DEA1A">
                  <wp:extent cx="152400" cy="152400"/>
                  <wp:effectExtent l="0" t="0" r="0" b="0"/>
                  <wp:docPr id="14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cdb5f16f41e835362e8eac9f9ce1d70b" w:history="1">
              <w:proofErr w:type="spellStart"/>
              <w:r w:rsidR="00F85872" w:rsidRPr="00F85872">
                <w:rPr>
                  <w:rStyle w:val="Hyperlink"/>
                  <w:rFonts w:ascii="Consolas" w:hAnsi="Consolas"/>
                  <w:sz w:val="16"/>
                </w:rPr>
                <w:t>NfcDevcCmd_No_Actl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F6141A"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6DF2DF"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0B5583" w14:textId="77777777" w:rsidR="00F85872" w:rsidRPr="00F00DD8" w:rsidRDefault="00F85872" w:rsidP="00F85872">
            <w:proofErr w:type="spellStart"/>
            <w:r w:rsidRPr="00F00DD8">
              <w:rPr>
                <w:sz w:val="16"/>
              </w:rPr>
              <w:t>CANSignal</w:t>
            </w:r>
            <w:proofErr w:type="spellEnd"/>
          </w:p>
        </w:tc>
      </w:tr>
    </w:tbl>
    <w:p w14:paraId="67C99790"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Set NFC </w:t>
      </w:r>
      <w:proofErr w:type="spellStart"/>
      <w:r w:rsidRPr="004521EB">
        <w:rPr>
          <w:lang w:val="en-GB"/>
        </w:rPr>
        <w:t>MyKey</w:t>
      </w:r>
      <w:proofErr w:type="spellEnd"/>
      <w:r w:rsidRPr="004521EB">
        <w:rPr>
          <w:lang w:val="en-GB"/>
        </w:rPr>
        <w:t xml:space="preserve"> </w:t>
      </w:r>
      <w:proofErr w:type="spellStart"/>
      <w:r w:rsidRPr="004521EB">
        <w:rPr>
          <w:lang w:val="en-GB"/>
        </w:rPr>
        <w:t>State_BCM</w:t>
      </w:r>
      <w:proofErr w:type="spellEnd"/>
    </w:p>
    <w:p w14:paraId="3BC8683F" w14:textId="77777777" w:rsidR="003D3059" w:rsidRPr="00AD1D2E" w:rsidRDefault="00E503FC" w:rsidP="003D3059">
      <w:pPr>
        <w:pStyle w:val="Heading6"/>
        <w:rPr>
          <w:lang w:val="en-GB"/>
        </w:rPr>
      </w:pPr>
      <w:r>
        <w:rPr>
          <w:lang w:val="en-GB"/>
        </w:rPr>
        <w:t>Outputs</w:t>
      </w:r>
      <w:r w:rsidR="00CF5AE5">
        <w:rPr>
          <w:lang w:val="en-GB"/>
        </w:rPr>
        <w:t xml:space="preserve"> </w:t>
      </w:r>
    </w:p>
    <w:p w14:paraId="1254192C"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59BE1CE5"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56701F"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82582"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3DAAC"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8C86F"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64BEEDF6"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675D79" w14:textId="77777777" w:rsidR="00192C1B" w:rsidRPr="009E2DE0" w:rsidRDefault="00F85872" w:rsidP="00301058">
            <w:pPr>
              <w:rPr>
                <w:rFonts w:cs="Arial"/>
                <w:color w:val="000000" w:themeColor="text1"/>
                <w:sz w:val="16"/>
                <w:szCs w:val="14"/>
              </w:rPr>
            </w:pPr>
            <w:r>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79D475"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D85CC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6B2031" w14:textId="77777777" w:rsidR="00206F6A" w:rsidRDefault="00206F6A"/>
        </w:tc>
      </w:tr>
    </w:tbl>
    <w:p w14:paraId="0BBBE17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Set NFC </w:t>
      </w:r>
      <w:proofErr w:type="spellStart"/>
      <w:r w:rsidRPr="004521EB">
        <w:rPr>
          <w:lang w:val="en-GB"/>
        </w:rPr>
        <w:t>MyKey</w:t>
      </w:r>
      <w:proofErr w:type="spellEnd"/>
      <w:r w:rsidRPr="004521EB">
        <w:rPr>
          <w:lang w:val="en-GB"/>
        </w:rPr>
        <w:t xml:space="preserve"> </w:t>
      </w:r>
      <w:proofErr w:type="spellStart"/>
      <w:r w:rsidRPr="004521EB">
        <w:rPr>
          <w:lang w:val="en-GB"/>
        </w:rPr>
        <w:t>State_BCM</w:t>
      </w:r>
      <w:proofErr w:type="spellEnd"/>
    </w:p>
    <w:p w14:paraId="41C4752E" w14:textId="77777777" w:rsidR="00462890" w:rsidRDefault="00462890" w:rsidP="00462890">
      <w:pPr>
        <w:pStyle w:val="VelocityScript"/>
      </w:pPr>
      <w:r>
        <w:t xml:space="preserve"># </w:t>
      </w:r>
      <w:r>
        <w:tab/>
      </w:r>
    </w:p>
    <w:p w14:paraId="28D04A57" w14:textId="77777777" w:rsidR="006233F4" w:rsidRDefault="006233F4" w:rsidP="00FC072D">
      <w:pPr>
        <w:pStyle w:val="VelocityScript"/>
      </w:pPr>
      <w:r>
        <w:t xml:space="preserve"># </w:t>
      </w:r>
      <w:r>
        <w:tab/>
      </w:r>
    </w:p>
    <w:p w14:paraId="59C0C345" w14:textId="77777777" w:rsidR="00967DA4" w:rsidRPr="00967DA4" w:rsidRDefault="00967DA4" w:rsidP="0074664E">
      <w:pPr>
        <w:rPr>
          <w:rFonts w:cs="Arial"/>
          <w:color w:val="7030A0"/>
          <w:sz w:val="16"/>
          <w:szCs w:val="14"/>
        </w:rPr>
      </w:pPr>
    </w:p>
    <w:p w14:paraId="53101BD6"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40AAAB7B" wp14:editId="6E8164D3">
            <wp:extent cx="152400" cy="152400"/>
            <wp:effectExtent l="0" t="0" r="0" b="0"/>
            <wp:docPr id="150"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Transmit body control system related </w:t>
      </w:r>
      <w:proofErr w:type="spellStart"/>
      <w:r w:rsidR="00594773" w:rsidRPr="00594773">
        <w:rPr>
          <w:b/>
          <w:lang w:val="en-GB"/>
        </w:rPr>
        <w:t>indication_BCM</w:t>
      </w:r>
      <w:proofErr w:type="spellEnd"/>
    </w:p>
    <w:p w14:paraId="2C08BE8E"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668310F2"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36FB18FC"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2DF911"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8E341"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F32BE7"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E7F6FD"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4A697FA5"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9FA438D" w14:textId="77777777" w:rsidR="00F85872" w:rsidRPr="00F85872" w:rsidRDefault="001336CF" w:rsidP="00F85872">
            <w:pPr>
              <w:rPr>
                <w:rFonts w:ascii="Consolas" w:hAnsi="Consolas"/>
                <w:sz w:val="16"/>
              </w:rPr>
            </w:pPr>
            <w:r>
              <w:rPr>
                <w:noProof/>
              </w:rPr>
              <w:drawing>
                <wp:inline distT="0" distB="0" distL="0" distR="0" wp14:anchorId="7505D601" wp14:editId="7BEFDF2B">
                  <wp:extent cx="152400" cy="152400"/>
                  <wp:effectExtent l="0" t="0" r="0" b="0"/>
                  <wp:docPr id="152" name="Picture -434625463.jpg" descr="-434625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434625463.jpg"/>
                          <pic:cNvPicPr/>
                        </pic:nvPicPr>
                        <pic:blipFill>
                          <a:blip r:embed="rId51"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64f394265cc6d0dbb6d3c2a18888f96" w:history="1">
              <w:r w:rsidR="00F85872" w:rsidRPr="00F85872">
                <w:rPr>
                  <w:rStyle w:val="Hyperlink"/>
                  <w:rFonts w:ascii="Consolas" w:hAnsi="Consolas"/>
                  <w:sz w:val="16"/>
                </w:rPr>
                <w:t>input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FE676A"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D23CA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6CAE5A" w14:textId="77777777" w:rsidR="00F85872" w:rsidRPr="00F00DD8" w:rsidRDefault="00F85872" w:rsidP="00F85872">
            <w:r w:rsidRPr="00F00DD8">
              <w:rPr>
                <w:sz w:val="16"/>
              </w:rPr>
              <w:t>Association</w:t>
            </w:r>
          </w:p>
        </w:tc>
      </w:tr>
    </w:tbl>
    <w:p w14:paraId="4C52CBA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Transmit body control system related </w:t>
      </w:r>
      <w:proofErr w:type="spellStart"/>
      <w:r w:rsidRPr="004521EB">
        <w:rPr>
          <w:lang w:val="en-GB"/>
        </w:rPr>
        <w:t>indication_BCM</w:t>
      </w:r>
      <w:proofErr w:type="spellEnd"/>
    </w:p>
    <w:p w14:paraId="1F5CE440" w14:textId="77777777" w:rsidR="00462890" w:rsidRDefault="00462890" w:rsidP="00462890">
      <w:pPr>
        <w:pStyle w:val="VelocityScript"/>
      </w:pPr>
      <w:r>
        <w:t xml:space="preserve"># </w:t>
      </w:r>
      <w:r>
        <w:tab/>
      </w:r>
    </w:p>
    <w:p w14:paraId="49AD1F66" w14:textId="77777777" w:rsidR="006233F4" w:rsidRDefault="006233F4" w:rsidP="00FC072D">
      <w:pPr>
        <w:pStyle w:val="VelocityScript"/>
      </w:pPr>
      <w:r>
        <w:t xml:space="preserve"># </w:t>
      </w:r>
      <w:r>
        <w:tab/>
      </w:r>
    </w:p>
    <w:p w14:paraId="119A7615" w14:textId="77777777" w:rsidR="005350D6" w:rsidRPr="00B56F4E" w:rsidRDefault="00D25916" w:rsidP="005350D6">
      <w:pPr>
        <w:pStyle w:val="Heading3"/>
        <w:keepNext w:val="0"/>
        <w:tabs>
          <w:tab w:val="clear" w:pos="900"/>
          <w:tab w:val="left" w:pos="709"/>
          <w:tab w:val="left" w:pos="851"/>
        </w:tabs>
        <w:spacing w:before="240"/>
        <w:rPr>
          <w:szCs w:val="20"/>
          <w:lang w:val="en-GB"/>
        </w:rPr>
      </w:pPr>
      <w:r>
        <w:rPr>
          <w:noProof/>
        </w:rPr>
        <w:drawing>
          <wp:inline distT="0" distB="0" distL="0" distR="0" wp14:anchorId="3C5169BC" wp14:editId="1A52278B">
            <wp:extent cx="152400" cy="152400"/>
            <wp:effectExtent l="0" t="0" r="0" b="0"/>
            <wp:docPr id="154" name="Picture -2040462993.jpg" descr="-2040462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040462993.jpg"/>
                    <pic:cNvPicPr/>
                  </pic:nvPicPr>
                  <pic:blipFill>
                    <a:blip r:embed="rId47" cstate="print"/>
                    <a:stretch>
                      <a:fillRect/>
                    </a:stretch>
                  </pic:blipFill>
                  <pic:spPr>
                    <a:xfrm>
                      <a:off x="0" y="0"/>
                      <a:ext cx="152400" cy="152400"/>
                    </a:xfrm>
                    <a:prstGeom prst="rect">
                      <a:avLst/>
                    </a:prstGeom>
                  </pic:spPr>
                </pic:pic>
              </a:graphicData>
            </a:graphic>
          </wp:inline>
        </w:drawing>
      </w:r>
      <w:r>
        <w:rPr>
          <w:szCs w:val="20"/>
          <w:lang w:val="en-GB"/>
        </w:rPr>
        <w:t xml:space="preserve"> </w:t>
      </w:r>
      <w:r w:rsidR="005350D6">
        <w:rPr>
          <w:szCs w:val="20"/>
          <w:lang w:val="en-GB"/>
        </w:rPr>
        <w:t>NFAM</w:t>
      </w:r>
    </w:p>
    <w:p w14:paraId="6DB0B7ED" w14:textId="77777777" w:rsidR="003A6760" w:rsidRDefault="003A6760" w:rsidP="005350D6">
      <w:r>
        <w:t xml:space="preserve">#TODO: add a table of the </w:t>
      </w:r>
      <w:proofErr w:type="spellStart"/>
      <w:r>
        <w:t>reqs</w:t>
      </w:r>
      <w:proofErr w:type="spellEnd"/>
      <w:r>
        <w:t xml:space="preserve"> allocated?</w:t>
      </w:r>
    </w:p>
    <w:p w14:paraId="2F8CF70F" w14:textId="77777777" w:rsidR="00967DA4" w:rsidRPr="00967DA4" w:rsidRDefault="00967DA4" w:rsidP="0074664E">
      <w:pPr>
        <w:rPr>
          <w:rFonts w:cs="Arial"/>
          <w:color w:val="7030A0"/>
          <w:sz w:val="16"/>
          <w:szCs w:val="14"/>
        </w:rPr>
      </w:pPr>
    </w:p>
    <w:p w14:paraId="4DEECCF2"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5CC3B598" wp14:editId="5B1A679A">
            <wp:extent cx="152400" cy="152400"/>
            <wp:effectExtent l="0" t="0" r="0" b="0"/>
            <wp:docPr id="156"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Authorize </w:t>
      </w:r>
      <w:proofErr w:type="spellStart"/>
      <w:r w:rsidR="00594773" w:rsidRPr="00594773">
        <w:rPr>
          <w:b/>
          <w:lang w:val="en-GB"/>
        </w:rPr>
        <w:t>Starting_NFAM</w:t>
      </w:r>
      <w:proofErr w:type="spellEnd"/>
    </w:p>
    <w:p w14:paraId="5D39393A"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775553B0"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3BA89B29"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87D2D"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66F319"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88F86C"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F2844"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4F73C214"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E55414B" w14:textId="77777777" w:rsidR="00F85872" w:rsidRPr="00F85872" w:rsidRDefault="001336CF" w:rsidP="00F85872">
            <w:pPr>
              <w:rPr>
                <w:rFonts w:ascii="Consolas" w:hAnsi="Consolas"/>
                <w:sz w:val="16"/>
              </w:rPr>
            </w:pPr>
            <w:r>
              <w:rPr>
                <w:noProof/>
              </w:rPr>
              <w:drawing>
                <wp:inline distT="0" distB="0" distL="0" distR="0" wp14:anchorId="1F05618E" wp14:editId="2C7C3990">
                  <wp:extent cx="152400" cy="152400"/>
                  <wp:effectExtent l="0" t="0" r="0" b="0"/>
                  <wp:docPr id="158"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693cd72ecf46fb568a570c255896b49" w:history="1">
              <w:proofErr w:type="spellStart"/>
              <w:r w:rsidR="00F85872" w:rsidRPr="00F85872">
                <w:rPr>
                  <w:rStyle w:val="Hyperlink"/>
                  <w:rFonts w:ascii="Consolas" w:hAnsi="Consolas"/>
                  <w:sz w:val="16"/>
                </w:rPr>
                <w:t>LastAuthorizedKey</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B6CC70"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CDB7A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0A9E9D" w14:textId="77777777" w:rsidR="00F85872" w:rsidRPr="00F00DD8" w:rsidRDefault="00F85872" w:rsidP="00F85872">
            <w:r w:rsidRPr="00F00DD8">
              <w:rPr>
                <w:sz w:val="16"/>
              </w:rPr>
              <w:t>Signal</w:t>
            </w:r>
          </w:p>
        </w:tc>
      </w:tr>
      <w:tr w:rsidR="00F85872" w:rsidRPr="00B3499B" w14:paraId="6446D871"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E95953" w14:textId="77777777" w:rsidR="00F85872" w:rsidRPr="00F85872" w:rsidRDefault="001336CF" w:rsidP="00F85872">
            <w:pPr>
              <w:rPr>
                <w:rFonts w:ascii="Consolas" w:hAnsi="Consolas"/>
                <w:sz w:val="16"/>
              </w:rPr>
            </w:pPr>
            <w:r>
              <w:rPr>
                <w:noProof/>
              </w:rPr>
              <w:drawing>
                <wp:inline distT="0" distB="0" distL="0" distR="0" wp14:anchorId="34B90CE6" wp14:editId="3A30A740">
                  <wp:extent cx="152400" cy="152400"/>
                  <wp:effectExtent l="0" t="0" r="0" b="0"/>
                  <wp:docPr id="16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5b99ee6a33e245fe49714cef96c929b" w:history="1">
              <w:proofErr w:type="spellStart"/>
              <w:r w:rsidR="00F85872" w:rsidRPr="00F85872">
                <w:rPr>
                  <w:rStyle w:val="Hyperlink"/>
                  <w:rFonts w:ascii="Consolas" w:hAnsi="Consolas"/>
                  <w:sz w:val="16"/>
                </w:rPr>
                <w:t>StartingAuthorized</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1499BF"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5B10FF"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A7F3F5" w14:textId="77777777" w:rsidR="00F85872" w:rsidRPr="00F00DD8" w:rsidRDefault="00F85872" w:rsidP="00F85872">
            <w:r w:rsidRPr="00F00DD8">
              <w:rPr>
                <w:sz w:val="16"/>
              </w:rPr>
              <w:t>Signal</w:t>
            </w:r>
          </w:p>
        </w:tc>
      </w:tr>
      <w:tr w:rsidR="00F85872" w:rsidRPr="00B3499B" w14:paraId="09767F3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CEA4A1C" w14:textId="77777777" w:rsidR="00F85872" w:rsidRPr="00F85872" w:rsidRDefault="001336CF" w:rsidP="00F85872">
            <w:pPr>
              <w:rPr>
                <w:rFonts w:ascii="Consolas" w:hAnsi="Consolas"/>
                <w:sz w:val="16"/>
              </w:rPr>
            </w:pPr>
            <w:r>
              <w:rPr>
                <w:rFonts w:ascii="Consolas" w:hAnsi="Consolas"/>
                <w:sz w:val="16"/>
              </w:rPr>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29CC99"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9AB47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0928FE" w14:textId="77777777" w:rsidR="00206F6A" w:rsidRDefault="00206F6A"/>
        </w:tc>
      </w:tr>
      <w:tr w:rsidR="00F85872" w:rsidRPr="00B3499B" w14:paraId="066EA27C"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1FB9D94" w14:textId="77777777" w:rsidR="00F85872" w:rsidRPr="00F85872" w:rsidRDefault="001336CF" w:rsidP="00F85872">
            <w:pPr>
              <w:rPr>
                <w:rFonts w:ascii="Consolas" w:hAnsi="Consolas"/>
                <w:sz w:val="16"/>
              </w:rPr>
            </w:pPr>
            <w:r>
              <w:rPr>
                <w:rFonts w:ascii="Consolas" w:hAnsi="Consolas"/>
                <w:sz w:val="16"/>
              </w:rPr>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D8F182"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9B5F1A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045CF3" w14:textId="77777777" w:rsidR="00206F6A" w:rsidRDefault="00206F6A"/>
        </w:tc>
      </w:tr>
    </w:tbl>
    <w:p w14:paraId="5D5C181B"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Authorize </w:t>
      </w:r>
      <w:proofErr w:type="spellStart"/>
      <w:r w:rsidRPr="004521EB">
        <w:rPr>
          <w:lang w:val="en-GB"/>
        </w:rPr>
        <w:t>Starting_NFAM</w:t>
      </w:r>
      <w:proofErr w:type="spellEnd"/>
    </w:p>
    <w:p w14:paraId="3115B254" w14:textId="77777777" w:rsidR="003D3059" w:rsidRPr="00AD1D2E" w:rsidRDefault="00E503FC" w:rsidP="003D3059">
      <w:pPr>
        <w:pStyle w:val="Heading6"/>
        <w:rPr>
          <w:lang w:val="en-GB"/>
        </w:rPr>
      </w:pPr>
      <w:r>
        <w:rPr>
          <w:lang w:val="en-GB"/>
        </w:rPr>
        <w:t>Outputs</w:t>
      </w:r>
      <w:r w:rsidR="00CF5AE5">
        <w:rPr>
          <w:lang w:val="en-GB"/>
        </w:rPr>
        <w:t xml:space="preserve"> </w:t>
      </w:r>
    </w:p>
    <w:p w14:paraId="28671749"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68A657F5"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50C09"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B77CE"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FFF11"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38F1F1"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33D4FA11"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0892EB1" w14:textId="77777777" w:rsidR="00192C1B" w:rsidRPr="009E2DE0" w:rsidRDefault="00F85872" w:rsidP="00301058">
            <w:pPr>
              <w:rPr>
                <w:rFonts w:cs="Arial"/>
                <w:color w:val="000000" w:themeColor="text1"/>
                <w:sz w:val="16"/>
                <w:szCs w:val="14"/>
              </w:rPr>
            </w:pPr>
            <w:r>
              <w:rPr>
                <w:noProof/>
              </w:rPr>
              <w:drawing>
                <wp:inline distT="0" distB="0" distL="0" distR="0" wp14:anchorId="778D17F7" wp14:editId="7ADD5723">
                  <wp:extent cx="152400" cy="152400"/>
                  <wp:effectExtent l="0" t="0" r="0" b="0"/>
                  <wp:docPr id="16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33ee99325cdaa20b3b78d3d26aafade" w:history="1">
              <w:proofErr w:type="spellStart"/>
              <w:r w:rsidRPr="00F85872">
                <w:rPr>
                  <w:rStyle w:val="Hyperlink"/>
                  <w:rFonts w:ascii="Consolas" w:hAnsi="Consolas"/>
                  <w:sz w:val="16"/>
                  <w:lang w:val="en-GB"/>
                </w:rPr>
                <w:t>NfcDevcKeyType_D_Stat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D10A3A" w14:textId="77777777" w:rsidR="00192C1B" w:rsidRPr="00FA0010" w:rsidRDefault="00F85872" w:rsidP="00301058">
            <w:pPr>
              <w:rPr>
                <w:rFonts w:cs="Arial"/>
                <w:color w:val="000000" w:themeColor="text1"/>
                <w:sz w:val="16"/>
                <w:szCs w:val="14"/>
              </w:rPr>
            </w:pPr>
            <w:r>
              <w:rPr>
                <w:noProof/>
              </w:rPr>
              <w:drawing>
                <wp:inline distT="0" distB="0" distL="0" distR="0" wp14:anchorId="1864D606" wp14:editId="6F7364D7">
                  <wp:extent cx="152400" cy="152400"/>
                  <wp:effectExtent l="0" t="0" r="0" b="0"/>
                  <wp:docPr id="164"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6a6f79342b44465ddd135d151d984f33" w:history="1">
              <w:proofErr w:type="spellStart"/>
              <w:r w:rsidRPr="00F85872">
                <w:rPr>
                  <w:rStyle w:val="Hyperlink"/>
                  <w:rFonts w:ascii="Consolas" w:hAnsi="Consolas"/>
                  <w:sz w:val="16"/>
                  <w:lang w:val="en-GB"/>
                </w:rPr>
                <w:t>UserFactoryNull_D_ET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822951" w14:textId="77777777" w:rsidR="00F85872" w:rsidRPr="00192C1B" w:rsidRDefault="000F1FDF" w:rsidP="00F85872">
            <w:pPr>
              <w:rPr>
                <w:sz w:val="16"/>
              </w:rPr>
            </w:pPr>
            <w:hyperlink w:anchor="_c7f2cc21a361ec67fb8cf4d37df7a8e9" w:history="1">
              <w:r w:rsidR="00F85872">
                <w:rPr>
                  <w:rStyle w:val="Hyperlink"/>
                  <w:sz w:val="16"/>
                </w:rPr>
                <w:t>Authorizing key type</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77BE86" w14:textId="77777777" w:rsidR="006507EC" w:rsidRPr="006507EC" w:rsidRDefault="006507EC" w:rsidP="006507EC">
            <w:proofErr w:type="spellStart"/>
            <w:r w:rsidRPr="006507EC">
              <w:rPr>
                <w:sz w:val="16"/>
              </w:rPr>
              <w:t>CANSignal</w:t>
            </w:r>
            <w:proofErr w:type="spellEnd"/>
          </w:p>
        </w:tc>
      </w:tr>
      <w:tr w:rsidR="00192C1B" w:rsidRPr="00B3499B" w14:paraId="2209574A"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C8A1A6C" w14:textId="77777777" w:rsidR="00192C1B" w:rsidRPr="009E2DE0" w:rsidRDefault="00F85872" w:rsidP="00301058">
            <w:pPr>
              <w:rPr>
                <w:rFonts w:cs="Arial"/>
                <w:color w:val="000000" w:themeColor="text1"/>
                <w:sz w:val="16"/>
                <w:szCs w:val="14"/>
              </w:rPr>
            </w:pPr>
            <w:r>
              <w:rPr>
                <w:noProof/>
              </w:rPr>
              <w:drawing>
                <wp:inline distT="0" distB="0" distL="0" distR="0" wp14:anchorId="38F082F1" wp14:editId="7DDC34AF">
                  <wp:extent cx="152400" cy="152400"/>
                  <wp:effectExtent l="0" t="0" r="0" b="0"/>
                  <wp:docPr id="16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b4b202ffdde2cb915ce0394386d2e206" w:history="1">
              <w:proofErr w:type="spellStart"/>
              <w:r w:rsidRPr="00F85872">
                <w:rPr>
                  <w:rStyle w:val="Hyperlink"/>
                  <w:rFonts w:ascii="Consolas" w:hAnsi="Consolas"/>
                  <w:sz w:val="16"/>
                  <w:lang w:val="en-GB"/>
                </w:rPr>
                <w:t>NfcDevcTapId_No_Actl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45636" w14:textId="77777777" w:rsidR="00192C1B" w:rsidRPr="00FA0010" w:rsidRDefault="00F85872" w:rsidP="00301058">
            <w:pPr>
              <w:rPr>
                <w:rFonts w:cs="Arial"/>
                <w:color w:val="000000" w:themeColor="text1"/>
                <w:sz w:val="16"/>
                <w:szCs w:val="14"/>
              </w:rPr>
            </w:pPr>
            <w:r>
              <w:rPr>
                <w:noProof/>
              </w:rPr>
              <w:drawing>
                <wp:inline distT="0" distB="0" distL="0" distR="0" wp14:anchorId="03DE1550" wp14:editId="79E45BBA">
                  <wp:extent cx="152400" cy="152400"/>
                  <wp:effectExtent l="0" t="0" r="0" b="0"/>
                  <wp:docPr id="168"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0C1933" w14:textId="77777777" w:rsidR="00F85872" w:rsidRPr="00192C1B" w:rsidRDefault="000F1FDF" w:rsidP="00F85872">
            <w:pPr>
              <w:rPr>
                <w:sz w:val="16"/>
              </w:rPr>
            </w:pPr>
            <w:hyperlink w:anchor="_abfb63cab31066bd5bde2c1bfe6ac90a" w:history="1">
              <w:r w:rsidR="00F85872">
                <w:rPr>
                  <w:rStyle w:val="Hyperlink"/>
                  <w:sz w:val="16"/>
                </w:rPr>
                <w:t>Key Index</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2FB396" w14:textId="77777777" w:rsidR="006507EC" w:rsidRPr="006507EC" w:rsidRDefault="006507EC" w:rsidP="006507EC">
            <w:proofErr w:type="spellStart"/>
            <w:r w:rsidRPr="006507EC">
              <w:rPr>
                <w:sz w:val="16"/>
              </w:rPr>
              <w:t>CANSignal</w:t>
            </w:r>
            <w:proofErr w:type="spellEnd"/>
          </w:p>
        </w:tc>
      </w:tr>
      <w:tr w:rsidR="00192C1B" w:rsidRPr="00B3499B" w14:paraId="224BE8C1"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666488" w14:textId="77777777" w:rsidR="00192C1B" w:rsidRPr="009E2DE0" w:rsidRDefault="00F85872" w:rsidP="00301058">
            <w:pPr>
              <w:rPr>
                <w:rFonts w:cs="Arial"/>
                <w:color w:val="000000" w:themeColor="text1"/>
                <w:sz w:val="16"/>
                <w:szCs w:val="14"/>
              </w:rPr>
            </w:pPr>
            <w:r>
              <w:rPr>
                <w:noProof/>
              </w:rPr>
              <w:drawing>
                <wp:inline distT="0" distB="0" distL="0" distR="0" wp14:anchorId="489FDB37" wp14:editId="37A9B582">
                  <wp:extent cx="152400" cy="152400"/>
                  <wp:effectExtent l="0" t="0" r="0" b="0"/>
                  <wp:docPr id="17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e218bcc3465d6b38884ec34665959447" w:history="1">
              <w:proofErr w:type="spellStart"/>
              <w:r w:rsidRPr="00F85872">
                <w:rPr>
                  <w:rStyle w:val="Hyperlink"/>
                  <w:rFonts w:ascii="Consolas" w:hAnsi="Consolas"/>
                  <w:sz w:val="16"/>
                  <w:lang w:val="en-GB"/>
                </w:rPr>
                <w:t>NfcDevcSearch_B_Stat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2BAD85" w14:textId="77777777" w:rsidR="00192C1B" w:rsidRPr="00FA0010" w:rsidRDefault="00F85872" w:rsidP="00301058">
            <w:pPr>
              <w:rPr>
                <w:rFonts w:cs="Arial"/>
                <w:color w:val="000000" w:themeColor="text1"/>
                <w:sz w:val="16"/>
                <w:szCs w:val="14"/>
              </w:rPr>
            </w:pPr>
            <w:r>
              <w:rPr>
                <w:noProof/>
              </w:rPr>
              <w:drawing>
                <wp:inline distT="0" distB="0" distL="0" distR="0" wp14:anchorId="04A4FE9E" wp14:editId="48C8A454">
                  <wp:extent cx="152400" cy="152400"/>
                  <wp:effectExtent l="0" t="0" r="0" b="0"/>
                  <wp:docPr id="172"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33598434101b1aee6719ba263d15dfb0" w:history="1">
              <w:proofErr w:type="spellStart"/>
              <w:r w:rsidRPr="00F85872">
                <w:rPr>
                  <w:rStyle w:val="Hyperlink"/>
                  <w:rFonts w:ascii="Consolas" w:hAnsi="Consolas"/>
                  <w:sz w:val="16"/>
                  <w:lang w:val="en-GB"/>
                </w:rPr>
                <w:t>ValidInvalidNull_ET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AC814F" w14:textId="77777777" w:rsidR="00F85872" w:rsidRPr="00192C1B" w:rsidRDefault="000F1FDF" w:rsidP="00F85872">
            <w:pPr>
              <w:rPr>
                <w:sz w:val="16"/>
              </w:rPr>
            </w:pPr>
            <w:hyperlink w:anchor="_c0ab344ab8874ef47f40aa5a235d57e9" w:history="1">
              <w:r w:rsidR="00F85872">
                <w:rPr>
                  <w:rStyle w:val="Hyperlink"/>
                  <w:sz w:val="16"/>
                </w:rPr>
                <w:t>Authorized</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E9A42B" w14:textId="77777777" w:rsidR="006507EC" w:rsidRPr="006507EC" w:rsidRDefault="006507EC" w:rsidP="006507EC">
            <w:proofErr w:type="spellStart"/>
            <w:r w:rsidRPr="006507EC">
              <w:rPr>
                <w:sz w:val="16"/>
              </w:rPr>
              <w:t>CANSignal</w:t>
            </w:r>
            <w:proofErr w:type="spellEnd"/>
          </w:p>
        </w:tc>
      </w:tr>
      <w:tr w:rsidR="00192C1B" w:rsidRPr="00B3499B" w14:paraId="3F70E5A5"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2CF380" w14:textId="77777777" w:rsidR="00192C1B" w:rsidRPr="009E2DE0" w:rsidRDefault="00F85872" w:rsidP="00301058">
            <w:pPr>
              <w:rPr>
                <w:rFonts w:cs="Arial"/>
                <w:color w:val="000000" w:themeColor="text1"/>
                <w:sz w:val="16"/>
                <w:szCs w:val="14"/>
              </w:rPr>
            </w:pPr>
            <w:r>
              <w:rPr>
                <w:noProof/>
              </w:rPr>
              <w:drawing>
                <wp:inline distT="0" distB="0" distL="0" distR="0" wp14:anchorId="5454F571" wp14:editId="5A58E277">
                  <wp:extent cx="152400" cy="152400"/>
                  <wp:effectExtent l="0" t="0" r="0" b="0"/>
                  <wp:docPr id="17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e1216f3cf95283e7249337d4d04e5b6d" w:history="1">
              <w:proofErr w:type="spellStart"/>
              <w:r w:rsidRPr="00F85872">
                <w:rPr>
                  <w:rStyle w:val="Hyperlink"/>
                  <w:rFonts w:ascii="Consolas" w:hAnsi="Consolas"/>
                  <w:sz w:val="16"/>
                  <w:lang w:val="en-GB"/>
                </w:rPr>
                <w:t>NfcDevcSearch_No_Actl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668F7" w14:textId="77777777" w:rsidR="00192C1B" w:rsidRPr="00FA0010" w:rsidRDefault="00F85872" w:rsidP="00301058">
            <w:pPr>
              <w:rPr>
                <w:rFonts w:cs="Arial"/>
                <w:color w:val="000000" w:themeColor="text1"/>
                <w:sz w:val="16"/>
                <w:szCs w:val="14"/>
              </w:rPr>
            </w:pPr>
            <w:r>
              <w:rPr>
                <w:noProof/>
              </w:rPr>
              <w:drawing>
                <wp:inline distT="0" distB="0" distL="0" distR="0" wp14:anchorId="1EF4D715" wp14:editId="31EC1107">
                  <wp:extent cx="152400" cy="152400"/>
                  <wp:effectExtent l="0" t="0" r="0" b="0"/>
                  <wp:docPr id="176"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64468bb5a0a50c7797926c8ea4df891e" w:history="1">
              <w:r w:rsidRPr="00F85872">
                <w:rPr>
                  <w:rStyle w:val="Hyperlink"/>
                  <w:rFonts w:ascii="Consolas" w:hAnsi="Consolas"/>
                  <w:sz w:val="16"/>
                  <w:lang w:val="en-GB"/>
                </w:rPr>
                <w:t>UnitlessValue3bit_ET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75A20D" w14:textId="77777777" w:rsidR="00F85872" w:rsidRPr="00192C1B" w:rsidRDefault="000F1FDF" w:rsidP="00F85872">
            <w:pPr>
              <w:rPr>
                <w:sz w:val="16"/>
              </w:rPr>
            </w:pPr>
            <w:hyperlink w:anchor="_7bf76c20826354b479aa37e3fe2f691c" w:history="1">
              <w:r w:rsidR="00F85872">
                <w:rPr>
                  <w:rStyle w:val="Hyperlink"/>
                  <w:sz w:val="16"/>
                </w:rPr>
                <w:t>Key Search Response</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D689CB" w14:textId="77777777" w:rsidR="006507EC" w:rsidRPr="006507EC" w:rsidRDefault="006507EC" w:rsidP="006507EC">
            <w:proofErr w:type="spellStart"/>
            <w:r w:rsidRPr="006507EC">
              <w:rPr>
                <w:sz w:val="16"/>
              </w:rPr>
              <w:t>CANSignal</w:t>
            </w:r>
            <w:proofErr w:type="spellEnd"/>
          </w:p>
        </w:tc>
      </w:tr>
      <w:tr w:rsidR="00192C1B" w:rsidRPr="00B3499B" w14:paraId="77CE10FE"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26CDEB" w14:textId="77777777" w:rsidR="00192C1B" w:rsidRPr="009E2DE0" w:rsidRDefault="00F85872" w:rsidP="00301058">
            <w:pPr>
              <w:rPr>
                <w:rFonts w:cs="Arial"/>
                <w:color w:val="000000" w:themeColor="text1"/>
                <w:sz w:val="16"/>
                <w:szCs w:val="14"/>
              </w:rPr>
            </w:pPr>
            <w:r>
              <w:rPr>
                <w:noProof/>
              </w:rPr>
              <w:drawing>
                <wp:inline distT="0" distB="0" distL="0" distR="0" wp14:anchorId="48560F8F" wp14:editId="289FCEDF">
                  <wp:extent cx="152400" cy="152400"/>
                  <wp:effectExtent l="0" t="0" r="0" b="0"/>
                  <wp:docPr id="17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9e67d3aa59abc3ec33ba5e18604b94bb" w:history="1">
              <w:proofErr w:type="spellStart"/>
              <w:r w:rsidRPr="00F85872">
                <w:rPr>
                  <w:rStyle w:val="Hyperlink"/>
                  <w:rFonts w:ascii="Consolas" w:hAnsi="Consolas"/>
                  <w:sz w:val="16"/>
                  <w:lang w:val="en-GB"/>
                </w:rPr>
                <w:t>NfcDevcSearchBStat_No_Crc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B6AE8E" w14:textId="77777777" w:rsidR="00192C1B" w:rsidRPr="00FA0010" w:rsidRDefault="00F85872" w:rsidP="00301058">
            <w:pPr>
              <w:rPr>
                <w:rFonts w:cs="Arial"/>
                <w:color w:val="000000" w:themeColor="text1"/>
                <w:sz w:val="16"/>
                <w:szCs w:val="14"/>
              </w:rPr>
            </w:pPr>
            <w:r>
              <w:rPr>
                <w:noProof/>
              </w:rPr>
              <w:drawing>
                <wp:inline distT="0" distB="0" distL="0" distR="0" wp14:anchorId="15D00666" wp14:editId="6892322C">
                  <wp:extent cx="152400" cy="152400"/>
                  <wp:effectExtent l="0" t="0" r="0" b="0"/>
                  <wp:docPr id="180"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532C91" w14:textId="77777777" w:rsidR="00F85872" w:rsidRPr="00192C1B" w:rsidRDefault="000F1FDF" w:rsidP="00F85872">
            <w:pPr>
              <w:rPr>
                <w:sz w:val="16"/>
              </w:rPr>
            </w:pPr>
            <w:hyperlink w:anchor="_c0ab344ab8874ef47f40aa5a235d57e9" w:history="1">
              <w:r w:rsidR="00F85872">
                <w:rPr>
                  <w:rStyle w:val="Hyperlink"/>
                  <w:sz w:val="16"/>
                </w:rPr>
                <w:t>Authorized</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E18C3E" w14:textId="77777777" w:rsidR="006507EC" w:rsidRPr="006507EC" w:rsidRDefault="006507EC" w:rsidP="006507EC">
            <w:proofErr w:type="spellStart"/>
            <w:r w:rsidRPr="006507EC">
              <w:rPr>
                <w:sz w:val="16"/>
              </w:rPr>
              <w:t>CANSignal</w:t>
            </w:r>
            <w:proofErr w:type="spellEnd"/>
          </w:p>
        </w:tc>
      </w:tr>
      <w:tr w:rsidR="00192C1B" w:rsidRPr="00B3499B" w14:paraId="343A9C55"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6EE4BF" w14:textId="77777777" w:rsidR="00192C1B" w:rsidRPr="009E2DE0" w:rsidRDefault="00F85872" w:rsidP="00301058">
            <w:pPr>
              <w:rPr>
                <w:rFonts w:cs="Arial"/>
                <w:color w:val="000000" w:themeColor="text1"/>
                <w:sz w:val="16"/>
                <w:szCs w:val="14"/>
              </w:rPr>
            </w:pPr>
            <w:r>
              <w:rPr>
                <w:noProof/>
              </w:rPr>
              <w:drawing>
                <wp:inline distT="0" distB="0" distL="0" distR="0" wp14:anchorId="4B9BA7E3" wp14:editId="2D848A81">
                  <wp:extent cx="152400" cy="152400"/>
                  <wp:effectExtent l="0" t="0" r="0" b="0"/>
                  <wp:docPr id="18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609eba62b5dfc9949089239038862da6" w:history="1">
              <w:proofErr w:type="spellStart"/>
              <w:r w:rsidRPr="00F85872">
                <w:rPr>
                  <w:rStyle w:val="Hyperlink"/>
                  <w:rFonts w:ascii="Consolas" w:hAnsi="Consolas"/>
                  <w:sz w:val="16"/>
                  <w:lang w:val="en-GB"/>
                </w:rPr>
                <w:t>NfcDevcSearchBStat_No_Cnt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4A529F" w14:textId="77777777" w:rsidR="00192C1B" w:rsidRPr="00FA0010" w:rsidRDefault="00F85872" w:rsidP="00301058">
            <w:pPr>
              <w:rPr>
                <w:rFonts w:cs="Arial"/>
                <w:color w:val="000000" w:themeColor="text1"/>
                <w:sz w:val="16"/>
                <w:szCs w:val="14"/>
              </w:rPr>
            </w:pPr>
            <w:r>
              <w:rPr>
                <w:noProof/>
              </w:rPr>
              <w:drawing>
                <wp:inline distT="0" distB="0" distL="0" distR="0" wp14:anchorId="50C244F0" wp14:editId="47DB8F5E">
                  <wp:extent cx="152400" cy="152400"/>
                  <wp:effectExtent l="0" t="0" r="0" b="0"/>
                  <wp:docPr id="184"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016c9229789bddd57866fa06070e1f" w:history="1">
              <w:r w:rsidRPr="00F85872">
                <w:rPr>
                  <w:rStyle w:val="Hyperlink"/>
                  <w:rFonts w:ascii="Consolas" w:hAnsi="Consolas"/>
                  <w:sz w:val="16"/>
                  <w:lang w:val="en-GB"/>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50726F" w14:textId="77777777" w:rsidR="00F85872" w:rsidRPr="00192C1B" w:rsidRDefault="000F1FDF" w:rsidP="00F85872">
            <w:pPr>
              <w:rPr>
                <w:sz w:val="16"/>
              </w:rPr>
            </w:pPr>
            <w:hyperlink w:anchor="_c0ab344ab8874ef47f40aa5a235d57e9" w:history="1">
              <w:r w:rsidR="00F85872">
                <w:rPr>
                  <w:rStyle w:val="Hyperlink"/>
                  <w:sz w:val="16"/>
                </w:rPr>
                <w:t>Authorized</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42C98B" w14:textId="77777777" w:rsidR="006507EC" w:rsidRPr="006507EC" w:rsidRDefault="006507EC" w:rsidP="006507EC">
            <w:proofErr w:type="spellStart"/>
            <w:r w:rsidRPr="006507EC">
              <w:rPr>
                <w:sz w:val="16"/>
              </w:rPr>
              <w:t>CANSignal</w:t>
            </w:r>
            <w:proofErr w:type="spellEnd"/>
          </w:p>
        </w:tc>
      </w:tr>
    </w:tbl>
    <w:p w14:paraId="478C439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Authorize </w:t>
      </w:r>
      <w:proofErr w:type="spellStart"/>
      <w:r w:rsidRPr="004521EB">
        <w:rPr>
          <w:lang w:val="en-GB"/>
        </w:rPr>
        <w:t>Starting_NFAM</w:t>
      </w:r>
      <w:proofErr w:type="spellEnd"/>
    </w:p>
    <w:p w14:paraId="6B0AF3F7" w14:textId="77777777" w:rsidR="00462890" w:rsidRDefault="00462890" w:rsidP="00462890">
      <w:pPr>
        <w:pStyle w:val="VelocityScript"/>
      </w:pPr>
      <w:r>
        <w:t xml:space="preserve"># </w:t>
      </w:r>
      <w:r>
        <w:tab/>
      </w:r>
    </w:p>
    <w:p w14:paraId="1E3E3654" w14:textId="77777777" w:rsidR="006233F4" w:rsidRDefault="006233F4" w:rsidP="00FC072D">
      <w:pPr>
        <w:pStyle w:val="VelocityScript"/>
      </w:pPr>
      <w:r>
        <w:t xml:space="preserve"># </w:t>
      </w:r>
      <w:r>
        <w:tab/>
      </w:r>
    </w:p>
    <w:p w14:paraId="53B7080F" w14:textId="77777777" w:rsidR="00967DA4" w:rsidRPr="00967DA4" w:rsidRDefault="00967DA4" w:rsidP="0074664E">
      <w:pPr>
        <w:rPr>
          <w:rFonts w:cs="Arial"/>
          <w:color w:val="7030A0"/>
          <w:sz w:val="16"/>
          <w:szCs w:val="14"/>
        </w:rPr>
      </w:pPr>
    </w:p>
    <w:p w14:paraId="2FBD1598"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4D17DD5E" wp14:editId="27943F49">
            <wp:extent cx="152400" cy="152400"/>
            <wp:effectExtent l="0" t="0" r="0" b="0"/>
            <wp:docPr id="186"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Authenticate </w:t>
      </w:r>
      <w:proofErr w:type="spellStart"/>
      <w:r w:rsidR="00594773" w:rsidRPr="00594773">
        <w:rPr>
          <w:b/>
          <w:lang w:val="en-GB"/>
        </w:rPr>
        <w:t>Device_NFAM</w:t>
      </w:r>
      <w:proofErr w:type="spellEnd"/>
    </w:p>
    <w:p w14:paraId="03F24283"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7FEE4A57"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7E01E6BA"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6F8FE"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AB1F2F"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8321B"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06FC17"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615646E2"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FD6EC0" w14:textId="77777777" w:rsidR="00F85872" w:rsidRPr="00F85872" w:rsidRDefault="001336CF" w:rsidP="00F85872">
            <w:pPr>
              <w:rPr>
                <w:rFonts w:ascii="Consolas" w:hAnsi="Consolas"/>
                <w:sz w:val="16"/>
              </w:rPr>
            </w:pPr>
            <w:r>
              <w:rPr>
                <w:noProof/>
              </w:rPr>
              <w:drawing>
                <wp:inline distT="0" distB="0" distL="0" distR="0" wp14:anchorId="7D4C88B7" wp14:editId="7C25D355">
                  <wp:extent cx="152400" cy="152400"/>
                  <wp:effectExtent l="0" t="0" r="0" b="0"/>
                  <wp:docPr id="18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630b9597afb514aac1a6553f4db6067a" w:history="1">
              <w:proofErr w:type="spellStart"/>
              <w:r w:rsidR="00F85872" w:rsidRPr="00F85872">
                <w:rPr>
                  <w:rStyle w:val="Hyperlink"/>
                  <w:rFonts w:ascii="Consolas" w:hAnsi="Consolas"/>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8E74EB" w14:textId="77777777" w:rsidR="00F85872" w:rsidRPr="0079029D" w:rsidRDefault="000F1FDF" w:rsidP="00F85872">
            <w:pPr>
              <w:rPr>
                <w:sz w:val="16"/>
              </w:rPr>
            </w:pPr>
            <w:hyperlink w:anchor="_02e0756921c88be8630b9583693facf4" w:history="1">
              <w:proofErr w:type="spellStart"/>
              <w:r w:rsidR="00F85872">
                <w:rPr>
                  <w:rStyle w:val="Hyperlink"/>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284BE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F52342" w14:textId="77777777" w:rsidR="00F85872" w:rsidRPr="00F00DD8" w:rsidRDefault="00F85872" w:rsidP="00F85872">
            <w:proofErr w:type="spellStart"/>
            <w:r w:rsidRPr="00F00DD8">
              <w:rPr>
                <w:sz w:val="16"/>
              </w:rPr>
              <w:t>CANSignal</w:t>
            </w:r>
            <w:proofErr w:type="spellEnd"/>
          </w:p>
        </w:tc>
      </w:tr>
      <w:tr w:rsidR="00F85872" w:rsidRPr="00B3499B" w14:paraId="125F60FF"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EA36E0" w14:textId="77777777" w:rsidR="00F85872" w:rsidRPr="00F85872" w:rsidRDefault="001336CF" w:rsidP="00F85872">
            <w:pPr>
              <w:rPr>
                <w:rFonts w:ascii="Consolas" w:hAnsi="Consolas"/>
                <w:sz w:val="16"/>
              </w:rPr>
            </w:pPr>
            <w:r>
              <w:rPr>
                <w:noProof/>
              </w:rPr>
              <w:drawing>
                <wp:inline distT="0" distB="0" distL="0" distR="0" wp14:anchorId="522951A6" wp14:editId="162E2B31">
                  <wp:extent cx="152400" cy="152400"/>
                  <wp:effectExtent l="0" t="0" r="0" b="0"/>
                  <wp:docPr id="19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1ff952139917ba14b412224d9deea956" w:history="1">
              <w:proofErr w:type="spellStart"/>
              <w:r w:rsidR="00F85872" w:rsidRPr="00F85872">
                <w:rPr>
                  <w:rStyle w:val="Hyperlink"/>
                  <w:rFonts w:ascii="Consolas" w:hAnsi="Consolas"/>
                  <w:sz w:val="16"/>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4802FF"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A7BF62"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660F23" w14:textId="77777777" w:rsidR="00F85872" w:rsidRPr="00F00DD8" w:rsidRDefault="00F85872" w:rsidP="00F85872">
            <w:r w:rsidRPr="00F00DD8">
              <w:rPr>
                <w:sz w:val="16"/>
              </w:rPr>
              <w:t>Signal</w:t>
            </w:r>
          </w:p>
        </w:tc>
      </w:tr>
      <w:tr w:rsidR="00F85872" w:rsidRPr="00B3499B" w14:paraId="3E326680"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18E1B6" w14:textId="77777777" w:rsidR="00F85872" w:rsidRPr="00F85872" w:rsidRDefault="001336CF" w:rsidP="00F85872">
            <w:pPr>
              <w:rPr>
                <w:rFonts w:ascii="Consolas" w:hAnsi="Consolas"/>
                <w:sz w:val="16"/>
              </w:rPr>
            </w:pPr>
            <w:r>
              <w:rPr>
                <w:noProof/>
              </w:rPr>
              <w:lastRenderedPageBreak/>
              <w:drawing>
                <wp:inline distT="0" distB="0" distL="0" distR="0" wp14:anchorId="043BC122" wp14:editId="036CF006">
                  <wp:extent cx="152400" cy="152400"/>
                  <wp:effectExtent l="0" t="0" r="0" b="0"/>
                  <wp:docPr id="192" name="Picture -284636355.jpg" descr="-284636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84636355.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0c6a397560555ab4ce5176d88cc1705a" w:history="1">
              <w:proofErr w:type="spellStart"/>
              <w:r w:rsidR="00F85872" w:rsidRPr="00F85872">
                <w:rPr>
                  <w:rStyle w:val="Hyperlink"/>
                  <w:rFonts w:ascii="Consolas" w:hAnsi="Consolas"/>
                  <w:sz w:val="16"/>
                </w:rPr>
                <w:t>DevicePresenceMessage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980379"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C9F24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6065E8" w14:textId="77777777" w:rsidR="00F85872" w:rsidRPr="00F00DD8" w:rsidRDefault="00F85872" w:rsidP="00F85872">
            <w:proofErr w:type="spellStart"/>
            <w:r w:rsidRPr="00F00DD8">
              <w:rPr>
                <w:sz w:val="16"/>
              </w:rPr>
              <w:t>CANMessage</w:t>
            </w:r>
            <w:proofErr w:type="spellEnd"/>
          </w:p>
        </w:tc>
      </w:tr>
      <w:tr w:rsidR="00F85872" w:rsidRPr="00B3499B" w14:paraId="46BD8383"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930196" w14:textId="77777777" w:rsidR="00F85872" w:rsidRPr="00F85872" w:rsidRDefault="001336CF" w:rsidP="00F85872">
            <w:pPr>
              <w:rPr>
                <w:rFonts w:ascii="Consolas" w:hAnsi="Consolas"/>
                <w:sz w:val="16"/>
              </w:rPr>
            </w:pPr>
            <w:r>
              <w:rPr>
                <w:noProof/>
              </w:rPr>
              <w:drawing>
                <wp:inline distT="0" distB="0" distL="0" distR="0" wp14:anchorId="0540D247" wp14:editId="22CF94D5">
                  <wp:extent cx="152400" cy="152400"/>
                  <wp:effectExtent l="0" t="0" r="0" b="0"/>
                  <wp:docPr id="19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35bed76a2985cdf925d90787339f391b" w:history="1">
              <w:proofErr w:type="spellStart"/>
              <w:r w:rsidR="00F85872" w:rsidRPr="00F85872">
                <w:rPr>
                  <w:rStyle w:val="Hyperlink"/>
                  <w:rFonts w:ascii="Consolas" w:hAnsi="Consolas"/>
                  <w:sz w:val="16"/>
                </w:rPr>
                <w:t>NfcDevcAuthrzT_B_Rq</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8B09D19" w14:textId="77777777" w:rsidR="00F85872" w:rsidRPr="0079029D" w:rsidRDefault="000F1FDF" w:rsidP="00F85872">
            <w:pPr>
              <w:rPr>
                <w:sz w:val="16"/>
              </w:rPr>
            </w:pPr>
            <w:hyperlink w:anchor="_04b7f7eebdf540b2f7f62c26d6cf4d88" w:history="1">
              <w:proofErr w:type="spellStart"/>
              <w:r w:rsidR="00F85872">
                <w:rPr>
                  <w:rStyle w:val="Hyperlink"/>
                  <w:sz w:val="16"/>
                </w:rPr>
                <w:t>NullValid_ET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A87BE79"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A2DB23" w14:textId="77777777" w:rsidR="00F85872" w:rsidRPr="00F00DD8" w:rsidRDefault="00F85872" w:rsidP="00F85872">
            <w:proofErr w:type="spellStart"/>
            <w:r w:rsidRPr="00F00DD8">
              <w:rPr>
                <w:sz w:val="16"/>
              </w:rPr>
              <w:t>CANSignal</w:t>
            </w:r>
            <w:proofErr w:type="spellEnd"/>
          </w:p>
        </w:tc>
      </w:tr>
    </w:tbl>
    <w:p w14:paraId="6F6B227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Authenticate </w:t>
      </w:r>
      <w:proofErr w:type="spellStart"/>
      <w:r w:rsidRPr="004521EB">
        <w:rPr>
          <w:lang w:val="en-GB"/>
        </w:rPr>
        <w:t>Device_NFAM</w:t>
      </w:r>
      <w:proofErr w:type="spellEnd"/>
    </w:p>
    <w:p w14:paraId="7C15FBF4" w14:textId="77777777" w:rsidR="003D3059" w:rsidRPr="00AD1D2E" w:rsidRDefault="00E503FC" w:rsidP="003D3059">
      <w:pPr>
        <w:pStyle w:val="Heading6"/>
        <w:rPr>
          <w:lang w:val="en-GB"/>
        </w:rPr>
      </w:pPr>
      <w:r>
        <w:rPr>
          <w:lang w:val="en-GB"/>
        </w:rPr>
        <w:t>Outputs</w:t>
      </w:r>
      <w:r w:rsidR="00CF5AE5">
        <w:rPr>
          <w:lang w:val="en-GB"/>
        </w:rPr>
        <w:t xml:space="preserve"> </w:t>
      </w:r>
    </w:p>
    <w:p w14:paraId="726FBFD7"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2670578C"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F9337"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F856B"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E0495"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529023"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6C0BC02A"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DB5E9D" w14:textId="77777777" w:rsidR="00192C1B" w:rsidRPr="009E2DE0" w:rsidRDefault="00F85872" w:rsidP="00301058">
            <w:pPr>
              <w:rPr>
                <w:rFonts w:cs="Arial"/>
                <w:color w:val="000000" w:themeColor="text1"/>
                <w:sz w:val="16"/>
                <w:szCs w:val="14"/>
              </w:rPr>
            </w:pPr>
            <w:r>
              <w:rPr>
                <w:noProof/>
              </w:rPr>
              <w:drawing>
                <wp:inline distT="0" distB="0" distL="0" distR="0" wp14:anchorId="108D7B36" wp14:editId="1EBC7334">
                  <wp:extent cx="152400" cy="152400"/>
                  <wp:effectExtent l="0" t="0" r="0" b="0"/>
                  <wp:docPr id="19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5b99ee6a33e245fe49714cef96c929b" w:history="1">
              <w:proofErr w:type="spellStart"/>
              <w:r w:rsidRPr="00F85872">
                <w:rPr>
                  <w:rStyle w:val="Hyperlink"/>
                  <w:rFonts w:ascii="Consolas" w:hAnsi="Consolas"/>
                  <w:sz w:val="16"/>
                  <w:lang w:val="en-GB"/>
                </w:rPr>
                <w:t>StartingAuthorized</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C99531"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6D1858"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4BD3DF" w14:textId="77777777" w:rsidR="006507EC" w:rsidRPr="006507EC" w:rsidRDefault="006507EC" w:rsidP="006507EC">
            <w:r w:rsidRPr="006507EC">
              <w:rPr>
                <w:sz w:val="16"/>
              </w:rPr>
              <w:t>Signal</w:t>
            </w:r>
          </w:p>
        </w:tc>
      </w:tr>
      <w:tr w:rsidR="00192C1B" w:rsidRPr="00B3499B" w14:paraId="702F5792"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9D80744" w14:textId="77777777" w:rsidR="00192C1B" w:rsidRPr="009E2DE0" w:rsidRDefault="00F85872" w:rsidP="00301058">
            <w:pPr>
              <w:rPr>
                <w:rFonts w:cs="Arial"/>
                <w:color w:val="000000" w:themeColor="text1"/>
                <w:sz w:val="16"/>
                <w:szCs w:val="14"/>
              </w:rPr>
            </w:pPr>
            <w:r>
              <w:rPr>
                <w:noProof/>
              </w:rPr>
              <w:drawing>
                <wp:inline distT="0" distB="0" distL="0" distR="0" wp14:anchorId="3E9C484A" wp14:editId="0C8E13C8">
                  <wp:extent cx="152400" cy="152400"/>
                  <wp:effectExtent l="0" t="0" r="0" b="0"/>
                  <wp:docPr id="198"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693cd72ecf46fb568a570c255896b49" w:history="1">
              <w:proofErr w:type="spellStart"/>
              <w:r w:rsidRPr="00F85872">
                <w:rPr>
                  <w:rStyle w:val="Hyperlink"/>
                  <w:rFonts w:ascii="Consolas" w:hAnsi="Consolas"/>
                  <w:sz w:val="16"/>
                  <w:lang w:val="en-GB"/>
                </w:rPr>
                <w:t>LastAuthorizedKey</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9B86DC"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916084"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308371" w14:textId="77777777" w:rsidR="006507EC" w:rsidRPr="006507EC" w:rsidRDefault="006507EC" w:rsidP="006507EC">
            <w:r w:rsidRPr="006507EC">
              <w:rPr>
                <w:sz w:val="16"/>
              </w:rPr>
              <w:t>Signal</w:t>
            </w:r>
          </w:p>
        </w:tc>
      </w:tr>
      <w:tr w:rsidR="00192C1B" w:rsidRPr="00B3499B" w14:paraId="339078AC"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3F6DDA" w14:textId="77777777" w:rsidR="00192C1B" w:rsidRPr="009E2DE0" w:rsidRDefault="00F85872" w:rsidP="00301058">
            <w:pPr>
              <w:rPr>
                <w:rFonts w:cs="Arial"/>
                <w:color w:val="000000" w:themeColor="text1"/>
                <w:sz w:val="16"/>
                <w:szCs w:val="14"/>
              </w:rPr>
            </w:pPr>
            <w:r>
              <w:rPr>
                <w:noProof/>
              </w:rPr>
              <w:drawing>
                <wp:inline distT="0" distB="0" distL="0" distR="0" wp14:anchorId="41998B6A" wp14:editId="3A863E58">
                  <wp:extent cx="152400" cy="152400"/>
                  <wp:effectExtent l="0" t="0" r="0" b="0"/>
                  <wp:docPr id="20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3bc8636a3fa04f4e5a8b80a131301ff6" w:history="1">
              <w:proofErr w:type="spellStart"/>
              <w:r w:rsidRPr="00F85872">
                <w:rPr>
                  <w:rStyle w:val="Hyperlink"/>
                  <w:rFonts w:ascii="Consolas" w:hAnsi="Consolas"/>
                  <w:sz w:val="16"/>
                  <w:lang w:val="en-GB"/>
                </w:rPr>
                <w:t>NfcDevcTap_No_Rq</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66411B" w14:textId="77777777" w:rsidR="00192C1B" w:rsidRPr="00FA0010" w:rsidRDefault="00F85872" w:rsidP="00301058">
            <w:pPr>
              <w:rPr>
                <w:rFonts w:cs="Arial"/>
                <w:color w:val="000000" w:themeColor="text1"/>
                <w:sz w:val="16"/>
                <w:szCs w:val="14"/>
              </w:rPr>
            </w:pPr>
            <w:r>
              <w:rPr>
                <w:noProof/>
              </w:rPr>
              <w:drawing>
                <wp:inline distT="0" distB="0" distL="0" distR="0" wp14:anchorId="4B1291D5" wp14:editId="22716662">
                  <wp:extent cx="152400" cy="152400"/>
                  <wp:effectExtent l="0" t="0" r="0" b="0"/>
                  <wp:docPr id="202"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64468bb5a0a50c7797926c8ea4df891e" w:history="1">
              <w:r w:rsidRPr="00F85872">
                <w:rPr>
                  <w:rStyle w:val="Hyperlink"/>
                  <w:rFonts w:ascii="Consolas" w:hAnsi="Consolas"/>
                  <w:sz w:val="16"/>
                  <w:lang w:val="en-GB"/>
                </w:rPr>
                <w:t>UnitlessValue3bit_ET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DC546A" w14:textId="77777777" w:rsidR="00F85872" w:rsidRPr="00192C1B" w:rsidRDefault="000F1FDF" w:rsidP="00F85872">
            <w:pPr>
              <w:rPr>
                <w:sz w:val="16"/>
              </w:rPr>
            </w:pPr>
            <w:hyperlink w:anchor="_b7a1e309136531aa7a1bd45f8ff7be24" w:history="1">
              <w:r w:rsidR="00F85872">
                <w:rPr>
                  <w:rStyle w:val="Hyperlink"/>
                  <w:sz w:val="16"/>
                </w:rPr>
                <w:t>NFC Tap Message</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9F5BC6" w14:textId="77777777" w:rsidR="006507EC" w:rsidRPr="006507EC" w:rsidRDefault="006507EC" w:rsidP="006507EC">
            <w:proofErr w:type="spellStart"/>
            <w:r w:rsidRPr="006507EC">
              <w:rPr>
                <w:sz w:val="16"/>
              </w:rPr>
              <w:t>CANSignal</w:t>
            </w:r>
            <w:proofErr w:type="spellEnd"/>
          </w:p>
        </w:tc>
      </w:tr>
      <w:tr w:rsidR="00192C1B" w:rsidRPr="00B3499B" w14:paraId="28C52590"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722BBC" w14:textId="77777777" w:rsidR="00192C1B" w:rsidRPr="009E2DE0" w:rsidRDefault="00F85872" w:rsidP="00301058">
            <w:pPr>
              <w:rPr>
                <w:rFonts w:cs="Arial"/>
                <w:color w:val="000000" w:themeColor="text1"/>
                <w:sz w:val="16"/>
                <w:szCs w:val="14"/>
              </w:rPr>
            </w:pPr>
            <w:r>
              <w:rPr>
                <w:noProof/>
              </w:rPr>
              <w:drawing>
                <wp:inline distT="0" distB="0" distL="0" distR="0" wp14:anchorId="73717472" wp14:editId="628D381E">
                  <wp:extent cx="152400" cy="152400"/>
                  <wp:effectExtent l="0" t="0" r="0" b="0"/>
                  <wp:docPr id="20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779c7e28d1d2d017a1af869f259f9d9a" w:history="1">
              <w:r w:rsidRPr="00F85872">
                <w:rPr>
                  <w:rStyle w:val="Hyperlink"/>
                  <w:rFonts w:ascii="Consolas" w:hAnsi="Consolas"/>
                  <w:sz w:val="16"/>
                  <w:lang w:val="en-GB"/>
                </w:rPr>
                <w:t>Ext1_Card_Infield_D_Stat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04AF8D" w14:textId="77777777" w:rsidR="00192C1B" w:rsidRPr="00FA0010" w:rsidRDefault="00F85872" w:rsidP="00301058">
            <w:pPr>
              <w:rPr>
                <w:rFonts w:cs="Arial"/>
                <w:color w:val="000000" w:themeColor="text1"/>
                <w:sz w:val="16"/>
                <w:szCs w:val="14"/>
              </w:rPr>
            </w:pPr>
            <w:r>
              <w:rPr>
                <w:noProof/>
              </w:rPr>
              <w:drawing>
                <wp:inline distT="0" distB="0" distL="0" distR="0" wp14:anchorId="5EAEB6BB" wp14:editId="6FA509FC">
                  <wp:extent cx="152400" cy="152400"/>
                  <wp:effectExtent l="0" t="0" r="0" b="0"/>
                  <wp:docPr id="206"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21e770ae7d43fd22c9799148451297c6" w:history="1">
              <w:r w:rsidRPr="00F85872">
                <w:rPr>
                  <w:rStyle w:val="Hyperlink"/>
                  <w:rFonts w:ascii="Consolas" w:hAnsi="Consolas"/>
                  <w:sz w:val="16"/>
                  <w:lang w:val="en-GB"/>
                </w:rPr>
                <w:t>Ext1_Card_Infield_D_Stat_ET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CF8F69" w14:textId="77777777" w:rsidR="00F85872" w:rsidRPr="00192C1B" w:rsidRDefault="000F1FDF" w:rsidP="00F85872">
            <w:pPr>
              <w:rPr>
                <w:sz w:val="16"/>
              </w:rPr>
            </w:pPr>
            <w:hyperlink w:anchor="_2f2a1f4acceaab8b413d97f9106915e8" w:history="1">
              <w:r w:rsidR="00F85872">
                <w:rPr>
                  <w:rStyle w:val="Hyperlink"/>
                  <w:sz w:val="16"/>
                </w:rPr>
                <w:t>Device Entered Field</w:t>
              </w:r>
            </w:hyperlink>
          </w:p>
          <w:p w14:paraId="22BD8B29" w14:textId="77777777" w:rsidR="00F85872" w:rsidRPr="00192C1B" w:rsidRDefault="000F1FDF" w:rsidP="00F85872">
            <w:pPr>
              <w:rPr>
                <w:sz w:val="16"/>
              </w:rPr>
            </w:pPr>
            <w:hyperlink w:anchor="_95c68edab594c84e0e68be76f34e594e" w:history="1">
              <w:r w:rsidR="00F85872">
                <w:rPr>
                  <w:rStyle w:val="Hyperlink"/>
                  <w:sz w:val="16"/>
                </w:rPr>
                <w:t>Device Exited Field</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905978" w14:textId="77777777" w:rsidR="006507EC" w:rsidRPr="006507EC" w:rsidRDefault="006507EC" w:rsidP="006507EC">
            <w:proofErr w:type="spellStart"/>
            <w:r w:rsidRPr="006507EC">
              <w:rPr>
                <w:sz w:val="16"/>
              </w:rPr>
              <w:t>CANSignal</w:t>
            </w:r>
            <w:proofErr w:type="spellEnd"/>
          </w:p>
        </w:tc>
      </w:tr>
      <w:tr w:rsidR="00192C1B" w:rsidRPr="00B3499B" w14:paraId="0B88C4DB"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3EDE67" w14:textId="77777777" w:rsidR="00192C1B" w:rsidRPr="009E2DE0" w:rsidRDefault="00F85872" w:rsidP="00301058">
            <w:pPr>
              <w:rPr>
                <w:rFonts w:cs="Arial"/>
                <w:color w:val="000000" w:themeColor="text1"/>
                <w:sz w:val="16"/>
                <w:szCs w:val="14"/>
              </w:rPr>
            </w:pPr>
            <w:r>
              <w:rPr>
                <w:noProof/>
              </w:rPr>
              <w:drawing>
                <wp:inline distT="0" distB="0" distL="0" distR="0" wp14:anchorId="297CF186" wp14:editId="394A6797">
                  <wp:extent cx="152400" cy="152400"/>
                  <wp:effectExtent l="0" t="0" r="0" b="0"/>
                  <wp:docPr id="20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b4b202ffdde2cb915ce0394386d2e206" w:history="1">
              <w:proofErr w:type="spellStart"/>
              <w:r w:rsidRPr="00F85872">
                <w:rPr>
                  <w:rStyle w:val="Hyperlink"/>
                  <w:rFonts w:ascii="Consolas" w:hAnsi="Consolas"/>
                  <w:sz w:val="16"/>
                  <w:lang w:val="en-GB"/>
                </w:rPr>
                <w:t>NfcDevcTapId_No_Actl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E6EE22" w14:textId="77777777" w:rsidR="00192C1B" w:rsidRPr="00FA0010" w:rsidRDefault="00F85872" w:rsidP="00301058">
            <w:pPr>
              <w:rPr>
                <w:rFonts w:cs="Arial"/>
                <w:color w:val="000000" w:themeColor="text1"/>
                <w:sz w:val="16"/>
                <w:szCs w:val="14"/>
              </w:rPr>
            </w:pPr>
            <w:r>
              <w:rPr>
                <w:noProof/>
              </w:rPr>
              <w:drawing>
                <wp:inline distT="0" distB="0" distL="0" distR="0" wp14:anchorId="7674D163" wp14:editId="7A91B261">
                  <wp:extent cx="152400" cy="152400"/>
                  <wp:effectExtent l="0" t="0" r="0" b="0"/>
                  <wp:docPr id="210"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4A6A98" w14:textId="77777777" w:rsidR="00F85872" w:rsidRPr="00192C1B" w:rsidRDefault="000F1FDF" w:rsidP="00F85872">
            <w:pPr>
              <w:rPr>
                <w:sz w:val="16"/>
              </w:rPr>
            </w:pPr>
            <w:hyperlink w:anchor="_abfb63cab31066bd5bde2c1bfe6ac90a" w:history="1">
              <w:r w:rsidR="00F85872">
                <w:rPr>
                  <w:rStyle w:val="Hyperlink"/>
                  <w:sz w:val="16"/>
                </w:rPr>
                <w:t>Key Index</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E7ED55" w14:textId="77777777" w:rsidR="006507EC" w:rsidRPr="006507EC" w:rsidRDefault="006507EC" w:rsidP="006507EC">
            <w:proofErr w:type="spellStart"/>
            <w:r w:rsidRPr="006507EC">
              <w:rPr>
                <w:sz w:val="16"/>
              </w:rPr>
              <w:t>CANSignal</w:t>
            </w:r>
            <w:proofErr w:type="spellEnd"/>
          </w:p>
        </w:tc>
      </w:tr>
      <w:tr w:rsidR="00192C1B" w:rsidRPr="00B3499B" w14:paraId="468C9C1E"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F4AA0D" w14:textId="77777777" w:rsidR="00192C1B" w:rsidRPr="009E2DE0" w:rsidRDefault="00F85872" w:rsidP="00301058">
            <w:pPr>
              <w:rPr>
                <w:rFonts w:cs="Arial"/>
                <w:color w:val="000000" w:themeColor="text1"/>
                <w:sz w:val="16"/>
                <w:szCs w:val="14"/>
              </w:rPr>
            </w:pPr>
            <w:r>
              <w:rPr>
                <w:noProof/>
              </w:rPr>
              <w:drawing>
                <wp:inline distT="0" distB="0" distL="0" distR="0" wp14:anchorId="42753756" wp14:editId="25D8C113">
                  <wp:extent cx="152400" cy="152400"/>
                  <wp:effectExtent l="0" t="0" r="0" b="0"/>
                  <wp:docPr id="21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630b9597afb514aac1a6553f4db6067a" w:history="1">
              <w:proofErr w:type="spellStart"/>
              <w:r w:rsidRPr="00F85872">
                <w:rPr>
                  <w:rStyle w:val="Hyperlink"/>
                  <w:rFonts w:ascii="Consolas" w:hAnsi="Consolas"/>
                  <w:sz w:val="16"/>
                  <w:lang w:val="en-GB"/>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2C79CE" w14:textId="77777777" w:rsidR="00192C1B" w:rsidRPr="00FA0010" w:rsidRDefault="00F85872" w:rsidP="00301058">
            <w:pPr>
              <w:rPr>
                <w:rFonts w:cs="Arial"/>
                <w:color w:val="000000" w:themeColor="text1"/>
                <w:sz w:val="16"/>
                <w:szCs w:val="14"/>
              </w:rPr>
            </w:pPr>
            <w:r>
              <w:rPr>
                <w:noProof/>
              </w:rPr>
              <w:drawing>
                <wp:inline distT="0" distB="0" distL="0" distR="0" wp14:anchorId="0773BFC9" wp14:editId="7E91393D">
                  <wp:extent cx="152400" cy="152400"/>
                  <wp:effectExtent l="0" t="0" r="0" b="0"/>
                  <wp:docPr id="214"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02e0756921c88be8630b9583693facf4" w:history="1">
              <w:proofErr w:type="spellStart"/>
              <w:r w:rsidRPr="00F85872">
                <w:rPr>
                  <w:rStyle w:val="Hyperlink"/>
                  <w:rFonts w:ascii="Consolas" w:hAnsi="Consolas"/>
                  <w:sz w:val="16"/>
                  <w:lang w:val="en-GB"/>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49BFCF" w14:textId="77777777" w:rsidR="00F85872" w:rsidRPr="00192C1B" w:rsidRDefault="000F1FDF" w:rsidP="00F85872">
            <w:pPr>
              <w:rPr>
                <w:sz w:val="16"/>
              </w:rPr>
            </w:pPr>
            <w:hyperlink w:anchor="_58e4e4167749a90d9222e26e8a1e3152" w:history="1">
              <w:r w:rsidR="00F85872">
                <w:rPr>
                  <w:rStyle w:val="Hyperlink"/>
                  <w:sz w:val="16"/>
                </w:rPr>
                <w:t>Location</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50384C" w14:textId="77777777" w:rsidR="006507EC" w:rsidRPr="006507EC" w:rsidRDefault="006507EC" w:rsidP="006507EC">
            <w:proofErr w:type="spellStart"/>
            <w:r w:rsidRPr="006507EC">
              <w:rPr>
                <w:sz w:val="16"/>
              </w:rPr>
              <w:t>CANSignal</w:t>
            </w:r>
            <w:proofErr w:type="spellEnd"/>
          </w:p>
        </w:tc>
      </w:tr>
      <w:tr w:rsidR="00192C1B" w:rsidRPr="00B3499B" w14:paraId="5DFA0724"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B4E02F1" w14:textId="77777777" w:rsidR="00192C1B" w:rsidRPr="009E2DE0" w:rsidRDefault="00F85872" w:rsidP="00301058">
            <w:pPr>
              <w:rPr>
                <w:rFonts w:cs="Arial"/>
                <w:color w:val="000000" w:themeColor="text1"/>
                <w:sz w:val="16"/>
                <w:szCs w:val="14"/>
              </w:rPr>
            </w:pPr>
            <w:r>
              <w:rPr>
                <w:noProof/>
              </w:rPr>
              <w:drawing>
                <wp:inline distT="0" distB="0" distL="0" distR="0" wp14:anchorId="244DD458" wp14:editId="58D7FF1F">
                  <wp:extent cx="152400" cy="152400"/>
                  <wp:effectExtent l="0" t="0" r="0" b="0"/>
                  <wp:docPr id="21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9bde2362728b1f96f1741ae2cf94a48b" w:history="1">
              <w:proofErr w:type="spellStart"/>
              <w:r w:rsidRPr="00F85872">
                <w:rPr>
                  <w:rStyle w:val="Hyperlink"/>
                  <w:rFonts w:ascii="Consolas" w:hAnsi="Consolas"/>
                  <w:sz w:val="16"/>
                  <w:lang w:val="en-GB"/>
                </w:rPr>
                <w:t>NfcDevcTapPard_B_Stat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D39B70" w14:textId="77777777" w:rsidR="00192C1B" w:rsidRPr="00FA0010" w:rsidRDefault="00F85872" w:rsidP="00301058">
            <w:pPr>
              <w:rPr>
                <w:rFonts w:cs="Arial"/>
                <w:color w:val="000000" w:themeColor="text1"/>
                <w:sz w:val="16"/>
                <w:szCs w:val="14"/>
              </w:rPr>
            </w:pPr>
            <w:r>
              <w:rPr>
                <w:noProof/>
              </w:rPr>
              <w:drawing>
                <wp:inline distT="0" distB="0" distL="0" distR="0" wp14:anchorId="71632937" wp14:editId="043124D6">
                  <wp:extent cx="152400" cy="152400"/>
                  <wp:effectExtent l="0" t="0" r="0" b="0"/>
                  <wp:docPr id="218"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b88e8b2bff32160be5ae07eca8f65275" w:history="1">
              <w:proofErr w:type="spellStart"/>
              <w:r w:rsidRPr="00F85872">
                <w:rPr>
                  <w:rStyle w:val="Hyperlink"/>
                  <w:rFonts w:ascii="Consolas" w:hAnsi="Consolas"/>
                  <w:sz w:val="16"/>
                  <w:lang w:val="en-GB"/>
                </w:rPr>
                <w:t>YesNo_ET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FEE0E5" w14:textId="77777777" w:rsidR="00F85872" w:rsidRPr="00192C1B" w:rsidRDefault="000F1FDF" w:rsidP="00F85872">
            <w:pPr>
              <w:rPr>
                <w:sz w:val="16"/>
              </w:rPr>
            </w:pPr>
            <w:hyperlink w:anchor="_08e1ff901bd0f0130335a89fb6eac795" w:history="1">
              <w:r w:rsidR="00F85872">
                <w:rPr>
                  <w:rStyle w:val="Hyperlink"/>
                  <w:sz w:val="16"/>
                </w:rPr>
                <w:t>Paired</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06766D" w14:textId="77777777" w:rsidR="006507EC" w:rsidRPr="006507EC" w:rsidRDefault="006507EC" w:rsidP="006507EC">
            <w:proofErr w:type="spellStart"/>
            <w:r w:rsidRPr="006507EC">
              <w:rPr>
                <w:sz w:val="16"/>
              </w:rPr>
              <w:t>CANSignal</w:t>
            </w:r>
            <w:proofErr w:type="spellEnd"/>
          </w:p>
        </w:tc>
      </w:tr>
      <w:tr w:rsidR="00192C1B" w:rsidRPr="00B3499B" w14:paraId="504AB18D"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F0DE39" w14:textId="77777777" w:rsidR="00192C1B" w:rsidRPr="009E2DE0" w:rsidRDefault="00F85872" w:rsidP="00301058">
            <w:pPr>
              <w:rPr>
                <w:rFonts w:cs="Arial"/>
                <w:color w:val="000000" w:themeColor="text1"/>
                <w:sz w:val="16"/>
                <w:szCs w:val="14"/>
              </w:rPr>
            </w:pPr>
            <w:r>
              <w:rPr>
                <w:noProof/>
              </w:rPr>
              <w:drawing>
                <wp:inline distT="0" distB="0" distL="0" distR="0" wp14:anchorId="6C5ED0F9" wp14:editId="0C83D93F">
                  <wp:extent cx="152400" cy="152400"/>
                  <wp:effectExtent l="0" t="0" r="0" b="0"/>
                  <wp:docPr id="22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7f221299da751e77a4c5f8a23fd5de0a" w:history="1">
              <w:proofErr w:type="spellStart"/>
              <w:r w:rsidRPr="00F85872">
                <w:rPr>
                  <w:rStyle w:val="Hyperlink"/>
                  <w:rFonts w:ascii="Consolas" w:hAnsi="Consolas"/>
                  <w:sz w:val="16"/>
                  <w:lang w:val="en-GB"/>
                </w:rPr>
                <w:t>NfcDevcTapPardBStat_No_Crc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8A0AFF" w14:textId="77777777" w:rsidR="00192C1B" w:rsidRPr="00FA0010" w:rsidRDefault="00F85872" w:rsidP="00301058">
            <w:pPr>
              <w:rPr>
                <w:rFonts w:cs="Arial"/>
                <w:color w:val="000000" w:themeColor="text1"/>
                <w:sz w:val="16"/>
                <w:szCs w:val="14"/>
              </w:rPr>
            </w:pPr>
            <w:r>
              <w:rPr>
                <w:noProof/>
              </w:rPr>
              <w:drawing>
                <wp:inline distT="0" distB="0" distL="0" distR="0" wp14:anchorId="3931F1DF" wp14:editId="4C18C364">
                  <wp:extent cx="152400" cy="152400"/>
                  <wp:effectExtent l="0" t="0" r="0" b="0"/>
                  <wp:docPr id="222"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D4ADC1" w14:textId="77777777" w:rsidR="00F85872" w:rsidRPr="00192C1B" w:rsidRDefault="000F1FDF" w:rsidP="00F85872">
            <w:pPr>
              <w:rPr>
                <w:sz w:val="16"/>
              </w:rPr>
            </w:pPr>
            <w:hyperlink w:anchor="_08e1ff901bd0f0130335a89fb6eac795" w:history="1">
              <w:r w:rsidR="00F85872">
                <w:rPr>
                  <w:rStyle w:val="Hyperlink"/>
                  <w:sz w:val="16"/>
                </w:rPr>
                <w:t>Paired</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1AAC24" w14:textId="77777777" w:rsidR="006507EC" w:rsidRPr="006507EC" w:rsidRDefault="006507EC" w:rsidP="006507EC">
            <w:proofErr w:type="spellStart"/>
            <w:r w:rsidRPr="006507EC">
              <w:rPr>
                <w:sz w:val="16"/>
              </w:rPr>
              <w:t>CANSignal</w:t>
            </w:r>
            <w:proofErr w:type="spellEnd"/>
          </w:p>
        </w:tc>
      </w:tr>
      <w:tr w:rsidR="00192C1B" w:rsidRPr="00B3499B" w14:paraId="709AE941"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8A4B35" w14:textId="77777777" w:rsidR="00192C1B" w:rsidRPr="009E2DE0" w:rsidRDefault="00F85872" w:rsidP="00301058">
            <w:pPr>
              <w:rPr>
                <w:rFonts w:cs="Arial"/>
                <w:color w:val="000000" w:themeColor="text1"/>
                <w:sz w:val="16"/>
                <w:szCs w:val="14"/>
              </w:rPr>
            </w:pPr>
            <w:r>
              <w:rPr>
                <w:noProof/>
              </w:rPr>
              <w:lastRenderedPageBreak/>
              <w:drawing>
                <wp:inline distT="0" distB="0" distL="0" distR="0" wp14:anchorId="6D0CA2D3" wp14:editId="18CF6E25">
                  <wp:extent cx="152400" cy="152400"/>
                  <wp:effectExtent l="0" t="0" r="0" b="0"/>
                  <wp:docPr id="22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798a55bb334341f2d8a4ddb980b31ffd" w:history="1">
              <w:proofErr w:type="spellStart"/>
              <w:r w:rsidRPr="00F85872">
                <w:rPr>
                  <w:rStyle w:val="Hyperlink"/>
                  <w:rFonts w:ascii="Consolas" w:hAnsi="Consolas"/>
                  <w:sz w:val="16"/>
                  <w:lang w:val="en-GB"/>
                </w:rPr>
                <w:t>NfcDevcTapPardBStat_No_Cnt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741A0E" w14:textId="77777777" w:rsidR="00192C1B" w:rsidRPr="00FA0010" w:rsidRDefault="00F85872" w:rsidP="00301058">
            <w:pPr>
              <w:rPr>
                <w:rFonts w:cs="Arial"/>
                <w:color w:val="000000" w:themeColor="text1"/>
                <w:sz w:val="16"/>
                <w:szCs w:val="14"/>
              </w:rPr>
            </w:pPr>
            <w:r>
              <w:rPr>
                <w:noProof/>
              </w:rPr>
              <w:drawing>
                <wp:inline distT="0" distB="0" distL="0" distR="0" wp14:anchorId="68C12DB9" wp14:editId="5603F975">
                  <wp:extent cx="152400" cy="152400"/>
                  <wp:effectExtent l="0" t="0" r="0" b="0"/>
                  <wp:docPr id="226"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016c9229789bddd57866fa06070e1f" w:history="1">
              <w:r w:rsidRPr="00F85872">
                <w:rPr>
                  <w:rStyle w:val="Hyperlink"/>
                  <w:rFonts w:ascii="Consolas" w:hAnsi="Consolas"/>
                  <w:sz w:val="16"/>
                  <w:lang w:val="en-GB"/>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1850D8" w14:textId="77777777" w:rsidR="00F85872" w:rsidRPr="00192C1B" w:rsidRDefault="000F1FDF" w:rsidP="00F85872">
            <w:pPr>
              <w:rPr>
                <w:sz w:val="16"/>
              </w:rPr>
            </w:pPr>
            <w:hyperlink w:anchor="_08e1ff901bd0f0130335a89fb6eac795" w:history="1">
              <w:r w:rsidR="00F85872">
                <w:rPr>
                  <w:rStyle w:val="Hyperlink"/>
                  <w:sz w:val="16"/>
                </w:rPr>
                <w:t>Paired</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E24C6D" w14:textId="77777777" w:rsidR="006507EC" w:rsidRPr="006507EC" w:rsidRDefault="006507EC" w:rsidP="006507EC">
            <w:proofErr w:type="spellStart"/>
            <w:r w:rsidRPr="006507EC">
              <w:rPr>
                <w:sz w:val="16"/>
              </w:rPr>
              <w:t>CANSignal</w:t>
            </w:r>
            <w:proofErr w:type="spellEnd"/>
          </w:p>
        </w:tc>
      </w:tr>
      <w:tr w:rsidR="00192C1B" w:rsidRPr="00B3499B" w14:paraId="12A1E8A0"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F365E4" w14:textId="77777777" w:rsidR="00192C1B" w:rsidRPr="009E2DE0" w:rsidRDefault="00F85872" w:rsidP="00301058">
            <w:pPr>
              <w:rPr>
                <w:rFonts w:cs="Arial"/>
                <w:color w:val="000000" w:themeColor="text1"/>
                <w:sz w:val="16"/>
                <w:szCs w:val="14"/>
              </w:rPr>
            </w:pPr>
            <w:r>
              <w:rPr>
                <w:noProof/>
              </w:rPr>
              <w:drawing>
                <wp:inline distT="0" distB="0" distL="0" distR="0" wp14:anchorId="7185E2E1" wp14:editId="385DC8BA">
                  <wp:extent cx="152400" cy="152400"/>
                  <wp:effectExtent l="0" t="0" r="0" b="0"/>
                  <wp:docPr id="22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8297bb1e903fad1daa143bb39ad37c5f" w:history="1">
              <w:proofErr w:type="spellStart"/>
              <w:r w:rsidRPr="00F85872">
                <w:rPr>
                  <w:rStyle w:val="Hyperlink"/>
                  <w:rFonts w:ascii="Consolas" w:hAnsi="Consolas"/>
                  <w:sz w:val="16"/>
                  <w:lang w:val="en-GB"/>
                </w:rPr>
                <w:t>NfcDevcTapDur_D_Stat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98984B" w14:textId="77777777" w:rsidR="00192C1B" w:rsidRPr="00FA0010" w:rsidRDefault="00F85872" w:rsidP="00301058">
            <w:pPr>
              <w:rPr>
                <w:rFonts w:cs="Arial"/>
                <w:color w:val="000000" w:themeColor="text1"/>
                <w:sz w:val="16"/>
                <w:szCs w:val="14"/>
              </w:rPr>
            </w:pPr>
            <w:r>
              <w:rPr>
                <w:noProof/>
              </w:rPr>
              <w:drawing>
                <wp:inline distT="0" distB="0" distL="0" distR="0" wp14:anchorId="00EA4C22" wp14:editId="37776F8C">
                  <wp:extent cx="152400" cy="152400"/>
                  <wp:effectExtent l="0" t="0" r="0" b="0"/>
                  <wp:docPr id="230"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49ea3b5734108a666c26eac0dd238d3d" w:history="1">
              <w:proofErr w:type="spellStart"/>
              <w:r w:rsidRPr="00F85872">
                <w:rPr>
                  <w:rStyle w:val="Hyperlink"/>
                  <w:rFonts w:ascii="Consolas" w:hAnsi="Consolas"/>
                  <w:sz w:val="16"/>
                  <w:lang w:val="en-GB"/>
                </w:rPr>
                <w:t>LongShortNull_D_ET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17657F" w14:textId="77777777" w:rsidR="00F85872" w:rsidRPr="00192C1B" w:rsidRDefault="000F1FDF" w:rsidP="00F85872">
            <w:pPr>
              <w:rPr>
                <w:sz w:val="16"/>
              </w:rPr>
            </w:pPr>
            <w:hyperlink w:anchor="_36635a00a2871e922a308dd6abf11f2f" w:history="1">
              <w:r w:rsidR="00F85872">
                <w:rPr>
                  <w:rStyle w:val="Hyperlink"/>
                  <w:sz w:val="16"/>
                </w:rPr>
                <w:t>Tap Duration</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9D6113" w14:textId="77777777" w:rsidR="006507EC" w:rsidRPr="006507EC" w:rsidRDefault="006507EC" w:rsidP="006507EC">
            <w:proofErr w:type="spellStart"/>
            <w:r w:rsidRPr="006507EC">
              <w:rPr>
                <w:sz w:val="16"/>
              </w:rPr>
              <w:t>CANSignal</w:t>
            </w:r>
            <w:proofErr w:type="spellEnd"/>
          </w:p>
        </w:tc>
      </w:tr>
      <w:tr w:rsidR="00192C1B" w:rsidRPr="00B3499B" w14:paraId="5C879BCA"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86609FB" w14:textId="77777777" w:rsidR="00192C1B" w:rsidRPr="009E2DE0" w:rsidRDefault="00F85872" w:rsidP="00301058">
            <w:pPr>
              <w:rPr>
                <w:rFonts w:cs="Arial"/>
                <w:color w:val="000000" w:themeColor="text1"/>
                <w:sz w:val="16"/>
                <w:szCs w:val="14"/>
              </w:rPr>
            </w:pPr>
            <w:r>
              <w:rPr>
                <w:noProof/>
              </w:rPr>
              <w:drawing>
                <wp:inline distT="0" distB="0" distL="0" distR="0" wp14:anchorId="7BFF145D" wp14:editId="03BD3C89">
                  <wp:extent cx="152400" cy="152400"/>
                  <wp:effectExtent l="0" t="0" r="0" b="0"/>
                  <wp:docPr id="23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0403c2e759d881e13a352c043199640f" w:history="1">
              <w:proofErr w:type="spellStart"/>
              <w:r w:rsidRPr="00F85872">
                <w:rPr>
                  <w:rStyle w:val="Hyperlink"/>
                  <w:rFonts w:ascii="Consolas" w:hAnsi="Consolas"/>
                  <w:sz w:val="16"/>
                  <w:lang w:val="en-GB"/>
                </w:rPr>
                <w:t>NfcDevcTapDurDStat_No_Cnt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9C371" w14:textId="77777777" w:rsidR="00192C1B" w:rsidRPr="00FA0010" w:rsidRDefault="00F85872" w:rsidP="00301058">
            <w:pPr>
              <w:rPr>
                <w:rFonts w:cs="Arial"/>
                <w:color w:val="000000" w:themeColor="text1"/>
                <w:sz w:val="16"/>
                <w:szCs w:val="14"/>
              </w:rPr>
            </w:pPr>
            <w:r>
              <w:rPr>
                <w:noProof/>
              </w:rPr>
              <w:drawing>
                <wp:inline distT="0" distB="0" distL="0" distR="0" wp14:anchorId="0DC7F3EB" wp14:editId="4AE52EED">
                  <wp:extent cx="152400" cy="152400"/>
                  <wp:effectExtent l="0" t="0" r="0" b="0"/>
                  <wp:docPr id="234"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016c9229789bddd57866fa06070e1f" w:history="1">
              <w:r w:rsidRPr="00F85872">
                <w:rPr>
                  <w:rStyle w:val="Hyperlink"/>
                  <w:rFonts w:ascii="Consolas" w:hAnsi="Consolas"/>
                  <w:sz w:val="16"/>
                  <w:lang w:val="en-GB"/>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EB970B" w14:textId="77777777" w:rsidR="00F85872" w:rsidRPr="00192C1B" w:rsidRDefault="000F1FDF" w:rsidP="00F85872">
            <w:pPr>
              <w:rPr>
                <w:sz w:val="16"/>
              </w:rPr>
            </w:pPr>
            <w:hyperlink w:anchor="_36635a00a2871e922a308dd6abf11f2f" w:history="1">
              <w:r w:rsidR="00F85872">
                <w:rPr>
                  <w:rStyle w:val="Hyperlink"/>
                  <w:sz w:val="16"/>
                </w:rPr>
                <w:t>Tap Duration</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F0E8EC3" w14:textId="77777777" w:rsidR="006507EC" w:rsidRPr="006507EC" w:rsidRDefault="006507EC" w:rsidP="006507EC">
            <w:proofErr w:type="spellStart"/>
            <w:r w:rsidRPr="006507EC">
              <w:rPr>
                <w:sz w:val="16"/>
              </w:rPr>
              <w:t>CANSignal</w:t>
            </w:r>
            <w:proofErr w:type="spellEnd"/>
          </w:p>
        </w:tc>
      </w:tr>
      <w:tr w:rsidR="00192C1B" w:rsidRPr="00B3499B" w14:paraId="5661F22F"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9708320" w14:textId="77777777" w:rsidR="00192C1B" w:rsidRPr="009E2DE0" w:rsidRDefault="00F85872" w:rsidP="00301058">
            <w:pPr>
              <w:rPr>
                <w:rFonts w:cs="Arial"/>
                <w:color w:val="000000" w:themeColor="text1"/>
                <w:sz w:val="16"/>
                <w:szCs w:val="14"/>
              </w:rPr>
            </w:pPr>
            <w:r>
              <w:rPr>
                <w:noProof/>
              </w:rPr>
              <w:drawing>
                <wp:inline distT="0" distB="0" distL="0" distR="0" wp14:anchorId="5546088C" wp14:editId="7AC2C383">
                  <wp:extent cx="152400" cy="152400"/>
                  <wp:effectExtent l="0" t="0" r="0" b="0"/>
                  <wp:docPr id="23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81c47bb17e112f61966f4cdf016d76a9" w:history="1">
              <w:proofErr w:type="spellStart"/>
              <w:r w:rsidRPr="00F85872">
                <w:rPr>
                  <w:rStyle w:val="Hyperlink"/>
                  <w:rFonts w:ascii="Consolas" w:hAnsi="Consolas"/>
                  <w:sz w:val="16"/>
                  <w:lang w:val="en-GB"/>
                </w:rPr>
                <w:t>NfcDevcTapDurDStat_No_Crc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634E4C" w14:textId="77777777" w:rsidR="00192C1B" w:rsidRPr="00FA0010" w:rsidRDefault="00F85872" w:rsidP="00301058">
            <w:pPr>
              <w:rPr>
                <w:rFonts w:cs="Arial"/>
                <w:color w:val="000000" w:themeColor="text1"/>
                <w:sz w:val="16"/>
                <w:szCs w:val="14"/>
              </w:rPr>
            </w:pPr>
            <w:r>
              <w:rPr>
                <w:noProof/>
              </w:rPr>
              <w:drawing>
                <wp:inline distT="0" distB="0" distL="0" distR="0" wp14:anchorId="1CD384EF" wp14:editId="799F808A">
                  <wp:extent cx="152400" cy="152400"/>
                  <wp:effectExtent l="0" t="0" r="0" b="0"/>
                  <wp:docPr id="238"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BF9420" w14:textId="77777777" w:rsidR="00F85872" w:rsidRPr="00192C1B" w:rsidRDefault="000F1FDF" w:rsidP="00F85872">
            <w:pPr>
              <w:rPr>
                <w:sz w:val="16"/>
              </w:rPr>
            </w:pPr>
            <w:hyperlink w:anchor="_36635a00a2871e922a308dd6abf11f2f" w:history="1">
              <w:r w:rsidR="00F85872">
                <w:rPr>
                  <w:rStyle w:val="Hyperlink"/>
                  <w:sz w:val="16"/>
                </w:rPr>
                <w:t>Tap Duration</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A2534A" w14:textId="77777777" w:rsidR="006507EC" w:rsidRPr="006507EC" w:rsidRDefault="006507EC" w:rsidP="006507EC">
            <w:proofErr w:type="spellStart"/>
            <w:r w:rsidRPr="006507EC">
              <w:rPr>
                <w:sz w:val="16"/>
              </w:rPr>
              <w:t>CANSignal</w:t>
            </w:r>
            <w:proofErr w:type="spellEnd"/>
          </w:p>
        </w:tc>
      </w:tr>
    </w:tbl>
    <w:p w14:paraId="0694C6A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Authenticate </w:t>
      </w:r>
      <w:proofErr w:type="spellStart"/>
      <w:r w:rsidRPr="004521EB">
        <w:rPr>
          <w:lang w:val="en-GB"/>
        </w:rPr>
        <w:t>Device_NFAM</w:t>
      </w:r>
      <w:proofErr w:type="spellEnd"/>
    </w:p>
    <w:p w14:paraId="149686E9" w14:textId="77777777" w:rsidR="00E503FC" w:rsidRPr="00CF5AE5" w:rsidRDefault="00E503FC" w:rsidP="00CF5AE5">
      <w:pPr>
        <w:pStyle w:val="Heading6"/>
        <w:rPr>
          <w:lang w:val="en-GB"/>
        </w:rPr>
      </w:pPr>
      <w:r>
        <w:rPr>
          <w:lang w:val="en-GB"/>
        </w:rPr>
        <w:t>Parameters</w:t>
      </w:r>
      <w:r w:rsidR="00594773">
        <w:rPr>
          <w:lang w:val="en-GB"/>
        </w:rPr>
        <w:t xml:space="preserve"> </w:t>
      </w:r>
    </w:p>
    <w:p w14:paraId="6DC244A0"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970"/>
        <w:gridCol w:w="2520"/>
        <w:gridCol w:w="1620"/>
        <w:gridCol w:w="2070"/>
      </w:tblGrid>
      <w:tr w:rsidR="00F85872" w:rsidRPr="00B3499B" w14:paraId="29AD9FE4" w14:textId="77777777" w:rsidTr="00E73EFC">
        <w:trPr>
          <w:trHeight w:val="133"/>
        </w:trPr>
        <w:tc>
          <w:tcPr>
            <w:tcW w:w="5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F9FDE" w14:textId="77777777" w:rsidR="00F85872" w:rsidRPr="001C5864" w:rsidRDefault="00F85872" w:rsidP="00236BAE">
            <w:pPr>
              <w:rPr>
                <w:rFonts w:cs="Arial"/>
                <w:b/>
                <w:bCs/>
                <w:color w:val="000000"/>
              </w:rPr>
            </w:pPr>
            <w:r>
              <w:rPr>
                <w:rFonts w:cs="Arial"/>
                <w:b/>
                <w:bCs/>
                <w:color w:val="000000"/>
              </w:rPr>
              <w:t>Technical Parameter</w:t>
            </w:r>
            <w:r w:rsidRPr="00E54DEA">
              <w:rPr>
                <w:rFonts w:cs="Arial"/>
                <w:b/>
                <w:bCs/>
                <w:color w:val="000000"/>
              </w:rPr>
              <w:t xml:space="preserve"> </w:t>
            </w:r>
          </w:p>
        </w:tc>
        <w:tc>
          <w:tcPr>
            <w:tcW w:w="162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4D74C" w14:textId="77777777" w:rsidR="00F85872" w:rsidRPr="001C5864" w:rsidRDefault="00F85872" w:rsidP="00236BAE">
            <w:pPr>
              <w:rPr>
                <w:rFonts w:cs="Arial"/>
                <w:b/>
                <w:bCs/>
                <w:color w:val="000000"/>
              </w:rPr>
            </w:pPr>
            <w:r>
              <w:rPr>
                <w:rFonts w:cs="Arial"/>
                <w:b/>
                <w:bCs/>
                <w:color w:val="000000"/>
              </w:rPr>
              <w:t>Method</w:t>
            </w:r>
          </w:p>
        </w:tc>
        <w:tc>
          <w:tcPr>
            <w:tcW w:w="207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D9D9D9" w:themeFill="background1" w:themeFillShade="D9"/>
          </w:tcPr>
          <w:p w14:paraId="2E345BAC" w14:textId="77777777" w:rsidR="00F85872" w:rsidRPr="00B3499B" w:rsidRDefault="00F85872" w:rsidP="00236BAE">
            <w:pPr>
              <w:ind w:left="141"/>
              <w:rPr>
                <w:rFonts w:cs="Arial"/>
                <w:color w:val="000000" w:themeColor="text1"/>
                <w:sz w:val="16"/>
                <w:szCs w:val="14"/>
              </w:rPr>
            </w:pPr>
            <w:proofErr w:type="gramStart"/>
            <w:r>
              <w:rPr>
                <w:rFonts w:cs="Arial"/>
                <w:b/>
                <w:bCs/>
                <w:color w:val="000000"/>
              </w:rPr>
              <w:t>Method  Details</w:t>
            </w:r>
            <w:proofErr w:type="gramEnd"/>
          </w:p>
        </w:tc>
      </w:tr>
      <w:tr w:rsidR="00F85872" w:rsidRPr="00B3499B" w14:paraId="7B0E21DB" w14:textId="77777777" w:rsidTr="00E73EFC">
        <w:trPr>
          <w:trHeight w:val="133"/>
        </w:trPr>
        <w:tc>
          <w:tcPr>
            <w:tcW w:w="29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BAF78" w14:textId="77777777" w:rsidR="00F85872" w:rsidRDefault="00F85872" w:rsidP="00236BAE">
            <w:pPr>
              <w:rPr>
                <w:rFonts w:cs="Arial"/>
                <w:b/>
                <w:bCs/>
                <w:color w:val="000000"/>
              </w:rPr>
            </w:pPr>
            <w:r>
              <w:rPr>
                <w:rFonts w:cs="Arial"/>
                <w:b/>
                <w:bCs/>
                <w:color w:val="000000"/>
              </w:rPr>
              <w:t>Name</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74690" w14:textId="77777777" w:rsidR="00F85872" w:rsidRDefault="00F85872" w:rsidP="00236BAE">
            <w:pPr>
              <w:rPr>
                <w:rFonts w:cs="Arial"/>
                <w:b/>
                <w:bCs/>
                <w:color w:val="000000"/>
              </w:rPr>
            </w:pPr>
            <w:r>
              <w:rPr>
                <w:rFonts w:cs="Arial"/>
                <w:b/>
                <w:bCs/>
                <w:color w:val="000000"/>
              </w:rPr>
              <w:t>Encoding</w:t>
            </w:r>
          </w:p>
        </w:tc>
        <w:tc>
          <w:tcPr>
            <w:tcW w:w="1620" w:type="dxa"/>
            <w:vMerge/>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AF674" w14:textId="77777777" w:rsidR="00F85872" w:rsidRDefault="00F85872" w:rsidP="00236BAE">
            <w:pPr>
              <w:rPr>
                <w:rFonts w:cs="Arial"/>
                <w:b/>
                <w:bCs/>
                <w:color w:val="000000"/>
              </w:rPr>
            </w:pPr>
          </w:p>
        </w:tc>
        <w:tc>
          <w:tcPr>
            <w:tcW w:w="2070" w:type="dxa"/>
            <w:vMerge/>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D8899" w14:textId="77777777" w:rsidR="00F85872" w:rsidRDefault="00F85872" w:rsidP="00236BAE">
            <w:pPr>
              <w:ind w:left="141"/>
              <w:rPr>
                <w:rFonts w:cs="Arial"/>
                <w:b/>
                <w:bCs/>
                <w:color w:val="000000"/>
              </w:rPr>
            </w:pPr>
          </w:p>
        </w:tc>
      </w:tr>
      <w:tr w:rsidR="00F85872" w:rsidRPr="00B3499B" w14:paraId="721EEC82" w14:textId="77777777" w:rsidTr="00F85872">
        <w:trPr>
          <w:trHeight w:val="133"/>
        </w:trPr>
        <w:tc>
          <w:tcPr>
            <w:tcW w:w="29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A032F0" w14:textId="043AA8A1" w:rsidR="00F85872" w:rsidRPr="00E40A81" w:rsidRDefault="00E40A81" w:rsidP="00236BAE">
            <w:pPr>
              <w:rPr>
                <w:rFonts w:ascii="Consolas" w:hAnsi="Consolas" w:cs="Arial"/>
                <w:color w:val="000000" w:themeColor="text1"/>
                <w:sz w:val="16"/>
                <w:szCs w:val="14"/>
              </w:rPr>
            </w:pPr>
            <w:r>
              <w:rPr>
                <w:noProof/>
              </w:rPr>
              <w:drawing>
                <wp:inline distT="0" distB="0" distL="0" distR="0" wp14:anchorId="7713256A" wp14:editId="348F5A4E">
                  <wp:extent cx="152400" cy="152400"/>
                  <wp:effectExtent l="0" t="0" r="0" b="0"/>
                  <wp:docPr id="240"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003436423.jpg"/>
                          <pic:cNvPicPr/>
                        </pic:nvPicPr>
                        <pic:blipFill>
                          <a:blip r:embed="rId48" cstate="print"/>
                          <a:stretch>
                            <a:fillRect/>
                          </a:stretch>
                        </pic:blipFill>
                        <pic:spPr>
                          <a:xfrm>
                            <a:off x="0" y="0"/>
                            <a:ext cx="152400" cy="152400"/>
                          </a:xfrm>
                          <a:prstGeom prst="rect">
                            <a:avLst/>
                          </a:prstGeom>
                        </pic:spPr>
                      </pic:pic>
                    </a:graphicData>
                  </a:graphic>
                </wp:inline>
              </w:drawing>
            </w:r>
            <w:r>
              <w:rPr>
                <w:rFonts w:ascii="Consolas" w:hAnsi="Consolas" w:cs="Arial"/>
                <w:color w:val="000000" w:themeColor="text1"/>
                <w:sz w:val="16"/>
                <w:szCs w:val="14"/>
              </w:rPr>
              <w:t xml:space="preserve"> </w:t>
            </w:r>
            <w:hyperlink w:anchor="_f4b26fa8461dee6206d4abe44da96413" w:history="1">
              <w:r>
                <w:rPr>
                  <w:rStyle w:val="Hyperlink"/>
                  <w:rFonts w:ascii="Consolas" w:hAnsi="Consolas" w:cs="Arial"/>
                  <w:color w:val="000000" w:themeColor="text1"/>
                  <w:sz w:val="16"/>
                  <w:szCs w:val="14"/>
                </w:rPr>
                <w:t xml:space="preserve">Authenticate </w:t>
              </w:r>
              <w:proofErr w:type="spellStart"/>
              <w:r>
                <w:rPr>
                  <w:rStyle w:val="Hyperlink"/>
                  <w:rFonts w:ascii="Consolas" w:hAnsi="Consolas" w:cs="Arial"/>
                  <w:color w:val="000000" w:themeColor="text1"/>
                  <w:sz w:val="16"/>
                  <w:szCs w:val="14"/>
                </w:rPr>
                <w:t>Device_NFAM</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CF07D6" w14:textId="0EE9B46A" w:rsidR="00F85872" w:rsidRPr="00E40A81" w:rsidRDefault="00E40A81" w:rsidP="00236BAE">
            <w:pPr>
              <w:rPr>
                <w:rFonts w:ascii="Consolas" w:hAnsi="Consolas" w:cs="Arial"/>
                <w:bCs/>
                <w:color w:val="000000"/>
                <w:sz w:val="16"/>
                <w:szCs w:val="16"/>
              </w:rPr>
            </w:pPr>
            <w:r>
              <w:rPr>
                <w:rFonts w:ascii="Consolas" w:hAnsi="Consolas" w:cs="Arial"/>
                <w:bCs/>
                <w:color w:val="000000"/>
                <w:sz w:val="16"/>
                <w:szCs w:val="16"/>
              </w:rPr>
              <w:t xml:space="preserve"> </w:t>
            </w:r>
            <w:hyperlink w:anchor="_d41d8cd98f00b204e9800998ecf8427e" w:history="1">
              <w:r>
                <w:rPr>
                  <w:rStyle w:val="Hyperlink"/>
                  <w:rFonts w:ascii="Consolas" w:hAnsi="Consolas" w:cs="Arial"/>
                  <w:bCs/>
                  <w:color w:val="000000"/>
                  <w:sz w:val="16"/>
                  <w:szCs w:val="16"/>
                </w:rPr>
                <w:t xml:space="preserve"> </w:t>
              </w:r>
            </w:hyperlink>
          </w:p>
        </w:tc>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5CB50" w14:textId="77777777" w:rsidR="00206F6A" w:rsidRDefault="00206F6A"/>
        </w:tc>
        <w:tc>
          <w:tcPr>
            <w:tcW w:w="20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C5A688" w14:textId="77777777" w:rsidR="00206F6A" w:rsidRDefault="00206F6A"/>
        </w:tc>
      </w:tr>
    </w:tbl>
    <w:p w14:paraId="2392B3E2" w14:textId="77777777" w:rsidR="00236BAE" w:rsidRPr="00236BAE" w:rsidRDefault="00236BAE" w:rsidP="00236BAE">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3</w:t>
      </w:r>
      <w:r>
        <w:rPr>
          <w:noProof/>
        </w:rPr>
        <w:fldChar w:fldCharType="end"/>
      </w:r>
      <w:r w:rsidRPr="00702453">
        <w:t xml:space="preserve">: </w:t>
      </w:r>
      <w:r>
        <w:t xml:space="preserve">Parameter mappings of Function </w:t>
      </w:r>
      <w:r w:rsidRPr="004521EB">
        <w:rPr>
          <w:lang w:val="en-GB"/>
        </w:rPr>
        <w:t xml:space="preserve">Authenticate </w:t>
      </w:r>
      <w:proofErr w:type="spellStart"/>
      <w:r w:rsidRPr="004521EB">
        <w:rPr>
          <w:lang w:val="en-GB"/>
        </w:rPr>
        <w:t>Device_NFAM</w:t>
      </w:r>
      <w:proofErr w:type="spellEnd"/>
    </w:p>
    <w:p w14:paraId="4E0B9DF9" w14:textId="77777777" w:rsidR="00462890" w:rsidRDefault="00462890" w:rsidP="00462890">
      <w:pPr>
        <w:pStyle w:val="VelocityScript"/>
      </w:pPr>
      <w:r>
        <w:t xml:space="preserve"># </w:t>
      </w:r>
      <w:r>
        <w:tab/>
      </w:r>
    </w:p>
    <w:p w14:paraId="2EB82E21" w14:textId="77777777" w:rsidR="006233F4" w:rsidRDefault="006233F4" w:rsidP="00FC072D">
      <w:pPr>
        <w:pStyle w:val="VelocityScript"/>
      </w:pPr>
      <w:r>
        <w:t xml:space="preserve"># </w:t>
      </w:r>
      <w:r>
        <w:tab/>
      </w:r>
    </w:p>
    <w:p w14:paraId="6ACE6534" w14:textId="77777777" w:rsidR="00967DA4" w:rsidRPr="00967DA4" w:rsidRDefault="00967DA4" w:rsidP="0074664E">
      <w:pPr>
        <w:rPr>
          <w:rFonts w:cs="Arial"/>
          <w:color w:val="7030A0"/>
          <w:sz w:val="16"/>
          <w:szCs w:val="14"/>
        </w:rPr>
      </w:pPr>
    </w:p>
    <w:p w14:paraId="0B0D6518"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7A88337B" wp14:editId="562BEB05">
            <wp:extent cx="152400" cy="152400"/>
            <wp:effectExtent l="0" t="0" r="0" b="0"/>
            <wp:docPr id="242"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Do End-Of-Line </w:t>
      </w:r>
      <w:proofErr w:type="spellStart"/>
      <w:r w:rsidR="00594773" w:rsidRPr="00594773">
        <w:rPr>
          <w:b/>
          <w:lang w:val="en-GB"/>
        </w:rPr>
        <w:t>Actions_NFAM</w:t>
      </w:r>
      <w:proofErr w:type="spellEnd"/>
    </w:p>
    <w:p w14:paraId="1BEBFE19"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477FB749"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4B8D43DA"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A739D3"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20002"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73AF3"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D373F"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1AC9918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70E57B" w14:textId="77777777" w:rsidR="00F85872" w:rsidRPr="00F85872" w:rsidRDefault="001336CF" w:rsidP="00F85872">
            <w:pPr>
              <w:rPr>
                <w:rFonts w:ascii="Consolas" w:hAnsi="Consolas"/>
                <w:sz w:val="16"/>
              </w:rPr>
            </w:pPr>
            <w:r>
              <w:rPr>
                <w:rFonts w:ascii="Consolas" w:hAnsi="Consolas"/>
                <w:sz w:val="16"/>
              </w:rPr>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2046A5"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C43132B"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430954" w14:textId="77777777" w:rsidR="00206F6A" w:rsidRDefault="00206F6A"/>
        </w:tc>
      </w:tr>
      <w:tr w:rsidR="00F85872" w:rsidRPr="00B3499B" w14:paraId="7B3680B6"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E1338C" w14:textId="77777777" w:rsidR="00F85872" w:rsidRPr="00F85872" w:rsidRDefault="001336CF" w:rsidP="00F85872">
            <w:pPr>
              <w:rPr>
                <w:rFonts w:ascii="Consolas" w:hAnsi="Consolas"/>
                <w:sz w:val="16"/>
              </w:rPr>
            </w:pPr>
            <w:r>
              <w:rPr>
                <w:rFonts w:ascii="Consolas" w:hAnsi="Consolas"/>
                <w:sz w:val="16"/>
              </w:rPr>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836895"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501D75"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86D8C3" w14:textId="77777777" w:rsidR="00206F6A" w:rsidRDefault="00206F6A"/>
        </w:tc>
      </w:tr>
      <w:tr w:rsidR="00F85872" w:rsidRPr="00B3499B" w14:paraId="416AF780"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4F4B815" w14:textId="77777777" w:rsidR="00F85872" w:rsidRPr="00F85872" w:rsidRDefault="001336CF" w:rsidP="00F85872">
            <w:pPr>
              <w:rPr>
                <w:rFonts w:ascii="Consolas" w:hAnsi="Consolas"/>
                <w:sz w:val="16"/>
              </w:rPr>
            </w:pPr>
            <w:r>
              <w:rPr>
                <w:noProof/>
              </w:rPr>
              <w:drawing>
                <wp:inline distT="0" distB="0" distL="0" distR="0" wp14:anchorId="6DE40A09" wp14:editId="6061F8B3">
                  <wp:extent cx="152400" cy="152400"/>
                  <wp:effectExtent l="0" t="0" r="0" b="0"/>
                  <wp:docPr id="244" name="Picture 1194440612.jpg" descr="119444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4440612.jpg"/>
                          <pic:cNvPicPr/>
                        </pic:nvPicPr>
                        <pic:blipFill>
                          <a:blip r:embed="rId52"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4d771e1a3f3821e71408af7a4593ed2" w:history="1">
              <w:proofErr w:type="spellStart"/>
              <w:r w:rsidR="00F85872" w:rsidRPr="00F85872">
                <w:rPr>
                  <w:rStyle w:val="Hyperlink"/>
                  <w:rFonts w:ascii="Consolas" w:hAnsi="Consolas"/>
                  <w:sz w:val="16"/>
                </w:rPr>
                <w:t>NfcFesn_St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46E21B"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95D15FB"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20EE84" w14:textId="77777777" w:rsidR="00F85872" w:rsidRPr="00F00DD8" w:rsidRDefault="00F85872" w:rsidP="00F85872">
            <w:r w:rsidRPr="00F00DD8">
              <w:rPr>
                <w:sz w:val="16"/>
              </w:rPr>
              <w:t>CAN-TP Logical Signal</w:t>
            </w:r>
          </w:p>
        </w:tc>
      </w:tr>
    </w:tbl>
    <w:p w14:paraId="3FA5B02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Do End-Of-Line </w:t>
      </w:r>
      <w:proofErr w:type="spellStart"/>
      <w:r w:rsidRPr="004521EB">
        <w:rPr>
          <w:lang w:val="en-GB"/>
        </w:rPr>
        <w:t>Actions_NFAM</w:t>
      </w:r>
      <w:proofErr w:type="spellEnd"/>
    </w:p>
    <w:p w14:paraId="5263D362" w14:textId="77777777" w:rsidR="003D3059" w:rsidRPr="00AD1D2E" w:rsidRDefault="00E503FC" w:rsidP="003D3059">
      <w:pPr>
        <w:pStyle w:val="Heading6"/>
        <w:rPr>
          <w:lang w:val="en-GB"/>
        </w:rPr>
      </w:pPr>
      <w:r>
        <w:rPr>
          <w:lang w:val="en-GB"/>
        </w:rPr>
        <w:t>Outputs</w:t>
      </w:r>
      <w:r w:rsidR="00CF5AE5">
        <w:rPr>
          <w:lang w:val="en-GB"/>
        </w:rPr>
        <w:t xml:space="preserve"> </w:t>
      </w:r>
    </w:p>
    <w:p w14:paraId="5AB1432C"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44A4204E"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AD064"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96B43"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4C87F"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2CA433"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5AEE9AA0"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7819C3" w14:textId="77777777" w:rsidR="00192C1B" w:rsidRPr="009E2DE0" w:rsidRDefault="00F85872" w:rsidP="00301058">
            <w:pPr>
              <w:rPr>
                <w:rFonts w:cs="Arial"/>
                <w:color w:val="000000" w:themeColor="text1"/>
                <w:sz w:val="16"/>
                <w:szCs w:val="14"/>
              </w:rPr>
            </w:pPr>
            <w:r>
              <w:rPr>
                <w:rFonts w:ascii="Consolas" w:hAnsi="Consolas"/>
                <w:sz w:val="16"/>
                <w:lang w:val="en-GB"/>
              </w:rPr>
              <w:lastRenderedPageBreak/>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814E59"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A74D26"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479A13" w14:textId="77777777" w:rsidR="00206F6A" w:rsidRDefault="00206F6A"/>
        </w:tc>
      </w:tr>
      <w:tr w:rsidR="00192C1B" w:rsidRPr="00B3499B" w14:paraId="567CB889"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AED028" w14:textId="77777777" w:rsidR="00192C1B" w:rsidRPr="009E2DE0" w:rsidRDefault="00F85872" w:rsidP="00301058">
            <w:pPr>
              <w:rPr>
                <w:rFonts w:cs="Arial"/>
                <w:color w:val="000000" w:themeColor="text1"/>
                <w:sz w:val="16"/>
                <w:szCs w:val="14"/>
              </w:rPr>
            </w:pPr>
            <w:r>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7454D0"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697F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5FAD01" w14:textId="77777777" w:rsidR="00206F6A" w:rsidRDefault="00206F6A"/>
        </w:tc>
      </w:tr>
      <w:tr w:rsidR="00192C1B" w:rsidRPr="00B3499B" w14:paraId="5D6C41FA"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C03574" w14:textId="77777777" w:rsidR="00192C1B" w:rsidRPr="009E2DE0" w:rsidRDefault="00F85872" w:rsidP="00301058">
            <w:pPr>
              <w:rPr>
                <w:rFonts w:cs="Arial"/>
                <w:color w:val="000000" w:themeColor="text1"/>
                <w:sz w:val="16"/>
                <w:szCs w:val="14"/>
              </w:rPr>
            </w:pPr>
            <w:r>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CF5E7C"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688F7F"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55A373" w14:textId="77777777" w:rsidR="00206F6A" w:rsidRDefault="00206F6A"/>
        </w:tc>
      </w:tr>
    </w:tbl>
    <w:p w14:paraId="1D2BED7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Do End-Of-Line </w:t>
      </w:r>
      <w:proofErr w:type="spellStart"/>
      <w:r w:rsidRPr="004521EB">
        <w:rPr>
          <w:lang w:val="en-GB"/>
        </w:rPr>
        <w:t>Actions_NFAM</w:t>
      </w:r>
      <w:proofErr w:type="spellEnd"/>
    </w:p>
    <w:p w14:paraId="39409E75" w14:textId="77777777" w:rsidR="00E503FC" w:rsidRPr="00CF5AE5" w:rsidRDefault="00E503FC" w:rsidP="00CF5AE5">
      <w:pPr>
        <w:pStyle w:val="Heading6"/>
        <w:rPr>
          <w:lang w:val="en-GB"/>
        </w:rPr>
      </w:pPr>
      <w:r>
        <w:rPr>
          <w:lang w:val="en-GB"/>
        </w:rPr>
        <w:t>Parameters</w:t>
      </w:r>
      <w:r w:rsidR="00594773">
        <w:rPr>
          <w:lang w:val="en-GB"/>
        </w:rPr>
        <w:t xml:space="preserve"> </w:t>
      </w:r>
    </w:p>
    <w:p w14:paraId="7F0BADE4"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970"/>
        <w:gridCol w:w="2520"/>
        <w:gridCol w:w="1620"/>
        <w:gridCol w:w="2070"/>
      </w:tblGrid>
      <w:tr w:rsidR="00F85872" w:rsidRPr="00B3499B" w14:paraId="580E971F" w14:textId="77777777" w:rsidTr="00E73EFC">
        <w:trPr>
          <w:trHeight w:val="133"/>
        </w:trPr>
        <w:tc>
          <w:tcPr>
            <w:tcW w:w="5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AF74A" w14:textId="77777777" w:rsidR="00F85872" w:rsidRPr="001C5864" w:rsidRDefault="00F85872" w:rsidP="00236BAE">
            <w:pPr>
              <w:rPr>
                <w:rFonts w:cs="Arial"/>
                <w:b/>
                <w:bCs/>
                <w:color w:val="000000"/>
              </w:rPr>
            </w:pPr>
            <w:r>
              <w:rPr>
                <w:rFonts w:cs="Arial"/>
                <w:b/>
                <w:bCs/>
                <w:color w:val="000000"/>
              </w:rPr>
              <w:t>Technical Parameter</w:t>
            </w:r>
            <w:r w:rsidRPr="00E54DEA">
              <w:rPr>
                <w:rFonts w:cs="Arial"/>
                <w:b/>
                <w:bCs/>
                <w:color w:val="000000"/>
              </w:rPr>
              <w:t xml:space="preserve"> </w:t>
            </w:r>
          </w:p>
        </w:tc>
        <w:tc>
          <w:tcPr>
            <w:tcW w:w="162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DCEA3" w14:textId="77777777" w:rsidR="00F85872" w:rsidRPr="001C5864" w:rsidRDefault="00F85872" w:rsidP="00236BAE">
            <w:pPr>
              <w:rPr>
                <w:rFonts w:cs="Arial"/>
                <w:b/>
                <w:bCs/>
                <w:color w:val="000000"/>
              </w:rPr>
            </w:pPr>
            <w:r>
              <w:rPr>
                <w:rFonts w:cs="Arial"/>
                <w:b/>
                <w:bCs/>
                <w:color w:val="000000"/>
              </w:rPr>
              <w:t>Method</w:t>
            </w:r>
          </w:p>
        </w:tc>
        <w:tc>
          <w:tcPr>
            <w:tcW w:w="207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D9D9D9" w:themeFill="background1" w:themeFillShade="D9"/>
          </w:tcPr>
          <w:p w14:paraId="3A3D2DB0" w14:textId="77777777" w:rsidR="00F85872" w:rsidRPr="00B3499B" w:rsidRDefault="00F85872" w:rsidP="00236BAE">
            <w:pPr>
              <w:ind w:left="141"/>
              <w:rPr>
                <w:rFonts w:cs="Arial"/>
                <w:color w:val="000000" w:themeColor="text1"/>
                <w:sz w:val="16"/>
                <w:szCs w:val="14"/>
              </w:rPr>
            </w:pPr>
            <w:proofErr w:type="gramStart"/>
            <w:r>
              <w:rPr>
                <w:rFonts w:cs="Arial"/>
                <w:b/>
                <w:bCs/>
                <w:color w:val="000000"/>
              </w:rPr>
              <w:t>Method  Details</w:t>
            </w:r>
            <w:proofErr w:type="gramEnd"/>
          </w:p>
        </w:tc>
      </w:tr>
      <w:tr w:rsidR="00F85872" w:rsidRPr="00B3499B" w14:paraId="481123E2" w14:textId="77777777" w:rsidTr="00E73EFC">
        <w:trPr>
          <w:trHeight w:val="133"/>
        </w:trPr>
        <w:tc>
          <w:tcPr>
            <w:tcW w:w="29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86677" w14:textId="77777777" w:rsidR="00F85872" w:rsidRDefault="00F85872" w:rsidP="00236BAE">
            <w:pPr>
              <w:rPr>
                <w:rFonts w:cs="Arial"/>
                <w:b/>
                <w:bCs/>
                <w:color w:val="000000"/>
              </w:rPr>
            </w:pPr>
            <w:r>
              <w:rPr>
                <w:rFonts w:cs="Arial"/>
                <w:b/>
                <w:bCs/>
                <w:color w:val="000000"/>
              </w:rPr>
              <w:t>Name</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FB3C8" w14:textId="77777777" w:rsidR="00F85872" w:rsidRDefault="00F85872" w:rsidP="00236BAE">
            <w:pPr>
              <w:rPr>
                <w:rFonts w:cs="Arial"/>
                <w:b/>
                <w:bCs/>
                <w:color w:val="000000"/>
              </w:rPr>
            </w:pPr>
            <w:r>
              <w:rPr>
                <w:rFonts w:cs="Arial"/>
                <w:b/>
                <w:bCs/>
                <w:color w:val="000000"/>
              </w:rPr>
              <w:t>Encoding</w:t>
            </w:r>
          </w:p>
        </w:tc>
        <w:tc>
          <w:tcPr>
            <w:tcW w:w="1620" w:type="dxa"/>
            <w:vMerge/>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0BD3E" w14:textId="77777777" w:rsidR="00F85872" w:rsidRDefault="00F85872" w:rsidP="00236BAE">
            <w:pPr>
              <w:rPr>
                <w:rFonts w:cs="Arial"/>
                <w:b/>
                <w:bCs/>
                <w:color w:val="000000"/>
              </w:rPr>
            </w:pPr>
          </w:p>
        </w:tc>
        <w:tc>
          <w:tcPr>
            <w:tcW w:w="2070" w:type="dxa"/>
            <w:vMerge/>
            <w:tcBorders>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18FF90" w14:textId="77777777" w:rsidR="00F85872" w:rsidRDefault="00F85872" w:rsidP="00236BAE">
            <w:pPr>
              <w:ind w:left="141"/>
              <w:rPr>
                <w:rFonts w:cs="Arial"/>
                <w:b/>
                <w:bCs/>
                <w:color w:val="000000"/>
              </w:rPr>
            </w:pPr>
          </w:p>
        </w:tc>
      </w:tr>
    </w:tbl>
    <w:p w14:paraId="549A7682" w14:textId="77777777" w:rsidR="00236BAE" w:rsidRPr="00236BAE" w:rsidRDefault="00236BAE" w:rsidP="00236BAE">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3</w:t>
      </w:r>
      <w:r>
        <w:rPr>
          <w:noProof/>
        </w:rPr>
        <w:fldChar w:fldCharType="end"/>
      </w:r>
      <w:r w:rsidRPr="00702453">
        <w:t xml:space="preserve">: </w:t>
      </w:r>
      <w:r>
        <w:t xml:space="preserve">Parameter mappings of Function </w:t>
      </w:r>
      <w:r w:rsidRPr="004521EB">
        <w:rPr>
          <w:lang w:val="en-GB"/>
        </w:rPr>
        <w:t xml:space="preserve">Do End-Of-Line </w:t>
      </w:r>
      <w:proofErr w:type="spellStart"/>
      <w:r w:rsidRPr="004521EB">
        <w:rPr>
          <w:lang w:val="en-GB"/>
        </w:rPr>
        <w:t>Actions_NFAM</w:t>
      </w:r>
      <w:proofErr w:type="spellEnd"/>
    </w:p>
    <w:p w14:paraId="44C13829" w14:textId="77777777" w:rsidR="00462890" w:rsidRDefault="00462890" w:rsidP="00462890">
      <w:pPr>
        <w:pStyle w:val="VelocityScript"/>
      </w:pPr>
      <w:r>
        <w:t xml:space="preserve"># </w:t>
      </w:r>
      <w:r>
        <w:tab/>
      </w:r>
    </w:p>
    <w:p w14:paraId="43945C0E" w14:textId="77777777" w:rsidR="006233F4" w:rsidRDefault="006233F4" w:rsidP="00FC072D">
      <w:pPr>
        <w:pStyle w:val="VelocityScript"/>
      </w:pPr>
      <w:r>
        <w:t xml:space="preserve"># </w:t>
      </w:r>
      <w:r>
        <w:tab/>
      </w:r>
    </w:p>
    <w:p w14:paraId="2D9C52CA" w14:textId="77777777" w:rsidR="00967DA4" w:rsidRPr="00967DA4" w:rsidRDefault="00967DA4" w:rsidP="0074664E">
      <w:pPr>
        <w:rPr>
          <w:rFonts w:cs="Arial"/>
          <w:color w:val="7030A0"/>
          <w:sz w:val="16"/>
          <w:szCs w:val="14"/>
        </w:rPr>
      </w:pPr>
    </w:p>
    <w:p w14:paraId="6120D0B8"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298EC791" wp14:editId="658AC5AA">
            <wp:extent cx="152400" cy="152400"/>
            <wp:effectExtent l="0" t="0" r="0" b="0"/>
            <wp:docPr id="246"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Enable/Disable NFC </w:t>
      </w:r>
      <w:proofErr w:type="spellStart"/>
      <w:r w:rsidR="00594773" w:rsidRPr="00594773">
        <w:rPr>
          <w:b/>
          <w:lang w:val="en-GB"/>
        </w:rPr>
        <w:t>Feature_NFAM</w:t>
      </w:r>
      <w:proofErr w:type="spellEnd"/>
    </w:p>
    <w:p w14:paraId="42F40BAB"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27707D62"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56160460"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86DF69"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58B92"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38445D"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3AC4E"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124872EA"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B2C120" w14:textId="77777777" w:rsidR="00F85872" w:rsidRPr="00F85872" w:rsidRDefault="001336CF" w:rsidP="00F85872">
            <w:pPr>
              <w:rPr>
                <w:rFonts w:ascii="Consolas" w:hAnsi="Consolas"/>
                <w:sz w:val="16"/>
              </w:rPr>
            </w:pPr>
            <w:r>
              <w:rPr>
                <w:noProof/>
              </w:rPr>
              <w:drawing>
                <wp:inline distT="0" distB="0" distL="0" distR="0" wp14:anchorId="17CDE93F" wp14:editId="5179CB3C">
                  <wp:extent cx="152400" cy="152400"/>
                  <wp:effectExtent l="0" t="0" r="0" b="0"/>
                  <wp:docPr id="248" name="Picture -1113752177.jpg" descr="-1113752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13752177.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a21f59bc2afcd10ad12644ce19ac2f7f" w:history="1">
              <w:r w:rsidR="00F85872" w:rsidRPr="00F85872">
                <w:rPr>
                  <w:rStyle w:val="Hyperlink"/>
                  <w:rFonts w:ascii="Consolas" w:hAnsi="Consolas"/>
                  <w:sz w:val="16"/>
                </w:rPr>
                <w:t>Enable/Disable NFC Feature</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A7B1D4"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5DFD9D"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D74395" w14:textId="77777777" w:rsidR="00F85872" w:rsidRPr="00F00DD8" w:rsidRDefault="00F85872" w:rsidP="00F85872">
            <w:r w:rsidRPr="00F00DD8">
              <w:rPr>
                <w:sz w:val="16"/>
              </w:rPr>
              <w:t>Logical Signal</w:t>
            </w:r>
          </w:p>
        </w:tc>
      </w:tr>
      <w:tr w:rsidR="00F85872" w:rsidRPr="00B3499B" w14:paraId="3E2DBE2D"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6D2EF0" w14:textId="77777777" w:rsidR="00F85872" w:rsidRPr="00F85872" w:rsidRDefault="001336CF" w:rsidP="00F85872">
            <w:pPr>
              <w:rPr>
                <w:rFonts w:ascii="Consolas" w:hAnsi="Consolas"/>
                <w:sz w:val="16"/>
              </w:rPr>
            </w:pPr>
            <w:r>
              <w:rPr>
                <w:noProof/>
              </w:rPr>
              <w:drawing>
                <wp:inline distT="0" distB="0" distL="0" distR="0" wp14:anchorId="4876A339" wp14:editId="0A60A72A">
                  <wp:extent cx="152400" cy="152400"/>
                  <wp:effectExtent l="0" t="0" r="0" b="0"/>
                  <wp:docPr id="25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2ed1fc89d3498a9780c01f42ccd6c36c" w:history="1">
              <w:proofErr w:type="spellStart"/>
              <w:r w:rsidR="00F85872" w:rsidRPr="00F85872">
                <w:rPr>
                  <w:rStyle w:val="Hyperlink"/>
                  <w:rFonts w:ascii="Consolas" w:hAnsi="Consolas"/>
                  <w:sz w:val="16"/>
                </w:rPr>
                <w:t>NfcDevc_D_Stat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AE5BF1" w14:textId="77777777" w:rsidR="00F85872" w:rsidRPr="0079029D" w:rsidRDefault="000F1FDF" w:rsidP="00F85872">
            <w:pPr>
              <w:rPr>
                <w:sz w:val="16"/>
              </w:rPr>
            </w:pPr>
            <w:hyperlink w:anchor="_ebdb6bab62bc4115605b0ed080bf9152" w:history="1">
              <w:proofErr w:type="spellStart"/>
              <w:r w:rsidR="00F85872">
                <w:rPr>
                  <w:rStyle w:val="Hyperlink"/>
                  <w:sz w:val="16"/>
                </w:rPr>
                <w:t>SuccessFailNull_D_ET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0A1393"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9DF0DA" w14:textId="77777777" w:rsidR="00F85872" w:rsidRPr="00F00DD8" w:rsidRDefault="00F85872" w:rsidP="00F85872">
            <w:proofErr w:type="spellStart"/>
            <w:r w:rsidRPr="00F00DD8">
              <w:rPr>
                <w:sz w:val="16"/>
              </w:rPr>
              <w:t>CANSignal</w:t>
            </w:r>
            <w:proofErr w:type="spellEnd"/>
          </w:p>
        </w:tc>
      </w:tr>
    </w:tbl>
    <w:p w14:paraId="7BE59C2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Enable/Disable NFC </w:t>
      </w:r>
      <w:proofErr w:type="spellStart"/>
      <w:r w:rsidRPr="004521EB">
        <w:rPr>
          <w:lang w:val="en-GB"/>
        </w:rPr>
        <w:t>Feature_NFAM</w:t>
      </w:r>
      <w:proofErr w:type="spellEnd"/>
    </w:p>
    <w:p w14:paraId="32A4CC9A" w14:textId="77777777" w:rsidR="00462890" w:rsidRDefault="00462890" w:rsidP="00462890">
      <w:pPr>
        <w:pStyle w:val="VelocityScript"/>
      </w:pPr>
      <w:r>
        <w:t xml:space="preserve"># </w:t>
      </w:r>
      <w:r>
        <w:tab/>
      </w:r>
    </w:p>
    <w:p w14:paraId="774A0596" w14:textId="77777777" w:rsidR="006233F4" w:rsidRDefault="006233F4" w:rsidP="00FC072D">
      <w:pPr>
        <w:pStyle w:val="VelocityScript"/>
      </w:pPr>
      <w:r>
        <w:t xml:space="preserve"># </w:t>
      </w:r>
      <w:r>
        <w:tab/>
      </w:r>
    </w:p>
    <w:p w14:paraId="6DC53CEE" w14:textId="77777777" w:rsidR="00967DA4" w:rsidRPr="00967DA4" w:rsidRDefault="00967DA4" w:rsidP="0074664E">
      <w:pPr>
        <w:rPr>
          <w:rFonts w:cs="Arial"/>
          <w:color w:val="7030A0"/>
          <w:sz w:val="16"/>
          <w:szCs w:val="14"/>
        </w:rPr>
      </w:pPr>
    </w:p>
    <w:p w14:paraId="42BF76F7"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38F9A77D" wp14:editId="5C9B26D9">
            <wp:extent cx="152400" cy="152400"/>
            <wp:effectExtent l="0" t="0" r="0" b="0"/>
            <wp:docPr id="252"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Execute </w:t>
      </w:r>
      <w:proofErr w:type="spellStart"/>
      <w:r w:rsidR="00594773" w:rsidRPr="00594773">
        <w:rPr>
          <w:b/>
          <w:lang w:val="en-GB"/>
        </w:rPr>
        <w:t>Command_NFAM</w:t>
      </w:r>
      <w:proofErr w:type="spellEnd"/>
    </w:p>
    <w:p w14:paraId="4643A8FD"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2CB6C1C9"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1F96D333"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5079E"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72432A"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878B62"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FB0260"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019D48AA"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311973" w14:textId="77777777" w:rsidR="00F85872" w:rsidRPr="00F85872" w:rsidRDefault="001336CF" w:rsidP="00F85872">
            <w:pPr>
              <w:rPr>
                <w:rFonts w:ascii="Consolas" w:hAnsi="Consolas"/>
                <w:sz w:val="16"/>
              </w:rPr>
            </w:pPr>
            <w:r>
              <w:rPr>
                <w:noProof/>
              </w:rPr>
              <w:drawing>
                <wp:inline distT="0" distB="0" distL="0" distR="0" wp14:anchorId="472E34C3" wp14:editId="52AB0630">
                  <wp:extent cx="152400" cy="152400"/>
                  <wp:effectExtent l="0" t="0" r="0" b="0"/>
                  <wp:docPr id="25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313999b9e82aec17c766c966c3b1967d" w:history="1">
              <w:proofErr w:type="spellStart"/>
              <w:r w:rsidR="00F85872" w:rsidRPr="00F85872">
                <w:rPr>
                  <w:rStyle w:val="Hyperlink"/>
                  <w:rFonts w:ascii="Consolas" w:hAnsi="Consolas"/>
                  <w:sz w:val="16"/>
                </w:rPr>
                <w:t>AdditionalKeyStorageAvailable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AA4D63"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6678524"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6B7611" w14:textId="77777777" w:rsidR="00F85872" w:rsidRPr="00F00DD8" w:rsidRDefault="00F85872" w:rsidP="00F85872">
            <w:r w:rsidRPr="00F00DD8">
              <w:rPr>
                <w:sz w:val="16"/>
              </w:rPr>
              <w:t>Signal</w:t>
            </w:r>
          </w:p>
        </w:tc>
      </w:tr>
      <w:tr w:rsidR="00F85872" w:rsidRPr="00B3499B" w14:paraId="409A1F30"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F9571C" w14:textId="77777777" w:rsidR="00F85872" w:rsidRPr="00F85872" w:rsidRDefault="001336CF" w:rsidP="00F85872">
            <w:pPr>
              <w:rPr>
                <w:rFonts w:ascii="Consolas" w:hAnsi="Consolas"/>
                <w:sz w:val="16"/>
              </w:rPr>
            </w:pPr>
            <w:r>
              <w:rPr>
                <w:noProof/>
              </w:rPr>
              <w:lastRenderedPageBreak/>
              <w:drawing>
                <wp:inline distT="0" distB="0" distL="0" distR="0" wp14:anchorId="0619481E" wp14:editId="12F050DD">
                  <wp:extent cx="152400" cy="152400"/>
                  <wp:effectExtent l="0" t="0" r="0" b="0"/>
                  <wp:docPr id="25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1ff952139917ba14b412224d9deea956" w:history="1">
              <w:proofErr w:type="spellStart"/>
              <w:r w:rsidR="00F85872" w:rsidRPr="00F85872">
                <w:rPr>
                  <w:rStyle w:val="Hyperlink"/>
                  <w:rFonts w:ascii="Consolas" w:hAnsi="Consolas"/>
                  <w:sz w:val="16"/>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8F8D3D"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2A27C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43D6F4" w14:textId="77777777" w:rsidR="00F85872" w:rsidRPr="00F00DD8" w:rsidRDefault="00F85872" w:rsidP="00F85872">
            <w:r w:rsidRPr="00F00DD8">
              <w:rPr>
                <w:sz w:val="16"/>
              </w:rPr>
              <w:t>Signal</w:t>
            </w:r>
          </w:p>
        </w:tc>
      </w:tr>
      <w:tr w:rsidR="00F85872" w:rsidRPr="00B3499B" w14:paraId="7D25C45D"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AB5864" w14:textId="77777777" w:rsidR="00F85872" w:rsidRPr="00F85872" w:rsidRDefault="001336CF" w:rsidP="00F85872">
            <w:pPr>
              <w:rPr>
                <w:rFonts w:ascii="Consolas" w:hAnsi="Consolas"/>
                <w:sz w:val="16"/>
              </w:rPr>
            </w:pPr>
            <w:r>
              <w:rPr>
                <w:noProof/>
              </w:rPr>
              <w:drawing>
                <wp:inline distT="0" distB="0" distL="0" distR="0" wp14:anchorId="285AD6F9" wp14:editId="3FF5DA23">
                  <wp:extent cx="152400" cy="152400"/>
                  <wp:effectExtent l="0" t="0" r="0" b="0"/>
                  <wp:docPr id="258"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1fc474c4f100f1678e817c9c96811c2" w:history="1">
              <w:proofErr w:type="spellStart"/>
              <w:r w:rsidR="00F85872" w:rsidRPr="00F85872">
                <w:rPr>
                  <w:rStyle w:val="Hyperlink"/>
                  <w:rFonts w:ascii="Consolas" w:hAnsi="Consolas"/>
                  <w:sz w:val="16"/>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6ADA02"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3A44F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73663C" w14:textId="77777777" w:rsidR="00F85872" w:rsidRPr="00F00DD8" w:rsidRDefault="00F85872" w:rsidP="00F85872">
            <w:r w:rsidRPr="00F00DD8">
              <w:rPr>
                <w:sz w:val="16"/>
              </w:rPr>
              <w:t>Signal</w:t>
            </w:r>
          </w:p>
        </w:tc>
      </w:tr>
    </w:tbl>
    <w:p w14:paraId="2CEB294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Execute </w:t>
      </w:r>
      <w:proofErr w:type="spellStart"/>
      <w:r w:rsidRPr="004521EB">
        <w:rPr>
          <w:lang w:val="en-GB"/>
        </w:rPr>
        <w:t>Command_NFAM</w:t>
      </w:r>
      <w:proofErr w:type="spellEnd"/>
    </w:p>
    <w:p w14:paraId="549C898C" w14:textId="77777777" w:rsidR="003D3059" w:rsidRPr="00AD1D2E" w:rsidRDefault="00E503FC" w:rsidP="003D3059">
      <w:pPr>
        <w:pStyle w:val="Heading6"/>
        <w:rPr>
          <w:lang w:val="en-GB"/>
        </w:rPr>
      </w:pPr>
      <w:r>
        <w:rPr>
          <w:lang w:val="en-GB"/>
        </w:rPr>
        <w:t>Outputs</w:t>
      </w:r>
      <w:r w:rsidR="00CF5AE5">
        <w:rPr>
          <w:lang w:val="en-GB"/>
        </w:rPr>
        <w:t xml:space="preserve"> </w:t>
      </w:r>
    </w:p>
    <w:p w14:paraId="1455B580"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645A89F4"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0A9B8"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BD6D9"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E4F52"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05ECCF"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408A7AC8"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6B3DCC" w14:textId="77777777" w:rsidR="00192C1B" w:rsidRPr="009E2DE0" w:rsidRDefault="00F85872" w:rsidP="00301058">
            <w:pPr>
              <w:rPr>
                <w:rFonts w:cs="Arial"/>
                <w:color w:val="000000" w:themeColor="text1"/>
                <w:sz w:val="16"/>
                <w:szCs w:val="14"/>
              </w:rPr>
            </w:pPr>
            <w:r>
              <w:rPr>
                <w:noProof/>
              </w:rPr>
              <w:drawing>
                <wp:inline distT="0" distB="0" distL="0" distR="0" wp14:anchorId="55BE35B9" wp14:editId="7D1FDF35">
                  <wp:extent cx="152400" cy="152400"/>
                  <wp:effectExtent l="0" t="0" r="0" b="0"/>
                  <wp:docPr id="26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313999b9e82aec17c766c966c3b1967d" w:history="1">
              <w:proofErr w:type="spellStart"/>
              <w:r w:rsidRPr="00F85872">
                <w:rPr>
                  <w:rStyle w:val="Hyperlink"/>
                  <w:rFonts w:ascii="Consolas" w:hAnsi="Consolas"/>
                  <w:sz w:val="16"/>
                  <w:lang w:val="en-GB"/>
                </w:rPr>
                <w:t>AdditionalKeyStorageAvailable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E5AA8"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58A49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AE233B" w14:textId="77777777" w:rsidR="006507EC" w:rsidRPr="006507EC" w:rsidRDefault="006507EC" w:rsidP="006507EC">
            <w:r w:rsidRPr="006507EC">
              <w:rPr>
                <w:sz w:val="16"/>
              </w:rPr>
              <w:t>Signal</w:t>
            </w:r>
          </w:p>
        </w:tc>
      </w:tr>
      <w:tr w:rsidR="00192C1B" w:rsidRPr="00B3499B" w14:paraId="4F922270"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B95174F" w14:textId="77777777" w:rsidR="00192C1B" w:rsidRPr="009E2DE0" w:rsidRDefault="00F85872" w:rsidP="00301058">
            <w:pPr>
              <w:rPr>
                <w:rFonts w:cs="Arial"/>
                <w:color w:val="000000" w:themeColor="text1"/>
                <w:sz w:val="16"/>
                <w:szCs w:val="14"/>
              </w:rPr>
            </w:pPr>
            <w:r>
              <w:rPr>
                <w:noProof/>
              </w:rPr>
              <w:drawing>
                <wp:inline distT="0" distB="0" distL="0" distR="0" wp14:anchorId="4AC2EEC3" wp14:editId="334E8815">
                  <wp:extent cx="152400" cy="152400"/>
                  <wp:effectExtent l="0" t="0" r="0" b="0"/>
                  <wp:docPr id="26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1fc474c4f100f1678e817c9c96811c2" w:history="1">
              <w:proofErr w:type="spellStart"/>
              <w:r w:rsidRPr="00F85872">
                <w:rPr>
                  <w:rStyle w:val="Hyperlink"/>
                  <w:rFonts w:ascii="Consolas" w:hAnsi="Consolas"/>
                  <w:sz w:val="16"/>
                  <w:lang w:val="en-GB"/>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AC0492"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382AD4"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D00665" w14:textId="77777777" w:rsidR="006507EC" w:rsidRPr="006507EC" w:rsidRDefault="006507EC" w:rsidP="006507EC">
            <w:r w:rsidRPr="006507EC">
              <w:rPr>
                <w:sz w:val="16"/>
              </w:rPr>
              <w:t>Signal</w:t>
            </w:r>
          </w:p>
        </w:tc>
      </w:tr>
      <w:tr w:rsidR="00192C1B" w:rsidRPr="00B3499B" w14:paraId="4434FB04"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440030C" w14:textId="77777777" w:rsidR="00192C1B" w:rsidRPr="009E2DE0" w:rsidRDefault="00F85872" w:rsidP="00301058">
            <w:pPr>
              <w:rPr>
                <w:rFonts w:cs="Arial"/>
                <w:color w:val="000000" w:themeColor="text1"/>
                <w:sz w:val="16"/>
                <w:szCs w:val="14"/>
              </w:rPr>
            </w:pPr>
            <w:r>
              <w:rPr>
                <w:noProof/>
              </w:rPr>
              <w:drawing>
                <wp:inline distT="0" distB="0" distL="0" distR="0" wp14:anchorId="66C74DEA" wp14:editId="0705045F">
                  <wp:extent cx="152400" cy="152400"/>
                  <wp:effectExtent l="0" t="0" r="0" b="0"/>
                  <wp:docPr id="26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1ff952139917ba14b412224d9deea956" w:history="1">
              <w:proofErr w:type="spellStart"/>
              <w:r w:rsidRPr="00F85872">
                <w:rPr>
                  <w:rStyle w:val="Hyperlink"/>
                  <w:rFonts w:ascii="Consolas" w:hAnsi="Consolas"/>
                  <w:sz w:val="16"/>
                  <w:lang w:val="en-GB"/>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1AD77"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287A5C"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EAE3E0" w14:textId="77777777" w:rsidR="006507EC" w:rsidRPr="006507EC" w:rsidRDefault="006507EC" w:rsidP="006507EC">
            <w:r w:rsidRPr="006507EC">
              <w:rPr>
                <w:sz w:val="16"/>
              </w:rPr>
              <w:t>Signal</w:t>
            </w:r>
          </w:p>
        </w:tc>
      </w:tr>
      <w:tr w:rsidR="00192C1B" w:rsidRPr="00B3499B" w14:paraId="3A4DF6B1"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8E9EFF" w14:textId="77777777" w:rsidR="00192C1B" w:rsidRPr="009E2DE0" w:rsidRDefault="00F85872" w:rsidP="00301058">
            <w:pPr>
              <w:rPr>
                <w:rFonts w:cs="Arial"/>
                <w:color w:val="000000" w:themeColor="text1"/>
                <w:sz w:val="16"/>
                <w:szCs w:val="14"/>
              </w:rPr>
            </w:pPr>
            <w:r>
              <w:rPr>
                <w:noProof/>
              </w:rPr>
              <w:drawing>
                <wp:inline distT="0" distB="0" distL="0" distR="0" wp14:anchorId="66855560" wp14:editId="24292BCD">
                  <wp:extent cx="152400" cy="152400"/>
                  <wp:effectExtent l="0" t="0" r="0" b="0"/>
                  <wp:docPr id="266" name="Picture 1897610031.jpg" descr="189761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897610031.jpg"/>
                          <pic:cNvPicPr/>
                        </pic:nvPicPr>
                        <pic:blipFill>
                          <a:blip r:embed="rId52"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6f6397689b97417d4e799b3a2225edb5" w:history="1">
              <w:proofErr w:type="spellStart"/>
              <w:r w:rsidRPr="00F85872">
                <w:rPr>
                  <w:rStyle w:val="Hyperlink"/>
                  <w:rFonts w:ascii="Consolas" w:hAnsi="Consolas"/>
                  <w:sz w:val="16"/>
                  <w:lang w:val="en-GB"/>
                </w:rPr>
                <w:t>NfcSyncPTx</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766E9B"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7E2593"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743625" w14:textId="77777777" w:rsidR="006507EC" w:rsidRPr="006507EC" w:rsidRDefault="006507EC" w:rsidP="006507EC">
            <w:r w:rsidRPr="006507EC">
              <w:rPr>
                <w:sz w:val="16"/>
              </w:rPr>
              <w:t>CAN-TP Logical Signal</w:t>
            </w:r>
          </w:p>
        </w:tc>
      </w:tr>
      <w:tr w:rsidR="00192C1B" w:rsidRPr="00B3499B" w14:paraId="21D1F662"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FDC88E" w14:textId="77777777" w:rsidR="00192C1B" w:rsidRPr="009E2DE0" w:rsidRDefault="00F85872" w:rsidP="00301058">
            <w:pPr>
              <w:rPr>
                <w:rFonts w:cs="Arial"/>
                <w:color w:val="000000" w:themeColor="text1"/>
                <w:sz w:val="16"/>
                <w:szCs w:val="14"/>
              </w:rPr>
            </w:pPr>
            <w:r>
              <w:rPr>
                <w:noProof/>
              </w:rPr>
              <w:drawing>
                <wp:inline distT="0" distB="0" distL="0" distR="0" wp14:anchorId="5A822ED6" wp14:editId="4F4BC000">
                  <wp:extent cx="152400" cy="152400"/>
                  <wp:effectExtent l="0" t="0" r="0" b="0"/>
                  <wp:docPr id="268" name="Picture 1897610031.jpg" descr="189761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897610031.jpg"/>
                          <pic:cNvPicPr/>
                        </pic:nvPicPr>
                        <pic:blipFill>
                          <a:blip r:embed="rId52"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79288c59060d3ba0bd6f14d403ef9a6d" w:history="1">
              <w:proofErr w:type="spellStart"/>
              <w:r w:rsidRPr="00F85872">
                <w:rPr>
                  <w:rStyle w:val="Hyperlink"/>
                  <w:rFonts w:ascii="Consolas" w:hAnsi="Consolas"/>
                  <w:sz w:val="16"/>
                  <w:lang w:val="en-GB"/>
                </w:rPr>
                <w:t>NfcLocalEvent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03CAC6"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86E9F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C99E7E" w14:textId="77777777" w:rsidR="006507EC" w:rsidRPr="006507EC" w:rsidRDefault="006507EC" w:rsidP="006507EC">
            <w:r w:rsidRPr="006507EC">
              <w:rPr>
                <w:sz w:val="16"/>
              </w:rPr>
              <w:t>CAN-TP Logical Signal</w:t>
            </w:r>
          </w:p>
        </w:tc>
      </w:tr>
      <w:tr w:rsidR="00192C1B" w:rsidRPr="00B3499B" w14:paraId="04CD9257"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E5C055" w14:textId="77777777" w:rsidR="00192C1B" w:rsidRPr="009E2DE0" w:rsidRDefault="00F85872" w:rsidP="00301058">
            <w:pPr>
              <w:rPr>
                <w:rFonts w:cs="Arial"/>
                <w:color w:val="000000" w:themeColor="text1"/>
                <w:sz w:val="16"/>
                <w:szCs w:val="14"/>
              </w:rPr>
            </w:pPr>
            <w:r>
              <w:rPr>
                <w:noProof/>
              </w:rPr>
              <w:drawing>
                <wp:inline distT="0" distB="0" distL="0" distR="0" wp14:anchorId="2811AE4C" wp14:editId="49585B79">
                  <wp:extent cx="152400" cy="152400"/>
                  <wp:effectExtent l="0" t="0" r="0" b="0"/>
                  <wp:docPr id="27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e2b1229dbea424d177db3a4c82e10532" w:history="1">
              <w:proofErr w:type="spellStart"/>
              <w:r w:rsidRPr="00F85872">
                <w:rPr>
                  <w:rStyle w:val="Hyperlink"/>
                  <w:rFonts w:ascii="Consolas" w:hAnsi="Consolas"/>
                  <w:sz w:val="16"/>
                  <w:lang w:val="en-GB"/>
                </w:rPr>
                <w:t>NfcDevc_D_Cmd</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102F3C" w14:textId="77777777" w:rsidR="00192C1B" w:rsidRPr="00FA0010" w:rsidRDefault="00F85872" w:rsidP="00301058">
            <w:pPr>
              <w:rPr>
                <w:rFonts w:cs="Arial"/>
                <w:color w:val="000000" w:themeColor="text1"/>
                <w:sz w:val="16"/>
                <w:szCs w:val="14"/>
              </w:rPr>
            </w:pPr>
            <w:r>
              <w:rPr>
                <w:noProof/>
              </w:rPr>
              <w:drawing>
                <wp:inline distT="0" distB="0" distL="0" distR="0" wp14:anchorId="5DB9FDD5" wp14:editId="434BBC28">
                  <wp:extent cx="152400" cy="152400"/>
                  <wp:effectExtent l="0" t="0" r="0" b="0"/>
                  <wp:docPr id="272"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410e9923ebab3defe93fc9bdb1b56b6c" w:history="1">
              <w:proofErr w:type="spellStart"/>
              <w:r w:rsidRPr="00F85872">
                <w:rPr>
                  <w:rStyle w:val="Hyperlink"/>
                  <w:rFonts w:ascii="Consolas" w:hAnsi="Consolas"/>
                  <w:sz w:val="16"/>
                  <w:lang w:val="en-GB"/>
                </w:rPr>
                <w:t>NfcDevcCmd_D_Rq_ET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F0C6AC" w14:textId="77777777" w:rsidR="00F85872" w:rsidRPr="00192C1B" w:rsidRDefault="000F1FDF" w:rsidP="00F85872">
            <w:pPr>
              <w:rPr>
                <w:sz w:val="16"/>
              </w:rPr>
            </w:pPr>
            <w:hyperlink w:anchor="_dd2d2e901c12ee72cd7d27f75068369c" w:history="1">
              <w:r w:rsidR="00F85872">
                <w:rPr>
                  <w:rStyle w:val="Hyperlink"/>
                  <w:sz w:val="16"/>
                </w:rPr>
                <w:t>Command Type</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027EF7" w14:textId="77777777" w:rsidR="006507EC" w:rsidRPr="006507EC" w:rsidRDefault="006507EC" w:rsidP="006507EC">
            <w:proofErr w:type="spellStart"/>
            <w:r w:rsidRPr="006507EC">
              <w:rPr>
                <w:sz w:val="16"/>
              </w:rPr>
              <w:t>CANSignal</w:t>
            </w:r>
            <w:proofErr w:type="spellEnd"/>
          </w:p>
        </w:tc>
      </w:tr>
      <w:tr w:rsidR="00192C1B" w:rsidRPr="00B3499B" w14:paraId="07377EB1"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73C774" w14:textId="77777777" w:rsidR="00192C1B" w:rsidRPr="009E2DE0" w:rsidRDefault="00F85872" w:rsidP="00301058">
            <w:pPr>
              <w:rPr>
                <w:rFonts w:cs="Arial"/>
                <w:color w:val="000000" w:themeColor="text1"/>
                <w:sz w:val="16"/>
                <w:szCs w:val="14"/>
              </w:rPr>
            </w:pPr>
            <w:r>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B7A1A8"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C16ED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C51806" w14:textId="77777777" w:rsidR="00206F6A" w:rsidRDefault="00206F6A"/>
        </w:tc>
      </w:tr>
      <w:tr w:rsidR="00192C1B" w:rsidRPr="00B3499B" w14:paraId="285CB3F6"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03FDFA" w14:textId="77777777" w:rsidR="00192C1B" w:rsidRPr="009E2DE0" w:rsidRDefault="00F85872" w:rsidP="00301058">
            <w:pPr>
              <w:rPr>
                <w:rFonts w:cs="Arial"/>
                <w:color w:val="000000" w:themeColor="text1"/>
                <w:sz w:val="16"/>
                <w:szCs w:val="14"/>
              </w:rPr>
            </w:pPr>
            <w:r>
              <w:rPr>
                <w:noProof/>
              </w:rPr>
              <w:drawing>
                <wp:inline distT="0" distB="0" distL="0" distR="0" wp14:anchorId="4B7E13F6" wp14:editId="3ED09E82">
                  <wp:extent cx="152400" cy="152400"/>
                  <wp:effectExtent l="0" t="0" r="0" b="0"/>
                  <wp:docPr id="27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cdb5f16f41e835362e8eac9f9ce1d70b" w:history="1">
              <w:proofErr w:type="spellStart"/>
              <w:r w:rsidRPr="00F85872">
                <w:rPr>
                  <w:rStyle w:val="Hyperlink"/>
                  <w:rFonts w:ascii="Consolas" w:hAnsi="Consolas"/>
                  <w:sz w:val="16"/>
                  <w:lang w:val="en-GB"/>
                </w:rPr>
                <w:t>NfcDevcCmd_No_Actl</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334A11" w14:textId="77777777" w:rsidR="00192C1B" w:rsidRPr="00FA0010" w:rsidRDefault="00F85872" w:rsidP="00301058">
            <w:pPr>
              <w:rPr>
                <w:rFonts w:cs="Arial"/>
                <w:color w:val="000000" w:themeColor="text1"/>
                <w:sz w:val="16"/>
                <w:szCs w:val="14"/>
              </w:rPr>
            </w:pPr>
            <w:r>
              <w:rPr>
                <w:noProof/>
              </w:rPr>
              <w:drawing>
                <wp:inline distT="0" distB="0" distL="0" distR="0" wp14:anchorId="645DA868" wp14:editId="78128D0C">
                  <wp:extent cx="152400" cy="152400"/>
                  <wp:effectExtent l="0" t="0" r="0" b="0"/>
                  <wp:docPr id="276"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933f74f9c481c77f021a6aa066d15403" w:history="1">
              <w:r w:rsidRPr="00F85872">
                <w:rPr>
                  <w:rStyle w:val="Hyperlink"/>
                  <w:rFonts w:ascii="Consolas" w:hAnsi="Consolas"/>
                  <w:sz w:val="16"/>
                  <w:lang w:val="en-GB"/>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AD5DE5" w14:textId="77777777" w:rsidR="00F85872" w:rsidRPr="00192C1B" w:rsidRDefault="000F1FDF" w:rsidP="00F85872">
            <w:pPr>
              <w:rPr>
                <w:sz w:val="16"/>
              </w:rPr>
            </w:pPr>
            <w:hyperlink w:anchor="_ad99e96640c6f16bd1a7f5248793213e" w:history="1">
              <w:r w:rsidR="00F85872">
                <w:rPr>
                  <w:rStyle w:val="Hyperlink"/>
                  <w:sz w:val="16"/>
                </w:rPr>
                <w:t>Key Index</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F7ED70" w14:textId="77777777" w:rsidR="006507EC" w:rsidRPr="006507EC" w:rsidRDefault="006507EC" w:rsidP="006507EC">
            <w:proofErr w:type="spellStart"/>
            <w:r w:rsidRPr="006507EC">
              <w:rPr>
                <w:sz w:val="16"/>
              </w:rPr>
              <w:t>CANSignal</w:t>
            </w:r>
            <w:proofErr w:type="spellEnd"/>
          </w:p>
        </w:tc>
      </w:tr>
      <w:tr w:rsidR="00192C1B" w:rsidRPr="00B3499B" w14:paraId="01564F70"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70A8C8" w14:textId="77777777" w:rsidR="00192C1B" w:rsidRPr="009E2DE0" w:rsidRDefault="00F85872" w:rsidP="00301058">
            <w:pPr>
              <w:rPr>
                <w:rFonts w:cs="Arial"/>
                <w:color w:val="000000" w:themeColor="text1"/>
                <w:sz w:val="16"/>
                <w:szCs w:val="14"/>
              </w:rPr>
            </w:pPr>
            <w:r>
              <w:rPr>
                <w:noProof/>
              </w:rPr>
              <w:lastRenderedPageBreak/>
              <w:drawing>
                <wp:inline distT="0" distB="0" distL="0" distR="0" wp14:anchorId="7AB9FB71" wp14:editId="4BF02871">
                  <wp:extent cx="152400" cy="152400"/>
                  <wp:effectExtent l="0" t="0" r="0" b="0"/>
                  <wp:docPr id="27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2ed1fc89d3498a9780c01f42ccd6c36c" w:history="1">
              <w:proofErr w:type="spellStart"/>
              <w:r w:rsidRPr="00F85872">
                <w:rPr>
                  <w:rStyle w:val="Hyperlink"/>
                  <w:rFonts w:ascii="Consolas" w:hAnsi="Consolas"/>
                  <w:sz w:val="16"/>
                  <w:lang w:val="en-GB"/>
                </w:rPr>
                <w:t>NfcDevc_D_Stat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07ADEB" w14:textId="77777777" w:rsidR="00192C1B" w:rsidRPr="00FA0010" w:rsidRDefault="00F85872" w:rsidP="00301058">
            <w:pPr>
              <w:rPr>
                <w:rFonts w:cs="Arial"/>
                <w:color w:val="000000" w:themeColor="text1"/>
                <w:sz w:val="16"/>
                <w:szCs w:val="14"/>
              </w:rPr>
            </w:pPr>
            <w:r>
              <w:rPr>
                <w:noProof/>
              </w:rPr>
              <w:drawing>
                <wp:inline distT="0" distB="0" distL="0" distR="0" wp14:anchorId="574C63C5" wp14:editId="289C6BE9">
                  <wp:extent cx="152400" cy="152400"/>
                  <wp:effectExtent l="0" t="0" r="0" b="0"/>
                  <wp:docPr id="280"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ebdb6bab62bc4115605b0ed080bf9152" w:history="1">
              <w:proofErr w:type="spellStart"/>
              <w:r w:rsidRPr="00F85872">
                <w:rPr>
                  <w:rStyle w:val="Hyperlink"/>
                  <w:rFonts w:ascii="Consolas" w:hAnsi="Consolas"/>
                  <w:sz w:val="16"/>
                  <w:lang w:val="en-GB"/>
                </w:rPr>
                <w:t>SuccessFailNull_D_ET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A7B8C2" w14:textId="77777777" w:rsidR="00F85872" w:rsidRPr="00192C1B" w:rsidRDefault="000F1FDF" w:rsidP="00F85872">
            <w:pPr>
              <w:rPr>
                <w:sz w:val="16"/>
              </w:rPr>
            </w:pPr>
            <w:hyperlink w:anchor="_bc1665b674bef9cfd55dcd12c91192b1" w:history="1">
              <w:r w:rsidR="00F85872">
                <w:rPr>
                  <w:rStyle w:val="Hyperlink"/>
                  <w:sz w:val="16"/>
                </w:rPr>
                <w:t>Successful</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67C0A5" w14:textId="77777777" w:rsidR="006507EC" w:rsidRPr="006507EC" w:rsidRDefault="006507EC" w:rsidP="006507EC">
            <w:proofErr w:type="spellStart"/>
            <w:r w:rsidRPr="006507EC">
              <w:rPr>
                <w:sz w:val="16"/>
              </w:rPr>
              <w:t>CANSignal</w:t>
            </w:r>
            <w:proofErr w:type="spellEnd"/>
          </w:p>
        </w:tc>
      </w:tr>
    </w:tbl>
    <w:p w14:paraId="673238D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Execute </w:t>
      </w:r>
      <w:proofErr w:type="spellStart"/>
      <w:r w:rsidRPr="004521EB">
        <w:rPr>
          <w:lang w:val="en-GB"/>
        </w:rPr>
        <w:t>Command_NFAM</w:t>
      </w:r>
      <w:proofErr w:type="spellEnd"/>
    </w:p>
    <w:p w14:paraId="0CBAFF40" w14:textId="77777777" w:rsidR="00462890" w:rsidRDefault="00462890" w:rsidP="00462890">
      <w:pPr>
        <w:pStyle w:val="VelocityScript"/>
      </w:pPr>
      <w:r>
        <w:t xml:space="preserve"># </w:t>
      </w:r>
      <w:r>
        <w:tab/>
      </w:r>
    </w:p>
    <w:p w14:paraId="7CDEFE35" w14:textId="77777777" w:rsidR="006233F4" w:rsidRDefault="006233F4" w:rsidP="00FC072D">
      <w:pPr>
        <w:pStyle w:val="VelocityScript"/>
      </w:pPr>
      <w:r>
        <w:t xml:space="preserve"># </w:t>
      </w:r>
      <w:r>
        <w:tab/>
      </w:r>
    </w:p>
    <w:p w14:paraId="11CB2DCB" w14:textId="77777777" w:rsidR="00967DA4" w:rsidRPr="00967DA4" w:rsidRDefault="00967DA4" w:rsidP="0074664E">
      <w:pPr>
        <w:rPr>
          <w:rFonts w:cs="Arial"/>
          <w:color w:val="7030A0"/>
          <w:sz w:val="16"/>
          <w:szCs w:val="14"/>
        </w:rPr>
      </w:pPr>
    </w:p>
    <w:p w14:paraId="3AA88602"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13E4A057" wp14:editId="44E7E327">
            <wp:extent cx="152400" cy="152400"/>
            <wp:effectExtent l="0" t="0" r="0" b="0"/>
            <wp:docPr id="282"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Handle Master </w:t>
      </w:r>
      <w:proofErr w:type="spellStart"/>
      <w:r w:rsidR="00594773" w:rsidRPr="00594773">
        <w:rPr>
          <w:b/>
          <w:lang w:val="en-GB"/>
        </w:rPr>
        <w:t>Reset_NFAM</w:t>
      </w:r>
      <w:proofErr w:type="spellEnd"/>
    </w:p>
    <w:p w14:paraId="6E29DC95"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57002282"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5E40C24D"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8C219"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B1001"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219E74"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88270"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5E9432C5"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56AE5FA" w14:textId="77777777" w:rsidR="00F85872" w:rsidRPr="00F85872" w:rsidRDefault="001336CF" w:rsidP="00F85872">
            <w:pPr>
              <w:rPr>
                <w:rFonts w:ascii="Consolas" w:hAnsi="Consolas"/>
                <w:sz w:val="16"/>
              </w:rPr>
            </w:pPr>
            <w:r>
              <w:rPr>
                <w:noProof/>
              </w:rPr>
              <w:drawing>
                <wp:inline distT="0" distB="0" distL="0" distR="0" wp14:anchorId="0F0215D4" wp14:editId="5E0C2481">
                  <wp:extent cx="152400" cy="152400"/>
                  <wp:effectExtent l="0" t="0" r="0" b="0"/>
                  <wp:docPr id="284" name="Picture 1897610031.jpg" descr="189761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897610031.jpg"/>
                          <pic:cNvPicPr/>
                        </pic:nvPicPr>
                        <pic:blipFill>
                          <a:blip r:embed="rId52"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b0485d6d5ca5c9ad7547b14eb51b1df3" w:history="1">
              <w:proofErr w:type="spellStart"/>
              <w:r w:rsidR="00F85872" w:rsidRPr="00F85872">
                <w:rPr>
                  <w:rStyle w:val="Hyperlink"/>
                  <w:rFonts w:ascii="Consolas" w:hAnsi="Consolas"/>
                  <w:sz w:val="16"/>
                </w:rPr>
                <w:t>NfcKeyList_Rsp</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1059824"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AA5B5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7F16A3" w14:textId="77777777" w:rsidR="00F85872" w:rsidRPr="00F00DD8" w:rsidRDefault="00F85872" w:rsidP="00F85872">
            <w:r w:rsidRPr="00F00DD8">
              <w:rPr>
                <w:sz w:val="16"/>
              </w:rPr>
              <w:t>CAN-TP Logical Signal</w:t>
            </w:r>
          </w:p>
        </w:tc>
      </w:tr>
      <w:tr w:rsidR="00F85872" w:rsidRPr="00B3499B" w14:paraId="39A8CFAF"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6C9B4F" w14:textId="77777777" w:rsidR="00F85872" w:rsidRPr="00F85872" w:rsidRDefault="001336CF" w:rsidP="00F85872">
            <w:pPr>
              <w:rPr>
                <w:rFonts w:ascii="Consolas" w:hAnsi="Consolas"/>
                <w:sz w:val="16"/>
              </w:rPr>
            </w:pPr>
            <w:r>
              <w:rPr>
                <w:noProof/>
              </w:rPr>
              <w:drawing>
                <wp:inline distT="0" distB="0" distL="0" distR="0" wp14:anchorId="12E15570" wp14:editId="699764BB">
                  <wp:extent cx="152400" cy="152400"/>
                  <wp:effectExtent l="0" t="0" r="0" b="0"/>
                  <wp:docPr id="28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94cab2dca3b63480d595952a64fc5cf" w:history="1">
              <w:proofErr w:type="spellStart"/>
              <w:r w:rsidR="00F85872" w:rsidRPr="00F85872">
                <w:rPr>
                  <w:rStyle w:val="Hyperlink"/>
                  <w:rFonts w:ascii="Consolas" w:hAnsi="Consolas"/>
                  <w:sz w:val="16"/>
                </w:rPr>
                <w:t>NfcCloudEvent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8F2D8B"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D31379"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9EEAF7" w14:textId="77777777" w:rsidR="00F85872" w:rsidRPr="00F00DD8" w:rsidRDefault="00F85872" w:rsidP="00F85872">
            <w:r w:rsidRPr="00F00DD8">
              <w:rPr>
                <w:sz w:val="16"/>
              </w:rPr>
              <w:t>Signal</w:t>
            </w:r>
          </w:p>
        </w:tc>
      </w:tr>
    </w:tbl>
    <w:p w14:paraId="1C34512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Handle Master </w:t>
      </w:r>
      <w:proofErr w:type="spellStart"/>
      <w:r w:rsidRPr="004521EB">
        <w:rPr>
          <w:lang w:val="en-GB"/>
        </w:rPr>
        <w:t>Reset_NFAM</w:t>
      </w:r>
      <w:proofErr w:type="spellEnd"/>
    </w:p>
    <w:p w14:paraId="1E192FB0" w14:textId="77777777" w:rsidR="00462890" w:rsidRDefault="00462890" w:rsidP="00462890">
      <w:pPr>
        <w:pStyle w:val="VelocityScript"/>
      </w:pPr>
      <w:r>
        <w:t xml:space="preserve"># </w:t>
      </w:r>
      <w:r>
        <w:tab/>
      </w:r>
    </w:p>
    <w:p w14:paraId="47473E77" w14:textId="77777777" w:rsidR="006233F4" w:rsidRDefault="006233F4" w:rsidP="00FC072D">
      <w:pPr>
        <w:pStyle w:val="VelocityScript"/>
      </w:pPr>
      <w:r>
        <w:t xml:space="preserve"># </w:t>
      </w:r>
      <w:r>
        <w:tab/>
      </w:r>
    </w:p>
    <w:p w14:paraId="133438AB" w14:textId="77777777" w:rsidR="00967DA4" w:rsidRPr="00967DA4" w:rsidRDefault="00967DA4" w:rsidP="0074664E">
      <w:pPr>
        <w:rPr>
          <w:rFonts w:cs="Arial"/>
          <w:color w:val="7030A0"/>
          <w:sz w:val="16"/>
          <w:szCs w:val="14"/>
        </w:rPr>
      </w:pPr>
    </w:p>
    <w:p w14:paraId="556EBF01"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700038DD" wp14:editId="53927BCE">
            <wp:extent cx="152400" cy="152400"/>
            <wp:effectExtent l="0" t="0" r="0" b="0"/>
            <wp:docPr id="288"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Handle Modem </w:t>
      </w:r>
      <w:proofErr w:type="spellStart"/>
      <w:r w:rsidR="00594773" w:rsidRPr="00594773">
        <w:rPr>
          <w:b/>
          <w:lang w:val="en-GB"/>
        </w:rPr>
        <w:t>Deauthorization_NFAM</w:t>
      </w:r>
      <w:proofErr w:type="spellEnd"/>
    </w:p>
    <w:p w14:paraId="14A25CC3"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33CD5EB0"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41546B0A"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6421A"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12DA2E"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8DE6A"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98232"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61D5F494"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E9B4548" w14:textId="77777777" w:rsidR="00F85872" w:rsidRPr="00F85872" w:rsidRDefault="001336CF" w:rsidP="00F85872">
            <w:pPr>
              <w:rPr>
                <w:rFonts w:ascii="Consolas" w:hAnsi="Consolas"/>
                <w:sz w:val="16"/>
              </w:rPr>
            </w:pPr>
            <w:r>
              <w:rPr>
                <w:noProof/>
              </w:rPr>
              <w:drawing>
                <wp:inline distT="0" distB="0" distL="0" distR="0" wp14:anchorId="35A4820D" wp14:editId="031DFC00">
                  <wp:extent cx="152400" cy="152400"/>
                  <wp:effectExtent l="0" t="0" r="0" b="0"/>
                  <wp:docPr id="29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1ff952139917ba14b412224d9deea956" w:history="1">
              <w:proofErr w:type="spellStart"/>
              <w:r w:rsidR="00F85872" w:rsidRPr="00F85872">
                <w:rPr>
                  <w:rStyle w:val="Hyperlink"/>
                  <w:rFonts w:ascii="Consolas" w:hAnsi="Consolas"/>
                  <w:sz w:val="16"/>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BDD585"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EB4F42E"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0870A3" w14:textId="77777777" w:rsidR="00F85872" w:rsidRPr="00F00DD8" w:rsidRDefault="00F85872" w:rsidP="00F85872">
            <w:r w:rsidRPr="00F00DD8">
              <w:rPr>
                <w:sz w:val="16"/>
              </w:rPr>
              <w:t>Signal</w:t>
            </w:r>
          </w:p>
        </w:tc>
      </w:tr>
      <w:tr w:rsidR="00F85872" w:rsidRPr="00B3499B" w14:paraId="36356085"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814CA06" w14:textId="77777777" w:rsidR="00F85872" w:rsidRPr="00F85872" w:rsidRDefault="001336CF" w:rsidP="00F85872">
            <w:pPr>
              <w:rPr>
                <w:rFonts w:ascii="Consolas" w:hAnsi="Consolas"/>
                <w:sz w:val="16"/>
              </w:rPr>
            </w:pPr>
            <w:r>
              <w:rPr>
                <w:noProof/>
              </w:rPr>
              <w:drawing>
                <wp:inline distT="0" distB="0" distL="0" distR="0" wp14:anchorId="30594638" wp14:editId="6BE7B15A">
                  <wp:extent cx="152400" cy="152400"/>
                  <wp:effectExtent l="0" t="0" r="0" b="0"/>
                  <wp:docPr id="29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94cab2dca3b63480d595952a64fc5cf" w:history="1">
              <w:proofErr w:type="spellStart"/>
              <w:r w:rsidR="00F85872" w:rsidRPr="00F85872">
                <w:rPr>
                  <w:rStyle w:val="Hyperlink"/>
                  <w:rFonts w:ascii="Consolas" w:hAnsi="Consolas"/>
                  <w:sz w:val="16"/>
                </w:rPr>
                <w:t>NfcCloudEvent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97367A"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411A82F"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6DDFF3" w14:textId="77777777" w:rsidR="00F85872" w:rsidRPr="00F00DD8" w:rsidRDefault="00F85872" w:rsidP="00F85872">
            <w:r w:rsidRPr="00F00DD8">
              <w:rPr>
                <w:sz w:val="16"/>
              </w:rPr>
              <w:t>Signal</w:t>
            </w:r>
          </w:p>
        </w:tc>
      </w:tr>
    </w:tbl>
    <w:p w14:paraId="38C48FE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Handle Modem </w:t>
      </w:r>
      <w:proofErr w:type="spellStart"/>
      <w:r w:rsidRPr="004521EB">
        <w:rPr>
          <w:lang w:val="en-GB"/>
        </w:rPr>
        <w:t>Deauthorization_NFAM</w:t>
      </w:r>
      <w:proofErr w:type="spellEnd"/>
    </w:p>
    <w:p w14:paraId="67D0821A" w14:textId="77777777" w:rsidR="00462890" w:rsidRDefault="00462890" w:rsidP="00462890">
      <w:pPr>
        <w:pStyle w:val="VelocityScript"/>
      </w:pPr>
      <w:r>
        <w:t xml:space="preserve"># </w:t>
      </w:r>
      <w:r>
        <w:tab/>
      </w:r>
    </w:p>
    <w:p w14:paraId="451C17B5" w14:textId="77777777" w:rsidR="006233F4" w:rsidRDefault="006233F4" w:rsidP="00FC072D">
      <w:pPr>
        <w:pStyle w:val="VelocityScript"/>
      </w:pPr>
      <w:r>
        <w:t xml:space="preserve"># </w:t>
      </w:r>
      <w:r>
        <w:tab/>
      </w:r>
    </w:p>
    <w:p w14:paraId="61C642AF" w14:textId="77777777" w:rsidR="00967DA4" w:rsidRPr="00967DA4" w:rsidRDefault="00967DA4" w:rsidP="0074664E">
      <w:pPr>
        <w:rPr>
          <w:rFonts w:cs="Arial"/>
          <w:color w:val="7030A0"/>
          <w:sz w:val="16"/>
          <w:szCs w:val="14"/>
        </w:rPr>
      </w:pPr>
    </w:p>
    <w:p w14:paraId="0DF91BCE"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328BC6D4" wp14:editId="375773AE">
            <wp:extent cx="152400" cy="152400"/>
            <wp:effectExtent l="0" t="0" r="0" b="0"/>
            <wp:docPr id="294"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NFC Operating </w:t>
      </w:r>
      <w:proofErr w:type="spellStart"/>
      <w:r w:rsidR="00594773" w:rsidRPr="00594773">
        <w:rPr>
          <w:b/>
          <w:lang w:val="en-GB"/>
        </w:rPr>
        <w:t>Behavior_NFAM</w:t>
      </w:r>
      <w:proofErr w:type="spellEnd"/>
    </w:p>
    <w:p w14:paraId="28AC545A" w14:textId="77777777" w:rsidR="00462890" w:rsidRDefault="00462890" w:rsidP="00462890">
      <w:pPr>
        <w:pStyle w:val="VelocityScript"/>
      </w:pPr>
      <w:r>
        <w:t xml:space="preserve"># </w:t>
      </w:r>
      <w:r>
        <w:tab/>
      </w:r>
    </w:p>
    <w:p w14:paraId="762CC21B" w14:textId="77777777" w:rsidR="006233F4" w:rsidRDefault="006233F4" w:rsidP="00FC072D">
      <w:pPr>
        <w:pStyle w:val="VelocityScript"/>
      </w:pPr>
      <w:r>
        <w:t xml:space="preserve"># </w:t>
      </w:r>
      <w:r>
        <w:tab/>
      </w:r>
    </w:p>
    <w:p w14:paraId="2E1F759A" w14:textId="77777777" w:rsidR="00967DA4" w:rsidRPr="00967DA4" w:rsidRDefault="00967DA4" w:rsidP="0074664E">
      <w:pPr>
        <w:rPr>
          <w:rFonts w:cs="Arial"/>
          <w:color w:val="7030A0"/>
          <w:sz w:val="16"/>
          <w:szCs w:val="14"/>
        </w:rPr>
      </w:pPr>
    </w:p>
    <w:p w14:paraId="07EF6F16"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30FDAAAF" wp14:editId="0E89D890">
            <wp:extent cx="152400" cy="152400"/>
            <wp:effectExtent l="0" t="0" r="0" b="0"/>
            <wp:docPr id="296"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NFC </w:t>
      </w:r>
      <w:proofErr w:type="spellStart"/>
      <w:r w:rsidR="00594773" w:rsidRPr="00594773">
        <w:rPr>
          <w:b/>
          <w:lang w:val="en-GB"/>
        </w:rPr>
        <w:t>Transaction_NFAM</w:t>
      </w:r>
      <w:proofErr w:type="spellEnd"/>
    </w:p>
    <w:p w14:paraId="0785662E"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23AD9541"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2582FE97"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43AE56"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83FD46"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982CB7"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82A7F"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27A9B76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6DB708" w14:textId="77777777" w:rsidR="00F85872" w:rsidRPr="00F85872" w:rsidRDefault="001336CF" w:rsidP="00F85872">
            <w:pPr>
              <w:rPr>
                <w:rFonts w:ascii="Consolas" w:hAnsi="Consolas"/>
                <w:sz w:val="16"/>
              </w:rPr>
            </w:pPr>
            <w:r>
              <w:rPr>
                <w:noProof/>
              </w:rPr>
              <w:drawing>
                <wp:inline distT="0" distB="0" distL="0" distR="0" wp14:anchorId="5945CFBF" wp14:editId="663FBE82">
                  <wp:extent cx="152400" cy="152400"/>
                  <wp:effectExtent l="0" t="0" r="0" b="0"/>
                  <wp:docPr id="298"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1ff952139917ba14b412224d9deea956" w:history="1">
              <w:proofErr w:type="spellStart"/>
              <w:r w:rsidR="00F85872" w:rsidRPr="00F85872">
                <w:rPr>
                  <w:rStyle w:val="Hyperlink"/>
                  <w:rFonts w:ascii="Consolas" w:hAnsi="Consolas"/>
                  <w:sz w:val="16"/>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5136F04"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596E6BD"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1EA4EB" w14:textId="77777777" w:rsidR="00F85872" w:rsidRPr="00F00DD8" w:rsidRDefault="00F85872" w:rsidP="00F85872">
            <w:r w:rsidRPr="00F00DD8">
              <w:rPr>
                <w:sz w:val="16"/>
              </w:rPr>
              <w:t>Signal</w:t>
            </w:r>
          </w:p>
        </w:tc>
      </w:tr>
      <w:tr w:rsidR="00F85872" w:rsidRPr="00B3499B" w14:paraId="71C4C0FF"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4EE5B04" w14:textId="77777777" w:rsidR="00F85872" w:rsidRPr="00F85872" w:rsidRDefault="001336CF" w:rsidP="00F85872">
            <w:pPr>
              <w:rPr>
                <w:rFonts w:ascii="Consolas" w:hAnsi="Consolas"/>
                <w:sz w:val="16"/>
              </w:rPr>
            </w:pPr>
            <w:r>
              <w:rPr>
                <w:noProof/>
              </w:rPr>
              <w:drawing>
                <wp:inline distT="0" distB="0" distL="0" distR="0" wp14:anchorId="367C5F30" wp14:editId="5C5C85BC">
                  <wp:extent cx="152400" cy="152400"/>
                  <wp:effectExtent l="0" t="0" r="0" b="0"/>
                  <wp:docPr id="30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9bde2362728b1f96f1741ae2cf94a48b" w:history="1">
              <w:proofErr w:type="spellStart"/>
              <w:r w:rsidR="00F85872" w:rsidRPr="00F85872">
                <w:rPr>
                  <w:rStyle w:val="Hyperlink"/>
                  <w:rFonts w:ascii="Consolas" w:hAnsi="Consolas"/>
                  <w:sz w:val="16"/>
                </w:rPr>
                <w:t>NfcDevcTapPard_B_Stat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266572" w14:textId="77777777" w:rsidR="00F85872" w:rsidRPr="0079029D" w:rsidRDefault="000F1FDF" w:rsidP="00F85872">
            <w:pPr>
              <w:rPr>
                <w:sz w:val="16"/>
              </w:rPr>
            </w:pPr>
            <w:hyperlink w:anchor="_b88e8b2bff32160be5ae07eca8f65275" w:history="1">
              <w:proofErr w:type="spellStart"/>
              <w:r w:rsidR="00F85872">
                <w:rPr>
                  <w:rStyle w:val="Hyperlink"/>
                  <w:sz w:val="16"/>
                </w:rPr>
                <w:t>YesNo_ET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0E9AB5"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51F8DA" w14:textId="77777777" w:rsidR="00F85872" w:rsidRPr="00F00DD8" w:rsidRDefault="00F85872" w:rsidP="00F85872">
            <w:proofErr w:type="spellStart"/>
            <w:r w:rsidRPr="00F00DD8">
              <w:rPr>
                <w:sz w:val="16"/>
              </w:rPr>
              <w:t>CANSignal</w:t>
            </w:r>
            <w:proofErr w:type="spellEnd"/>
          </w:p>
        </w:tc>
      </w:tr>
      <w:tr w:rsidR="00F85872" w:rsidRPr="00B3499B" w14:paraId="5F2DC593"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2CF5DE" w14:textId="77777777" w:rsidR="00F85872" w:rsidRPr="00F85872" w:rsidRDefault="001336CF" w:rsidP="00F85872">
            <w:pPr>
              <w:rPr>
                <w:rFonts w:ascii="Consolas" w:hAnsi="Consolas"/>
                <w:sz w:val="16"/>
              </w:rPr>
            </w:pPr>
            <w:r>
              <w:rPr>
                <w:noProof/>
              </w:rPr>
              <w:drawing>
                <wp:inline distT="0" distB="0" distL="0" distR="0" wp14:anchorId="64835A35" wp14:editId="1E288616">
                  <wp:extent cx="152400" cy="152400"/>
                  <wp:effectExtent l="0" t="0" r="0" b="0"/>
                  <wp:docPr id="30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630b9597afb514aac1a6553f4db6067a" w:history="1">
              <w:proofErr w:type="spellStart"/>
              <w:r w:rsidR="00F85872" w:rsidRPr="00F85872">
                <w:rPr>
                  <w:rStyle w:val="Hyperlink"/>
                  <w:rFonts w:ascii="Consolas" w:hAnsi="Consolas"/>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E1099B" w14:textId="77777777" w:rsidR="00F85872" w:rsidRPr="0079029D" w:rsidRDefault="000F1FDF" w:rsidP="00F85872">
            <w:pPr>
              <w:rPr>
                <w:sz w:val="16"/>
              </w:rPr>
            </w:pPr>
            <w:hyperlink w:anchor="_02e0756921c88be8630b9583693facf4" w:history="1">
              <w:proofErr w:type="spellStart"/>
              <w:r w:rsidR="00F85872">
                <w:rPr>
                  <w:rStyle w:val="Hyperlink"/>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3A75D9"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C7C718" w14:textId="77777777" w:rsidR="00F85872" w:rsidRPr="00F00DD8" w:rsidRDefault="00F85872" w:rsidP="00F85872">
            <w:proofErr w:type="spellStart"/>
            <w:r w:rsidRPr="00F00DD8">
              <w:rPr>
                <w:sz w:val="16"/>
              </w:rPr>
              <w:t>CANSignal</w:t>
            </w:r>
            <w:proofErr w:type="spellEnd"/>
          </w:p>
        </w:tc>
      </w:tr>
      <w:tr w:rsidR="00F85872" w:rsidRPr="00B3499B" w14:paraId="7AD96D61"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017AC8" w14:textId="77777777" w:rsidR="00F85872" w:rsidRPr="00F85872" w:rsidRDefault="001336CF" w:rsidP="00F85872">
            <w:pPr>
              <w:rPr>
                <w:rFonts w:ascii="Consolas" w:hAnsi="Consolas"/>
                <w:sz w:val="16"/>
              </w:rPr>
            </w:pPr>
            <w:r>
              <w:rPr>
                <w:noProof/>
              </w:rPr>
              <w:drawing>
                <wp:inline distT="0" distB="0" distL="0" distR="0" wp14:anchorId="13ACC3E0" wp14:editId="65E31F98">
                  <wp:extent cx="152400" cy="152400"/>
                  <wp:effectExtent l="0" t="0" r="0" b="0"/>
                  <wp:docPr id="304" name="Picture 1897610031.jpg" descr="189761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897610031.jpg"/>
                          <pic:cNvPicPr/>
                        </pic:nvPicPr>
                        <pic:blipFill>
                          <a:blip r:embed="rId52"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b0485d6d5ca5c9ad7547b14eb51b1df3" w:history="1">
              <w:proofErr w:type="spellStart"/>
              <w:r w:rsidR="00F85872" w:rsidRPr="00F85872">
                <w:rPr>
                  <w:rStyle w:val="Hyperlink"/>
                  <w:rFonts w:ascii="Consolas" w:hAnsi="Consolas"/>
                  <w:sz w:val="16"/>
                </w:rPr>
                <w:t>NfcKeyList_Rsp</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D03774"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EC2D1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8A9DED" w14:textId="77777777" w:rsidR="00F85872" w:rsidRPr="00F00DD8" w:rsidRDefault="00F85872" w:rsidP="00F85872">
            <w:r w:rsidRPr="00F00DD8">
              <w:rPr>
                <w:sz w:val="16"/>
              </w:rPr>
              <w:t>CAN-TP Logical Signal</w:t>
            </w:r>
          </w:p>
        </w:tc>
      </w:tr>
      <w:tr w:rsidR="00F85872" w:rsidRPr="00B3499B" w14:paraId="7D257371"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2460BBE" w14:textId="77777777" w:rsidR="00F85872" w:rsidRPr="00F85872" w:rsidRDefault="001336CF" w:rsidP="00F85872">
            <w:pPr>
              <w:rPr>
                <w:rFonts w:ascii="Consolas" w:hAnsi="Consolas"/>
                <w:sz w:val="16"/>
              </w:rPr>
            </w:pPr>
            <w:r>
              <w:rPr>
                <w:noProof/>
              </w:rPr>
              <w:drawing>
                <wp:inline distT="0" distB="0" distL="0" distR="0" wp14:anchorId="55400566" wp14:editId="141C0B93">
                  <wp:extent cx="152400" cy="152400"/>
                  <wp:effectExtent l="0" t="0" r="0" b="0"/>
                  <wp:docPr id="30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798a55bb334341f2d8a4ddb980b31ffd" w:history="1">
              <w:proofErr w:type="spellStart"/>
              <w:r w:rsidR="00F85872" w:rsidRPr="00F85872">
                <w:rPr>
                  <w:rStyle w:val="Hyperlink"/>
                  <w:rFonts w:ascii="Consolas" w:hAnsi="Consolas"/>
                  <w:sz w:val="16"/>
                </w:rPr>
                <w:t>NfcDevcTapPardBStat_No_Cnt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3D21E8" w14:textId="77777777" w:rsidR="00F85872" w:rsidRPr="0079029D" w:rsidRDefault="000F1FDF" w:rsidP="00F85872">
            <w:pPr>
              <w:rPr>
                <w:sz w:val="16"/>
              </w:rPr>
            </w:pPr>
            <w:hyperlink w:anchor="_93016c9229789bddd57866fa06070e1f" w:history="1">
              <w:r w:rsidR="00F85872">
                <w:rPr>
                  <w:rStyle w:val="Hyperlink"/>
                  <w:sz w:val="16"/>
                </w:rPr>
                <w:t>UnitlessValue4bit_ET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4AAFB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44595E" w14:textId="77777777" w:rsidR="00F85872" w:rsidRPr="00F00DD8" w:rsidRDefault="00F85872" w:rsidP="00F85872">
            <w:proofErr w:type="spellStart"/>
            <w:r w:rsidRPr="00F00DD8">
              <w:rPr>
                <w:sz w:val="16"/>
              </w:rPr>
              <w:t>CANSignal</w:t>
            </w:r>
            <w:proofErr w:type="spellEnd"/>
          </w:p>
        </w:tc>
      </w:tr>
      <w:tr w:rsidR="00F85872" w:rsidRPr="00B3499B" w14:paraId="1A13D0CC"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CA9F7A" w14:textId="77777777" w:rsidR="00F85872" w:rsidRPr="00F85872" w:rsidRDefault="001336CF" w:rsidP="00F85872">
            <w:pPr>
              <w:rPr>
                <w:rFonts w:ascii="Consolas" w:hAnsi="Consolas"/>
                <w:sz w:val="16"/>
              </w:rPr>
            </w:pPr>
            <w:r>
              <w:rPr>
                <w:noProof/>
              </w:rPr>
              <w:drawing>
                <wp:inline distT="0" distB="0" distL="0" distR="0" wp14:anchorId="12F4C100" wp14:editId="529CD220">
                  <wp:extent cx="152400" cy="152400"/>
                  <wp:effectExtent l="0" t="0" r="0" b="0"/>
                  <wp:docPr id="308"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7f221299da751e77a4c5f8a23fd5de0a" w:history="1">
              <w:proofErr w:type="spellStart"/>
              <w:r w:rsidR="00F85872" w:rsidRPr="00F85872">
                <w:rPr>
                  <w:rStyle w:val="Hyperlink"/>
                  <w:rFonts w:ascii="Consolas" w:hAnsi="Consolas"/>
                  <w:sz w:val="16"/>
                </w:rPr>
                <w:t>NfcDevcTapPardBStat_No_Crc</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54D4AE" w14:textId="77777777" w:rsidR="00F85872" w:rsidRPr="0079029D" w:rsidRDefault="000F1FDF" w:rsidP="00F85872">
            <w:pPr>
              <w:rPr>
                <w:sz w:val="16"/>
              </w:rPr>
            </w:pPr>
            <w:hyperlink w:anchor="_933f74f9c481c77f021a6aa066d15403" w:history="1">
              <w:r w:rsidR="00F85872">
                <w:rPr>
                  <w:rStyle w:val="Hyperlink"/>
                  <w:sz w:val="16"/>
                </w:rPr>
                <w:t>UnitlessValue8bit_ET</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6FC406"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BFBF1F" w14:textId="77777777" w:rsidR="00F85872" w:rsidRPr="00F00DD8" w:rsidRDefault="00F85872" w:rsidP="00F85872">
            <w:proofErr w:type="spellStart"/>
            <w:r w:rsidRPr="00F00DD8">
              <w:rPr>
                <w:sz w:val="16"/>
              </w:rPr>
              <w:t>CANSignal</w:t>
            </w:r>
            <w:proofErr w:type="spellEnd"/>
          </w:p>
        </w:tc>
      </w:tr>
    </w:tbl>
    <w:p w14:paraId="053DCEF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NFC </w:t>
      </w:r>
      <w:proofErr w:type="spellStart"/>
      <w:r w:rsidRPr="004521EB">
        <w:rPr>
          <w:lang w:val="en-GB"/>
        </w:rPr>
        <w:t>Transaction_NFAM</w:t>
      </w:r>
      <w:proofErr w:type="spellEnd"/>
    </w:p>
    <w:p w14:paraId="2F3AB88C" w14:textId="77777777" w:rsidR="00462890" w:rsidRDefault="00462890" w:rsidP="00462890">
      <w:pPr>
        <w:pStyle w:val="VelocityScript"/>
      </w:pPr>
      <w:r>
        <w:t xml:space="preserve"># </w:t>
      </w:r>
      <w:r>
        <w:tab/>
      </w:r>
    </w:p>
    <w:p w14:paraId="7AC69744" w14:textId="77777777" w:rsidR="006233F4" w:rsidRDefault="006233F4" w:rsidP="00FC072D">
      <w:pPr>
        <w:pStyle w:val="VelocityScript"/>
      </w:pPr>
      <w:r>
        <w:t xml:space="preserve"># </w:t>
      </w:r>
      <w:r>
        <w:tab/>
      </w:r>
    </w:p>
    <w:p w14:paraId="2FA605B0" w14:textId="77777777" w:rsidR="00967DA4" w:rsidRPr="00967DA4" w:rsidRDefault="00967DA4" w:rsidP="0074664E">
      <w:pPr>
        <w:rPr>
          <w:rFonts w:cs="Arial"/>
          <w:color w:val="7030A0"/>
          <w:sz w:val="16"/>
          <w:szCs w:val="14"/>
        </w:rPr>
      </w:pPr>
    </w:p>
    <w:p w14:paraId="0F34FFB1"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6535E725" wp14:editId="5FF16841">
            <wp:extent cx="152400" cy="152400"/>
            <wp:effectExtent l="0" t="0" r="0" b="0"/>
            <wp:docPr id="310"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Pair During </w:t>
      </w:r>
      <w:proofErr w:type="spellStart"/>
      <w:r w:rsidR="00594773" w:rsidRPr="00594773">
        <w:rPr>
          <w:b/>
          <w:lang w:val="en-GB"/>
        </w:rPr>
        <w:t>Manufacturing_NFAM</w:t>
      </w:r>
      <w:proofErr w:type="spellEnd"/>
    </w:p>
    <w:p w14:paraId="7F41D91A"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1C32B64E"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5BB13759"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88B8D"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E896B"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CACEF9"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2FF19"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4E7BCD32"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8A5464C" w14:textId="77777777" w:rsidR="00F85872" w:rsidRPr="00F85872" w:rsidRDefault="001336CF" w:rsidP="00F85872">
            <w:pPr>
              <w:rPr>
                <w:rFonts w:ascii="Consolas" w:hAnsi="Consolas"/>
                <w:sz w:val="16"/>
              </w:rPr>
            </w:pPr>
            <w:r>
              <w:rPr>
                <w:noProof/>
              </w:rPr>
              <w:drawing>
                <wp:inline distT="0" distB="0" distL="0" distR="0" wp14:anchorId="4B398272" wp14:editId="784E1A6A">
                  <wp:extent cx="152400" cy="152400"/>
                  <wp:effectExtent l="0" t="0" r="0" b="0"/>
                  <wp:docPr id="31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313999b9e82aec17c766c966c3b1967d" w:history="1">
              <w:proofErr w:type="spellStart"/>
              <w:r w:rsidR="00F85872" w:rsidRPr="00F85872">
                <w:rPr>
                  <w:rStyle w:val="Hyperlink"/>
                  <w:rFonts w:ascii="Consolas" w:hAnsi="Consolas"/>
                  <w:sz w:val="16"/>
                </w:rPr>
                <w:t>AdditionalKeyStorageAvailable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8699D7"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C8AAD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4EDCDC" w14:textId="77777777" w:rsidR="00F85872" w:rsidRPr="00F00DD8" w:rsidRDefault="00F85872" w:rsidP="00F85872">
            <w:r w:rsidRPr="00F00DD8">
              <w:rPr>
                <w:sz w:val="16"/>
              </w:rPr>
              <w:t>Signal</w:t>
            </w:r>
          </w:p>
        </w:tc>
      </w:tr>
      <w:tr w:rsidR="00F85872" w:rsidRPr="00B3499B" w14:paraId="1362F706"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E7BD8DE" w14:textId="77777777" w:rsidR="00F85872" w:rsidRPr="00F85872" w:rsidRDefault="001336CF" w:rsidP="00F85872">
            <w:pPr>
              <w:rPr>
                <w:rFonts w:ascii="Consolas" w:hAnsi="Consolas"/>
                <w:sz w:val="16"/>
              </w:rPr>
            </w:pPr>
            <w:r>
              <w:rPr>
                <w:rFonts w:ascii="Consolas" w:hAnsi="Consolas"/>
                <w:sz w:val="16"/>
              </w:rPr>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3BB774"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F9D24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03DDDB" w14:textId="77777777" w:rsidR="00206F6A" w:rsidRDefault="00206F6A"/>
        </w:tc>
      </w:tr>
      <w:tr w:rsidR="00F85872" w:rsidRPr="00B3499B" w14:paraId="64C24528"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6AB5A33" w14:textId="77777777" w:rsidR="00F85872" w:rsidRPr="00F85872" w:rsidRDefault="001336CF" w:rsidP="00F85872">
            <w:pPr>
              <w:rPr>
                <w:rFonts w:ascii="Consolas" w:hAnsi="Consolas"/>
                <w:sz w:val="16"/>
              </w:rPr>
            </w:pPr>
            <w:r>
              <w:rPr>
                <w:noProof/>
              </w:rPr>
              <w:drawing>
                <wp:inline distT="0" distB="0" distL="0" distR="0" wp14:anchorId="67584DE4" wp14:editId="41B1078F">
                  <wp:extent cx="152400" cy="152400"/>
                  <wp:effectExtent l="0" t="0" r="0" b="0"/>
                  <wp:docPr id="31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1fc474c4f100f1678e817c9c96811c2" w:history="1">
              <w:proofErr w:type="spellStart"/>
              <w:r w:rsidR="00F85872" w:rsidRPr="00F85872">
                <w:rPr>
                  <w:rStyle w:val="Hyperlink"/>
                  <w:rFonts w:ascii="Consolas" w:hAnsi="Consolas"/>
                  <w:sz w:val="16"/>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B03923"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8CA8B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3051E2" w14:textId="77777777" w:rsidR="00F85872" w:rsidRPr="00F00DD8" w:rsidRDefault="00F85872" w:rsidP="00F85872">
            <w:r w:rsidRPr="00F00DD8">
              <w:rPr>
                <w:sz w:val="16"/>
              </w:rPr>
              <w:t>Signal</w:t>
            </w:r>
          </w:p>
        </w:tc>
      </w:tr>
      <w:tr w:rsidR="00F85872" w:rsidRPr="00B3499B" w14:paraId="276C5D42"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E40BB1" w14:textId="77777777" w:rsidR="00F85872" w:rsidRPr="00F85872" w:rsidRDefault="001336CF" w:rsidP="00F85872">
            <w:pPr>
              <w:rPr>
                <w:rFonts w:ascii="Consolas" w:hAnsi="Consolas"/>
                <w:sz w:val="16"/>
              </w:rPr>
            </w:pPr>
            <w:r>
              <w:rPr>
                <w:noProof/>
              </w:rPr>
              <w:drawing>
                <wp:inline distT="0" distB="0" distL="0" distR="0" wp14:anchorId="3F7BC9B9" wp14:editId="0AF690B5">
                  <wp:extent cx="152400" cy="152400"/>
                  <wp:effectExtent l="0" t="0" r="0" b="0"/>
                  <wp:docPr id="316"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630b9597afb514aac1a6553f4db6067a" w:history="1">
              <w:proofErr w:type="spellStart"/>
              <w:r w:rsidR="00F85872" w:rsidRPr="00F85872">
                <w:rPr>
                  <w:rStyle w:val="Hyperlink"/>
                  <w:rFonts w:ascii="Consolas" w:hAnsi="Consolas"/>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A137F4" w14:textId="77777777" w:rsidR="00F85872" w:rsidRPr="0079029D" w:rsidRDefault="000F1FDF" w:rsidP="00F85872">
            <w:pPr>
              <w:rPr>
                <w:sz w:val="16"/>
              </w:rPr>
            </w:pPr>
            <w:hyperlink w:anchor="_02e0756921c88be8630b9583693facf4" w:history="1">
              <w:proofErr w:type="spellStart"/>
              <w:r w:rsidR="00F85872">
                <w:rPr>
                  <w:rStyle w:val="Hyperlink"/>
                  <w:sz w:val="16"/>
                </w:rPr>
                <w:t>NFCDevcDetct_D_Stat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EC5D63"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C77F52" w14:textId="77777777" w:rsidR="00F85872" w:rsidRPr="00F00DD8" w:rsidRDefault="00F85872" w:rsidP="00F85872">
            <w:proofErr w:type="spellStart"/>
            <w:r w:rsidRPr="00F00DD8">
              <w:rPr>
                <w:sz w:val="16"/>
              </w:rPr>
              <w:t>CANSignal</w:t>
            </w:r>
            <w:proofErr w:type="spellEnd"/>
          </w:p>
        </w:tc>
      </w:tr>
    </w:tbl>
    <w:p w14:paraId="0342791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Pair During </w:t>
      </w:r>
      <w:proofErr w:type="spellStart"/>
      <w:r w:rsidRPr="004521EB">
        <w:rPr>
          <w:lang w:val="en-GB"/>
        </w:rPr>
        <w:t>Manufacturing_NFAM</w:t>
      </w:r>
      <w:proofErr w:type="spellEnd"/>
    </w:p>
    <w:p w14:paraId="282CC944" w14:textId="77777777" w:rsidR="003D3059" w:rsidRPr="00AD1D2E" w:rsidRDefault="00E503FC" w:rsidP="003D3059">
      <w:pPr>
        <w:pStyle w:val="Heading6"/>
        <w:rPr>
          <w:lang w:val="en-GB"/>
        </w:rPr>
      </w:pPr>
      <w:r>
        <w:rPr>
          <w:lang w:val="en-GB"/>
        </w:rPr>
        <w:t>Outputs</w:t>
      </w:r>
      <w:r w:rsidR="00CF5AE5">
        <w:rPr>
          <w:lang w:val="en-GB"/>
        </w:rPr>
        <w:t xml:space="preserve"> </w:t>
      </w:r>
    </w:p>
    <w:p w14:paraId="593201FB"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4073CEF2"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82E794"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AFA19"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9691F"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22B483"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3399166D"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5D6ED16" w14:textId="77777777" w:rsidR="00192C1B" w:rsidRPr="009E2DE0" w:rsidRDefault="00F85872" w:rsidP="00301058">
            <w:pPr>
              <w:rPr>
                <w:rFonts w:cs="Arial"/>
                <w:color w:val="000000" w:themeColor="text1"/>
                <w:sz w:val="16"/>
                <w:szCs w:val="14"/>
              </w:rPr>
            </w:pPr>
            <w:r>
              <w:rPr>
                <w:noProof/>
              </w:rPr>
              <w:lastRenderedPageBreak/>
              <w:drawing>
                <wp:inline distT="0" distB="0" distL="0" distR="0" wp14:anchorId="301A22B5" wp14:editId="75B24102">
                  <wp:extent cx="152400" cy="152400"/>
                  <wp:effectExtent l="0" t="0" r="0" b="0"/>
                  <wp:docPr id="318"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1ff952139917ba14b412224d9deea956" w:history="1">
              <w:proofErr w:type="spellStart"/>
              <w:r w:rsidRPr="00F85872">
                <w:rPr>
                  <w:rStyle w:val="Hyperlink"/>
                  <w:rFonts w:ascii="Consolas" w:hAnsi="Consolas"/>
                  <w:sz w:val="16"/>
                  <w:lang w:val="en-GB"/>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52304C"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139C25"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59E453" w14:textId="77777777" w:rsidR="006507EC" w:rsidRPr="006507EC" w:rsidRDefault="006507EC" w:rsidP="006507EC">
            <w:r w:rsidRPr="006507EC">
              <w:rPr>
                <w:sz w:val="16"/>
              </w:rPr>
              <w:t>Signal</w:t>
            </w:r>
          </w:p>
        </w:tc>
      </w:tr>
      <w:tr w:rsidR="00192C1B" w:rsidRPr="00B3499B" w14:paraId="646EDB9A"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FE1803" w14:textId="77777777" w:rsidR="00192C1B" w:rsidRPr="009E2DE0" w:rsidRDefault="00F85872" w:rsidP="00301058">
            <w:pPr>
              <w:rPr>
                <w:rFonts w:cs="Arial"/>
                <w:color w:val="000000" w:themeColor="text1"/>
                <w:sz w:val="16"/>
                <w:szCs w:val="14"/>
              </w:rPr>
            </w:pPr>
            <w:r>
              <w:rPr>
                <w:noProof/>
              </w:rPr>
              <w:drawing>
                <wp:inline distT="0" distB="0" distL="0" distR="0" wp14:anchorId="5274DFF6" wp14:editId="68C0D27B">
                  <wp:extent cx="152400" cy="152400"/>
                  <wp:effectExtent l="0" t="0" r="0" b="0"/>
                  <wp:docPr id="32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1fc474c4f100f1678e817c9c96811c2" w:history="1">
              <w:proofErr w:type="spellStart"/>
              <w:r w:rsidRPr="00F85872">
                <w:rPr>
                  <w:rStyle w:val="Hyperlink"/>
                  <w:rFonts w:ascii="Consolas" w:hAnsi="Consolas"/>
                  <w:sz w:val="16"/>
                  <w:lang w:val="en-GB"/>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BD859"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79D15"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B204CC" w14:textId="77777777" w:rsidR="006507EC" w:rsidRPr="006507EC" w:rsidRDefault="006507EC" w:rsidP="006507EC">
            <w:r w:rsidRPr="006507EC">
              <w:rPr>
                <w:sz w:val="16"/>
              </w:rPr>
              <w:t>Signal</w:t>
            </w:r>
          </w:p>
        </w:tc>
      </w:tr>
      <w:tr w:rsidR="00192C1B" w:rsidRPr="00B3499B" w14:paraId="47769465"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EB8674" w14:textId="77777777" w:rsidR="00192C1B" w:rsidRPr="009E2DE0" w:rsidRDefault="00F85872" w:rsidP="00301058">
            <w:pPr>
              <w:rPr>
                <w:rFonts w:cs="Arial"/>
                <w:color w:val="000000" w:themeColor="text1"/>
                <w:sz w:val="16"/>
                <w:szCs w:val="14"/>
              </w:rPr>
            </w:pPr>
            <w:r>
              <w:rPr>
                <w:noProof/>
              </w:rPr>
              <w:drawing>
                <wp:inline distT="0" distB="0" distL="0" distR="0" wp14:anchorId="4857AB06" wp14:editId="6648E60F">
                  <wp:extent cx="152400" cy="152400"/>
                  <wp:effectExtent l="0" t="0" r="0" b="0"/>
                  <wp:docPr id="322"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2ed1fc89d3498a9780c01f42ccd6c36c" w:history="1">
              <w:proofErr w:type="spellStart"/>
              <w:r w:rsidRPr="00F85872">
                <w:rPr>
                  <w:rStyle w:val="Hyperlink"/>
                  <w:rFonts w:ascii="Consolas" w:hAnsi="Consolas"/>
                  <w:sz w:val="16"/>
                  <w:lang w:val="en-GB"/>
                </w:rPr>
                <w:t>NfcDevc_D_Stat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91CC02" w14:textId="77777777" w:rsidR="00192C1B" w:rsidRPr="00FA0010" w:rsidRDefault="00F85872" w:rsidP="00301058">
            <w:pPr>
              <w:rPr>
                <w:rFonts w:cs="Arial"/>
                <w:color w:val="000000" w:themeColor="text1"/>
                <w:sz w:val="16"/>
                <w:szCs w:val="14"/>
              </w:rPr>
            </w:pPr>
            <w:r>
              <w:rPr>
                <w:noProof/>
              </w:rPr>
              <w:drawing>
                <wp:inline distT="0" distB="0" distL="0" distR="0" wp14:anchorId="15AEC856" wp14:editId="6D483A85">
                  <wp:extent cx="152400" cy="152400"/>
                  <wp:effectExtent l="0" t="0" r="0" b="0"/>
                  <wp:docPr id="324"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ebdb6bab62bc4115605b0ed080bf9152" w:history="1">
              <w:proofErr w:type="spellStart"/>
              <w:r w:rsidRPr="00F85872">
                <w:rPr>
                  <w:rStyle w:val="Hyperlink"/>
                  <w:rFonts w:ascii="Consolas" w:hAnsi="Consolas"/>
                  <w:sz w:val="16"/>
                  <w:lang w:val="en-GB"/>
                </w:rPr>
                <w:t>SuccessFailNull_D_ET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4C4796" w14:textId="77777777" w:rsidR="00F85872" w:rsidRPr="00192C1B" w:rsidRDefault="000F1FDF" w:rsidP="00F85872">
            <w:pPr>
              <w:rPr>
                <w:sz w:val="16"/>
              </w:rPr>
            </w:pPr>
            <w:hyperlink w:anchor="_bc1665b674bef9cfd55dcd12c91192b1" w:history="1">
              <w:r w:rsidR="00F85872">
                <w:rPr>
                  <w:rStyle w:val="Hyperlink"/>
                  <w:sz w:val="16"/>
                </w:rPr>
                <w:t>Successful</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631DAE" w14:textId="77777777" w:rsidR="006507EC" w:rsidRPr="006507EC" w:rsidRDefault="006507EC" w:rsidP="006507EC">
            <w:proofErr w:type="spellStart"/>
            <w:r w:rsidRPr="006507EC">
              <w:rPr>
                <w:sz w:val="16"/>
              </w:rPr>
              <w:t>CANSignal</w:t>
            </w:r>
            <w:proofErr w:type="spellEnd"/>
          </w:p>
        </w:tc>
      </w:tr>
    </w:tbl>
    <w:p w14:paraId="2B27CE0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Pair During </w:t>
      </w:r>
      <w:proofErr w:type="spellStart"/>
      <w:r w:rsidRPr="004521EB">
        <w:rPr>
          <w:lang w:val="en-GB"/>
        </w:rPr>
        <w:t>Manufacturing_NFAM</w:t>
      </w:r>
      <w:proofErr w:type="spellEnd"/>
    </w:p>
    <w:p w14:paraId="31175BCD" w14:textId="77777777" w:rsidR="00462890" w:rsidRDefault="00462890" w:rsidP="00462890">
      <w:pPr>
        <w:pStyle w:val="VelocityScript"/>
      </w:pPr>
      <w:r>
        <w:t xml:space="preserve"># </w:t>
      </w:r>
      <w:r>
        <w:tab/>
      </w:r>
    </w:p>
    <w:p w14:paraId="682993F9" w14:textId="77777777" w:rsidR="006233F4" w:rsidRDefault="006233F4" w:rsidP="00FC072D">
      <w:pPr>
        <w:pStyle w:val="VelocityScript"/>
      </w:pPr>
      <w:r>
        <w:t xml:space="preserve"># </w:t>
      </w:r>
      <w:r>
        <w:tab/>
      </w:r>
    </w:p>
    <w:p w14:paraId="1E1EA2C2" w14:textId="77777777" w:rsidR="00967DA4" w:rsidRPr="00967DA4" w:rsidRDefault="00967DA4" w:rsidP="0074664E">
      <w:pPr>
        <w:rPr>
          <w:rFonts w:cs="Arial"/>
          <w:color w:val="7030A0"/>
          <w:sz w:val="16"/>
          <w:szCs w:val="14"/>
        </w:rPr>
      </w:pPr>
    </w:p>
    <w:p w14:paraId="1856A427"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06F9F1C3" wp14:editId="3DBC799E">
            <wp:extent cx="152400" cy="152400"/>
            <wp:effectExtent l="0" t="0" r="0" b="0"/>
            <wp:docPr id="326"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Remove All Retail User </w:t>
      </w:r>
      <w:proofErr w:type="spellStart"/>
      <w:r w:rsidR="00594773" w:rsidRPr="00594773">
        <w:rPr>
          <w:b/>
          <w:lang w:val="en-GB"/>
        </w:rPr>
        <w:t>Keys_NFAM</w:t>
      </w:r>
      <w:proofErr w:type="spellEnd"/>
    </w:p>
    <w:p w14:paraId="4EE41E12"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20627155"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7C1BD601"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286B8"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172D91"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BDCBC"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FCF98"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7E6F1675"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2EDD1C2" w14:textId="77777777" w:rsidR="00F85872" w:rsidRPr="00F85872" w:rsidRDefault="001336CF" w:rsidP="00F85872">
            <w:pPr>
              <w:rPr>
                <w:rFonts w:ascii="Consolas" w:hAnsi="Consolas"/>
                <w:sz w:val="16"/>
              </w:rPr>
            </w:pPr>
            <w:r>
              <w:rPr>
                <w:noProof/>
              </w:rPr>
              <w:drawing>
                <wp:inline distT="0" distB="0" distL="0" distR="0" wp14:anchorId="02926996" wp14:editId="45E94209">
                  <wp:extent cx="152400" cy="152400"/>
                  <wp:effectExtent l="0" t="0" r="0" b="0"/>
                  <wp:docPr id="328"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1ff952139917ba14b412224d9deea956" w:history="1">
              <w:proofErr w:type="spellStart"/>
              <w:r w:rsidR="00F85872" w:rsidRPr="00F85872">
                <w:rPr>
                  <w:rStyle w:val="Hyperlink"/>
                  <w:rFonts w:ascii="Consolas" w:hAnsi="Consolas"/>
                  <w:sz w:val="16"/>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94E0D0"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2813D2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14578A" w14:textId="77777777" w:rsidR="00F85872" w:rsidRPr="00F00DD8" w:rsidRDefault="00F85872" w:rsidP="00F85872">
            <w:r w:rsidRPr="00F00DD8">
              <w:rPr>
                <w:sz w:val="16"/>
              </w:rPr>
              <w:t>Signal</w:t>
            </w:r>
          </w:p>
        </w:tc>
      </w:tr>
      <w:tr w:rsidR="00F85872" w:rsidRPr="00B3499B" w14:paraId="4EC2DC6D"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BD71BB" w14:textId="77777777" w:rsidR="00F85872" w:rsidRPr="00F85872" w:rsidRDefault="001336CF" w:rsidP="00F85872">
            <w:pPr>
              <w:rPr>
                <w:rFonts w:ascii="Consolas" w:hAnsi="Consolas"/>
                <w:sz w:val="16"/>
              </w:rPr>
            </w:pPr>
            <w:r>
              <w:rPr>
                <w:noProof/>
              </w:rPr>
              <w:drawing>
                <wp:inline distT="0" distB="0" distL="0" distR="0" wp14:anchorId="209722FF" wp14:editId="6126654E">
                  <wp:extent cx="152400" cy="152400"/>
                  <wp:effectExtent l="0" t="0" r="0" b="0"/>
                  <wp:docPr id="330"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2ed1fc89d3498a9780c01f42ccd6c36c" w:history="1">
              <w:proofErr w:type="spellStart"/>
              <w:r w:rsidR="00F85872" w:rsidRPr="00F85872">
                <w:rPr>
                  <w:rStyle w:val="Hyperlink"/>
                  <w:rFonts w:ascii="Consolas" w:hAnsi="Consolas"/>
                  <w:sz w:val="16"/>
                </w:rPr>
                <w:t>NfcDevc_D_Stat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CC0C3B7" w14:textId="77777777" w:rsidR="00F85872" w:rsidRPr="0079029D" w:rsidRDefault="000F1FDF" w:rsidP="00F85872">
            <w:pPr>
              <w:rPr>
                <w:sz w:val="16"/>
              </w:rPr>
            </w:pPr>
            <w:hyperlink w:anchor="_ebdb6bab62bc4115605b0ed080bf9152" w:history="1">
              <w:proofErr w:type="spellStart"/>
              <w:r w:rsidR="00F85872">
                <w:rPr>
                  <w:rStyle w:val="Hyperlink"/>
                  <w:sz w:val="16"/>
                </w:rPr>
                <w:t>SuccessFailNull_D_ET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210078"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1BF640" w14:textId="77777777" w:rsidR="00F85872" w:rsidRPr="00F00DD8" w:rsidRDefault="00F85872" w:rsidP="00F85872">
            <w:proofErr w:type="spellStart"/>
            <w:r w:rsidRPr="00F00DD8">
              <w:rPr>
                <w:sz w:val="16"/>
              </w:rPr>
              <w:t>CANSignal</w:t>
            </w:r>
            <w:proofErr w:type="spellEnd"/>
          </w:p>
        </w:tc>
      </w:tr>
    </w:tbl>
    <w:p w14:paraId="248F200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Remove All Retail User </w:t>
      </w:r>
      <w:proofErr w:type="spellStart"/>
      <w:r w:rsidRPr="004521EB">
        <w:rPr>
          <w:lang w:val="en-GB"/>
        </w:rPr>
        <w:t>Keys_NFAM</w:t>
      </w:r>
      <w:proofErr w:type="spellEnd"/>
    </w:p>
    <w:p w14:paraId="21CBC179" w14:textId="77777777" w:rsidR="00462890" w:rsidRDefault="00462890" w:rsidP="00462890">
      <w:pPr>
        <w:pStyle w:val="VelocityScript"/>
      </w:pPr>
      <w:r>
        <w:t xml:space="preserve"># </w:t>
      </w:r>
      <w:r>
        <w:tab/>
      </w:r>
    </w:p>
    <w:p w14:paraId="20CA0325" w14:textId="77777777" w:rsidR="006233F4" w:rsidRDefault="006233F4" w:rsidP="00FC072D">
      <w:pPr>
        <w:pStyle w:val="VelocityScript"/>
      </w:pPr>
      <w:r>
        <w:t xml:space="preserve"># </w:t>
      </w:r>
      <w:r>
        <w:tab/>
      </w:r>
    </w:p>
    <w:p w14:paraId="00E76129" w14:textId="77777777" w:rsidR="00967DA4" w:rsidRPr="00967DA4" w:rsidRDefault="00967DA4" w:rsidP="0074664E">
      <w:pPr>
        <w:rPr>
          <w:rFonts w:cs="Arial"/>
          <w:color w:val="7030A0"/>
          <w:sz w:val="16"/>
          <w:szCs w:val="14"/>
        </w:rPr>
      </w:pPr>
    </w:p>
    <w:p w14:paraId="478716A5"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190944EB" wp14:editId="13A5AE36">
            <wp:extent cx="152400" cy="152400"/>
            <wp:effectExtent l="0" t="0" r="0" b="0"/>
            <wp:docPr id="332"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Remove NFC Key Card </w:t>
      </w:r>
      <w:proofErr w:type="spellStart"/>
      <w:r w:rsidR="00594773" w:rsidRPr="00594773">
        <w:rPr>
          <w:b/>
          <w:lang w:val="en-GB"/>
        </w:rPr>
        <w:t>Pairing_NFAM</w:t>
      </w:r>
      <w:proofErr w:type="spellEnd"/>
    </w:p>
    <w:p w14:paraId="247C8CFD"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59398B11"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0F45B795"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8FE1E"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5990CC"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14E263"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3DC89B"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0046570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A0775F" w14:textId="77777777" w:rsidR="00F85872" w:rsidRPr="00F85872" w:rsidRDefault="001336CF" w:rsidP="00F85872">
            <w:pPr>
              <w:rPr>
                <w:rFonts w:ascii="Consolas" w:hAnsi="Consolas"/>
                <w:sz w:val="16"/>
              </w:rPr>
            </w:pPr>
            <w:r>
              <w:rPr>
                <w:noProof/>
              </w:rPr>
              <w:drawing>
                <wp:inline distT="0" distB="0" distL="0" distR="0" wp14:anchorId="561901FE" wp14:editId="186E45D7">
                  <wp:extent cx="152400" cy="152400"/>
                  <wp:effectExtent l="0" t="0" r="0" b="0"/>
                  <wp:docPr id="33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1ff952139917ba14b412224d9deea956" w:history="1">
              <w:proofErr w:type="spellStart"/>
              <w:r w:rsidR="00F85872" w:rsidRPr="00F85872">
                <w:rPr>
                  <w:rStyle w:val="Hyperlink"/>
                  <w:rFonts w:ascii="Consolas" w:hAnsi="Consolas"/>
                  <w:sz w:val="16"/>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7101962"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AA7BF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62EDB7" w14:textId="77777777" w:rsidR="00F85872" w:rsidRPr="00F00DD8" w:rsidRDefault="00F85872" w:rsidP="00F85872">
            <w:r w:rsidRPr="00F00DD8">
              <w:rPr>
                <w:sz w:val="16"/>
              </w:rPr>
              <w:t>Signal</w:t>
            </w:r>
          </w:p>
        </w:tc>
      </w:tr>
      <w:tr w:rsidR="00F85872" w:rsidRPr="00B3499B" w14:paraId="603A6172"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85FCCA" w14:textId="77777777" w:rsidR="00F85872" w:rsidRPr="00F85872" w:rsidRDefault="001336CF" w:rsidP="00F85872">
            <w:pPr>
              <w:rPr>
                <w:rFonts w:ascii="Consolas" w:hAnsi="Consolas"/>
                <w:sz w:val="16"/>
              </w:rPr>
            </w:pPr>
            <w:r>
              <w:rPr>
                <w:noProof/>
              </w:rPr>
              <w:drawing>
                <wp:inline distT="0" distB="0" distL="0" distR="0" wp14:anchorId="597A1768" wp14:editId="3BE0C381">
                  <wp:extent cx="152400" cy="152400"/>
                  <wp:effectExtent l="0" t="0" r="0" b="0"/>
                  <wp:docPr id="33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1fc474c4f100f1678e817c9c96811c2" w:history="1">
              <w:proofErr w:type="spellStart"/>
              <w:r w:rsidR="00F85872" w:rsidRPr="00F85872">
                <w:rPr>
                  <w:rStyle w:val="Hyperlink"/>
                  <w:rFonts w:ascii="Consolas" w:hAnsi="Consolas"/>
                  <w:sz w:val="16"/>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3FA947"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4DCD21"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C337A4" w14:textId="77777777" w:rsidR="00F85872" w:rsidRPr="00F00DD8" w:rsidRDefault="00F85872" w:rsidP="00F85872">
            <w:r w:rsidRPr="00F00DD8">
              <w:rPr>
                <w:sz w:val="16"/>
              </w:rPr>
              <w:t>Signal</w:t>
            </w:r>
          </w:p>
        </w:tc>
      </w:tr>
      <w:tr w:rsidR="00F85872" w:rsidRPr="00B3499B" w14:paraId="2EB3C5A3"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B94E92" w14:textId="77777777" w:rsidR="00F85872" w:rsidRPr="00F85872" w:rsidRDefault="001336CF" w:rsidP="00F85872">
            <w:pPr>
              <w:rPr>
                <w:rFonts w:ascii="Consolas" w:hAnsi="Consolas"/>
                <w:sz w:val="16"/>
              </w:rPr>
            </w:pPr>
            <w:r>
              <w:rPr>
                <w:rFonts w:ascii="Consolas" w:hAnsi="Consolas"/>
                <w:sz w:val="16"/>
              </w:rPr>
              <w:lastRenderedPageBreak/>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08100D"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5CBAD5"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785DD1" w14:textId="77777777" w:rsidR="00206F6A" w:rsidRDefault="00206F6A"/>
        </w:tc>
      </w:tr>
      <w:tr w:rsidR="00F85872" w:rsidRPr="00B3499B" w14:paraId="7FAB1A4E"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B1C639" w14:textId="77777777" w:rsidR="00F85872" w:rsidRPr="00F85872" w:rsidRDefault="001336CF" w:rsidP="00F85872">
            <w:pPr>
              <w:rPr>
                <w:rFonts w:ascii="Consolas" w:hAnsi="Consolas"/>
                <w:sz w:val="16"/>
              </w:rPr>
            </w:pPr>
            <w:r>
              <w:rPr>
                <w:rFonts w:ascii="Consolas" w:hAnsi="Consolas"/>
                <w:sz w:val="16"/>
              </w:rPr>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0E4189"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F513E4"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08D39E" w14:textId="77777777" w:rsidR="00206F6A" w:rsidRDefault="00206F6A"/>
        </w:tc>
      </w:tr>
    </w:tbl>
    <w:p w14:paraId="621D0E3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Remove NFC Key Card </w:t>
      </w:r>
      <w:proofErr w:type="spellStart"/>
      <w:r w:rsidRPr="004521EB">
        <w:rPr>
          <w:lang w:val="en-GB"/>
        </w:rPr>
        <w:t>Pairing_NFAM</w:t>
      </w:r>
      <w:proofErr w:type="spellEnd"/>
    </w:p>
    <w:p w14:paraId="0FB7DCDB" w14:textId="77777777" w:rsidR="003D3059" w:rsidRPr="00AD1D2E" w:rsidRDefault="00E503FC" w:rsidP="003D3059">
      <w:pPr>
        <w:pStyle w:val="Heading6"/>
        <w:rPr>
          <w:lang w:val="en-GB"/>
        </w:rPr>
      </w:pPr>
      <w:r>
        <w:rPr>
          <w:lang w:val="en-GB"/>
        </w:rPr>
        <w:t>Outputs</w:t>
      </w:r>
      <w:r w:rsidR="00CF5AE5">
        <w:rPr>
          <w:lang w:val="en-GB"/>
        </w:rPr>
        <w:t xml:space="preserve"> </w:t>
      </w:r>
    </w:p>
    <w:p w14:paraId="1BA074DC"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4D676A83"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AFD158"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F0A5C"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D731D"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61DF1"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1BCAF0FB"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6DF3C4" w14:textId="77777777" w:rsidR="00192C1B" w:rsidRPr="009E2DE0" w:rsidRDefault="00F85872" w:rsidP="00301058">
            <w:pPr>
              <w:rPr>
                <w:rFonts w:cs="Arial"/>
                <w:color w:val="000000" w:themeColor="text1"/>
                <w:sz w:val="16"/>
                <w:szCs w:val="14"/>
              </w:rPr>
            </w:pPr>
            <w:r>
              <w:rPr>
                <w:noProof/>
              </w:rPr>
              <w:drawing>
                <wp:inline distT="0" distB="0" distL="0" distR="0" wp14:anchorId="38B8F3B8" wp14:editId="2A6ABB1A">
                  <wp:extent cx="152400" cy="152400"/>
                  <wp:effectExtent l="0" t="0" r="0" b="0"/>
                  <wp:docPr id="338"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313999b9e82aec17c766c966c3b1967d" w:history="1">
              <w:proofErr w:type="spellStart"/>
              <w:r w:rsidRPr="00F85872">
                <w:rPr>
                  <w:rStyle w:val="Hyperlink"/>
                  <w:rFonts w:ascii="Consolas" w:hAnsi="Consolas"/>
                  <w:sz w:val="16"/>
                  <w:lang w:val="en-GB"/>
                </w:rPr>
                <w:t>AdditionalKeyStorageAvailable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2D6750"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E16258"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86B498" w14:textId="77777777" w:rsidR="006507EC" w:rsidRPr="006507EC" w:rsidRDefault="006507EC" w:rsidP="006507EC">
            <w:r w:rsidRPr="006507EC">
              <w:rPr>
                <w:sz w:val="16"/>
              </w:rPr>
              <w:t>Signal</w:t>
            </w:r>
          </w:p>
        </w:tc>
      </w:tr>
      <w:tr w:rsidR="00192C1B" w:rsidRPr="00B3499B" w14:paraId="242A9CF8"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38B84C8" w14:textId="77777777" w:rsidR="00192C1B" w:rsidRPr="009E2DE0" w:rsidRDefault="00F85872" w:rsidP="00301058">
            <w:pPr>
              <w:rPr>
                <w:rFonts w:cs="Arial"/>
                <w:color w:val="000000" w:themeColor="text1"/>
                <w:sz w:val="16"/>
                <w:szCs w:val="14"/>
              </w:rPr>
            </w:pPr>
            <w:r>
              <w:rPr>
                <w:noProof/>
              </w:rPr>
              <w:drawing>
                <wp:inline distT="0" distB="0" distL="0" distR="0" wp14:anchorId="5B98A571" wp14:editId="0A0FC775">
                  <wp:extent cx="152400" cy="152400"/>
                  <wp:effectExtent l="0" t="0" r="0" b="0"/>
                  <wp:docPr id="34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1fc474c4f100f1678e817c9c96811c2" w:history="1">
              <w:proofErr w:type="spellStart"/>
              <w:r w:rsidRPr="00F85872">
                <w:rPr>
                  <w:rStyle w:val="Hyperlink"/>
                  <w:rFonts w:ascii="Consolas" w:hAnsi="Consolas"/>
                  <w:sz w:val="16"/>
                  <w:lang w:val="en-GB"/>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71BDF5"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91168D"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1B020E" w14:textId="77777777" w:rsidR="006507EC" w:rsidRPr="006507EC" w:rsidRDefault="006507EC" w:rsidP="006507EC">
            <w:r w:rsidRPr="006507EC">
              <w:rPr>
                <w:sz w:val="16"/>
              </w:rPr>
              <w:t>Signal</w:t>
            </w:r>
          </w:p>
        </w:tc>
      </w:tr>
      <w:tr w:rsidR="00192C1B" w:rsidRPr="00B3499B" w14:paraId="28DC6D58"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D48D52" w14:textId="77777777" w:rsidR="00192C1B" w:rsidRPr="009E2DE0" w:rsidRDefault="00F85872" w:rsidP="00301058">
            <w:pPr>
              <w:rPr>
                <w:rFonts w:cs="Arial"/>
                <w:color w:val="000000" w:themeColor="text1"/>
                <w:sz w:val="16"/>
                <w:szCs w:val="14"/>
              </w:rPr>
            </w:pPr>
            <w:r>
              <w:rPr>
                <w:noProof/>
              </w:rPr>
              <w:drawing>
                <wp:inline distT="0" distB="0" distL="0" distR="0" wp14:anchorId="1A637A18" wp14:editId="754FB319">
                  <wp:extent cx="152400" cy="152400"/>
                  <wp:effectExtent l="0" t="0" r="0" b="0"/>
                  <wp:docPr id="34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5d9e640a23b7d02e8d269855f6c5ac37" w:history="1">
              <w:proofErr w:type="spellStart"/>
              <w:r w:rsidRPr="00F85872">
                <w:rPr>
                  <w:rStyle w:val="Hyperlink"/>
                  <w:rFonts w:ascii="Consolas" w:hAnsi="Consolas"/>
                  <w:sz w:val="16"/>
                  <w:lang w:val="en-GB"/>
                </w:rPr>
                <w:t>NFC_Device_removed</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3E313F"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F4090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0BA598" w14:textId="77777777" w:rsidR="006507EC" w:rsidRPr="006507EC" w:rsidRDefault="006507EC" w:rsidP="006507EC">
            <w:r w:rsidRPr="006507EC">
              <w:rPr>
                <w:sz w:val="16"/>
              </w:rPr>
              <w:t>Signal</w:t>
            </w:r>
          </w:p>
        </w:tc>
      </w:tr>
      <w:tr w:rsidR="00192C1B" w:rsidRPr="00B3499B" w14:paraId="2E4DE07A"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B5B9A7E" w14:textId="77777777" w:rsidR="00192C1B" w:rsidRPr="009E2DE0" w:rsidRDefault="00F85872" w:rsidP="00301058">
            <w:pPr>
              <w:rPr>
                <w:rFonts w:cs="Arial"/>
                <w:color w:val="000000" w:themeColor="text1"/>
                <w:sz w:val="16"/>
                <w:szCs w:val="14"/>
              </w:rPr>
            </w:pPr>
            <w:r>
              <w:rPr>
                <w:noProof/>
              </w:rPr>
              <w:drawing>
                <wp:inline distT="0" distB="0" distL="0" distR="0" wp14:anchorId="0D96B1C2" wp14:editId="692E13B3">
                  <wp:extent cx="152400" cy="152400"/>
                  <wp:effectExtent l="0" t="0" r="0" b="0"/>
                  <wp:docPr id="34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2ed1fc89d3498a9780c01f42ccd6c36c" w:history="1">
              <w:proofErr w:type="spellStart"/>
              <w:r w:rsidRPr="00F85872">
                <w:rPr>
                  <w:rStyle w:val="Hyperlink"/>
                  <w:rFonts w:ascii="Consolas" w:hAnsi="Consolas"/>
                  <w:sz w:val="16"/>
                  <w:lang w:val="en-GB"/>
                </w:rPr>
                <w:t>NfcDevc_D_Stat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429F39" w14:textId="77777777" w:rsidR="00192C1B" w:rsidRPr="00FA0010" w:rsidRDefault="00F85872" w:rsidP="00301058">
            <w:pPr>
              <w:rPr>
                <w:rFonts w:cs="Arial"/>
                <w:color w:val="000000" w:themeColor="text1"/>
                <w:sz w:val="16"/>
                <w:szCs w:val="14"/>
              </w:rPr>
            </w:pPr>
            <w:r>
              <w:rPr>
                <w:noProof/>
              </w:rPr>
              <w:drawing>
                <wp:inline distT="0" distB="0" distL="0" distR="0" wp14:anchorId="27B6AB05" wp14:editId="25CBB55C">
                  <wp:extent cx="152400" cy="152400"/>
                  <wp:effectExtent l="0" t="0" r="0" b="0"/>
                  <wp:docPr id="346"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ebdb6bab62bc4115605b0ed080bf9152" w:history="1">
              <w:proofErr w:type="spellStart"/>
              <w:r w:rsidRPr="00F85872">
                <w:rPr>
                  <w:rStyle w:val="Hyperlink"/>
                  <w:rFonts w:ascii="Consolas" w:hAnsi="Consolas"/>
                  <w:sz w:val="16"/>
                  <w:lang w:val="en-GB"/>
                </w:rPr>
                <w:t>SuccessFailNull_D_ET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E34A8A" w14:textId="77777777" w:rsidR="00F85872" w:rsidRPr="00192C1B" w:rsidRDefault="000F1FDF" w:rsidP="00F85872">
            <w:pPr>
              <w:rPr>
                <w:sz w:val="16"/>
              </w:rPr>
            </w:pPr>
            <w:hyperlink w:anchor="_bc1665b674bef9cfd55dcd12c91192b1" w:history="1">
              <w:r w:rsidR="00F85872">
                <w:rPr>
                  <w:rStyle w:val="Hyperlink"/>
                  <w:sz w:val="16"/>
                </w:rPr>
                <w:t>Successful</w:t>
              </w:r>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AF5B49" w14:textId="77777777" w:rsidR="006507EC" w:rsidRPr="006507EC" w:rsidRDefault="006507EC" w:rsidP="006507EC">
            <w:proofErr w:type="spellStart"/>
            <w:r w:rsidRPr="006507EC">
              <w:rPr>
                <w:sz w:val="16"/>
              </w:rPr>
              <w:t>CANSignal</w:t>
            </w:r>
            <w:proofErr w:type="spellEnd"/>
          </w:p>
        </w:tc>
      </w:tr>
    </w:tbl>
    <w:p w14:paraId="7CA983C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Remove NFC Key Card </w:t>
      </w:r>
      <w:proofErr w:type="spellStart"/>
      <w:r w:rsidRPr="004521EB">
        <w:rPr>
          <w:lang w:val="en-GB"/>
        </w:rPr>
        <w:t>Pairing_NFAM</w:t>
      </w:r>
      <w:proofErr w:type="spellEnd"/>
    </w:p>
    <w:p w14:paraId="0E326DB9" w14:textId="77777777" w:rsidR="00462890" w:rsidRDefault="00462890" w:rsidP="00462890">
      <w:pPr>
        <w:pStyle w:val="VelocityScript"/>
      </w:pPr>
      <w:r>
        <w:t xml:space="preserve"># </w:t>
      </w:r>
      <w:r>
        <w:tab/>
      </w:r>
    </w:p>
    <w:p w14:paraId="3FA81DA9" w14:textId="77777777" w:rsidR="006233F4" w:rsidRDefault="006233F4" w:rsidP="00FC072D">
      <w:pPr>
        <w:pStyle w:val="VelocityScript"/>
      </w:pPr>
      <w:r>
        <w:t xml:space="preserve"># </w:t>
      </w:r>
      <w:r>
        <w:tab/>
      </w:r>
    </w:p>
    <w:p w14:paraId="2F86B2DD" w14:textId="77777777" w:rsidR="00967DA4" w:rsidRPr="00967DA4" w:rsidRDefault="00967DA4" w:rsidP="0074664E">
      <w:pPr>
        <w:rPr>
          <w:rFonts w:cs="Arial"/>
          <w:color w:val="7030A0"/>
          <w:sz w:val="16"/>
          <w:szCs w:val="14"/>
        </w:rPr>
      </w:pPr>
    </w:p>
    <w:p w14:paraId="5D889349"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12F95C66" wp14:editId="035A5D98">
            <wp:extent cx="152400" cy="152400"/>
            <wp:effectExtent l="0" t="0" r="0" b="0"/>
            <wp:docPr id="348" name="Picture 2003436423.jpg" descr="200343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2003436423.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Request </w:t>
      </w:r>
      <w:proofErr w:type="spellStart"/>
      <w:r w:rsidR="00594773" w:rsidRPr="00594773">
        <w:rPr>
          <w:b/>
          <w:lang w:val="en-GB"/>
        </w:rPr>
        <w:t>Command_NFAM</w:t>
      </w:r>
      <w:proofErr w:type="spellEnd"/>
    </w:p>
    <w:p w14:paraId="5B8750E7"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713791A5"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46ECA58D"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DB5E13"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B4F7EA"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78CF9"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7F271"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6C00E6C6"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F97FD84" w14:textId="77777777" w:rsidR="00F85872" w:rsidRPr="00F85872" w:rsidRDefault="001336CF" w:rsidP="00F85872">
            <w:pPr>
              <w:rPr>
                <w:rFonts w:ascii="Consolas" w:hAnsi="Consolas"/>
                <w:sz w:val="16"/>
              </w:rPr>
            </w:pPr>
            <w:r>
              <w:rPr>
                <w:noProof/>
              </w:rPr>
              <w:drawing>
                <wp:inline distT="0" distB="0" distL="0" distR="0" wp14:anchorId="3CC54DF6" wp14:editId="784CA39D">
                  <wp:extent cx="152400" cy="152400"/>
                  <wp:effectExtent l="0" t="0" r="0" b="0"/>
                  <wp:docPr id="35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313999b9e82aec17c766c966c3b1967d" w:history="1">
              <w:proofErr w:type="spellStart"/>
              <w:r w:rsidR="00F85872" w:rsidRPr="00F85872">
                <w:rPr>
                  <w:rStyle w:val="Hyperlink"/>
                  <w:rFonts w:ascii="Consolas" w:hAnsi="Consolas"/>
                  <w:sz w:val="16"/>
                </w:rPr>
                <w:t>AdditionalKeyStorageAvailable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E5B55B"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6B1608"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393707" w14:textId="77777777" w:rsidR="00F85872" w:rsidRPr="00F00DD8" w:rsidRDefault="00F85872" w:rsidP="00F85872">
            <w:r w:rsidRPr="00F00DD8">
              <w:rPr>
                <w:sz w:val="16"/>
              </w:rPr>
              <w:t>Signal</w:t>
            </w:r>
          </w:p>
        </w:tc>
      </w:tr>
      <w:tr w:rsidR="00F85872" w:rsidRPr="00B3499B" w14:paraId="63EE7070"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A234F5" w14:textId="77777777" w:rsidR="00F85872" w:rsidRPr="00F85872" w:rsidRDefault="001336CF" w:rsidP="00F85872">
            <w:pPr>
              <w:rPr>
                <w:rFonts w:ascii="Consolas" w:hAnsi="Consolas"/>
                <w:sz w:val="16"/>
              </w:rPr>
            </w:pPr>
            <w:r>
              <w:rPr>
                <w:rFonts w:ascii="Consolas" w:hAnsi="Consolas"/>
                <w:sz w:val="16"/>
              </w:rPr>
              <w:t xml:space="preserve"> </w:t>
            </w:r>
            <w:hyperlink w:anchor="_d41d8cd98f00b204e9800998ecf8427e" w:history="1">
              <w:r w:rsidR="00F85872" w:rsidRPr="00F85872">
                <w:rPr>
                  <w:rStyle w:val="Hyperlink"/>
                  <w:rFonts w:ascii="Consolas" w:hAnsi="Consolas"/>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ED6A518"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8880ED"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C703EC" w14:textId="77777777" w:rsidR="00206F6A" w:rsidRDefault="00206F6A"/>
        </w:tc>
      </w:tr>
      <w:tr w:rsidR="00F85872" w:rsidRPr="00B3499B" w14:paraId="78CA800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5C74B1" w14:textId="77777777" w:rsidR="00F85872" w:rsidRPr="00F85872" w:rsidRDefault="001336CF" w:rsidP="00F85872">
            <w:pPr>
              <w:rPr>
                <w:rFonts w:ascii="Consolas" w:hAnsi="Consolas"/>
                <w:sz w:val="16"/>
              </w:rPr>
            </w:pPr>
            <w:r>
              <w:rPr>
                <w:noProof/>
              </w:rPr>
              <w:drawing>
                <wp:inline distT="0" distB="0" distL="0" distR="0" wp14:anchorId="2F2DC8A7" wp14:editId="0A778A02">
                  <wp:extent cx="152400" cy="152400"/>
                  <wp:effectExtent l="0" t="0" r="0" b="0"/>
                  <wp:docPr id="35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1ff952139917ba14b412224d9deea956" w:history="1">
              <w:proofErr w:type="spellStart"/>
              <w:r w:rsidR="00F85872" w:rsidRPr="00F85872">
                <w:rPr>
                  <w:rStyle w:val="Hyperlink"/>
                  <w:rFonts w:ascii="Consolas" w:hAnsi="Consolas"/>
                  <w:sz w:val="16"/>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F59BBD"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64A203"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A82CC6" w14:textId="77777777" w:rsidR="00F85872" w:rsidRPr="00F00DD8" w:rsidRDefault="00F85872" w:rsidP="00F85872">
            <w:r w:rsidRPr="00F00DD8">
              <w:rPr>
                <w:sz w:val="16"/>
              </w:rPr>
              <w:t>Signal</w:t>
            </w:r>
          </w:p>
        </w:tc>
      </w:tr>
      <w:tr w:rsidR="00F85872" w:rsidRPr="00B3499B" w14:paraId="232AD17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9F1737" w14:textId="77777777" w:rsidR="00F85872" w:rsidRPr="00F85872" w:rsidRDefault="001336CF" w:rsidP="00F85872">
            <w:pPr>
              <w:rPr>
                <w:rFonts w:ascii="Consolas" w:hAnsi="Consolas"/>
                <w:sz w:val="16"/>
              </w:rPr>
            </w:pPr>
            <w:r>
              <w:rPr>
                <w:noProof/>
              </w:rPr>
              <w:lastRenderedPageBreak/>
              <w:drawing>
                <wp:inline distT="0" distB="0" distL="0" distR="0" wp14:anchorId="26F63250" wp14:editId="4DF4FAC2">
                  <wp:extent cx="152400" cy="152400"/>
                  <wp:effectExtent l="0" t="0" r="0" b="0"/>
                  <wp:docPr id="354" name="Picture 1984036954.jpg" descr="1984036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84036954.jpg"/>
                          <pic:cNvPicPr/>
                        </pic:nvPicPr>
                        <pic:blipFill>
                          <a:blip r:embed="rId53"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8f5f6425aa9f603665a3f9b7ede14cd8" w:history="1">
              <w:r w:rsidR="00F85872" w:rsidRPr="00F85872">
                <w:rPr>
                  <w:rStyle w:val="Hyperlink"/>
                  <w:rFonts w:ascii="Consolas" w:hAnsi="Consolas"/>
                  <w:sz w:val="16"/>
                </w:rPr>
                <w:t>time</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14A5E23"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0A57A8"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D19416" w14:textId="77777777" w:rsidR="00F85872" w:rsidRPr="00F00DD8" w:rsidRDefault="00F85872" w:rsidP="00F85872">
            <w:r w:rsidRPr="00F00DD8">
              <w:rPr>
                <w:sz w:val="16"/>
              </w:rPr>
              <w:t>Value Type</w:t>
            </w:r>
          </w:p>
        </w:tc>
      </w:tr>
      <w:tr w:rsidR="00F85872" w:rsidRPr="00B3499B" w14:paraId="09C1EA9B"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B32C15" w14:textId="77777777" w:rsidR="00F85872" w:rsidRPr="00F85872" w:rsidRDefault="001336CF" w:rsidP="00F85872">
            <w:pPr>
              <w:rPr>
                <w:rFonts w:ascii="Consolas" w:hAnsi="Consolas"/>
                <w:sz w:val="16"/>
              </w:rPr>
            </w:pPr>
            <w:r>
              <w:rPr>
                <w:noProof/>
              </w:rPr>
              <w:drawing>
                <wp:inline distT="0" distB="0" distL="0" distR="0" wp14:anchorId="4A44BA32" wp14:editId="49A7E236">
                  <wp:extent cx="152400" cy="152400"/>
                  <wp:effectExtent l="0" t="0" r="0" b="0"/>
                  <wp:docPr id="35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1fc474c4f100f1678e817c9c96811c2" w:history="1">
              <w:proofErr w:type="spellStart"/>
              <w:r w:rsidR="00F85872" w:rsidRPr="00F85872">
                <w:rPr>
                  <w:rStyle w:val="Hyperlink"/>
                  <w:rFonts w:ascii="Consolas" w:hAnsi="Consolas"/>
                  <w:sz w:val="16"/>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0AEF7A6"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5F62DD"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607DAB" w14:textId="77777777" w:rsidR="00F85872" w:rsidRPr="00F00DD8" w:rsidRDefault="00F85872" w:rsidP="00F85872">
            <w:r w:rsidRPr="00F00DD8">
              <w:rPr>
                <w:sz w:val="16"/>
              </w:rPr>
              <w:t>Signal</w:t>
            </w:r>
          </w:p>
        </w:tc>
      </w:tr>
      <w:tr w:rsidR="00F85872" w:rsidRPr="00B3499B" w14:paraId="48C0CD18"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51FBD8" w14:textId="77777777" w:rsidR="00F85872" w:rsidRPr="00F85872" w:rsidRDefault="001336CF" w:rsidP="00F85872">
            <w:pPr>
              <w:rPr>
                <w:rFonts w:ascii="Consolas" w:hAnsi="Consolas"/>
                <w:sz w:val="16"/>
              </w:rPr>
            </w:pPr>
            <w:r>
              <w:rPr>
                <w:noProof/>
              </w:rPr>
              <w:drawing>
                <wp:inline distT="0" distB="0" distL="0" distR="0" wp14:anchorId="489E077C" wp14:editId="71920007">
                  <wp:extent cx="152400" cy="152400"/>
                  <wp:effectExtent l="0" t="0" r="0" b="0"/>
                  <wp:docPr id="358" name="Picture -99343322.jpg" descr="-9934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9343322.jpg"/>
                          <pic:cNvPicPr/>
                        </pic:nvPicPr>
                        <pic:blipFill>
                          <a:blip r:embed="rId52"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b7b0cfb7ecb6b4b3bbe1f173a5f6f80a" w:history="1">
              <w:proofErr w:type="spellStart"/>
              <w:r w:rsidR="00F85872" w:rsidRPr="00F85872">
                <w:rPr>
                  <w:rStyle w:val="Hyperlink"/>
                  <w:rFonts w:ascii="Consolas" w:hAnsi="Consolas"/>
                  <w:sz w:val="16"/>
                </w:rPr>
                <w:t>NfcHmiCommandRequest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378EDF"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70CF29"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C8430B" w14:textId="77777777" w:rsidR="00F85872" w:rsidRPr="00F00DD8" w:rsidRDefault="00F85872" w:rsidP="00F85872">
            <w:r w:rsidRPr="00F00DD8">
              <w:rPr>
                <w:sz w:val="16"/>
              </w:rPr>
              <w:t>CAN-TP Logical Signal</w:t>
            </w:r>
          </w:p>
        </w:tc>
      </w:tr>
    </w:tbl>
    <w:p w14:paraId="2788F23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Request </w:t>
      </w:r>
      <w:proofErr w:type="spellStart"/>
      <w:r w:rsidRPr="004521EB">
        <w:rPr>
          <w:lang w:val="en-GB"/>
        </w:rPr>
        <w:t>Command_NFAM</w:t>
      </w:r>
      <w:proofErr w:type="spellEnd"/>
    </w:p>
    <w:p w14:paraId="4BC1731C" w14:textId="77777777" w:rsidR="003D3059" w:rsidRPr="00AD1D2E" w:rsidRDefault="00E503FC" w:rsidP="003D3059">
      <w:pPr>
        <w:pStyle w:val="Heading6"/>
        <w:rPr>
          <w:lang w:val="en-GB"/>
        </w:rPr>
      </w:pPr>
      <w:r>
        <w:rPr>
          <w:lang w:val="en-GB"/>
        </w:rPr>
        <w:t>Outputs</w:t>
      </w:r>
      <w:r w:rsidR="00CF5AE5">
        <w:rPr>
          <w:lang w:val="en-GB"/>
        </w:rPr>
        <w:t xml:space="preserve"> </w:t>
      </w:r>
    </w:p>
    <w:p w14:paraId="5769E36B"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1FD29F2A"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66F71"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2E0748"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A4F11"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80708"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1D209492"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30DF41" w14:textId="77777777" w:rsidR="00192C1B" w:rsidRPr="009E2DE0" w:rsidRDefault="00F85872" w:rsidP="00301058">
            <w:pPr>
              <w:rPr>
                <w:rFonts w:cs="Arial"/>
                <w:color w:val="000000" w:themeColor="text1"/>
                <w:sz w:val="16"/>
                <w:szCs w:val="14"/>
              </w:rPr>
            </w:pPr>
            <w:r>
              <w:rPr>
                <w:noProof/>
              </w:rPr>
              <w:drawing>
                <wp:inline distT="0" distB="0" distL="0" distR="0" wp14:anchorId="09180089" wp14:editId="78D94223">
                  <wp:extent cx="152400" cy="152400"/>
                  <wp:effectExtent l="0" t="0" r="0" b="0"/>
                  <wp:docPr id="36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1fc474c4f100f1678e817c9c96811c2" w:history="1">
              <w:proofErr w:type="spellStart"/>
              <w:r w:rsidRPr="00F85872">
                <w:rPr>
                  <w:rStyle w:val="Hyperlink"/>
                  <w:rFonts w:ascii="Consolas" w:hAnsi="Consolas"/>
                  <w:sz w:val="16"/>
                  <w:lang w:val="en-GB"/>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F1A803"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C76E6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E3542A" w14:textId="77777777" w:rsidR="006507EC" w:rsidRPr="006507EC" w:rsidRDefault="006507EC" w:rsidP="006507EC">
            <w:r w:rsidRPr="006507EC">
              <w:rPr>
                <w:sz w:val="16"/>
              </w:rPr>
              <w:t>Signal</w:t>
            </w:r>
          </w:p>
        </w:tc>
      </w:tr>
      <w:tr w:rsidR="00192C1B" w:rsidRPr="00B3499B" w14:paraId="1B57009A"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F05931" w14:textId="77777777" w:rsidR="00192C1B" w:rsidRPr="009E2DE0" w:rsidRDefault="00F85872" w:rsidP="00301058">
            <w:pPr>
              <w:rPr>
                <w:rFonts w:cs="Arial"/>
                <w:color w:val="000000" w:themeColor="text1"/>
                <w:sz w:val="16"/>
                <w:szCs w:val="14"/>
              </w:rPr>
            </w:pPr>
            <w:r>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9A7075"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D9398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80E826" w14:textId="77777777" w:rsidR="00206F6A" w:rsidRDefault="00206F6A"/>
        </w:tc>
      </w:tr>
    </w:tbl>
    <w:p w14:paraId="73BEE51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Request </w:t>
      </w:r>
      <w:proofErr w:type="spellStart"/>
      <w:r w:rsidRPr="004521EB">
        <w:rPr>
          <w:lang w:val="en-GB"/>
        </w:rPr>
        <w:t>Command_NFAM</w:t>
      </w:r>
      <w:proofErr w:type="spellEnd"/>
    </w:p>
    <w:p w14:paraId="7D6798B1" w14:textId="77777777" w:rsidR="00462890" w:rsidRDefault="00462890" w:rsidP="00462890">
      <w:pPr>
        <w:pStyle w:val="VelocityScript"/>
      </w:pPr>
      <w:r>
        <w:t xml:space="preserve"># </w:t>
      </w:r>
      <w:r>
        <w:tab/>
      </w:r>
    </w:p>
    <w:p w14:paraId="0A59A987" w14:textId="77777777" w:rsidR="006233F4" w:rsidRDefault="006233F4" w:rsidP="00FC072D">
      <w:pPr>
        <w:pStyle w:val="VelocityScript"/>
      </w:pPr>
      <w:r>
        <w:t xml:space="preserve"># </w:t>
      </w:r>
      <w:r>
        <w:tab/>
      </w:r>
    </w:p>
    <w:p w14:paraId="2CC950D3" w14:textId="77777777" w:rsidR="00967DA4" w:rsidRPr="00967DA4" w:rsidRDefault="00967DA4" w:rsidP="0074664E">
      <w:pPr>
        <w:rPr>
          <w:rFonts w:cs="Arial"/>
          <w:color w:val="7030A0"/>
          <w:sz w:val="16"/>
          <w:szCs w:val="14"/>
        </w:rPr>
      </w:pPr>
    </w:p>
    <w:p w14:paraId="422E6BA5"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41CB25A9" wp14:editId="2970A26E">
            <wp:extent cx="152400" cy="152400"/>
            <wp:effectExtent l="0" t="0" r="0" b="0"/>
            <wp:docPr id="362"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Start </w:t>
      </w:r>
      <w:proofErr w:type="spellStart"/>
      <w:r w:rsidR="00594773" w:rsidRPr="00594773">
        <w:rPr>
          <w:b/>
          <w:lang w:val="en-GB"/>
        </w:rPr>
        <w:t>MyKey</w:t>
      </w:r>
      <w:proofErr w:type="spellEnd"/>
      <w:r w:rsidR="00594773" w:rsidRPr="00594773">
        <w:rPr>
          <w:b/>
          <w:lang w:val="en-GB"/>
        </w:rPr>
        <w:t xml:space="preserve"> Process on BCM_NFAM</w:t>
      </w:r>
    </w:p>
    <w:p w14:paraId="09E46D3D" w14:textId="77777777" w:rsidR="003D3059" w:rsidRPr="00AD1D2E" w:rsidRDefault="00E503FC" w:rsidP="003D3059">
      <w:pPr>
        <w:pStyle w:val="Heading6"/>
        <w:rPr>
          <w:lang w:val="en-GB"/>
        </w:rPr>
      </w:pPr>
      <w:r>
        <w:rPr>
          <w:lang w:val="en-GB"/>
        </w:rPr>
        <w:t>Outputs</w:t>
      </w:r>
      <w:r w:rsidR="00CF5AE5">
        <w:rPr>
          <w:lang w:val="en-GB"/>
        </w:rPr>
        <w:t xml:space="preserve"> </w:t>
      </w:r>
    </w:p>
    <w:p w14:paraId="1B3F7DE7"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0ADA0622"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DB7FE"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88A81"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63AD3"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B80D4"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57FB1AA0"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29F3E8" w14:textId="77777777" w:rsidR="00192C1B" w:rsidRPr="009E2DE0" w:rsidRDefault="00F85872" w:rsidP="00301058">
            <w:pPr>
              <w:rPr>
                <w:rFonts w:cs="Arial"/>
                <w:color w:val="000000" w:themeColor="text1"/>
                <w:sz w:val="16"/>
                <w:szCs w:val="14"/>
              </w:rPr>
            </w:pPr>
            <w:r>
              <w:rPr>
                <w:noProof/>
              </w:rPr>
              <w:drawing>
                <wp:inline distT="0" distB="0" distL="0" distR="0" wp14:anchorId="61142E3A" wp14:editId="5E3E3FDC">
                  <wp:extent cx="152400" cy="152400"/>
                  <wp:effectExtent l="0" t="0" r="0" b="0"/>
                  <wp:docPr id="364" name="Picture 203568040.jpg" descr="20356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203568040.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4221a5d7ad216fd9a8b902f42a976794" w:history="1">
              <w:proofErr w:type="spellStart"/>
              <w:r w:rsidRPr="00F85872">
                <w:rPr>
                  <w:rStyle w:val="Hyperlink"/>
                  <w:rFonts w:ascii="Consolas" w:hAnsi="Consolas"/>
                  <w:sz w:val="16"/>
                  <w:lang w:val="en-GB"/>
                </w:rPr>
                <w:t>NfcMyKeyCreate_D_Rq</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7EF5E8" w14:textId="77777777" w:rsidR="00192C1B" w:rsidRPr="00FA0010" w:rsidRDefault="00F85872" w:rsidP="00301058">
            <w:pPr>
              <w:rPr>
                <w:rFonts w:cs="Arial"/>
                <w:color w:val="000000" w:themeColor="text1"/>
                <w:sz w:val="16"/>
                <w:szCs w:val="14"/>
              </w:rPr>
            </w:pPr>
            <w:r>
              <w:rPr>
                <w:noProof/>
              </w:rPr>
              <w:drawing>
                <wp:inline distT="0" distB="0" distL="0" distR="0" wp14:anchorId="1524BE21" wp14:editId="3D9EBE59">
                  <wp:extent cx="152400" cy="152400"/>
                  <wp:effectExtent l="0" t="0" r="0" b="0"/>
                  <wp:docPr id="366" name="Picture 1565755635.jpg" descr="156575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565755635.jpg"/>
                          <pic:cNvPicPr/>
                        </pic:nvPicPr>
                        <pic:blipFill>
                          <a:blip r:embed="rId50" cstate="print"/>
                          <a:stretch>
                            <a:fillRect/>
                          </a:stretch>
                        </pic:blipFill>
                        <pic:spPr>
                          <a:xfrm>
                            <a:off x="0" y="0"/>
                            <a:ext cx="152400" cy="152400"/>
                          </a:xfrm>
                          <a:prstGeom prst="rect">
                            <a:avLst/>
                          </a:prstGeom>
                        </pic:spPr>
                      </pic:pic>
                    </a:graphicData>
                  </a:graphic>
                </wp:inline>
              </w:drawing>
            </w:r>
            <w:r w:rsidRPr="00F85872">
              <w:rPr>
                <w:rFonts w:ascii="Consolas" w:hAnsi="Consolas"/>
                <w:sz w:val="16"/>
                <w:lang w:val="en-GB"/>
              </w:rPr>
              <w:t xml:space="preserve"> </w:t>
            </w:r>
            <w:hyperlink w:anchor="_23223749c15689d80659a124619fbc0d" w:history="1">
              <w:proofErr w:type="spellStart"/>
              <w:r w:rsidRPr="00F85872">
                <w:rPr>
                  <w:rStyle w:val="Hyperlink"/>
                  <w:rFonts w:ascii="Consolas" w:hAnsi="Consolas"/>
                  <w:sz w:val="16"/>
                  <w:lang w:val="en-GB"/>
                </w:rPr>
                <w:t>RequestNull_ET</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AC8AF6" w14:textId="77777777" w:rsidR="00F85872" w:rsidRPr="00192C1B" w:rsidRDefault="000F1FDF" w:rsidP="00F85872">
            <w:pPr>
              <w:rPr>
                <w:sz w:val="16"/>
              </w:rPr>
            </w:pPr>
            <w:hyperlink w:anchor="_3e8365c17a81e4a21f029728d89649a3" w:history="1">
              <w:r w:rsidR="00F85872">
                <w:rPr>
                  <w:rStyle w:val="Hyperlink"/>
                  <w:sz w:val="16"/>
                </w:rPr>
                <w:t xml:space="preserve">NFC </w:t>
              </w:r>
              <w:proofErr w:type="spellStart"/>
              <w:r w:rsidR="00F85872">
                <w:rPr>
                  <w:rStyle w:val="Hyperlink"/>
                  <w:sz w:val="16"/>
                </w:rPr>
                <w:t>MyKey</w:t>
              </w:r>
              <w:proofErr w:type="spellEnd"/>
              <w:r w:rsidR="00F85872">
                <w:rPr>
                  <w:rStyle w:val="Hyperlink"/>
                  <w:sz w:val="16"/>
                </w:rPr>
                <w:t xml:space="preserve"> - Wait for New </w:t>
              </w:r>
              <w:proofErr w:type="spellStart"/>
              <w:r w:rsidR="00F85872">
                <w:rPr>
                  <w:rStyle w:val="Hyperlink"/>
                  <w:sz w:val="16"/>
                </w:rPr>
                <w:t>MyKey</w:t>
              </w:r>
              <w:proofErr w:type="spellEnd"/>
            </w:hyperlink>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5BFCBA" w14:textId="77777777" w:rsidR="006507EC" w:rsidRPr="006507EC" w:rsidRDefault="006507EC" w:rsidP="006507EC">
            <w:proofErr w:type="spellStart"/>
            <w:r w:rsidRPr="006507EC">
              <w:rPr>
                <w:sz w:val="16"/>
              </w:rPr>
              <w:t>CANSignal</w:t>
            </w:r>
            <w:proofErr w:type="spellEnd"/>
          </w:p>
        </w:tc>
      </w:tr>
    </w:tbl>
    <w:p w14:paraId="573948A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Start </w:t>
      </w:r>
      <w:proofErr w:type="spellStart"/>
      <w:r w:rsidRPr="004521EB">
        <w:rPr>
          <w:lang w:val="en-GB"/>
        </w:rPr>
        <w:t>MyKey</w:t>
      </w:r>
      <w:proofErr w:type="spellEnd"/>
      <w:r w:rsidRPr="004521EB">
        <w:rPr>
          <w:lang w:val="en-GB"/>
        </w:rPr>
        <w:t xml:space="preserve"> Process on BCM_NFAM</w:t>
      </w:r>
    </w:p>
    <w:p w14:paraId="4BA561BF" w14:textId="77777777" w:rsidR="00462890" w:rsidRDefault="00462890" w:rsidP="00462890">
      <w:pPr>
        <w:pStyle w:val="VelocityScript"/>
      </w:pPr>
      <w:r>
        <w:t xml:space="preserve"># </w:t>
      </w:r>
      <w:r>
        <w:tab/>
      </w:r>
    </w:p>
    <w:p w14:paraId="22A3BAE0" w14:textId="77777777" w:rsidR="006233F4" w:rsidRDefault="006233F4" w:rsidP="00FC072D">
      <w:pPr>
        <w:pStyle w:val="VelocityScript"/>
      </w:pPr>
      <w:r>
        <w:t xml:space="preserve"># </w:t>
      </w:r>
      <w:r>
        <w:tab/>
      </w:r>
    </w:p>
    <w:p w14:paraId="7E44D8B8" w14:textId="77777777" w:rsidR="00967DA4" w:rsidRPr="00967DA4" w:rsidRDefault="00967DA4" w:rsidP="0074664E">
      <w:pPr>
        <w:rPr>
          <w:rFonts w:cs="Arial"/>
          <w:color w:val="7030A0"/>
          <w:sz w:val="16"/>
          <w:szCs w:val="14"/>
        </w:rPr>
      </w:pPr>
    </w:p>
    <w:p w14:paraId="323B17A3" w14:textId="77777777" w:rsidR="0074664E" w:rsidRDefault="004521EB" w:rsidP="0074664E">
      <w:pPr>
        <w:pStyle w:val="Heading4"/>
        <w:keepNext w:val="0"/>
        <w:tabs>
          <w:tab w:val="clear" w:pos="900"/>
          <w:tab w:val="left" w:pos="709"/>
        </w:tabs>
        <w:spacing w:before="240"/>
        <w:rPr>
          <w:lang w:val="en-GB"/>
        </w:rPr>
      </w:pPr>
      <w:r>
        <w:rPr>
          <w:lang w:val="en-GB"/>
        </w:rPr>
        <w:t xml:space="preserve">Technology </w:t>
      </w:r>
      <w:r w:rsidRPr="003070ED">
        <w:rPr>
          <w:lang w:val="en-GB"/>
        </w:rPr>
        <w:t>Function</w:t>
      </w:r>
      <w:r w:rsidR="00594773">
        <w:rPr>
          <w:lang w:val="en-GB"/>
        </w:rPr>
        <w:t xml:space="preserve"> </w:t>
      </w:r>
      <w:r>
        <w:rPr>
          <w:noProof/>
        </w:rPr>
        <w:drawing>
          <wp:inline distT="0" distB="0" distL="0" distR="0" wp14:anchorId="0DF92551" wp14:editId="2A1944C2">
            <wp:extent cx="152400" cy="152400"/>
            <wp:effectExtent l="0" t="0" r="0" b="0"/>
            <wp:docPr id="368" name="Picture 589838672.jpg" descr="589838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589838672.jpg"/>
                    <pic:cNvPicPr/>
                  </pic:nvPicPr>
                  <pic:blipFill>
                    <a:blip r:embed="rId48" cstate="print"/>
                    <a:stretch>
                      <a:fillRect/>
                    </a:stretch>
                  </pic:blipFill>
                  <pic:spPr>
                    <a:xfrm>
                      <a:off x="0" y="0"/>
                      <a:ext cx="152400" cy="152400"/>
                    </a:xfrm>
                    <a:prstGeom prst="rect">
                      <a:avLst/>
                    </a:prstGeom>
                  </pic:spPr>
                </pic:pic>
              </a:graphicData>
            </a:graphic>
          </wp:inline>
        </w:drawing>
      </w:r>
      <w:r w:rsidR="00594773" w:rsidRPr="007C3041">
        <w:rPr>
          <w:lang w:val="en-GB"/>
        </w:rPr>
        <w:t xml:space="preserve"> </w:t>
      </w:r>
      <w:r w:rsidR="00594773" w:rsidRPr="00594773">
        <w:rPr>
          <w:b/>
          <w:lang w:val="en-GB"/>
        </w:rPr>
        <w:t xml:space="preserve">Store NFC Key Card </w:t>
      </w:r>
      <w:proofErr w:type="spellStart"/>
      <w:r w:rsidR="00594773" w:rsidRPr="00594773">
        <w:rPr>
          <w:b/>
          <w:lang w:val="en-GB"/>
        </w:rPr>
        <w:t>Pairing_NFAM</w:t>
      </w:r>
      <w:proofErr w:type="spellEnd"/>
    </w:p>
    <w:p w14:paraId="20068762" w14:textId="77777777" w:rsidR="00B54490" w:rsidRPr="00AD1D2E" w:rsidRDefault="00B7339F" w:rsidP="00D93502">
      <w:pPr>
        <w:pStyle w:val="Heading6"/>
        <w:keepNext w:val="0"/>
        <w:tabs>
          <w:tab w:val="clear" w:pos="900"/>
          <w:tab w:val="left" w:pos="709"/>
        </w:tabs>
        <w:spacing w:before="240"/>
        <w:rPr>
          <w:lang w:val="en-GB"/>
        </w:rPr>
      </w:pPr>
      <w:r>
        <w:rPr>
          <w:lang w:val="en-GB"/>
        </w:rPr>
        <w:t>Inputs</w:t>
      </w:r>
      <w:r w:rsidR="00594773">
        <w:rPr>
          <w:lang w:val="en-GB"/>
        </w:rPr>
        <w:t xml:space="preserve"> </w:t>
      </w:r>
    </w:p>
    <w:p w14:paraId="358472CC" w14:textId="77777777" w:rsidR="00EB31D7" w:rsidRDefault="00EB31D7" w:rsidP="00EB31D7">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F85872" w:rsidRPr="00B3499B" w14:paraId="608F04A0"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4DECA" w14:textId="77777777" w:rsidR="00F85872" w:rsidRPr="0079029D" w:rsidRDefault="00F85872" w:rsidP="00F85872">
            <w:pPr>
              <w:rPr>
                <w:rFonts w:cs="Arial"/>
                <w:b/>
                <w:bCs/>
                <w:color w:val="000000"/>
                <w:sz w:val="18"/>
              </w:rPr>
            </w:pPr>
            <w:r>
              <w:rPr>
                <w:rFonts w:cs="Arial"/>
                <w:b/>
                <w:bCs/>
                <w:color w:val="000000"/>
                <w:sz w:val="18"/>
              </w:rPr>
              <w:t>Input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3CDB0" w14:textId="77777777" w:rsidR="00F85872" w:rsidRPr="0079029D" w:rsidRDefault="00F85872" w:rsidP="00F85872">
            <w:pPr>
              <w:rPr>
                <w:rFonts w:cs="Arial"/>
                <w:b/>
                <w:bCs/>
                <w:color w:val="000000"/>
                <w:sz w:val="18"/>
              </w:rPr>
            </w:pPr>
            <w:r>
              <w:rPr>
                <w:rFonts w:cs="Arial"/>
                <w:b/>
                <w:bCs/>
                <w:color w:val="000000"/>
                <w:sz w:val="18"/>
              </w:rPr>
              <w:t>Technical Signal 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6BEC4" w14:textId="77777777" w:rsidR="00F85872" w:rsidRDefault="00F85872" w:rsidP="00F85872">
            <w:pPr>
              <w:rPr>
                <w:rFonts w:cs="Arial"/>
                <w:b/>
                <w:bCs/>
                <w:color w:val="000000"/>
                <w:sz w:val="18"/>
              </w:rPr>
            </w:pPr>
            <w:r w:rsidRPr="0079029D">
              <w:rPr>
                <w:rFonts w:cs="Arial"/>
                <w:b/>
                <w:bCs/>
                <w:color w:val="000000"/>
                <w:sz w:val="18"/>
              </w:rPr>
              <w:t>Logical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13945" w14:textId="77777777" w:rsidR="00F85872" w:rsidRPr="0079029D" w:rsidRDefault="00F85872" w:rsidP="00F85872">
            <w:pPr>
              <w:ind w:left="141"/>
              <w:rPr>
                <w:rFonts w:cs="Arial"/>
                <w:color w:val="000000" w:themeColor="text1"/>
                <w:sz w:val="18"/>
                <w:szCs w:val="14"/>
              </w:rPr>
            </w:pPr>
            <w:r>
              <w:rPr>
                <w:rFonts w:cs="Arial"/>
                <w:b/>
                <w:bCs/>
                <w:color w:val="000000"/>
                <w:sz w:val="18"/>
              </w:rPr>
              <w:t>Type</w:t>
            </w:r>
          </w:p>
        </w:tc>
      </w:tr>
      <w:tr w:rsidR="00F85872" w:rsidRPr="00B3499B" w14:paraId="51F4546E"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B151ED" w14:textId="77777777" w:rsidR="00F85872" w:rsidRPr="00F85872" w:rsidRDefault="001336CF" w:rsidP="00F85872">
            <w:pPr>
              <w:rPr>
                <w:rFonts w:ascii="Consolas" w:hAnsi="Consolas"/>
                <w:sz w:val="16"/>
              </w:rPr>
            </w:pPr>
            <w:r>
              <w:rPr>
                <w:noProof/>
              </w:rPr>
              <w:lastRenderedPageBreak/>
              <w:drawing>
                <wp:inline distT="0" distB="0" distL="0" distR="0" wp14:anchorId="266F8006" wp14:editId="1E8F2CD7">
                  <wp:extent cx="152400" cy="152400"/>
                  <wp:effectExtent l="0" t="0" r="0" b="0"/>
                  <wp:docPr id="370"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313999b9e82aec17c766c966c3b1967d" w:history="1">
              <w:proofErr w:type="spellStart"/>
              <w:r w:rsidR="00F85872" w:rsidRPr="00F85872">
                <w:rPr>
                  <w:rStyle w:val="Hyperlink"/>
                  <w:rFonts w:ascii="Consolas" w:hAnsi="Consolas"/>
                  <w:sz w:val="16"/>
                </w:rPr>
                <w:t>AdditionalKeyStorageAvailable</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2A0EF33"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056C45"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174665" w14:textId="77777777" w:rsidR="00F85872" w:rsidRPr="00F00DD8" w:rsidRDefault="00F85872" w:rsidP="00F85872">
            <w:r w:rsidRPr="00F00DD8">
              <w:rPr>
                <w:sz w:val="16"/>
              </w:rPr>
              <w:t>Signal</w:t>
            </w:r>
          </w:p>
        </w:tc>
      </w:tr>
      <w:tr w:rsidR="00F85872" w:rsidRPr="00B3499B" w14:paraId="4751455E"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57D23B" w14:textId="77777777" w:rsidR="00F85872" w:rsidRPr="00F85872" w:rsidRDefault="001336CF" w:rsidP="00F85872">
            <w:pPr>
              <w:rPr>
                <w:rFonts w:ascii="Consolas" w:hAnsi="Consolas"/>
                <w:sz w:val="16"/>
              </w:rPr>
            </w:pPr>
            <w:r>
              <w:rPr>
                <w:noProof/>
              </w:rPr>
              <w:drawing>
                <wp:inline distT="0" distB="0" distL="0" distR="0" wp14:anchorId="75B7F298" wp14:editId="2CE29DCB">
                  <wp:extent cx="152400" cy="152400"/>
                  <wp:effectExtent l="0" t="0" r="0" b="0"/>
                  <wp:docPr id="372"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1fc474c4f100f1678e817c9c96811c2" w:history="1">
              <w:proofErr w:type="spellStart"/>
              <w:r w:rsidR="00F85872" w:rsidRPr="00F85872">
                <w:rPr>
                  <w:rStyle w:val="Hyperlink"/>
                  <w:rFonts w:ascii="Consolas" w:hAnsi="Consolas"/>
                  <w:sz w:val="16"/>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528DE34"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E13047"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060743" w14:textId="77777777" w:rsidR="00F85872" w:rsidRPr="00F00DD8" w:rsidRDefault="00F85872" w:rsidP="00F85872">
            <w:r w:rsidRPr="00F00DD8">
              <w:rPr>
                <w:sz w:val="16"/>
              </w:rPr>
              <w:t>Signal</w:t>
            </w:r>
          </w:p>
        </w:tc>
      </w:tr>
      <w:tr w:rsidR="00F85872" w:rsidRPr="00B3499B" w14:paraId="21C9949D" w14:textId="77777777" w:rsidTr="003543E7">
        <w:trPr>
          <w:trHeight w:val="818"/>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DF118D" w14:textId="77777777" w:rsidR="00F85872" w:rsidRPr="00F85872" w:rsidRDefault="001336CF" w:rsidP="00F85872">
            <w:pPr>
              <w:rPr>
                <w:rFonts w:ascii="Consolas" w:hAnsi="Consolas"/>
                <w:sz w:val="16"/>
              </w:rPr>
            </w:pPr>
            <w:r>
              <w:rPr>
                <w:noProof/>
              </w:rPr>
              <w:drawing>
                <wp:inline distT="0" distB="0" distL="0" distR="0" wp14:anchorId="0CCC2FDE" wp14:editId="10551731">
                  <wp:extent cx="152400" cy="152400"/>
                  <wp:effectExtent l="0" t="0" r="0" b="0"/>
                  <wp:docPr id="374"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rPr>
              <w:t xml:space="preserve"> </w:t>
            </w:r>
            <w:hyperlink w:anchor="_41fc474c4f100f1678e817c9c96811c2" w:history="1">
              <w:proofErr w:type="spellStart"/>
              <w:r w:rsidR="00F85872" w:rsidRPr="00F85872">
                <w:rPr>
                  <w:rStyle w:val="Hyperlink"/>
                  <w:rFonts w:ascii="Consolas" w:hAnsi="Consolas"/>
                  <w:sz w:val="16"/>
                </w:rPr>
                <w:t>PendingRequests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B0FF00" w14:textId="77777777" w:rsidR="00F85872" w:rsidRPr="0079029D" w:rsidRDefault="000F1FDF" w:rsidP="00F85872">
            <w:pPr>
              <w:rPr>
                <w:sz w:val="16"/>
              </w:rPr>
            </w:pPr>
            <w:hyperlink w:anchor="_d41d8cd98f00b204e9800998ecf8427e" w:history="1">
              <w:r w:rsidR="00F85872">
                <w:rPr>
                  <w:rStyle w:val="Hyperlink"/>
                  <w:sz w:val="16"/>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433865A"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B62580" w14:textId="77777777" w:rsidR="00F85872" w:rsidRPr="00F00DD8" w:rsidRDefault="00F85872" w:rsidP="00F85872">
            <w:r w:rsidRPr="00F00DD8">
              <w:rPr>
                <w:sz w:val="16"/>
              </w:rPr>
              <w:t>Signal</w:t>
            </w:r>
          </w:p>
        </w:tc>
      </w:tr>
    </w:tbl>
    <w:p w14:paraId="4D57214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1</w:t>
      </w:r>
      <w:r>
        <w:rPr>
          <w:noProof/>
        </w:rPr>
        <w:fldChar w:fldCharType="end"/>
      </w:r>
      <w:r w:rsidRPr="00702453">
        <w:t xml:space="preserve">: </w:t>
      </w:r>
      <w:r>
        <w:t xml:space="preserve">Input Signal mappings of Function </w:t>
      </w:r>
      <w:r w:rsidRPr="004521EB">
        <w:rPr>
          <w:lang w:val="en-GB"/>
        </w:rPr>
        <w:t xml:space="preserve">Store NFC Key Card </w:t>
      </w:r>
      <w:proofErr w:type="spellStart"/>
      <w:r w:rsidRPr="004521EB">
        <w:rPr>
          <w:lang w:val="en-GB"/>
        </w:rPr>
        <w:t>Pairing_NFAM</w:t>
      </w:r>
      <w:proofErr w:type="spellEnd"/>
    </w:p>
    <w:p w14:paraId="22A47D42" w14:textId="77777777" w:rsidR="003D3059" w:rsidRPr="00AD1D2E" w:rsidRDefault="00E503FC" w:rsidP="003D3059">
      <w:pPr>
        <w:pStyle w:val="Heading6"/>
        <w:rPr>
          <w:lang w:val="en-GB"/>
        </w:rPr>
      </w:pPr>
      <w:r>
        <w:rPr>
          <w:lang w:val="en-GB"/>
        </w:rPr>
        <w:t>Outputs</w:t>
      </w:r>
      <w:r w:rsidR="00CF5AE5">
        <w:rPr>
          <w:lang w:val="en-GB"/>
        </w:rPr>
        <w:t xml:space="preserve"> </w:t>
      </w:r>
    </w:p>
    <w:p w14:paraId="1B660600" w14:textId="77777777" w:rsidR="00236BAE" w:rsidRDefault="00236BAE" w:rsidP="00236BAE">
      <w:pPr>
        <w:rPr>
          <w:rFonts w:cs="Arial"/>
        </w:rPr>
      </w:pPr>
    </w:p>
    <w:tbl>
      <w:tblPr>
        <w:tblW w:w="9180" w:type="dxa"/>
        <w:tblInd w:w="355" w:type="dxa"/>
        <w:tblLayout w:type="fixed"/>
        <w:tblCellMar>
          <w:left w:w="0" w:type="dxa"/>
          <w:right w:w="0" w:type="dxa"/>
        </w:tblCellMar>
        <w:tblLook w:val="04A0" w:firstRow="1" w:lastRow="0" w:firstColumn="1" w:lastColumn="0" w:noHBand="0" w:noVBand="1"/>
      </w:tblPr>
      <w:tblGrid>
        <w:gridCol w:w="2610"/>
        <w:gridCol w:w="2520"/>
        <w:gridCol w:w="2520"/>
        <w:gridCol w:w="1530"/>
      </w:tblGrid>
      <w:tr w:rsidR="00192C1B" w:rsidRPr="00B3499B" w14:paraId="5386E779" w14:textId="77777777" w:rsidTr="00F85872">
        <w:trPr>
          <w:trHeight w:val="133"/>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0EA3E" w14:textId="77777777" w:rsidR="00192C1B" w:rsidRPr="00BE4316" w:rsidRDefault="00F85872" w:rsidP="00236BAE">
            <w:pPr>
              <w:rPr>
                <w:rFonts w:cs="Arial"/>
                <w:b/>
                <w:bCs/>
                <w:color w:val="000000"/>
                <w:sz w:val="18"/>
              </w:rPr>
            </w:pPr>
            <w:r>
              <w:rPr>
                <w:rFonts w:cs="Arial"/>
                <w:b/>
                <w:bCs/>
                <w:color w:val="000000"/>
                <w:sz w:val="18"/>
              </w:rPr>
              <w:t>Output</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2727DD" w14:textId="77777777" w:rsidR="00192C1B" w:rsidRPr="00BE4316" w:rsidRDefault="006507EC" w:rsidP="00236BAE">
            <w:pPr>
              <w:rPr>
                <w:rFonts w:cs="Arial"/>
                <w:b/>
                <w:bCs/>
                <w:sz w:val="18"/>
                <w:szCs w:val="14"/>
              </w:rPr>
            </w:pPr>
            <w:r w:rsidRPr="00BE4316">
              <w:rPr>
                <w:rFonts w:cs="Arial"/>
                <w:b/>
                <w:bCs/>
                <w:color w:val="000000"/>
                <w:sz w:val="18"/>
              </w:rPr>
              <w:t>Technical</w:t>
            </w:r>
            <w:r w:rsidR="00192C1B" w:rsidRPr="00BE4316">
              <w:rPr>
                <w:rFonts w:cs="Arial"/>
                <w:b/>
                <w:bCs/>
                <w:color w:val="000000"/>
                <w:sz w:val="18"/>
              </w:rPr>
              <w:t xml:space="preserve"> Signal </w:t>
            </w:r>
            <w:r w:rsidR="00F85872">
              <w:rPr>
                <w:rFonts w:cs="Arial"/>
                <w:b/>
                <w:bCs/>
                <w:color w:val="000000"/>
                <w:sz w:val="18"/>
              </w:rPr>
              <w:t>Encoding</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10CDF" w14:textId="77777777" w:rsidR="00192C1B" w:rsidRPr="00BE4316" w:rsidRDefault="00F85872" w:rsidP="00236BAE">
            <w:pPr>
              <w:rPr>
                <w:rFonts w:cs="Arial"/>
                <w:b/>
                <w:bCs/>
                <w:color w:val="000000"/>
                <w:sz w:val="18"/>
              </w:rPr>
            </w:pPr>
            <w:r>
              <w:rPr>
                <w:rFonts w:cs="Arial"/>
                <w:b/>
                <w:bCs/>
                <w:color w:val="000000"/>
                <w:sz w:val="18"/>
              </w:rPr>
              <w:t>Logical</w:t>
            </w:r>
            <w:r w:rsidR="00192C1B" w:rsidRPr="00BE4316">
              <w:rPr>
                <w:rFonts w:cs="Arial"/>
                <w:b/>
                <w:bCs/>
                <w:color w:val="000000"/>
                <w:sz w:val="18"/>
              </w:rPr>
              <w:t xml:space="preserve"> Signal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79AB6" w14:textId="77777777" w:rsidR="00192C1B" w:rsidRPr="00BE4316" w:rsidRDefault="00301058" w:rsidP="00236BAE">
            <w:pPr>
              <w:ind w:left="141"/>
              <w:rPr>
                <w:rFonts w:cs="Arial"/>
                <w:color w:val="000000" w:themeColor="text1"/>
                <w:sz w:val="18"/>
                <w:szCs w:val="14"/>
              </w:rPr>
            </w:pPr>
            <w:r w:rsidRPr="00BE4316">
              <w:rPr>
                <w:rFonts w:cs="Arial"/>
                <w:b/>
                <w:bCs/>
                <w:color w:val="000000"/>
                <w:sz w:val="18"/>
              </w:rPr>
              <w:t>Type</w:t>
            </w:r>
          </w:p>
        </w:tc>
      </w:tr>
      <w:tr w:rsidR="00192C1B" w:rsidRPr="00B3499B" w14:paraId="4E2C24CD" w14:textId="77777777" w:rsidTr="00032EF8">
        <w:trPr>
          <w:trHeight w:val="1259"/>
        </w:trPr>
        <w:tc>
          <w:tcPr>
            <w:tcW w:w="26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6ADF00" w14:textId="77777777" w:rsidR="00192C1B" w:rsidRPr="009E2DE0" w:rsidRDefault="00F85872" w:rsidP="00301058">
            <w:pPr>
              <w:rPr>
                <w:rFonts w:cs="Arial"/>
                <w:color w:val="000000" w:themeColor="text1"/>
                <w:sz w:val="16"/>
                <w:szCs w:val="14"/>
              </w:rPr>
            </w:pPr>
            <w:r>
              <w:rPr>
                <w:noProof/>
              </w:rPr>
              <w:drawing>
                <wp:inline distT="0" distB="0" distL="0" distR="0" wp14:anchorId="2B67677A" wp14:editId="38F98165">
                  <wp:extent cx="152400" cy="152400"/>
                  <wp:effectExtent l="0" t="0" r="0" b="0"/>
                  <wp:docPr id="376" name="Picture -1901142228.jpg" descr="-190114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01142228.jpg"/>
                          <pic:cNvPicPr/>
                        </pic:nvPicPr>
                        <pic:blipFill>
                          <a:blip r:embed="rId49" cstate="print"/>
                          <a:stretch>
                            <a:fillRect/>
                          </a:stretch>
                        </pic:blipFill>
                        <pic:spPr>
                          <a:xfrm>
                            <a:off x="0" y="0"/>
                            <a:ext cx="152400" cy="152400"/>
                          </a:xfrm>
                          <a:prstGeom prst="rect">
                            <a:avLst/>
                          </a:prstGeom>
                        </pic:spPr>
                      </pic:pic>
                    </a:graphicData>
                  </a:graphic>
                </wp:inline>
              </w:drawing>
            </w:r>
            <w:r>
              <w:rPr>
                <w:rFonts w:ascii="Consolas" w:hAnsi="Consolas"/>
                <w:sz w:val="16"/>
                <w:lang w:val="en-GB"/>
              </w:rPr>
              <w:t xml:space="preserve"> </w:t>
            </w:r>
            <w:hyperlink w:anchor="_1ff952139917ba14b412224d9deea956" w:history="1">
              <w:proofErr w:type="spellStart"/>
              <w:r w:rsidRPr="00F85872">
                <w:rPr>
                  <w:rStyle w:val="Hyperlink"/>
                  <w:rFonts w:ascii="Consolas" w:hAnsi="Consolas"/>
                  <w:sz w:val="16"/>
                  <w:lang w:val="en-GB"/>
                </w:rPr>
                <w:t>CardPairingRecords</w:t>
              </w:r>
              <w:proofErr w:type="spellEnd"/>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F9FF3C" w14:textId="77777777" w:rsidR="00192C1B" w:rsidRPr="00FA0010" w:rsidRDefault="00F85872" w:rsidP="00301058">
            <w:pPr>
              <w:rPr>
                <w:rFonts w:cs="Arial"/>
                <w:color w:val="000000" w:themeColor="text1"/>
                <w:sz w:val="16"/>
                <w:szCs w:val="14"/>
              </w:rPr>
            </w:pPr>
            <w:r w:rsidRPr="00F85872">
              <w:rPr>
                <w:rFonts w:ascii="Consolas" w:hAnsi="Consolas"/>
                <w:sz w:val="16"/>
                <w:lang w:val="en-GB"/>
              </w:rPr>
              <w:t xml:space="preserve"> </w:t>
            </w:r>
            <w:hyperlink w:anchor="_d41d8cd98f00b204e9800998ecf8427e" w:history="1">
              <w:r w:rsidRPr="00F85872">
                <w:rPr>
                  <w:rStyle w:val="Hyperlink"/>
                  <w:rFonts w:ascii="Consolas" w:hAnsi="Consolas"/>
                  <w:sz w:val="16"/>
                  <w:lang w:val="en-GB"/>
                </w:rPr>
                <w:t xml:space="preserve"> </w:t>
              </w:r>
            </w:hyperlink>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C15A90" w14:textId="77777777" w:rsidR="00206F6A" w:rsidRDefault="00206F6A"/>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BC483D" w14:textId="77777777" w:rsidR="006507EC" w:rsidRPr="006507EC" w:rsidRDefault="006507EC" w:rsidP="006507EC">
            <w:r w:rsidRPr="006507EC">
              <w:rPr>
                <w:sz w:val="16"/>
              </w:rPr>
              <w:t>Signal</w:t>
            </w:r>
          </w:p>
        </w:tc>
      </w:tr>
    </w:tbl>
    <w:p w14:paraId="0E8CA1B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sidR="00D94A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D94AA9">
        <w:rPr>
          <w:noProof/>
        </w:rPr>
        <w:t>2</w:t>
      </w:r>
      <w:r>
        <w:rPr>
          <w:noProof/>
        </w:rPr>
        <w:fldChar w:fldCharType="end"/>
      </w:r>
      <w:r w:rsidRPr="00702453">
        <w:t xml:space="preserve">: </w:t>
      </w:r>
      <w:r>
        <w:t xml:space="preserve">Output Signal mappings of Function </w:t>
      </w:r>
      <w:r w:rsidRPr="004521EB">
        <w:rPr>
          <w:lang w:val="en-GB"/>
        </w:rPr>
        <w:t xml:space="preserve">Store NFC Key Card </w:t>
      </w:r>
      <w:proofErr w:type="spellStart"/>
      <w:r w:rsidRPr="004521EB">
        <w:rPr>
          <w:lang w:val="en-GB"/>
        </w:rPr>
        <w:t>Pairing_NFAM</w:t>
      </w:r>
      <w:proofErr w:type="spellEnd"/>
    </w:p>
    <w:p w14:paraId="4425C4A0" w14:textId="77777777" w:rsidR="00462890" w:rsidRDefault="00462890" w:rsidP="00462890">
      <w:pPr>
        <w:pStyle w:val="VelocityScript"/>
      </w:pPr>
      <w:r>
        <w:t xml:space="preserve"># </w:t>
      </w:r>
      <w:r>
        <w:tab/>
      </w:r>
    </w:p>
    <w:p w14:paraId="77F4F65A" w14:textId="77777777" w:rsidR="006233F4" w:rsidRDefault="006233F4" w:rsidP="00FC072D">
      <w:pPr>
        <w:pStyle w:val="VelocityScript"/>
      </w:pPr>
      <w:r>
        <w:t xml:space="preserve"># </w:t>
      </w:r>
      <w:r>
        <w:tab/>
      </w:r>
    </w:p>
    <w:p w14:paraId="757CBC83" w14:textId="77777777" w:rsidR="00305BF4" w:rsidRPr="00BB29B2" w:rsidRDefault="00305BF4" w:rsidP="00305BF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49" w:name="_Toc423616411"/>
      <w:bookmarkStart w:id="250" w:name="_Toc215652170"/>
      <w:bookmarkStart w:id="251" w:name="_Toc26368318"/>
      <w:bookmarkStart w:id="252" w:name="_Toc1554306"/>
      <w:bookmarkStart w:id="253" w:name="_Toc481143832"/>
      <w:r w:rsidRPr="00BB29B2">
        <w:rPr>
          <w:lang w:val="en-GB"/>
        </w:rPr>
        <w:lastRenderedPageBreak/>
        <w:t xml:space="preserve">Open </w:t>
      </w:r>
      <w:bookmarkEnd w:id="249"/>
      <w:bookmarkEnd w:id="250"/>
      <w:r w:rsidRPr="00BB29B2">
        <w:rPr>
          <w:lang w:val="en-GB"/>
        </w:rPr>
        <w:t>Concerns</w:t>
      </w:r>
      <w:bookmarkEnd w:id="251"/>
      <w:bookmarkEnd w:id="252"/>
      <w:bookmarkEnd w:id="253"/>
    </w:p>
    <w:p w14:paraId="645A3C83" w14:textId="77777777" w:rsidR="00305BF4" w:rsidRDefault="00305BF4" w:rsidP="00305BF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54" w:name="_Toc26368319"/>
      <w:bookmarkStart w:id="255" w:name="_Toc1554307"/>
      <w:bookmarkStart w:id="256" w:name="_Toc481143833"/>
      <w:bookmarkStart w:id="257" w:name="_Toc423616410"/>
      <w:r w:rsidRPr="00BB29B2">
        <w:rPr>
          <w:lang w:val="en-GB"/>
        </w:rPr>
        <w:lastRenderedPageBreak/>
        <w:t>Revision History</w:t>
      </w:r>
      <w:bookmarkEnd w:id="254"/>
      <w:bookmarkEnd w:id="255"/>
      <w:bookmarkEnd w:id="256"/>
      <w:bookmarkEnd w:id="257"/>
    </w:p>
    <w:p w14:paraId="5364A6F8" w14:textId="77777777" w:rsidR="00305BF4" w:rsidRPr="004F2D6E" w:rsidRDefault="00305BF4" w:rsidP="00305BF4">
      <w:pPr>
        <w:rPr>
          <w:i/>
        </w:rPr>
      </w:pPr>
      <w:r w:rsidRPr="004F2D6E">
        <w:rPr>
          <w:i/>
        </w:rPr>
        <w:t>No revision history found.</w:t>
      </w:r>
    </w:p>
    <w:p w14:paraId="0D75D793" w14:textId="77777777" w:rsidR="00305BF4" w:rsidRDefault="00305BF4" w:rsidP="00305BF4"/>
    <w:p w14:paraId="7CDBDA4C" w14:textId="77777777" w:rsidR="00305BF4" w:rsidRPr="00BC3C56" w:rsidRDefault="00305BF4" w:rsidP="00305BF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58" w:name="_Toc26368320"/>
      <w:bookmarkStart w:id="259" w:name="_Toc1554309"/>
      <w:bookmarkStart w:id="260" w:name="_Toc481143835"/>
      <w:r w:rsidRPr="00BC3C56">
        <w:rPr>
          <w:lang w:val="en-GB"/>
        </w:rPr>
        <w:lastRenderedPageBreak/>
        <w:t>Appendix</w:t>
      </w:r>
      <w:bookmarkEnd w:id="258"/>
      <w:bookmarkEnd w:id="259"/>
      <w:bookmarkEnd w:id="260"/>
    </w:p>
    <w:p w14:paraId="195282C8" w14:textId="77777777" w:rsidR="00305BF4" w:rsidRPr="00BC3C56" w:rsidRDefault="00305BF4" w:rsidP="00305BF4">
      <w:pPr>
        <w:pStyle w:val="Heading2"/>
        <w:tabs>
          <w:tab w:val="clear" w:pos="709"/>
        </w:tabs>
        <w:rPr>
          <w:lang w:val="en-GB"/>
        </w:rPr>
      </w:pPr>
      <w:bookmarkStart w:id="261" w:name="_Data_Dictionary"/>
      <w:bookmarkStart w:id="262" w:name="_Ref495419194"/>
      <w:bookmarkStart w:id="263" w:name="_Toc481143836"/>
      <w:bookmarkStart w:id="264" w:name="_Ref473230612"/>
      <w:bookmarkStart w:id="265" w:name="_Ref473230598"/>
      <w:bookmarkStart w:id="266" w:name="_Ref472500851"/>
      <w:bookmarkStart w:id="267" w:name="_Ref472500838"/>
      <w:bookmarkStart w:id="268" w:name="_Ref472492871"/>
      <w:bookmarkStart w:id="269" w:name="_Toc26368321"/>
      <w:bookmarkStart w:id="270" w:name="_Toc1554310"/>
      <w:bookmarkStart w:id="271" w:name="_Toc521202117"/>
      <w:bookmarkEnd w:id="261"/>
      <w:r w:rsidRPr="00BC3C56">
        <w:rPr>
          <w:lang w:val="en-GB"/>
        </w:rPr>
        <w:t>Data Dictionary</w:t>
      </w:r>
      <w:bookmarkEnd w:id="262"/>
      <w:bookmarkEnd w:id="263"/>
      <w:bookmarkEnd w:id="264"/>
      <w:bookmarkEnd w:id="265"/>
      <w:bookmarkEnd w:id="266"/>
      <w:bookmarkEnd w:id="267"/>
      <w:bookmarkEnd w:id="268"/>
      <w:bookmarkEnd w:id="269"/>
      <w:bookmarkEnd w:id="270"/>
      <w:bookmarkEnd w:id="271"/>
    </w:p>
    <w:p w14:paraId="0D6FFF29" w14:textId="109DFEFD" w:rsidR="00305BF4" w:rsidRPr="00BC3C56" w:rsidRDefault="00305BF4" w:rsidP="00305BF4">
      <w:pPr>
        <w:pStyle w:val="Heading3"/>
        <w:rPr>
          <w:lang w:val="en-GB"/>
        </w:rPr>
      </w:pPr>
      <w:bookmarkStart w:id="272" w:name="_Toc26368322"/>
      <w:bookmarkStart w:id="273" w:name="_Toc1554311"/>
      <w:bookmarkStart w:id="274" w:name="_Ref536800500"/>
      <w:bookmarkStart w:id="275" w:name="_Ref531361340"/>
      <w:bookmarkStart w:id="276" w:name="_Ref531349226"/>
      <w:bookmarkStart w:id="277" w:name="_Toc521202118"/>
      <w:bookmarkStart w:id="278" w:name="_Toc481143837"/>
      <w:r w:rsidRPr="00BC3C56">
        <w:rPr>
          <w:lang w:val="en-GB"/>
        </w:rPr>
        <w:t xml:space="preserve">Logical </w:t>
      </w:r>
      <w:bookmarkEnd w:id="272"/>
      <w:bookmarkEnd w:id="273"/>
      <w:bookmarkEnd w:id="274"/>
      <w:bookmarkEnd w:id="275"/>
      <w:bookmarkEnd w:id="276"/>
      <w:bookmarkEnd w:id="277"/>
      <w:bookmarkEnd w:id="278"/>
      <w:r w:rsidR="008D614C">
        <w:rPr>
          <w:lang w:val="en-GB"/>
        </w:rPr>
        <w:t>Messages</w:t>
      </w:r>
    </w:p>
    <w:p w14:paraId="614B378E" w14:textId="3BD54979" w:rsidR="007E45AD" w:rsidRDefault="007E45AD" w:rsidP="00BE2488">
      <w:pPr>
        <w:pStyle w:val="RETechSignal"/>
      </w:pPr>
      <w:bookmarkStart w:id="279" w:name="_2f2a1f4acceaab8b413d97f9106915e8"/>
      <w:r>
        <w:t>Device Entered Field</w:t>
      </w:r>
      <w:bookmarkEnd w:id="279"/>
    </w:p>
    <w:tbl>
      <w:tblPr>
        <w:tblStyle w:val="TableGrid"/>
        <w:tblW w:w="4524" w:type="pct"/>
        <w:tblInd w:w="625" w:type="dxa"/>
        <w:tblLook w:val="0620" w:firstRow="1" w:lastRow="0" w:firstColumn="0" w:lastColumn="0" w:noHBand="1" w:noVBand="1"/>
      </w:tblPr>
      <w:tblGrid>
        <w:gridCol w:w="1709"/>
        <w:gridCol w:w="6751"/>
      </w:tblGrid>
      <w:tr w:rsidR="007E45AD" w:rsidRPr="009E3B7C" w14:paraId="32AC5C16" w14:textId="77777777" w:rsidTr="00184FCF">
        <w:trPr>
          <w:trHeight w:val="166"/>
        </w:trPr>
        <w:tc>
          <w:tcPr>
            <w:tcW w:w="1010" w:type="pct"/>
            <w:shd w:val="clear" w:color="auto" w:fill="BFBFBF" w:themeFill="background1" w:themeFillShade="BF"/>
          </w:tcPr>
          <w:p w14:paraId="1D9F2438" w14:textId="0A787B3F"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7D3D45D1" w14:textId="77777777" w:rsidR="007E45AD" w:rsidRPr="009E3B7C" w:rsidRDefault="007E45AD" w:rsidP="00184FCF">
            <w:pPr>
              <w:jc w:val="both"/>
              <w:rPr>
                <w:rFonts w:cs="Arial"/>
                <w:b/>
              </w:rPr>
            </w:pPr>
            <w:r>
              <w:rPr>
                <w:rFonts w:cs="Arial"/>
                <w:b/>
              </w:rPr>
              <w:t>Device Entered Field</w:t>
            </w:r>
          </w:p>
        </w:tc>
      </w:tr>
      <w:tr w:rsidR="007E45AD" w:rsidRPr="009E3B7C" w14:paraId="7970EA12" w14:textId="77777777" w:rsidTr="00184FCF">
        <w:trPr>
          <w:trHeight w:val="332"/>
        </w:trPr>
        <w:tc>
          <w:tcPr>
            <w:tcW w:w="1010" w:type="pct"/>
            <w:shd w:val="clear" w:color="auto" w:fill="BFBFBF" w:themeFill="background1" w:themeFillShade="BF"/>
          </w:tcPr>
          <w:p w14:paraId="195586E5" w14:textId="77777777" w:rsidR="007E45AD" w:rsidRDefault="007E45AD" w:rsidP="00184FCF">
            <w:pPr>
              <w:jc w:val="both"/>
              <w:rPr>
                <w:rFonts w:cs="Arial"/>
                <w:b/>
              </w:rPr>
            </w:pPr>
            <w:r>
              <w:rPr>
                <w:rFonts w:cs="Arial"/>
                <w:b/>
              </w:rPr>
              <w:t>Description</w:t>
            </w:r>
          </w:p>
        </w:tc>
        <w:tc>
          <w:tcPr>
            <w:tcW w:w="3990" w:type="pct"/>
          </w:tcPr>
          <w:p w14:paraId="0124BCF0" w14:textId="77777777" w:rsidR="007E45AD" w:rsidRDefault="007E45AD" w:rsidP="00184FCF">
            <w:pPr>
              <w:jc w:val="both"/>
              <w:rPr>
                <w:rFonts w:cs="Arial"/>
              </w:rPr>
            </w:pPr>
            <w:r>
              <w:rPr>
                <w:rFonts w:cs="Arial"/>
              </w:rPr>
              <w:t>To indicate that a device has entered within the detection range of an NFC Reader Antenna</w:t>
            </w:r>
          </w:p>
        </w:tc>
      </w:tr>
      <w:tr w:rsidR="00695264" w:rsidRPr="009E3B7C" w14:paraId="2087CC4C" w14:textId="77777777" w:rsidTr="00184FCF">
        <w:trPr>
          <w:trHeight w:val="332"/>
        </w:trPr>
        <w:tc>
          <w:tcPr>
            <w:tcW w:w="1010" w:type="pct"/>
            <w:shd w:val="clear" w:color="auto" w:fill="BFBFBF" w:themeFill="background1" w:themeFillShade="BF"/>
          </w:tcPr>
          <w:p w14:paraId="3F8CC96F" w14:textId="5AA995E7" w:rsidR="00695264" w:rsidRDefault="00695264" w:rsidP="00184FCF">
            <w:pPr>
              <w:jc w:val="both"/>
              <w:rPr>
                <w:rFonts w:cs="Arial"/>
                <w:b/>
              </w:rPr>
            </w:pPr>
            <w:r>
              <w:rPr>
                <w:rFonts w:cs="Arial"/>
                <w:b/>
              </w:rPr>
              <w:t>Realized by</w:t>
            </w:r>
          </w:p>
        </w:tc>
        <w:tc>
          <w:tcPr>
            <w:tcW w:w="3990" w:type="pct"/>
          </w:tcPr>
          <w:p w14:paraId="0B9BDECC" w14:textId="77777777" w:rsidR="00206F6A" w:rsidRDefault="00206F6A"/>
        </w:tc>
      </w:tr>
    </w:tbl>
    <w:p w14:paraId="17DE80A9" w14:textId="03255F78" w:rsidR="007E45AD" w:rsidRDefault="007E45AD" w:rsidP="007E45AD"/>
    <w:p w14:paraId="624C7614" w14:textId="7287DA8A"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6D30D62D" w14:textId="1168A76C" w:rsidTr="009735BC">
        <w:trPr>
          <w:trHeight w:val="166"/>
        </w:trPr>
        <w:tc>
          <w:tcPr>
            <w:tcW w:w="1219" w:type="pct"/>
            <w:shd w:val="clear" w:color="auto" w:fill="BFBFBF" w:themeFill="background1" w:themeFillShade="BF"/>
          </w:tcPr>
          <w:p w14:paraId="6E2E5CFE" w14:textId="0A48059A"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3FA14536" w14:textId="3054245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03B2609B" w14:textId="60ABF34A"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76EB8491" w14:textId="4C752DEA" w:rsidR="00BD09CC" w:rsidRDefault="00BD09CC" w:rsidP="00184FCF">
            <w:pPr>
              <w:jc w:val="both"/>
              <w:rPr>
                <w:rFonts w:cs="Arial"/>
                <w:b/>
              </w:rPr>
            </w:pPr>
            <w:r>
              <w:rPr>
                <w:rFonts w:cs="Arial"/>
                <w:b/>
              </w:rPr>
              <w:t>Realized By</w:t>
            </w:r>
          </w:p>
        </w:tc>
      </w:tr>
      <w:tr w:rsidR="005B3727" w14:paraId="12FA1EFB" w14:textId="7220F76A" w:rsidTr="009735BC">
        <w:trPr>
          <w:trHeight w:val="332"/>
        </w:trPr>
        <w:tc>
          <w:tcPr>
            <w:tcW w:w="1219" w:type="pct"/>
            <w:shd w:val="clear" w:color="auto" w:fill="FFFFFF" w:themeFill="background1"/>
          </w:tcPr>
          <w:p w14:paraId="05955B36" w14:textId="5AA50A82" w:rsidR="00BD09CC" w:rsidRPr="00BD09CC" w:rsidRDefault="009735BC" w:rsidP="00184FCF">
            <w:pPr>
              <w:jc w:val="both"/>
              <w:rPr>
                <w:rFonts w:cs="Arial"/>
              </w:rPr>
            </w:pPr>
            <w:r>
              <w:rPr>
                <w:noProof/>
              </w:rPr>
              <w:drawing>
                <wp:inline distT="0" distB="0" distL="0" distR="0" wp14:anchorId="56E5E3DF" wp14:editId="4C63B63B">
                  <wp:extent cx="152400" cy="152400"/>
                  <wp:effectExtent l="0" t="0" r="0" b="0"/>
                  <wp:docPr id="37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Location</w:t>
            </w:r>
          </w:p>
        </w:tc>
        <w:tc>
          <w:tcPr>
            <w:tcW w:w="1158" w:type="pct"/>
          </w:tcPr>
          <w:p w14:paraId="4515AA27" w14:textId="6302DF55" w:rsidR="00BD09CC" w:rsidRDefault="00BD09CC" w:rsidP="00184FCF">
            <w:pPr>
              <w:jc w:val="both"/>
              <w:rPr>
                <w:rFonts w:cs="Arial"/>
              </w:rPr>
            </w:pPr>
            <w:r>
              <w:rPr>
                <w:rFonts w:cs="Arial"/>
              </w:rPr>
              <w:t>NFC Location</w:t>
            </w:r>
          </w:p>
        </w:tc>
        <w:tc>
          <w:tcPr>
            <w:tcW w:w="1392" w:type="pct"/>
          </w:tcPr>
          <w:p w14:paraId="4DD8D898" w14:textId="02FCBDE6" w:rsidR="00BD09CC" w:rsidRDefault="00BD09CC" w:rsidP="00184FCF">
            <w:pPr>
              <w:jc w:val="both"/>
              <w:rPr>
                <w:rFonts w:cs="Arial"/>
              </w:rPr>
            </w:pPr>
            <w:r>
              <w:rPr>
                <w:rFonts w:cs="Arial"/>
              </w:rPr>
              <w:t xml:space="preserve">Whether a device was detected at an interior or exterior reader antenna's field </w:t>
            </w:r>
          </w:p>
        </w:tc>
        <w:tc>
          <w:tcPr>
            <w:tcW w:w="1232" w:type="pct"/>
          </w:tcPr>
          <w:p w14:paraId="75BEF493" w14:textId="77777777" w:rsidR="00206F6A" w:rsidRDefault="00206F6A"/>
        </w:tc>
      </w:tr>
    </w:tbl>
    <w:p w14:paraId="46A8CDA3" w14:textId="77777777" w:rsidR="008D614C" w:rsidRDefault="008D614C" w:rsidP="007E45AD"/>
    <w:p w14:paraId="39B99BA5" w14:textId="77777777" w:rsidR="007E45AD" w:rsidRDefault="007E45AD" w:rsidP="00BE2488">
      <w:pPr>
        <w:pStyle w:val="RETechSignal"/>
      </w:pPr>
      <w:bookmarkStart w:id="280" w:name="_95c68edab594c84e0e68be76f34e594e"/>
      <w:r>
        <w:t>Device Exited Field</w:t>
      </w:r>
      <w:bookmarkEnd w:id="280"/>
    </w:p>
    <w:tbl>
      <w:tblPr>
        <w:tblStyle w:val="TableGrid"/>
        <w:tblW w:w="4524" w:type="pct"/>
        <w:tblInd w:w="625" w:type="dxa"/>
        <w:tblLook w:val="0620" w:firstRow="1" w:lastRow="0" w:firstColumn="0" w:lastColumn="0" w:noHBand="1" w:noVBand="1"/>
      </w:tblPr>
      <w:tblGrid>
        <w:gridCol w:w="1709"/>
        <w:gridCol w:w="6751"/>
      </w:tblGrid>
      <w:tr w:rsidR="007E45AD" w:rsidRPr="009E3B7C" w14:paraId="57ADC638" w14:textId="77777777" w:rsidTr="00184FCF">
        <w:trPr>
          <w:trHeight w:val="166"/>
        </w:trPr>
        <w:tc>
          <w:tcPr>
            <w:tcW w:w="1010" w:type="pct"/>
            <w:shd w:val="clear" w:color="auto" w:fill="BFBFBF" w:themeFill="background1" w:themeFillShade="BF"/>
          </w:tcPr>
          <w:p w14:paraId="2094E6AE"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0B625D9B" w14:textId="77777777" w:rsidR="007E45AD" w:rsidRPr="009E3B7C" w:rsidRDefault="007E45AD" w:rsidP="00184FCF">
            <w:pPr>
              <w:jc w:val="both"/>
              <w:rPr>
                <w:rFonts w:cs="Arial"/>
                <w:b/>
              </w:rPr>
            </w:pPr>
            <w:r>
              <w:rPr>
                <w:rFonts w:cs="Arial"/>
                <w:b/>
              </w:rPr>
              <w:t>Device Exited Field</w:t>
            </w:r>
          </w:p>
        </w:tc>
      </w:tr>
      <w:tr w:rsidR="007E45AD" w:rsidRPr="009E3B7C" w14:paraId="7E725F4B" w14:textId="77777777" w:rsidTr="00184FCF">
        <w:trPr>
          <w:trHeight w:val="332"/>
        </w:trPr>
        <w:tc>
          <w:tcPr>
            <w:tcW w:w="1010" w:type="pct"/>
            <w:shd w:val="clear" w:color="auto" w:fill="BFBFBF" w:themeFill="background1" w:themeFillShade="BF"/>
          </w:tcPr>
          <w:p w14:paraId="409A340D" w14:textId="77777777" w:rsidR="007E45AD" w:rsidRDefault="007E45AD" w:rsidP="00184FCF">
            <w:pPr>
              <w:jc w:val="both"/>
              <w:rPr>
                <w:rFonts w:cs="Arial"/>
                <w:b/>
              </w:rPr>
            </w:pPr>
            <w:r>
              <w:rPr>
                <w:rFonts w:cs="Arial"/>
                <w:b/>
              </w:rPr>
              <w:t>Description</w:t>
            </w:r>
          </w:p>
        </w:tc>
        <w:tc>
          <w:tcPr>
            <w:tcW w:w="3990" w:type="pct"/>
          </w:tcPr>
          <w:p w14:paraId="76CBAB2A" w14:textId="77777777" w:rsidR="007E45AD" w:rsidRDefault="007E45AD" w:rsidP="00184FCF">
            <w:pPr>
              <w:jc w:val="both"/>
              <w:rPr>
                <w:rFonts w:cs="Arial"/>
              </w:rPr>
            </w:pPr>
            <w:r>
              <w:rPr>
                <w:rFonts w:cs="Arial"/>
              </w:rPr>
              <w:t xml:space="preserve">To indicate that a device has exited the detection range of an NFC Reader after being detected. </w:t>
            </w:r>
          </w:p>
        </w:tc>
      </w:tr>
      <w:tr w:rsidR="00695264" w:rsidRPr="009E3B7C" w14:paraId="69FC8558" w14:textId="77777777" w:rsidTr="00184FCF">
        <w:trPr>
          <w:trHeight w:val="332"/>
        </w:trPr>
        <w:tc>
          <w:tcPr>
            <w:tcW w:w="1010" w:type="pct"/>
            <w:shd w:val="clear" w:color="auto" w:fill="BFBFBF" w:themeFill="background1" w:themeFillShade="BF"/>
          </w:tcPr>
          <w:p w14:paraId="04BEB5F6" w14:textId="77777777" w:rsidR="00695264" w:rsidRDefault="00695264" w:rsidP="00184FCF">
            <w:pPr>
              <w:jc w:val="both"/>
              <w:rPr>
                <w:rFonts w:cs="Arial"/>
                <w:b/>
              </w:rPr>
            </w:pPr>
            <w:r>
              <w:rPr>
                <w:rFonts w:cs="Arial"/>
                <w:b/>
              </w:rPr>
              <w:t>Realized by</w:t>
            </w:r>
          </w:p>
        </w:tc>
        <w:tc>
          <w:tcPr>
            <w:tcW w:w="3990" w:type="pct"/>
          </w:tcPr>
          <w:p w14:paraId="23575FA2" w14:textId="77777777" w:rsidR="00206F6A" w:rsidRDefault="00206F6A"/>
        </w:tc>
      </w:tr>
    </w:tbl>
    <w:p w14:paraId="1794635A" w14:textId="77777777" w:rsidR="007E45AD" w:rsidRDefault="007E45AD" w:rsidP="007E45AD"/>
    <w:p w14:paraId="32B43A21"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73E0A811" w14:textId="77777777" w:rsidTr="009735BC">
        <w:trPr>
          <w:trHeight w:val="166"/>
        </w:trPr>
        <w:tc>
          <w:tcPr>
            <w:tcW w:w="1219" w:type="pct"/>
            <w:shd w:val="clear" w:color="auto" w:fill="BFBFBF" w:themeFill="background1" w:themeFillShade="BF"/>
          </w:tcPr>
          <w:p w14:paraId="4726D3F0"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379D70C2"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2DFBA2C3"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299FD5FA" w14:textId="77777777" w:rsidR="00BD09CC" w:rsidRDefault="00BD09CC" w:rsidP="00184FCF">
            <w:pPr>
              <w:jc w:val="both"/>
              <w:rPr>
                <w:rFonts w:cs="Arial"/>
                <w:b/>
              </w:rPr>
            </w:pPr>
            <w:r>
              <w:rPr>
                <w:rFonts w:cs="Arial"/>
                <w:b/>
              </w:rPr>
              <w:t>Realized By</w:t>
            </w:r>
          </w:p>
        </w:tc>
      </w:tr>
      <w:tr w:rsidR="005B3727" w14:paraId="24337696" w14:textId="77777777" w:rsidTr="009735BC">
        <w:trPr>
          <w:trHeight w:val="332"/>
        </w:trPr>
        <w:tc>
          <w:tcPr>
            <w:tcW w:w="1219" w:type="pct"/>
            <w:shd w:val="clear" w:color="auto" w:fill="FFFFFF" w:themeFill="background1"/>
          </w:tcPr>
          <w:p w14:paraId="0C9C82A0" w14:textId="77777777" w:rsidR="00BD09CC" w:rsidRPr="00BD09CC" w:rsidRDefault="009735BC" w:rsidP="00184FCF">
            <w:pPr>
              <w:jc w:val="both"/>
              <w:rPr>
                <w:rFonts w:cs="Arial"/>
              </w:rPr>
            </w:pPr>
            <w:r>
              <w:rPr>
                <w:noProof/>
              </w:rPr>
              <w:drawing>
                <wp:inline distT="0" distB="0" distL="0" distR="0" wp14:anchorId="2852D592" wp14:editId="0CD7F73E">
                  <wp:extent cx="152400" cy="152400"/>
                  <wp:effectExtent l="0" t="0" r="0" b="0"/>
                  <wp:docPr id="38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Location</w:t>
            </w:r>
          </w:p>
        </w:tc>
        <w:tc>
          <w:tcPr>
            <w:tcW w:w="1158" w:type="pct"/>
          </w:tcPr>
          <w:p w14:paraId="6B4BDDB5" w14:textId="77777777" w:rsidR="00BD09CC" w:rsidRDefault="00BD09CC" w:rsidP="00184FCF">
            <w:pPr>
              <w:jc w:val="both"/>
              <w:rPr>
                <w:rFonts w:cs="Arial"/>
              </w:rPr>
            </w:pPr>
            <w:r>
              <w:rPr>
                <w:rFonts w:cs="Arial"/>
              </w:rPr>
              <w:t>NFC Location</w:t>
            </w:r>
          </w:p>
        </w:tc>
        <w:tc>
          <w:tcPr>
            <w:tcW w:w="1392" w:type="pct"/>
          </w:tcPr>
          <w:p w14:paraId="588561B0" w14:textId="77777777" w:rsidR="00BD09CC" w:rsidRDefault="00BD09CC" w:rsidP="00184FCF">
            <w:pPr>
              <w:jc w:val="both"/>
              <w:rPr>
                <w:rFonts w:cs="Arial"/>
              </w:rPr>
            </w:pPr>
            <w:r>
              <w:rPr>
                <w:rFonts w:cs="Arial"/>
              </w:rPr>
              <w:t xml:space="preserve">Whether a device has exited the detection range of an interior or exterior reader antenna's field </w:t>
            </w:r>
          </w:p>
        </w:tc>
        <w:tc>
          <w:tcPr>
            <w:tcW w:w="1232" w:type="pct"/>
          </w:tcPr>
          <w:p w14:paraId="10017D60" w14:textId="77777777" w:rsidR="00206F6A" w:rsidRDefault="00206F6A"/>
        </w:tc>
      </w:tr>
    </w:tbl>
    <w:p w14:paraId="6559207F" w14:textId="77777777" w:rsidR="008D614C" w:rsidRDefault="008D614C" w:rsidP="007E45AD"/>
    <w:p w14:paraId="27409755" w14:textId="77777777" w:rsidR="007E45AD" w:rsidRDefault="007E45AD" w:rsidP="00BE2488">
      <w:pPr>
        <w:pStyle w:val="RETechSignal"/>
      </w:pPr>
      <w:bookmarkStart w:id="281" w:name="_bb5750c0e28a1600264aea2c62320ef6"/>
      <w:r>
        <w:t>Driver information message</w:t>
      </w:r>
      <w:bookmarkEnd w:id="281"/>
    </w:p>
    <w:tbl>
      <w:tblPr>
        <w:tblStyle w:val="TableGrid"/>
        <w:tblW w:w="4524" w:type="pct"/>
        <w:tblInd w:w="625" w:type="dxa"/>
        <w:tblLook w:val="0620" w:firstRow="1" w:lastRow="0" w:firstColumn="0" w:lastColumn="0" w:noHBand="1" w:noVBand="1"/>
      </w:tblPr>
      <w:tblGrid>
        <w:gridCol w:w="1709"/>
        <w:gridCol w:w="6751"/>
      </w:tblGrid>
      <w:tr w:rsidR="007E45AD" w:rsidRPr="009E3B7C" w14:paraId="04FE5F6D" w14:textId="77777777" w:rsidTr="00184FCF">
        <w:trPr>
          <w:trHeight w:val="166"/>
        </w:trPr>
        <w:tc>
          <w:tcPr>
            <w:tcW w:w="1010" w:type="pct"/>
            <w:shd w:val="clear" w:color="auto" w:fill="BFBFBF" w:themeFill="background1" w:themeFillShade="BF"/>
          </w:tcPr>
          <w:p w14:paraId="73FA60A2"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675A0F00" w14:textId="77777777" w:rsidR="007E45AD" w:rsidRPr="009E3B7C" w:rsidRDefault="007E45AD" w:rsidP="00184FCF">
            <w:pPr>
              <w:jc w:val="both"/>
              <w:rPr>
                <w:rFonts w:cs="Arial"/>
                <w:b/>
              </w:rPr>
            </w:pPr>
            <w:r>
              <w:rPr>
                <w:rFonts w:cs="Arial"/>
                <w:b/>
              </w:rPr>
              <w:t>Driver information message</w:t>
            </w:r>
          </w:p>
        </w:tc>
      </w:tr>
      <w:tr w:rsidR="007E45AD" w:rsidRPr="009E3B7C" w14:paraId="364F6616" w14:textId="77777777" w:rsidTr="00184FCF">
        <w:trPr>
          <w:trHeight w:val="332"/>
        </w:trPr>
        <w:tc>
          <w:tcPr>
            <w:tcW w:w="1010" w:type="pct"/>
            <w:shd w:val="clear" w:color="auto" w:fill="BFBFBF" w:themeFill="background1" w:themeFillShade="BF"/>
          </w:tcPr>
          <w:p w14:paraId="2D9F85B5" w14:textId="77777777" w:rsidR="007E45AD" w:rsidRDefault="007E45AD" w:rsidP="00184FCF">
            <w:pPr>
              <w:jc w:val="both"/>
              <w:rPr>
                <w:rFonts w:cs="Arial"/>
                <w:b/>
              </w:rPr>
            </w:pPr>
            <w:r>
              <w:rPr>
                <w:rFonts w:cs="Arial"/>
                <w:b/>
              </w:rPr>
              <w:t>Description</w:t>
            </w:r>
          </w:p>
        </w:tc>
        <w:tc>
          <w:tcPr>
            <w:tcW w:w="3990" w:type="pct"/>
          </w:tcPr>
          <w:p w14:paraId="5BD93191" w14:textId="77777777" w:rsidR="007E45AD" w:rsidRDefault="007E45AD" w:rsidP="00184FCF">
            <w:pPr>
              <w:jc w:val="both"/>
              <w:rPr>
                <w:rFonts w:cs="Arial"/>
              </w:rPr>
            </w:pPr>
            <w:r>
              <w:rPr>
                <w:rFonts w:cs="Arial"/>
              </w:rPr>
              <w:t>Message sent from the Body Control System to the Driver Information System that is used for giving NFC Scanning and Starting specific instruction</w:t>
            </w:r>
          </w:p>
        </w:tc>
      </w:tr>
      <w:tr w:rsidR="00695264" w:rsidRPr="009E3B7C" w14:paraId="42E45F8C" w14:textId="77777777" w:rsidTr="00184FCF">
        <w:trPr>
          <w:trHeight w:val="332"/>
        </w:trPr>
        <w:tc>
          <w:tcPr>
            <w:tcW w:w="1010" w:type="pct"/>
            <w:shd w:val="clear" w:color="auto" w:fill="BFBFBF" w:themeFill="background1" w:themeFillShade="BF"/>
          </w:tcPr>
          <w:p w14:paraId="1F0C2EBD" w14:textId="77777777" w:rsidR="00695264" w:rsidRDefault="00695264" w:rsidP="00184FCF">
            <w:pPr>
              <w:jc w:val="both"/>
              <w:rPr>
                <w:rFonts w:cs="Arial"/>
                <w:b/>
              </w:rPr>
            </w:pPr>
            <w:r>
              <w:rPr>
                <w:rFonts w:cs="Arial"/>
                <w:b/>
              </w:rPr>
              <w:t>Realized by</w:t>
            </w:r>
          </w:p>
        </w:tc>
        <w:tc>
          <w:tcPr>
            <w:tcW w:w="3990" w:type="pct"/>
          </w:tcPr>
          <w:p w14:paraId="3169CCD9" w14:textId="77777777" w:rsidR="00206F6A" w:rsidRDefault="00206F6A"/>
        </w:tc>
      </w:tr>
    </w:tbl>
    <w:p w14:paraId="4E3258F9" w14:textId="77777777" w:rsidR="007E45AD" w:rsidRDefault="007E45AD" w:rsidP="007E45AD"/>
    <w:p w14:paraId="7C8C1D7F"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1CF76BC3" w14:textId="77777777" w:rsidTr="009735BC">
        <w:trPr>
          <w:trHeight w:val="166"/>
        </w:trPr>
        <w:tc>
          <w:tcPr>
            <w:tcW w:w="1219" w:type="pct"/>
            <w:shd w:val="clear" w:color="auto" w:fill="BFBFBF" w:themeFill="background1" w:themeFillShade="BF"/>
          </w:tcPr>
          <w:p w14:paraId="2654978F"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16471DB2"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414AF9D9"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745FDEE8" w14:textId="77777777" w:rsidR="00BD09CC" w:rsidRDefault="00BD09CC" w:rsidP="00184FCF">
            <w:pPr>
              <w:jc w:val="both"/>
              <w:rPr>
                <w:rFonts w:cs="Arial"/>
                <w:b/>
              </w:rPr>
            </w:pPr>
            <w:r>
              <w:rPr>
                <w:rFonts w:cs="Arial"/>
                <w:b/>
              </w:rPr>
              <w:t>Realized By</w:t>
            </w:r>
          </w:p>
        </w:tc>
      </w:tr>
      <w:tr w:rsidR="005B3727" w14:paraId="0BB1EB29" w14:textId="77777777" w:rsidTr="009735BC">
        <w:trPr>
          <w:trHeight w:val="332"/>
        </w:trPr>
        <w:tc>
          <w:tcPr>
            <w:tcW w:w="1219" w:type="pct"/>
            <w:shd w:val="clear" w:color="auto" w:fill="FFFFFF" w:themeFill="background1"/>
          </w:tcPr>
          <w:p w14:paraId="5AEDC685" w14:textId="77777777" w:rsidR="00BD09CC" w:rsidRPr="00BD09CC" w:rsidRDefault="009735BC" w:rsidP="00184FCF">
            <w:pPr>
              <w:jc w:val="both"/>
              <w:rPr>
                <w:rFonts w:cs="Arial"/>
              </w:rPr>
            </w:pPr>
            <w:r>
              <w:rPr>
                <w:noProof/>
              </w:rPr>
              <w:drawing>
                <wp:inline distT="0" distB="0" distL="0" distR="0" wp14:anchorId="5434B7A6" wp14:editId="05764901">
                  <wp:extent cx="152400" cy="152400"/>
                  <wp:effectExtent l="0" t="0" r="0" b="0"/>
                  <wp:docPr id="38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Indication</w:t>
            </w:r>
          </w:p>
        </w:tc>
        <w:tc>
          <w:tcPr>
            <w:tcW w:w="1158" w:type="pct"/>
          </w:tcPr>
          <w:p w14:paraId="6EE5BC5F" w14:textId="77777777" w:rsidR="00BD09CC" w:rsidRDefault="00BD09CC" w:rsidP="00184FCF">
            <w:pPr>
              <w:jc w:val="both"/>
              <w:rPr>
                <w:rFonts w:cs="Arial"/>
              </w:rPr>
            </w:pPr>
            <w:r>
              <w:rPr>
                <w:rFonts w:cs="Arial"/>
              </w:rPr>
              <w:t>Driver info indication</w:t>
            </w:r>
          </w:p>
        </w:tc>
        <w:tc>
          <w:tcPr>
            <w:tcW w:w="1392" w:type="pct"/>
          </w:tcPr>
          <w:p w14:paraId="7E788377" w14:textId="77777777" w:rsidR="00BD09CC" w:rsidRDefault="00BD09CC" w:rsidP="00184FCF">
            <w:pPr>
              <w:jc w:val="both"/>
              <w:rPr>
                <w:rFonts w:cs="Arial"/>
              </w:rPr>
            </w:pPr>
            <w:r>
              <w:rPr>
                <w:rFonts w:cs="Arial"/>
              </w:rPr>
              <w:t>Indication to inform the driver whether they need to scan their NFC Device, press the start button or if they're okay to drive. Set to Null for all other conditions</w:t>
            </w:r>
          </w:p>
        </w:tc>
        <w:tc>
          <w:tcPr>
            <w:tcW w:w="1232" w:type="pct"/>
          </w:tcPr>
          <w:p w14:paraId="70586F47" w14:textId="77777777" w:rsidR="00206F6A" w:rsidRDefault="00206F6A"/>
        </w:tc>
      </w:tr>
    </w:tbl>
    <w:p w14:paraId="43973AD1" w14:textId="77777777" w:rsidR="008D614C" w:rsidRDefault="008D614C" w:rsidP="007E45AD"/>
    <w:p w14:paraId="1BB8433D" w14:textId="77777777" w:rsidR="007E45AD" w:rsidRDefault="007E45AD" w:rsidP="00BE2488">
      <w:pPr>
        <w:pStyle w:val="RETechSignal"/>
      </w:pPr>
      <w:bookmarkStart w:id="282" w:name="_a21f59bc2afcd10ad12644ce19ac2f7f"/>
      <w:r>
        <w:t>Enable/Disable NFC Feature</w:t>
      </w:r>
      <w:bookmarkEnd w:id="282"/>
    </w:p>
    <w:tbl>
      <w:tblPr>
        <w:tblStyle w:val="TableGrid"/>
        <w:tblW w:w="4524" w:type="pct"/>
        <w:tblInd w:w="625" w:type="dxa"/>
        <w:tblLook w:val="0620" w:firstRow="1" w:lastRow="0" w:firstColumn="0" w:lastColumn="0" w:noHBand="1" w:noVBand="1"/>
      </w:tblPr>
      <w:tblGrid>
        <w:gridCol w:w="1709"/>
        <w:gridCol w:w="6751"/>
      </w:tblGrid>
      <w:tr w:rsidR="007E45AD" w:rsidRPr="009E3B7C" w14:paraId="5A566F3B" w14:textId="77777777" w:rsidTr="00184FCF">
        <w:trPr>
          <w:trHeight w:val="166"/>
        </w:trPr>
        <w:tc>
          <w:tcPr>
            <w:tcW w:w="1010" w:type="pct"/>
            <w:shd w:val="clear" w:color="auto" w:fill="BFBFBF" w:themeFill="background1" w:themeFillShade="BF"/>
          </w:tcPr>
          <w:p w14:paraId="06F83070"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7A66F1C8" w14:textId="77777777" w:rsidR="007E45AD" w:rsidRPr="009E3B7C" w:rsidRDefault="007E45AD" w:rsidP="00184FCF">
            <w:pPr>
              <w:jc w:val="both"/>
              <w:rPr>
                <w:rFonts w:cs="Arial"/>
                <w:b/>
              </w:rPr>
            </w:pPr>
            <w:r>
              <w:rPr>
                <w:rFonts w:cs="Arial"/>
                <w:b/>
              </w:rPr>
              <w:t>Enable/Disable NFC Feature</w:t>
            </w:r>
          </w:p>
        </w:tc>
      </w:tr>
      <w:tr w:rsidR="007E45AD" w:rsidRPr="009E3B7C" w14:paraId="7F495B4C" w14:textId="77777777" w:rsidTr="00184FCF">
        <w:trPr>
          <w:trHeight w:val="332"/>
        </w:trPr>
        <w:tc>
          <w:tcPr>
            <w:tcW w:w="1010" w:type="pct"/>
            <w:shd w:val="clear" w:color="auto" w:fill="BFBFBF" w:themeFill="background1" w:themeFillShade="BF"/>
          </w:tcPr>
          <w:p w14:paraId="40F601BA" w14:textId="77777777" w:rsidR="007E45AD" w:rsidRDefault="007E45AD" w:rsidP="00184FCF">
            <w:pPr>
              <w:jc w:val="both"/>
              <w:rPr>
                <w:rFonts w:cs="Arial"/>
                <w:b/>
              </w:rPr>
            </w:pPr>
            <w:r>
              <w:rPr>
                <w:rFonts w:cs="Arial"/>
                <w:b/>
              </w:rPr>
              <w:t>Description</w:t>
            </w:r>
          </w:p>
        </w:tc>
        <w:tc>
          <w:tcPr>
            <w:tcW w:w="3990" w:type="pct"/>
          </w:tcPr>
          <w:p w14:paraId="38AD0780" w14:textId="77777777" w:rsidR="007E45AD" w:rsidRDefault="007E45AD" w:rsidP="00184FCF">
            <w:pPr>
              <w:jc w:val="both"/>
              <w:rPr>
                <w:rFonts w:cs="Arial"/>
              </w:rPr>
            </w:pPr>
            <w:r>
              <w:rPr>
                <w:rFonts w:cs="Arial"/>
              </w:rPr>
              <w:t>This signal is a command to devices in the vehicle to either enable or disable that device's behavior related to the NFC Entry and Starting feature.</w:t>
            </w:r>
          </w:p>
          <w:p w14:paraId="6105858D" w14:textId="77777777" w:rsidR="007E45AD" w:rsidRDefault="007E45AD" w:rsidP="00184FCF">
            <w:pPr>
              <w:jc w:val="both"/>
              <w:rPr>
                <w:rFonts w:cs="Arial"/>
              </w:rPr>
            </w:pPr>
          </w:p>
          <w:p w14:paraId="2BE15A13" w14:textId="77777777" w:rsidR="007E45AD" w:rsidRDefault="007E45AD" w:rsidP="00184FCF">
            <w:pPr>
              <w:jc w:val="both"/>
              <w:rPr>
                <w:rFonts w:cs="Arial"/>
              </w:rPr>
            </w:pPr>
            <w:r>
              <w:rPr>
                <w:rFonts w:cs="Arial"/>
              </w:rPr>
              <w:t>The device should enable or disable the feature behavior based on the value of the "Enable/Disable" property.</w:t>
            </w:r>
          </w:p>
        </w:tc>
      </w:tr>
      <w:tr w:rsidR="00695264" w:rsidRPr="009E3B7C" w14:paraId="7A5B29C2" w14:textId="77777777" w:rsidTr="00184FCF">
        <w:trPr>
          <w:trHeight w:val="332"/>
        </w:trPr>
        <w:tc>
          <w:tcPr>
            <w:tcW w:w="1010" w:type="pct"/>
            <w:shd w:val="clear" w:color="auto" w:fill="BFBFBF" w:themeFill="background1" w:themeFillShade="BF"/>
          </w:tcPr>
          <w:p w14:paraId="3C406EFE" w14:textId="77777777" w:rsidR="00695264" w:rsidRDefault="00695264" w:rsidP="00184FCF">
            <w:pPr>
              <w:jc w:val="both"/>
              <w:rPr>
                <w:rFonts w:cs="Arial"/>
                <w:b/>
              </w:rPr>
            </w:pPr>
            <w:r>
              <w:rPr>
                <w:rFonts w:cs="Arial"/>
                <w:b/>
              </w:rPr>
              <w:t>Realized by</w:t>
            </w:r>
          </w:p>
        </w:tc>
        <w:tc>
          <w:tcPr>
            <w:tcW w:w="3990" w:type="pct"/>
          </w:tcPr>
          <w:p w14:paraId="0EEECDD5" w14:textId="77777777" w:rsidR="00206F6A" w:rsidRDefault="00206F6A"/>
        </w:tc>
      </w:tr>
    </w:tbl>
    <w:p w14:paraId="165DFF53" w14:textId="77777777" w:rsidR="007E45AD" w:rsidRDefault="007E45AD" w:rsidP="007E45AD"/>
    <w:p w14:paraId="2F18D2C5"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5C4E6AF9" w14:textId="77777777" w:rsidTr="009735BC">
        <w:trPr>
          <w:trHeight w:val="166"/>
        </w:trPr>
        <w:tc>
          <w:tcPr>
            <w:tcW w:w="1219" w:type="pct"/>
            <w:shd w:val="clear" w:color="auto" w:fill="BFBFBF" w:themeFill="background1" w:themeFillShade="BF"/>
          </w:tcPr>
          <w:p w14:paraId="665A8B35"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3A9B6092"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75D4A597"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79E188EA" w14:textId="77777777" w:rsidR="00BD09CC" w:rsidRDefault="00BD09CC" w:rsidP="00184FCF">
            <w:pPr>
              <w:jc w:val="both"/>
              <w:rPr>
                <w:rFonts w:cs="Arial"/>
                <w:b/>
              </w:rPr>
            </w:pPr>
            <w:r>
              <w:rPr>
                <w:rFonts w:cs="Arial"/>
                <w:b/>
              </w:rPr>
              <w:t>Realized By</w:t>
            </w:r>
          </w:p>
        </w:tc>
      </w:tr>
      <w:tr w:rsidR="005B3727" w14:paraId="56750324" w14:textId="77777777" w:rsidTr="009735BC">
        <w:trPr>
          <w:trHeight w:val="332"/>
        </w:trPr>
        <w:tc>
          <w:tcPr>
            <w:tcW w:w="1219" w:type="pct"/>
            <w:shd w:val="clear" w:color="auto" w:fill="FFFFFF" w:themeFill="background1"/>
          </w:tcPr>
          <w:p w14:paraId="476AB6F0" w14:textId="77777777" w:rsidR="00BD09CC" w:rsidRPr="00BD09CC" w:rsidRDefault="009735BC" w:rsidP="00184FCF">
            <w:pPr>
              <w:jc w:val="both"/>
              <w:rPr>
                <w:rFonts w:cs="Arial"/>
              </w:rPr>
            </w:pPr>
            <w:r>
              <w:rPr>
                <w:noProof/>
              </w:rPr>
              <w:drawing>
                <wp:inline distT="0" distB="0" distL="0" distR="0" wp14:anchorId="25DB5BD8" wp14:editId="6B5F34F3">
                  <wp:extent cx="152400" cy="152400"/>
                  <wp:effectExtent l="0" t="0" r="0" b="0"/>
                  <wp:docPr id="38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Enable/Disable</w:t>
            </w:r>
          </w:p>
        </w:tc>
        <w:tc>
          <w:tcPr>
            <w:tcW w:w="1158" w:type="pct"/>
          </w:tcPr>
          <w:p w14:paraId="63F8DEEA" w14:textId="77777777" w:rsidR="00BD09CC" w:rsidRDefault="00BD09CC" w:rsidP="00184FCF">
            <w:pPr>
              <w:jc w:val="both"/>
              <w:rPr>
                <w:rFonts w:cs="Arial"/>
              </w:rPr>
            </w:pPr>
            <w:r>
              <w:rPr>
                <w:rFonts w:cs="Arial"/>
              </w:rPr>
              <w:t>Enable/Disable</w:t>
            </w:r>
          </w:p>
        </w:tc>
        <w:tc>
          <w:tcPr>
            <w:tcW w:w="1392" w:type="pct"/>
          </w:tcPr>
          <w:p w14:paraId="5D8CAD05" w14:textId="77777777" w:rsidR="00BD09CC" w:rsidRDefault="00BD09CC" w:rsidP="00184FCF">
            <w:pPr>
              <w:jc w:val="both"/>
              <w:rPr>
                <w:rFonts w:cs="Arial"/>
              </w:rPr>
            </w:pPr>
            <w:r>
              <w:rPr>
                <w:rFonts w:cs="Arial"/>
              </w:rPr>
              <w:t>Whether the feature should be enabled or disabled on the target module</w:t>
            </w:r>
          </w:p>
        </w:tc>
        <w:tc>
          <w:tcPr>
            <w:tcW w:w="1232" w:type="pct"/>
          </w:tcPr>
          <w:p w14:paraId="78D675E0" w14:textId="77777777" w:rsidR="00206F6A" w:rsidRDefault="00206F6A"/>
        </w:tc>
      </w:tr>
    </w:tbl>
    <w:p w14:paraId="62066427" w14:textId="77777777" w:rsidR="008D614C" w:rsidRDefault="008D614C" w:rsidP="007E45AD"/>
    <w:p w14:paraId="2A3D1179" w14:textId="77777777" w:rsidR="007E45AD" w:rsidRDefault="007E45AD" w:rsidP="00BE2488">
      <w:pPr>
        <w:pStyle w:val="RETechSignal"/>
      </w:pPr>
      <w:bookmarkStart w:id="283" w:name="_720510fe5910a49514b005cf7a5c1196"/>
      <w:r>
        <w:t>HMI Command Request</w:t>
      </w:r>
      <w:bookmarkEnd w:id="283"/>
    </w:p>
    <w:tbl>
      <w:tblPr>
        <w:tblStyle w:val="TableGrid"/>
        <w:tblW w:w="4524" w:type="pct"/>
        <w:tblInd w:w="625" w:type="dxa"/>
        <w:tblLook w:val="0620" w:firstRow="1" w:lastRow="0" w:firstColumn="0" w:lastColumn="0" w:noHBand="1" w:noVBand="1"/>
      </w:tblPr>
      <w:tblGrid>
        <w:gridCol w:w="1709"/>
        <w:gridCol w:w="6751"/>
      </w:tblGrid>
      <w:tr w:rsidR="007E45AD" w:rsidRPr="009E3B7C" w14:paraId="5A51D8A9" w14:textId="77777777" w:rsidTr="00184FCF">
        <w:trPr>
          <w:trHeight w:val="166"/>
        </w:trPr>
        <w:tc>
          <w:tcPr>
            <w:tcW w:w="1010" w:type="pct"/>
            <w:shd w:val="clear" w:color="auto" w:fill="BFBFBF" w:themeFill="background1" w:themeFillShade="BF"/>
          </w:tcPr>
          <w:p w14:paraId="03D4189E"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7AC107B6" w14:textId="77777777" w:rsidR="007E45AD" w:rsidRPr="009E3B7C" w:rsidRDefault="007E45AD" w:rsidP="00184FCF">
            <w:pPr>
              <w:jc w:val="both"/>
              <w:rPr>
                <w:rFonts w:cs="Arial"/>
                <w:b/>
              </w:rPr>
            </w:pPr>
            <w:r>
              <w:rPr>
                <w:rFonts w:cs="Arial"/>
                <w:b/>
              </w:rPr>
              <w:t>HMI Command Request</w:t>
            </w:r>
          </w:p>
        </w:tc>
      </w:tr>
      <w:tr w:rsidR="007E45AD" w:rsidRPr="009E3B7C" w14:paraId="15617FF7" w14:textId="77777777" w:rsidTr="00184FCF">
        <w:trPr>
          <w:trHeight w:val="332"/>
        </w:trPr>
        <w:tc>
          <w:tcPr>
            <w:tcW w:w="1010" w:type="pct"/>
            <w:shd w:val="clear" w:color="auto" w:fill="BFBFBF" w:themeFill="background1" w:themeFillShade="BF"/>
          </w:tcPr>
          <w:p w14:paraId="10F1BBDD" w14:textId="77777777" w:rsidR="007E45AD" w:rsidRDefault="007E45AD" w:rsidP="00184FCF">
            <w:pPr>
              <w:jc w:val="both"/>
              <w:rPr>
                <w:rFonts w:cs="Arial"/>
                <w:b/>
              </w:rPr>
            </w:pPr>
            <w:r>
              <w:rPr>
                <w:rFonts w:cs="Arial"/>
                <w:b/>
              </w:rPr>
              <w:t>Description</w:t>
            </w:r>
          </w:p>
        </w:tc>
        <w:tc>
          <w:tcPr>
            <w:tcW w:w="3990" w:type="pct"/>
          </w:tcPr>
          <w:p w14:paraId="24C0D96A" w14:textId="77777777" w:rsidR="007E45AD" w:rsidRDefault="007E45AD" w:rsidP="00184FCF">
            <w:pPr>
              <w:jc w:val="both"/>
              <w:rPr>
                <w:rFonts w:cs="Arial"/>
              </w:rPr>
            </w:pPr>
            <w:r>
              <w:rPr>
                <w:rFonts w:cs="Arial"/>
              </w:rPr>
              <w:t>The message that is sent from the vehicle's Display System to the vehicle's NFC System when a retail user requests an NFC command using the in-vehicle HMI. Causes an "NFC Command Request - Retail" message to be sent to the Cloud Backend System by the NFC System.</w:t>
            </w:r>
          </w:p>
        </w:tc>
      </w:tr>
      <w:tr w:rsidR="00695264" w:rsidRPr="009E3B7C" w14:paraId="75D4EB4B" w14:textId="77777777" w:rsidTr="00184FCF">
        <w:trPr>
          <w:trHeight w:val="332"/>
        </w:trPr>
        <w:tc>
          <w:tcPr>
            <w:tcW w:w="1010" w:type="pct"/>
            <w:shd w:val="clear" w:color="auto" w:fill="BFBFBF" w:themeFill="background1" w:themeFillShade="BF"/>
          </w:tcPr>
          <w:p w14:paraId="5876F302" w14:textId="77777777" w:rsidR="00695264" w:rsidRDefault="00695264" w:rsidP="00184FCF">
            <w:pPr>
              <w:jc w:val="both"/>
              <w:rPr>
                <w:rFonts w:cs="Arial"/>
                <w:b/>
              </w:rPr>
            </w:pPr>
            <w:r>
              <w:rPr>
                <w:rFonts w:cs="Arial"/>
                <w:b/>
              </w:rPr>
              <w:t>Realized by</w:t>
            </w:r>
          </w:p>
        </w:tc>
        <w:tc>
          <w:tcPr>
            <w:tcW w:w="3990" w:type="pct"/>
          </w:tcPr>
          <w:p w14:paraId="66556A1E" w14:textId="77777777" w:rsidR="00206F6A" w:rsidRDefault="00206F6A"/>
        </w:tc>
      </w:tr>
    </w:tbl>
    <w:p w14:paraId="045399C1" w14:textId="77777777" w:rsidR="007E45AD" w:rsidRDefault="007E45AD" w:rsidP="007E45AD"/>
    <w:p w14:paraId="163E3E2F"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5A9B66B6" w14:textId="77777777" w:rsidTr="009735BC">
        <w:trPr>
          <w:trHeight w:val="166"/>
        </w:trPr>
        <w:tc>
          <w:tcPr>
            <w:tcW w:w="1219" w:type="pct"/>
            <w:shd w:val="clear" w:color="auto" w:fill="BFBFBF" w:themeFill="background1" w:themeFillShade="BF"/>
          </w:tcPr>
          <w:p w14:paraId="6CE445F9"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0C5D4471"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71175493"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27148E14" w14:textId="77777777" w:rsidR="00BD09CC" w:rsidRDefault="00BD09CC" w:rsidP="00184FCF">
            <w:pPr>
              <w:jc w:val="both"/>
              <w:rPr>
                <w:rFonts w:cs="Arial"/>
                <w:b/>
              </w:rPr>
            </w:pPr>
            <w:r>
              <w:rPr>
                <w:rFonts w:cs="Arial"/>
                <w:b/>
              </w:rPr>
              <w:t>Realized By</w:t>
            </w:r>
          </w:p>
        </w:tc>
      </w:tr>
      <w:tr w:rsidR="005B3727" w14:paraId="17765F8F" w14:textId="77777777" w:rsidTr="009735BC">
        <w:trPr>
          <w:trHeight w:val="332"/>
        </w:trPr>
        <w:tc>
          <w:tcPr>
            <w:tcW w:w="1219" w:type="pct"/>
            <w:shd w:val="clear" w:color="auto" w:fill="FFFFFF" w:themeFill="background1"/>
          </w:tcPr>
          <w:p w14:paraId="16C03EF8" w14:textId="77777777" w:rsidR="00BD09CC" w:rsidRPr="00BD09CC" w:rsidRDefault="009735BC" w:rsidP="00184FCF">
            <w:pPr>
              <w:jc w:val="both"/>
              <w:rPr>
                <w:rFonts w:cs="Arial"/>
              </w:rPr>
            </w:pPr>
            <w:r>
              <w:rPr>
                <w:noProof/>
              </w:rPr>
              <w:drawing>
                <wp:inline distT="0" distB="0" distL="0" distR="0" wp14:anchorId="3E7F330E" wp14:editId="30D685C4">
                  <wp:extent cx="152400" cy="152400"/>
                  <wp:effectExtent l="0" t="0" r="0" b="0"/>
                  <wp:docPr id="38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Friendly Name</w:t>
            </w:r>
          </w:p>
        </w:tc>
        <w:tc>
          <w:tcPr>
            <w:tcW w:w="1158" w:type="pct"/>
          </w:tcPr>
          <w:p w14:paraId="683C6451" w14:textId="77777777" w:rsidR="00BD09CC" w:rsidRDefault="00BD09CC" w:rsidP="00184FCF">
            <w:pPr>
              <w:jc w:val="both"/>
              <w:rPr>
                <w:rFonts w:cs="Arial"/>
              </w:rPr>
            </w:pPr>
            <w:r>
              <w:rPr>
                <w:rFonts w:cs="Arial"/>
              </w:rPr>
              <w:t>String</w:t>
            </w:r>
          </w:p>
        </w:tc>
        <w:tc>
          <w:tcPr>
            <w:tcW w:w="1392" w:type="pct"/>
          </w:tcPr>
          <w:p w14:paraId="6FE1686A" w14:textId="77777777" w:rsidR="00BD09CC" w:rsidRDefault="00BD09CC" w:rsidP="00184FCF">
            <w:pPr>
              <w:jc w:val="both"/>
              <w:rPr>
                <w:rFonts w:cs="Arial"/>
              </w:rPr>
            </w:pPr>
            <w:r>
              <w:rPr>
                <w:rFonts w:cs="Arial"/>
              </w:rPr>
              <w:t xml:space="preserve">The scanned/selected Card's user selected/entered name. </w:t>
            </w:r>
          </w:p>
        </w:tc>
        <w:tc>
          <w:tcPr>
            <w:tcW w:w="1232" w:type="pct"/>
          </w:tcPr>
          <w:p w14:paraId="356FA76A" w14:textId="77777777" w:rsidR="00206F6A" w:rsidRDefault="00206F6A"/>
        </w:tc>
      </w:tr>
      <w:tr w:rsidR="005B3727" w14:paraId="77D1D020" w14:textId="77777777" w:rsidTr="009735BC">
        <w:trPr>
          <w:trHeight w:val="332"/>
        </w:trPr>
        <w:tc>
          <w:tcPr>
            <w:tcW w:w="1219" w:type="pct"/>
            <w:shd w:val="clear" w:color="auto" w:fill="FFFFFF" w:themeFill="background1"/>
          </w:tcPr>
          <w:p w14:paraId="333CA074" w14:textId="77777777" w:rsidR="00BD09CC" w:rsidRPr="00BD09CC" w:rsidRDefault="009735BC" w:rsidP="00184FCF">
            <w:pPr>
              <w:jc w:val="both"/>
              <w:rPr>
                <w:rFonts w:cs="Arial"/>
              </w:rPr>
            </w:pPr>
            <w:r>
              <w:rPr>
                <w:noProof/>
              </w:rPr>
              <w:drawing>
                <wp:inline distT="0" distB="0" distL="0" distR="0" wp14:anchorId="30D67656" wp14:editId="2E869BAF">
                  <wp:extent cx="152400" cy="152400"/>
                  <wp:effectExtent l="0" t="0" r="0" b="0"/>
                  <wp:docPr id="38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Card FESN</w:t>
            </w:r>
          </w:p>
        </w:tc>
        <w:tc>
          <w:tcPr>
            <w:tcW w:w="1158" w:type="pct"/>
          </w:tcPr>
          <w:p w14:paraId="37E46220" w14:textId="77777777" w:rsidR="00BD09CC" w:rsidRDefault="00BD09CC" w:rsidP="00184FCF">
            <w:pPr>
              <w:jc w:val="both"/>
              <w:rPr>
                <w:rFonts w:cs="Arial"/>
              </w:rPr>
            </w:pPr>
            <w:r>
              <w:rPr>
                <w:rFonts w:cs="Arial"/>
              </w:rPr>
              <w:t>FESN</w:t>
            </w:r>
          </w:p>
        </w:tc>
        <w:tc>
          <w:tcPr>
            <w:tcW w:w="1392" w:type="pct"/>
          </w:tcPr>
          <w:p w14:paraId="4F953340" w14:textId="77777777" w:rsidR="00BD09CC" w:rsidRDefault="00BD09CC" w:rsidP="00184FCF">
            <w:pPr>
              <w:jc w:val="both"/>
              <w:rPr>
                <w:rFonts w:cs="Arial"/>
              </w:rPr>
            </w:pPr>
            <w:r>
              <w:rPr>
                <w:rFonts w:cs="Arial"/>
              </w:rPr>
              <w:t>The scanned/selected Card's Ford Electronic Serial Number (FESN)</w:t>
            </w:r>
          </w:p>
        </w:tc>
        <w:tc>
          <w:tcPr>
            <w:tcW w:w="1232" w:type="pct"/>
          </w:tcPr>
          <w:p w14:paraId="29DBFEFC" w14:textId="77777777" w:rsidR="00206F6A" w:rsidRDefault="00206F6A"/>
        </w:tc>
      </w:tr>
      <w:tr w:rsidR="005B3727" w14:paraId="729550E7" w14:textId="77777777" w:rsidTr="009735BC">
        <w:trPr>
          <w:trHeight w:val="332"/>
        </w:trPr>
        <w:tc>
          <w:tcPr>
            <w:tcW w:w="1219" w:type="pct"/>
            <w:shd w:val="clear" w:color="auto" w:fill="FFFFFF" w:themeFill="background1"/>
          </w:tcPr>
          <w:p w14:paraId="472A5FE0" w14:textId="77777777" w:rsidR="00BD09CC" w:rsidRPr="00BD09CC" w:rsidRDefault="009735BC" w:rsidP="00184FCF">
            <w:pPr>
              <w:jc w:val="both"/>
              <w:rPr>
                <w:rFonts w:cs="Arial"/>
              </w:rPr>
            </w:pPr>
            <w:r>
              <w:rPr>
                <w:noProof/>
              </w:rPr>
              <w:drawing>
                <wp:inline distT="0" distB="0" distL="0" distR="0" wp14:anchorId="7D0F4543" wp14:editId="4DE1207D">
                  <wp:extent cx="152400" cy="152400"/>
                  <wp:effectExtent l="0" t="0" r="0" b="0"/>
                  <wp:docPr id="39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Requested Command Type</w:t>
            </w:r>
          </w:p>
        </w:tc>
        <w:tc>
          <w:tcPr>
            <w:tcW w:w="1158" w:type="pct"/>
          </w:tcPr>
          <w:p w14:paraId="3FACDEC7" w14:textId="77777777" w:rsidR="00BD09CC" w:rsidRDefault="00BD09CC" w:rsidP="00184FCF">
            <w:pPr>
              <w:jc w:val="both"/>
              <w:rPr>
                <w:rFonts w:cs="Arial"/>
              </w:rPr>
            </w:pPr>
            <w:r>
              <w:rPr>
                <w:rFonts w:cs="Arial"/>
              </w:rPr>
              <w:t>NFC Command Type</w:t>
            </w:r>
          </w:p>
        </w:tc>
        <w:tc>
          <w:tcPr>
            <w:tcW w:w="1392" w:type="pct"/>
          </w:tcPr>
          <w:p w14:paraId="65EB604B" w14:textId="77777777" w:rsidR="00BD09CC" w:rsidRDefault="00BD09CC" w:rsidP="00184FCF">
            <w:pPr>
              <w:jc w:val="both"/>
              <w:rPr>
                <w:rFonts w:cs="Arial"/>
              </w:rPr>
            </w:pPr>
            <w:r>
              <w:rPr>
                <w:rFonts w:cs="Arial"/>
              </w:rPr>
              <w:t>The specific type of action being requested: Adding a Key, Deleting a Key</w:t>
            </w:r>
          </w:p>
        </w:tc>
        <w:tc>
          <w:tcPr>
            <w:tcW w:w="1232" w:type="pct"/>
          </w:tcPr>
          <w:p w14:paraId="11D9FB95" w14:textId="77777777" w:rsidR="00206F6A" w:rsidRDefault="00206F6A"/>
        </w:tc>
      </w:tr>
    </w:tbl>
    <w:p w14:paraId="654D9C96" w14:textId="77777777" w:rsidR="008D614C" w:rsidRDefault="008D614C" w:rsidP="007E45AD"/>
    <w:p w14:paraId="6D7D0B45" w14:textId="77777777" w:rsidR="007E45AD" w:rsidRDefault="007E45AD" w:rsidP="00BE2488">
      <w:pPr>
        <w:pStyle w:val="RETechSignal"/>
      </w:pPr>
      <w:bookmarkStart w:id="284" w:name="_6f2b1b6b4a1321ea8fb4d081e00bde8e"/>
      <w:r>
        <w:t>Key Search Request</w:t>
      </w:r>
      <w:bookmarkEnd w:id="284"/>
    </w:p>
    <w:tbl>
      <w:tblPr>
        <w:tblStyle w:val="TableGrid"/>
        <w:tblW w:w="4524" w:type="pct"/>
        <w:tblInd w:w="625" w:type="dxa"/>
        <w:tblLook w:val="0620" w:firstRow="1" w:lastRow="0" w:firstColumn="0" w:lastColumn="0" w:noHBand="1" w:noVBand="1"/>
      </w:tblPr>
      <w:tblGrid>
        <w:gridCol w:w="1709"/>
        <w:gridCol w:w="6751"/>
      </w:tblGrid>
      <w:tr w:rsidR="007E45AD" w:rsidRPr="009E3B7C" w14:paraId="457562F0" w14:textId="77777777" w:rsidTr="00184FCF">
        <w:trPr>
          <w:trHeight w:val="166"/>
        </w:trPr>
        <w:tc>
          <w:tcPr>
            <w:tcW w:w="1010" w:type="pct"/>
            <w:shd w:val="clear" w:color="auto" w:fill="BFBFBF" w:themeFill="background1" w:themeFillShade="BF"/>
          </w:tcPr>
          <w:p w14:paraId="71263BAB"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62CBF4A6" w14:textId="77777777" w:rsidR="007E45AD" w:rsidRPr="009E3B7C" w:rsidRDefault="007E45AD" w:rsidP="00184FCF">
            <w:pPr>
              <w:jc w:val="both"/>
              <w:rPr>
                <w:rFonts w:cs="Arial"/>
                <w:b/>
              </w:rPr>
            </w:pPr>
            <w:r>
              <w:rPr>
                <w:rFonts w:cs="Arial"/>
                <w:b/>
              </w:rPr>
              <w:t>Key Search Request</w:t>
            </w:r>
          </w:p>
        </w:tc>
      </w:tr>
      <w:tr w:rsidR="007E45AD" w:rsidRPr="009E3B7C" w14:paraId="0A98074E" w14:textId="77777777" w:rsidTr="00184FCF">
        <w:trPr>
          <w:trHeight w:val="332"/>
        </w:trPr>
        <w:tc>
          <w:tcPr>
            <w:tcW w:w="1010" w:type="pct"/>
            <w:shd w:val="clear" w:color="auto" w:fill="BFBFBF" w:themeFill="background1" w:themeFillShade="BF"/>
          </w:tcPr>
          <w:p w14:paraId="43617AD6" w14:textId="77777777" w:rsidR="007E45AD" w:rsidRDefault="007E45AD" w:rsidP="00184FCF">
            <w:pPr>
              <w:jc w:val="both"/>
              <w:rPr>
                <w:rFonts w:cs="Arial"/>
                <w:b/>
              </w:rPr>
            </w:pPr>
            <w:r>
              <w:rPr>
                <w:rFonts w:cs="Arial"/>
                <w:b/>
              </w:rPr>
              <w:t>Description</w:t>
            </w:r>
          </w:p>
        </w:tc>
        <w:tc>
          <w:tcPr>
            <w:tcW w:w="3990" w:type="pct"/>
          </w:tcPr>
          <w:p w14:paraId="0DB241EE" w14:textId="77777777" w:rsidR="007E45AD" w:rsidRDefault="007E45AD" w:rsidP="00184FCF">
            <w:pPr>
              <w:jc w:val="both"/>
              <w:rPr>
                <w:rFonts w:cs="Arial"/>
              </w:rPr>
            </w:pPr>
            <w:r>
              <w:rPr>
                <w:rFonts w:cs="Arial"/>
              </w:rPr>
              <w:t xml:space="preserve">A message sent from the Body Control System to the NFC System to determine whether the NFC system is in the "starting authorized" state. This message is triggered by </w:t>
            </w:r>
            <w:proofErr w:type="gramStart"/>
            <w:r>
              <w:rPr>
                <w:rFonts w:cs="Arial"/>
              </w:rPr>
              <w:t>a number of</w:t>
            </w:r>
            <w:proofErr w:type="gramEnd"/>
            <w:r>
              <w:rPr>
                <w:rFonts w:cs="Arial"/>
              </w:rPr>
              <w:t xml:space="preserve"> user actions (pressing brake pedal, opening door, </w:t>
            </w:r>
            <w:proofErr w:type="spellStart"/>
            <w:r>
              <w:rPr>
                <w:rFonts w:cs="Arial"/>
              </w:rPr>
              <w:t>etc</w:t>
            </w:r>
            <w:proofErr w:type="spellEnd"/>
            <w:r>
              <w:rPr>
                <w:rFonts w:cs="Arial"/>
              </w:rPr>
              <w:t xml:space="preserve">). </w:t>
            </w:r>
          </w:p>
        </w:tc>
      </w:tr>
      <w:tr w:rsidR="00695264" w:rsidRPr="009E3B7C" w14:paraId="7B3053BE" w14:textId="77777777" w:rsidTr="00184FCF">
        <w:trPr>
          <w:trHeight w:val="332"/>
        </w:trPr>
        <w:tc>
          <w:tcPr>
            <w:tcW w:w="1010" w:type="pct"/>
            <w:shd w:val="clear" w:color="auto" w:fill="BFBFBF" w:themeFill="background1" w:themeFillShade="BF"/>
          </w:tcPr>
          <w:p w14:paraId="055CE586" w14:textId="77777777" w:rsidR="00695264" w:rsidRDefault="00695264" w:rsidP="00184FCF">
            <w:pPr>
              <w:jc w:val="both"/>
              <w:rPr>
                <w:rFonts w:cs="Arial"/>
                <w:b/>
              </w:rPr>
            </w:pPr>
            <w:r>
              <w:rPr>
                <w:rFonts w:cs="Arial"/>
                <w:b/>
              </w:rPr>
              <w:t>Realized by</w:t>
            </w:r>
          </w:p>
        </w:tc>
        <w:tc>
          <w:tcPr>
            <w:tcW w:w="3990" w:type="pct"/>
          </w:tcPr>
          <w:p w14:paraId="57DE0345" w14:textId="77777777" w:rsidR="00206F6A" w:rsidRDefault="00206F6A"/>
        </w:tc>
      </w:tr>
    </w:tbl>
    <w:p w14:paraId="08098C86" w14:textId="77777777" w:rsidR="007E45AD" w:rsidRDefault="007E45AD" w:rsidP="007E45AD"/>
    <w:p w14:paraId="7160A4C1" w14:textId="77777777" w:rsidR="007E45AD" w:rsidRDefault="007E45AD" w:rsidP="00BE2488">
      <w:pPr>
        <w:pStyle w:val="RETechSignal"/>
      </w:pPr>
      <w:bookmarkStart w:id="285" w:name="_7bf76c20826354b479aa37e3fe2f691c"/>
      <w:r>
        <w:lastRenderedPageBreak/>
        <w:t>Key Search Response</w:t>
      </w:r>
      <w:bookmarkEnd w:id="285"/>
    </w:p>
    <w:tbl>
      <w:tblPr>
        <w:tblStyle w:val="TableGrid"/>
        <w:tblW w:w="4524" w:type="pct"/>
        <w:tblInd w:w="625" w:type="dxa"/>
        <w:tblLook w:val="0620" w:firstRow="1" w:lastRow="0" w:firstColumn="0" w:lastColumn="0" w:noHBand="1" w:noVBand="1"/>
      </w:tblPr>
      <w:tblGrid>
        <w:gridCol w:w="1709"/>
        <w:gridCol w:w="6751"/>
      </w:tblGrid>
      <w:tr w:rsidR="007E45AD" w:rsidRPr="009E3B7C" w14:paraId="54AFF1BE" w14:textId="77777777" w:rsidTr="00184FCF">
        <w:trPr>
          <w:trHeight w:val="166"/>
        </w:trPr>
        <w:tc>
          <w:tcPr>
            <w:tcW w:w="1010" w:type="pct"/>
            <w:shd w:val="clear" w:color="auto" w:fill="BFBFBF" w:themeFill="background1" w:themeFillShade="BF"/>
          </w:tcPr>
          <w:p w14:paraId="239D632C"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67F2478E" w14:textId="77777777" w:rsidR="007E45AD" w:rsidRPr="009E3B7C" w:rsidRDefault="007E45AD" w:rsidP="00184FCF">
            <w:pPr>
              <w:jc w:val="both"/>
              <w:rPr>
                <w:rFonts w:cs="Arial"/>
                <w:b/>
              </w:rPr>
            </w:pPr>
            <w:r>
              <w:rPr>
                <w:rFonts w:cs="Arial"/>
                <w:b/>
              </w:rPr>
              <w:t>Key Search Response</w:t>
            </w:r>
          </w:p>
        </w:tc>
      </w:tr>
      <w:tr w:rsidR="007E45AD" w:rsidRPr="009E3B7C" w14:paraId="52534020" w14:textId="77777777" w:rsidTr="00184FCF">
        <w:trPr>
          <w:trHeight w:val="332"/>
        </w:trPr>
        <w:tc>
          <w:tcPr>
            <w:tcW w:w="1010" w:type="pct"/>
            <w:shd w:val="clear" w:color="auto" w:fill="BFBFBF" w:themeFill="background1" w:themeFillShade="BF"/>
          </w:tcPr>
          <w:p w14:paraId="7CD9FA15" w14:textId="77777777" w:rsidR="007E45AD" w:rsidRDefault="007E45AD" w:rsidP="00184FCF">
            <w:pPr>
              <w:jc w:val="both"/>
              <w:rPr>
                <w:rFonts w:cs="Arial"/>
                <w:b/>
              </w:rPr>
            </w:pPr>
            <w:r>
              <w:rPr>
                <w:rFonts w:cs="Arial"/>
                <w:b/>
              </w:rPr>
              <w:t>Description</w:t>
            </w:r>
          </w:p>
        </w:tc>
        <w:tc>
          <w:tcPr>
            <w:tcW w:w="3990" w:type="pct"/>
          </w:tcPr>
          <w:p w14:paraId="515C05B1" w14:textId="77777777" w:rsidR="007E45AD" w:rsidRDefault="007E45AD" w:rsidP="00184FCF">
            <w:pPr>
              <w:jc w:val="both"/>
              <w:rPr>
                <w:rFonts w:cs="Arial"/>
              </w:rPr>
            </w:pPr>
            <w:r>
              <w:rPr>
                <w:rFonts w:cs="Arial"/>
              </w:rPr>
              <w:t xml:space="preserve">The message that is sent by the NFC System to the Body Control System in response to a Key Search Request. This reply is sent </w:t>
            </w:r>
            <w:proofErr w:type="gramStart"/>
            <w:r>
              <w:rPr>
                <w:rFonts w:cs="Arial"/>
              </w:rPr>
              <w:t>whether or not</w:t>
            </w:r>
            <w:proofErr w:type="gramEnd"/>
            <w:r>
              <w:rPr>
                <w:rFonts w:cs="Arial"/>
              </w:rPr>
              <w:t xml:space="preserve"> the NFC System is in the starting authorized state. This message constitutes starting authorization when the Authorized runtime variable is True.</w:t>
            </w:r>
          </w:p>
        </w:tc>
      </w:tr>
      <w:tr w:rsidR="00695264" w:rsidRPr="009E3B7C" w14:paraId="347BF9DC" w14:textId="77777777" w:rsidTr="00184FCF">
        <w:trPr>
          <w:trHeight w:val="332"/>
        </w:trPr>
        <w:tc>
          <w:tcPr>
            <w:tcW w:w="1010" w:type="pct"/>
            <w:shd w:val="clear" w:color="auto" w:fill="BFBFBF" w:themeFill="background1" w:themeFillShade="BF"/>
          </w:tcPr>
          <w:p w14:paraId="5ECFE9E2" w14:textId="77777777" w:rsidR="00695264" w:rsidRDefault="00695264" w:rsidP="00184FCF">
            <w:pPr>
              <w:jc w:val="both"/>
              <w:rPr>
                <w:rFonts w:cs="Arial"/>
                <w:b/>
              </w:rPr>
            </w:pPr>
            <w:r>
              <w:rPr>
                <w:rFonts w:cs="Arial"/>
                <w:b/>
              </w:rPr>
              <w:t>Realized by</w:t>
            </w:r>
          </w:p>
        </w:tc>
        <w:tc>
          <w:tcPr>
            <w:tcW w:w="3990" w:type="pct"/>
          </w:tcPr>
          <w:p w14:paraId="694C7045" w14:textId="77777777" w:rsidR="00206F6A" w:rsidRDefault="00206F6A"/>
        </w:tc>
      </w:tr>
    </w:tbl>
    <w:p w14:paraId="132D2AE4" w14:textId="77777777" w:rsidR="007E45AD" w:rsidRDefault="007E45AD" w:rsidP="007E45AD"/>
    <w:p w14:paraId="46D3289F"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21E527D5" w14:textId="77777777" w:rsidTr="009735BC">
        <w:trPr>
          <w:trHeight w:val="166"/>
        </w:trPr>
        <w:tc>
          <w:tcPr>
            <w:tcW w:w="1219" w:type="pct"/>
            <w:shd w:val="clear" w:color="auto" w:fill="BFBFBF" w:themeFill="background1" w:themeFillShade="BF"/>
          </w:tcPr>
          <w:p w14:paraId="2DCA33A7"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412C69FB"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5FEA93A1"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452E7256" w14:textId="77777777" w:rsidR="00BD09CC" w:rsidRDefault="00BD09CC" w:rsidP="00184FCF">
            <w:pPr>
              <w:jc w:val="both"/>
              <w:rPr>
                <w:rFonts w:cs="Arial"/>
                <w:b/>
              </w:rPr>
            </w:pPr>
            <w:r>
              <w:rPr>
                <w:rFonts w:cs="Arial"/>
                <w:b/>
              </w:rPr>
              <w:t>Realized By</w:t>
            </w:r>
          </w:p>
        </w:tc>
      </w:tr>
      <w:tr w:rsidR="005B3727" w14:paraId="2EBFA1DE" w14:textId="77777777" w:rsidTr="009735BC">
        <w:trPr>
          <w:trHeight w:val="332"/>
        </w:trPr>
        <w:tc>
          <w:tcPr>
            <w:tcW w:w="1219" w:type="pct"/>
            <w:shd w:val="clear" w:color="auto" w:fill="FFFFFF" w:themeFill="background1"/>
          </w:tcPr>
          <w:p w14:paraId="6F35E101" w14:textId="77777777" w:rsidR="00BD09CC" w:rsidRPr="00BD09CC" w:rsidRDefault="009735BC" w:rsidP="00184FCF">
            <w:pPr>
              <w:jc w:val="both"/>
              <w:rPr>
                <w:rFonts w:cs="Arial"/>
              </w:rPr>
            </w:pPr>
            <w:r>
              <w:rPr>
                <w:noProof/>
              </w:rPr>
              <w:drawing>
                <wp:inline distT="0" distB="0" distL="0" distR="0" wp14:anchorId="50A82CB5" wp14:editId="5EC7F8AA">
                  <wp:extent cx="152400" cy="152400"/>
                  <wp:effectExtent l="0" t="0" r="0" b="0"/>
                  <wp:docPr id="39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Authorized</w:t>
            </w:r>
          </w:p>
        </w:tc>
        <w:tc>
          <w:tcPr>
            <w:tcW w:w="1158" w:type="pct"/>
          </w:tcPr>
          <w:p w14:paraId="0105E046" w14:textId="77777777" w:rsidR="00BD09CC" w:rsidRDefault="00BD09CC" w:rsidP="00184FCF">
            <w:pPr>
              <w:jc w:val="both"/>
              <w:rPr>
                <w:rFonts w:cs="Arial"/>
              </w:rPr>
            </w:pPr>
            <w:r>
              <w:rPr>
                <w:rFonts w:cs="Arial"/>
              </w:rPr>
              <w:t>Boolean</w:t>
            </w:r>
          </w:p>
        </w:tc>
        <w:tc>
          <w:tcPr>
            <w:tcW w:w="1392" w:type="pct"/>
          </w:tcPr>
          <w:p w14:paraId="5979891D" w14:textId="77777777" w:rsidR="00BD09CC" w:rsidRDefault="00BD09CC" w:rsidP="00184FCF">
            <w:pPr>
              <w:jc w:val="both"/>
              <w:rPr>
                <w:rFonts w:cs="Arial"/>
              </w:rPr>
            </w:pPr>
            <w:r>
              <w:rPr>
                <w:rFonts w:cs="Arial"/>
              </w:rPr>
              <w:t>Whether the NFC system authorizes starting.</w:t>
            </w:r>
          </w:p>
        </w:tc>
        <w:tc>
          <w:tcPr>
            <w:tcW w:w="1232" w:type="pct"/>
          </w:tcPr>
          <w:p w14:paraId="268DF368" w14:textId="77777777" w:rsidR="00206F6A" w:rsidRDefault="00206F6A"/>
        </w:tc>
      </w:tr>
      <w:tr w:rsidR="005B3727" w14:paraId="17606546" w14:textId="77777777" w:rsidTr="009735BC">
        <w:trPr>
          <w:trHeight w:val="332"/>
        </w:trPr>
        <w:tc>
          <w:tcPr>
            <w:tcW w:w="1219" w:type="pct"/>
            <w:shd w:val="clear" w:color="auto" w:fill="FFFFFF" w:themeFill="background1"/>
          </w:tcPr>
          <w:p w14:paraId="08B18743" w14:textId="77777777" w:rsidR="00BD09CC" w:rsidRPr="00BD09CC" w:rsidRDefault="009735BC" w:rsidP="00184FCF">
            <w:pPr>
              <w:jc w:val="both"/>
              <w:rPr>
                <w:rFonts w:cs="Arial"/>
              </w:rPr>
            </w:pPr>
            <w:r>
              <w:rPr>
                <w:noProof/>
              </w:rPr>
              <w:drawing>
                <wp:inline distT="0" distB="0" distL="0" distR="0" wp14:anchorId="389B7497" wp14:editId="3ED48EBC">
                  <wp:extent cx="152400" cy="152400"/>
                  <wp:effectExtent l="0" t="0" r="0" b="0"/>
                  <wp:docPr id="39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Authorizing key</w:t>
            </w:r>
          </w:p>
        </w:tc>
        <w:tc>
          <w:tcPr>
            <w:tcW w:w="1158" w:type="pct"/>
          </w:tcPr>
          <w:p w14:paraId="1D9EBF01" w14:textId="77777777" w:rsidR="00BD09CC" w:rsidRDefault="00BD09CC" w:rsidP="00184FCF">
            <w:pPr>
              <w:jc w:val="both"/>
              <w:rPr>
                <w:rFonts w:cs="Arial"/>
              </w:rPr>
            </w:pPr>
            <w:r>
              <w:rPr>
                <w:rFonts w:cs="Arial"/>
              </w:rPr>
              <w:t>Integer</w:t>
            </w:r>
          </w:p>
        </w:tc>
        <w:tc>
          <w:tcPr>
            <w:tcW w:w="1392" w:type="pct"/>
          </w:tcPr>
          <w:p w14:paraId="6E123C89" w14:textId="77777777" w:rsidR="00BD09CC" w:rsidRDefault="00BD09CC" w:rsidP="00184FCF">
            <w:pPr>
              <w:jc w:val="both"/>
              <w:rPr>
                <w:rFonts w:cs="Arial"/>
              </w:rPr>
            </w:pPr>
            <w:r>
              <w:rPr>
                <w:rFonts w:cs="Arial"/>
              </w:rPr>
              <w:t>If starting is authorized, the index of the NFC device that authorized starting. If starting is not authorized, undefined.</w:t>
            </w:r>
          </w:p>
        </w:tc>
        <w:tc>
          <w:tcPr>
            <w:tcW w:w="1232" w:type="pct"/>
          </w:tcPr>
          <w:p w14:paraId="4CA9564B" w14:textId="77777777" w:rsidR="00206F6A" w:rsidRDefault="00206F6A"/>
        </w:tc>
      </w:tr>
      <w:tr w:rsidR="005B3727" w14:paraId="4143563D" w14:textId="77777777" w:rsidTr="009735BC">
        <w:trPr>
          <w:trHeight w:val="332"/>
        </w:trPr>
        <w:tc>
          <w:tcPr>
            <w:tcW w:w="1219" w:type="pct"/>
            <w:shd w:val="clear" w:color="auto" w:fill="FFFFFF" w:themeFill="background1"/>
          </w:tcPr>
          <w:p w14:paraId="6819E2BA" w14:textId="77777777" w:rsidR="00BD09CC" w:rsidRPr="00BD09CC" w:rsidRDefault="009735BC" w:rsidP="00184FCF">
            <w:pPr>
              <w:jc w:val="both"/>
              <w:rPr>
                <w:rFonts w:cs="Arial"/>
              </w:rPr>
            </w:pPr>
            <w:r>
              <w:rPr>
                <w:noProof/>
              </w:rPr>
              <w:drawing>
                <wp:inline distT="0" distB="0" distL="0" distR="0" wp14:anchorId="7B749FE1" wp14:editId="442675EC">
                  <wp:extent cx="152400" cy="152400"/>
                  <wp:effectExtent l="0" t="0" r="0" b="0"/>
                  <wp:docPr id="39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Authorizing key type</w:t>
            </w:r>
          </w:p>
        </w:tc>
        <w:tc>
          <w:tcPr>
            <w:tcW w:w="1158" w:type="pct"/>
          </w:tcPr>
          <w:p w14:paraId="441BF188" w14:textId="77777777" w:rsidR="00BD09CC" w:rsidRDefault="00BD09CC" w:rsidP="00184FCF">
            <w:pPr>
              <w:jc w:val="both"/>
              <w:rPr>
                <w:rFonts w:cs="Arial"/>
              </w:rPr>
            </w:pPr>
            <w:r>
              <w:rPr>
                <w:rFonts w:cs="Arial"/>
              </w:rPr>
              <w:t>NFC Key Type</w:t>
            </w:r>
          </w:p>
        </w:tc>
        <w:tc>
          <w:tcPr>
            <w:tcW w:w="1392" w:type="pct"/>
          </w:tcPr>
          <w:p w14:paraId="7F0DC0D3" w14:textId="77777777" w:rsidR="00BD09CC" w:rsidRDefault="00BD09CC" w:rsidP="00184FCF">
            <w:pPr>
              <w:jc w:val="both"/>
              <w:rPr>
                <w:rFonts w:cs="Arial"/>
              </w:rPr>
            </w:pPr>
            <w:r>
              <w:rPr>
                <w:rFonts w:cs="Arial"/>
              </w:rPr>
              <w:t>The type of the NFC key that authorized starting (factory key, retail user key, fleet user key ).</w:t>
            </w:r>
          </w:p>
        </w:tc>
        <w:tc>
          <w:tcPr>
            <w:tcW w:w="1232" w:type="pct"/>
          </w:tcPr>
          <w:p w14:paraId="4DAB575C" w14:textId="77777777" w:rsidR="00206F6A" w:rsidRDefault="00206F6A"/>
        </w:tc>
      </w:tr>
    </w:tbl>
    <w:p w14:paraId="4F5038A0" w14:textId="77777777" w:rsidR="008D614C" w:rsidRDefault="008D614C" w:rsidP="007E45AD"/>
    <w:p w14:paraId="5399437E" w14:textId="77777777" w:rsidR="007E45AD" w:rsidRDefault="007E45AD" w:rsidP="00BE2488">
      <w:pPr>
        <w:pStyle w:val="RETechSignal"/>
      </w:pPr>
      <w:bookmarkStart w:id="286" w:name="_409182906e582308f81bb8585df697de"/>
      <w:r>
        <w:t>Manufacturing Pairing Alert</w:t>
      </w:r>
      <w:bookmarkEnd w:id="286"/>
    </w:p>
    <w:tbl>
      <w:tblPr>
        <w:tblStyle w:val="TableGrid"/>
        <w:tblW w:w="4524" w:type="pct"/>
        <w:tblInd w:w="625" w:type="dxa"/>
        <w:tblLook w:val="0620" w:firstRow="1" w:lastRow="0" w:firstColumn="0" w:lastColumn="0" w:noHBand="1" w:noVBand="1"/>
      </w:tblPr>
      <w:tblGrid>
        <w:gridCol w:w="1709"/>
        <w:gridCol w:w="6751"/>
      </w:tblGrid>
      <w:tr w:rsidR="007E45AD" w:rsidRPr="009E3B7C" w14:paraId="7EB36F17" w14:textId="77777777" w:rsidTr="00184FCF">
        <w:trPr>
          <w:trHeight w:val="166"/>
        </w:trPr>
        <w:tc>
          <w:tcPr>
            <w:tcW w:w="1010" w:type="pct"/>
            <w:shd w:val="clear" w:color="auto" w:fill="BFBFBF" w:themeFill="background1" w:themeFillShade="BF"/>
          </w:tcPr>
          <w:p w14:paraId="39BF0BCB"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71344E79" w14:textId="77777777" w:rsidR="007E45AD" w:rsidRPr="009E3B7C" w:rsidRDefault="007E45AD" w:rsidP="00184FCF">
            <w:pPr>
              <w:jc w:val="both"/>
              <w:rPr>
                <w:rFonts w:cs="Arial"/>
                <w:b/>
              </w:rPr>
            </w:pPr>
            <w:r>
              <w:rPr>
                <w:rFonts w:cs="Arial"/>
                <w:b/>
              </w:rPr>
              <w:t>Manufacturing Pairing Alert</w:t>
            </w:r>
          </w:p>
        </w:tc>
      </w:tr>
      <w:tr w:rsidR="007E45AD" w:rsidRPr="009E3B7C" w14:paraId="48D76785" w14:textId="77777777" w:rsidTr="00184FCF">
        <w:trPr>
          <w:trHeight w:val="332"/>
        </w:trPr>
        <w:tc>
          <w:tcPr>
            <w:tcW w:w="1010" w:type="pct"/>
            <w:shd w:val="clear" w:color="auto" w:fill="BFBFBF" w:themeFill="background1" w:themeFillShade="BF"/>
          </w:tcPr>
          <w:p w14:paraId="44B9BE5D" w14:textId="77777777" w:rsidR="007E45AD" w:rsidRDefault="007E45AD" w:rsidP="00184FCF">
            <w:pPr>
              <w:jc w:val="both"/>
              <w:rPr>
                <w:rFonts w:cs="Arial"/>
                <w:b/>
              </w:rPr>
            </w:pPr>
            <w:r>
              <w:rPr>
                <w:rFonts w:cs="Arial"/>
                <w:b/>
              </w:rPr>
              <w:t>Description</w:t>
            </w:r>
          </w:p>
        </w:tc>
        <w:tc>
          <w:tcPr>
            <w:tcW w:w="3990" w:type="pct"/>
          </w:tcPr>
          <w:p w14:paraId="24C8DD1D" w14:textId="77777777" w:rsidR="007E45AD" w:rsidRDefault="007E45AD" w:rsidP="00184FCF">
            <w:pPr>
              <w:jc w:val="both"/>
              <w:rPr>
                <w:rFonts w:cs="Arial"/>
              </w:rPr>
            </w:pPr>
            <w:r>
              <w:rPr>
                <w:rFonts w:cs="Arial"/>
              </w:rPr>
              <w:t>The Manufacturing Pairing Alert is sent just after the Provisioning Alert, after the vehicle has been configured at end-of-line. It contains information about the cards that were paired with the vehicle on the assembly line.</w:t>
            </w:r>
          </w:p>
        </w:tc>
      </w:tr>
      <w:tr w:rsidR="00695264" w:rsidRPr="009E3B7C" w14:paraId="60E69EBE" w14:textId="77777777" w:rsidTr="00184FCF">
        <w:trPr>
          <w:trHeight w:val="332"/>
        </w:trPr>
        <w:tc>
          <w:tcPr>
            <w:tcW w:w="1010" w:type="pct"/>
            <w:shd w:val="clear" w:color="auto" w:fill="BFBFBF" w:themeFill="background1" w:themeFillShade="BF"/>
          </w:tcPr>
          <w:p w14:paraId="0AAB25D2" w14:textId="77777777" w:rsidR="00695264" w:rsidRDefault="00695264" w:rsidP="00184FCF">
            <w:pPr>
              <w:jc w:val="both"/>
              <w:rPr>
                <w:rFonts w:cs="Arial"/>
                <w:b/>
              </w:rPr>
            </w:pPr>
            <w:r>
              <w:rPr>
                <w:rFonts w:cs="Arial"/>
                <w:b/>
              </w:rPr>
              <w:t>Realized by</w:t>
            </w:r>
          </w:p>
        </w:tc>
        <w:tc>
          <w:tcPr>
            <w:tcW w:w="3990" w:type="pct"/>
          </w:tcPr>
          <w:p w14:paraId="62D6AE39" w14:textId="77777777" w:rsidR="00206F6A" w:rsidRDefault="00206F6A"/>
        </w:tc>
      </w:tr>
    </w:tbl>
    <w:p w14:paraId="0A64B74B" w14:textId="77777777" w:rsidR="007E45AD" w:rsidRDefault="007E45AD" w:rsidP="007E45AD"/>
    <w:p w14:paraId="54D86AAC"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13F9E296" w14:textId="77777777" w:rsidTr="009735BC">
        <w:trPr>
          <w:trHeight w:val="166"/>
        </w:trPr>
        <w:tc>
          <w:tcPr>
            <w:tcW w:w="1219" w:type="pct"/>
            <w:shd w:val="clear" w:color="auto" w:fill="BFBFBF" w:themeFill="background1" w:themeFillShade="BF"/>
          </w:tcPr>
          <w:p w14:paraId="0D812BB1"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2F75EBA9"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59DE7B60"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472FE891" w14:textId="77777777" w:rsidR="00BD09CC" w:rsidRDefault="00BD09CC" w:rsidP="00184FCF">
            <w:pPr>
              <w:jc w:val="both"/>
              <w:rPr>
                <w:rFonts w:cs="Arial"/>
                <w:b/>
              </w:rPr>
            </w:pPr>
            <w:r>
              <w:rPr>
                <w:rFonts w:cs="Arial"/>
                <w:b/>
              </w:rPr>
              <w:t>Realized By</w:t>
            </w:r>
          </w:p>
        </w:tc>
      </w:tr>
      <w:tr w:rsidR="005B3727" w14:paraId="0440EA49" w14:textId="77777777" w:rsidTr="009735BC">
        <w:trPr>
          <w:trHeight w:val="332"/>
        </w:trPr>
        <w:tc>
          <w:tcPr>
            <w:tcW w:w="1219" w:type="pct"/>
            <w:shd w:val="clear" w:color="auto" w:fill="FFFFFF" w:themeFill="background1"/>
          </w:tcPr>
          <w:p w14:paraId="74765B26" w14:textId="77777777" w:rsidR="00BD09CC" w:rsidRPr="00BD09CC" w:rsidRDefault="009735BC" w:rsidP="00184FCF">
            <w:pPr>
              <w:jc w:val="both"/>
              <w:rPr>
                <w:rFonts w:cs="Arial"/>
              </w:rPr>
            </w:pPr>
            <w:r>
              <w:rPr>
                <w:noProof/>
              </w:rPr>
              <w:drawing>
                <wp:inline distT="0" distB="0" distL="0" distR="0" wp14:anchorId="1286A9E4" wp14:editId="53304A6C">
                  <wp:extent cx="152400" cy="152400"/>
                  <wp:effectExtent l="0" t="0" r="0" b="0"/>
                  <wp:docPr id="39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VIN</w:t>
            </w:r>
          </w:p>
        </w:tc>
        <w:tc>
          <w:tcPr>
            <w:tcW w:w="1158" w:type="pct"/>
          </w:tcPr>
          <w:p w14:paraId="7B93A5A8" w14:textId="77777777" w:rsidR="00BD09CC" w:rsidRDefault="00BD09CC" w:rsidP="00184FCF">
            <w:pPr>
              <w:jc w:val="both"/>
              <w:rPr>
                <w:rFonts w:cs="Arial"/>
              </w:rPr>
            </w:pPr>
            <w:r>
              <w:rPr>
                <w:rFonts w:cs="Arial"/>
              </w:rPr>
              <w:t>VIN</w:t>
            </w:r>
          </w:p>
        </w:tc>
        <w:tc>
          <w:tcPr>
            <w:tcW w:w="1392" w:type="pct"/>
          </w:tcPr>
          <w:p w14:paraId="6A470AC0" w14:textId="77777777" w:rsidR="00BD09CC" w:rsidRDefault="00BD09CC" w:rsidP="00184FCF">
            <w:pPr>
              <w:jc w:val="both"/>
              <w:rPr>
                <w:rFonts w:cs="Arial"/>
              </w:rPr>
            </w:pPr>
            <w:r>
              <w:rPr>
                <w:rFonts w:cs="Arial"/>
              </w:rPr>
              <w:t>The VIN of the vehicle that is sending the alert.</w:t>
            </w:r>
          </w:p>
        </w:tc>
        <w:tc>
          <w:tcPr>
            <w:tcW w:w="1232" w:type="pct"/>
          </w:tcPr>
          <w:p w14:paraId="4274572B" w14:textId="77777777" w:rsidR="00206F6A" w:rsidRDefault="00206F6A"/>
        </w:tc>
      </w:tr>
      <w:tr w:rsidR="005B3727" w14:paraId="7D434C79" w14:textId="77777777" w:rsidTr="009735BC">
        <w:trPr>
          <w:trHeight w:val="332"/>
        </w:trPr>
        <w:tc>
          <w:tcPr>
            <w:tcW w:w="1219" w:type="pct"/>
            <w:shd w:val="clear" w:color="auto" w:fill="FFFFFF" w:themeFill="background1"/>
          </w:tcPr>
          <w:p w14:paraId="4968A7F1" w14:textId="77777777" w:rsidR="00BD09CC" w:rsidRPr="00BD09CC" w:rsidRDefault="009735BC" w:rsidP="00184FCF">
            <w:pPr>
              <w:jc w:val="both"/>
              <w:rPr>
                <w:rFonts w:cs="Arial"/>
              </w:rPr>
            </w:pPr>
            <w:r>
              <w:rPr>
                <w:noProof/>
              </w:rPr>
              <w:drawing>
                <wp:inline distT="0" distB="0" distL="0" distR="0" wp14:anchorId="7EA3ECB8" wp14:editId="71BD46BA">
                  <wp:extent cx="152400" cy="152400"/>
                  <wp:effectExtent l="0" t="0" r="0" b="0"/>
                  <wp:docPr id="40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Card Data</w:t>
            </w:r>
          </w:p>
        </w:tc>
        <w:tc>
          <w:tcPr>
            <w:tcW w:w="1158" w:type="pct"/>
          </w:tcPr>
          <w:p w14:paraId="4EFFB5F2" w14:textId="77777777" w:rsidR="00BD09CC" w:rsidRDefault="00BD09CC" w:rsidP="00184FCF">
            <w:pPr>
              <w:jc w:val="both"/>
              <w:rPr>
                <w:rFonts w:cs="Arial"/>
              </w:rPr>
            </w:pPr>
            <w:r>
              <w:rPr>
                <w:rFonts w:cs="Arial"/>
              </w:rPr>
              <w:t>Manufacturing Pairing Alert Data</w:t>
            </w:r>
          </w:p>
        </w:tc>
        <w:tc>
          <w:tcPr>
            <w:tcW w:w="1392" w:type="pct"/>
          </w:tcPr>
          <w:p w14:paraId="42F3E63F" w14:textId="77777777" w:rsidR="00BD09CC" w:rsidRDefault="00BD09CC" w:rsidP="00184FCF">
            <w:pPr>
              <w:jc w:val="both"/>
              <w:rPr>
                <w:rFonts w:cs="Arial"/>
              </w:rPr>
            </w:pPr>
            <w:r>
              <w:rPr>
                <w:rFonts w:cs="Arial"/>
              </w:rPr>
              <w:t>The NFC Device's credential, FESN, and other pairing related data that was generated at the time of pairing</w:t>
            </w:r>
          </w:p>
        </w:tc>
        <w:tc>
          <w:tcPr>
            <w:tcW w:w="1232" w:type="pct"/>
          </w:tcPr>
          <w:p w14:paraId="21D4D6DB" w14:textId="77777777" w:rsidR="00206F6A" w:rsidRDefault="00206F6A"/>
        </w:tc>
      </w:tr>
    </w:tbl>
    <w:p w14:paraId="19D9B1A6" w14:textId="77777777" w:rsidR="008D614C" w:rsidRDefault="008D614C" w:rsidP="007E45AD"/>
    <w:p w14:paraId="4F80F22A" w14:textId="77777777" w:rsidR="007E45AD" w:rsidRDefault="007E45AD" w:rsidP="00BE2488">
      <w:pPr>
        <w:pStyle w:val="RETechSignal"/>
      </w:pPr>
      <w:bookmarkStart w:id="287" w:name="_99f1878c3b4fc2b7c4d0334d1a6083b5"/>
      <w:r>
        <w:t>Manufacturing Pairing Created</w:t>
      </w:r>
      <w:bookmarkEnd w:id="287"/>
    </w:p>
    <w:tbl>
      <w:tblPr>
        <w:tblStyle w:val="TableGrid"/>
        <w:tblW w:w="4524" w:type="pct"/>
        <w:tblInd w:w="625" w:type="dxa"/>
        <w:tblLook w:val="0620" w:firstRow="1" w:lastRow="0" w:firstColumn="0" w:lastColumn="0" w:noHBand="1" w:noVBand="1"/>
      </w:tblPr>
      <w:tblGrid>
        <w:gridCol w:w="1709"/>
        <w:gridCol w:w="6751"/>
      </w:tblGrid>
      <w:tr w:rsidR="007E45AD" w:rsidRPr="009E3B7C" w14:paraId="354E8E8D" w14:textId="77777777" w:rsidTr="00184FCF">
        <w:trPr>
          <w:trHeight w:val="166"/>
        </w:trPr>
        <w:tc>
          <w:tcPr>
            <w:tcW w:w="1010" w:type="pct"/>
            <w:shd w:val="clear" w:color="auto" w:fill="BFBFBF" w:themeFill="background1" w:themeFillShade="BF"/>
          </w:tcPr>
          <w:p w14:paraId="20D70C54"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7500A889" w14:textId="77777777" w:rsidR="007E45AD" w:rsidRPr="009E3B7C" w:rsidRDefault="007E45AD" w:rsidP="00184FCF">
            <w:pPr>
              <w:jc w:val="both"/>
              <w:rPr>
                <w:rFonts w:cs="Arial"/>
                <w:b/>
              </w:rPr>
            </w:pPr>
            <w:r>
              <w:rPr>
                <w:rFonts w:cs="Arial"/>
                <w:b/>
              </w:rPr>
              <w:t>Manufacturing Pairing Created</w:t>
            </w:r>
          </w:p>
        </w:tc>
      </w:tr>
      <w:tr w:rsidR="007E45AD" w:rsidRPr="009E3B7C" w14:paraId="58C19F9C" w14:textId="77777777" w:rsidTr="00184FCF">
        <w:trPr>
          <w:trHeight w:val="332"/>
        </w:trPr>
        <w:tc>
          <w:tcPr>
            <w:tcW w:w="1010" w:type="pct"/>
            <w:shd w:val="clear" w:color="auto" w:fill="BFBFBF" w:themeFill="background1" w:themeFillShade="BF"/>
          </w:tcPr>
          <w:p w14:paraId="21BF7797" w14:textId="77777777" w:rsidR="007E45AD" w:rsidRDefault="007E45AD" w:rsidP="00184FCF">
            <w:pPr>
              <w:jc w:val="both"/>
              <w:rPr>
                <w:rFonts w:cs="Arial"/>
                <w:b/>
              </w:rPr>
            </w:pPr>
            <w:r>
              <w:rPr>
                <w:rFonts w:cs="Arial"/>
                <w:b/>
              </w:rPr>
              <w:t>Description</w:t>
            </w:r>
          </w:p>
        </w:tc>
        <w:tc>
          <w:tcPr>
            <w:tcW w:w="3990" w:type="pct"/>
          </w:tcPr>
          <w:p w14:paraId="495B9074" w14:textId="77777777" w:rsidR="007E45AD" w:rsidRDefault="007E45AD" w:rsidP="00184FCF">
            <w:pPr>
              <w:jc w:val="both"/>
              <w:rPr>
                <w:rFonts w:cs="Arial"/>
              </w:rPr>
            </w:pPr>
            <w:r>
              <w:rPr>
                <w:rFonts w:cs="Arial"/>
              </w:rPr>
              <w:t>A signal emitted by the NFC System each time a manufacturing pairing event occurs. A manufacturing pairing event is when the NFC System adds a new factory card pairing because it is in Factory Pairing Mode and a card is presented. This signal is used to trigger feedback behavior for the assembly technician (e.g., flashing the turn signals, or presenting a message in the cluster)</w:t>
            </w:r>
          </w:p>
        </w:tc>
      </w:tr>
      <w:tr w:rsidR="00695264" w:rsidRPr="009E3B7C" w14:paraId="4B4C24A0" w14:textId="77777777" w:rsidTr="00184FCF">
        <w:trPr>
          <w:trHeight w:val="332"/>
        </w:trPr>
        <w:tc>
          <w:tcPr>
            <w:tcW w:w="1010" w:type="pct"/>
            <w:shd w:val="clear" w:color="auto" w:fill="BFBFBF" w:themeFill="background1" w:themeFillShade="BF"/>
          </w:tcPr>
          <w:p w14:paraId="17150BFA" w14:textId="77777777" w:rsidR="00695264" w:rsidRDefault="00695264" w:rsidP="00184FCF">
            <w:pPr>
              <w:jc w:val="both"/>
              <w:rPr>
                <w:rFonts w:cs="Arial"/>
                <w:b/>
              </w:rPr>
            </w:pPr>
            <w:r>
              <w:rPr>
                <w:rFonts w:cs="Arial"/>
                <w:b/>
              </w:rPr>
              <w:lastRenderedPageBreak/>
              <w:t>Realized by</w:t>
            </w:r>
          </w:p>
        </w:tc>
        <w:tc>
          <w:tcPr>
            <w:tcW w:w="3990" w:type="pct"/>
          </w:tcPr>
          <w:p w14:paraId="1D79234E" w14:textId="77777777" w:rsidR="00206F6A" w:rsidRDefault="00206F6A"/>
        </w:tc>
      </w:tr>
    </w:tbl>
    <w:p w14:paraId="4325FE4B" w14:textId="77777777" w:rsidR="007E45AD" w:rsidRDefault="007E45AD" w:rsidP="007E45AD"/>
    <w:p w14:paraId="239959DE" w14:textId="77777777" w:rsidR="007E45AD" w:rsidRDefault="007E45AD" w:rsidP="00BE2488">
      <w:pPr>
        <w:pStyle w:val="RETechSignal"/>
      </w:pPr>
      <w:bookmarkStart w:id="288" w:name="_000960baf45322f0d2b86ccf7b444bff"/>
      <w:r>
        <w:t>Master Reset Command</w:t>
      </w:r>
      <w:bookmarkEnd w:id="288"/>
    </w:p>
    <w:tbl>
      <w:tblPr>
        <w:tblStyle w:val="TableGrid"/>
        <w:tblW w:w="4524" w:type="pct"/>
        <w:tblInd w:w="625" w:type="dxa"/>
        <w:tblLook w:val="0620" w:firstRow="1" w:lastRow="0" w:firstColumn="0" w:lastColumn="0" w:noHBand="1" w:noVBand="1"/>
      </w:tblPr>
      <w:tblGrid>
        <w:gridCol w:w="1709"/>
        <w:gridCol w:w="6751"/>
      </w:tblGrid>
      <w:tr w:rsidR="007E45AD" w:rsidRPr="009E3B7C" w14:paraId="0C35C450" w14:textId="77777777" w:rsidTr="00184FCF">
        <w:trPr>
          <w:trHeight w:val="166"/>
        </w:trPr>
        <w:tc>
          <w:tcPr>
            <w:tcW w:w="1010" w:type="pct"/>
            <w:shd w:val="clear" w:color="auto" w:fill="BFBFBF" w:themeFill="background1" w:themeFillShade="BF"/>
          </w:tcPr>
          <w:p w14:paraId="4D194C39"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E8E17D9" w14:textId="77777777" w:rsidR="007E45AD" w:rsidRPr="009E3B7C" w:rsidRDefault="007E45AD" w:rsidP="00184FCF">
            <w:pPr>
              <w:jc w:val="both"/>
              <w:rPr>
                <w:rFonts w:cs="Arial"/>
                <w:b/>
              </w:rPr>
            </w:pPr>
            <w:r>
              <w:rPr>
                <w:rFonts w:cs="Arial"/>
                <w:b/>
              </w:rPr>
              <w:t>Master Reset Command</w:t>
            </w:r>
          </w:p>
        </w:tc>
      </w:tr>
      <w:tr w:rsidR="007E45AD" w:rsidRPr="009E3B7C" w14:paraId="7960B8C0" w14:textId="77777777" w:rsidTr="00184FCF">
        <w:trPr>
          <w:trHeight w:val="332"/>
        </w:trPr>
        <w:tc>
          <w:tcPr>
            <w:tcW w:w="1010" w:type="pct"/>
            <w:shd w:val="clear" w:color="auto" w:fill="BFBFBF" w:themeFill="background1" w:themeFillShade="BF"/>
          </w:tcPr>
          <w:p w14:paraId="05B8FACC" w14:textId="77777777" w:rsidR="007E45AD" w:rsidRDefault="007E45AD" w:rsidP="00184FCF">
            <w:pPr>
              <w:jc w:val="both"/>
              <w:rPr>
                <w:rFonts w:cs="Arial"/>
                <w:b/>
              </w:rPr>
            </w:pPr>
            <w:r>
              <w:rPr>
                <w:rFonts w:cs="Arial"/>
                <w:b/>
              </w:rPr>
              <w:t>Description</w:t>
            </w:r>
          </w:p>
        </w:tc>
        <w:tc>
          <w:tcPr>
            <w:tcW w:w="3990" w:type="pct"/>
          </w:tcPr>
          <w:p w14:paraId="247A0D66" w14:textId="77777777" w:rsidR="007E45AD" w:rsidRDefault="007E45AD" w:rsidP="00184FCF">
            <w:pPr>
              <w:jc w:val="both"/>
              <w:rPr>
                <w:rFonts w:cs="Arial"/>
              </w:rPr>
            </w:pPr>
            <w:r>
              <w:rPr>
                <w:rFonts w:cs="Arial"/>
              </w:rPr>
              <w:t>The signal that is emitted when a Master Reset event is triggered, whether it was triggered through the in-vehicle HMI or remotely (for fleets). This signal is used by the NFC System to trigger the NFC System's Master Reset behavior.</w:t>
            </w:r>
          </w:p>
        </w:tc>
      </w:tr>
      <w:tr w:rsidR="00695264" w:rsidRPr="009E3B7C" w14:paraId="4FCF5FD8" w14:textId="77777777" w:rsidTr="00184FCF">
        <w:trPr>
          <w:trHeight w:val="332"/>
        </w:trPr>
        <w:tc>
          <w:tcPr>
            <w:tcW w:w="1010" w:type="pct"/>
            <w:shd w:val="clear" w:color="auto" w:fill="BFBFBF" w:themeFill="background1" w:themeFillShade="BF"/>
          </w:tcPr>
          <w:p w14:paraId="0E9C8E85" w14:textId="77777777" w:rsidR="00695264" w:rsidRDefault="00695264" w:rsidP="00184FCF">
            <w:pPr>
              <w:jc w:val="both"/>
              <w:rPr>
                <w:rFonts w:cs="Arial"/>
                <w:b/>
              </w:rPr>
            </w:pPr>
            <w:r>
              <w:rPr>
                <w:rFonts w:cs="Arial"/>
                <w:b/>
              </w:rPr>
              <w:t>Realized by</w:t>
            </w:r>
          </w:p>
        </w:tc>
        <w:tc>
          <w:tcPr>
            <w:tcW w:w="3990" w:type="pct"/>
          </w:tcPr>
          <w:p w14:paraId="27144608" w14:textId="77777777" w:rsidR="00206F6A" w:rsidRDefault="00206F6A"/>
        </w:tc>
      </w:tr>
    </w:tbl>
    <w:p w14:paraId="619CD17C" w14:textId="77777777" w:rsidR="007E45AD" w:rsidRDefault="007E45AD" w:rsidP="007E45AD"/>
    <w:p w14:paraId="581D7117" w14:textId="77777777" w:rsidR="007E45AD" w:rsidRDefault="007E45AD" w:rsidP="00BE2488">
      <w:pPr>
        <w:pStyle w:val="RETechSignal"/>
      </w:pPr>
      <w:bookmarkStart w:id="289" w:name="_e7d58d17b7b721c27a20f0c19e66a6d5"/>
      <w:r>
        <w:t>Mobile App Approval Response</w:t>
      </w:r>
      <w:bookmarkEnd w:id="289"/>
    </w:p>
    <w:tbl>
      <w:tblPr>
        <w:tblStyle w:val="TableGrid"/>
        <w:tblW w:w="4524" w:type="pct"/>
        <w:tblInd w:w="625" w:type="dxa"/>
        <w:tblLook w:val="0620" w:firstRow="1" w:lastRow="0" w:firstColumn="0" w:lastColumn="0" w:noHBand="1" w:noVBand="1"/>
      </w:tblPr>
      <w:tblGrid>
        <w:gridCol w:w="1709"/>
        <w:gridCol w:w="6751"/>
      </w:tblGrid>
      <w:tr w:rsidR="007E45AD" w:rsidRPr="009E3B7C" w14:paraId="03FF086C" w14:textId="77777777" w:rsidTr="00184FCF">
        <w:trPr>
          <w:trHeight w:val="166"/>
        </w:trPr>
        <w:tc>
          <w:tcPr>
            <w:tcW w:w="1010" w:type="pct"/>
            <w:shd w:val="clear" w:color="auto" w:fill="BFBFBF" w:themeFill="background1" w:themeFillShade="BF"/>
          </w:tcPr>
          <w:p w14:paraId="7C886089"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16EC582A" w14:textId="77777777" w:rsidR="007E45AD" w:rsidRPr="009E3B7C" w:rsidRDefault="007E45AD" w:rsidP="00184FCF">
            <w:pPr>
              <w:jc w:val="both"/>
              <w:rPr>
                <w:rFonts w:cs="Arial"/>
                <w:b/>
              </w:rPr>
            </w:pPr>
            <w:r>
              <w:rPr>
                <w:rFonts w:cs="Arial"/>
                <w:b/>
              </w:rPr>
              <w:t>Mobile App Approval Response</w:t>
            </w:r>
          </w:p>
        </w:tc>
      </w:tr>
      <w:tr w:rsidR="007E45AD" w:rsidRPr="009E3B7C" w14:paraId="5238DD20" w14:textId="77777777" w:rsidTr="00184FCF">
        <w:trPr>
          <w:trHeight w:val="332"/>
        </w:trPr>
        <w:tc>
          <w:tcPr>
            <w:tcW w:w="1010" w:type="pct"/>
            <w:shd w:val="clear" w:color="auto" w:fill="BFBFBF" w:themeFill="background1" w:themeFillShade="BF"/>
          </w:tcPr>
          <w:p w14:paraId="69F2BD72" w14:textId="77777777" w:rsidR="007E45AD" w:rsidRDefault="007E45AD" w:rsidP="00184FCF">
            <w:pPr>
              <w:jc w:val="both"/>
              <w:rPr>
                <w:rFonts w:cs="Arial"/>
                <w:b/>
              </w:rPr>
            </w:pPr>
            <w:r>
              <w:rPr>
                <w:rFonts w:cs="Arial"/>
                <w:b/>
              </w:rPr>
              <w:t>Description</w:t>
            </w:r>
          </w:p>
        </w:tc>
        <w:tc>
          <w:tcPr>
            <w:tcW w:w="3990" w:type="pct"/>
          </w:tcPr>
          <w:p w14:paraId="205AB0AF" w14:textId="77777777" w:rsidR="007E45AD" w:rsidRDefault="007E45AD" w:rsidP="00184FCF">
            <w:pPr>
              <w:jc w:val="both"/>
              <w:rPr>
                <w:rFonts w:cs="Arial"/>
              </w:rPr>
            </w:pPr>
            <w:r>
              <w:rPr>
                <w:rFonts w:cs="Arial"/>
              </w:rPr>
              <w:t xml:space="preserve">The message sent by the Mobile App that contains the user's decision on a specific approval request. </w:t>
            </w:r>
          </w:p>
        </w:tc>
      </w:tr>
      <w:tr w:rsidR="00695264" w:rsidRPr="009E3B7C" w14:paraId="2EFF050F" w14:textId="77777777" w:rsidTr="00184FCF">
        <w:trPr>
          <w:trHeight w:val="332"/>
        </w:trPr>
        <w:tc>
          <w:tcPr>
            <w:tcW w:w="1010" w:type="pct"/>
            <w:shd w:val="clear" w:color="auto" w:fill="BFBFBF" w:themeFill="background1" w:themeFillShade="BF"/>
          </w:tcPr>
          <w:p w14:paraId="6A87ED43" w14:textId="77777777" w:rsidR="00695264" w:rsidRDefault="00695264" w:rsidP="00184FCF">
            <w:pPr>
              <w:jc w:val="both"/>
              <w:rPr>
                <w:rFonts w:cs="Arial"/>
                <w:b/>
              </w:rPr>
            </w:pPr>
            <w:r>
              <w:rPr>
                <w:rFonts w:cs="Arial"/>
                <w:b/>
              </w:rPr>
              <w:t>Realized by</w:t>
            </w:r>
          </w:p>
        </w:tc>
        <w:tc>
          <w:tcPr>
            <w:tcW w:w="3990" w:type="pct"/>
          </w:tcPr>
          <w:p w14:paraId="7BA61EF8" w14:textId="77777777" w:rsidR="00206F6A" w:rsidRDefault="00206F6A"/>
        </w:tc>
      </w:tr>
    </w:tbl>
    <w:p w14:paraId="0871D8C2" w14:textId="77777777" w:rsidR="007E45AD" w:rsidRDefault="007E45AD" w:rsidP="007E45AD"/>
    <w:p w14:paraId="129548D2"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3CC96554" w14:textId="77777777" w:rsidTr="009735BC">
        <w:trPr>
          <w:trHeight w:val="166"/>
        </w:trPr>
        <w:tc>
          <w:tcPr>
            <w:tcW w:w="1219" w:type="pct"/>
            <w:shd w:val="clear" w:color="auto" w:fill="BFBFBF" w:themeFill="background1" w:themeFillShade="BF"/>
          </w:tcPr>
          <w:p w14:paraId="04175890"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0EAD4F9A"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29D37EC5"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31B30B68" w14:textId="77777777" w:rsidR="00BD09CC" w:rsidRDefault="00BD09CC" w:rsidP="00184FCF">
            <w:pPr>
              <w:jc w:val="both"/>
              <w:rPr>
                <w:rFonts w:cs="Arial"/>
                <w:b/>
              </w:rPr>
            </w:pPr>
            <w:r>
              <w:rPr>
                <w:rFonts w:cs="Arial"/>
                <w:b/>
              </w:rPr>
              <w:t>Realized By</w:t>
            </w:r>
          </w:p>
        </w:tc>
      </w:tr>
      <w:tr w:rsidR="005B3727" w14:paraId="0E9DC845" w14:textId="77777777" w:rsidTr="009735BC">
        <w:trPr>
          <w:trHeight w:val="332"/>
        </w:trPr>
        <w:tc>
          <w:tcPr>
            <w:tcW w:w="1219" w:type="pct"/>
            <w:shd w:val="clear" w:color="auto" w:fill="FFFFFF" w:themeFill="background1"/>
          </w:tcPr>
          <w:p w14:paraId="15412B79" w14:textId="77777777" w:rsidR="00BD09CC" w:rsidRPr="00BD09CC" w:rsidRDefault="009735BC" w:rsidP="00184FCF">
            <w:pPr>
              <w:jc w:val="both"/>
              <w:rPr>
                <w:rFonts w:cs="Arial"/>
              </w:rPr>
            </w:pPr>
            <w:r>
              <w:rPr>
                <w:noProof/>
              </w:rPr>
              <w:drawing>
                <wp:inline distT="0" distB="0" distL="0" distR="0" wp14:anchorId="054F3F64" wp14:editId="4C3F8F82">
                  <wp:extent cx="152400" cy="152400"/>
                  <wp:effectExtent l="0" t="0" r="0" b="0"/>
                  <wp:docPr id="40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Approval Response</w:t>
            </w:r>
          </w:p>
        </w:tc>
        <w:tc>
          <w:tcPr>
            <w:tcW w:w="1158" w:type="pct"/>
          </w:tcPr>
          <w:p w14:paraId="002D8047" w14:textId="77777777" w:rsidR="00BD09CC" w:rsidRDefault="00BD09CC" w:rsidP="00184FCF">
            <w:pPr>
              <w:jc w:val="both"/>
              <w:rPr>
                <w:rFonts w:cs="Arial"/>
              </w:rPr>
            </w:pPr>
            <w:r>
              <w:rPr>
                <w:rFonts w:cs="Arial"/>
              </w:rPr>
              <w:t>Retail Owner Approval Status</w:t>
            </w:r>
          </w:p>
        </w:tc>
        <w:tc>
          <w:tcPr>
            <w:tcW w:w="1392" w:type="pct"/>
          </w:tcPr>
          <w:p w14:paraId="6C9EC38F" w14:textId="77777777" w:rsidR="00BD09CC" w:rsidRDefault="00BD09CC" w:rsidP="00184FCF">
            <w:pPr>
              <w:jc w:val="both"/>
              <w:rPr>
                <w:rFonts w:cs="Arial"/>
              </w:rPr>
            </w:pPr>
            <w:r>
              <w:rPr>
                <w:rFonts w:cs="Arial"/>
              </w:rPr>
              <w:t>The approval response a Retail admin - user authorized to the vehicle's modem - can provide in response to receiving requests for adding or deleting NFC devices from their vehicle</w:t>
            </w:r>
          </w:p>
        </w:tc>
        <w:tc>
          <w:tcPr>
            <w:tcW w:w="1232" w:type="pct"/>
          </w:tcPr>
          <w:p w14:paraId="21C145C1" w14:textId="77777777" w:rsidR="00206F6A" w:rsidRDefault="00206F6A"/>
        </w:tc>
      </w:tr>
      <w:tr w:rsidR="005B3727" w14:paraId="6EE3EB3B" w14:textId="77777777" w:rsidTr="009735BC">
        <w:trPr>
          <w:trHeight w:val="332"/>
        </w:trPr>
        <w:tc>
          <w:tcPr>
            <w:tcW w:w="1219" w:type="pct"/>
            <w:shd w:val="clear" w:color="auto" w:fill="FFFFFF" w:themeFill="background1"/>
          </w:tcPr>
          <w:p w14:paraId="5618B9A9" w14:textId="77777777" w:rsidR="00BD09CC" w:rsidRPr="00BD09CC" w:rsidRDefault="009735BC" w:rsidP="00184FCF">
            <w:pPr>
              <w:jc w:val="both"/>
              <w:rPr>
                <w:rFonts w:cs="Arial"/>
              </w:rPr>
            </w:pPr>
            <w:r>
              <w:rPr>
                <w:noProof/>
              </w:rPr>
              <w:drawing>
                <wp:inline distT="0" distB="0" distL="0" distR="0" wp14:anchorId="3D714033" wp14:editId="3CB8B36D">
                  <wp:extent cx="152400" cy="152400"/>
                  <wp:effectExtent l="0" t="0" r="0" b="0"/>
                  <wp:docPr id="40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Payload ID</w:t>
            </w:r>
          </w:p>
        </w:tc>
        <w:tc>
          <w:tcPr>
            <w:tcW w:w="1158" w:type="pct"/>
          </w:tcPr>
          <w:p w14:paraId="0D9763E3" w14:textId="77777777" w:rsidR="00BD09CC" w:rsidRDefault="00BD09CC" w:rsidP="00184FCF">
            <w:pPr>
              <w:jc w:val="both"/>
              <w:rPr>
                <w:rFonts w:cs="Arial"/>
              </w:rPr>
            </w:pPr>
            <w:r>
              <w:rPr>
                <w:rFonts w:cs="Arial"/>
              </w:rPr>
              <w:t>Payload ID</w:t>
            </w:r>
          </w:p>
        </w:tc>
        <w:tc>
          <w:tcPr>
            <w:tcW w:w="1392" w:type="pct"/>
          </w:tcPr>
          <w:p w14:paraId="03DFA6A1" w14:textId="77777777" w:rsidR="00BD09CC" w:rsidRDefault="00BD09CC" w:rsidP="00184FCF">
            <w:pPr>
              <w:jc w:val="both"/>
              <w:rPr>
                <w:rFonts w:cs="Arial"/>
              </w:rPr>
            </w:pPr>
            <w:r>
              <w:rPr>
                <w:rFonts w:cs="Arial"/>
              </w:rPr>
              <w:t xml:space="preserve">The payload ID associated with the specific device that is being either added to or deleted from the vehicle </w:t>
            </w:r>
          </w:p>
        </w:tc>
        <w:tc>
          <w:tcPr>
            <w:tcW w:w="1232" w:type="pct"/>
          </w:tcPr>
          <w:p w14:paraId="36081394" w14:textId="77777777" w:rsidR="00206F6A" w:rsidRDefault="00206F6A"/>
        </w:tc>
      </w:tr>
    </w:tbl>
    <w:p w14:paraId="38C427CD" w14:textId="77777777" w:rsidR="008D614C" w:rsidRDefault="008D614C" w:rsidP="007E45AD"/>
    <w:p w14:paraId="5837B691" w14:textId="77777777" w:rsidR="007E45AD" w:rsidRDefault="007E45AD" w:rsidP="00BE2488">
      <w:pPr>
        <w:pStyle w:val="RETechSignal"/>
      </w:pPr>
      <w:bookmarkStart w:id="290" w:name="_05702f1106b3d7852635d65c11418122"/>
      <w:r>
        <w:t>Modem Deauthorization</w:t>
      </w:r>
      <w:bookmarkEnd w:id="290"/>
    </w:p>
    <w:tbl>
      <w:tblPr>
        <w:tblStyle w:val="TableGrid"/>
        <w:tblW w:w="4524" w:type="pct"/>
        <w:tblInd w:w="625" w:type="dxa"/>
        <w:tblLook w:val="0620" w:firstRow="1" w:lastRow="0" w:firstColumn="0" w:lastColumn="0" w:noHBand="1" w:noVBand="1"/>
      </w:tblPr>
      <w:tblGrid>
        <w:gridCol w:w="1709"/>
        <w:gridCol w:w="6751"/>
      </w:tblGrid>
      <w:tr w:rsidR="007E45AD" w:rsidRPr="009E3B7C" w14:paraId="3B463BFD" w14:textId="77777777" w:rsidTr="00184FCF">
        <w:trPr>
          <w:trHeight w:val="166"/>
        </w:trPr>
        <w:tc>
          <w:tcPr>
            <w:tcW w:w="1010" w:type="pct"/>
            <w:shd w:val="clear" w:color="auto" w:fill="BFBFBF" w:themeFill="background1" w:themeFillShade="BF"/>
          </w:tcPr>
          <w:p w14:paraId="6C63C35F"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4A4B0687" w14:textId="77777777" w:rsidR="007E45AD" w:rsidRPr="009E3B7C" w:rsidRDefault="007E45AD" w:rsidP="00184FCF">
            <w:pPr>
              <w:jc w:val="both"/>
              <w:rPr>
                <w:rFonts w:cs="Arial"/>
                <w:b/>
              </w:rPr>
            </w:pPr>
            <w:r>
              <w:rPr>
                <w:rFonts w:cs="Arial"/>
                <w:b/>
              </w:rPr>
              <w:t>Modem Deauthorization</w:t>
            </w:r>
          </w:p>
        </w:tc>
      </w:tr>
      <w:tr w:rsidR="007E45AD" w:rsidRPr="009E3B7C" w14:paraId="6BA6475B" w14:textId="77777777" w:rsidTr="00184FCF">
        <w:trPr>
          <w:trHeight w:val="332"/>
        </w:trPr>
        <w:tc>
          <w:tcPr>
            <w:tcW w:w="1010" w:type="pct"/>
            <w:shd w:val="clear" w:color="auto" w:fill="BFBFBF" w:themeFill="background1" w:themeFillShade="BF"/>
          </w:tcPr>
          <w:p w14:paraId="107835AD" w14:textId="77777777" w:rsidR="007E45AD" w:rsidRDefault="007E45AD" w:rsidP="00184FCF">
            <w:pPr>
              <w:jc w:val="both"/>
              <w:rPr>
                <w:rFonts w:cs="Arial"/>
                <w:b/>
              </w:rPr>
            </w:pPr>
            <w:r>
              <w:rPr>
                <w:rFonts w:cs="Arial"/>
                <w:b/>
              </w:rPr>
              <w:t>Description</w:t>
            </w:r>
          </w:p>
        </w:tc>
        <w:tc>
          <w:tcPr>
            <w:tcW w:w="3990" w:type="pct"/>
          </w:tcPr>
          <w:p w14:paraId="6EAFDC60" w14:textId="77777777" w:rsidR="007E45AD" w:rsidRDefault="007E45AD" w:rsidP="00184FCF">
            <w:pPr>
              <w:jc w:val="both"/>
              <w:rPr>
                <w:rFonts w:cs="Arial"/>
              </w:rPr>
            </w:pPr>
            <w:r>
              <w:rPr>
                <w:rFonts w:cs="Arial"/>
              </w:rPr>
              <w:t>We expect this signal to be sent when the vehicle's modem becomes deauthorized for any reason.</w:t>
            </w:r>
          </w:p>
        </w:tc>
      </w:tr>
      <w:tr w:rsidR="00695264" w:rsidRPr="009E3B7C" w14:paraId="27FF01FA" w14:textId="77777777" w:rsidTr="00184FCF">
        <w:trPr>
          <w:trHeight w:val="332"/>
        </w:trPr>
        <w:tc>
          <w:tcPr>
            <w:tcW w:w="1010" w:type="pct"/>
            <w:shd w:val="clear" w:color="auto" w:fill="BFBFBF" w:themeFill="background1" w:themeFillShade="BF"/>
          </w:tcPr>
          <w:p w14:paraId="650C7142" w14:textId="77777777" w:rsidR="00695264" w:rsidRDefault="00695264" w:rsidP="00184FCF">
            <w:pPr>
              <w:jc w:val="both"/>
              <w:rPr>
                <w:rFonts w:cs="Arial"/>
                <w:b/>
              </w:rPr>
            </w:pPr>
            <w:r>
              <w:rPr>
                <w:rFonts w:cs="Arial"/>
                <w:b/>
              </w:rPr>
              <w:t>Realized by</w:t>
            </w:r>
          </w:p>
        </w:tc>
        <w:tc>
          <w:tcPr>
            <w:tcW w:w="3990" w:type="pct"/>
          </w:tcPr>
          <w:p w14:paraId="2961CCEA" w14:textId="77777777" w:rsidR="00206F6A" w:rsidRDefault="00206F6A"/>
        </w:tc>
      </w:tr>
    </w:tbl>
    <w:p w14:paraId="7CFBACE8" w14:textId="77777777" w:rsidR="007E45AD" w:rsidRDefault="007E45AD" w:rsidP="007E45AD"/>
    <w:p w14:paraId="5E253F5C" w14:textId="77777777" w:rsidR="007E45AD" w:rsidRDefault="007E45AD" w:rsidP="00BE2488">
      <w:pPr>
        <w:pStyle w:val="RETechSignal"/>
      </w:pPr>
      <w:bookmarkStart w:id="291" w:name="_1f15ded4c00348de5d5adf741c21de3d"/>
      <w:r>
        <w:t>NFC Cloud Event</w:t>
      </w:r>
      <w:bookmarkEnd w:id="291"/>
    </w:p>
    <w:tbl>
      <w:tblPr>
        <w:tblStyle w:val="TableGrid"/>
        <w:tblW w:w="4524" w:type="pct"/>
        <w:tblInd w:w="625" w:type="dxa"/>
        <w:tblLook w:val="0620" w:firstRow="1" w:lastRow="0" w:firstColumn="0" w:lastColumn="0" w:noHBand="1" w:noVBand="1"/>
      </w:tblPr>
      <w:tblGrid>
        <w:gridCol w:w="1709"/>
        <w:gridCol w:w="6751"/>
      </w:tblGrid>
      <w:tr w:rsidR="007E45AD" w:rsidRPr="009E3B7C" w14:paraId="0C03AAFC" w14:textId="77777777" w:rsidTr="00184FCF">
        <w:trPr>
          <w:trHeight w:val="166"/>
        </w:trPr>
        <w:tc>
          <w:tcPr>
            <w:tcW w:w="1010" w:type="pct"/>
            <w:shd w:val="clear" w:color="auto" w:fill="BFBFBF" w:themeFill="background1" w:themeFillShade="BF"/>
          </w:tcPr>
          <w:p w14:paraId="55FC88A8"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41385DF" w14:textId="77777777" w:rsidR="007E45AD" w:rsidRPr="009E3B7C" w:rsidRDefault="007E45AD" w:rsidP="00184FCF">
            <w:pPr>
              <w:jc w:val="both"/>
              <w:rPr>
                <w:rFonts w:cs="Arial"/>
                <w:b/>
              </w:rPr>
            </w:pPr>
            <w:r>
              <w:rPr>
                <w:rFonts w:cs="Arial"/>
                <w:b/>
              </w:rPr>
              <w:t>NFC Cloud Event</w:t>
            </w:r>
          </w:p>
        </w:tc>
      </w:tr>
      <w:tr w:rsidR="007E45AD" w:rsidRPr="009E3B7C" w14:paraId="3C0FD20A" w14:textId="77777777" w:rsidTr="00184FCF">
        <w:trPr>
          <w:trHeight w:val="332"/>
        </w:trPr>
        <w:tc>
          <w:tcPr>
            <w:tcW w:w="1010" w:type="pct"/>
            <w:shd w:val="clear" w:color="auto" w:fill="BFBFBF" w:themeFill="background1" w:themeFillShade="BF"/>
          </w:tcPr>
          <w:p w14:paraId="03C33967" w14:textId="77777777" w:rsidR="007E45AD" w:rsidRDefault="007E45AD" w:rsidP="00184FCF">
            <w:pPr>
              <w:jc w:val="both"/>
              <w:rPr>
                <w:rFonts w:cs="Arial"/>
                <w:b/>
              </w:rPr>
            </w:pPr>
            <w:r>
              <w:rPr>
                <w:rFonts w:cs="Arial"/>
                <w:b/>
              </w:rPr>
              <w:t>Description</w:t>
            </w:r>
          </w:p>
        </w:tc>
        <w:tc>
          <w:tcPr>
            <w:tcW w:w="3990" w:type="pct"/>
          </w:tcPr>
          <w:p w14:paraId="737DCC34" w14:textId="77777777" w:rsidR="007E45AD" w:rsidRDefault="007E45AD" w:rsidP="00184FCF">
            <w:pPr>
              <w:jc w:val="both"/>
              <w:rPr>
                <w:rFonts w:cs="Arial"/>
              </w:rPr>
            </w:pPr>
            <w:r>
              <w:rPr>
                <w:rFonts w:cs="Arial"/>
              </w:rPr>
              <w:t xml:space="preserve">This signal is transmitted from the NFC System to the Cloud Backend System when one of </w:t>
            </w:r>
            <w:proofErr w:type="gramStart"/>
            <w:r>
              <w:rPr>
                <w:rFonts w:cs="Arial"/>
              </w:rPr>
              <w:t>a number of</w:t>
            </w:r>
            <w:proofErr w:type="gramEnd"/>
            <w:r>
              <w:rPr>
                <w:rFonts w:cs="Arial"/>
              </w:rPr>
              <w:t xml:space="preserve"> different events occur on the vehicle. It is used to update the state of the Cloud Backend System to match the on-</w:t>
            </w:r>
            <w:r>
              <w:rPr>
                <w:rFonts w:cs="Arial"/>
              </w:rPr>
              <w:lastRenderedPageBreak/>
              <w:t>vehicle state, confirm the completion of remote commands, and log failure events for later analysis.</w:t>
            </w:r>
          </w:p>
        </w:tc>
      </w:tr>
      <w:tr w:rsidR="00695264" w:rsidRPr="009E3B7C" w14:paraId="459849DF" w14:textId="77777777" w:rsidTr="00184FCF">
        <w:trPr>
          <w:trHeight w:val="332"/>
        </w:trPr>
        <w:tc>
          <w:tcPr>
            <w:tcW w:w="1010" w:type="pct"/>
            <w:shd w:val="clear" w:color="auto" w:fill="BFBFBF" w:themeFill="background1" w:themeFillShade="BF"/>
          </w:tcPr>
          <w:p w14:paraId="45F999E2" w14:textId="77777777" w:rsidR="00695264" w:rsidRDefault="00695264" w:rsidP="00184FCF">
            <w:pPr>
              <w:jc w:val="both"/>
              <w:rPr>
                <w:rFonts w:cs="Arial"/>
                <w:b/>
              </w:rPr>
            </w:pPr>
            <w:r>
              <w:rPr>
                <w:rFonts w:cs="Arial"/>
                <w:b/>
              </w:rPr>
              <w:lastRenderedPageBreak/>
              <w:t>Realized by</w:t>
            </w:r>
          </w:p>
        </w:tc>
        <w:tc>
          <w:tcPr>
            <w:tcW w:w="3990" w:type="pct"/>
          </w:tcPr>
          <w:p w14:paraId="13913B30" w14:textId="77777777" w:rsidR="00206F6A" w:rsidRDefault="00206F6A"/>
        </w:tc>
      </w:tr>
    </w:tbl>
    <w:p w14:paraId="7E56DB01" w14:textId="77777777" w:rsidR="007E45AD" w:rsidRDefault="007E45AD" w:rsidP="007E45AD"/>
    <w:p w14:paraId="651CC440"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3CC09946" w14:textId="77777777" w:rsidTr="009735BC">
        <w:trPr>
          <w:trHeight w:val="166"/>
        </w:trPr>
        <w:tc>
          <w:tcPr>
            <w:tcW w:w="1219" w:type="pct"/>
            <w:shd w:val="clear" w:color="auto" w:fill="BFBFBF" w:themeFill="background1" w:themeFillShade="BF"/>
          </w:tcPr>
          <w:p w14:paraId="1BA1B414"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25861B2A"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24CCE111"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62E3159A" w14:textId="77777777" w:rsidR="00BD09CC" w:rsidRDefault="00BD09CC" w:rsidP="00184FCF">
            <w:pPr>
              <w:jc w:val="both"/>
              <w:rPr>
                <w:rFonts w:cs="Arial"/>
                <w:b/>
              </w:rPr>
            </w:pPr>
            <w:r>
              <w:rPr>
                <w:rFonts w:cs="Arial"/>
                <w:b/>
              </w:rPr>
              <w:t>Realized By</w:t>
            </w:r>
          </w:p>
        </w:tc>
      </w:tr>
      <w:tr w:rsidR="005B3727" w14:paraId="320657FD" w14:textId="77777777" w:rsidTr="009735BC">
        <w:trPr>
          <w:trHeight w:val="332"/>
        </w:trPr>
        <w:tc>
          <w:tcPr>
            <w:tcW w:w="1219" w:type="pct"/>
            <w:shd w:val="clear" w:color="auto" w:fill="FFFFFF" w:themeFill="background1"/>
          </w:tcPr>
          <w:p w14:paraId="43C4F496" w14:textId="77777777" w:rsidR="00BD09CC" w:rsidRPr="00BD09CC" w:rsidRDefault="009735BC" w:rsidP="00184FCF">
            <w:pPr>
              <w:jc w:val="both"/>
              <w:rPr>
                <w:rFonts w:cs="Arial"/>
              </w:rPr>
            </w:pPr>
            <w:r>
              <w:rPr>
                <w:noProof/>
              </w:rPr>
              <w:drawing>
                <wp:inline distT="0" distB="0" distL="0" distR="0" wp14:anchorId="14C840B4" wp14:editId="616706A4">
                  <wp:extent cx="152400" cy="152400"/>
                  <wp:effectExtent l="0" t="0" r="0" b="0"/>
                  <wp:docPr id="40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Event Type</w:t>
            </w:r>
          </w:p>
        </w:tc>
        <w:tc>
          <w:tcPr>
            <w:tcW w:w="1158" w:type="pct"/>
          </w:tcPr>
          <w:p w14:paraId="75E7F661" w14:textId="77777777" w:rsidR="00BD09CC" w:rsidRDefault="00BD09CC" w:rsidP="00184FCF">
            <w:pPr>
              <w:jc w:val="both"/>
              <w:rPr>
                <w:rFonts w:cs="Arial"/>
              </w:rPr>
            </w:pPr>
            <w:r>
              <w:rPr>
                <w:rFonts w:cs="Arial"/>
              </w:rPr>
              <w:t>NFC Event Type</w:t>
            </w:r>
          </w:p>
        </w:tc>
        <w:tc>
          <w:tcPr>
            <w:tcW w:w="1392" w:type="pct"/>
          </w:tcPr>
          <w:p w14:paraId="5EE3E9E9" w14:textId="77777777" w:rsidR="00BD09CC" w:rsidRDefault="00BD09CC" w:rsidP="00184FCF">
            <w:pPr>
              <w:jc w:val="both"/>
              <w:rPr>
                <w:rFonts w:cs="Arial"/>
              </w:rPr>
            </w:pPr>
            <w:r>
              <w:rPr>
                <w:rFonts w:cs="Arial"/>
              </w:rPr>
              <w:t xml:space="preserve">The pass or fail status of the specific add/delete/enable/disable/master reset/modem </w:t>
            </w:r>
            <w:proofErr w:type="spellStart"/>
            <w:r>
              <w:rPr>
                <w:rFonts w:cs="Arial"/>
              </w:rPr>
              <w:t>deauth</w:t>
            </w:r>
            <w:proofErr w:type="spellEnd"/>
            <w:r>
              <w:rPr>
                <w:rFonts w:cs="Arial"/>
              </w:rPr>
              <w:t xml:space="preserve">/factory key pairing action the vehicle took </w:t>
            </w:r>
          </w:p>
        </w:tc>
        <w:tc>
          <w:tcPr>
            <w:tcW w:w="1232" w:type="pct"/>
          </w:tcPr>
          <w:p w14:paraId="68918774" w14:textId="77777777" w:rsidR="00206F6A" w:rsidRDefault="00206F6A"/>
        </w:tc>
      </w:tr>
      <w:tr w:rsidR="005B3727" w14:paraId="75935323" w14:textId="77777777" w:rsidTr="009735BC">
        <w:trPr>
          <w:trHeight w:val="332"/>
        </w:trPr>
        <w:tc>
          <w:tcPr>
            <w:tcW w:w="1219" w:type="pct"/>
            <w:shd w:val="clear" w:color="auto" w:fill="FFFFFF" w:themeFill="background1"/>
          </w:tcPr>
          <w:p w14:paraId="386A5F80" w14:textId="77777777" w:rsidR="00BD09CC" w:rsidRPr="00BD09CC" w:rsidRDefault="009735BC" w:rsidP="00184FCF">
            <w:pPr>
              <w:jc w:val="both"/>
              <w:rPr>
                <w:rFonts w:cs="Arial"/>
              </w:rPr>
            </w:pPr>
            <w:r>
              <w:rPr>
                <w:noProof/>
              </w:rPr>
              <w:drawing>
                <wp:inline distT="0" distB="0" distL="0" distR="0" wp14:anchorId="4876A5D5" wp14:editId="0AC4B792">
                  <wp:extent cx="152400" cy="152400"/>
                  <wp:effectExtent l="0" t="0" r="0" b="0"/>
                  <wp:docPr id="40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Associated FESN</w:t>
            </w:r>
          </w:p>
        </w:tc>
        <w:tc>
          <w:tcPr>
            <w:tcW w:w="1158" w:type="pct"/>
          </w:tcPr>
          <w:p w14:paraId="63DE7C20" w14:textId="77777777" w:rsidR="00BD09CC" w:rsidRDefault="00BD09CC" w:rsidP="00184FCF">
            <w:pPr>
              <w:jc w:val="both"/>
              <w:rPr>
                <w:rFonts w:cs="Arial"/>
              </w:rPr>
            </w:pPr>
            <w:r>
              <w:rPr>
                <w:rFonts w:cs="Arial"/>
              </w:rPr>
              <w:t>FESN</w:t>
            </w:r>
          </w:p>
        </w:tc>
        <w:tc>
          <w:tcPr>
            <w:tcW w:w="1392" w:type="pct"/>
          </w:tcPr>
          <w:p w14:paraId="694CD487" w14:textId="77777777" w:rsidR="00BD09CC" w:rsidRDefault="00BD09CC" w:rsidP="00184FCF">
            <w:pPr>
              <w:jc w:val="both"/>
              <w:rPr>
                <w:rFonts w:cs="Arial"/>
              </w:rPr>
            </w:pPr>
            <w:r>
              <w:rPr>
                <w:rFonts w:cs="Arial"/>
              </w:rPr>
              <w:t>If there is a specific NFC key card FESN associated with the NFC event that occurred, this field contains that FESN.</w:t>
            </w:r>
          </w:p>
        </w:tc>
        <w:tc>
          <w:tcPr>
            <w:tcW w:w="1232" w:type="pct"/>
          </w:tcPr>
          <w:p w14:paraId="43823761" w14:textId="77777777" w:rsidR="00206F6A" w:rsidRDefault="00206F6A"/>
        </w:tc>
      </w:tr>
      <w:tr w:rsidR="005B3727" w14:paraId="2B26952E" w14:textId="77777777" w:rsidTr="009735BC">
        <w:trPr>
          <w:trHeight w:val="332"/>
        </w:trPr>
        <w:tc>
          <w:tcPr>
            <w:tcW w:w="1219" w:type="pct"/>
            <w:shd w:val="clear" w:color="auto" w:fill="FFFFFF" w:themeFill="background1"/>
          </w:tcPr>
          <w:p w14:paraId="2FE949D2" w14:textId="77777777" w:rsidR="00BD09CC" w:rsidRPr="00BD09CC" w:rsidRDefault="009735BC" w:rsidP="00184FCF">
            <w:pPr>
              <w:jc w:val="both"/>
              <w:rPr>
                <w:rFonts w:cs="Arial"/>
              </w:rPr>
            </w:pPr>
            <w:r>
              <w:rPr>
                <w:noProof/>
              </w:rPr>
              <w:drawing>
                <wp:inline distT="0" distB="0" distL="0" distR="0" wp14:anchorId="37C311B0" wp14:editId="518A68E0">
                  <wp:extent cx="152400" cy="152400"/>
                  <wp:effectExtent l="0" t="0" r="0" b="0"/>
                  <wp:docPr id="41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VIN</w:t>
            </w:r>
          </w:p>
        </w:tc>
        <w:tc>
          <w:tcPr>
            <w:tcW w:w="1158" w:type="pct"/>
          </w:tcPr>
          <w:p w14:paraId="23C1CA8B" w14:textId="77777777" w:rsidR="00BD09CC" w:rsidRDefault="00BD09CC" w:rsidP="00184FCF">
            <w:pPr>
              <w:jc w:val="both"/>
              <w:rPr>
                <w:rFonts w:cs="Arial"/>
              </w:rPr>
            </w:pPr>
            <w:r>
              <w:rPr>
                <w:rFonts w:cs="Arial"/>
              </w:rPr>
              <w:t>VIN</w:t>
            </w:r>
          </w:p>
        </w:tc>
        <w:tc>
          <w:tcPr>
            <w:tcW w:w="1392" w:type="pct"/>
          </w:tcPr>
          <w:p w14:paraId="5C83F463" w14:textId="77777777" w:rsidR="00BD09CC" w:rsidRDefault="00BD09CC" w:rsidP="00184FCF">
            <w:pPr>
              <w:jc w:val="both"/>
              <w:rPr>
                <w:rFonts w:cs="Arial"/>
              </w:rPr>
            </w:pPr>
            <w:r>
              <w:rPr>
                <w:rFonts w:cs="Arial"/>
              </w:rPr>
              <w:t>The Vehicle Identification Number of the originating vehicle</w:t>
            </w:r>
          </w:p>
        </w:tc>
        <w:tc>
          <w:tcPr>
            <w:tcW w:w="1232" w:type="pct"/>
          </w:tcPr>
          <w:p w14:paraId="4D435527" w14:textId="77777777" w:rsidR="00206F6A" w:rsidRDefault="00206F6A"/>
        </w:tc>
      </w:tr>
    </w:tbl>
    <w:p w14:paraId="0235E1A7" w14:textId="77777777" w:rsidR="008D614C" w:rsidRDefault="008D614C" w:rsidP="007E45AD"/>
    <w:p w14:paraId="681E7245" w14:textId="77777777" w:rsidR="007E45AD" w:rsidRDefault="007E45AD" w:rsidP="00BE2488">
      <w:pPr>
        <w:pStyle w:val="RETechSignal"/>
      </w:pPr>
      <w:bookmarkStart w:id="292" w:name="_ed47bd02620c817b1f01f093dcfd6024"/>
      <w:r>
        <w:t>NFC Command</w:t>
      </w:r>
      <w:bookmarkEnd w:id="292"/>
    </w:p>
    <w:tbl>
      <w:tblPr>
        <w:tblStyle w:val="TableGrid"/>
        <w:tblW w:w="4524" w:type="pct"/>
        <w:tblInd w:w="625" w:type="dxa"/>
        <w:tblLook w:val="0620" w:firstRow="1" w:lastRow="0" w:firstColumn="0" w:lastColumn="0" w:noHBand="1" w:noVBand="1"/>
      </w:tblPr>
      <w:tblGrid>
        <w:gridCol w:w="1709"/>
        <w:gridCol w:w="6751"/>
      </w:tblGrid>
      <w:tr w:rsidR="007E45AD" w:rsidRPr="009E3B7C" w14:paraId="486B9284" w14:textId="77777777" w:rsidTr="00184FCF">
        <w:trPr>
          <w:trHeight w:val="166"/>
        </w:trPr>
        <w:tc>
          <w:tcPr>
            <w:tcW w:w="1010" w:type="pct"/>
            <w:shd w:val="clear" w:color="auto" w:fill="BFBFBF" w:themeFill="background1" w:themeFillShade="BF"/>
          </w:tcPr>
          <w:p w14:paraId="7312C085"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31709E09" w14:textId="77777777" w:rsidR="007E45AD" w:rsidRPr="009E3B7C" w:rsidRDefault="007E45AD" w:rsidP="00184FCF">
            <w:pPr>
              <w:jc w:val="both"/>
              <w:rPr>
                <w:rFonts w:cs="Arial"/>
                <w:b/>
              </w:rPr>
            </w:pPr>
            <w:r>
              <w:rPr>
                <w:rFonts w:cs="Arial"/>
                <w:b/>
              </w:rPr>
              <w:t>NFC Command</w:t>
            </w:r>
          </w:p>
        </w:tc>
      </w:tr>
      <w:tr w:rsidR="007E45AD" w:rsidRPr="009E3B7C" w14:paraId="2FBD874E" w14:textId="77777777" w:rsidTr="00184FCF">
        <w:trPr>
          <w:trHeight w:val="332"/>
        </w:trPr>
        <w:tc>
          <w:tcPr>
            <w:tcW w:w="1010" w:type="pct"/>
            <w:shd w:val="clear" w:color="auto" w:fill="BFBFBF" w:themeFill="background1" w:themeFillShade="BF"/>
          </w:tcPr>
          <w:p w14:paraId="61E0A439" w14:textId="77777777" w:rsidR="007E45AD" w:rsidRDefault="007E45AD" w:rsidP="00184FCF">
            <w:pPr>
              <w:jc w:val="both"/>
              <w:rPr>
                <w:rFonts w:cs="Arial"/>
                <w:b/>
              </w:rPr>
            </w:pPr>
            <w:r>
              <w:rPr>
                <w:rFonts w:cs="Arial"/>
                <w:b/>
              </w:rPr>
              <w:t>Description</w:t>
            </w:r>
          </w:p>
        </w:tc>
        <w:tc>
          <w:tcPr>
            <w:tcW w:w="3990" w:type="pct"/>
          </w:tcPr>
          <w:p w14:paraId="0209097C" w14:textId="77777777" w:rsidR="007E45AD" w:rsidRDefault="007E45AD" w:rsidP="00184FCF">
            <w:pPr>
              <w:jc w:val="both"/>
              <w:rPr>
                <w:rFonts w:cs="Arial"/>
              </w:rPr>
            </w:pPr>
            <w:r>
              <w:rPr>
                <w:rFonts w:cs="Arial"/>
              </w:rPr>
              <w:t>This message is transmitted from the Cloud Backend System to the NFC System to cause a command to be executed on the NFC System.</w:t>
            </w:r>
          </w:p>
        </w:tc>
      </w:tr>
      <w:tr w:rsidR="00695264" w:rsidRPr="009E3B7C" w14:paraId="3A9826AF" w14:textId="77777777" w:rsidTr="00184FCF">
        <w:trPr>
          <w:trHeight w:val="332"/>
        </w:trPr>
        <w:tc>
          <w:tcPr>
            <w:tcW w:w="1010" w:type="pct"/>
            <w:shd w:val="clear" w:color="auto" w:fill="BFBFBF" w:themeFill="background1" w:themeFillShade="BF"/>
          </w:tcPr>
          <w:p w14:paraId="14FC8A17" w14:textId="77777777" w:rsidR="00695264" w:rsidRDefault="00695264" w:rsidP="00184FCF">
            <w:pPr>
              <w:jc w:val="both"/>
              <w:rPr>
                <w:rFonts w:cs="Arial"/>
                <w:b/>
              </w:rPr>
            </w:pPr>
            <w:r>
              <w:rPr>
                <w:rFonts w:cs="Arial"/>
                <w:b/>
              </w:rPr>
              <w:t>Realized by</w:t>
            </w:r>
          </w:p>
        </w:tc>
        <w:tc>
          <w:tcPr>
            <w:tcW w:w="3990" w:type="pct"/>
          </w:tcPr>
          <w:p w14:paraId="374A5B2A" w14:textId="77777777" w:rsidR="00206F6A" w:rsidRDefault="00206F6A"/>
        </w:tc>
      </w:tr>
    </w:tbl>
    <w:p w14:paraId="7A10EBE6" w14:textId="77777777" w:rsidR="007E45AD" w:rsidRDefault="007E45AD" w:rsidP="007E45AD"/>
    <w:p w14:paraId="7636DF12"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429DFFE7" w14:textId="77777777" w:rsidTr="009735BC">
        <w:trPr>
          <w:trHeight w:val="166"/>
        </w:trPr>
        <w:tc>
          <w:tcPr>
            <w:tcW w:w="1219" w:type="pct"/>
            <w:shd w:val="clear" w:color="auto" w:fill="BFBFBF" w:themeFill="background1" w:themeFillShade="BF"/>
          </w:tcPr>
          <w:p w14:paraId="3218B3F2"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78BC0EDF"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6193778C"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715E1D7C" w14:textId="77777777" w:rsidR="00BD09CC" w:rsidRDefault="00BD09CC" w:rsidP="00184FCF">
            <w:pPr>
              <w:jc w:val="both"/>
              <w:rPr>
                <w:rFonts w:cs="Arial"/>
                <w:b/>
              </w:rPr>
            </w:pPr>
            <w:r>
              <w:rPr>
                <w:rFonts w:cs="Arial"/>
                <w:b/>
              </w:rPr>
              <w:t>Realized By</w:t>
            </w:r>
          </w:p>
        </w:tc>
      </w:tr>
      <w:tr w:rsidR="005B3727" w14:paraId="7AEECBE1" w14:textId="77777777" w:rsidTr="009735BC">
        <w:trPr>
          <w:trHeight w:val="332"/>
        </w:trPr>
        <w:tc>
          <w:tcPr>
            <w:tcW w:w="1219" w:type="pct"/>
            <w:shd w:val="clear" w:color="auto" w:fill="FFFFFF" w:themeFill="background1"/>
          </w:tcPr>
          <w:p w14:paraId="426F2373" w14:textId="77777777" w:rsidR="00BD09CC" w:rsidRPr="00BD09CC" w:rsidRDefault="009735BC" w:rsidP="00184FCF">
            <w:pPr>
              <w:jc w:val="both"/>
              <w:rPr>
                <w:rFonts w:cs="Arial"/>
              </w:rPr>
            </w:pPr>
            <w:r>
              <w:rPr>
                <w:noProof/>
              </w:rPr>
              <w:drawing>
                <wp:inline distT="0" distB="0" distL="0" distR="0" wp14:anchorId="45E62E58" wp14:editId="2A8CBF0F">
                  <wp:extent cx="152400" cy="152400"/>
                  <wp:effectExtent l="0" t="0" r="0" b="0"/>
                  <wp:docPr id="41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Command type</w:t>
            </w:r>
          </w:p>
        </w:tc>
        <w:tc>
          <w:tcPr>
            <w:tcW w:w="1158" w:type="pct"/>
          </w:tcPr>
          <w:p w14:paraId="3CAFC726" w14:textId="77777777" w:rsidR="00BD09CC" w:rsidRDefault="00BD09CC" w:rsidP="00184FCF">
            <w:pPr>
              <w:jc w:val="both"/>
              <w:rPr>
                <w:rFonts w:cs="Arial"/>
              </w:rPr>
            </w:pPr>
            <w:r>
              <w:rPr>
                <w:rFonts w:cs="Arial"/>
              </w:rPr>
              <w:t>NFC Command Type</w:t>
            </w:r>
          </w:p>
        </w:tc>
        <w:tc>
          <w:tcPr>
            <w:tcW w:w="1392" w:type="pct"/>
          </w:tcPr>
          <w:p w14:paraId="3E77C483" w14:textId="77777777" w:rsidR="00BD09CC" w:rsidRDefault="00BD09CC" w:rsidP="00184FCF">
            <w:pPr>
              <w:jc w:val="both"/>
              <w:rPr>
                <w:rFonts w:cs="Arial"/>
              </w:rPr>
            </w:pPr>
            <w:r>
              <w:rPr>
                <w:rFonts w:cs="Arial"/>
              </w:rPr>
              <w:t>The specific command that is being issued to the NFC System. Always required.</w:t>
            </w:r>
          </w:p>
        </w:tc>
        <w:tc>
          <w:tcPr>
            <w:tcW w:w="1232" w:type="pct"/>
          </w:tcPr>
          <w:p w14:paraId="13BAA8EA" w14:textId="77777777" w:rsidR="00206F6A" w:rsidRDefault="00206F6A"/>
        </w:tc>
      </w:tr>
      <w:tr w:rsidR="005B3727" w14:paraId="4648DCF5" w14:textId="77777777" w:rsidTr="009735BC">
        <w:trPr>
          <w:trHeight w:val="332"/>
        </w:trPr>
        <w:tc>
          <w:tcPr>
            <w:tcW w:w="1219" w:type="pct"/>
            <w:shd w:val="clear" w:color="auto" w:fill="FFFFFF" w:themeFill="background1"/>
          </w:tcPr>
          <w:p w14:paraId="361083C1" w14:textId="77777777" w:rsidR="00BD09CC" w:rsidRPr="00BD09CC" w:rsidRDefault="009735BC" w:rsidP="00184FCF">
            <w:pPr>
              <w:jc w:val="both"/>
              <w:rPr>
                <w:rFonts w:cs="Arial"/>
              </w:rPr>
            </w:pPr>
            <w:r>
              <w:rPr>
                <w:noProof/>
              </w:rPr>
              <w:drawing>
                <wp:inline distT="0" distB="0" distL="0" distR="0" wp14:anchorId="748A7B29" wp14:editId="7FA3D67E">
                  <wp:extent cx="152400" cy="152400"/>
                  <wp:effectExtent l="0" t="0" r="0" b="0"/>
                  <wp:docPr id="41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Command data</w:t>
            </w:r>
          </w:p>
        </w:tc>
        <w:tc>
          <w:tcPr>
            <w:tcW w:w="1158" w:type="pct"/>
          </w:tcPr>
          <w:p w14:paraId="329B5742" w14:textId="77777777" w:rsidR="00BD09CC" w:rsidRDefault="00BD09CC" w:rsidP="00184FCF">
            <w:pPr>
              <w:jc w:val="both"/>
              <w:rPr>
                <w:rFonts w:cs="Arial"/>
              </w:rPr>
            </w:pPr>
            <w:r>
              <w:rPr>
                <w:rFonts w:cs="Arial"/>
              </w:rPr>
              <w:t>Command Data</w:t>
            </w:r>
          </w:p>
        </w:tc>
        <w:tc>
          <w:tcPr>
            <w:tcW w:w="1392" w:type="pct"/>
          </w:tcPr>
          <w:p w14:paraId="0C6F5825" w14:textId="77777777" w:rsidR="00BD09CC" w:rsidRDefault="00BD09CC" w:rsidP="00184FCF">
            <w:pPr>
              <w:jc w:val="both"/>
              <w:rPr>
                <w:rFonts w:cs="Arial"/>
              </w:rPr>
            </w:pPr>
            <w:r>
              <w:rPr>
                <w:rFonts w:cs="Arial"/>
              </w:rPr>
              <w:t>The specific data required to complete the requested add/delete/enable/disable command</w:t>
            </w:r>
          </w:p>
        </w:tc>
        <w:tc>
          <w:tcPr>
            <w:tcW w:w="1232" w:type="pct"/>
          </w:tcPr>
          <w:p w14:paraId="26953CC3" w14:textId="77777777" w:rsidR="00206F6A" w:rsidRDefault="00206F6A"/>
        </w:tc>
      </w:tr>
      <w:tr w:rsidR="005B3727" w14:paraId="55FD94E5" w14:textId="77777777" w:rsidTr="009735BC">
        <w:trPr>
          <w:trHeight w:val="332"/>
        </w:trPr>
        <w:tc>
          <w:tcPr>
            <w:tcW w:w="1219" w:type="pct"/>
            <w:shd w:val="clear" w:color="auto" w:fill="FFFFFF" w:themeFill="background1"/>
          </w:tcPr>
          <w:p w14:paraId="74516DDB" w14:textId="77777777" w:rsidR="00BD09CC" w:rsidRPr="00BD09CC" w:rsidRDefault="009735BC" w:rsidP="00184FCF">
            <w:pPr>
              <w:jc w:val="both"/>
              <w:rPr>
                <w:rFonts w:cs="Arial"/>
              </w:rPr>
            </w:pPr>
            <w:r>
              <w:rPr>
                <w:noProof/>
              </w:rPr>
              <w:drawing>
                <wp:inline distT="0" distB="0" distL="0" distR="0" wp14:anchorId="4B6890B1" wp14:editId="0583A5F4">
                  <wp:extent cx="152400" cy="152400"/>
                  <wp:effectExtent l="0" t="0" r="0" b="0"/>
                  <wp:docPr id="41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Command origin</w:t>
            </w:r>
          </w:p>
        </w:tc>
        <w:tc>
          <w:tcPr>
            <w:tcW w:w="1158" w:type="pct"/>
          </w:tcPr>
          <w:p w14:paraId="72F05601" w14:textId="77777777" w:rsidR="00BD09CC" w:rsidRDefault="00BD09CC" w:rsidP="00184FCF">
            <w:pPr>
              <w:jc w:val="both"/>
              <w:rPr>
                <w:rFonts w:cs="Arial"/>
              </w:rPr>
            </w:pPr>
            <w:r>
              <w:rPr>
                <w:rFonts w:cs="Arial"/>
              </w:rPr>
              <w:t>Command Origin</w:t>
            </w:r>
          </w:p>
        </w:tc>
        <w:tc>
          <w:tcPr>
            <w:tcW w:w="1392" w:type="pct"/>
          </w:tcPr>
          <w:p w14:paraId="0920507D" w14:textId="77777777" w:rsidR="00BD09CC" w:rsidRDefault="00BD09CC" w:rsidP="00184FCF">
            <w:pPr>
              <w:jc w:val="both"/>
              <w:rPr>
                <w:rFonts w:cs="Arial"/>
              </w:rPr>
            </w:pPr>
            <w:r>
              <w:rPr>
                <w:rFonts w:cs="Arial"/>
              </w:rPr>
              <w:t>Whether the command originated from the vehicle, the fleet management system or a service tool</w:t>
            </w:r>
          </w:p>
        </w:tc>
        <w:tc>
          <w:tcPr>
            <w:tcW w:w="1232" w:type="pct"/>
          </w:tcPr>
          <w:p w14:paraId="37BC8315" w14:textId="77777777" w:rsidR="00206F6A" w:rsidRDefault="00206F6A"/>
        </w:tc>
      </w:tr>
    </w:tbl>
    <w:p w14:paraId="7C45EDFA" w14:textId="77777777" w:rsidR="008D614C" w:rsidRDefault="008D614C" w:rsidP="007E45AD"/>
    <w:p w14:paraId="21C79964" w14:textId="77777777" w:rsidR="007E45AD" w:rsidRDefault="007E45AD" w:rsidP="00BE2488">
      <w:pPr>
        <w:pStyle w:val="RETechSignal"/>
      </w:pPr>
      <w:bookmarkStart w:id="293" w:name="_108b03ceee5693cc014eb8df715185aa"/>
      <w:r>
        <w:t>NFC Command Request - Fleet</w:t>
      </w:r>
      <w:bookmarkEnd w:id="293"/>
    </w:p>
    <w:tbl>
      <w:tblPr>
        <w:tblStyle w:val="TableGrid"/>
        <w:tblW w:w="4524" w:type="pct"/>
        <w:tblInd w:w="625" w:type="dxa"/>
        <w:tblLook w:val="0620" w:firstRow="1" w:lastRow="0" w:firstColumn="0" w:lastColumn="0" w:noHBand="1" w:noVBand="1"/>
      </w:tblPr>
      <w:tblGrid>
        <w:gridCol w:w="1709"/>
        <w:gridCol w:w="6751"/>
      </w:tblGrid>
      <w:tr w:rsidR="007E45AD" w:rsidRPr="009E3B7C" w14:paraId="00CCE512" w14:textId="77777777" w:rsidTr="00184FCF">
        <w:trPr>
          <w:trHeight w:val="166"/>
        </w:trPr>
        <w:tc>
          <w:tcPr>
            <w:tcW w:w="1010" w:type="pct"/>
            <w:shd w:val="clear" w:color="auto" w:fill="BFBFBF" w:themeFill="background1" w:themeFillShade="BF"/>
          </w:tcPr>
          <w:p w14:paraId="015457B1"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1BB4C3EC" w14:textId="77777777" w:rsidR="007E45AD" w:rsidRPr="009E3B7C" w:rsidRDefault="007E45AD" w:rsidP="00184FCF">
            <w:pPr>
              <w:jc w:val="both"/>
              <w:rPr>
                <w:rFonts w:cs="Arial"/>
                <w:b/>
              </w:rPr>
            </w:pPr>
            <w:r>
              <w:rPr>
                <w:rFonts w:cs="Arial"/>
                <w:b/>
              </w:rPr>
              <w:t>NFC Command Request - Fleet</w:t>
            </w:r>
          </w:p>
        </w:tc>
      </w:tr>
      <w:tr w:rsidR="007E45AD" w:rsidRPr="009E3B7C" w14:paraId="70CD55DB" w14:textId="77777777" w:rsidTr="00184FCF">
        <w:trPr>
          <w:trHeight w:val="332"/>
        </w:trPr>
        <w:tc>
          <w:tcPr>
            <w:tcW w:w="1010" w:type="pct"/>
            <w:shd w:val="clear" w:color="auto" w:fill="BFBFBF" w:themeFill="background1" w:themeFillShade="BF"/>
          </w:tcPr>
          <w:p w14:paraId="4F7C8239" w14:textId="77777777" w:rsidR="007E45AD" w:rsidRDefault="007E45AD" w:rsidP="00184FCF">
            <w:pPr>
              <w:jc w:val="both"/>
              <w:rPr>
                <w:rFonts w:cs="Arial"/>
                <w:b/>
              </w:rPr>
            </w:pPr>
            <w:r>
              <w:rPr>
                <w:rFonts w:cs="Arial"/>
                <w:b/>
              </w:rPr>
              <w:lastRenderedPageBreak/>
              <w:t>Description</w:t>
            </w:r>
          </w:p>
        </w:tc>
        <w:tc>
          <w:tcPr>
            <w:tcW w:w="3990" w:type="pct"/>
          </w:tcPr>
          <w:p w14:paraId="769C9A03" w14:textId="77777777" w:rsidR="007E45AD" w:rsidRDefault="007E45AD" w:rsidP="00184FCF">
            <w:pPr>
              <w:jc w:val="both"/>
              <w:rPr>
                <w:rFonts w:cs="Arial"/>
              </w:rPr>
            </w:pPr>
            <w:r>
              <w:rPr>
                <w:rFonts w:cs="Arial"/>
              </w:rPr>
              <w:t>The message that is sent from the fleet management portal to the NFC Cloud Backend when a fleet manager or other fleet admin requests a command be issued to a fleet-managed NFC vehicle.</w:t>
            </w:r>
          </w:p>
        </w:tc>
      </w:tr>
      <w:tr w:rsidR="00695264" w:rsidRPr="009E3B7C" w14:paraId="49048E0E" w14:textId="77777777" w:rsidTr="00184FCF">
        <w:trPr>
          <w:trHeight w:val="332"/>
        </w:trPr>
        <w:tc>
          <w:tcPr>
            <w:tcW w:w="1010" w:type="pct"/>
            <w:shd w:val="clear" w:color="auto" w:fill="BFBFBF" w:themeFill="background1" w:themeFillShade="BF"/>
          </w:tcPr>
          <w:p w14:paraId="10639AA3" w14:textId="77777777" w:rsidR="00695264" w:rsidRDefault="00695264" w:rsidP="00184FCF">
            <w:pPr>
              <w:jc w:val="both"/>
              <w:rPr>
                <w:rFonts w:cs="Arial"/>
                <w:b/>
              </w:rPr>
            </w:pPr>
            <w:r>
              <w:rPr>
                <w:rFonts w:cs="Arial"/>
                <w:b/>
              </w:rPr>
              <w:t>Realized by</w:t>
            </w:r>
          </w:p>
        </w:tc>
        <w:tc>
          <w:tcPr>
            <w:tcW w:w="3990" w:type="pct"/>
          </w:tcPr>
          <w:p w14:paraId="58301E3A" w14:textId="77777777" w:rsidR="00206F6A" w:rsidRDefault="00206F6A"/>
        </w:tc>
      </w:tr>
    </w:tbl>
    <w:p w14:paraId="4ECA9A02" w14:textId="77777777" w:rsidR="007E45AD" w:rsidRDefault="007E45AD" w:rsidP="007E45AD"/>
    <w:p w14:paraId="4D832048"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0A77319D" w14:textId="77777777" w:rsidTr="009735BC">
        <w:trPr>
          <w:trHeight w:val="166"/>
        </w:trPr>
        <w:tc>
          <w:tcPr>
            <w:tcW w:w="1219" w:type="pct"/>
            <w:shd w:val="clear" w:color="auto" w:fill="BFBFBF" w:themeFill="background1" w:themeFillShade="BF"/>
          </w:tcPr>
          <w:p w14:paraId="3A7A5707"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02697E77"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24254352"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44945B16" w14:textId="77777777" w:rsidR="00BD09CC" w:rsidRDefault="00BD09CC" w:rsidP="00184FCF">
            <w:pPr>
              <w:jc w:val="both"/>
              <w:rPr>
                <w:rFonts w:cs="Arial"/>
                <w:b/>
              </w:rPr>
            </w:pPr>
            <w:r>
              <w:rPr>
                <w:rFonts w:cs="Arial"/>
                <w:b/>
              </w:rPr>
              <w:t>Realized By</w:t>
            </w:r>
          </w:p>
        </w:tc>
      </w:tr>
      <w:tr w:rsidR="005B3727" w14:paraId="6D1D0D37" w14:textId="77777777" w:rsidTr="009735BC">
        <w:trPr>
          <w:trHeight w:val="332"/>
        </w:trPr>
        <w:tc>
          <w:tcPr>
            <w:tcW w:w="1219" w:type="pct"/>
            <w:shd w:val="clear" w:color="auto" w:fill="FFFFFF" w:themeFill="background1"/>
          </w:tcPr>
          <w:p w14:paraId="19B7069D" w14:textId="77777777" w:rsidR="00BD09CC" w:rsidRPr="00BD09CC" w:rsidRDefault="009735BC" w:rsidP="00184FCF">
            <w:pPr>
              <w:jc w:val="both"/>
              <w:rPr>
                <w:rFonts w:cs="Arial"/>
              </w:rPr>
            </w:pPr>
            <w:r>
              <w:rPr>
                <w:noProof/>
              </w:rPr>
              <w:drawing>
                <wp:inline distT="0" distB="0" distL="0" distR="0" wp14:anchorId="26823857" wp14:editId="6CB82C02">
                  <wp:extent cx="152400" cy="152400"/>
                  <wp:effectExtent l="0" t="0" r="0" b="0"/>
                  <wp:docPr id="41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FESN</w:t>
            </w:r>
          </w:p>
        </w:tc>
        <w:tc>
          <w:tcPr>
            <w:tcW w:w="1158" w:type="pct"/>
          </w:tcPr>
          <w:p w14:paraId="1D857FD1" w14:textId="77777777" w:rsidR="00BD09CC" w:rsidRDefault="00BD09CC" w:rsidP="00184FCF">
            <w:pPr>
              <w:jc w:val="both"/>
              <w:rPr>
                <w:rFonts w:cs="Arial"/>
              </w:rPr>
            </w:pPr>
            <w:r>
              <w:rPr>
                <w:rFonts w:cs="Arial"/>
              </w:rPr>
              <w:t>FESN</w:t>
            </w:r>
          </w:p>
        </w:tc>
        <w:tc>
          <w:tcPr>
            <w:tcW w:w="1392" w:type="pct"/>
          </w:tcPr>
          <w:p w14:paraId="2585330B" w14:textId="77777777" w:rsidR="00BD09CC" w:rsidRDefault="00BD09CC" w:rsidP="00184FCF">
            <w:pPr>
              <w:jc w:val="both"/>
              <w:rPr>
                <w:rFonts w:cs="Arial"/>
              </w:rPr>
            </w:pPr>
            <w:r>
              <w:rPr>
                <w:rFonts w:cs="Arial"/>
              </w:rPr>
              <w:t>The Ford Electronic Serial Number for the NFC Card/Device either being added or deleted. N/A for Enable or Disable requests</w:t>
            </w:r>
          </w:p>
        </w:tc>
        <w:tc>
          <w:tcPr>
            <w:tcW w:w="1232" w:type="pct"/>
          </w:tcPr>
          <w:p w14:paraId="0203F6BB" w14:textId="77777777" w:rsidR="00206F6A" w:rsidRDefault="00206F6A"/>
        </w:tc>
      </w:tr>
      <w:tr w:rsidR="005B3727" w14:paraId="5256B063" w14:textId="77777777" w:rsidTr="009735BC">
        <w:trPr>
          <w:trHeight w:val="332"/>
        </w:trPr>
        <w:tc>
          <w:tcPr>
            <w:tcW w:w="1219" w:type="pct"/>
            <w:shd w:val="clear" w:color="auto" w:fill="FFFFFF" w:themeFill="background1"/>
          </w:tcPr>
          <w:p w14:paraId="0E90FA69" w14:textId="77777777" w:rsidR="00BD09CC" w:rsidRPr="00BD09CC" w:rsidRDefault="009735BC" w:rsidP="00184FCF">
            <w:pPr>
              <w:jc w:val="both"/>
              <w:rPr>
                <w:rFonts w:cs="Arial"/>
              </w:rPr>
            </w:pPr>
            <w:r>
              <w:rPr>
                <w:noProof/>
              </w:rPr>
              <w:drawing>
                <wp:inline distT="0" distB="0" distL="0" distR="0" wp14:anchorId="707D30B9" wp14:editId="0DC32DE9">
                  <wp:extent cx="152400" cy="152400"/>
                  <wp:effectExtent l="0" t="0" r="0" b="0"/>
                  <wp:docPr id="42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Friendly Name</w:t>
            </w:r>
          </w:p>
        </w:tc>
        <w:tc>
          <w:tcPr>
            <w:tcW w:w="1158" w:type="pct"/>
          </w:tcPr>
          <w:p w14:paraId="6AE34943" w14:textId="77777777" w:rsidR="00BD09CC" w:rsidRDefault="00BD09CC" w:rsidP="00184FCF">
            <w:pPr>
              <w:jc w:val="both"/>
              <w:rPr>
                <w:rFonts w:cs="Arial"/>
              </w:rPr>
            </w:pPr>
            <w:r>
              <w:rPr>
                <w:rFonts w:cs="Arial"/>
              </w:rPr>
              <w:t>String</w:t>
            </w:r>
          </w:p>
        </w:tc>
        <w:tc>
          <w:tcPr>
            <w:tcW w:w="1392" w:type="pct"/>
          </w:tcPr>
          <w:p w14:paraId="2C7E753E" w14:textId="77777777" w:rsidR="00BD09CC" w:rsidRDefault="00BD09CC" w:rsidP="00184FCF">
            <w:pPr>
              <w:jc w:val="both"/>
              <w:rPr>
                <w:rFonts w:cs="Arial"/>
              </w:rPr>
            </w:pPr>
            <w:r>
              <w:rPr>
                <w:rFonts w:cs="Arial"/>
              </w:rPr>
              <w:t>The Friendly Name of the NFC Card/Device either being added or deleted. N/A for Enable or Disable requests</w:t>
            </w:r>
          </w:p>
        </w:tc>
        <w:tc>
          <w:tcPr>
            <w:tcW w:w="1232" w:type="pct"/>
          </w:tcPr>
          <w:p w14:paraId="0A64A691" w14:textId="77777777" w:rsidR="00206F6A" w:rsidRDefault="00206F6A"/>
        </w:tc>
      </w:tr>
      <w:tr w:rsidR="005B3727" w14:paraId="2C9FC0CD" w14:textId="77777777" w:rsidTr="009735BC">
        <w:trPr>
          <w:trHeight w:val="332"/>
        </w:trPr>
        <w:tc>
          <w:tcPr>
            <w:tcW w:w="1219" w:type="pct"/>
            <w:shd w:val="clear" w:color="auto" w:fill="FFFFFF" w:themeFill="background1"/>
          </w:tcPr>
          <w:p w14:paraId="62B9AA24" w14:textId="77777777" w:rsidR="00BD09CC" w:rsidRPr="00BD09CC" w:rsidRDefault="009735BC" w:rsidP="00184FCF">
            <w:pPr>
              <w:jc w:val="both"/>
              <w:rPr>
                <w:rFonts w:cs="Arial"/>
              </w:rPr>
            </w:pPr>
            <w:r>
              <w:rPr>
                <w:noProof/>
              </w:rPr>
              <w:drawing>
                <wp:inline distT="0" distB="0" distL="0" distR="0" wp14:anchorId="13C4EB23" wp14:editId="047D46A1">
                  <wp:extent cx="152400" cy="152400"/>
                  <wp:effectExtent l="0" t="0" r="0" b="0"/>
                  <wp:docPr id="42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Command type</w:t>
            </w:r>
          </w:p>
        </w:tc>
        <w:tc>
          <w:tcPr>
            <w:tcW w:w="1158" w:type="pct"/>
          </w:tcPr>
          <w:p w14:paraId="07C121AA" w14:textId="77777777" w:rsidR="00BD09CC" w:rsidRDefault="00BD09CC" w:rsidP="00184FCF">
            <w:pPr>
              <w:jc w:val="both"/>
              <w:rPr>
                <w:rFonts w:cs="Arial"/>
              </w:rPr>
            </w:pPr>
            <w:r>
              <w:rPr>
                <w:rFonts w:cs="Arial"/>
              </w:rPr>
              <w:t>NFC Command Type</w:t>
            </w:r>
          </w:p>
        </w:tc>
        <w:tc>
          <w:tcPr>
            <w:tcW w:w="1392" w:type="pct"/>
          </w:tcPr>
          <w:p w14:paraId="17353088" w14:textId="77777777" w:rsidR="00BD09CC" w:rsidRDefault="00BD09CC" w:rsidP="00184FCF">
            <w:pPr>
              <w:jc w:val="both"/>
              <w:rPr>
                <w:rFonts w:cs="Arial"/>
              </w:rPr>
            </w:pPr>
            <w:r>
              <w:rPr>
                <w:rFonts w:cs="Arial"/>
              </w:rPr>
              <w:t xml:space="preserve">The specific type of action being requested: Adding a Key, </w:t>
            </w:r>
            <w:proofErr w:type="gramStart"/>
            <w:r>
              <w:rPr>
                <w:rFonts w:cs="Arial"/>
              </w:rPr>
              <w:t>Deleting</w:t>
            </w:r>
            <w:proofErr w:type="gramEnd"/>
            <w:r>
              <w:rPr>
                <w:rFonts w:cs="Arial"/>
              </w:rPr>
              <w:t xml:space="preserve"> a Key, Disabling NFC feature on target module, Enabling NFC Feature on target module</w:t>
            </w:r>
          </w:p>
        </w:tc>
        <w:tc>
          <w:tcPr>
            <w:tcW w:w="1232" w:type="pct"/>
          </w:tcPr>
          <w:p w14:paraId="6E93869A" w14:textId="77777777" w:rsidR="00206F6A" w:rsidRDefault="00206F6A"/>
        </w:tc>
      </w:tr>
      <w:tr w:rsidR="005B3727" w14:paraId="0B1ABD3E" w14:textId="77777777" w:rsidTr="009735BC">
        <w:trPr>
          <w:trHeight w:val="332"/>
        </w:trPr>
        <w:tc>
          <w:tcPr>
            <w:tcW w:w="1219" w:type="pct"/>
            <w:shd w:val="clear" w:color="auto" w:fill="FFFFFF" w:themeFill="background1"/>
          </w:tcPr>
          <w:p w14:paraId="07B43FE2" w14:textId="77777777" w:rsidR="00BD09CC" w:rsidRPr="00BD09CC" w:rsidRDefault="009735BC" w:rsidP="00184FCF">
            <w:pPr>
              <w:jc w:val="both"/>
              <w:rPr>
                <w:rFonts w:cs="Arial"/>
              </w:rPr>
            </w:pPr>
            <w:r>
              <w:rPr>
                <w:noProof/>
              </w:rPr>
              <w:drawing>
                <wp:inline distT="0" distB="0" distL="0" distR="0" wp14:anchorId="550B48B5" wp14:editId="2CF126C4">
                  <wp:extent cx="152400" cy="152400"/>
                  <wp:effectExtent l="0" t="0" r="0" b="0"/>
                  <wp:docPr id="42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VIN</w:t>
            </w:r>
          </w:p>
        </w:tc>
        <w:tc>
          <w:tcPr>
            <w:tcW w:w="1158" w:type="pct"/>
          </w:tcPr>
          <w:p w14:paraId="2903788D" w14:textId="77777777" w:rsidR="00BD09CC" w:rsidRDefault="00BD09CC" w:rsidP="00184FCF">
            <w:pPr>
              <w:jc w:val="both"/>
              <w:rPr>
                <w:rFonts w:cs="Arial"/>
              </w:rPr>
            </w:pPr>
            <w:r>
              <w:rPr>
                <w:rFonts w:cs="Arial"/>
              </w:rPr>
              <w:t>VIN</w:t>
            </w:r>
          </w:p>
        </w:tc>
        <w:tc>
          <w:tcPr>
            <w:tcW w:w="1392" w:type="pct"/>
          </w:tcPr>
          <w:p w14:paraId="05347C96" w14:textId="77777777" w:rsidR="00BD09CC" w:rsidRDefault="00BD09CC" w:rsidP="00184FCF">
            <w:pPr>
              <w:jc w:val="both"/>
              <w:rPr>
                <w:rFonts w:cs="Arial"/>
              </w:rPr>
            </w:pPr>
            <w:r>
              <w:rPr>
                <w:rFonts w:cs="Arial"/>
              </w:rPr>
              <w:t>The Vehicle Identification Number of the vehicle the selected command is being requested for</w:t>
            </w:r>
          </w:p>
        </w:tc>
        <w:tc>
          <w:tcPr>
            <w:tcW w:w="1232" w:type="pct"/>
          </w:tcPr>
          <w:p w14:paraId="499C4548" w14:textId="77777777" w:rsidR="00206F6A" w:rsidRDefault="00206F6A"/>
        </w:tc>
      </w:tr>
    </w:tbl>
    <w:p w14:paraId="1BDA9E16" w14:textId="77777777" w:rsidR="008D614C" w:rsidRDefault="008D614C" w:rsidP="007E45AD"/>
    <w:p w14:paraId="2CEF6C10" w14:textId="77777777" w:rsidR="007E45AD" w:rsidRDefault="007E45AD" w:rsidP="00BE2488">
      <w:pPr>
        <w:pStyle w:val="RETechSignal"/>
      </w:pPr>
      <w:bookmarkStart w:id="294" w:name="_51cdd4ee0e142399831237155dbdfbd5"/>
      <w:r>
        <w:t>NFC Command Request - Retail</w:t>
      </w:r>
      <w:bookmarkEnd w:id="294"/>
    </w:p>
    <w:tbl>
      <w:tblPr>
        <w:tblStyle w:val="TableGrid"/>
        <w:tblW w:w="4524" w:type="pct"/>
        <w:tblInd w:w="625" w:type="dxa"/>
        <w:tblLook w:val="0620" w:firstRow="1" w:lastRow="0" w:firstColumn="0" w:lastColumn="0" w:noHBand="1" w:noVBand="1"/>
      </w:tblPr>
      <w:tblGrid>
        <w:gridCol w:w="1709"/>
        <w:gridCol w:w="6751"/>
      </w:tblGrid>
      <w:tr w:rsidR="007E45AD" w:rsidRPr="009E3B7C" w14:paraId="224388DD" w14:textId="77777777" w:rsidTr="00184FCF">
        <w:trPr>
          <w:trHeight w:val="166"/>
        </w:trPr>
        <w:tc>
          <w:tcPr>
            <w:tcW w:w="1010" w:type="pct"/>
            <w:shd w:val="clear" w:color="auto" w:fill="BFBFBF" w:themeFill="background1" w:themeFillShade="BF"/>
          </w:tcPr>
          <w:p w14:paraId="781172E2"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0713678" w14:textId="77777777" w:rsidR="007E45AD" w:rsidRPr="009E3B7C" w:rsidRDefault="007E45AD" w:rsidP="00184FCF">
            <w:pPr>
              <w:jc w:val="both"/>
              <w:rPr>
                <w:rFonts w:cs="Arial"/>
                <w:b/>
              </w:rPr>
            </w:pPr>
            <w:r>
              <w:rPr>
                <w:rFonts w:cs="Arial"/>
                <w:b/>
              </w:rPr>
              <w:t>NFC Command Request - Retail</w:t>
            </w:r>
          </w:p>
        </w:tc>
      </w:tr>
      <w:tr w:rsidR="007E45AD" w:rsidRPr="009E3B7C" w14:paraId="3B6BCEC3" w14:textId="77777777" w:rsidTr="00184FCF">
        <w:trPr>
          <w:trHeight w:val="332"/>
        </w:trPr>
        <w:tc>
          <w:tcPr>
            <w:tcW w:w="1010" w:type="pct"/>
            <w:shd w:val="clear" w:color="auto" w:fill="BFBFBF" w:themeFill="background1" w:themeFillShade="BF"/>
          </w:tcPr>
          <w:p w14:paraId="13E65603" w14:textId="77777777" w:rsidR="007E45AD" w:rsidRDefault="007E45AD" w:rsidP="00184FCF">
            <w:pPr>
              <w:jc w:val="both"/>
              <w:rPr>
                <w:rFonts w:cs="Arial"/>
                <w:b/>
              </w:rPr>
            </w:pPr>
            <w:r>
              <w:rPr>
                <w:rFonts w:cs="Arial"/>
                <w:b/>
              </w:rPr>
              <w:t>Description</w:t>
            </w:r>
          </w:p>
        </w:tc>
        <w:tc>
          <w:tcPr>
            <w:tcW w:w="3990" w:type="pct"/>
          </w:tcPr>
          <w:p w14:paraId="067E6EC2" w14:textId="77777777" w:rsidR="007E45AD" w:rsidRDefault="007E45AD" w:rsidP="00184FCF">
            <w:pPr>
              <w:jc w:val="both"/>
              <w:rPr>
                <w:rFonts w:cs="Arial"/>
              </w:rPr>
            </w:pPr>
            <w:r>
              <w:rPr>
                <w:rFonts w:cs="Arial"/>
              </w:rPr>
              <w:t>The message that is sent from a vehicle to the NFC Cloud Backend when a retail user requests an NFC command using the in-vehicle HMI.</w:t>
            </w:r>
          </w:p>
        </w:tc>
      </w:tr>
      <w:tr w:rsidR="00695264" w:rsidRPr="009E3B7C" w14:paraId="400D2A43" w14:textId="77777777" w:rsidTr="00184FCF">
        <w:trPr>
          <w:trHeight w:val="332"/>
        </w:trPr>
        <w:tc>
          <w:tcPr>
            <w:tcW w:w="1010" w:type="pct"/>
            <w:shd w:val="clear" w:color="auto" w:fill="BFBFBF" w:themeFill="background1" w:themeFillShade="BF"/>
          </w:tcPr>
          <w:p w14:paraId="31E7D0DA" w14:textId="77777777" w:rsidR="00695264" w:rsidRDefault="00695264" w:rsidP="00184FCF">
            <w:pPr>
              <w:jc w:val="both"/>
              <w:rPr>
                <w:rFonts w:cs="Arial"/>
                <w:b/>
              </w:rPr>
            </w:pPr>
            <w:r>
              <w:rPr>
                <w:rFonts w:cs="Arial"/>
                <w:b/>
              </w:rPr>
              <w:t>Realized by</w:t>
            </w:r>
          </w:p>
        </w:tc>
        <w:tc>
          <w:tcPr>
            <w:tcW w:w="3990" w:type="pct"/>
          </w:tcPr>
          <w:p w14:paraId="25441603" w14:textId="77777777" w:rsidR="00206F6A" w:rsidRDefault="00206F6A"/>
        </w:tc>
      </w:tr>
    </w:tbl>
    <w:p w14:paraId="541B1685" w14:textId="77777777" w:rsidR="007E45AD" w:rsidRDefault="007E45AD" w:rsidP="007E45AD"/>
    <w:p w14:paraId="2E3BBF6A"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73744287" w14:textId="77777777" w:rsidTr="009735BC">
        <w:trPr>
          <w:trHeight w:val="166"/>
        </w:trPr>
        <w:tc>
          <w:tcPr>
            <w:tcW w:w="1219" w:type="pct"/>
            <w:shd w:val="clear" w:color="auto" w:fill="BFBFBF" w:themeFill="background1" w:themeFillShade="BF"/>
          </w:tcPr>
          <w:p w14:paraId="452B09D8"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1F25701F"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7A4B2821"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304F7625" w14:textId="77777777" w:rsidR="00BD09CC" w:rsidRDefault="00BD09CC" w:rsidP="00184FCF">
            <w:pPr>
              <w:jc w:val="both"/>
              <w:rPr>
                <w:rFonts w:cs="Arial"/>
                <w:b/>
              </w:rPr>
            </w:pPr>
            <w:r>
              <w:rPr>
                <w:rFonts w:cs="Arial"/>
                <w:b/>
              </w:rPr>
              <w:t>Realized By</w:t>
            </w:r>
          </w:p>
        </w:tc>
      </w:tr>
      <w:tr w:rsidR="005B3727" w14:paraId="50588199" w14:textId="77777777" w:rsidTr="009735BC">
        <w:trPr>
          <w:trHeight w:val="332"/>
        </w:trPr>
        <w:tc>
          <w:tcPr>
            <w:tcW w:w="1219" w:type="pct"/>
            <w:shd w:val="clear" w:color="auto" w:fill="FFFFFF" w:themeFill="background1"/>
          </w:tcPr>
          <w:p w14:paraId="4E29341F" w14:textId="77777777" w:rsidR="00BD09CC" w:rsidRPr="00BD09CC" w:rsidRDefault="009735BC" w:rsidP="00184FCF">
            <w:pPr>
              <w:jc w:val="both"/>
              <w:rPr>
                <w:rFonts w:cs="Arial"/>
              </w:rPr>
            </w:pPr>
            <w:r>
              <w:rPr>
                <w:noProof/>
              </w:rPr>
              <w:drawing>
                <wp:inline distT="0" distB="0" distL="0" distR="0" wp14:anchorId="3A68ECF8" wp14:editId="6657AFAC">
                  <wp:extent cx="152400" cy="152400"/>
                  <wp:effectExtent l="0" t="0" r="0" b="0"/>
                  <wp:docPr id="42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Local ID</w:t>
            </w:r>
          </w:p>
        </w:tc>
        <w:tc>
          <w:tcPr>
            <w:tcW w:w="1158" w:type="pct"/>
          </w:tcPr>
          <w:p w14:paraId="1DC16580" w14:textId="77777777" w:rsidR="00BD09CC" w:rsidRDefault="00BD09CC" w:rsidP="00184FCF">
            <w:pPr>
              <w:jc w:val="both"/>
              <w:rPr>
                <w:rFonts w:cs="Arial"/>
              </w:rPr>
            </w:pPr>
            <w:r>
              <w:rPr>
                <w:rFonts w:cs="Arial"/>
              </w:rPr>
              <w:t>Local ID</w:t>
            </w:r>
          </w:p>
        </w:tc>
        <w:tc>
          <w:tcPr>
            <w:tcW w:w="1392" w:type="pct"/>
          </w:tcPr>
          <w:p w14:paraId="1F5FA9FB" w14:textId="77777777" w:rsidR="00BD09CC" w:rsidRDefault="00BD09CC" w:rsidP="00184FCF">
            <w:pPr>
              <w:jc w:val="both"/>
              <w:rPr>
                <w:rFonts w:cs="Arial"/>
              </w:rPr>
            </w:pPr>
            <w:r>
              <w:rPr>
                <w:rFonts w:cs="Arial"/>
              </w:rPr>
              <w:t xml:space="preserve">Vehicle to NFC Device pairing ID that is generated by the vehicle at the time of a Retail NFC Device Add request. It is maintained until either the request is completed, rejected, or timed out. </w:t>
            </w:r>
          </w:p>
        </w:tc>
        <w:tc>
          <w:tcPr>
            <w:tcW w:w="1232" w:type="pct"/>
          </w:tcPr>
          <w:p w14:paraId="3408CACA" w14:textId="77777777" w:rsidR="00206F6A" w:rsidRDefault="00206F6A"/>
        </w:tc>
      </w:tr>
      <w:tr w:rsidR="005B3727" w14:paraId="527E74F5" w14:textId="77777777" w:rsidTr="009735BC">
        <w:trPr>
          <w:trHeight w:val="332"/>
        </w:trPr>
        <w:tc>
          <w:tcPr>
            <w:tcW w:w="1219" w:type="pct"/>
            <w:shd w:val="clear" w:color="auto" w:fill="FFFFFF" w:themeFill="background1"/>
          </w:tcPr>
          <w:p w14:paraId="6E7098BB" w14:textId="77777777" w:rsidR="00BD09CC" w:rsidRPr="00BD09CC" w:rsidRDefault="009735BC" w:rsidP="00184FCF">
            <w:pPr>
              <w:jc w:val="both"/>
              <w:rPr>
                <w:rFonts w:cs="Arial"/>
              </w:rPr>
            </w:pPr>
            <w:r>
              <w:rPr>
                <w:noProof/>
              </w:rPr>
              <w:drawing>
                <wp:inline distT="0" distB="0" distL="0" distR="0" wp14:anchorId="4CFB418F" wp14:editId="5E0EF040">
                  <wp:extent cx="152400" cy="152400"/>
                  <wp:effectExtent l="0" t="0" r="0" b="0"/>
                  <wp:docPr id="42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VIN</w:t>
            </w:r>
          </w:p>
        </w:tc>
        <w:tc>
          <w:tcPr>
            <w:tcW w:w="1158" w:type="pct"/>
          </w:tcPr>
          <w:p w14:paraId="70A02914" w14:textId="77777777" w:rsidR="00BD09CC" w:rsidRDefault="00BD09CC" w:rsidP="00184FCF">
            <w:pPr>
              <w:jc w:val="both"/>
              <w:rPr>
                <w:rFonts w:cs="Arial"/>
              </w:rPr>
            </w:pPr>
            <w:r>
              <w:rPr>
                <w:rFonts w:cs="Arial"/>
              </w:rPr>
              <w:t>VIN</w:t>
            </w:r>
          </w:p>
        </w:tc>
        <w:tc>
          <w:tcPr>
            <w:tcW w:w="1392" w:type="pct"/>
          </w:tcPr>
          <w:p w14:paraId="4B54DAE0" w14:textId="77777777" w:rsidR="00BD09CC" w:rsidRDefault="00BD09CC" w:rsidP="00184FCF">
            <w:pPr>
              <w:jc w:val="both"/>
              <w:rPr>
                <w:rFonts w:cs="Arial"/>
              </w:rPr>
            </w:pPr>
            <w:r>
              <w:rPr>
                <w:rFonts w:cs="Arial"/>
              </w:rPr>
              <w:t>The vehicle identification number of the target vehicle</w:t>
            </w:r>
          </w:p>
        </w:tc>
        <w:tc>
          <w:tcPr>
            <w:tcW w:w="1232" w:type="pct"/>
          </w:tcPr>
          <w:p w14:paraId="115DB1E6" w14:textId="77777777" w:rsidR="00206F6A" w:rsidRDefault="00206F6A"/>
        </w:tc>
      </w:tr>
      <w:tr w:rsidR="005B3727" w14:paraId="21A63D40" w14:textId="77777777" w:rsidTr="009735BC">
        <w:trPr>
          <w:trHeight w:val="332"/>
        </w:trPr>
        <w:tc>
          <w:tcPr>
            <w:tcW w:w="1219" w:type="pct"/>
            <w:shd w:val="clear" w:color="auto" w:fill="FFFFFF" w:themeFill="background1"/>
          </w:tcPr>
          <w:p w14:paraId="5859C1E1" w14:textId="77777777" w:rsidR="00BD09CC" w:rsidRPr="00BD09CC" w:rsidRDefault="009735BC" w:rsidP="00184FCF">
            <w:pPr>
              <w:jc w:val="both"/>
              <w:rPr>
                <w:rFonts w:cs="Arial"/>
              </w:rPr>
            </w:pPr>
            <w:r>
              <w:rPr>
                <w:noProof/>
              </w:rPr>
              <w:lastRenderedPageBreak/>
              <w:drawing>
                <wp:inline distT="0" distB="0" distL="0" distR="0" wp14:anchorId="7E23B744" wp14:editId="3B3A9ABF">
                  <wp:extent cx="152400" cy="152400"/>
                  <wp:effectExtent l="0" t="0" r="0" b="0"/>
                  <wp:docPr id="43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FESN</w:t>
            </w:r>
          </w:p>
        </w:tc>
        <w:tc>
          <w:tcPr>
            <w:tcW w:w="1158" w:type="pct"/>
          </w:tcPr>
          <w:p w14:paraId="066FBDA4" w14:textId="77777777" w:rsidR="00BD09CC" w:rsidRDefault="00BD09CC" w:rsidP="00184FCF">
            <w:pPr>
              <w:jc w:val="both"/>
              <w:rPr>
                <w:rFonts w:cs="Arial"/>
              </w:rPr>
            </w:pPr>
            <w:r>
              <w:rPr>
                <w:rFonts w:cs="Arial"/>
              </w:rPr>
              <w:t>FESN</w:t>
            </w:r>
          </w:p>
        </w:tc>
        <w:tc>
          <w:tcPr>
            <w:tcW w:w="1392" w:type="pct"/>
          </w:tcPr>
          <w:p w14:paraId="07CAFB72" w14:textId="77777777" w:rsidR="00BD09CC" w:rsidRDefault="00BD09CC" w:rsidP="00184FCF">
            <w:pPr>
              <w:jc w:val="both"/>
              <w:rPr>
                <w:rFonts w:cs="Arial"/>
              </w:rPr>
            </w:pPr>
            <w:r>
              <w:rPr>
                <w:rFonts w:cs="Arial"/>
              </w:rPr>
              <w:t xml:space="preserve">The Ford Electronic Serial Number for the NFC Card/Device either being added or deleted. </w:t>
            </w:r>
          </w:p>
        </w:tc>
        <w:tc>
          <w:tcPr>
            <w:tcW w:w="1232" w:type="pct"/>
          </w:tcPr>
          <w:p w14:paraId="111D071A" w14:textId="77777777" w:rsidR="00206F6A" w:rsidRDefault="00206F6A"/>
        </w:tc>
      </w:tr>
      <w:tr w:rsidR="005B3727" w14:paraId="75B388F2" w14:textId="77777777" w:rsidTr="009735BC">
        <w:trPr>
          <w:trHeight w:val="332"/>
        </w:trPr>
        <w:tc>
          <w:tcPr>
            <w:tcW w:w="1219" w:type="pct"/>
            <w:shd w:val="clear" w:color="auto" w:fill="FFFFFF" w:themeFill="background1"/>
          </w:tcPr>
          <w:p w14:paraId="01887AB3" w14:textId="77777777" w:rsidR="00BD09CC" w:rsidRPr="00BD09CC" w:rsidRDefault="009735BC" w:rsidP="00184FCF">
            <w:pPr>
              <w:jc w:val="both"/>
              <w:rPr>
                <w:rFonts w:cs="Arial"/>
              </w:rPr>
            </w:pPr>
            <w:r>
              <w:rPr>
                <w:noProof/>
              </w:rPr>
              <w:drawing>
                <wp:inline distT="0" distB="0" distL="0" distR="0" wp14:anchorId="524F72B8" wp14:editId="4CF0D4CF">
                  <wp:extent cx="152400" cy="152400"/>
                  <wp:effectExtent l="0" t="0" r="0" b="0"/>
                  <wp:docPr id="43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Command type</w:t>
            </w:r>
          </w:p>
        </w:tc>
        <w:tc>
          <w:tcPr>
            <w:tcW w:w="1158" w:type="pct"/>
          </w:tcPr>
          <w:p w14:paraId="6BD7CC36" w14:textId="77777777" w:rsidR="00BD09CC" w:rsidRDefault="00BD09CC" w:rsidP="00184FCF">
            <w:pPr>
              <w:jc w:val="both"/>
              <w:rPr>
                <w:rFonts w:cs="Arial"/>
              </w:rPr>
            </w:pPr>
            <w:r>
              <w:rPr>
                <w:rFonts w:cs="Arial"/>
              </w:rPr>
              <w:t>NFC Command Type</w:t>
            </w:r>
          </w:p>
        </w:tc>
        <w:tc>
          <w:tcPr>
            <w:tcW w:w="1392" w:type="pct"/>
          </w:tcPr>
          <w:p w14:paraId="50C233BF" w14:textId="77777777" w:rsidR="00BD09CC" w:rsidRDefault="00BD09CC" w:rsidP="00184FCF">
            <w:pPr>
              <w:jc w:val="both"/>
              <w:rPr>
                <w:rFonts w:cs="Arial"/>
              </w:rPr>
            </w:pPr>
            <w:r>
              <w:rPr>
                <w:rFonts w:cs="Arial"/>
              </w:rPr>
              <w:t>The add, delete, enable or disable command being requested</w:t>
            </w:r>
          </w:p>
        </w:tc>
        <w:tc>
          <w:tcPr>
            <w:tcW w:w="1232" w:type="pct"/>
          </w:tcPr>
          <w:p w14:paraId="4547FCA1" w14:textId="77777777" w:rsidR="00206F6A" w:rsidRDefault="00206F6A"/>
        </w:tc>
      </w:tr>
      <w:tr w:rsidR="005B3727" w14:paraId="359476C6" w14:textId="77777777" w:rsidTr="009735BC">
        <w:trPr>
          <w:trHeight w:val="332"/>
        </w:trPr>
        <w:tc>
          <w:tcPr>
            <w:tcW w:w="1219" w:type="pct"/>
            <w:shd w:val="clear" w:color="auto" w:fill="FFFFFF" w:themeFill="background1"/>
          </w:tcPr>
          <w:p w14:paraId="0399B1AA" w14:textId="77777777" w:rsidR="00BD09CC" w:rsidRPr="00BD09CC" w:rsidRDefault="009735BC" w:rsidP="00184FCF">
            <w:pPr>
              <w:jc w:val="both"/>
              <w:rPr>
                <w:rFonts w:cs="Arial"/>
              </w:rPr>
            </w:pPr>
            <w:r>
              <w:rPr>
                <w:noProof/>
              </w:rPr>
              <w:drawing>
                <wp:inline distT="0" distB="0" distL="0" distR="0" wp14:anchorId="4E20EC7B" wp14:editId="601CF802">
                  <wp:extent cx="152400" cy="152400"/>
                  <wp:effectExtent l="0" t="0" r="0" b="0"/>
                  <wp:docPr id="43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Friendly Name</w:t>
            </w:r>
          </w:p>
        </w:tc>
        <w:tc>
          <w:tcPr>
            <w:tcW w:w="1158" w:type="pct"/>
          </w:tcPr>
          <w:p w14:paraId="3A418313" w14:textId="77777777" w:rsidR="00BD09CC" w:rsidRDefault="00BD09CC" w:rsidP="00184FCF">
            <w:pPr>
              <w:jc w:val="both"/>
              <w:rPr>
                <w:rFonts w:cs="Arial"/>
              </w:rPr>
            </w:pPr>
            <w:r>
              <w:rPr>
                <w:rFonts w:cs="Arial"/>
              </w:rPr>
              <w:t>String</w:t>
            </w:r>
          </w:p>
        </w:tc>
        <w:tc>
          <w:tcPr>
            <w:tcW w:w="1392" w:type="pct"/>
          </w:tcPr>
          <w:p w14:paraId="7E4E5234" w14:textId="77777777" w:rsidR="00BD09CC" w:rsidRDefault="00BD09CC" w:rsidP="00184FCF">
            <w:pPr>
              <w:jc w:val="both"/>
              <w:rPr>
                <w:rFonts w:cs="Arial"/>
              </w:rPr>
            </w:pPr>
            <w:r>
              <w:rPr>
                <w:rFonts w:cs="Arial"/>
              </w:rPr>
              <w:t>The user selected name for their NFC Device</w:t>
            </w:r>
          </w:p>
        </w:tc>
        <w:tc>
          <w:tcPr>
            <w:tcW w:w="1232" w:type="pct"/>
          </w:tcPr>
          <w:p w14:paraId="1DB4A115" w14:textId="77777777" w:rsidR="00206F6A" w:rsidRDefault="00206F6A"/>
        </w:tc>
      </w:tr>
    </w:tbl>
    <w:p w14:paraId="1B9D6319" w14:textId="77777777" w:rsidR="008D614C" w:rsidRDefault="008D614C" w:rsidP="007E45AD"/>
    <w:p w14:paraId="7FEF6F66" w14:textId="77777777" w:rsidR="007E45AD" w:rsidRDefault="007E45AD" w:rsidP="00BE2488">
      <w:pPr>
        <w:pStyle w:val="RETechSignal"/>
      </w:pPr>
      <w:bookmarkStart w:id="295" w:name="_f53aea897b1c79bfc6d5581945affea6"/>
      <w:r>
        <w:t>NFC Command Request - Service</w:t>
      </w:r>
      <w:bookmarkEnd w:id="295"/>
    </w:p>
    <w:tbl>
      <w:tblPr>
        <w:tblStyle w:val="TableGrid"/>
        <w:tblW w:w="4524" w:type="pct"/>
        <w:tblInd w:w="625" w:type="dxa"/>
        <w:tblLook w:val="0620" w:firstRow="1" w:lastRow="0" w:firstColumn="0" w:lastColumn="0" w:noHBand="1" w:noVBand="1"/>
      </w:tblPr>
      <w:tblGrid>
        <w:gridCol w:w="1709"/>
        <w:gridCol w:w="6751"/>
      </w:tblGrid>
      <w:tr w:rsidR="007E45AD" w:rsidRPr="009E3B7C" w14:paraId="166F7336" w14:textId="77777777" w:rsidTr="00184FCF">
        <w:trPr>
          <w:trHeight w:val="166"/>
        </w:trPr>
        <w:tc>
          <w:tcPr>
            <w:tcW w:w="1010" w:type="pct"/>
            <w:shd w:val="clear" w:color="auto" w:fill="BFBFBF" w:themeFill="background1" w:themeFillShade="BF"/>
          </w:tcPr>
          <w:p w14:paraId="1F919A89"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2FE244A0" w14:textId="77777777" w:rsidR="007E45AD" w:rsidRPr="009E3B7C" w:rsidRDefault="007E45AD" w:rsidP="00184FCF">
            <w:pPr>
              <w:jc w:val="both"/>
              <w:rPr>
                <w:rFonts w:cs="Arial"/>
                <w:b/>
              </w:rPr>
            </w:pPr>
            <w:r>
              <w:rPr>
                <w:rFonts w:cs="Arial"/>
                <w:b/>
              </w:rPr>
              <w:t>NFC Command Request - Service</w:t>
            </w:r>
          </w:p>
        </w:tc>
      </w:tr>
      <w:tr w:rsidR="007E45AD" w:rsidRPr="009E3B7C" w14:paraId="7B961341" w14:textId="77777777" w:rsidTr="00184FCF">
        <w:trPr>
          <w:trHeight w:val="332"/>
        </w:trPr>
        <w:tc>
          <w:tcPr>
            <w:tcW w:w="1010" w:type="pct"/>
            <w:shd w:val="clear" w:color="auto" w:fill="BFBFBF" w:themeFill="background1" w:themeFillShade="BF"/>
          </w:tcPr>
          <w:p w14:paraId="4CA3A43A" w14:textId="77777777" w:rsidR="007E45AD" w:rsidRDefault="007E45AD" w:rsidP="00184FCF">
            <w:pPr>
              <w:jc w:val="both"/>
              <w:rPr>
                <w:rFonts w:cs="Arial"/>
                <w:b/>
              </w:rPr>
            </w:pPr>
            <w:r>
              <w:rPr>
                <w:rFonts w:cs="Arial"/>
                <w:b/>
              </w:rPr>
              <w:t>Description</w:t>
            </w:r>
          </w:p>
        </w:tc>
        <w:tc>
          <w:tcPr>
            <w:tcW w:w="3990" w:type="pct"/>
          </w:tcPr>
          <w:p w14:paraId="3CE01518" w14:textId="77777777" w:rsidR="007E45AD" w:rsidRDefault="007E45AD" w:rsidP="00184FCF">
            <w:pPr>
              <w:jc w:val="both"/>
              <w:rPr>
                <w:rFonts w:cs="Arial"/>
              </w:rPr>
            </w:pPr>
            <w:r>
              <w:rPr>
                <w:rFonts w:cs="Arial"/>
              </w:rPr>
              <w:t>The message that is sent from the service tool to the NFC Cloud Backend when a technician requests a command be issued to a vehicle's NFC System.</w:t>
            </w:r>
          </w:p>
        </w:tc>
      </w:tr>
      <w:tr w:rsidR="00695264" w:rsidRPr="009E3B7C" w14:paraId="4514D453" w14:textId="77777777" w:rsidTr="00184FCF">
        <w:trPr>
          <w:trHeight w:val="332"/>
        </w:trPr>
        <w:tc>
          <w:tcPr>
            <w:tcW w:w="1010" w:type="pct"/>
            <w:shd w:val="clear" w:color="auto" w:fill="BFBFBF" w:themeFill="background1" w:themeFillShade="BF"/>
          </w:tcPr>
          <w:p w14:paraId="476DA723" w14:textId="77777777" w:rsidR="00695264" w:rsidRDefault="00695264" w:rsidP="00184FCF">
            <w:pPr>
              <w:jc w:val="both"/>
              <w:rPr>
                <w:rFonts w:cs="Arial"/>
                <w:b/>
              </w:rPr>
            </w:pPr>
            <w:r>
              <w:rPr>
                <w:rFonts w:cs="Arial"/>
                <w:b/>
              </w:rPr>
              <w:t>Realized by</w:t>
            </w:r>
          </w:p>
        </w:tc>
        <w:tc>
          <w:tcPr>
            <w:tcW w:w="3990" w:type="pct"/>
          </w:tcPr>
          <w:p w14:paraId="54B1D3BD" w14:textId="77777777" w:rsidR="00206F6A" w:rsidRDefault="00206F6A"/>
        </w:tc>
      </w:tr>
    </w:tbl>
    <w:p w14:paraId="4B2245C0" w14:textId="77777777" w:rsidR="007E45AD" w:rsidRDefault="007E45AD" w:rsidP="007E45AD"/>
    <w:p w14:paraId="7CDAA92B"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5D292F4D" w14:textId="77777777" w:rsidTr="009735BC">
        <w:trPr>
          <w:trHeight w:val="166"/>
        </w:trPr>
        <w:tc>
          <w:tcPr>
            <w:tcW w:w="1219" w:type="pct"/>
            <w:shd w:val="clear" w:color="auto" w:fill="BFBFBF" w:themeFill="background1" w:themeFillShade="BF"/>
          </w:tcPr>
          <w:p w14:paraId="6B98CF54"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6056BB54"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7A5D826B"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70613B34" w14:textId="77777777" w:rsidR="00BD09CC" w:rsidRDefault="00BD09CC" w:rsidP="00184FCF">
            <w:pPr>
              <w:jc w:val="both"/>
              <w:rPr>
                <w:rFonts w:cs="Arial"/>
                <w:b/>
              </w:rPr>
            </w:pPr>
            <w:r>
              <w:rPr>
                <w:rFonts w:cs="Arial"/>
                <w:b/>
              </w:rPr>
              <w:t>Realized By</w:t>
            </w:r>
          </w:p>
        </w:tc>
      </w:tr>
      <w:tr w:rsidR="005B3727" w14:paraId="449B9211" w14:textId="77777777" w:rsidTr="009735BC">
        <w:trPr>
          <w:trHeight w:val="332"/>
        </w:trPr>
        <w:tc>
          <w:tcPr>
            <w:tcW w:w="1219" w:type="pct"/>
            <w:shd w:val="clear" w:color="auto" w:fill="FFFFFF" w:themeFill="background1"/>
          </w:tcPr>
          <w:p w14:paraId="10088F17" w14:textId="77777777" w:rsidR="00BD09CC" w:rsidRPr="00BD09CC" w:rsidRDefault="009735BC" w:rsidP="00184FCF">
            <w:pPr>
              <w:jc w:val="both"/>
              <w:rPr>
                <w:rFonts w:cs="Arial"/>
              </w:rPr>
            </w:pPr>
            <w:r>
              <w:rPr>
                <w:noProof/>
              </w:rPr>
              <w:drawing>
                <wp:inline distT="0" distB="0" distL="0" distR="0" wp14:anchorId="52634FF3" wp14:editId="46FEF458">
                  <wp:extent cx="152400" cy="152400"/>
                  <wp:effectExtent l="0" t="0" r="0" b="0"/>
                  <wp:docPr id="43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Key Type</w:t>
            </w:r>
          </w:p>
        </w:tc>
        <w:tc>
          <w:tcPr>
            <w:tcW w:w="1158" w:type="pct"/>
          </w:tcPr>
          <w:p w14:paraId="33663155" w14:textId="77777777" w:rsidR="00BD09CC" w:rsidRDefault="00BD09CC" w:rsidP="00184FCF">
            <w:pPr>
              <w:jc w:val="both"/>
              <w:rPr>
                <w:rFonts w:cs="Arial"/>
              </w:rPr>
            </w:pPr>
            <w:r>
              <w:rPr>
                <w:rFonts w:cs="Arial"/>
              </w:rPr>
              <w:t>NFC Key Type</w:t>
            </w:r>
          </w:p>
        </w:tc>
        <w:tc>
          <w:tcPr>
            <w:tcW w:w="1392" w:type="pct"/>
          </w:tcPr>
          <w:p w14:paraId="727F6AC2" w14:textId="77777777" w:rsidR="00BD09CC" w:rsidRDefault="00BD09CC" w:rsidP="00184FCF">
            <w:pPr>
              <w:jc w:val="both"/>
              <w:rPr>
                <w:rFonts w:cs="Arial"/>
              </w:rPr>
            </w:pPr>
            <w:r>
              <w:rPr>
                <w:rFonts w:cs="Arial"/>
              </w:rPr>
              <w:t>To identify whether the NFC Key/Device being selected for Add or Delete is a Factory Key, a Retail Key, or Fleet User Key. N/A for Enable or Disable requests</w:t>
            </w:r>
          </w:p>
        </w:tc>
        <w:tc>
          <w:tcPr>
            <w:tcW w:w="1232" w:type="pct"/>
          </w:tcPr>
          <w:p w14:paraId="1D2F8F5D" w14:textId="77777777" w:rsidR="00206F6A" w:rsidRDefault="00206F6A"/>
        </w:tc>
      </w:tr>
      <w:tr w:rsidR="005B3727" w14:paraId="71EAA258" w14:textId="77777777" w:rsidTr="009735BC">
        <w:trPr>
          <w:trHeight w:val="332"/>
        </w:trPr>
        <w:tc>
          <w:tcPr>
            <w:tcW w:w="1219" w:type="pct"/>
            <w:shd w:val="clear" w:color="auto" w:fill="FFFFFF" w:themeFill="background1"/>
          </w:tcPr>
          <w:p w14:paraId="1F3F6142" w14:textId="77777777" w:rsidR="00BD09CC" w:rsidRPr="00BD09CC" w:rsidRDefault="009735BC" w:rsidP="00184FCF">
            <w:pPr>
              <w:jc w:val="both"/>
              <w:rPr>
                <w:rFonts w:cs="Arial"/>
              </w:rPr>
            </w:pPr>
            <w:r>
              <w:rPr>
                <w:noProof/>
              </w:rPr>
              <w:drawing>
                <wp:inline distT="0" distB="0" distL="0" distR="0" wp14:anchorId="3DF0B05B" wp14:editId="55AA6B79">
                  <wp:extent cx="152400" cy="152400"/>
                  <wp:effectExtent l="0" t="0" r="0" b="0"/>
                  <wp:docPr id="43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FESN</w:t>
            </w:r>
          </w:p>
        </w:tc>
        <w:tc>
          <w:tcPr>
            <w:tcW w:w="1158" w:type="pct"/>
          </w:tcPr>
          <w:p w14:paraId="5D82D49A" w14:textId="77777777" w:rsidR="00BD09CC" w:rsidRDefault="00BD09CC" w:rsidP="00184FCF">
            <w:pPr>
              <w:jc w:val="both"/>
              <w:rPr>
                <w:rFonts w:cs="Arial"/>
              </w:rPr>
            </w:pPr>
            <w:r>
              <w:rPr>
                <w:rFonts w:cs="Arial"/>
              </w:rPr>
              <w:t>FESN</w:t>
            </w:r>
          </w:p>
        </w:tc>
        <w:tc>
          <w:tcPr>
            <w:tcW w:w="1392" w:type="pct"/>
          </w:tcPr>
          <w:p w14:paraId="7F22F78D" w14:textId="77777777" w:rsidR="00BD09CC" w:rsidRDefault="00BD09CC" w:rsidP="00184FCF">
            <w:pPr>
              <w:jc w:val="both"/>
              <w:rPr>
                <w:rFonts w:cs="Arial"/>
              </w:rPr>
            </w:pPr>
            <w:r>
              <w:rPr>
                <w:rFonts w:cs="Arial"/>
              </w:rPr>
              <w:t>The Ford Electronic Serial Number for the NFC Card/Device either being added or deleted. N/A for Enable or Disable requests</w:t>
            </w:r>
          </w:p>
        </w:tc>
        <w:tc>
          <w:tcPr>
            <w:tcW w:w="1232" w:type="pct"/>
          </w:tcPr>
          <w:p w14:paraId="7B7FD3BB" w14:textId="77777777" w:rsidR="00206F6A" w:rsidRDefault="00206F6A"/>
        </w:tc>
      </w:tr>
      <w:tr w:rsidR="005B3727" w14:paraId="0BF57774" w14:textId="77777777" w:rsidTr="009735BC">
        <w:trPr>
          <w:trHeight w:val="332"/>
        </w:trPr>
        <w:tc>
          <w:tcPr>
            <w:tcW w:w="1219" w:type="pct"/>
            <w:shd w:val="clear" w:color="auto" w:fill="FFFFFF" w:themeFill="background1"/>
          </w:tcPr>
          <w:p w14:paraId="5162FC15" w14:textId="77777777" w:rsidR="00BD09CC" w:rsidRPr="00BD09CC" w:rsidRDefault="009735BC" w:rsidP="00184FCF">
            <w:pPr>
              <w:jc w:val="both"/>
              <w:rPr>
                <w:rFonts w:cs="Arial"/>
              </w:rPr>
            </w:pPr>
            <w:r>
              <w:rPr>
                <w:noProof/>
              </w:rPr>
              <w:drawing>
                <wp:inline distT="0" distB="0" distL="0" distR="0" wp14:anchorId="05E9E7B0" wp14:editId="7969FF89">
                  <wp:extent cx="152400" cy="152400"/>
                  <wp:effectExtent l="0" t="0" r="0" b="0"/>
                  <wp:docPr id="44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Friendly Name</w:t>
            </w:r>
          </w:p>
        </w:tc>
        <w:tc>
          <w:tcPr>
            <w:tcW w:w="1158" w:type="pct"/>
          </w:tcPr>
          <w:p w14:paraId="5D6DA40B" w14:textId="77777777" w:rsidR="00BD09CC" w:rsidRDefault="00BD09CC" w:rsidP="00184FCF">
            <w:pPr>
              <w:jc w:val="both"/>
              <w:rPr>
                <w:rFonts w:cs="Arial"/>
              </w:rPr>
            </w:pPr>
            <w:r>
              <w:rPr>
                <w:rFonts w:cs="Arial"/>
              </w:rPr>
              <w:t>String</w:t>
            </w:r>
          </w:p>
        </w:tc>
        <w:tc>
          <w:tcPr>
            <w:tcW w:w="1392" w:type="pct"/>
          </w:tcPr>
          <w:p w14:paraId="523B21D9" w14:textId="77777777" w:rsidR="00BD09CC" w:rsidRDefault="00BD09CC" w:rsidP="00184FCF">
            <w:pPr>
              <w:jc w:val="both"/>
              <w:rPr>
                <w:rFonts w:cs="Arial"/>
              </w:rPr>
            </w:pPr>
            <w:r>
              <w:rPr>
                <w:rFonts w:cs="Arial"/>
              </w:rPr>
              <w:t xml:space="preserve">The </w:t>
            </w:r>
            <w:proofErr w:type="gramStart"/>
            <w:r>
              <w:rPr>
                <w:rFonts w:cs="Arial"/>
              </w:rPr>
              <w:t>User friendly</w:t>
            </w:r>
            <w:proofErr w:type="gramEnd"/>
            <w:r>
              <w:rPr>
                <w:rFonts w:cs="Arial"/>
              </w:rPr>
              <w:t xml:space="preserve"> name of the NFC Card/Device either being added or deleted. N/A for Enable or Disable requests</w:t>
            </w:r>
          </w:p>
        </w:tc>
        <w:tc>
          <w:tcPr>
            <w:tcW w:w="1232" w:type="pct"/>
          </w:tcPr>
          <w:p w14:paraId="418E523B" w14:textId="77777777" w:rsidR="00206F6A" w:rsidRDefault="00206F6A"/>
        </w:tc>
      </w:tr>
      <w:tr w:rsidR="005B3727" w14:paraId="595B2894" w14:textId="77777777" w:rsidTr="009735BC">
        <w:trPr>
          <w:trHeight w:val="332"/>
        </w:trPr>
        <w:tc>
          <w:tcPr>
            <w:tcW w:w="1219" w:type="pct"/>
            <w:shd w:val="clear" w:color="auto" w:fill="FFFFFF" w:themeFill="background1"/>
          </w:tcPr>
          <w:p w14:paraId="62F464B2" w14:textId="77777777" w:rsidR="00BD09CC" w:rsidRPr="00BD09CC" w:rsidRDefault="009735BC" w:rsidP="00184FCF">
            <w:pPr>
              <w:jc w:val="both"/>
              <w:rPr>
                <w:rFonts w:cs="Arial"/>
              </w:rPr>
            </w:pPr>
            <w:r>
              <w:rPr>
                <w:noProof/>
              </w:rPr>
              <w:drawing>
                <wp:inline distT="0" distB="0" distL="0" distR="0" wp14:anchorId="727D183D" wp14:editId="4417C489">
                  <wp:extent cx="152400" cy="152400"/>
                  <wp:effectExtent l="0" t="0" r="0" b="0"/>
                  <wp:docPr id="44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Command type</w:t>
            </w:r>
          </w:p>
        </w:tc>
        <w:tc>
          <w:tcPr>
            <w:tcW w:w="1158" w:type="pct"/>
          </w:tcPr>
          <w:p w14:paraId="54C7EC69" w14:textId="77777777" w:rsidR="00BD09CC" w:rsidRDefault="00BD09CC" w:rsidP="00184FCF">
            <w:pPr>
              <w:jc w:val="both"/>
              <w:rPr>
                <w:rFonts w:cs="Arial"/>
              </w:rPr>
            </w:pPr>
            <w:r>
              <w:rPr>
                <w:rFonts w:cs="Arial"/>
              </w:rPr>
              <w:t>NFC Command Type</w:t>
            </w:r>
          </w:p>
        </w:tc>
        <w:tc>
          <w:tcPr>
            <w:tcW w:w="1392" w:type="pct"/>
          </w:tcPr>
          <w:p w14:paraId="14C559A1" w14:textId="77777777" w:rsidR="00BD09CC" w:rsidRDefault="00BD09CC" w:rsidP="00184FCF">
            <w:pPr>
              <w:jc w:val="both"/>
              <w:rPr>
                <w:rFonts w:cs="Arial"/>
              </w:rPr>
            </w:pPr>
            <w:r>
              <w:rPr>
                <w:rFonts w:cs="Arial"/>
              </w:rPr>
              <w:t xml:space="preserve">The specific type of action being requested: Adding a Key, </w:t>
            </w:r>
            <w:proofErr w:type="gramStart"/>
            <w:r>
              <w:rPr>
                <w:rFonts w:cs="Arial"/>
              </w:rPr>
              <w:t>Deleting</w:t>
            </w:r>
            <w:proofErr w:type="gramEnd"/>
            <w:r>
              <w:rPr>
                <w:rFonts w:cs="Arial"/>
              </w:rPr>
              <w:t xml:space="preserve"> a Key, Disabling NFC feature on target module, Enabling NFC Feature on target module</w:t>
            </w:r>
          </w:p>
        </w:tc>
        <w:tc>
          <w:tcPr>
            <w:tcW w:w="1232" w:type="pct"/>
          </w:tcPr>
          <w:p w14:paraId="720C3506" w14:textId="77777777" w:rsidR="00206F6A" w:rsidRDefault="00206F6A"/>
        </w:tc>
      </w:tr>
      <w:tr w:rsidR="005B3727" w14:paraId="3B4F488D" w14:textId="77777777" w:rsidTr="009735BC">
        <w:trPr>
          <w:trHeight w:val="332"/>
        </w:trPr>
        <w:tc>
          <w:tcPr>
            <w:tcW w:w="1219" w:type="pct"/>
            <w:shd w:val="clear" w:color="auto" w:fill="FFFFFF" w:themeFill="background1"/>
          </w:tcPr>
          <w:p w14:paraId="1930AA48" w14:textId="77777777" w:rsidR="00BD09CC" w:rsidRPr="00BD09CC" w:rsidRDefault="009735BC" w:rsidP="00184FCF">
            <w:pPr>
              <w:jc w:val="both"/>
              <w:rPr>
                <w:rFonts w:cs="Arial"/>
              </w:rPr>
            </w:pPr>
            <w:r>
              <w:rPr>
                <w:noProof/>
              </w:rPr>
              <w:drawing>
                <wp:inline distT="0" distB="0" distL="0" distR="0" wp14:anchorId="5EDB96A8" wp14:editId="292F9189">
                  <wp:extent cx="152400" cy="152400"/>
                  <wp:effectExtent l="0" t="0" r="0" b="0"/>
                  <wp:docPr id="44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VIN</w:t>
            </w:r>
          </w:p>
        </w:tc>
        <w:tc>
          <w:tcPr>
            <w:tcW w:w="1158" w:type="pct"/>
          </w:tcPr>
          <w:p w14:paraId="7B0150F0" w14:textId="77777777" w:rsidR="00BD09CC" w:rsidRDefault="00BD09CC" w:rsidP="00184FCF">
            <w:pPr>
              <w:jc w:val="both"/>
              <w:rPr>
                <w:rFonts w:cs="Arial"/>
              </w:rPr>
            </w:pPr>
            <w:r>
              <w:rPr>
                <w:rFonts w:cs="Arial"/>
              </w:rPr>
              <w:t>VIN</w:t>
            </w:r>
          </w:p>
        </w:tc>
        <w:tc>
          <w:tcPr>
            <w:tcW w:w="1392" w:type="pct"/>
          </w:tcPr>
          <w:p w14:paraId="7C8AFDA5" w14:textId="77777777" w:rsidR="00BD09CC" w:rsidRDefault="00BD09CC" w:rsidP="00184FCF">
            <w:pPr>
              <w:jc w:val="both"/>
              <w:rPr>
                <w:rFonts w:cs="Arial"/>
              </w:rPr>
            </w:pPr>
            <w:r>
              <w:rPr>
                <w:rFonts w:cs="Arial"/>
              </w:rPr>
              <w:t>The Vehicle Identification Number of the vehicle the selected command is being requested for</w:t>
            </w:r>
          </w:p>
        </w:tc>
        <w:tc>
          <w:tcPr>
            <w:tcW w:w="1232" w:type="pct"/>
          </w:tcPr>
          <w:p w14:paraId="7B31A9E2" w14:textId="77777777" w:rsidR="00206F6A" w:rsidRDefault="00206F6A"/>
        </w:tc>
      </w:tr>
      <w:tr w:rsidR="005B3727" w14:paraId="5AC5AF09" w14:textId="77777777" w:rsidTr="009735BC">
        <w:trPr>
          <w:trHeight w:val="332"/>
        </w:trPr>
        <w:tc>
          <w:tcPr>
            <w:tcW w:w="1219" w:type="pct"/>
            <w:shd w:val="clear" w:color="auto" w:fill="FFFFFF" w:themeFill="background1"/>
          </w:tcPr>
          <w:p w14:paraId="6B9F1007" w14:textId="77777777" w:rsidR="00BD09CC" w:rsidRPr="00BD09CC" w:rsidRDefault="009735BC" w:rsidP="00184FCF">
            <w:pPr>
              <w:jc w:val="both"/>
              <w:rPr>
                <w:rFonts w:cs="Arial"/>
              </w:rPr>
            </w:pPr>
            <w:r>
              <w:rPr>
                <w:noProof/>
              </w:rPr>
              <w:drawing>
                <wp:inline distT="0" distB="0" distL="0" distR="0" wp14:anchorId="20EEFAD4" wp14:editId="0B196A7D">
                  <wp:extent cx="152400" cy="152400"/>
                  <wp:effectExtent l="0" t="0" r="0" b="0"/>
                  <wp:docPr id="44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Credentials</w:t>
            </w:r>
          </w:p>
        </w:tc>
        <w:tc>
          <w:tcPr>
            <w:tcW w:w="1158" w:type="pct"/>
          </w:tcPr>
          <w:p w14:paraId="5036CF55" w14:textId="77777777" w:rsidR="00206F6A" w:rsidRDefault="00206F6A"/>
        </w:tc>
        <w:tc>
          <w:tcPr>
            <w:tcW w:w="1392" w:type="pct"/>
          </w:tcPr>
          <w:p w14:paraId="61BCD435" w14:textId="77777777" w:rsidR="00BD09CC" w:rsidRDefault="00BD09CC" w:rsidP="00184FCF">
            <w:pPr>
              <w:jc w:val="both"/>
              <w:rPr>
                <w:rFonts w:cs="Arial"/>
              </w:rPr>
            </w:pPr>
            <w:r>
              <w:rPr>
                <w:rFonts w:cs="Arial"/>
              </w:rPr>
              <w:t xml:space="preserve">The Credential information tied to the </w:t>
            </w:r>
            <w:r>
              <w:rPr>
                <w:rFonts w:cs="Arial"/>
              </w:rPr>
              <w:lastRenderedPageBreak/>
              <w:t xml:space="preserve">specific service technician making the requests. </w:t>
            </w:r>
          </w:p>
        </w:tc>
        <w:tc>
          <w:tcPr>
            <w:tcW w:w="1232" w:type="pct"/>
          </w:tcPr>
          <w:p w14:paraId="2425D769" w14:textId="77777777" w:rsidR="00206F6A" w:rsidRDefault="00206F6A"/>
        </w:tc>
      </w:tr>
    </w:tbl>
    <w:p w14:paraId="6CD8C894" w14:textId="77777777" w:rsidR="008D614C" w:rsidRDefault="008D614C" w:rsidP="007E45AD"/>
    <w:p w14:paraId="5393CD93" w14:textId="77777777" w:rsidR="007E45AD" w:rsidRDefault="007E45AD" w:rsidP="00BE2488">
      <w:pPr>
        <w:pStyle w:val="RETechSignal"/>
      </w:pPr>
      <w:bookmarkStart w:id="296" w:name="_f08bf12cc59c072de787b2f5653b973f"/>
      <w:r>
        <w:t>NFC Device Detected</w:t>
      </w:r>
      <w:bookmarkEnd w:id="296"/>
    </w:p>
    <w:tbl>
      <w:tblPr>
        <w:tblStyle w:val="TableGrid"/>
        <w:tblW w:w="4524" w:type="pct"/>
        <w:tblInd w:w="625" w:type="dxa"/>
        <w:tblLook w:val="0620" w:firstRow="1" w:lastRow="0" w:firstColumn="0" w:lastColumn="0" w:noHBand="1" w:noVBand="1"/>
      </w:tblPr>
      <w:tblGrid>
        <w:gridCol w:w="1709"/>
        <w:gridCol w:w="6751"/>
      </w:tblGrid>
      <w:tr w:rsidR="007E45AD" w:rsidRPr="009E3B7C" w14:paraId="6F857C9F" w14:textId="77777777" w:rsidTr="00184FCF">
        <w:trPr>
          <w:trHeight w:val="166"/>
        </w:trPr>
        <w:tc>
          <w:tcPr>
            <w:tcW w:w="1010" w:type="pct"/>
            <w:shd w:val="clear" w:color="auto" w:fill="BFBFBF" w:themeFill="background1" w:themeFillShade="BF"/>
          </w:tcPr>
          <w:p w14:paraId="68426B53"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71C30B5" w14:textId="77777777" w:rsidR="007E45AD" w:rsidRPr="009E3B7C" w:rsidRDefault="007E45AD" w:rsidP="00184FCF">
            <w:pPr>
              <w:jc w:val="both"/>
              <w:rPr>
                <w:rFonts w:cs="Arial"/>
                <w:b/>
              </w:rPr>
            </w:pPr>
            <w:r>
              <w:rPr>
                <w:rFonts w:cs="Arial"/>
                <w:b/>
              </w:rPr>
              <w:t>NFC Device Detected</w:t>
            </w:r>
          </w:p>
        </w:tc>
      </w:tr>
      <w:tr w:rsidR="007E45AD" w:rsidRPr="009E3B7C" w14:paraId="2C469F26" w14:textId="77777777" w:rsidTr="00184FCF">
        <w:trPr>
          <w:trHeight w:val="332"/>
        </w:trPr>
        <w:tc>
          <w:tcPr>
            <w:tcW w:w="1010" w:type="pct"/>
            <w:shd w:val="clear" w:color="auto" w:fill="BFBFBF" w:themeFill="background1" w:themeFillShade="BF"/>
          </w:tcPr>
          <w:p w14:paraId="6F0ADD0A" w14:textId="77777777" w:rsidR="007E45AD" w:rsidRDefault="007E45AD" w:rsidP="00184FCF">
            <w:pPr>
              <w:jc w:val="both"/>
              <w:rPr>
                <w:rFonts w:cs="Arial"/>
                <w:b/>
              </w:rPr>
            </w:pPr>
            <w:r>
              <w:rPr>
                <w:rFonts w:cs="Arial"/>
                <w:b/>
              </w:rPr>
              <w:t>Description</w:t>
            </w:r>
          </w:p>
        </w:tc>
        <w:tc>
          <w:tcPr>
            <w:tcW w:w="3990" w:type="pct"/>
          </w:tcPr>
          <w:p w14:paraId="0ECEBD73" w14:textId="77777777" w:rsidR="007E45AD" w:rsidRDefault="007E45AD" w:rsidP="00184FCF">
            <w:pPr>
              <w:jc w:val="both"/>
              <w:rPr>
                <w:rFonts w:cs="Arial"/>
              </w:rPr>
            </w:pPr>
            <w:r>
              <w:rPr>
                <w:rFonts w:cs="Arial"/>
              </w:rPr>
              <w:t>Updated and sent when an NFC Device is detected at a Reader</w:t>
            </w:r>
          </w:p>
        </w:tc>
      </w:tr>
      <w:tr w:rsidR="00695264" w:rsidRPr="009E3B7C" w14:paraId="1380CF87" w14:textId="77777777" w:rsidTr="00184FCF">
        <w:trPr>
          <w:trHeight w:val="332"/>
        </w:trPr>
        <w:tc>
          <w:tcPr>
            <w:tcW w:w="1010" w:type="pct"/>
            <w:shd w:val="clear" w:color="auto" w:fill="BFBFBF" w:themeFill="background1" w:themeFillShade="BF"/>
          </w:tcPr>
          <w:p w14:paraId="2C543B63" w14:textId="77777777" w:rsidR="00695264" w:rsidRDefault="00695264" w:rsidP="00184FCF">
            <w:pPr>
              <w:jc w:val="both"/>
              <w:rPr>
                <w:rFonts w:cs="Arial"/>
                <w:b/>
              </w:rPr>
            </w:pPr>
            <w:r>
              <w:rPr>
                <w:rFonts w:cs="Arial"/>
                <w:b/>
              </w:rPr>
              <w:t>Realized by</w:t>
            </w:r>
          </w:p>
        </w:tc>
        <w:tc>
          <w:tcPr>
            <w:tcW w:w="3990" w:type="pct"/>
          </w:tcPr>
          <w:p w14:paraId="367722DA" w14:textId="77777777" w:rsidR="00206F6A" w:rsidRDefault="00206F6A"/>
        </w:tc>
      </w:tr>
    </w:tbl>
    <w:p w14:paraId="4FA628B6" w14:textId="77777777" w:rsidR="007E45AD" w:rsidRDefault="007E45AD" w:rsidP="007E45AD"/>
    <w:p w14:paraId="3474B093"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7C296D0F" w14:textId="77777777" w:rsidTr="009735BC">
        <w:trPr>
          <w:trHeight w:val="166"/>
        </w:trPr>
        <w:tc>
          <w:tcPr>
            <w:tcW w:w="1219" w:type="pct"/>
            <w:shd w:val="clear" w:color="auto" w:fill="BFBFBF" w:themeFill="background1" w:themeFillShade="BF"/>
          </w:tcPr>
          <w:p w14:paraId="7BA6C4CD"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47D8DEAA"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65E2F2B4"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4E85C027" w14:textId="77777777" w:rsidR="00BD09CC" w:rsidRDefault="00BD09CC" w:rsidP="00184FCF">
            <w:pPr>
              <w:jc w:val="both"/>
              <w:rPr>
                <w:rFonts w:cs="Arial"/>
                <w:b/>
              </w:rPr>
            </w:pPr>
            <w:r>
              <w:rPr>
                <w:rFonts w:cs="Arial"/>
                <w:b/>
              </w:rPr>
              <w:t>Realized By</w:t>
            </w:r>
          </w:p>
        </w:tc>
      </w:tr>
      <w:tr w:rsidR="005B3727" w14:paraId="1472B909" w14:textId="77777777" w:rsidTr="009735BC">
        <w:trPr>
          <w:trHeight w:val="332"/>
        </w:trPr>
        <w:tc>
          <w:tcPr>
            <w:tcW w:w="1219" w:type="pct"/>
            <w:shd w:val="clear" w:color="auto" w:fill="FFFFFF" w:themeFill="background1"/>
          </w:tcPr>
          <w:p w14:paraId="5C49D0EF" w14:textId="77777777" w:rsidR="00BD09CC" w:rsidRPr="00BD09CC" w:rsidRDefault="009735BC" w:rsidP="00184FCF">
            <w:pPr>
              <w:jc w:val="both"/>
              <w:rPr>
                <w:rFonts w:cs="Arial"/>
              </w:rPr>
            </w:pPr>
            <w:r>
              <w:rPr>
                <w:noProof/>
              </w:rPr>
              <w:drawing>
                <wp:inline distT="0" distB="0" distL="0" distR="0" wp14:anchorId="6916FE39" wp14:editId="3223AF1E">
                  <wp:extent cx="152400" cy="152400"/>
                  <wp:effectExtent l="0" t="0" r="0" b="0"/>
                  <wp:docPr id="44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Location</w:t>
            </w:r>
          </w:p>
        </w:tc>
        <w:tc>
          <w:tcPr>
            <w:tcW w:w="1158" w:type="pct"/>
          </w:tcPr>
          <w:p w14:paraId="16E13DAA" w14:textId="77777777" w:rsidR="00BD09CC" w:rsidRDefault="00BD09CC" w:rsidP="00184FCF">
            <w:pPr>
              <w:jc w:val="both"/>
              <w:rPr>
                <w:rFonts w:cs="Arial"/>
              </w:rPr>
            </w:pPr>
            <w:r>
              <w:rPr>
                <w:rFonts w:cs="Arial"/>
              </w:rPr>
              <w:t>NFC Location</w:t>
            </w:r>
          </w:p>
        </w:tc>
        <w:tc>
          <w:tcPr>
            <w:tcW w:w="1392" w:type="pct"/>
          </w:tcPr>
          <w:p w14:paraId="5A075841" w14:textId="77777777" w:rsidR="00BD09CC" w:rsidRDefault="00BD09CC" w:rsidP="00184FCF">
            <w:pPr>
              <w:jc w:val="both"/>
              <w:rPr>
                <w:rFonts w:cs="Arial"/>
              </w:rPr>
            </w:pPr>
            <w:r>
              <w:rPr>
                <w:rFonts w:cs="Arial"/>
              </w:rPr>
              <w:t>Whether an NFC Device was detected at an interior or exterior reader</w:t>
            </w:r>
          </w:p>
        </w:tc>
        <w:tc>
          <w:tcPr>
            <w:tcW w:w="1232" w:type="pct"/>
          </w:tcPr>
          <w:p w14:paraId="66D1A9FA" w14:textId="77777777" w:rsidR="00206F6A" w:rsidRDefault="00206F6A"/>
        </w:tc>
      </w:tr>
    </w:tbl>
    <w:p w14:paraId="10314040" w14:textId="77777777" w:rsidR="008D614C" w:rsidRDefault="008D614C" w:rsidP="007E45AD"/>
    <w:p w14:paraId="4C7A90A5" w14:textId="77777777" w:rsidR="007E45AD" w:rsidRDefault="007E45AD" w:rsidP="00BE2488">
      <w:pPr>
        <w:pStyle w:val="RETechSignal"/>
      </w:pPr>
      <w:bookmarkStart w:id="297" w:name="_80ee36043e2319ab6b495f3246a09009"/>
      <w:r>
        <w:t>NFC Devices List</w:t>
      </w:r>
      <w:bookmarkEnd w:id="297"/>
    </w:p>
    <w:tbl>
      <w:tblPr>
        <w:tblStyle w:val="TableGrid"/>
        <w:tblW w:w="4524" w:type="pct"/>
        <w:tblInd w:w="625" w:type="dxa"/>
        <w:tblLook w:val="0620" w:firstRow="1" w:lastRow="0" w:firstColumn="0" w:lastColumn="0" w:noHBand="1" w:noVBand="1"/>
      </w:tblPr>
      <w:tblGrid>
        <w:gridCol w:w="1709"/>
        <w:gridCol w:w="6751"/>
      </w:tblGrid>
      <w:tr w:rsidR="007E45AD" w:rsidRPr="009E3B7C" w14:paraId="24CE0141" w14:textId="77777777" w:rsidTr="00184FCF">
        <w:trPr>
          <w:trHeight w:val="166"/>
        </w:trPr>
        <w:tc>
          <w:tcPr>
            <w:tcW w:w="1010" w:type="pct"/>
            <w:shd w:val="clear" w:color="auto" w:fill="BFBFBF" w:themeFill="background1" w:themeFillShade="BF"/>
          </w:tcPr>
          <w:p w14:paraId="150BE907"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04F77847" w14:textId="77777777" w:rsidR="007E45AD" w:rsidRPr="009E3B7C" w:rsidRDefault="007E45AD" w:rsidP="00184FCF">
            <w:pPr>
              <w:jc w:val="both"/>
              <w:rPr>
                <w:rFonts w:cs="Arial"/>
                <w:b/>
              </w:rPr>
            </w:pPr>
            <w:r>
              <w:rPr>
                <w:rFonts w:cs="Arial"/>
                <w:b/>
              </w:rPr>
              <w:t>NFC Devices List</w:t>
            </w:r>
          </w:p>
        </w:tc>
      </w:tr>
      <w:tr w:rsidR="007E45AD" w:rsidRPr="009E3B7C" w14:paraId="7A8B009C" w14:textId="77777777" w:rsidTr="00184FCF">
        <w:trPr>
          <w:trHeight w:val="332"/>
        </w:trPr>
        <w:tc>
          <w:tcPr>
            <w:tcW w:w="1010" w:type="pct"/>
            <w:shd w:val="clear" w:color="auto" w:fill="BFBFBF" w:themeFill="background1" w:themeFillShade="BF"/>
          </w:tcPr>
          <w:p w14:paraId="0E12DCB4" w14:textId="77777777" w:rsidR="007E45AD" w:rsidRDefault="007E45AD" w:rsidP="00184FCF">
            <w:pPr>
              <w:jc w:val="both"/>
              <w:rPr>
                <w:rFonts w:cs="Arial"/>
                <w:b/>
              </w:rPr>
            </w:pPr>
            <w:r>
              <w:rPr>
                <w:rFonts w:cs="Arial"/>
                <w:b/>
              </w:rPr>
              <w:t>Description</w:t>
            </w:r>
          </w:p>
        </w:tc>
        <w:tc>
          <w:tcPr>
            <w:tcW w:w="3990" w:type="pct"/>
          </w:tcPr>
          <w:p w14:paraId="04A9A0D0" w14:textId="77777777" w:rsidR="00206F6A" w:rsidRDefault="00206F6A"/>
        </w:tc>
      </w:tr>
      <w:tr w:rsidR="00695264" w:rsidRPr="009E3B7C" w14:paraId="44A77AED" w14:textId="77777777" w:rsidTr="00184FCF">
        <w:trPr>
          <w:trHeight w:val="332"/>
        </w:trPr>
        <w:tc>
          <w:tcPr>
            <w:tcW w:w="1010" w:type="pct"/>
            <w:shd w:val="clear" w:color="auto" w:fill="BFBFBF" w:themeFill="background1" w:themeFillShade="BF"/>
          </w:tcPr>
          <w:p w14:paraId="41A35197" w14:textId="77777777" w:rsidR="00695264" w:rsidRDefault="00695264" w:rsidP="00184FCF">
            <w:pPr>
              <w:jc w:val="both"/>
              <w:rPr>
                <w:rFonts w:cs="Arial"/>
                <w:b/>
              </w:rPr>
            </w:pPr>
            <w:r>
              <w:rPr>
                <w:rFonts w:cs="Arial"/>
                <w:b/>
              </w:rPr>
              <w:t>Realized by</w:t>
            </w:r>
          </w:p>
        </w:tc>
        <w:tc>
          <w:tcPr>
            <w:tcW w:w="3990" w:type="pct"/>
          </w:tcPr>
          <w:p w14:paraId="317DDD81" w14:textId="77777777" w:rsidR="00206F6A" w:rsidRDefault="00206F6A"/>
        </w:tc>
      </w:tr>
    </w:tbl>
    <w:p w14:paraId="6823A080" w14:textId="77777777" w:rsidR="007E45AD" w:rsidRDefault="007E45AD" w:rsidP="007E45AD"/>
    <w:p w14:paraId="39D13680"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733F96DD" w14:textId="77777777" w:rsidTr="009735BC">
        <w:trPr>
          <w:trHeight w:val="166"/>
        </w:trPr>
        <w:tc>
          <w:tcPr>
            <w:tcW w:w="1219" w:type="pct"/>
            <w:shd w:val="clear" w:color="auto" w:fill="BFBFBF" w:themeFill="background1" w:themeFillShade="BF"/>
          </w:tcPr>
          <w:p w14:paraId="2A24AAD6"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5BBAA184"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21D333A0"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3E703F77" w14:textId="77777777" w:rsidR="00BD09CC" w:rsidRDefault="00BD09CC" w:rsidP="00184FCF">
            <w:pPr>
              <w:jc w:val="both"/>
              <w:rPr>
                <w:rFonts w:cs="Arial"/>
                <w:b/>
              </w:rPr>
            </w:pPr>
            <w:r>
              <w:rPr>
                <w:rFonts w:cs="Arial"/>
                <w:b/>
              </w:rPr>
              <w:t>Realized By</w:t>
            </w:r>
          </w:p>
        </w:tc>
      </w:tr>
      <w:tr w:rsidR="005B3727" w14:paraId="38E0C216" w14:textId="77777777" w:rsidTr="009735BC">
        <w:trPr>
          <w:trHeight w:val="332"/>
        </w:trPr>
        <w:tc>
          <w:tcPr>
            <w:tcW w:w="1219" w:type="pct"/>
            <w:shd w:val="clear" w:color="auto" w:fill="FFFFFF" w:themeFill="background1"/>
          </w:tcPr>
          <w:p w14:paraId="698B85EF" w14:textId="77777777" w:rsidR="00BD09CC" w:rsidRPr="00BD09CC" w:rsidRDefault="009735BC" w:rsidP="00184FCF">
            <w:pPr>
              <w:jc w:val="both"/>
              <w:rPr>
                <w:rFonts w:cs="Arial"/>
              </w:rPr>
            </w:pPr>
            <w:r>
              <w:rPr>
                <w:noProof/>
              </w:rPr>
              <w:drawing>
                <wp:inline distT="0" distB="0" distL="0" distR="0" wp14:anchorId="1E01E6A5" wp14:editId="49FA0C20">
                  <wp:extent cx="152400" cy="152400"/>
                  <wp:effectExtent l="0" t="0" r="0" b="0"/>
                  <wp:docPr id="45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Pending NFC Devices</w:t>
            </w:r>
          </w:p>
        </w:tc>
        <w:tc>
          <w:tcPr>
            <w:tcW w:w="1158" w:type="pct"/>
          </w:tcPr>
          <w:p w14:paraId="289E0029" w14:textId="77777777" w:rsidR="00BD09CC" w:rsidRDefault="00BD09CC" w:rsidP="00184FCF">
            <w:pPr>
              <w:jc w:val="both"/>
              <w:rPr>
                <w:rFonts w:cs="Arial"/>
              </w:rPr>
            </w:pPr>
            <w:r>
              <w:rPr>
                <w:rFonts w:cs="Arial"/>
              </w:rPr>
              <w:t>Local Pending Request Record</w:t>
            </w:r>
          </w:p>
        </w:tc>
        <w:tc>
          <w:tcPr>
            <w:tcW w:w="1392" w:type="pct"/>
          </w:tcPr>
          <w:p w14:paraId="5078F2AB" w14:textId="77777777" w:rsidR="00206F6A" w:rsidRDefault="00206F6A"/>
        </w:tc>
        <w:tc>
          <w:tcPr>
            <w:tcW w:w="1232" w:type="pct"/>
          </w:tcPr>
          <w:p w14:paraId="4B0278CA" w14:textId="77777777" w:rsidR="00206F6A" w:rsidRDefault="00206F6A"/>
        </w:tc>
      </w:tr>
      <w:tr w:rsidR="005B3727" w14:paraId="0F9D5636" w14:textId="77777777" w:rsidTr="009735BC">
        <w:trPr>
          <w:trHeight w:val="332"/>
        </w:trPr>
        <w:tc>
          <w:tcPr>
            <w:tcW w:w="1219" w:type="pct"/>
            <w:shd w:val="clear" w:color="auto" w:fill="FFFFFF" w:themeFill="background1"/>
          </w:tcPr>
          <w:p w14:paraId="2182A4A1" w14:textId="77777777" w:rsidR="00BD09CC" w:rsidRPr="00BD09CC" w:rsidRDefault="009735BC" w:rsidP="00184FCF">
            <w:pPr>
              <w:jc w:val="both"/>
              <w:rPr>
                <w:rFonts w:cs="Arial"/>
              </w:rPr>
            </w:pPr>
            <w:r>
              <w:rPr>
                <w:noProof/>
              </w:rPr>
              <w:drawing>
                <wp:inline distT="0" distB="0" distL="0" distR="0" wp14:anchorId="18B00CB5" wp14:editId="34E43081">
                  <wp:extent cx="152400" cy="152400"/>
                  <wp:effectExtent l="0" t="0" r="0" b="0"/>
                  <wp:docPr id="45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Active NFC Devices</w:t>
            </w:r>
          </w:p>
        </w:tc>
        <w:tc>
          <w:tcPr>
            <w:tcW w:w="1158" w:type="pct"/>
          </w:tcPr>
          <w:p w14:paraId="2BF277C7" w14:textId="77777777" w:rsidR="00BD09CC" w:rsidRDefault="00BD09CC" w:rsidP="00184FCF">
            <w:pPr>
              <w:jc w:val="both"/>
              <w:rPr>
                <w:rFonts w:cs="Arial"/>
              </w:rPr>
            </w:pPr>
            <w:r>
              <w:rPr>
                <w:rFonts w:cs="Arial"/>
              </w:rPr>
              <w:t>Local Pairing Record</w:t>
            </w:r>
          </w:p>
        </w:tc>
        <w:tc>
          <w:tcPr>
            <w:tcW w:w="1392" w:type="pct"/>
          </w:tcPr>
          <w:p w14:paraId="0FE9C51E" w14:textId="77777777" w:rsidR="00206F6A" w:rsidRDefault="00206F6A"/>
        </w:tc>
        <w:tc>
          <w:tcPr>
            <w:tcW w:w="1232" w:type="pct"/>
          </w:tcPr>
          <w:p w14:paraId="163BCFBD" w14:textId="77777777" w:rsidR="00206F6A" w:rsidRDefault="00206F6A"/>
        </w:tc>
      </w:tr>
      <w:tr w:rsidR="005B3727" w14:paraId="3BA6F61B" w14:textId="77777777" w:rsidTr="009735BC">
        <w:trPr>
          <w:trHeight w:val="332"/>
        </w:trPr>
        <w:tc>
          <w:tcPr>
            <w:tcW w:w="1219" w:type="pct"/>
            <w:shd w:val="clear" w:color="auto" w:fill="FFFFFF" w:themeFill="background1"/>
          </w:tcPr>
          <w:p w14:paraId="22011336" w14:textId="77777777" w:rsidR="00BD09CC" w:rsidRPr="00BD09CC" w:rsidRDefault="009735BC" w:rsidP="00184FCF">
            <w:pPr>
              <w:jc w:val="both"/>
              <w:rPr>
                <w:rFonts w:cs="Arial"/>
              </w:rPr>
            </w:pPr>
            <w:r>
              <w:rPr>
                <w:noProof/>
              </w:rPr>
              <w:drawing>
                <wp:inline distT="0" distB="0" distL="0" distR="0" wp14:anchorId="312599E8" wp14:editId="0A8E3958">
                  <wp:extent cx="152400" cy="152400"/>
                  <wp:effectExtent l="0" t="0" r="0" b="0"/>
                  <wp:docPr id="45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Additional Key Storage Available</w:t>
            </w:r>
          </w:p>
        </w:tc>
        <w:tc>
          <w:tcPr>
            <w:tcW w:w="1158" w:type="pct"/>
          </w:tcPr>
          <w:p w14:paraId="1E4ABDEF" w14:textId="77777777" w:rsidR="00BD09CC" w:rsidRDefault="00BD09CC" w:rsidP="00184FCF">
            <w:pPr>
              <w:jc w:val="both"/>
              <w:rPr>
                <w:rFonts w:cs="Arial"/>
              </w:rPr>
            </w:pPr>
            <w:r>
              <w:rPr>
                <w:rFonts w:cs="Arial"/>
              </w:rPr>
              <w:t>Boolean</w:t>
            </w:r>
          </w:p>
        </w:tc>
        <w:tc>
          <w:tcPr>
            <w:tcW w:w="1392" w:type="pct"/>
          </w:tcPr>
          <w:p w14:paraId="34653FF5" w14:textId="77777777" w:rsidR="00206F6A" w:rsidRDefault="00206F6A"/>
        </w:tc>
        <w:tc>
          <w:tcPr>
            <w:tcW w:w="1232" w:type="pct"/>
          </w:tcPr>
          <w:p w14:paraId="2B537472" w14:textId="77777777" w:rsidR="00206F6A" w:rsidRDefault="00206F6A"/>
        </w:tc>
      </w:tr>
      <w:tr w:rsidR="005B3727" w14:paraId="5CF6D9B9" w14:textId="77777777" w:rsidTr="009735BC">
        <w:trPr>
          <w:trHeight w:val="332"/>
        </w:trPr>
        <w:tc>
          <w:tcPr>
            <w:tcW w:w="1219" w:type="pct"/>
            <w:shd w:val="clear" w:color="auto" w:fill="FFFFFF" w:themeFill="background1"/>
          </w:tcPr>
          <w:p w14:paraId="0F3C4899" w14:textId="77777777" w:rsidR="00BD09CC" w:rsidRPr="00BD09CC" w:rsidRDefault="009735BC" w:rsidP="00184FCF">
            <w:pPr>
              <w:jc w:val="both"/>
              <w:rPr>
                <w:rFonts w:cs="Arial"/>
              </w:rPr>
            </w:pPr>
            <w:r>
              <w:rPr>
                <w:noProof/>
              </w:rPr>
              <w:drawing>
                <wp:inline distT="0" distB="0" distL="0" distR="0" wp14:anchorId="0D3A9334" wp14:editId="1B2DE824">
                  <wp:extent cx="152400" cy="152400"/>
                  <wp:effectExtent l="0" t="0" r="0" b="0"/>
                  <wp:docPr id="45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Maximum Pairings</w:t>
            </w:r>
          </w:p>
        </w:tc>
        <w:tc>
          <w:tcPr>
            <w:tcW w:w="1158" w:type="pct"/>
          </w:tcPr>
          <w:p w14:paraId="16B9C072" w14:textId="77777777" w:rsidR="00BD09CC" w:rsidRDefault="00BD09CC" w:rsidP="00184FCF">
            <w:pPr>
              <w:jc w:val="both"/>
              <w:rPr>
                <w:rFonts w:cs="Arial"/>
              </w:rPr>
            </w:pPr>
            <w:r>
              <w:rPr>
                <w:rFonts w:cs="Arial"/>
              </w:rPr>
              <w:t>Integer</w:t>
            </w:r>
          </w:p>
        </w:tc>
        <w:tc>
          <w:tcPr>
            <w:tcW w:w="1392" w:type="pct"/>
          </w:tcPr>
          <w:p w14:paraId="6F1884FE" w14:textId="77777777" w:rsidR="00BD09CC" w:rsidRDefault="00BD09CC" w:rsidP="00184FCF">
            <w:pPr>
              <w:jc w:val="both"/>
              <w:rPr>
                <w:rFonts w:cs="Arial"/>
              </w:rPr>
            </w:pPr>
            <w:r>
              <w:rPr>
                <w:rFonts w:cs="Arial"/>
              </w:rPr>
              <w:t>The value of the "Maximum Pairings" runtime variable on the NFC Controller.</w:t>
            </w:r>
          </w:p>
        </w:tc>
        <w:tc>
          <w:tcPr>
            <w:tcW w:w="1232" w:type="pct"/>
          </w:tcPr>
          <w:p w14:paraId="1AB2EB3A" w14:textId="77777777" w:rsidR="00206F6A" w:rsidRDefault="00206F6A"/>
        </w:tc>
      </w:tr>
    </w:tbl>
    <w:p w14:paraId="050B7D41" w14:textId="77777777" w:rsidR="008D614C" w:rsidRDefault="008D614C" w:rsidP="007E45AD"/>
    <w:p w14:paraId="24D0E16F" w14:textId="77777777" w:rsidR="007E45AD" w:rsidRDefault="007E45AD" w:rsidP="00BE2488">
      <w:pPr>
        <w:pStyle w:val="RETechSignal"/>
      </w:pPr>
      <w:bookmarkStart w:id="298" w:name="_98e6df70713186dc823bb0794c3e4641"/>
      <w:r>
        <w:t>NFC Local Event</w:t>
      </w:r>
      <w:bookmarkEnd w:id="298"/>
    </w:p>
    <w:tbl>
      <w:tblPr>
        <w:tblStyle w:val="TableGrid"/>
        <w:tblW w:w="4524" w:type="pct"/>
        <w:tblInd w:w="625" w:type="dxa"/>
        <w:tblLook w:val="0620" w:firstRow="1" w:lastRow="0" w:firstColumn="0" w:lastColumn="0" w:noHBand="1" w:noVBand="1"/>
      </w:tblPr>
      <w:tblGrid>
        <w:gridCol w:w="1709"/>
        <w:gridCol w:w="6751"/>
      </w:tblGrid>
      <w:tr w:rsidR="007E45AD" w:rsidRPr="009E3B7C" w14:paraId="50CF29FF" w14:textId="77777777" w:rsidTr="00184FCF">
        <w:trPr>
          <w:trHeight w:val="166"/>
        </w:trPr>
        <w:tc>
          <w:tcPr>
            <w:tcW w:w="1010" w:type="pct"/>
            <w:shd w:val="clear" w:color="auto" w:fill="BFBFBF" w:themeFill="background1" w:themeFillShade="BF"/>
          </w:tcPr>
          <w:p w14:paraId="7C65295A"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4FF04D37" w14:textId="77777777" w:rsidR="007E45AD" w:rsidRPr="009E3B7C" w:rsidRDefault="007E45AD" w:rsidP="00184FCF">
            <w:pPr>
              <w:jc w:val="both"/>
              <w:rPr>
                <w:rFonts w:cs="Arial"/>
                <w:b/>
              </w:rPr>
            </w:pPr>
            <w:r>
              <w:rPr>
                <w:rFonts w:cs="Arial"/>
                <w:b/>
              </w:rPr>
              <w:t>NFC Local Event</w:t>
            </w:r>
          </w:p>
        </w:tc>
      </w:tr>
      <w:tr w:rsidR="007E45AD" w:rsidRPr="009E3B7C" w14:paraId="70B052CB" w14:textId="77777777" w:rsidTr="00184FCF">
        <w:trPr>
          <w:trHeight w:val="332"/>
        </w:trPr>
        <w:tc>
          <w:tcPr>
            <w:tcW w:w="1010" w:type="pct"/>
            <w:shd w:val="clear" w:color="auto" w:fill="BFBFBF" w:themeFill="background1" w:themeFillShade="BF"/>
          </w:tcPr>
          <w:p w14:paraId="368AEE82" w14:textId="77777777" w:rsidR="007E45AD" w:rsidRDefault="007E45AD" w:rsidP="00184FCF">
            <w:pPr>
              <w:jc w:val="both"/>
              <w:rPr>
                <w:rFonts w:cs="Arial"/>
                <w:b/>
              </w:rPr>
            </w:pPr>
            <w:r>
              <w:rPr>
                <w:rFonts w:cs="Arial"/>
                <w:b/>
              </w:rPr>
              <w:t>Description</w:t>
            </w:r>
          </w:p>
        </w:tc>
        <w:tc>
          <w:tcPr>
            <w:tcW w:w="3990" w:type="pct"/>
          </w:tcPr>
          <w:p w14:paraId="0AECC706" w14:textId="77777777" w:rsidR="007E45AD" w:rsidRDefault="007E45AD" w:rsidP="00184FCF">
            <w:pPr>
              <w:jc w:val="both"/>
              <w:rPr>
                <w:rFonts w:cs="Arial"/>
              </w:rPr>
            </w:pPr>
            <w:r>
              <w:rPr>
                <w:rFonts w:cs="Arial"/>
              </w:rPr>
              <w:t>This is emitted by the NFC system whenever a valid command is received by the system, after the NFC System finishes executing the command. A valid command is one that is syntactically correct and has a valid signature from Ford.</w:t>
            </w:r>
          </w:p>
          <w:p w14:paraId="389BE3D5" w14:textId="77777777" w:rsidR="007E45AD" w:rsidRDefault="007E45AD" w:rsidP="00184FCF">
            <w:pPr>
              <w:jc w:val="both"/>
              <w:rPr>
                <w:rFonts w:cs="Arial"/>
              </w:rPr>
            </w:pPr>
          </w:p>
          <w:p w14:paraId="4F803420" w14:textId="77777777" w:rsidR="007E45AD" w:rsidRDefault="007E45AD" w:rsidP="00184FCF">
            <w:pPr>
              <w:jc w:val="both"/>
              <w:rPr>
                <w:rFonts w:cs="Arial"/>
              </w:rPr>
            </w:pPr>
            <w:r>
              <w:rPr>
                <w:rFonts w:cs="Arial"/>
              </w:rPr>
              <w:t>For example, this signal is emitted during the process for creating a new NFC key card pairing, when the actual pairing command is received and executed by the NFC system.</w:t>
            </w:r>
          </w:p>
          <w:p w14:paraId="045C8FFD" w14:textId="77777777" w:rsidR="007E45AD" w:rsidRDefault="007E45AD" w:rsidP="00184FCF">
            <w:pPr>
              <w:jc w:val="both"/>
              <w:rPr>
                <w:rFonts w:cs="Arial"/>
              </w:rPr>
            </w:pPr>
          </w:p>
          <w:p w14:paraId="6E0C80A6" w14:textId="77777777" w:rsidR="007E45AD" w:rsidRDefault="007E45AD" w:rsidP="00184FCF">
            <w:pPr>
              <w:jc w:val="both"/>
              <w:rPr>
                <w:rFonts w:cs="Arial"/>
              </w:rPr>
            </w:pPr>
            <w:r>
              <w:rPr>
                <w:rFonts w:cs="Arial"/>
              </w:rPr>
              <w:lastRenderedPageBreak/>
              <w:t xml:space="preserve">Multiple systems on the vehicle consume this message to trigger behaviors when key changes occur: for example, when a key is added to the vehicle, the HMI system uses this signal to trigger a confirmation pop-up, and the Body Control System uses this signal as a trigger to clear the associated </w:t>
            </w:r>
            <w:proofErr w:type="spellStart"/>
            <w:r>
              <w:rPr>
                <w:rFonts w:cs="Arial"/>
              </w:rPr>
              <w:t>MyKey</w:t>
            </w:r>
            <w:proofErr w:type="spellEnd"/>
            <w:r>
              <w:rPr>
                <w:rFonts w:cs="Arial"/>
              </w:rPr>
              <w:t xml:space="preserve"> table entry.</w:t>
            </w:r>
          </w:p>
        </w:tc>
      </w:tr>
      <w:tr w:rsidR="00695264" w:rsidRPr="009E3B7C" w14:paraId="1CA038E8" w14:textId="77777777" w:rsidTr="00184FCF">
        <w:trPr>
          <w:trHeight w:val="332"/>
        </w:trPr>
        <w:tc>
          <w:tcPr>
            <w:tcW w:w="1010" w:type="pct"/>
            <w:shd w:val="clear" w:color="auto" w:fill="BFBFBF" w:themeFill="background1" w:themeFillShade="BF"/>
          </w:tcPr>
          <w:p w14:paraId="37652491" w14:textId="77777777" w:rsidR="00695264" w:rsidRDefault="00695264" w:rsidP="00184FCF">
            <w:pPr>
              <w:jc w:val="both"/>
              <w:rPr>
                <w:rFonts w:cs="Arial"/>
                <w:b/>
              </w:rPr>
            </w:pPr>
            <w:r>
              <w:rPr>
                <w:rFonts w:cs="Arial"/>
                <w:b/>
              </w:rPr>
              <w:lastRenderedPageBreak/>
              <w:t>Realized by</w:t>
            </w:r>
          </w:p>
        </w:tc>
        <w:tc>
          <w:tcPr>
            <w:tcW w:w="3990" w:type="pct"/>
          </w:tcPr>
          <w:p w14:paraId="3E389B07" w14:textId="77777777" w:rsidR="00206F6A" w:rsidRDefault="00206F6A"/>
        </w:tc>
      </w:tr>
    </w:tbl>
    <w:p w14:paraId="49B3DC32" w14:textId="77777777" w:rsidR="007E45AD" w:rsidRDefault="007E45AD" w:rsidP="007E45AD"/>
    <w:p w14:paraId="141341AF"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4E6E8BD5" w14:textId="77777777" w:rsidTr="009735BC">
        <w:trPr>
          <w:trHeight w:val="166"/>
        </w:trPr>
        <w:tc>
          <w:tcPr>
            <w:tcW w:w="1219" w:type="pct"/>
            <w:shd w:val="clear" w:color="auto" w:fill="BFBFBF" w:themeFill="background1" w:themeFillShade="BF"/>
          </w:tcPr>
          <w:p w14:paraId="41CB900B"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3961DC0D"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7A43A155"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0F912614" w14:textId="77777777" w:rsidR="00BD09CC" w:rsidRDefault="00BD09CC" w:rsidP="00184FCF">
            <w:pPr>
              <w:jc w:val="both"/>
              <w:rPr>
                <w:rFonts w:cs="Arial"/>
                <w:b/>
              </w:rPr>
            </w:pPr>
            <w:r>
              <w:rPr>
                <w:rFonts w:cs="Arial"/>
                <w:b/>
              </w:rPr>
              <w:t>Realized By</w:t>
            </w:r>
          </w:p>
        </w:tc>
      </w:tr>
      <w:tr w:rsidR="005B3727" w14:paraId="3DE97761" w14:textId="77777777" w:rsidTr="009735BC">
        <w:trPr>
          <w:trHeight w:val="332"/>
        </w:trPr>
        <w:tc>
          <w:tcPr>
            <w:tcW w:w="1219" w:type="pct"/>
            <w:shd w:val="clear" w:color="auto" w:fill="FFFFFF" w:themeFill="background1"/>
          </w:tcPr>
          <w:p w14:paraId="01F7378F" w14:textId="77777777" w:rsidR="00BD09CC" w:rsidRPr="00BD09CC" w:rsidRDefault="009735BC" w:rsidP="00184FCF">
            <w:pPr>
              <w:jc w:val="both"/>
              <w:rPr>
                <w:rFonts w:cs="Arial"/>
              </w:rPr>
            </w:pPr>
            <w:r>
              <w:rPr>
                <w:noProof/>
              </w:rPr>
              <w:drawing>
                <wp:inline distT="0" distB="0" distL="0" distR="0" wp14:anchorId="4B2F7409" wp14:editId="768357A1">
                  <wp:extent cx="152400" cy="152400"/>
                  <wp:effectExtent l="0" t="0" r="0" b="0"/>
                  <wp:docPr id="45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Command Type</w:t>
            </w:r>
          </w:p>
        </w:tc>
        <w:tc>
          <w:tcPr>
            <w:tcW w:w="1158" w:type="pct"/>
          </w:tcPr>
          <w:p w14:paraId="041B1FE0" w14:textId="77777777" w:rsidR="00BD09CC" w:rsidRDefault="00BD09CC" w:rsidP="00184FCF">
            <w:pPr>
              <w:jc w:val="both"/>
              <w:rPr>
                <w:rFonts w:cs="Arial"/>
              </w:rPr>
            </w:pPr>
            <w:r>
              <w:rPr>
                <w:rFonts w:cs="Arial"/>
              </w:rPr>
              <w:t>NFC Command Type</w:t>
            </w:r>
          </w:p>
        </w:tc>
        <w:tc>
          <w:tcPr>
            <w:tcW w:w="1392" w:type="pct"/>
          </w:tcPr>
          <w:p w14:paraId="1FA28D53" w14:textId="77777777" w:rsidR="00BD09CC" w:rsidRDefault="00BD09CC" w:rsidP="00184FCF">
            <w:pPr>
              <w:jc w:val="both"/>
              <w:rPr>
                <w:rFonts w:cs="Arial"/>
              </w:rPr>
            </w:pPr>
            <w:r>
              <w:rPr>
                <w:rFonts w:cs="Arial"/>
              </w:rPr>
              <w:t>The type of command that was completed (or not completed).</w:t>
            </w:r>
          </w:p>
        </w:tc>
        <w:tc>
          <w:tcPr>
            <w:tcW w:w="1232" w:type="pct"/>
          </w:tcPr>
          <w:p w14:paraId="3A14756C" w14:textId="77777777" w:rsidR="00206F6A" w:rsidRDefault="00206F6A"/>
        </w:tc>
      </w:tr>
      <w:tr w:rsidR="005B3727" w14:paraId="48E61BC1" w14:textId="77777777" w:rsidTr="009735BC">
        <w:trPr>
          <w:trHeight w:val="332"/>
        </w:trPr>
        <w:tc>
          <w:tcPr>
            <w:tcW w:w="1219" w:type="pct"/>
            <w:shd w:val="clear" w:color="auto" w:fill="FFFFFF" w:themeFill="background1"/>
          </w:tcPr>
          <w:p w14:paraId="40959CCE" w14:textId="77777777" w:rsidR="00BD09CC" w:rsidRPr="00BD09CC" w:rsidRDefault="009735BC" w:rsidP="00184FCF">
            <w:pPr>
              <w:jc w:val="both"/>
              <w:rPr>
                <w:rFonts w:cs="Arial"/>
              </w:rPr>
            </w:pPr>
            <w:r>
              <w:rPr>
                <w:noProof/>
              </w:rPr>
              <w:drawing>
                <wp:inline distT="0" distB="0" distL="0" distR="0" wp14:anchorId="27C5BDF1" wp14:editId="6814832A">
                  <wp:extent cx="152400" cy="152400"/>
                  <wp:effectExtent l="0" t="0" r="0" b="0"/>
                  <wp:docPr id="46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Successful</w:t>
            </w:r>
          </w:p>
        </w:tc>
        <w:tc>
          <w:tcPr>
            <w:tcW w:w="1158" w:type="pct"/>
          </w:tcPr>
          <w:p w14:paraId="46AD5923" w14:textId="77777777" w:rsidR="00BD09CC" w:rsidRDefault="00BD09CC" w:rsidP="00184FCF">
            <w:pPr>
              <w:jc w:val="both"/>
              <w:rPr>
                <w:rFonts w:cs="Arial"/>
              </w:rPr>
            </w:pPr>
            <w:r>
              <w:rPr>
                <w:rFonts w:cs="Arial"/>
              </w:rPr>
              <w:t>Boolean</w:t>
            </w:r>
          </w:p>
        </w:tc>
        <w:tc>
          <w:tcPr>
            <w:tcW w:w="1392" w:type="pct"/>
          </w:tcPr>
          <w:p w14:paraId="03416671" w14:textId="77777777" w:rsidR="00BD09CC" w:rsidRDefault="00BD09CC" w:rsidP="00184FCF">
            <w:pPr>
              <w:jc w:val="both"/>
              <w:rPr>
                <w:rFonts w:cs="Arial"/>
              </w:rPr>
            </w:pPr>
            <w:r>
              <w:rPr>
                <w:rFonts w:cs="Arial"/>
              </w:rPr>
              <w:t>Whether the command in question was executed successfully by the NFC system.</w:t>
            </w:r>
          </w:p>
        </w:tc>
        <w:tc>
          <w:tcPr>
            <w:tcW w:w="1232" w:type="pct"/>
          </w:tcPr>
          <w:p w14:paraId="7F039E8A" w14:textId="77777777" w:rsidR="00206F6A" w:rsidRDefault="00206F6A"/>
        </w:tc>
      </w:tr>
      <w:tr w:rsidR="005B3727" w14:paraId="72D1CDE1" w14:textId="77777777" w:rsidTr="009735BC">
        <w:trPr>
          <w:trHeight w:val="332"/>
        </w:trPr>
        <w:tc>
          <w:tcPr>
            <w:tcW w:w="1219" w:type="pct"/>
            <w:shd w:val="clear" w:color="auto" w:fill="FFFFFF" w:themeFill="background1"/>
          </w:tcPr>
          <w:p w14:paraId="3EC3A330" w14:textId="77777777" w:rsidR="00BD09CC" w:rsidRPr="00BD09CC" w:rsidRDefault="009735BC" w:rsidP="00184FCF">
            <w:pPr>
              <w:jc w:val="both"/>
              <w:rPr>
                <w:rFonts w:cs="Arial"/>
              </w:rPr>
            </w:pPr>
            <w:r>
              <w:rPr>
                <w:noProof/>
              </w:rPr>
              <w:drawing>
                <wp:inline distT="0" distB="0" distL="0" distR="0" wp14:anchorId="75F8E06F" wp14:editId="67C6FE07">
                  <wp:extent cx="152400" cy="152400"/>
                  <wp:effectExtent l="0" t="0" r="0" b="0"/>
                  <wp:docPr id="46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Key Index</w:t>
            </w:r>
          </w:p>
        </w:tc>
        <w:tc>
          <w:tcPr>
            <w:tcW w:w="1158" w:type="pct"/>
          </w:tcPr>
          <w:p w14:paraId="72584DBD" w14:textId="77777777" w:rsidR="00BD09CC" w:rsidRDefault="00BD09CC" w:rsidP="00184FCF">
            <w:pPr>
              <w:jc w:val="both"/>
              <w:rPr>
                <w:rFonts w:cs="Arial"/>
              </w:rPr>
            </w:pPr>
            <w:r>
              <w:rPr>
                <w:rFonts w:cs="Arial"/>
              </w:rPr>
              <w:t>Integer</w:t>
            </w:r>
          </w:p>
        </w:tc>
        <w:tc>
          <w:tcPr>
            <w:tcW w:w="1392" w:type="pct"/>
          </w:tcPr>
          <w:p w14:paraId="40AB3BAE" w14:textId="77777777" w:rsidR="00BD09CC" w:rsidRDefault="00BD09CC" w:rsidP="00184FCF">
            <w:pPr>
              <w:jc w:val="both"/>
              <w:rPr>
                <w:rFonts w:cs="Arial"/>
              </w:rPr>
            </w:pPr>
            <w:r>
              <w:rPr>
                <w:rFonts w:cs="Arial"/>
              </w:rPr>
              <w:t>If the command relates to a specific key in the NFC system, this property indicates the NFC key index of that key.</w:t>
            </w:r>
          </w:p>
        </w:tc>
        <w:tc>
          <w:tcPr>
            <w:tcW w:w="1232" w:type="pct"/>
          </w:tcPr>
          <w:p w14:paraId="041D4AF8" w14:textId="77777777" w:rsidR="00206F6A" w:rsidRDefault="00206F6A"/>
        </w:tc>
      </w:tr>
      <w:tr w:rsidR="005B3727" w14:paraId="6F542C64" w14:textId="77777777" w:rsidTr="009735BC">
        <w:trPr>
          <w:trHeight w:val="332"/>
        </w:trPr>
        <w:tc>
          <w:tcPr>
            <w:tcW w:w="1219" w:type="pct"/>
            <w:shd w:val="clear" w:color="auto" w:fill="FFFFFF" w:themeFill="background1"/>
          </w:tcPr>
          <w:p w14:paraId="75D41D02" w14:textId="77777777" w:rsidR="00BD09CC" w:rsidRPr="00BD09CC" w:rsidRDefault="009735BC" w:rsidP="00184FCF">
            <w:pPr>
              <w:jc w:val="both"/>
              <w:rPr>
                <w:rFonts w:cs="Arial"/>
              </w:rPr>
            </w:pPr>
            <w:r>
              <w:rPr>
                <w:noProof/>
              </w:rPr>
              <w:drawing>
                <wp:inline distT="0" distB="0" distL="0" distR="0" wp14:anchorId="580C4E8C" wp14:editId="6B2E424C">
                  <wp:extent cx="152400" cy="152400"/>
                  <wp:effectExtent l="0" t="0" r="0" b="0"/>
                  <wp:docPr id="46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FESN</w:t>
            </w:r>
          </w:p>
        </w:tc>
        <w:tc>
          <w:tcPr>
            <w:tcW w:w="1158" w:type="pct"/>
          </w:tcPr>
          <w:p w14:paraId="6569C1B2" w14:textId="77777777" w:rsidR="00BD09CC" w:rsidRDefault="00BD09CC" w:rsidP="00184FCF">
            <w:pPr>
              <w:jc w:val="both"/>
              <w:rPr>
                <w:rFonts w:cs="Arial"/>
              </w:rPr>
            </w:pPr>
            <w:r>
              <w:rPr>
                <w:rFonts w:cs="Arial"/>
              </w:rPr>
              <w:t>FESN</w:t>
            </w:r>
          </w:p>
        </w:tc>
        <w:tc>
          <w:tcPr>
            <w:tcW w:w="1392" w:type="pct"/>
          </w:tcPr>
          <w:p w14:paraId="2538C021" w14:textId="77777777" w:rsidR="00BD09CC" w:rsidRDefault="00BD09CC" w:rsidP="00184FCF">
            <w:pPr>
              <w:jc w:val="both"/>
              <w:rPr>
                <w:rFonts w:cs="Arial"/>
              </w:rPr>
            </w:pPr>
            <w:r>
              <w:rPr>
                <w:rFonts w:cs="Arial"/>
              </w:rPr>
              <w:t>If the command relates to a specific NFC key card, the FESN of that key card. Undefined otherwise.</w:t>
            </w:r>
          </w:p>
        </w:tc>
        <w:tc>
          <w:tcPr>
            <w:tcW w:w="1232" w:type="pct"/>
          </w:tcPr>
          <w:p w14:paraId="0D2F6C23" w14:textId="77777777" w:rsidR="00206F6A" w:rsidRDefault="00206F6A"/>
        </w:tc>
      </w:tr>
      <w:tr w:rsidR="005B3727" w14:paraId="538CCEC2" w14:textId="77777777" w:rsidTr="009735BC">
        <w:trPr>
          <w:trHeight w:val="332"/>
        </w:trPr>
        <w:tc>
          <w:tcPr>
            <w:tcW w:w="1219" w:type="pct"/>
            <w:shd w:val="clear" w:color="auto" w:fill="FFFFFF" w:themeFill="background1"/>
          </w:tcPr>
          <w:p w14:paraId="0B37E294" w14:textId="77777777" w:rsidR="00BD09CC" w:rsidRPr="00BD09CC" w:rsidRDefault="009735BC" w:rsidP="00184FCF">
            <w:pPr>
              <w:jc w:val="both"/>
              <w:rPr>
                <w:rFonts w:cs="Arial"/>
              </w:rPr>
            </w:pPr>
            <w:r>
              <w:rPr>
                <w:noProof/>
              </w:rPr>
              <w:drawing>
                <wp:inline distT="0" distB="0" distL="0" distR="0" wp14:anchorId="68B25DF6" wp14:editId="1DCB860E">
                  <wp:extent cx="152400" cy="152400"/>
                  <wp:effectExtent l="0" t="0" r="0" b="0"/>
                  <wp:docPr id="46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HMI visible</w:t>
            </w:r>
          </w:p>
        </w:tc>
        <w:tc>
          <w:tcPr>
            <w:tcW w:w="1158" w:type="pct"/>
          </w:tcPr>
          <w:p w14:paraId="79FC111E" w14:textId="77777777" w:rsidR="00BD09CC" w:rsidRDefault="00BD09CC" w:rsidP="00184FCF">
            <w:pPr>
              <w:jc w:val="both"/>
              <w:rPr>
                <w:rFonts w:cs="Arial"/>
              </w:rPr>
            </w:pPr>
            <w:r>
              <w:rPr>
                <w:rFonts w:cs="Arial"/>
              </w:rPr>
              <w:t>Boolean</w:t>
            </w:r>
          </w:p>
        </w:tc>
        <w:tc>
          <w:tcPr>
            <w:tcW w:w="1392" w:type="pct"/>
          </w:tcPr>
          <w:p w14:paraId="5629A56E" w14:textId="77777777" w:rsidR="00BD09CC" w:rsidRDefault="00BD09CC" w:rsidP="00184FCF">
            <w:pPr>
              <w:jc w:val="both"/>
              <w:rPr>
                <w:rFonts w:cs="Arial"/>
              </w:rPr>
            </w:pPr>
            <w:r>
              <w:rPr>
                <w:rFonts w:cs="Arial"/>
              </w:rPr>
              <w:t>Whether a notification should be displayed for this event in the in-vehicle HMI.</w:t>
            </w:r>
          </w:p>
        </w:tc>
        <w:tc>
          <w:tcPr>
            <w:tcW w:w="1232" w:type="pct"/>
          </w:tcPr>
          <w:p w14:paraId="16BC5EC8" w14:textId="77777777" w:rsidR="00206F6A" w:rsidRDefault="00206F6A"/>
        </w:tc>
      </w:tr>
    </w:tbl>
    <w:p w14:paraId="5BE4D9D7" w14:textId="77777777" w:rsidR="008D614C" w:rsidRDefault="008D614C" w:rsidP="007E45AD"/>
    <w:p w14:paraId="7586067D" w14:textId="77777777" w:rsidR="007E45AD" w:rsidRDefault="007E45AD" w:rsidP="00BE2488">
      <w:pPr>
        <w:pStyle w:val="RETechSignal"/>
      </w:pPr>
      <w:bookmarkStart w:id="299" w:name="_e21dc67a7b4b7a9e3ff4e21f32bd2c84"/>
      <w:r>
        <w:t xml:space="preserve">NFC </w:t>
      </w:r>
      <w:proofErr w:type="spellStart"/>
      <w:r>
        <w:t>MyKey</w:t>
      </w:r>
      <w:proofErr w:type="spellEnd"/>
      <w:r>
        <w:t xml:space="preserve"> - Cancel </w:t>
      </w:r>
      <w:proofErr w:type="spellStart"/>
      <w:r>
        <w:t>MyKey</w:t>
      </w:r>
      <w:proofErr w:type="spellEnd"/>
      <w:r>
        <w:t xml:space="preserve"> Creation</w:t>
      </w:r>
      <w:bookmarkEnd w:id="299"/>
    </w:p>
    <w:tbl>
      <w:tblPr>
        <w:tblStyle w:val="TableGrid"/>
        <w:tblW w:w="4524" w:type="pct"/>
        <w:tblInd w:w="625" w:type="dxa"/>
        <w:tblLook w:val="0620" w:firstRow="1" w:lastRow="0" w:firstColumn="0" w:lastColumn="0" w:noHBand="1" w:noVBand="1"/>
      </w:tblPr>
      <w:tblGrid>
        <w:gridCol w:w="1709"/>
        <w:gridCol w:w="6751"/>
      </w:tblGrid>
      <w:tr w:rsidR="007E45AD" w:rsidRPr="009E3B7C" w14:paraId="5C309390" w14:textId="77777777" w:rsidTr="00184FCF">
        <w:trPr>
          <w:trHeight w:val="166"/>
        </w:trPr>
        <w:tc>
          <w:tcPr>
            <w:tcW w:w="1010" w:type="pct"/>
            <w:shd w:val="clear" w:color="auto" w:fill="BFBFBF" w:themeFill="background1" w:themeFillShade="BF"/>
          </w:tcPr>
          <w:p w14:paraId="31B3CD24"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9D1AEED" w14:textId="77777777" w:rsidR="007E45AD" w:rsidRPr="009E3B7C" w:rsidRDefault="007E45AD" w:rsidP="00184FCF">
            <w:pPr>
              <w:jc w:val="both"/>
              <w:rPr>
                <w:rFonts w:cs="Arial"/>
                <w:b/>
              </w:rPr>
            </w:pPr>
            <w:r>
              <w:rPr>
                <w:rFonts w:cs="Arial"/>
                <w:b/>
              </w:rPr>
              <w:t xml:space="preserve">NFC </w:t>
            </w:r>
            <w:proofErr w:type="spellStart"/>
            <w:r>
              <w:rPr>
                <w:rFonts w:cs="Arial"/>
                <w:b/>
              </w:rPr>
              <w:t>MyKey</w:t>
            </w:r>
            <w:proofErr w:type="spellEnd"/>
            <w:r>
              <w:rPr>
                <w:rFonts w:cs="Arial"/>
                <w:b/>
              </w:rPr>
              <w:t xml:space="preserve"> - Cancel </w:t>
            </w:r>
            <w:proofErr w:type="spellStart"/>
            <w:r>
              <w:rPr>
                <w:rFonts w:cs="Arial"/>
                <w:b/>
              </w:rPr>
              <w:t>MyKey</w:t>
            </w:r>
            <w:proofErr w:type="spellEnd"/>
            <w:r>
              <w:rPr>
                <w:rFonts w:cs="Arial"/>
                <w:b/>
              </w:rPr>
              <w:t xml:space="preserve"> Creation</w:t>
            </w:r>
          </w:p>
        </w:tc>
      </w:tr>
      <w:tr w:rsidR="007E45AD" w:rsidRPr="009E3B7C" w14:paraId="35060E46" w14:textId="77777777" w:rsidTr="00184FCF">
        <w:trPr>
          <w:trHeight w:val="332"/>
        </w:trPr>
        <w:tc>
          <w:tcPr>
            <w:tcW w:w="1010" w:type="pct"/>
            <w:shd w:val="clear" w:color="auto" w:fill="BFBFBF" w:themeFill="background1" w:themeFillShade="BF"/>
          </w:tcPr>
          <w:p w14:paraId="4E99D081" w14:textId="77777777" w:rsidR="007E45AD" w:rsidRDefault="007E45AD" w:rsidP="00184FCF">
            <w:pPr>
              <w:jc w:val="both"/>
              <w:rPr>
                <w:rFonts w:cs="Arial"/>
                <w:b/>
              </w:rPr>
            </w:pPr>
            <w:r>
              <w:rPr>
                <w:rFonts w:cs="Arial"/>
                <w:b/>
              </w:rPr>
              <w:t>Description</w:t>
            </w:r>
          </w:p>
        </w:tc>
        <w:tc>
          <w:tcPr>
            <w:tcW w:w="3990" w:type="pct"/>
          </w:tcPr>
          <w:p w14:paraId="7DE0D2DB" w14:textId="77777777" w:rsidR="007E45AD" w:rsidRDefault="007E45AD" w:rsidP="00184FCF">
            <w:pPr>
              <w:jc w:val="both"/>
              <w:rPr>
                <w:rFonts w:cs="Arial"/>
              </w:rPr>
            </w:pPr>
            <w:r>
              <w:rPr>
                <w:rFonts w:cs="Arial"/>
              </w:rPr>
              <w:t xml:space="preserve">This signal indicates that the user has canceled the </w:t>
            </w:r>
            <w:proofErr w:type="spellStart"/>
            <w:r>
              <w:rPr>
                <w:rFonts w:cs="Arial"/>
              </w:rPr>
              <w:t>MyKey</w:t>
            </w:r>
            <w:proofErr w:type="spellEnd"/>
            <w:r>
              <w:rPr>
                <w:rFonts w:cs="Arial"/>
              </w:rPr>
              <w:t xml:space="preserve"> creation process, and the Body Control System should no longer make the next scanned key a </w:t>
            </w:r>
            <w:proofErr w:type="spellStart"/>
            <w:r>
              <w:rPr>
                <w:rFonts w:cs="Arial"/>
              </w:rPr>
              <w:t>MyKey</w:t>
            </w:r>
            <w:proofErr w:type="spellEnd"/>
            <w:r>
              <w:rPr>
                <w:rFonts w:cs="Arial"/>
              </w:rPr>
              <w:t>.</w:t>
            </w:r>
          </w:p>
        </w:tc>
      </w:tr>
      <w:tr w:rsidR="00695264" w:rsidRPr="009E3B7C" w14:paraId="475323CD" w14:textId="77777777" w:rsidTr="00184FCF">
        <w:trPr>
          <w:trHeight w:val="332"/>
        </w:trPr>
        <w:tc>
          <w:tcPr>
            <w:tcW w:w="1010" w:type="pct"/>
            <w:shd w:val="clear" w:color="auto" w:fill="BFBFBF" w:themeFill="background1" w:themeFillShade="BF"/>
          </w:tcPr>
          <w:p w14:paraId="445E70DE" w14:textId="77777777" w:rsidR="00695264" w:rsidRDefault="00695264" w:rsidP="00184FCF">
            <w:pPr>
              <w:jc w:val="both"/>
              <w:rPr>
                <w:rFonts w:cs="Arial"/>
                <w:b/>
              </w:rPr>
            </w:pPr>
            <w:r>
              <w:rPr>
                <w:rFonts w:cs="Arial"/>
                <w:b/>
              </w:rPr>
              <w:t>Realized by</w:t>
            </w:r>
          </w:p>
        </w:tc>
        <w:tc>
          <w:tcPr>
            <w:tcW w:w="3990" w:type="pct"/>
          </w:tcPr>
          <w:p w14:paraId="761CBB87" w14:textId="77777777" w:rsidR="00206F6A" w:rsidRDefault="00206F6A"/>
        </w:tc>
      </w:tr>
    </w:tbl>
    <w:p w14:paraId="5B914FC1" w14:textId="77777777" w:rsidR="007E45AD" w:rsidRDefault="007E45AD" w:rsidP="007E45AD"/>
    <w:p w14:paraId="70AD889C" w14:textId="77777777" w:rsidR="007E45AD" w:rsidRDefault="007E45AD" w:rsidP="00BE2488">
      <w:pPr>
        <w:pStyle w:val="RETechSignal"/>
      </w:pPr>
      <w:bookmarkStart w:id="300" w:name="_bfef71d96518a5a5595b1aaca8c9a472"/>
      <w:r>
        <w:t xml:space="preserve">NFC </w:t>
      </w:r>
      <w:proofErr w:type="spellStart"/>
      <w:r>
        <w:t>MyKey</w:t>
      </w:r>
      <w:proofErr w:type="spellEnd"/>
      <w:r>
        <w:t xml:space="preserve"> - Creation Status</w:t>
      </w:r>
      <w:bookmarkEnd w:id="300"/>
    </w:p>
    <w:tbl>
      <w:tblPr>
        <w:tblStyle w:val="TableGrid"/>
        <w:tblW w:w="4524" w:type="pct"/>
        <w:tblInd w:w="625" w:type="dxa"/>
        <w:tblLook w:val="0620" w:firstRow="1" w:lastRow="0" w:firstColumn="0" w:lastColumn="0" w:noHBand="1" w:noVBand="1"/>
      </w:tblPr>
      <w:tblGrid>
        <w:gridCol w:w="1709"/>
        <w:gridCol w:w="6751"/>
      </w:tblGrid>
      <w:tr w:rsidR="007E45AD" w:rsidRPr="009E3B7C" w14:paraId="627B929D" w14:textId="77777777" w:rsidTr="00184FCF">
        <w:trPr>
          <w:trHeight w:val="166"/>
        </w:trPr>
        <w:tc>
          <w:tcPr>
            <w:tcW w:w="1010" w:type="pct"/>
            <w:shd w:val="clear" w:color="auto" w:fill="BFBFBF" w:themeFill="background1" w:themeFillShade="BF"/>
          </w:tcPr>
          <w:p w14:paraId="4C5EBF48"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69DD1BAC" w14:textId="77777777" w:rsidR="007E45AD" w:rsidRPr="009E3B7C" w:rsidRDefault="007E45AD" w:rsidP="00184FCF">
            <w:pPr>
              <w:jc w:val="both"/>
              <w:rPr>
                <w:rFonts w:cs="Arial"/>
                <w:b/>
              </w:rPr>
            </w:pPr>
            <w:r>
              <w:rPr>
                <w:rFonts w:cs="Arial"/>
                <w:b/>
              </w:rPr>
              <w:t xml:space="preserve">NFC </w:t>
            </w:r>
            <w:proofErr w:type="spellStart"/>
            <w:r>
              <w:rPr>
                <w:rFonts w:cs="Arial"/>
                <w:b/>
              </w:rPr>
              <w:t>MyKey</w:t>
            </w:r>
            <w:proofErr w:type="spellEnd"/>
            <w:r>
              <w:rPr>
                <w:rFonts w:cs="Arial"/>
                <w:b/>
              </w:rPr>
              <w:t xml:space="preserve"> - Creation Status</w:t>
            </w:r>
          </w:p>
        </w:tc>
      </w:tr>
      <w:tr w:rsidR="007E45AD" w:rsidRPr="009E3B7C" w14:paraId="685FCFB9" w14:textId="77777777" w:rsidTr="00184FCF">
        <w:trPr>
          <w:trHeight w:val="332"/>
        </w:trPr>
        <w:tc>
          <w:tcPr>
            <w:tcW w:w="1010" w:type="pct"/>
            <w:shd w:val="clear" w:color="auto" w:fill="BFBFBF" w:themeFill="background1" w:themeFillShade="BF"/>
          </w:tcPr>
          <w:p w14:paraId="39B477EA" w14:textId="77777777" w:rsidR="007E45AD" w:rsidRDefault="007E45AD" w:rsidP="00184FCF">
            <w:pPr>
              <w:jc w:val="both"/>
              <w:rPr>
                <w:rFonts w:cs="Arial"/>
                <w:b/>
              </w:rPr>
            </w:pPr>
            <w:r>
              <w:rPr>
                <w:rFonts w:cs="Arial"/>
                <w:b/>
              </w:rPr>
              <w:t>Description</w:t>
            </w:r>
          </w:p>
        </w:tc>
        <w:tc>
          <w:tcPr>
            <w:tcW w:w="3990" w:type="pct"/>
          </w:tcPr>
          <w:p w14:paraId="5B690E8B" w14:textId="77777777" w:rsidR="007E45AD" w:rsidRDefault="007E45AD" w:rsidP="00184FCF">
            <w:pPr>
              <w:jc w:val="both"/>
              <w:rPr>
                <w:rFonts w:cs="Arial"/>
              </w:rPr>
            </w:pPr>
            <w:r>
              <w:rPr>
                <w:rFonts w:cs="Arial"/>
              </w:rPr>
              <w:t xml:space="preserve">Transmitted from the Body Control System to the Display System to provide feedback on the state of the Body Control System during a </w:t>
            </w:r>
            <w:proofErr w:type="spellStart"/>
            <w:r>
              <w:rPr>
                <w:rFonts w:cs="Arial"/>
              </w:rPr>
              <w:t>MyKey</w:t>
            </w:r>
            <w:proofErr w:type="spellEnd"/>
            <w:r>
              <w:rPr>
                <w:rFonts w:cs="Arial"/>
              </w:rPr>
              <w:t xml:space="preserve"> creation operation.</w:t>
            </w:r>
          </w:p>
        </w:tc>
      </w:tr>
      <w:tr w:rsidR="00695264" w:rsidRPr="009E3B7C" w14:paraId="01A0E01B" w14:textId="77777777" w:rsidTr="00184FCF">
        <w:trPr>
          <w:trHeight w:val="332"/>
        </w:trPr>
        <w:tc>
          <w:tcPr>
            <w:tcW w:w="1010" w:type="pct"/>
            <w:shd w:val="clear" w:color="auto" w:fill="BFBFBF" w:themeFill="background1" w:themeFillShade="BF"/>
          </w:tcPr>
          <w:p w14:paraId="3EB0D542" w14:textId="77777777" w:rsidR="00695264" w:rsidRDefault="00695264" w:rsidP="00184FCF">
            <w:pPr>
              <w:jc w:val="both"/>
              <w:rPr>
                <w:rFonts w:cs="Arial"/>
                <w:b/>
              </w:rPr>
            </w:pPr>
            <w:r>
              <w:rPr>
                <w:rFonts w:cs="Arial"/>
                <w:b/>
              </w:rPr>
              <w:t>Realized by</w:t>
            </w:r>
          </w:p>
        </w:tc>
        <w:tc>
          <w:tcPr>
            <w:tcW w:w="3990" w:type="pct"/>
          </w:tcPr>
          <w:p w14:paraId="20F211C8" w14:textId="77777777" w:rsidR="00206F6A" w:rsidRDefault="00206F6A"/>
        </w:tc>
      </w:tr>
    </w:tbl>
    <w:p w14:paraId="13C21300" w14:textId="77777777" w:rsidR="007E45AD" w:rsidRDefault="007E45AD" w:rsidP="007E45AD"/>
    <w:p w14:paraId="175F9A68"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29233B3E" w14:textId="77777777" w:rsidTr="009735BC">
        <w:trPr>
          <w:trHeight w:val="166"/>
        </w:trPr>
        <w:tc>
          <w:tcPr>
            <w:tcW w:w="1219" w:type="pct"/>
            <w:shd w:val="clear" w:color="auto" w:fill="BFBFBF" w:themeFill="background1" w:themeFillShade="BF"/>
          </w:tcPr>
          <w:p w14:paraId="49B3379F"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7B69BAEB"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2234BDF6"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5C68521E" w14:textId="77777777" w:rsidR="00BD09CC" w:rsidRDefault="00BD09CC" w:rsidP="00184FCF">
            <w:pPr>
              <w:jc w:val="both"/>
              <w:rPr>
                <w:rFonts w:cs="Arial"/>
                <w:b/>
              </w:rPr>
            </w:pPr>
            <w:r>
              <w:rPr>
                <w:rFonts w:cs="Arial"/>
                <w:b/>
              </w:rPr>
              <w:t>Realized By</w:t>
            </w:r>
          </w:p>
        </w:tc>
      </w:tr>
      <w:tr w:rsidR="005B3727" w14:paraId="547B6062" w14:textId="77777777" w:rsidTr="009735BC">
        <w:trPr>
          <w:trHeight w:val="332"/>
        </w:trPr>
        <w:tc>
          <w:tcPr>
            <w:tcW w:w="1219" w:type="pct"/>
            <w:shd w:val="clear" w:color="auto" w:fill="FFFFFF" w:themeFill="background1"/>
          </w:tcPr>
          <w:p w14:paraId="47A4740B" w14:textId="77777777" w:rsidR="00BD09CC" w:rsidRPr="00BD09CC" w:rsidRDefault="009735BC" w:rsidP="00184FCF">
            <w:pPr>
              <w:jc w:val="both"/>
              <w:rPr>
                <w:rFonts w:cs="Arial"/>
              </w:rPr>
            </w:pPr>
            <w:r>
              <w:rPr>
                <w:noProof/>
              </w:rPr>
              <w:lastRenderedPageBreak/>
              <w:drawing>
                <wp:inline distT="0" distB="0" distL="0" distR="0" wp14:anchorId="23E278D7" wp14:editId="42429AF6">
                  <wp:extent cx="152400" cy="152400"/>
                  <wp:effectExtent l="0" t="0" r="0" b="0"/>
                  <wp:docPr id="46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 xml:space="preserve">NFC </w:t>
            </w:r>
            <w:proofErr w:type="spellStart"/>
            <w:r w:rsidR="00BD09CC">
              <w:rPr>
                <w:rFonts w:cs="Arial"/>
              </w:rPr>
              <w:t>MyKey</w:t>
            </w:r>
            <w:proofErr w:type="spellEnd"/>
            <w:r w:rsidR="00BD09CC">
              <w:rPr>
                <w:rFonts w:cs="Arial"/>
              </w:rPr>
              <w:t xml:space="preserve"> Creation Status</w:t>
            </w:r>
          </w:p>
        </w:tc>
        <w:tc>
          <w:tcPr>
            <w:tcW w:w="1158" w:type="pct"/>
          </w:tcPr>
          <w:p w14:paraId="0B049E85" w14:textId="77777777" w:rsidR="00BD09CC" w:rsidRDefault="00BD09CC" w:rsidP="00184FCF">
            <w:pPr>
              <w:jc w:val="both"/>
              <w:rPr>
                <w:rFonts w:cs="Arial"/>
              </w:rPr>
            </w:pPr>
            <w:r>
              <w:rPr>
                <w:rFonts w:cs="Arial"/>
              </w:rPr>
              <w:t xml:space="preserve">NFC </w:t>
            </w:r>
            <w:proofErr w:type="spellStart"/>
            <w:r>
              <w:rPr>
                <w:rFonts w:cs="Arial"/>
              </w:rPr>
              <w:t>MyKey</w:t>
            </w:r>
            <w:proofErr w:type="spellEnd"/>
            <w:r>
              <w:rPr>
                <w:rFonts w:cs="Arial"/>
              </w:rPr>
              <w:t xml:space="preserve"> Creation Result</w:t>
            </w:r>
          </w:p>
        </w:tc>
        <w:tc>
          <w:tcPr>
            <w:tcW w:w="1392" w:type="pct"/>
          </w:tcPr>
          <w:p w14:paraId="4B420399" w14:textId="77777777" w:rsidR="00BD09CC" w:rsidRDefault="00BD09CC" w:rsidP="00184FCF">
            <w:pPr>
              <w:jc w:val="both"/>
              <w:rPr>
                <w:rFonts w:cs="Arial"/>
              </w:rPr>
            </w:pPr>
            <w:r>
              <w:rPr>
                <w:rFonts w:cs="Arial"/>
              </w:rPr>
              <w:t xml:space="preserve">A signal from the Body Control System indicating the status of a </w:t>
            </w:r>
            <w:proofErr w:type="spellStart"/>
            <w:r>
              <w:rPr>
                <w:rFonts w:cs="Arial"/>
              </w:rPr>
              <w:t>MyKey</w:t>
            </w:r>
            <w:proofErr w:type="spellEnd"/>
            <w:r>
              <w:rPr>
                <w:rFonts w:cs="Arial"/>
              </w:rPr>
              <w:t xml:space="preserve"> creation operation.</w:t>
            </w:r>
          </w:p>
        </w:tc>
        <w:tc>
          <w:tcPr>
            <w:tcW w:w="1232" w:type="pct"/>
          </w:tcPr>
          <w:p w14:paraId="3E90CFA9" w14:textId="77777777" w:rsidR="00206F6A" w:rsidRDefault="00206F6A"/>
        </w:tc>
      </w:tr>
    </w:tbl>
    <w:p w14:paraId="1C2D6F36" w14:textId="77777777" w:rsidR="008D614C" w:rsidRDefault="008D614C" w:rsidP="007E45AD"/>
    <w:p w14:paraId="16103BC4" w14:textId="77777777" w:rsidR="007E45AD" w:rsidRDefault="007E45AD" w:rsidP="00BE2488">
      <w:pPr>
        <w:pStyle w:val="RETechSignal"/>
      </w:pPr>
      <w:bookmarkStart w:id="301" w:name="_d6d91985acadd4fe5edac38200d6ab61"/>
      <w:r>
        <w:t xml:space="preserve">NFC </w:t>
      </w:r>
      <w:proofErr w:type="spellStart"/>
      <w:r>
        <w:t>MyKey</w:t>
      </w:r>
      <w:proofErr w:type="spellEnd"/>
      <w:r>
        <w:t xml:space="preserve"> - Ready </w:t>
      </w:r>
      <w:proofErr w:type="gramStart"/>
      <w:r>
        <w:t>For</w:t>
      </w:r>
      <w:proofErr w:type="gramEnd"/>
      <w:r>
        <w:t xml:space="preserve"> New </w:t>
      </w:r>
      <w:proofErr w:type="spellStart"/>
      <w:r>
        <w:t>MyKey</w:t>
      </w:r>
      <w:bookmarkEnd w:id="301"/>
      <w:proofErr w:type="spellEnd"/>
    </w:p>
    <w:tbl>
      <w:tblPr>
        <w:tblStyle w:val="TableGrid"/>
        <w:tblW w:w="4524" w:type="pct"/>
        <w:tblInd w:w="625" w:type="dxa"/>
        <w:tblLook w:val="0620" w:firstRow="1" w:lastRow="0" w:firstColumn="0" w:lastColumn="0" w:noHBand="1" w:noVBand="1"/>
      </w:tblPr>
      <w:tblGrid>
        <w:gridCol w:w="1709"/>
        <w:gridCol w:w="6751"/>
      </w:tblGrid>
      <w:tr w:rsidR="007E45AD" w:rsidRPr="009E3B7C" w14:paraId="63D4A25D" w14:textId="77777777" w:rsidTr="00184FCF">
        <w:trPr>
          <w:trHeight w:val="166"/>
        </w:trPr>
        <w:tc>
          <w:tcPr>
            <w:tcW w:w="1010" w:type="pct"/>
            <w:shd w:val="clear" w:color="auto" w:fill="BFBFBF" w:themeFill="background1" w:themeFillShade="BF"/>
          </w:tcPr>
          <w:p w14:paraId="07D19D2E"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0F87B26C" w14:textId="77777777" w:rsidR="007E45AD" w:rsidRPr="009E3B7C" w:rsidRDefault="007E45AD" w:rsidP="00184FCF">
            <w:pPr>
              <w:jc w:val="both"/>
              <w:rPr>
                <w:rFonts w:cs="Arial"/>
                <w:b/>
              </w:rPr>
            </w:pPr>
            <w:r>
              <w:rPr>
                <w:rFonts w:cs="Arial"/>
                <w:b/>
              </w:rPr>
              <w:t xml:space="preserve">NFC </w:t>
            </w:r>
            <w:proofErr w:type="spellStart"/>
            <w:r>
              <w:rPr>
                <w:rFonts w:cs="Arial"/>
                <w:b/>
              </w:rPr>
              <w:t>MyKey</w:t>
            </w:r>
            <w:proofErr w:type="spellEnd"/>
            <w:r>
              <w:rPr>
                <w:rFonts w:cs="Arial"/>
                <w:b/>
              </w:rPr>
              <w:t xml:space="preserve"> - Ready </w:t>
            </w:r>
            <w:proofErr w:type="gramStart"/>
            <w:r>
              <w:rPr>
                <w:rFonts w:cs="Arial"/>
                <w:b/>
              </w:rPr>
              <w:t>For</w:t>
            </w:r>
            <w:proofErr w:type="gramEnd"/>
            <w:r>
              <w:rPr>
                <w:rFonts w:cs="Arial"/>
                <w:b/>
              </w:rPr>
              <w:t xml:space="preserve"> New </w:t>
            </w:r>
            <w:proofErr w:type="spellStart"/>
            <w:r>
              <w:rPr>
                <w:rFonts w:cs="Arial"/>
                <w:b/>
              </w:rPr>
              <w:t>MyKey</w:t>
            </w:r>
            <w:proofErr w:type="spellEnd"/>
          </w:p>
        </w:tc>
      </w:tr>
      <w:tr w:rsidR="007E45AD" w:rsidRPr="009E3B7C" w14:paraId="126AB5E8" w14:textId="77777777" w:rsidTr="00184FCF">
        <w:trPr>
          <w:trHeight w:val="332"/>
        </w:trPr>
        <w:tc>
          <w:tcPr>
            <w:tcW w:w="1010" w:type="pct"/>
            <w:shd w:val="clear" w:color="auto" w:fill="BFBFBF" w:themeFill="background1" w:themeFillShade="BF"/>
          </w:tcPr>
          <w:p w14:paraId="6F65AE69" w14:textId="77777777" w:rsidR="007E45AD" w:rsidRDefault="007E45AD" w:rsidP="00184FCF">
            <w:pPr>
              <w:jc w:val="both"/>
              <w:rPr>
                <w:rFonts w:cs="Arial"/>
                <w:b/>
              </w:rPr>
            </w:pPr>
            <w:r>
              <w:rPr>
                <w:rFonts w:cs="Arial"/>
                <w:b/>
              </w:rPr>
              <w:t>Description</w:t>
            </w:r>
          </w:p>
        </w:tc>
        <w:tc>
          <w:tcPr>
            <w:tcW w:w="3990" w:type="pct"/>
          </w:tcPr>
          <w:p w14:paraId="2AE0F02D" w14:textId="77777777" w:rsidR="007E45AD" w:rsidRDefault="007E45AD" w:rsidP="00184FCF">
            <w:pPr>
              <w:jc w:val="both"/>
              <w:rPr>
                <w:rFonts w:cs="Arial"/>
              </w:rPr>
            </w:pPr>
            <w:r>
              <w:rPr>
                <w:rFonts w:cs="Arial"/>
              </w:rPr>
              <w:t xml:space="preserve">This signal is sent from the Body Control System to the HMI system to indicate that the request for </w:t>
            </w:r>
            <w:proofErr w:type="spellStart"/>
            <w:r>
              <w:rPr>
                <w:rFonts w:cs="Arial"/>
              </w:rPr>
              <w:t>MyKey</w:t>
            </w:r>
            <w:proofErr w:type="spellEnd"/>
            <w:r>
              <w:rPr>
                <w:rFonts w:cs="Arial"/>
              </w:rPr>
              <w:t xml:space="preserve"> creation was received, and the Body Control System will make the next scanned NFC device a </w:t>
            </w:r>
            <w:proofErr w:type="spellStart"/>
            <w:r>
              <w:rPr>
                <w:rFonts w:cs="Arial"/>
              </w:rPr>
              <w:t>MyKey</w:t>
            </w:r>
            <w:proofErr w:type="spellEnd"/>
            <w:r>
              <w:rPr>
                <w:rFonts w:cs="Arial"/>
              </w:rPr>
              <w:t>.</w:t>
            </w:r>
          </w:p>
        </w:tc>
      </w:tr>
      <w:tr w:rsidR="00695264" w:rsidRPr="009E3B7C" w14:paraId="397C3310" w14:textId="77777777" w:rsidTr="00184FCF">
        <w:trPr>
          <w:trHeight w:val="332"/>
        </w:trPr>
        <w:tc>
          <w:tcPr>
            <w:tcW w:w="1010" w:type="pct"/>
            <w:shd w:val="clear" w:color="auto" w:fill="BFBFBF" w:themeFill="background1" w:themeFillShade="BF"/>
          </w:tcPr>
          <w:p w14:paraId="22D14AAB" w14:textId="77777777" w:rsidR="00695264" w:rsidRDefault="00695264" w:rsidP="00184FCF">
            <w:pPr>
              <w:jc w:val="both"/>
              <w:rPr>
                <w:rFonts w:cs="Arial"/>
                <w:b/>
              </w:rPr>
            </w:pPr>
            <w:r>
              <w:rPr>
                <w:rFonts w:cs="Arial"/>
                <w:b/>
              </w:rPr>
              <w:t>Realized by</w:t>
            </w:r>
          </w:p>
        </w:tc>
        <w:tc>
          <w:tcPr>
            <w:tcW w:w="3990" w:type="pct"/>
          </w:tcPr>
          <w:p w14:paraId="522A3D3D" w14:textId="77777777" w:rsidR="00206F6A" w:rsidRDefault="00206F6A"/>
        </w:tc>
      </w:tr>
    </w:tbl>
    <w:p w14:paraId="6CBFC7D9" w14:textId="77777777" w:rsidR="007E45AD" w:rsidRDefault="007E45AD" w:rsidP="007E45AD"/>
    <w:p w14:paraId="1462C446" w14:textId="77777777" w:rsidR="007E45AD" w:rsidRDefault="007E45AD" w:rsidP="00BE2488">
      <w:pPr>
        <w:pStyle w:val="RETechSignal"/>
      </w:pPr>
      <w:bookmarkStart w:id="302" w:name="_3e8365c17a81e4a21f029728d89649a3"/>
      <w:r>
        <w:t xml:space="preserve">NFC </w:t>
      </w:r>
      <w:proofErr w:type="spellStart"/>
      <w:r>
        <w:t>MyKey</w:t>
      </w:r>
      <w:proofErr w:type="spellEnd"/>
      <w:r>
        <w:t xml:space="preserve"> - Wait for New </w:t>
      </w:r>
      <w:proofErr w:type="spellStart"/>
      <w:r>
        <w:t>MyKey</w:t>
      </w:r>
      <w:bookmarkEnd w:id="302"/>
      <w:proofErr w:type="spellEnd"/>
    </w:p>
    <w:tbl>
      <w:tblPr>
        <w:tblStyle w:val="TableGrid"/>
        <w:tblW w:w="4524" w:type="pct"/>
        <w:tblInd w:w="625" w:type="dxa"/>
        <w:tblLook w:val="0620" w:firstRow="1" w:lastRow="0" w:firstColumn="0" w:lastColumn="0" w:noHBand="1" w:noVBand="1"/>
      </w:tblPr>
      <w:tblGrid>
        <w:gridCol w:w="1709"/>
        <w:gridCol w:w="6751"/>
      </w:tblGrid>
      <w:tr w:rsidR="007E45AD" w:rsidRPr="009E3B7C" w14:paraId="28CCF7BA" w14:textId="77777777" w:rsidTr="00184FCF">
        <w:trPr>
          <w:trHeight w:val="166"/>
        </w:trPr>
        <w:tc>
          <w:tcPr>
            <w:tcW w:w="1010" w:type="pct"/>
            <w:shd w:val="clear" w:color="auto" w:fill="BFBFBF" w:themeFill="background1" w:themeFillShade="BF"/>
          </w:tcPr>
          <w:p w14:paraId="2C106F66"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0D8E57DA" w14:textId="77777777" w:rsidR="007E45AD" w:rsidRPr="009E3B7C" w:rsidRDefault="007E45AD" w:rsidP="00184FCF">
            <w:pPr>
              <w:jc w:val="both"/>
              <w:rPr>
                <w:rFonts w:cs="Arial"/>
                <w:b/>
              </w:rPr>
            </w:pPr>
            <w:r>
              <w:rPr>
                <w:rFonts w:cs="Arial"/>
                <w:b/>
              </w:rPr>
              <w:t xml:space="preserve">NFC </w:t>
            </w:r>
            <w:proofErr w:type="spellStart"/>
            <w:r>
              <w:rPr>
                <w:rFonts w:cs="Arial"/>
                <w:b/>
              </w:rPr>
              <w:t>MyKey</w:t>
            </w:r>
            <w:proofErr w:type="spellEnd"/>
            <w:r>
              <w:rPr>
                <w:rFonts w:cs="Arial"/>
                <w:b/>
              </w:rPr>
              <w:t xml:space="preserve"> - Wait for New </w:t>
            </w:r>
            <w:proofErr w:type="spellStart"/>
            <w:r>
              <w:rPr>
                <w:rFonts w:cs="Arial"/>
                <w:b/>
              </w:rPr>
              <w:t>MyKey</w:t>
            </w:r>
            <w:proofErr w:type="spellEnd"/>
          </w:p>
        </w:tc>
      </w:tr>
      <w:tr w:rsidR="007E45AD" w:rsidRPr="009E3B7C" w14:paraId="484056B0" w14:textId="77777777" w:rsidTr="00184FCF">
        <w:trPr>
          <w:trHeight w:val="332"/>
        </w:trPr>
        <w:tc>
          <w:tcPr>
            <w:tcW w:w="1010" w:type="pct"/>
            <w:shd w:val="clear" w:color="auto" w:fill="BFBFBF" w:themeFill="background1" w:themeFillShade="BF"/>
          </w:tcPr>
          <w:p w14:paraId="5A485084" w14:textId="77777777" w:rsidR="007E45AD" w:rsidRDefault="007E45AD" w:rsidP="00184FCF">
            <w:pPr>
              <w:jc w:val="both"/>
              <w:rPr>
                <w:rFonts w:cs="Arial"/>
                <w:b/>
              </w:rPr>
            </w:pPr>
            <w:r>
              <w:rPr>
                <w:rFonts w:cs="Arial"/>
                <w:b/>
              </w:rPr>
              <w:t>Description</w:t>
            </w:r>
          </w:p>
        </w:tc>
        <w:tc>
          <w:tcPr>
            <w:tcW w:w="3990" w:type="pct"/>
          </w:tcPr>
          <w:p w14:paraId="2345CFC4" w14:textId="77777777" w:rsidR="007E45AD" w:rsidRDefault="007E45AD" w:rsidP="00184FCF">
            <w:pPr>
              <w:jc w:val="both"/>
              <w:rPr>
                <w:rFonts w:cs="Arial"/>
              </w:rPr>
            </w:pPr>
            <w:r>
              <w:rPr>
                <w:rFonts w:cs="Arial"/>
              </w:rPr>
              <w:t xml:space="preserve">This signal is sent from the HMI system to the Body Control System when the user requests </w:t>
            </w:r>
            <w:proofErr w:type="spellStart"/>
            <w:r>
              <w:rPr>
                <w:rFonts w:cs="Arial"/>
              </w:rPr>
              <w:t>MyKey</w:t>
            </w:r>
            <w:proofErr w:type="spellEnd"/>
            <w:r>
              <w:rPr>
                <w:rFonts w:cs="Arial"/>
              </w:rPr>
              <w:t xml:space="preserve"> creation. The signal indicates that the Body Control System should make the next NFC device scanned a </w:t>
            </w:r>
            <w:proofErr w:type="spellStart"/>
            <w:r>
              <w:rPr>
                <w:rFonts w:cs="Arial"/>
              </w:rPr>
              <w:t>MyKey</w:t>
            </w:r>
            <w:proofErr w:type="spellEnd"/>
            <w:r>
              <w:rPr>
                <w:rFonts w:cs="Arial"/>
              </w:rPr>
              <w:t>.</w:t>
            </w:r>
          </w:p>
        </w:tc>
      </w:tr>
      <w:tr w:rsidR="00695264" w:rsidRPr="009E3B7C" w14:paraId="78F3A606" w14:textId="77777777" w:rsidTr="00184FCF">
        <w:trPr>
          <w:trHeight w:val="332"/>
        </w:trPr>
        <w:tc>
          <w:tcPr>
            <w:tcW w:w="1010" w:type="pct"/>
            <w:shd w:val="clear" w:color="auto" w:fill="BFBFBF" w:themeFill="background1" w:themeFillShade="BF"/>
          </w:tcPr>
          <w:p w14:paraId="674A7886" w14:textId="77777777" w:rsidR="00695264" w:rsidRDefault="00695264" w:rsidP="00184FCF">
            <w:pPr>
              <w:jc w:val="both"/>
              <w:rPr>
                <w:rFonts w:cs="Arial"/>
                <w:b/>
              </w:rPr>
            </w:pPr>
            <w:r>
              <w:rPr>
                <w:rFonts w:cs="Arial"/>
                <w:b/>
              </w:rPr>
              <w:t>Realized by</w:t>
            </w:r>
          </w:p>
        </w:tc>
        <w:tc>
          <w:tcPr>
            <w:tcW w:w="3990" w:type="pct"/>
          </w:tcPr>
          <w:p w14:paraId="2EFE9DAC" w14:textId="77777777" w:rsidR="00206F6A" w:rsidRDefault="00206F6A"/>
        </w:tc>
      </w:tr>
    </w:tbl>
    <w:p w14:paraId="36352C84" w14:textId="77777777" w:rsidR="007E45AD" w:rsidRDefault="007E45AD" w:rsidP="007E45AD"/>
    <w:p w14:paraId="30F99301" w14:textId="77777777" w:rsidR="007E45AD" w:rsidRDefault="007E45AD" w:rsidP="00BE2488">
      <w:pPr>
        <w:pStyle w:val="RETechSignal"/>
      </w:pPr>
      <w:bookmarkStart w:id="303" w:name="_b7a1e309136531aa7a1bd45f8ff7be24"/>
      <w:r>
        <w:t>NFC Tap Message</w:t>
      </w:r>
      <w:bookmarkEnd w:id="303"/>
    </w:p>
    <w:tbl>
      <w:tblPr>
        <w:tblStyle w:val="TableGrid"/>
        <w:tblW w:w="4524" w:type="pct"/>
        <w:tblInd w:w="625" w:type="dxa"/>
        <w:tblLook w:val="0620" w:firstRow="1" w:lastRow="0" w:firstColumn="0" w:lastColumn="0" w:noHBand="1" w:noVBand="1"/>
      </w:tblPr>
      <w:tblGrid>
        <w:gridCol w:w="1709"/>
        <w:gridCol w:w="6751"/>
      </w:tblGrid>
      <w:tr w:rsidR="007E45AD" w:rsidRPr="009E3B7C" w14:paraId="05B7CB72" w14:textId="77777777" w:rsidTr="00184FCF">
        <w:trPr>
          <w:trHeight w:val="166"/>
        </w:trPr>
        <w:tc>
          <w:tcPr>
            <w:tcW w:w="1010" w:type="pct"/>
            <w:shd w:val="clear" w:color="auto" w:fill="BFBFBF" w:themeFill="background1" w:themeFillShade="BF"/>
          </w:tcPr>
          <w:p w14:paraId="7189590A"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3D29C001" w14:textId="77777777" w:rsidR="007E45AD" w:rsidRPr="009E3B7C" w:rsidRDefault="007E45AD" w:rsidP="00184FCF">
            <w:pPr>
              <w:jc w:val="both"/>
              <w:rPr>
                <w:rFonts w:cs="Arial"/>
                <w:b/>
              </w:rPr>
            </w:pPr>
            <w:r>
              <w:rPr>
                <w:rFonts w:cs="Arial"/>
                <w:b/>
              </w:rPr>
              <w:t>NFC Tap Message</w:t>
            </w:r>
          </w:p>
        </w:tc>
      </w:tr>
      <w:tr w:rsidR="007E45AD" w:rsidRPr="009E3B7C" w14:paraId="4B28B300" w14:textId="77777777" w:rsidTr="00184FCF">
        <w:trPr>
          <w:trHeight w:val="332"/>
        </w:trPr>
        <w:tc>
          <w:tcPr>
            <w:tcW w:w="1010" w:type="pct"/>
            <w:shd w:val="clear" w:color="auto" w:fill="BFBFBF" w:themeFill="background1" w:themeFillShade="BF"/>
          </w:tcPr>
          <w:p w14:paraId="77048929" w14:textId="77777777" w:rsidR="007E45AD" w:rsidRDefault="007E45AD" w:rsidP="00184FCF">
            <w:pPr>
              <w:jc w:val="both"/>
              <w:rPr>
                <w:rFonts w:cs="Arial"/>
                <w:b/>
              </w:rPr>
            </w:pPr>
            <w:r>
              <w:rPr>
                <w:rFonts w:cs="Arial"/>
                <w:b/>
              </w:rPr>
              <w:t>Description</w:t>
            </w:r>
          </w:p>
        </w:tc>
        <w:tc>
          <w:tcPr>
            <w:tcW w:w="3990" w:type="pct"/>
          </w:tcPr>
          <w:p w14:paraId="040EE54E" w14:textId="77777777" w:rsidR="007E45AD" w:rsidRDefault="007E45AD" w:rsidP="00184FCF">
            <w:pPr>
              <w:jc w:val="both"/>
              <w:rPr>
                <w:rFonts w:cs="Arial"/>
              </w:rPr>
            </w:pPr>
            <w:r>
              <w:rPr>
                <w:rFonts w:cs="Arial"/>
              </w:rPr>
              <w:t>This message is emitted by the NFC system every time a transaction is completed with any compatible NFC device (Ford NFC key card or CCC-compliant smart device). This includes non-authorized devices - scanning a device that is not paired with the vehicle will still generate an NFC Tap.</w:t>
            </w:r>
          </w:p>
          <w:p w14:paraId="4A7F9B1B" w14:textId="77777777" w:rsidR="007E45AD" w:rsidRDefault="007E45AD" w:rsidP="00184FCF">
            <w:pPr>
              <w:jc w:val="both"/>
              <w:rPr>
                <w:rFonts w:cs="Arial"/>
              </w:rPr>
            </w:pPr>
          </w:p>
          <w:p w14:paraId="1C6E3660" w14:textId="77777777" w:rsidR="007E45AD" w:rsidRDefault="007E45AD" w:rsidP="00184FCF">
            <w:pPr>
              <w:jc w:val="both"/>
              <w:rPr>
                <w:rFonts w:cs="Arial"/>
              </w:rPr>
            </w:pPr>
            <w:r>
              <w:rPr>
                <w:rFonts w:cs="Arial"/>
              </w:rPr>
              <w:t>This message is consumed by multiple systems in the vehicle to trigger behaviors when an NFC device is tapped. For example, the Body Control System uses this message to trigger vehicle locking/unlocking on an exterior device tap.</w:t>
            </w:r>
          </w:p>
        </w:tc>
      </w:tr>
      <w:tr w:rsidR="00695264" w:rsidRPr="009E3B7C" w14:paraId="3DAF6DC9" w14:textId="77777777" w:rsidTr="00184FCF">
        <w:trPr>
          <w:trHeight w:val="332"/>
        </w:trPr>
        <w:tc>
          <w:tcPr>
            <w:tcW w:w="1010" w:type="pct"/>
            <w:shd w:val="clear" w:color="auto" w:fill="BFBFBF" w:themeFill="background1" w:themeFillShade="BF"/>
          </w:tcPr>
          <w:p w14:paraId="7367F4B1" w14:textId="77777777" w:rsidR="00695264" w:rsidRDefault="00695264" w:rsidP="00184FCF">
            <w:pPr>
              <w:jc w:val="both"/>
              <w:rPr>
                <w:rFonts w:cs="Arial"/>
                <w:b/>
              </w:rPr>
            </w:pPr>
            <w:r>
              <w:rPr>
                <w:rFonts w:cs="Arial"/>
                <w:b/>
              </w:rPr>
              <w:t>Realized by</w:t>
            </w:r>
          </w:p>
        </w:tc>
        <w:tc>
          <w:tcPr>
            <w:tcW w:w="3990" w:type="pct"/>
          </w:tcPr>
          <w:p w14:paraId="76232781" w14:textId="77777777" w:rsidR="00206F6A" w:rsidRDefault="00206F6A"/>
        </w:tc>
      </w:tr>
    </w:tbl>
    <w:p w14:paraId="0E137D7B" w14:textId="77777777" w:rsidR="007E45AD" w:rsidRDefault="007E45AD" w:rsidP="007E45AD"/>
    <w:p w14:paraId="1CC199C6"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4381BC97" w14:textId="77777777" w:rsidTr="009735BC">
        <w:trPr>
          <w:trHeight w:val="166"/>
        </w:trPr>
        <w:tc>
          <w:tcPr>
            <w:tcW w:w="1219" w:type="pct"/>
            <w:shd w:val="clear" w:color="auto" w:fill="BFBFBF" w:themeFill="background1" w:themeFillShade="BF"/>
          </w:tcPr>
          <w:p w14:paraId="4A34FC59"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6DC1BDBE"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3C9912F1"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57787733" w14:textId="77777777" w:rsidR="00BD09CC" w:rsidRDefault="00BD09CC" w:rsidP="00184FCF">
            <w:pPr>
              <w:jc w:val="both"/>
              <w:rPr>
                <w:rFonts w:cs="Arial"/>
                <w:b/>
              </w:rPr>
            </w:pPr>
            <w:r>
              <w:rPr>
                <w:rFonts w:cs="Arial"/>
                <w:b/>
              </w:rPr>
              <w:t>Realized By</w:t>
            </w:r>
          </w:p>
        </w:tc>
      </w:tr>
      <w:tr w:rsidR="005B3727" w14:paraId="25A6D602" w14:textId="77777777" w:rsidTr="009735BC">
        <w:trPr>
          <w:trHeight w:val="332"/>
        </w:trPr>
        <w:tc>
          <w:tcPr>
            <w:tcW w:w="1219" w:type="pct"/>
            <w:shd w:val="clear" w:color="auto" w:fill="FFFFFF" w:themeFill="background1"/>
          </w:tcPr>
          <w:p w14:paraId="632CB742" w14:textId="77777777" w:rsidR="00BD09CC" w:rsidRPr="00BD09CC" w:rsidRDefault="009735BC" w:rsidP="00184FCF">
            <w:pPr>
              <w:jc w:val="both"/>
              <w:rPr>
                <w:rFonts w:cs="Arial"/>
              </w:rPr>
            </w:pPr>
            <w:r>
              <w:rPr>
                <w:noProof/>
              </w:rPr>
              <w:drawing>
                <wp:inline distT="0" distB="0" distL="0" distR="0" wp14:anchorId="103F9474" wp14:editId="722EEBBF">
                  <wp:extent cx="152400" cy="152400"/>
                  <wp:effectExtent l="0" t="0" r="0" b="0"/>
                  <wp:docPr id="47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Paired</w:t>
            </w:r>
          </w:p>
        </w:tc>
        <w:tc>
          <w:tcPr>
            <w:tcW w:w="1158" w:type="pct"/>
          </w:tcPr>
          <w:p w14:paraId="457F46FA" w14:textId="77777777" w:rsidR="00BD09CC" w:rsidRDefault="00BD09CC" w:rsidP="00184FCF">
            <w:pPr>
              <w:jc w:val="both"/>
              <w:rPr>
                <w:rFonts w:cs="Arial"/>
              </w:rPr>
            </w:pPr>
            <w:r>
              <w:rPr>
                <w:rFonts w:cs="Arial"/>
              </w:rPr>
              <w:t>Boolean</w:t>
            </w:r>
          </w:p>
        </w:tc>
        <w:tc>
          <w:tcPr>
            <w:tcW w:w="1392" w:type="pct"/>
          </w:tcPr>
          <w:p w14:paraId="3ED2C328" w14:textId="77777777" w:rsidR="00BD09CC" w:rsidRDefault="00BD09CC" w:rsidP="00184FCF">
            <w:pPr>
              <w:jc w:val="both"/>
              <w:rPr>
                <w:rFonts w:cs="Arial"/>
              </w:rPr>
            </w:pPr>
            <w:r>
              <w:rPr>
                <w:rFonts w:cs="Arial"/>
              </w:rPr>
              <w:t>Whether the device that was scanned is authorized to this vehicle (i.e., it is paired). True if the device was authorized.</w:t>
            </w:r>
          </w:p>
        </w:tc>
        <w:tc>
          <w:tcPr>
            <w:tcW w:w="1232" w:type="pct"/>
          </w:tcPr>
          <w:p w14:paraId="3695A34F" w14:textId="77777777" w:rsidR="00206F6A" w:rsidRDefault="00206F6A"/>
        </w:tc>
      </w:tr>
      <w:tr w:rsidR="005B3727" w14:paraId="073C7FA9" w14:textId="77777777" w:rsidTr="009735BC">
        <w:trPr>
          <w:trHeight w:val="332"/>
        </w:trPr>
        <w:tc>
          <w:tcPr>
            <w:tcW w:w="1219" w:type="pct"/>
            <w:shd w:val="clear" w:color="auto" w:fill="FFFFFF" w:themeFill="background1"/>
          </w:tcPr>
          <w:p w14:paraId="0C6CC912" w14:textId="77777777" w:rsidR="00BD09CC" w:rsidRPr="00BD09CC" w:rsidRDefault="009735BC" w:rsidP="00184FCF">
            <w:pPr>
              <w:jc w:val="both"/>
              <w:rPr>
                <w:rFonts w:cs="Arial"/>
              </w:rPr>
            </w:pPr>
            <w:r>
              <w:rPr>
                <w:noProof/>
              </w:rPr>
              <w:drawing>
                <wp:inline distT="0" distB="0" distL="0" distR="0" wp14:anchorId="0D16F4C7" wp14:editId="44B92978">
                  <wp:extent cx="152400" cy="152400"/>
                  <wp:effectExtent l="0" t="0" r="0" b="0"/>
                  <wp:docPr id="47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Tap Duration</w:t>
            </w:r>
          </w:p>
        </w:tc>
        <w:tc>
          <w:tcPr>
            <w:tcW w:w="1158" w:type="pct"/>
          </w:tcPr>
          <w:p w14:paraId="446A6FCF" w14:textId="77777777" w:rsidR="00BD09CC" w:rsidRDefault="00BD09CC" w:rsidP="00184FCF">
            <w:pPr>
              <w:jc w:val="both"/>
              <w:rPr>
                <w:rFonts w:cs="Arial"/>
              </w:rPr>
            </w:pPr>
            <w:r>
              <w:rPr>
                <w:rFonts w:cs="Arial"/>
              </w:rPr>
              <w:t>NFC Tap Duration</w:t>
            </w:r>
          </w:p>
        </w:tc>
        <w:tc>
          <w:tcPr>
            <w:tcW w:w="1392" w:type="pct"/>
          </w:tcPr>
          <w:p w14:paraId="425041D9" w14:textId="77777777" w:rsidR="00BD09CC" w:rsidRDefault="00BD09CC" w:rsidP="00184FCF">
            <w:pPr>
              <w:jc w:val="both"/>
              <w:rPr>
                <w:rFonts w:cs="Arial"/>
              </w:rPr>
            </w:pPr>
            <w:r>
              <w:rPr>
                <w:rFonts w:cs="Arial"/>
              </w:rPr>
              <w:t xml:space="preserve">Whether the user performed a short tap or a long tap. A short tap occurs whenever an NFC device was held at the reader for any duration long enough to </w:t>
            </w:r>
            <w:r>
              <w:rPr>
                <w:rFonts w:cs="Arial"/>
              </w:rPr>
              <w:lastRenderedPageBreak/>
              <w:t>perform a transaction. A separate NFC Tap message is emitted with Tap Duration = Long Tap if the user continues to hold the device at the reader for longer than the long tap threshold (a second or two).</w:t>
            </w:r>
          </w:p>
        </w:tc>
        <w:tc>
          <w:tcPr>
            <w:tcW w:w="1232" w:type="pct"/>
          </w:tcPr>
          <w:p w14:paraId="1BFB0005" w14:textId="77777777" w:rsidR="00206F6A" w:rsidRDefault="00206F6A"/>
        </w:tc>
      </w:tr>
      <w:tr w:rsidR="005B3727" w14:paraId="06E0E501" w14:textId="77777777" w:rsidTr="009735BC">
        <w:trPr>
          <w:trHeight w:val="332"/>
        </w:trPr>
        <w:tc>
          <w:tcPr>
            <w:tcW w:w="1219" w:type="pct"/>
            <w:shd w:val="clear" w:color="auto" w:fill="FFFFFF" w:themeFill="background1"/>
          </w:tcPr>
          <w:p w14:paraId="36FA2094" w14:textId="77777777" w:rsidR="00BD09CC" w:rsidRPr="00BD09CC" w:rsidRDefault="009735BC" w:rsidP="00184FCF">
            <w:pPr>
              <w:jc w:val="both"/>
              <w:rPr>
                <w:rFonts w:cs="Arial"/>
              </w:rPr>
            </w:pPr>
            <w:r>
              <w:rPr>
                <w:noProof/>
              </w:rPr>
              <w:drawing>
                <wp:inline distT="0" distB="0" distL="0" distR="0" wp14:anchorId="0E78BCC2" wp14:editId="48EE21FD">
                  <wp:extent cx="152400" cy="152400"/>
                  <wp:effectExtent l="0" t="0" r="0" b="0"/>
                  <wp:docPr id="47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Location</w:t>
            </w:r>
          </w:p>
        </w:tc>
        <w:tc>
          <w:tcPr>
            <w:tcW w:w="1158" w:type="pct"/>
          </w:tcPr>
          <w:p w14:paraId="34C0B1B9" w14:textId="77777777" w:rsidR="00BD09CC" w:rsidRDefault="00BD09CC" w:rsidP="00184FCF">
            <w:pPr>
              <w:jc w:val="both"/>
              <w:rPr>
                <w:rFonts w:cs="Arial"/>
              </w:rPr>
            </w:pPr>
            <w:r>
              <w:rPr>
                <w:rFonts w:cs="Arial"/>
              </w:rPr>
              <w:t>NFC Location</w:t>
            </w:r>
          </w:p>
        </w:tc>
        <w:tc>
          <w:tcPr>
            <w:tcW w:w="1392" w:type="pct"/>
          </w:tcPr>
          <w:p w14:paraId="5F6EC585" w14:textId="77777777" w:rsidR="00BD09CC" w:rsidRDefault="00BD09CC" w:rsidP="00184FCF">
            <w:pPr>
              <w:jc w:val="both"/>
              <w:rPr>
                <w:rFonts w:cs="Arial"/>
              </w:rPr>
            </w:pPr>
            <w:r>
              <w:rPr>
                <w:rFonts w:cs="Arial"/>
              </w:rPr>
              <w:t>The location of the NFC reader where the tap event occurred.</w:t>
            </w:r>
          </w:p>
        </w:tc>
        <w:tc>
          <w:tcPr>
            <w:tcW w:w="1232" w:type="pct"/>
          </w:tcPr>
          <w:p w14:paraId="379C6BD0" w14:textId="77777777" w:rsidR="00206F6A" w:rsidRDefault="00206F6A"/>
        </w:tc>
      </w:tr>
      <w:tr w:rsidR="005B3727" w14:paraId="79C58D80" w14:textId="77777777" w:rsidTr="009735BC">
        <w:trPr>
          <w:trHeight w:val="332"/>
        </w:trPr>
        <w:tc>
          <w:tcPr>
            <w:tcW w:w="1219" w:type="pct"/>
            <w:shd w:val="clear" w:color="auto" w:fill="FFFFFF" w:themeFill="background1"/>
          </w:tcPr>
          <w:p w14:paraId="7CBE140D" w14:textId="77777777" w:rsidR="00BD09CC" w:rsidRPr="00BD09CC" w:rsidRDefault="009735BC" w:rsidP="00184FCF">
            <w:pPr>
              <w:jc w:val="both"/>
              <w:rPr>
                <w:rFonts w:cs="Arial"/>
              </w:rPr>
            </w:pPr>
            <w:r>
              <w:rPr>
                <w:noProof/>
              </w:rPr>
              <w:drawing>
                <wp:inline distT="0" distB="0" distL="0" distR="0" wp14:anchorId="729AB3A2" wp14:editId="33EA4E0E">
                  <wp:extent cx="152400" cy="152400"/>
                  <wp:effectExtent l="0" t="0" r="0" b="0"/>
                  <wp:docPr id="47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Key Index</w:t>
            </w:r>
          </w:p>
        </w:tc>
        <w:tc>
          <w:tcPr>
            <w:tcW w:w="1158" w:type="pct"/>
          </w:tcPr>
          <w:p w14:paraId="23143BDF" w14:textId="77777777" w:rsidR="00BD09CC" w:rsidRDefault="00BD09CC" w:rsidP="00184FCF">
            <w:pPr>
              <w:jc w:val="both"/>
              <w:rPr>
                <w:rFonts w:cs="Arial"/>
              </w:rPr>
            </w:pPr>
            <w:r>
              <w:rPr>
                <w:rFonts w:cs="Arial"/>
              </w:rPr>
              <w:t>Integer</w:t>
            </w:r>
          </w:p>
        </w:tc>
        <w:tc>
          <w:tcPr>
            <w:tcW w:w="1392" w:type="pct"/>
          </w:tcPr>
          <w:p w14:paraId="5A49AB4F" w14:textId="77777777" w:rsidR="00BD09CC" w:rsidRDefault="00BD09CC" w:rsidP="00184FCF">
            <w:pPr>
              <w:jc w:val="both"/>
              <w:rPr>
                <w:rFonts w:cs="Arial"/>
              </w:rPr>
            </w:pPr>
            <w:r>
              <w:rPr>
                <w:rFonts w:cs="Arial"/>
              </w:rPr>
              <w:t>The internal index of the NFC key that was tapped, if that key was authorized to the vehicle. If the key was not authorized, this value is undefined.</w:t>
            </w:r>
          </w:p>
        </w:tc>
        <w:tc>
          <w:tcPr>
            <w:tcW w:w="1232" w:type="pct"/>
          </w:tcPr>
          <w:p w14:paraId="573DD29C" w14:textId="77777777" w:rsidR="00206F6A" w:rsidRDefault="00206F6A"/>
        </w:tc>
      </w:tr>
      <w:tr w:rsidR="005B3727" w14:paraId="7119D388" w14:textId="77777777" w:rsidTr="009735BC">
        <w:trPr>
          <w:trHeight w:val="332"/>
        </w:trPr>
        <w:tc>
          <w:tcPr>
            <w:tcW w:w="1219" w:type="pct"/>
            <w:shd w:val="clear" w:color="auto" w:fill="FFFFFF" w:themeFill="background1"/>
          </w:tcPr>
          <w:p w14:paraId="2AD257BF" w14:textId="77777777" w:rsidR="00BD09CC" w:rsidRPr="00BD09CC" w:rsidRDefault="009735BC" w:rsidP="00184FCF">
            <w:pPr>
              <w:jc w:val="both"/>
              <w:rPr>
                <w:rFonts w:cs="Arial"/>
              </w:rPr>
            </w:pPr>
            <w:r>
              <w:rPr>
                <w:noProof/>
              </w:rPr>
              <w:drawing>
                <wp:inline distT="0" distB="0" distL="0" distR="0" wp14:anchorId="3EC140D5" wp14:editId="16E10BBD">
                  <wp:extent cx="152400" cy="152400"/>
                  <wp:effectExtent l="0" t="0" r="0" b="0"/>
                  <wp:docPr id="47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Card FESN</w:t>
            </w:r>
          </w:p>
        </w:tc>
        <w:tc>
          <w:tcPr>
            <w:tcW w:w="1158" w:type="pct"/>
          </w:tcPr>
          <w:p w14:paraId="627CF1C2" w14:textId="77777777" w:rsidR="00BD09CC" w:rsidRDefault="00BD09CC" w:rsidP="00184FCF">
            <w:pPr>
              <w:jc w:val="both"/>
              <w:rPr>
                <w:rFonts w:cs="Arial"/>
              </w:rPr>
            </w:pPr>
            <w:r>
              <w:rPr>
                <w:rFonts w:cs="Arial"/>
              </w:rPr>
              <w:t>FESN</w:t>
            </w:r>
          </w:p>
        </w:tc>
        <w:tc>
          <w:tcPr>
            <w:tcW w:w="1392" w:type="pct"/>
          </w:tcPr>
          <w:p w14:paraId="6E53823B" w14:textId="77777777" w:rsidR="00BD09CC" w:rsidRDefault="00BD09CC" w:rsidP="00184FCF">
            <w:pPr>
              <w:jc w:val="both"/>
              <w:rPr>
                <w:rFonts w:cs="Arial"/>
              </w:rPr>
            </w:pPr>
            <w:r>
              <w:rPr>
                <w:rFonts w:cs="Arial"/>
              </w:rPr>
              <w:t>The FESN (human-readable serial number) of the NFC key card that was scanned, if the device that was scanned was an NFC key card.</w:t>
            </w:r>
          </w:p>
        </w:tc>
        <w:tc>
          <w:tcPr>
            <w:tcW w:w="1232" w:type="pct"/>
          </w:tcPr>
          <w:p w14:paraId="14B7FAB6" w14:textId="77777777" w:rsidR="00206F6A" w:rsidRDefault="00206F6A"/>
        </w:tc>
      </w:tr>
    </w:tbl>
    <w:p w14:paraId="06D50A30" w14:textId="77777777" w:rsidR="008D614C" w:rsidRDefault="008D614C" w:rsidP="007E45AD"/>
    <w:p w14:paraId="35F477A1" w14:textId="77777777" w:rsidR="007E45AD" w:rsidRDefault="007E45AD" w:rsidP="00BE2488">
      <w:pPr>
        <w:pStyle w:val="RETechSignal"/>
      </w:pPr>
      <w:bookmarkStart w:id="304" w:name="_882dc547c4313db4b8565afd76622e22"/>
      <w:r>
        <w:t>New Fleet Card Alert</w:t>
      </w:r>
      <w:bookmarkEnd w:id="304"/>
    </w:p>
    <w:tbl>
      <w:tblPr>
        <w:tblStyle w:val="TableGrid"/>
        <w:tblW w:w="4524" w:type="pct"/>
        <w:tblInd w:w="625" w:type="dxa"/>
        <w:tblLook w:val="0620" w:firstRow="1" w:lastRow="0" w:firstColumn="0" w:lastColumn="0" w:noHBand="1" w:noVBand="1"/>
      </w:tblPr>
      <w:tblGrid>
        <w:gridCol w:w="1709"/>
        <w:gridCol w:w="6751"/>
      </w:tblGrid>
      <w:tr w:rsidR="007E45AD" w:rsidRPr="009E3B7C" w14:paraId="7768C4E1" w14:textId="77777777" w:rsidTr="00184FCF">
        <w:trPr>
          <w:trHeight w:val="166"/>
        </w:trPr>
        <w:tc>
          <w:tcPr>
            <w:tcW w:w="1010" w:type="pct"/>
            <w:shd w:val="clear" w:color="auto" w:fill="BFBFBF" w:themeFill="background1" w:themeFillShade="BF"/>
          </w:tcPr>
          <w:p w14:paraId="7E9E2B0F"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14E6DAE8" w14:textId="77777777" w:rsidR="007E45AD" w:rsidRPr="009E3B7C" w:rsidRDefault="007E45AD" w:rsidP="00184FCF">
            <w:pPr>
              <w:jc w:val="both"/>
              <w:rPr>
                <w:rFonts w:cs="Arial"/>
                <w:b/>
              </w:rPr>
            </w:pPr>
            <w:r>
              <w:rPr>
                <w:rFonts w:cs="Arial"/>
                <w:b/>
              </w:rPr>
              <w:t>New Fleet Card Alert</w:t>
            </w:r>
          </w:p>
        </w:tc>
      </w:tr>
      <w:tr w:rsidR="007E45AD" w:rsidRPr="009E3B7C" w14:paraId="1CA785CB" w14:textId="77777777" w:rsidTr="00184FCF">
        <w:trPr>
          <w:trHeight w:val="332"/>
        </w:trPr>
        <w:tc>
          <w:tcPr>
            <w:tcW w:w="1010" w:type="pct"/>
            <w:shd w:val="clear" w:color="auto" w:fill="BFBFBF" w:themeFill="background1" w:themeFillShade="BF"/>
          </w:tcPr>
          <w:p w14:paraId="0955DA56" w14:textId="77777777" w:rsidR="007E45AD" w:rsidRDefault="007E45AD" w:rsidP="00184FCF">
            <w:pPr>
              <w:jc w:val="both"/>
              <w:rPr>
                <w:rFonts w:cs="Arial"/>
                <w:b/>
              </w:rPr>
            </w:pPr>
            <w:r>
              <w:rPr>
                <w:rFonts w:cs="Arial"/>
                <w:b/>
              </w:rPr>
              <w:t>Description</w:t>
            </w:r>
          </w:p>
        </w:tc>
        <w:tc>
          <w:tcPr>
            <w:tcW w:w="3990" w:type="pct"/>
          </w:tcPr>
          <w:p w14:paraId="3DA5CC9D" w14:textId="77777777" w:rsidR="007E45AD" w:rsidRDefault="007E45AD" w:rsidP="00184FCF">
            <w:pPr>
              <w:jc w:val="both"/>
              <w:rPr>
                <w:rFonts w:cs="Arial"/>
              </w:rPr>
            </w:pPr>
            <w:r>
              <w:rPr>
                <w:rFonts w:cs="Arial"/>
              </w:rPr>
              <w:t xml:space="preserve">This message is sent from the NFC Cloud Backend to the FCS Cloud Backend when a Provisioning Alert message is received from a vehicle. The purpose of the message is to enable the FCS Cloud Backend to create an association between an NFC card and a </w:t>
            </w:r>
            <w:proofErr w:type="gramStart"/>
            <w:r>
              <w:rPr>
                <w:rFonts w:cs="Arial"/>
              </w:rPr>
              <w:t>particular fleet</w:t>
            </w:r>
            <w:proofErr w:type="gramEnd"/>
            <w:r>
              <w:rPr>
                <w:rFonts w:cs="Arial"/>
              </w:rPr>
              <w:t>, without implying that that card is paired with any particular vehicle in that fleet.</w:t>
            </w:r>
          </w:p>
        </w:tc>
      </w:tr>
      <w:tr w:rsidR="00695264" w:rsidRPr="009E3B7C" w14:paraId="341AF41B" w14:textId="77777777" w:rsidTr="00184FCF">
        <w:trPr>
          <w:trHeight w:val="332"/>
        </w:trPr>
        <w:tc>
          <w:tcPr>
            <w:tcW w:w="1010" w:type="pct"/>
            <w:shd w:val="clear" w:color="auto" w:fill="BFBFBF" w:themeFill="background1" w:themeFillShade="BF"/>
          </w:tcPr>
          <w:p w14:paraId="61C47FA8" w14:textId="77777777" w:rsidR="00695264" w:rsidRDefault="00695264" w:rsidP="00184FCF">
            <w:pPr>
              <w:jc w:val="both"/>
              <w:rPr>
                <w:rFonts w:cs="Arial"/>
                <w:b/>
              </w:rPr>
            </w:pPr>
            <w:r>
              <w:rPr>
                <w:rFonts w:cs="Arial"/>
                <w:b/>
              </w:rPr>
              <w:t>Realized by</w:t>
            </w:r>
          </w:p>
        </w:tc>
        <w:tc>
          <w:tcPr>
            <w:tcW w:w="3990" w:type="pct"/>
          </w:tcPr>
          <w:p w14:paraId="4A6231BD" w14:textId="77777777" w:rsidR="00206F6A" w:rsidRDefault="00206F6A"/>
        </w:tc>
      </w:tr>
    </w:tbl>
    <w:p w14:paraId="09137E7D" w14:textId="77777777" w:rsidR="007E45AD" w:rsidRDefault="007E45AD" w:rsidP="007E45AD"/>
    <w:p w14:paraId="4BE82A3F"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16BC8272" w14:textId="77777777" w:rsidTr="009735BC">
        <w:trPr>
          <w:trHeight w:val="166"/>
        </w:trPr>
        <w:tc>
          <w:tcPr>
            <w:tcW w:w="1219" w:type="pct"/>
            <w:shd w:val="clear" w:color="auto" w:fill="BFBFBF" w:themeFill="background1" w:themeFillShade="BF"/>
          </w:tcPr>
          <w:p w14:paraId="24A98C81"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177FEDA2"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21CC1F3E"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2ED75AA0" w14:textId="77777777" w:rsidR="00BD09CC" w:rsidRDefault="00BD09CC" w:rsidP="00184FCF">
            <w:pPr>
              <w:jc w:val="both"/>
              <w:rPr>
                <w:rFonts w:cs="Arial"/>
                <w:b/>
              </w:rPr>
            </w:pPr>
            <w:r>
              <w:rPr>
                <w:rFonts w:cs="Arial"/>
                <w:b/>
              </w:rPr>
              <w:t>Realized By</w:t>
            </w:r>
          </w:p>
        </w:tc>
      </w:tr>
      <w:tr w:rsidR="005B3727" w14:paraId="56611612" w14:textId="77777777" w:rsidTr="009735BC">
        <w:trPr>
          <w:trHeight w:val="332"/>
        </w:trPr>
        <w:tc>
          <w:tcPr>
            <w:tcW w:w="1219" w:type="pct"/>
            <w:shd w:val="clear" w:color="auto" w:fill="FFFFFF" w:themeFill="background1"/>
          </w:tcPr>
          <w:p w14:paraId="58E50C7B" w14:textId="77777777" w:rsidR="00BD09CC" w:rsidRPr="00BD09CC" w:rsidRDefault="009735BC" w:rsidP="00184FCF">
            <w:pPr>
              <w:jc w:val="both"/>
              <w:rPr>
                <w:rFonts w:cs="Arial"/>
              </w:rPr>
            </w:pPr>
            <w:r>
              <w:rPr>
                <w:noProof/>
              </w:rPr>
              <w:drawing>
                <wp:inline distT="0" distB="0" distL="0" distR="0" wp14:anchorId="528C1BC3" wp14:editId="6411FA54">
                  <wp:extent cx="152400" cy="152400"/>
                  <wp:effectExtent l="0" t="0" r="0" b="0"/>
                  <wp:docPr id="48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Associated Vehicle</w:t>
            </w:r>
          </w:p>
        </w:tc>
        <w:tc>
          <w:tcPr>
            <w:tcW w:w="1158" w:type="pct"/>
          </w:tcPr>
          <w:p w14:paraId="661CA5F2" w14:textId="77777777" w:rsidR="00BD09CC" w:rsidRDefault="00BD09CC" w:rsidP="00184FCF">
            <w:pPr>
              <w:jc w:val="both"/>
              <w:rPr>
                <w:rFonts w:cs="Arial"/>
              </w:rPr>
            </w:pPr>
            <w:r>
              <w:rPr>
                <w:rFonts w:cs="Arial"/>
              </w:rPr>
              <w:t>VIN</w:t>
            </w:r>
          </w:p>
        </w:tc>
        <w:tc>
          <w:tcPr>
            <w:tcW w:w="1392" w:type="pct"/>
          </w:tcPr>
          <w:p w14:paraId="741717E4" w14:textId="77777777" w:rsidR="00BD09CC" w:rsidRDefault="00BD09CC" w:rsidP="00184FCF">
            <w:pPr>
              <w:jc w:val="both"/>
              <w:rPr>
                <w:rFonts w:cs="Arial"/>
              </w:rPr>
            </w:pPr>
            <w:r>
              <w:rPr>
                <w:rFonts w:cs="Arial"/>
              </w:rPr>
              <w:t xml:space="preserve">The vehicle that the NFC card in question was shipped with. Because this alert is used to create associations between fleets and cards, NOT between vehicles and cards, this vehicle probably does NOT have a pairing with the NFC card in question, but the NFC card is physically shipped with </w:t>
            </w:r>
            <w:r>
              <w:rPr>
                <w:rFonts w:cs="Arial"/>
              </w:rPr>
              <w:lastRenderedPageBreak/>
              <w:t>the vehicle as its unpaired card.</w:t>
            </w:r>
          </w:p>
        </w:tc>
        <w:tc>
          <w:tcPr>
            <w:tcW w:w="1232" w:type="pct"/>
          </w:tcPr>
          <w:p w14:paraId="34FC8402" w14:textId="77777777" w:rsidR="00206F6A" w:rsidRDefault="00206F6A"/>
        </w:tc>
      </w:tr>
      <w:tr w:rsidR="005B3727" w14:paraId="0C5A5ADC" w14:textId="77777777" w:rsidTr="009735BC">
        <w:trPr>
          <w:trHeight w:val="332"/>
        </w:trPr>
        <w:tc>
          <w:tcPr>
            <w:tcW w:w="1219" w:type="pct"/>
            <w:shd w:val="clear" w:color="auto" w:fill="FFFFFF" w:themeFill="background1"/>
          </w:tcPr>
          <w:p w14:paraId="6598861B" w14:textId="77777777" w:rsidR="00BD09CC" w:rsidRPr="00BD09CC" w:rsidRDefault="009735BC" w:rsidP="00184FCF">
            <w:pPr>
              <w:jc w:val="both"/>
              <w:rPr>
                <w:rFonts w:cs="Arial"/>
              </w:rPr>
            </w:pPr>
            <w:r>
              <w:rPr>
                <w:noProof/>
              </w:rPr>
              <w:drawing>
                <wp:inline distT="0" distB="0" distL="0" distR="0" wp14:anchorId="20BD5756" wp14:editId="1ACC4A86">
                  <wp:extent cx="152400" cy="152400"/>
                  <wp:effectExtent l="0" t="0" r="0" b="0"/>
                  <wp:docPr id="48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NFC Card</w:t>
            </w:r>
          </w:p>
        </w:tc>
        <w:tc>
          <w:tcPr>
            <w:tcW w:w="1158" w:type="pct"/>
          </w:tcPr>
          <w:p w14:paraId="275DA449" w14:textId="77777777" w:rsidR="00BD09CC" w:rsidRDefault="00BD09CC" w:rsidP="00184FCF">
            <w:pPr>
              <w:jc w:val="both"/>
              <w:rPr>
                <w:rFonts w:cs="Arial"/>
              </w:rPr>
            </w:pPr>
            <w:r>
              <w:rPr>
                <w:rFonts w:cs="Arial"/>
              </w:rPr>
              <w:t>FESN</w:t>
            </w:r>
          </w:p>
        </w:tc>
        <w:tc>
          <w:tcPr>
            <w:tcW w:w="1392" w:type="pct"/>
          </w:tcPr>
          <w:p w14:paraId="4E743C44" w14:textId="77777777" w:rsidR="00BD09CC" w:rsidRDefault="00BD09CC" w:rsidP="00184FCF">
            <w:pPr>
              <w:jc w:val="both"/>
              <w:rPr>
                <w:rFonts w:cs="Arial"/>
              </w:rPr>
            </w:pPr>
            <w:r>
              <w:rPr>
                <w:rFonts w:cs="Arial"/>
              </w:rPr>
              <w:t xml:space="preserve">The NFC card that should be associated with the fleet that the "Associated Vehicle" is enrolled in. Note that this NFC card is not paired with the "Associated Vehicle" - the card is being delivered as an unpaired </w:t>
            </w:r>
            <w:proofErr w:type="gramStart"/>
            <w:r>
              <w:rPr>
                <w:rFonts w:cs="Arial"/>
              </w:rPr>
              <w:t>card, but</w:t>
            </w:r>
            <w:proofErr w:type="gramEnd"/>
            <w:r>
              <w:rPr>
                <w:rFonts w:cs="Arial"/>
              </w:rPr>
              <w:t xml:space="preserve"> is physically shipped with the "Associated Vehicle".</w:t>
            </w:r>
          </w:p>
        </w:tc>
        <w:tc>
          <w:tcPr>
            <w:tcW w:w="1232" w:type="pct"/>
          </w:tcPr>
          <w:p w14:paraId="5C38DBF0" w14:textId="77777777" w:rsidR="00206F6A" w:rsidRDefault="00206F6A"/>
        </w:tc>
      </w:tr>
    </w:tbl>
    <w:p w14:paraId="015C6724" w14:textId="77777777" w:rsidR="008D614C" w:rsidRDefault="008D614C" w:rsidP="007E45AD"/>
    <w:p w14:paraId="50ED92EA" w14:textId="77777777" w:rsidR="007E45AD" w:rsidRDefault="007E45AD" w:rsidP="00BE2488">
      <w:pPr>
        <w:pStyle w:val="RETechSignal"/>
      </w:pPr>
      <w:bookmarkStart w:id="305" w:name="_1cc4592cd0a08d7a0a8c973d2f26b362"/>
      <w:r>
        <w:t>Provisioning Alert</w:t>
      </w:r>
      <w:bookmarkEnd w:id="305"/>
    </w:p>
    <w:tbl>
      <w:tblPr>
        <w:tblStyle w:val="TableGrid"/>
        <w:tblW w:w="4524" w:type="pct"/>
        <w:tblInd w:w="625" w:type="dxa"/>
        <w:tblLook w:val="0620" w:firstRow="1" w:lastRow="0" w:firstColumn="0" w:lastColumn="0" w:noHBand="1" w:noVBand="1"/>
      </w:tblPr>
      <w:tblGrid>
        <w:gridCol w:w="1709"/>
        <w:gridCol w:w="6751"/>
      </w:tblGrid>
      <w:tr w:rsidR="007E45AD" w:rsidRPr="009E3B7C" w14:paraId="3575C328" w14:textId="77777777" w:rsidTr="00184FCF">
        <w:trPr>
          <w:trHeight w:val="166"/>
        </w:trPr>
        <w:tc>
          <w:tcPr>
            <w:tcW w:w="1010" w:type="pct"/>
            <w:shd w:val="clear" w:color="auto" w:fill="BFBFBF" w:themeFill="background1" w:themeFillShade="BF"/>
          </w:tcPr>
          <w:p w14:paraId="4529F5BF"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75C5846A" w14:textId="77777777" w:rsidR="007E45AD" w:rsidRPr="009E3B7C" w:rsidRDefault="007E45AD" w:rsidP="00184FCF">
            <w:pPr>
              <w:jc w:val="both"/>
              <w:rPr>
                <w:rFonts w:cs="Arial"/>
                <w:b/>
              </w:rPr>
            </w:pPr>
            <w:r>
              <w:rPr>
                <w:rFonts w:cs="Arial"/>
                <w:b/>
              </w:rPr>
              <w:t>Provisioning Alert</w:t>
            </w:r>
          </w:p>
        </w:tc>
      </w:tr>
      <w:tr w:rsidR="007E45AD" w:rsidRPr="009E3B7C" w14:paraId="70F9AC04" w14:textId="77777777" w:rsidTr="00184FCF">
        <w:trPr>
          <w:trHeight w:val="332"/>
        </w:trPr>
        <w:tc>
          <w:tcPr>
            <w:tcW w:w="1010" w:type="pct"/>
            <w:shd w:val="clear" w:color="auto" w:fill="BFBFBF" w:themeFill="background1" w:themeFillShade="BF"/>
          </w:tcPr>
          <w:p w14:paraId="01CC97B2" w14:textId="77777777" w:rsidR="007E45AD" w:rsidRDefault="007E45AD" w:rsidP="00184FCF">
            <w:pPr>
              <w:jc w:val="both"/>
              <w:rPr>
                <w:rFonts w:cs="Arial"/>
                <w:b/>
              </w:rPr>
            </w:pPr>
            <w:r>
              <w:rPr>
                <w:rFonts w:cs="Arial"/>
                <w:b/>
              </w:rPr>
              <w:t>Description</w:t>
            </w:r>
          </w:p>
        </w:tc>
        <w:tc>
          <w:tcPr>
            <w:tcW w:w="3990" w:type="pct"/>
          </w:tcPr>
          <w:p w14:paraId="20E44A0E" w14:textId="77777777" w:rsidR="007E45AD" w:rsidRDefault="007E45AD" w:rsidP="00184FCF">
            <w:pPr>
              <w:jc w:val="both"/>
              <w:rPr>
                <w:rFonts w:cs="Arial"/>
              </w:rPr>
            </w:pPr>
            <w:r>
              <w:rPr>
                <w:rFonts w:cs="Arial"/>
              </w:rPr>
              <w:t xml:space="preserve">Alert that is sent up from the vehicle through its modem at the time of manufacturing or module swap, used to </w:t>
            </w:r>
            <w:proofErr w:type="gramStart"/>
            <w:r>
              <w:rPr>
                <w:rFonts w:cs="Arial"/>
              </w:rPr>
              <w:t>associated</w:t>
            </w:r>
            <w:proofErr w:type="gramEnd"/>
            <w:r>
              <w:rPr>
                <w:rFonts w:cs="Arial"/>
              </w:rPr>
              <w:t xml:space="preserve"> the NFC System with the vehicle within the cloud</w:t>
            </w:r>
          </w:p>
        </w:tc>
      </w:tr>
      <w:tr w:rsidR="00695264" w:rsidRPr="009E3B7C" w14:paraId="0A6F59D4" w14:textId="77777777" w:rsidTr="00184FCF">
        <w:trPr>
          <w:trHeight w:val="332"/>
        </w:trPr>
        <w:tc>
          <w:tcPr>
            <w:tcW w:w="1010" w:type="pct"/>
            <w:shd w:val="clear" w:color="auto" w:fill="BFBFBF" w:themeFill="background1" w:themeFillShade="BF"/>
          </w:tcPr>
          <w:p w14:paraId="3548F763" w14:textId="77777777" w:rsidR="00695264" w:rsidRDefault="00695264" w:rsidP="00184FCF">
            <w:pPr>
              <w:jc w:val="both"/>
              <w:rPr>
                <w:rFonts w:cs="Arial"/>
                <w:b/>
              </w:rPr>
            </w:pPr>
            <w:r>
              <w:rPr>
                <w:rFonts w:cs="Arial"/>
                <w:b/>
              </w:rPr>
              <w:t>Realized by</w:t>
            </w:r>
          </w:p>
        </w:tc>
        <w:tc>
          <w:tcPr>
            <w:tcW w:w="3990" w:type="pct"/>
          </w:tcPr>
          <w:p w14:paraId="4B475406" w14:textId="77777777" w:rsidR="00206F6A" w:rsidRDefault="00206F6A"/>
        </w:tc>
      </w:tr>
    </w:tbl>
    <w:p w14:paraId="6CD5BFDA" w14:textId="77777777" w:rsidR="007E45AD" w:rsidRDefault="007E45AD" w:rsidP="007E45AD"/>
    <w:p w14:paraId="5F2E03FB"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2D62BD50" w14:textId="77777777" w:rsidTr="009735BC">
        <w:trPr>
          <w:trHeight w:val="166"/>
        </w:trPr>
        <w:tc>
          <w:tcPr>
            <w:tcW w:w="1219" w:type="pct"/>
            <w:shd w:val="clear" w:color="auto" w:fill="BFBFBF" w:themeFill="background1" w:themeFillShade="BF"/>
          </w:tcPr>
          <w:p w14:paraId="035BA2B5"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6D7DAA28"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08F5A769"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532429C1" w14:textId="77777777" w:rsidR="00BD09CC" w:rsidRDefault="00BD09CC" w:rsidP="00184FCF">
            <w:pPr>
              <w:jc w:val="both"/>
              <w:rPr>
                <w:rFonts w:cs="Arial"/>
                <w:b/>
              </w:rPr>
            </w:pPr>
            <w:r>
              <w:rPr>
                <w:rFonts w:cs="Arial"/>
                <w:b/>
              </w:rPr>
              <w:t>Realized By</w:t>
            </w:r>
          </w:p>
        </w:tc>
      </w:tr>
      <w:tr w:rsidR="005B3727" w14:paraId="46F570F9" w14:textId="77777777" w:rsidTr="009735BC">
        <w:trPr>
          <w:trHeight w:val="332"/>
        </w:trPr>
        <w:tc>
          <w:tcPr>
            <w:tcW w:w="1219" w:type="pct"/>
            <w:shd w:val="clear" w:color="auto" w:fill="FFFFFF" w:themeFill="background1"/>
          </w:tcPr>
          <w:p w14:paraId="400564A1" w14:textId="77777777" w:rsidR="00BD09CC" w:rsidRPr="00BD09CC" w:rsidRDefault="009735BC" w:rsidP="00184FCF">
            <w:pPr>
              <w:jc w:val="both"/>
              <w:rPr>
                <w:rFonts w:cs="Arial"/>
              </w:rPr>
            </w:pPr>
            <w:r>
              <w:rPr>
                <w:noProof/>
              </w:rPr>
              <w:drawing>
                <wp:inline distT="0" distB="0" distL="0" distR="0" wp14:anchorId="2A53A6B6" wp14:editId="662F5826">
                  <wp:extent cx="152400" cy="152400"/>
                  <wp:effectExtent l="0" t="0" r="0" b="0"/>
                  <wp:docPr id="48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Module FESN</w:t>
            </w:r>
          </w:p>
        </w:tc>
        <w:tc>
          <w:tcPr>
            <w:tcW w:w="1158" w:type="pct"/>
          </w:tcPr>
          <w:p w14:paraId="29F241AB" w14:textId="77777777" w:rsidR="00BD09CC" w:rsidRDefault="00BD09CC" w:rsidP="00184FCF">
            <w:pPr>
              <w:jc w:val="both"/>
              <w:rPr>
                <w:rFonts w:cs="Arial"/>
              </w:rPr>
            </w:pPr>
            <w:r>
              <w:rPr>
                <w:rFonts w:cs="Arial"/>
              </w:rPr>
              <w:t>FESN</w:t>
            </w:r>
          </w:p>
        </w:tc>
        <w:tc>
          <w:tcPr>
            <w:tcW w:w="1392" w:type="pct"/>
          </w:tcPr>
          <w:p w14:paraId="4DCDF40B" w14:textId="77777777" w:rsidR="00BD09CC" w:rsidRDefault="00BD09CC" w:rsidP="00184FCF">
            <w:pPr>
              <w:jc w:val="both"/>
              <w:rPr>
                <w:rFonts w:cs="Arial"/>
              </w:rPr>
            </w:pPr>
            <w:r>
              <w:rPr>
                <w:rFonts w:cs="Arial"/>
              </w:rPr>
              <w:t>The NFC System's Module specific Ford Electronic Serial Number</w:t>
            </w:r>
          </w:p>
        </w:tc>
        <w:tc>
          <w:tcPr>
            <w:tcW w:w="1232" w:type="pct"/>
          </w:tcPr>
          <w:p w14:paraId="7118294D" w14:textId="77777777" w:rsidR="00206F6A" w:rsidRDefault="00206F6A"/>
        </w:tc>
      </w:tr>
      <w:tr w:rsidR="005B3727" w14:paraId="1A060ACA" w14:textId="77777777" w:rsidTr="009735BC">
        <w:trPr>
          <w:trHeight w:val="332"/>
        </w:trPr>
        <w:tc>
          <w:tcPr>
            <w:tcW w:w="1219" w:type="pct"/>
            <w:shd w:val="clear" w:color="auto" w:fill="FFFFFF" w:themeFill="background1"/>
          </w:tcPr>
          <w:p w14:paraId="50FBDFFD" w14:textId="77777777" w:rsidR="00BD09CC" w:rsidRPr="00BD09CC" w:rsidRDefault="009735BC" w:rsidP="00184FCF">
            <w:pPr>
              <w:jc w:val="both"/>
              <w:rPr>
                <w:rFonts w:cs="Arial"/>
              </w:rPr>
            </w:pPr>
            <w:r>
              <w:rPr>
                <w:noProof/>
              </w:rPr>
              <w:drawing>
                <wp:inline distT="0" distB="0" distL="0" distR="0" wp14:anchorId="4155A74F" wp14:editId="0E00650F">
                  <wp:extent cx="152400" cy="152400"/>
                  <wp:effectExtent l="0" t="0" r="0" b="0"/>
                  <wp:docPr id="48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VIN</w:t>
            </w:r>
          </w:p>
        </w:tc>
        <w:tc>
          <w:tcPr>
            <w:tcW w:w="1158" w:type="pct"/>
          </w:tcPr>
          <w:p w14:paraId="69CCDD73" w14:textId="77777777" w:rsidR="00BD09CC" w:rsidRDefault="00BD09CC" w:rsidP="00184FCF">
            <w:pPr>
              <w:jc w:val="both"/>
              <w:rPr>
                <w:rFonts w:cs="Arial"/>
              </w:rPr>
            </w:pPr>
            <w:r>
              <w:rPr>
                <w:rFonts w:cs="Arial"/>
              </w:rPr>
              <w:t>VIN</w:t>
            </w:r>
          </w:p>
        </w:tc>
        <w:tc>
          <w:tcPr>
            <w:tcW w:w="1392" w:type="pct"/>
          </w:tcPr>
          <w:p w14:paraId="73587E3C" w14:textId="77777777" w:rsidR="00BD09CC" w:rsidRDefault="00BD09CC" w:rsidP="00184FCF">
            <w:pPr>
              <w:jc w:val="both"/>
              <w:rPr>
                <w:rFonts w:cs="Arial"/>
              </w:rPr>
            </w:pPr>
            <w:r>
              <w:rPr>
                <w:rFonts w:cs="Arial"/>
              </w:rPr>
              <w:t>The VIN of the vehicle that is sending the provisioning alert.</w:t>
            </w:r>
          </w:p>
        </w:tc>
        <w:tc>
          <w:tcPr>
            <w:tcW w:w="1232" w:type="pct"/>
          </w:tcPr>
          <w:p w14:paraId="24EFAE7F" w14:textId="77777777" w:rsidR="00206F6A" w:rsidRDefault="00206F6A"/>
        </w:tc>
      </w:tr>
    </w:tbl>
    <w:p w14:paraId="74D8BA40" w14:textId="77777777" w:rsidR="008D614C" w:rsidRDefault="008D614C" w:rsidP="007E45AD"/>
    <w:p w14:paraId="396E2568" w14:textId="77777777" w:rsidR="007E45AD" w:rsidRDefault="007E45AD" w:rsidP="00BE2488">
      <w:pPr>
        <w:pStyle w:val="RETechSignal"/>
      </w:pPr>
      <w:bookmarkStart w:id="306" w:name="_cc1a044370f7fff9e31306eb851a2d02"/>
      <w:r>
        <w:t>Request NFC Devices List</w:t>
      </w:r>
      <w:bookmarkEnd w:id="306"/>
    </w:p>
    <w:tbl>
      <w:tblPr>
        <w:tblStyle w:val="TableGrid"/>
        <w:tblW w:w="4524" w:type="pct"/>
        <w:tblInd w:w="625" w:type="dxa"/>
        <w:tblLook w:val="0620" w:firstRow="1" w:lastRow="0" w:firstColumn="0" w:lastColumn="0" w:noHBand="1" w:noVBand="1"/>
      </w:tblPr>
      <w:tblGrid>
        <w:gridCol w:w="1709"/>
        <w:gridCol w:w="6751"/>
      </w:tblGrid>
      <w:tr w:rsidR="007E45AD" w:rsidRPr="009E3B7C" w14:paraId="5C8029CE" w14:textId="77777777" w:rsidTr="00184FCF">
        <w:trPr>
          <w:trHeight w:val="166"/>
        </w:trPr>
        <w:tc>
          <w:tcPr>
            <w:tcW w:w="1010" w:type="pct"/>
            <w:shd w:val="clear" w:color="auto" w:fill="BFBFBF" w:themeFill="background1" w:themeFillShade="BF"/>
          </w:tcPr>
          <w:p w14:paraId="519DDFDF"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30A246BA" w14:textId="77777777" w:rsidR="007E45AD" w:rsidRPr="009E3B7C" w:rsidRDefault="007E45AD" w:rsidP="00184FCF">
            <w:pPr>
              <w:jc w:val="both"/>
              <w:rPr>
                <w:rFonts w:cs="Arial"/>
                <w:b/>
              </w:rPr>
            </w:pPr>
            <w:r>
              <w:rPr>
                <w:rFonts w:cs="Arial"/>
                <w:b/>
              </w:rPr>
              <w:t>Request NFC Devices List</w:t>
            </w:r>
          </w:p>
        </w:tc>
      </w:tr>
      <w:tr w:rsidR="007E45AD" w:rsidRPr="009E3B7C" w14:paraId="148D0F24" w14:textId="77777777" w:rsidTr="00184FCF">
        <w:trPr>
          <w:trHeight w:val="332"/>
        </w:trPr>
        <w:tc>
          <w:tcPr>
            <w:tcW w:w="1010" w:type="pct"/>
            <w:shd w:val="clear" w:color="auto" w:fill="BFBFBF" w:themeFill="background1" w:themeFillShade="BF"/>
          </w:tcPr>
          <w:p w14:paraId="3BD0B4AE" w14:textId="77777777" w:rsidR="007E45AD" w:rsidRDefault="007E45AD" w:rsidP="00184FCF">
            <w:pPr>
              <w:jc w:val="both"/>
              <w:rPr>
                <w:rFonts w:cs="Arial"/>
                <w:b/>
              </w:rPr>
            </w:pPr>
            <w:r>
              <w:rPr>
                <w:rFonts w:cs="Arial"/>
                <w:b/>
              </w:rPr>
              <w:t>Description</w:t>
            </w:r>
          </w:p>
        </w:tc>
        <w:tc>
          <w:tcPr>
            <w:tcW w:w="3990" w:type="pct"/>
          </w:tcPr>
          <w:p w14:paraId="50B03FD1" w14:textId="77777777" w:rsidR="00206F6A" w:rsidRDefault="00206F6A"/>
        </w:tc>
      </w:tr>
      <w:tr w:rsidR="00695264" w:rsidRPr="009E3B7C" w14:paraId="5C813671" w14:textId="77777777" w:rsidTr="00184FCF">
        <w:trPr>
          <w:trHeight w:val="332"/>
        </w:trPr>
        <w:tc>
          <w:tcPr>
            <w:tcW w:w="1010" w:type="pct"/>
            <w:shd w:val="clear" w:color="auto" w:fill="BFBFBF" w:themeFill="background1" w:themeFillShade="BF"/>
          </w:tcPr>
          <w:p w14:paraId="028AA63B" w14:textId="77777777" w:rsidR="00695264" w:rsidRDefault="00695264" w:rsidP="00184FCF">
            <w:pPr>
              <w:jc w:val="both"/>
              <w:rPr>
                <w:rFonts w:cs="Arial"/>
                <w:b/>
              </w:rPr>
            </w:pPr>
            <w:r>
              <w:rPr>
                <w:rFonts w:cs="Arial"/>
                <w:b/>
              </w:rPr>
              <w:t>Realized by</w:t>
            </w:r>
          </w:p>
        </w:tc>
        <w:tc>
          <w:tcPr>
            <w:tcW w:w="3990" w:type="pct"/>
          </w:tcPr>
          <w:p w14:paraId="1C17EA38" w14:textId="77777777" w:rsidR="00206F6A" w:rsidRDefault="00206F6A"/>
        </w:tc>
      </w:tr>
    </w:tbl>
    <w:p w14:paraId="6412848F" w14:textId="77777777" w:rsidR="007E45AD" w:rsidRDefault="007E45AD" w:rsidP="007E45AD"/>
    <w:p w14:paraId="3574574A" w14:textId="77777777" w:rsidR="007E45AD" w:rsidRDefault="007E45AD" w:rsidP="00BE2488">
      <w:pPr>
        <w:pStyle w:val="RETechSignal"/>
      </w:pPr>
      <w:bookmarkStart w:id="307" w:name="_7475db6bdec489be144c1f3e0e87ec4a"/>
      <w:r>
        <w:t>Retail User Approval Request</w:t>
      </w:r>
      <w:bookmarkEnd w:id="307"/>
    </w:p>
    <w:tbl>
      <w:tblPr>
        <w:tblStyle w:val="TableGrid"/>
        <w:tblW w:w="4524" w:type="pct"/>
        <w:tblInd w:w="625" w:type="dxa"/>
        <w:tblLook w:val="0620" w:firstRow="1" w:lastRow="0" w:firstColumn="0" w:lastColumn="0" w:noHBand="1" w:noVBand="1"/>
      </w:tblPr>
      <w:tblGrid>
        <w:gridCol w:w="1709"/>
        <w:gridCol w:w="6751"/>
      </w:tblGrid>
      <w:tr w:rsidR="007E45AD" w:rsidRPr="009E3B7C" w14:paraId="2A0D30F6" w14:textId="77777777" w:rsidTr="00184FCF">
        <w:trPr>
          <w:trHeight w:val="166"/>
        </w:trPr>
        <w:tc>
          <w:tcPr>
            <w:tcW w:w="1010" w:type="pct"/>
            <w:shd w:val="clear" w:color="auto" w:fill="BFBFBF" w:themeFill="background1" w:themeFillShade="BF"/>
          </w:tcPr>
          <w:p w14:paraId="4B457697"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42E36E59" w14:textId="77777777" w:rsidR="007E45AD" w:rsidRPr="009E3B7C" w:rsidRDefault="007E45AD" w:rsidP="00184FCF">
            <w:pPr>
              <w:jc w:val="both"/>
              <w:rPr>
                <w:rFonts w:cs="Arial"/>
                <w:b/>
              </w:rPr>
            </w:pPr>
            <w:r>
              <w:rPr>
                <w:rFonts w:cs="Arial"/>
                <w:b/>
              </w:rPr>
              <w:t>Retail User Approval Request</w:t>
            </w:r>
          </w:p>
        </w:tc>
      </w:tr>
      <w:tr w:rsidR="007E45AD" w:rsidRPr="009E3B7C" w14:paraId="4F7277A8" w14:textId="77777777" w:rsidTr="00184FCF">
        <w:trPr>
          <w:trHeight w:val="332"/>
        </w:trPr>
        <w:tc>
          <w:tcPr>
            <w:tcW w:w="1010" w:type="pct"/>
            <w:shd w:val="clear" w:color="auto" w:fill="BFBFBF" w:themeFill="background1" w:themeFillShade="BF"/>
          </w:tcPr>
          <w:p w14:paraId="571C2508" w14:textId="77777777" w:rsidR="007E45AD" w:rsidRDefault="007E45AD" w:rsidP="00184FCF">
            <w:pPr>
              <w:jc w:val="both"/>
              <w:rPr>
                <w:rFonts w:cs="Arial"/>
                <w:b/>
              </w:rPr>
            </w:pPr>
            <w:r>
              <w:rPr>
                <w:rFonts w:cs="Arial"/>
                <w:b/>
              </w:rPr>
              <w:t>Description</w:t>
            </w:r>
          </w:p>
        </w:tc>
        <w:tc>
          <w:tcPr>
            <w:tcW w:w="3990" w:type="pct"/>
          </w:tcPr>
          <w:p w14:paraId="6DC591AC" w14:textId="77777777" w:rsidR="007E45AD" w:rsidRDefault="007E45AD" w:rsidP="00184FCF">
            <w:pPr>
              <w:jc w:val="both"/>
              <w:rPr>
                <w:rFonts w:cs="Arial"/>
              </w:rPr>
            </w:pPr>
            <w:r>
              <w:rPr>
                <w:rFonts w:cs="Arial"/>
              </w:rPr>
              <w:t>The message that is transmitted from the Cloud Backend System to the Mobile App to prompt the retail owner to approve or deny a request that was created using the in-vehicle HMI.</w:t>
            </w:r>
          </w:p>
        </w:tc>
      </w:tr>
      <w:tr w:rsidR="00695264" w:rsidRPr="009E3B7C" w14:paraId="16A798F0" w14:textId="77777777" w:rsidTr="00184FCF">
        <w:trPr>
          <w:trHeight w:val="332"/>
        </w:trPr>
        <w:tc>
          <w:tcPr>
            <w:tcW w:w="1010" w:type="pct"/>
            <w:shd w:val="clear" w:color="auto" w:fill="BFBFBF" w:themeFill="background1" w:themeFillShade="BF"/>
          </w:tcPr>
          <w:p w14:paraId="756551C1" w14:textId="77777777" w:rsidR="00695264" w:rsidRDefault="00695264" w:rsidP="00184FCF">
            <w:pPr>
              <w:jc w:val="both"/>
              <w:rPr>
                <w:rFonts w:cs="Arial"/>
                <w:b/>
              </w:rPr>
            </w:pPr>
            <w:r>
              <w:rPr>
                <w:rFonts w:cs="Arial"/>
                <w:b/>
              </w:rPr>
              <w:t>Realized by</w:t>
            </w:r>
          </w:p>
        </w:tc>
        <w:tc>
          <w:tcPr>
            <w:tcW w:w="3990" w:type="pct"/>
          </w:tcPr>
          <w:p w14:paraId="4AFE3E44" w14:textId="77777777" w:rsidR="00206F6A" w:rsidRDefault="00206F6A"/>
        </w:tc>
      </w:tr>
    </w:tbl>
    <w:p w14:paraId="36A2E7AF" w14:textId="77777777" w:rsidR="007E45AD" w:rsidRDefault="007E45AD" w:rsidP="007E45AD"/>
    <w:p w14:paraId="229EFCC4"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4AA59532" w14:textId="77777777" w:rsidTr="009735BC">
        <w:trPr>
          <w:trHeight w:val="166"/>
        </w:trPr>
        <w:tc>
          <w:tcPr>
            <w:tcW w:w="1219" w:type="pct"/>
            <w:shd w:val="clear" w:color="auto" w:fill="BFBFBF" w:themeFill="background1" w:themeFillShade="BF"/>
          </w:tcPr>
          <w:p w14:paraId="4853BD06" w14:textId="77777777" w:rsidR="00BD09CC" w:rsidRPr="009E3B7C" w:rsidRDefault="00BD09CC" w:rsidP="00184FCF">
            <w:pPr>
              <w:jc w:val="both"/>
              <w:rPr>
                <w:rFonts w:cs="Arial"/>
                <w:b/>
              </w:rPr>
            </w:pPr>
            <w:r>
              <w:rPr>
                <w:rFonts w:cs="Arial"/>
                <w:b/>
              </w:rPr>
              <w:lastRenderedPageBreak/>
              <w:t>Name</w:t>
            </w:r>
          </w:p>
        </w:tc>
        <w:tc>
          <w:tcPr>
            <w:tcW w:w="1158" w:type="pct"/>
            <w:shd w:val="clear" w:color="auto" w:fill="BFBFBF" w:themeFill="background1" w:themeFillShade="BF"/>
          </w:tcPr>
          <w:p w14:paraId="4F877681"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1ADA1F36"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3CEC271F" w14:textId="77777777" w:rsidR="00BD09CC" w:rsidRDefault="00BD09CC" w:rsidP="00184FCF">
            <w:pPr>
              <w:jc w:val="both"/>
              <w:rPr>
                <w:rFonts w:cs="Arial"/>
                <w:b/>
              </w:rPr>
            </w:pPr>
            <w:r>
              <w:rPr>
                <w:rFonts w:cs="Arial"/>
                <w:b/>
              </w:rPr>
              <w:t>Realized By</w:t>
            </w:r>
          </w:p>
        </w:tc>
      </w:tr>
      <w:tr w:rsidR="005B3727" w14:paraId="71E17C0C" w14:textId="77777777" w:rsidTr="009735BC">
        <w:trPr>
          <w:trHeight w:val="332"/>
        </w:trPr>
        <w:tc>
          <w:tcPr>
            <w:tcW w:w="1219" w:type="pct"/>
            <w:shd w:val="clear" w:color="auto" w:fill="FFFFFF" w:themeFill="background1"/>
          </w:tcPr>
          <w:p w14:paraId="4D597D33" w14:textId="77777777" w:rsidR="00BD09CC" w:rsidRPr="00BD09CC" w:rsidRDefault="009735BC" w:rsidP="00184FCF">
            <w:pPr>
              <w:jc w:val="both"/>
              <w:rPr>
                <w:rFonts w:cs="Arial"/>
              </w:rPr>
            </w:pPr>
            <w:r>
              <w:rPr>
                <w:noProof/>
              </w:rPr>
              <w:drawing>
                <wp:inline distT="0" distB="0" distL="0" distR="0" wp14:anchorId="40319E61" wp14:editId="4A95D657">
                  <wp:extent cx="152400" cy="152400"/>
                  <wp:effectExtent l="0" t="0" r="0" b="0"/>
                  <wp:docPr id="48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VIN</w:t>
            </w:r>
          </w:p>
        </w:tc>
        <w:tc>
          <w:tcPr>
            <w:tcW w:w="1158" w:type="pct"/>
          </w:tcPr>
          <w:p w14:paraId="7D24E5CA" w14:textId="77777777" w:rsidR="00BD09CC" w:rsidRDefault="00BD09CC" w:rsidP="00184FCF">
            <w:pPr>
              <w:jc w:val="both"/>
              <w:rPr>
                <w:rFonts w:cs="Arial"/>
              </w:rPr>
            </w:pPr>
            <w:r>
              <w:rPr>
                <w:rFonts w:cs="Arial"/>
              </w:rPr>
              <w:t>VIN</w:t>
            </w:r>
          </w:p>
        </w:tc>
        <w:tc>
          <w:tcPr>
            <w:tcW w:w="1392" w:type="pct"/>
          </w:tcPr>
          <w:p w14:paraId="0B90758A" w14:textId="77777777" w:rsidR="00BD09CC" w:rsidRDefault="00BD09CC" w:rsidP="00184FCF">
            <w:pPr>
              <w:jc w:val="both"/>
              <w:rPr>
                <w:rFonts w:cs="Arial"/>
              </w:rPr>
            </w:pPr>
            <w:r>
              <w:rPr>
                <w:rFonts w:cs="Arial"/>
              </w:rPr>
              <w:t>The Vehicle Identification Number of the vehicle the selected command is being requested for</w:t>
            </w:r>
          </w:p>
        </w:tc>
        <w:tc>
          <w:tcPr>
            <w:tcW w:w="1232" w:type="pct"/>
          </w:tcPr>
          <w:p w14:paraId="3FF9EC0D" w14:textId="77777777" w:rsidR="00206F6A" w:rsidRDefault="00206F6A"/>
        </w:tc>
      </w:tr>
      <w:tr w:rsidR="005B3727" w14:paraId="042E370A" w14:textId="77777777" w:rsidTr="009735BC">
        <w:trPr>
          <w:trHeight w:val="332"/>
        </w:trPr>
        <w:tc>
          <w:tcPr>
            <w:tcW w:w="1219" w:type="pct"/>
            <w:shd w:val="clear" w:color="auto" w:fill="FFFFFF" w:themeFill="background1"/>
          </w:tcPr>
          <w:p w14:paraId="7260C394" w14:textId="77777777" w:rsidR="00BD09CC" w:rsidRPr="00BD09CC" w:rsidRDefault="009735BC" w:rsidP="00184FCF">
            <w:pPr>
              <w:jc w:val="both"/>
              <w:rPr>
                <w:rFonts w:cs="Arial"/>
              </w:rPr>
            </w:pPr>
            <w:r>
              <w:rPr>
                <w:noProof/>
              </w:rPr>
              <w:drawing>
                <wp:inline distT="0" distB="0" distL="0" distR="0" wp14:anchorId="714C9F0B" wp14:editId="237E683A">
                  <wp:extent cx="152400" cy="152400"/>
                  <wp:effectExtent l="0" t="0" r="0" b="0"/>
                  <wp:docPr id="49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Card FESN</w:t>
            </w:r>
          </w:p>
        </w:tc>
        <w:tc>
          <w:tcPr>
            <w:tcW w:w="1158" w:type="pct"/>
          </w:tcPr>
          <w:p w14:paraId="053C0246" w14:textId="77777777" w:rsidR="00BD09CC" w:rsidRDefault="00BD09CC" w:rsidP="00184FCF">
            <w:pPr>
              <w:jc w:val="both"/>
              <w:rPr>
                <w:rFonts w:cs="Arial"/>
              </w:rPr>
            </w:pPr>
            <w:r>
              <w:rPr>
                <w:rFonts w:cs="Arial"/>
              </w:rPr>
              <w:t>FESN</w:t>
            </w:r>
          </w:p>
        </w:tc>
        <w:tc>
          <w:tcPr>
            <w:tcW w:w="1392" w:type="pct"/>
          </w:tcPr>
          <w:p w14:paraId="6A2FF47E" w14:textId="77777777" w:rsidR="00BD09CC" w:rsidRDefault="00BD09CC" w:rsidP="00184FCF">
            <w:pPr>
              <w:jc w:val="both"/>
              <w:rPr>
                <w:rFonts w:cs="Arial"/>
              </w:rPr>
            </w:pPr>
            <w:r>
              <w:rPr>
                <w:rFonts w:cs="Arial"/>
              </w:rPr>
              <w:t xml:space="preserve">The Ford Electronic Serial Number for the NFC Card/Device either being added or deleted. </w:t>
            </w:r>
          </w:p>
        </w:tc>
        <w:tc>
          <w:tcPr>
            <w:tcW w:w="1232" w:type="pct"/>
          </w:tcPr>
          <w:p w14:paraId="4CC38766" w14:textId="77777777" w:rsidR="00206F6A" w:rsidRDefault="00206F6A"/>
        </w:tc>
      </w:tr>
      <w:tr w:rsidR="005B3727" w14:paraId="6B7BCA5A" w14:textId="77777777" w:rsidTr="009735BC">
        <w:trPr>
          <w:trHeight w:val="332"/>
        </w:trPr>
        <w:tc>
          <w:tcPr>
            <w:tcW w:w="1219" w:type="pct"/>
            <w:shd w:val="clear" w:color="auto" w:fill="FFFFFF" w:themeFill="background1"/>
          </w:tcPr>
          <w:p w14:paraId="7C022C15" w14:textId="77777777" w:rsidR="00BD09CC" w:rsidRPr="00BD09CC" w:rsidRDefault="009735BC" w:rsidP="00184FCF">
            <w:pPr>
              <w:jc w:val="both"/>
              <w:rPr>
                <w:rFonts w:cs="Arial"/>
              </w:rPr>
            </w:pPr>
            <w:r>
              <w:rPr>
                <w:noProof/>
              </w:rPr>
              <w:drawing>
                <wp:inline distT="0" distB="0" distL="0" distR="0" wp14:anchorId="43713D08" wp14:editId="6A3F2C14">
                  <wp:extent cx="152400" cy="152400"/>
                  <wp:effectExtent l="0" t="0" r="0" b="0"/>
                  <wp:docPr id="49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Request Type</w:t>
            </w:r>
          </w:p>
        </w:tc>
        <w:tc>
          <w:tcPr>
            <w:tcW w:w="1158" w:type="pct"/>
          </w:tcPr>
          <w:p w14:paraId="7A621D55" w14:textId="77777777" w:rsidR="00BD09CC" w:rsidRDefault="00BD09CC" w:rsidP="00184FCF">
            <w:pPr>
              <w:jc w:val="both"/>
              <w:rPr>
                <w:rFonts w:cs="Arial"/>
              </w:rPr>
            </w:pPr>
            <w:r>
              <w:rPr>
                <w:rFonts w:cs="Arial"/>
              </w:rPr>
              <w:t>NFC Command Type</w:t>
            </w:r>
          </w:p>
        </w:tc>
        <w:tc>
          <w:tcPr>
            <w:tcW w:w="1392" w:type="pct"/>
          </w:tcPr>
          <w:p w14:paraId="210C41E3" w14:textId="77777777" w:rsidR="00BD09CC" w:rsidRDefault="00BD09CC" w:rsidP="00184FCF">
            <w:pPr>
              <w:jc w:val="both"/>
              <w:rPr>
                <w:rFonts w:cs="Arial"/>
              </w:rPr>
            </w:pPr>
            <w:r>
              <w:rPr>
                <w:rFonts w:cs="Arial"/>
              </w:rPr>
              <w:t>The specific type of action being requested: Adding a Key, Deleting a Key</w:t>
            </w:r>
          </w:p>
        </w:tc>
        <w:tc>
          <w:tcPr>
            <w:tcW w:w="1232" w:type="pct"/>
          </w:tcPr>
          <w:p w14:paraId="6E486C9E" w14:textId="77777777" w:rsidR="00206F6A" w:rsidRDefault="00206F6A"/>
        </w:tc>
      </w:tr>
      <w:tr w:rsidR="005B3727" w14:paraId="6147539A" w14:textId="77777777" w:rsidTr="009735BC">
        <w:trPr>
          <w:trHeight w:val="332"/>
        </w:trPr>
        <w:tc>
          <w:tcPr>
            <w:tcW w:w="1219" w:type="pct"/>
            <w:shd w:val="clear" w:color="auto" w:fill="FFFFFF" w:themeFill="background1"/>
          </w:tcPr>
          <w:p w14:paraId="070EE0B3" w14:textId="77777777" w:rsidR="00BD09CC" w:rsidRPr="00BD09CC" w:rsidRDefault="009735BC" w:rsidP="00184FCF">
            <w:pPr>
              <w:jc w:val="both"/>
              <w:rPr>
                <w:rFonts w:cs="Arial"/>
              </w:rPr>
            </w:pPr>
            <w:r>
              <w:rPr>
                <w:noProof/>
              </w:rPr>
              <w:drawing>
                <wp:inline distT="0" distB="0" distL="0" distR="0" wp14:anchorId="148AE2BF" wp14:editId="2F2966F2">
                  <wp:extent cx="152400" cy="152400"/>
                  <wp:effectExtent l="0" t="0" r="0" b="0"/>
                  <wp:docPr id="49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Key Friendly Name</w:t>
            </w:r>
          </w:p>
        </w:tc>
        <w:tc>
          <w:tcPr>
            <w:tcW w:w="1158" w:type="pct"/>
          </w:tcPr>
          <w:p w14:paraId="60CEEC32" w14:textId="77777777" w:rsidR="00BD09CC" w:rsidRDefault="00BD09CC" w:rsidP="00184FCF">
            <w:pPr>
              <w:jc w:val="both"/>
              <w:rPr>
                <w:rFonts w:cs="Arial"/>
              </w:rPr>
            </w:pPr>
            <w:r>
              <w:rPr>
                <w:rFonts w:cs="Arial"/>
              </w:rPr>
              <w:t>String</w:t>
            </w:r>
          </w:p>
        </w:tc>
        <w:tc>
          <w:tcPr>
            <w:tcW w:w="1392" w:type="pct"/>
          </w:tcPr>
          <w:p w14:paraId="7D482AB4" w14:textId="77777777" w:rsidR="00BD09CC" w:rsidRDefault="00BD09CC" w:rsidP="00184FCF">
            <w:pPr>
              <w:jc w:val="both"/>
              <w:rPr>
                <w:rFonts w:cs="Arial"/>
              </w:rPr>
            </w:pPr>
            <w:r>
              <w:rPr>
                <w:rFonts w:cs="Arial"/>
              </w:rPr>
              <w:t xml:space="preserve">The </w:t>
            </w:r>
            <w:proofErr w:type="gramStart"/>
            <w:r>
              <w:rPr>
                <w:rFonts w:cs="Arial"/>
              </w:rPr>
              <w:t>user friendly</w:t>
            </w:r>
            <w:proofErr w:type="gramEnd"/>
            <w:r>
              <w:rPr>
                <w:rFonts w:cs="Arial"/>
              </w:rPr>
              <w:t xml:space="preserve"> name of the NFC Card/Device either being added or deleted.</w:t>
            </w:r>
          </w:p>
        </w:tc>
        <w:tc>
          <w:tcPr>
            <w:tcW w:w="1232" w:type="pct"/>
          </w:tcPr>
          <w:p w14:paraId="549B34D9" w14:textId="77777777" w:rsidR="00206F6A" w:rsidRDefault="00206F6A"/>
        </w:tc>
      </w:tr>
      <w:tr w:rsidR="005B3727" w14:paraId="287A0F19" w14:textId="77777777" w:rsidTr="009735BC">
        <w:trPr>
          <w:trHeight w:val="332"/>
        </w:trPr>
        <w:tc>
          <w:tcPr>
            <w:tcW w:w="1219" w:type="pct"/>
            <w:shd w:val="clear" w:color="auto" w:fill="FFFFFF" w:themeFill="background1"/>
          </w:tcPr>
          <w:p w14:paraId="085F34EF" w14:textId="77777777" w:rsidR="00BD09CC" w:rsidRPr="00BD09CC" w:rsidRDefault="009735BC" w:rsidP="00184FCF">
            <w:pPr>
              <w:jc w:val="both"/>
              <w:rPr>
                <w:rFonts w:cs="Arial"/>
              </w:rPr>
            </w:pPr>
            <w:r>
              <w:rPr>
                <w:noProof/>
              </w:rPr>
              <w:drawing>
                <wp:inline distT="0" distB="0" distL="0" distR="0" wp14:anchorId="625F162C" wp14:editId="74E28207">
                  <wp:extent cx="152400" cy="152400"/>
                  <wp:effectExtent l="0" t="0" r="0" b="0"/>
                  <wp:docPr id="49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Payload ID</w:t>
            </w:r>
          </w:p>
        </w:tc>
        <w:tc>
          <w:tcPr>
            <w:tcW w:w="1158" w:type="pct"/>
          </w:tcPr>
          <w:p w14:paraId="477E5D36" w14:textId="77777777" w:rsidR="00BD09CC" w:rsidRDefault="00BD09CC" w:rsidP="00184FCF">
            <w:pPr>
              <w:jc w:val="both"/>
              <w:rPr>
                <w:rFonts w:cs="Arial"/>
              </w:rPr>
            </w:pPr>
            <w:r>
              <w:rPr>
                <w:rFonts w:cs="Arial"/>
              </w:rPr>
              <w:t>Payload ID</w:t>
            </w:r>
          </w:p>
        </w:tc>
        <w:tc>
          <w:tcPr>
            <w:tcW w:w="1392" w:type="pct"/>
          </w:tcPr>
          <w:p w14:paraId="55CAB6C9" w14:textId="77777777" w:rsidR="00BD09CC" w:rsidRDefault="00BD09CC" w:rsidP="00184FCF">
            <w:pPr>
              <w:jc w:val="both"/>
              <w:rPr>
                <w:rFonts w:cs="Arial"/>
              </w:rPr>
            </w:pPr>
            <w:r>
              <w:rPr>
                <w:rFonts w:cs="Arial"/>
              </w:rPr>
              <w:t xml:space="preserve">Unique pairing ID that is created and maintained on the cloud side to keep track of vehicle to NFC Device pairings. </w:t>
            </w:r>
          </w:p>
        </w:tc>
        <w:tc>
          <w:tcPr>
            <w:tcW w:w="1232" w:type="pct"/>
          </w:tcPr>
          <w:p w14:paraId="5CD31283" w14:textId="77777777" w:rsidR="00206F6A" w:rsidRDefault="00206F6A"/>
        </w:tc>
      </w:tr>
    </w:tbl>
    <w:p w14:paraId="6DA1EDF3" w14:textId="77777777" w:rsidR="008D614C" w:rsidRDefault="008D614C" w:rsidP="007E45AD"/>
    <w:p w14:paraId="78326222" w14:textId="77777777" w:rsidR="007E45AD" w:rsidRDefault="007E45AD" w:rsidP="00BE2488">
      <w:pPr>
        <w:pStyle w:val="RETechSignal"/>
      </w:pPr>
      <w:bookmarkStart w:id="308" w:name="_e4dc62470c9d358f363b1ed3c717ea94"/>
      <w:r>
        <w:t>Retail User Approval Result</w:t>
      </w:r>
      <w:bookmarkEnd w:id="308"/>
    </w:p>
    <w:tbl>
      <w:tblPr>
        <w:tblStyle w:val="TableGrid"/>
        <w:tblW w:w="4524" w:type="pct"/>
        <w:tblInd w:w="625" w:type="dxa"/>
        <w:tblLook w:val="0620" w:firstRow="1" w:lastRow="0" w:firstColumn="0" w:lastColumn="0" w:noHBand="1" w:noVBand="1"/>
      </w:tblPr>
      <w:tblGrid>
        <w:gridCol w:w="1709"/>
        <w:gridCol w:w="6751"/>
      </w:tblGrid>
      <w:tr w:rsidR="007E45AD" w:rsidRPr="009E3B7C" w14:paraId="692B2E6C" w14:textId="77777777" w:rsidTr="00184FCF">
        <w:trPr>
          <w:trHeight w:val="166"/>
        </w:trPr>
        <w:tc>
          <w:tcPr>
            <w:tcW w:w="1010" w:type="pct"/>
            <w:shd w:val="clear" w:color="auto" w:fill="BFBFBF" w:themeFill="background1" w:themeFillShade="BF"/>
          </w:tcPr>
          <w:p w14:paraId="3FEBB10E"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4FF445EB" w14:textId="77777777" w:rsidR="007E45AD" w:rsidRPr="009E3B7C" w:rsidRDefault="007E45AD" w:rsidP="00184FCF">
            <w:pPr>
              <w:jc w:val="both"/>
              <w:rPr>
                <w:rFonts w:cs="Arial"/>
                <w:b/>
              </w:rPr>
            </w:pPr>
            <w:r>
              <w:rPr>
                <w:rFonts w:cs="Arial"/>
                <w:b/>
              </w:rPr>
              <w:t>Retail User Approval Result</w:t>
            </w:r>
          </w:p>
        </w:tc>
      </w:tr>
      <w:tr w:rsidR="007E45AD" w:rsidRPr="009E3B7C" w14:paraId="6AD827B4" w14:textId="77777777" w:rsidTr="00184FCF">
        <w:trPr>
          <w:trHeight w:val="332"/>
        </w:trPr>
        <w:tc>
          <w:tcPr>
            <w:tcW w:w="1010" w:type="pct"/>
            <w:shd w:val="clear" w:color="auto" w:fill="BFBFBF" w:themeFill="background1" w:themeFillShade="BF"/>
          </w:tcPr>
          <w:p w14:paraId="38A0CE36" w14:textId="77777777" w:rsidR="007E45AD" w:rsidRDefault="007E45AD" w:rsidP="00184FCF">
            <w:pPr>
              <w:jc w:val="both"/>
              <w:rPr>
                <w:rFonts w:cs="Arial"/>
                <w:b/>
              </w:rPr>
            </w:pPr>
            <w:r>
              <w:rPr>
                <w:rFonts w:cs="Arial"/>
                <w:b/>
              </w:rPr>
              <w:t>Description</w:t>
            </w:r>
          </w:p>
        </w:tc>
        <w:tc>
          <w:tcPr>
            <w:tcW w:w="3990" w:type="pct"/>
          </w:tcPr>
          <w:p w14:paraId="0C13B374" w14:textId="77777777" w:rsidR="007E45AD" w:rsidRDefault="007E45AD" w:rsidP="00184FCF">
            <w:pPr>
              <w:jc w:val="both"/>
              <w:rPr>
                <w:rFonts w:cs="Arial"/>
              </w:rPr>
            </w:pPr>
            <w:r>
              <w:rPr>
                <w:rFonts w:cs="Arial"/>
              </w:rPr>
              <w:t>This message is sent from the Cloud Backend System to the vehicle to notify the vehicle of the result of a previously requested NFC command. The message is only transmitted if the request has failed, timed out, or been denied -- if the request is approved, the vehicle is notified with an NFC Command Message.</w:t>
            </w:r>
          </w:p>
        </w:tc>
      </w:tr>
      <w:tr w:rsidR="00695264" w:rsidRPr="009E3B7C" w14:paraId="291F5871" w14:textId="77777777" w:rsidTr="00184FCF">
        <w:trPr>
          <w:trHeight w:val="332"/>
        </w:trPr>
        <w:tc>
          <w:tcPr>
            <w:tcW w:w="1010" w:type="pct"/>
            <w:shd w:val="clear" w:color="auto" w:fill="BFBFBF" w:themeFill="background1" w:themeFillShade="BF"/>
          </w:tcPr>
          <w:p w14:paraId="017817EF" w14:textId="77777777" w:rsidR="00695264" w:rsidRDefault="00695264" w:rsidP="00184FCF">
            <w:pPr>
              <w:jc w:val="both"/>
              <w:rPr>
                <w:rFonts w:cs="Arial"/>
                <w:b/>
              </w:rPr>
            </w:pPr>
            <w:r>
              <w:rPr>
                <w:rFonts w:cs="Arial"/>
                <w:b/>
              </w:rPr>
              <w:t>Realized by</w:t>
            </w:r>
          </w:p>
        </w:tc>
        <w:tc>
          <w:tcPr>
            <w:tcW w:w="3990" w:type="pct"/>
          </w:tcPr>
          <w:p w14:paraId="773AE2E5" w14:textId="77777777" w:rsidR="00206F6A" w:rsidRDefault="00206F6A"/>
        </w:tc>
      </w:tr>
    </w:tbl>
    <w:p w14:paraId="32909F9F" w14:textId="77777777" w:rsidR="007E45AD" w:rsidRDefault="007E45AD" w:rsidP="007E45AD"/>
    <w:p w14:paraId="714875EB"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2A722A23" w14:textId="77777777" w:rsidTr="009735BC">
        <w:trPr>
          <w:trHeight w:val="166"/>
        </w:trPr>
        <w:tc>
          <w:tcPr>
            <w:tcW w:w="1219" w:type="pct"/>
            <w:shd w:val="clear" w:color="auto" w:fill="BFBFBF" w:themeFill="background1" w:themeFillShade="BF"/>
          </w:tcPr>
          <w:p w14:paraId="03E0AC70"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5D440619"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15AADCE1"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56E85783" w14:textId="77777777" w:rsidR="00BD09CC" w:rsidRDefault="00BD09CC" w:rsidP="00184FCF">
            <w:pPr>
              <w:jc w:val="both"/>
              <w:rPr>
                <w:rFonts w:cs="Arial"/>
                <w:b/>
              </w:rPr>
            </w:pPr>
            <w:r>
              <w:rPr>
                <w:rFonts w:cs="Arial"/>
                <w:b/>
              </w:rPr>
              <w:t>Realized By</w:t>
            </w:r>
          </w:p>
        </w:tc>
      </w:tr>
      <w:tr w:rsidR="005B3727" w14:paraId="7F463D3B" w14:textId="77777777" w:rsidTr="009735BC">
        <w:trPr>
          <w:trHeight w:val="332"/>
        </w:trPr>
        <w:tc>
          <w:tcPr>
            <w:tcW w:w="1219" w:type="pct"/>
            <w:shd w:val="clear" w:color="auto" w:fill="FFFFFF" w:themeFill="background1"/>
          </w:tcPr>
          <w:p w14:paraId="78C7499E" w14:textId="77777777" w:rsidR="00BD09CC" w:rsidRPr="00BD09CC" w:rsidRDefault="009735BC" w:rsidP="00184FCF">
            <w:pPr>
              <w:jc w:val="both"/>
              <w:rPr>
                <w:rFonts w:cs="Arial"/>
              </w:rPr>
            </w:pPr>
            <w:r>
              <w:rPr>
                <w:noProof/>
              </w:rPr>
              <w:drawing>
                <wp:inline distT="0" distB="0" distL="0" distR="0" wp14:anchorId="30A343E6" wp14:editId="0270A40D">
                  <wp:extent cx="152400" cy="152400"/>
                  <wp:effectExtent l="0" t="0" r="0" b="0"/>
                  <wp:docPr id="49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Request Status</w:t>
            </w:r>
          </w:p>
        </w:tc>
        <w:tc>
          <w:tcPr>
            <w:tcW w:w="1158" w:type="pct"/>
          </w:tcPr>
          <w:p w14:paraId="1060287D" w14:textId="77777777" w:rsidR="00BD09CC" w:rsidRDefault="00BD09CC" w:rsidP="00184FCF">
            <w:pPr>
              <w:jc w:val="both"/>
              <w:rPr>
                <w:rFonts w:cs="Arial"/>
              </w:rPr>
            </w:pPr>
            <w:r>
              <w:rPr>
                <w:rFonts w:cs="Arial"/>
              </w:rPr>
              <w:t>Retail Owner Approval Status</w:t>
            </w:r>
          </w:p>
        </w:tc>
        <w:tc>
          <w:tcPr>
            <w:tcW w:w="1392" w:type="pct"/>
          </w:tcPr>
          <w:p w14:paraId="53FE0113" w14:textId="77777777" w:rsidR="00BD09CC" w:rsidRDefault="00BD09CC" w:rsidP="00184FCF">
            <w:pPr>
              <w:jc w:val="both"/>
              <w:rPr>
                <w:rFonts w:cs="Arial"/>
              </w:rPr>
            </w:pPr>
            <w:r>
              <w:rPr>
                <w:rFonts w:cs="Arial"/>
              </w:rPr>
              <w:t>The state of the specified approval request.</w:t>
            </w:r>
          </w:p>
        </w:tc>
        <w:tc>
          <w:tcPr>
            <w:tcW w:w="1232" w:type="pct"/>
          </w:tcPr>
          <w:p w14:paraId="527C228C" w14:textId="77777777" w:rsidR="00206F6A" w:rsidRDefault="00206F6A"/>
        </w:tc>
      </w:tr>
      <w:tr w:rsidR="005B3727" w14:paraId="49CF184F" w14:textId="77777777" w:rsidTr="009735BC">
        <w:trPr>
          <w:trHeight w:val="332"/>
        </w:trPr>
        <w:tc>
          <w:tcPr>
            <w:tcW w:w="1219" w:type="pct"/>
            <w:shd w:val="clear" w:color="auto" w:fill="FFFFFF" w:themeFill="background1"/>
          </w:tcPr>
          <w:p w14:paraId="44A8019C" w14:textId="77777777" w:rsidR="00BD09CC" w:rsidRPr="00BD09CC" w:rsidRDefault="009735BC" w:rsidP="00184FCF">
            <w:pPr>
              <w:jc w:val="both"/>
              <w:rPr>
                <w:rFonts w:cs="Arial"/>
              </w:rPr>
            </w:pPr>
            <w:r>
              <w:rPr>
                <w:noProof/>
              </w:rPr>
              <w:drawing>
                <wp:inline distT="0" distB="0" distL="0" distR="0" wp14:anchorId="365243DD" wp14:editId="0D025786">
                  <wp:extent cx="152400" cy="152400"/>
                  <wp:effectExtent l="0" t="0" r="0" b="0"/>
                  <wp:docPr id="500"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Payload ID</w:t>
            </w:r>
          </w:p>
        </w:tc>
        <w:tc>
          <w:tcPr>
            <w:tcW w:w="1158" w:type="pct"/>
          </w:tcPr>
          <w:p w14:paraId="7C529D34" w14:textId="77777777" w:rsidR="00BD09CC" w:rsidRDefault="00BD09CC" w:rsidP="00184FCF">
            <w:pPr>
              <w:jc w:val="both"/>
              <w:rPr>
                <w:rFonts w:cs="Arial"/>
              </w:rPr>
            </w:pPr>
            <w:r>
              <w:rPr>
                <w:rFonts w:cs="Arial"/>
              </w:rPr>
              <w:t>Payload ID</w:t>
            </w:r>
          </w:p>
        </w:tc>
        <w:tc>
          <w:tcPr>
            <w:tcW w:w="1392" w:type="pct"/>
          </w:tcPr>
          <w:p w14:paraId="0865C470" w14:textId="77777777" w:rsidR="00BD09CC" w:rsidRDefault="00BD09CC" w:rsidP="00184FCF">
            <w:pPr>
              <w:jc w:val="both"/>
              <w:rPr>
                <w:rFonts w:cs="Arial"/>
              </w:rPr>
            </w:pPr>
            <w:r>
              <w:rPr>
                <w:rFonts w:cs="Arial"/>
              </w:rPr>
              <w:t xml:space="preserve">The payload ID associated with the specific device that is being either added to or deleted from the vehicle </w:t>
            </w:r>
          </w:p>
        </w:tc>
        <w:tc>
          <w:tcPr>
            <w:tcW w:w="1232" w:type="pct"/>
          </w:tcPr>
          <w:p w14:paraId="432DA992" w14:textId="77777777" w:rsidR="00206F6A" w:rsidRDefault="00206F6A"/>
        </w:tc>
      </w:tr>
      <w:tr w:rsidR="005B3727" w14:paraId="091B4EC2" w14:textId="77777777" w:rsidTr="009735BC">
        <w:trPr>
          <w:trHeight w:val="332"/>
        </w:trPr>
        <w:tc>
          <w:tcPr>
            <w:tcW w:w="1219" w:type="pct"/>
            <w:shd w:val="clear" w:color="auto" w:fill="FFFFFF" w:themeFill="background1"/>
          </w:tcPr>
          <w:p w14:paraId="28E47979" w14:textId="77777777" w:rsidR="00BD09CC" w:rsidRPr="00BD09CC" w:rsidRDefault="009735BC" w:rsidP="00184FCF">
            <w:pPr>
              <w:jc w:val="both"/>
              <w:rPr>
                <w:rFonts w:cs="Arial"/>
              </w:rPr>
            </w:pPr>
            <w:r>
              <w:rPr>
                <w:noProof/>
              </w:rPr>
              <w:drawing>
                <wp:inline distT="0" distB="0" distL="0" distR="0" wp14:anchorId="2DE458D1" wp14:editId="2C30190D">
                  <wp:extent cx="152400" cy="152400"/>
                  <wp:effectExtent l="0" t="0" r="0" b="0"/>
                  <wp:docPr id="502"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Local ID</w:t>
            </w:r>
          </w:p>
        </w:tc>
        <w:tc>
          <w:tcPr>
            <w:tcW w:w="1158" w:type="pct"/>
          </w:tcPr>
          <w:p w14:paraId="6014EA93" w14:textId="77777777" w:rsidR="00BD09CC" w:rsidRDefault="00BD09CC" w:rsidP="00184FCF">
            <w:pPr>
              <w:jc w:val="both"/>
              <w:rPr>
                <w:rFonts w:cs="Arial"/>
              </w:rPr>
            </w:pPr>
            <w:r>
              <w:rPr>
                <w:rFonts w:cs="Arial"/>
              </w:rPr>
              <w:t>Local ID</w:t>
            </w:r>
          </w:p>
        </w:tc>
        <w:tc>
          <w:tcPr>
            <w:tcW w:w="1392" w:type="pct"/>
          </w:tcPr>
          <w:p w14:paraId="1D77FE85" w14:textId="77777777" w:rsidR="00206F6A" w:rsidRDefault="00206F6A"/>
        </w:tc>
        <w:tc>
          <w:tcPr>
            <w:tcW w:w="1232" w:type="pct"/>
          </w:tcPr>
          <w:p w14:paraId="1F6BE41F" w14:textId="77777777" w:rsidR="00206F6A" w:rsidRDefault="00206F6A"/>
        </w:tc>
      </w:tr>
    </w:tbl>
    <w:p w14:paraId="77A9259D" w14:textId="77777777" w:rsidR="008D614C" w:rsidRDefault="008D614C" w:rsidP="007E45AD"/>
    <w:p w14:paraId="2F1500A1" w14:textId="77777777" w:rsidR="007E45AD" w:rsidRDefault="007E45AD" w:rsidP="00BE2488">
      <w:pPr>
        <w:pStyle w:val="RETechSignal"/>
      </w:pPr>
      <w:bookmarkStart w:id="309" w:name="_b36cd8d1a2b20fa861d4f2b519ff76df"/>
      <w:r>
        <w:t>Service Tool Event</w:t>
      </w:r>
      <w:bookmarkEnd w:id="309"/>
    </w:p>
    <w:tbl>
      <w:tblPr>
        <w:tblStyle w:val="TableGrid"/>
        <w:tblW w:w="4524" w:type="pct"/>
        <w:tblInd w:w="625" w:type="dxa"/>
        <w:tblLook w:val="0620" w:firstRow="1" w:lastRow="0" w:firstColumn="0" w:lastColumn="0" w:noHBand="1" w:noVBand="1"/>
      </w:tblPr>
      <w:tblGrid>
        <w:gridCol w:w="1709"/>
        <w:gridCol w:w="6751"/>
      </w:tblGrid>
      <w:tr w:rsidR="007E45AD" w:rsidRPr="009E3B7C" w14:paraId="79763D64" w14:textId="77777777" w:rsidTr="00184FCF">
        <w:trPr>
          <w:trHeight w:val="166"/>
        </w:trPr>
        <w:tc>
          <w:tcPr>
            <w:tcW w:w="1010" w:type="pct"/>
            <w:shd w:val="clear" w:color="auto" w:fill="BFBFBF" w:themeFill="background1" w:themeFillShade="BF"/>
          </w:tcPr>
          <w:p w14:paraId="53C5FF6C"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6DE4B164" w14:textId="77777777" w:rsidR="007E45AD" w:rsidRPr="009E3B7C" w:rsidRDefault="007E45AD" w:rsidP="00184FCF">
            <w:pPr>
              <w:jc w:val="both"/>
              <w:rPr>
                <w:rFonts w:cs="Arial"/>
                <w:b/>
              </w:rPr>
            </w:pPr>
            <w:r>
              <w:rPr>
                <w:rFonts w:cs="Arial"/>
                <w:b/>
              </w:rPr>
              <w:t>Service Tool Event</w:t>
            </w:r>
          </w:p>
        </w:tc>
      </w:tr>
      <w:tr w:rsidR="007E45AD" w:rsidRPr="009E3B7C" w14:paraId="7205742B" w14:textId="77777777" w:rsidTr="00184FCF">
        <w:trPr>
          <w:trHeight w:val="332"/>
        </w:trPr>
        <w:tc>
          <w:tcPr>
            <w:tcW w:w="1010" w:type="pct"/>
            <w:shd w:val="clear" w:color="auto" w:fill="BFBFBF" w:themeFill="background1" w:themeFillShade="BF"/>
          </w:tcPr>
          <w:p w14:paraId="481E0D1B" w14:textId="77777777" w:rsidR="007E45AD" w:rsidRDefault="007E45AD" w:rsidP="00184FCF">
            <w:pPr>
              <w:jc w:val="both"/>
              <w:rPr>
                <w:rFonts w:cs="Arial"/>
                <w:b/>
              </w:rPr>
            </w:pPr>
            <w:r>
              <w:rPr>
                <w:rFonts w:cs="Arial"/>
                <w:b/>
              </w:rPr>
              <w:t>Description</w:t>
            </w:r>
          </w:p>
        </w:tc>
        <w:tc>
          <w:tcPr>
            <w:tcW w:w="3990" w:type="pct"/>
          </w:tcPr>
          <w:p w14:paraId="43E98E50" w14:textId="77777777" w:rsidR="007E45AD" w:rsidRDefault="007E45AD" w:rsidP="00184FCF">
            <w:pPr>
              <w:jc w:val="both"/>
              <w:rPr>
                <w:rFonts w:cs="Arial"/>
              </w:rPr>
            </w:pPr>
            <w:r>
              <w:rPr>
                <w:rFonts w:cs="Arial"/>
              </w:rPr>
              <w:t>A message sent by the service tool to the cloud backend, indicating that a vehicle has completed a command that was given to it by the service tool.</w:t>
            </w:r>
          </w:p>
        </w:tc>
      </w:tr>
      <w:tr w:rsidR="00695264" w:rsidRPr="009E3B7C" w14:paraId="23AF17A7" w14:textId="77777777" w:rsidTr="00184FCF">
        <w:trPr>
          <w:trHeight w:val="332"/>
        </w:trPr>
        <w:tc>
          <w:tcPr>
            <w:tcW w:w="1010" w:type="pct"/>
            <w:shd w:val="clear" w:color="auto" w:fill="BFBFBF" w:themeFill="background1" w:themeFillShade="BF"/>
          </w:tcPr>
          <w:p w14:paraId="56467F0B" w14:textId="77777777" w:rsidR="00695264" w:rsidRDefault="00695264" w:rsidP="00184FCF">
            <w:pPr>
              <w:jc w:val="both"/>
              <w:rPr>
                <w:rFonts w:cs="Arial"/>
                <w:b/>
              </w:rPr>
            </w:pPr>
            <w:r>
              <w:rPr>
                <w:rFonts w:cs="Arial"/>
                <w:b/>
              </w:rPr>
              <w:t>Realized by</w:t>
            </w:r>
          </w:p>
        </w:tc>
        <w:tc>
          <w:tcPr>
            <w:tcW w:w="3990" w:type="pct"/>
          </w:tcPr>
          <w:p w14:paraId="6984B8B6" w14:textId="77777777" w:rsidR="00206F6A" w:rsidRDefault="00206F6A"/>
        </w:tc>
      </w:tr>
    </w:tbl>
    <w:p w14:paraId="0F2B2CF9" w14:textId="77777777" w:rsidR="007E45AD" w:rsidRDefault="007E45AD" w:rsidP="007E45AD"/>
    <w:p w14:paraId="066914FE"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0435D9FB" w14:textId="77777777" w:rsidTr="009735BC">
        <w:trPr>
          <w:trHeight w:val="166"/>
        </w:trPr>
        <w:tc>
          <w:tcPr>
            <w:tcW w:w="1219" w:type="pct"/>
            <w:shd w:val="clear" w:color="auto" w:fill="BFBFBF" w:themeFill="background1" w:themeFillShade="BF"/>
          </w:tcPr>
          <w:p w14:paraId="08570129"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0CD42DCE"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42EDFC3F"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3EF2D082" w14:textId="77777777" w:rsidR="00BD09CC" w:rsidRDefault="00BD09CC" w:rsidP="00184FCF">
            <w:pPr>
              <w:jc w:val="both"/>
              <w:rPr>
                <w:rFonts w:cs="Arial"/>
                <w:b/>
              </w:rPr>
            </w:pPr>
            <w:r>
              <w:rPr>
                <w:rFonts w:cs="Arial"/>
                <w:b/>
              </w:rPr>
              <w:t>Realized By</w:t>
            </w:r>
          </w:p>
        </w:tc>
      </w:tr>
      <w:tr w:rsidR="005B3727" w14:paraId="7EE8D396" w14:textId="77777777" w:rsidTr="009735BC">
        <w:trPr>
          <w:trHeight w:val="332"/>
        </w:trPr>
        <w:tc>
          <w:tcPr>
            <w:tcW w:w="1219" w:type="pct"/>
            <w:shd w:val="clear" w:color="auto" w:fill="FFFFFF" w:themeFill="background1"/>
          </w:tcPr>
          <w:p w14:paraId="20F821FD" w14:textId="77777777" w:rsidR="00BD09CC" w:rsidRPr="00BD09CC" w:rsidRDefault="009735BC" w:rsidP="00184FCF">
            <w:pPr>
              <w:jc w:val="both"/>
              <w:rPr>
                <w:rFonts w:cs="Arial"/>
              </w:rPr>
            </w:pPr>
            <w:r>
              <w:rPr>
                <w:noProof/>
              </w:rPr>
              <w:drawing>
                <wp:inline distT="0" distB="0" distL="0" distR="0" wp14:anchorId="4C3DDA5E" wp14:editId="7BEF2F65">
                  <wp:extent cx="152400" cy="152400"/>
                  <wp:effectExtent l="0" t="0" r="0" b="0"/>
                  <wp:docPr id="504"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Event Type</w:t>
            </w:r>
          </w:p>
        </w:tc>
        <w:tc>
          <w:tcPr>
            <w:tcW w:w="1158" w:type="pct"/>
          </w:tcPr>
          <w:p w14:paraId="6A3CBC67" w14:textId="77777777" w:rsidR="00BD09CC" w:rsidRDefault="00BD09CC" w:rsidP="00184FCF">
            <w:pPr>
              <w:jc w:val="both"/>
              <w:rPr>
                <w:rFonts w:cs="Arial"/>
              </w:rPr>
            </w:pPr>
            <w:r>
              <w:rPr>
                <w:rFonts w:cs="Arial"/>
              </w:rPr>
              <w:t>NFC Event Type</w:t>
            </w:r>
          </w:p>
        </w:tc>
        <w:tc>
          <w:tcPr>
            <w:tcW w:w="1392" w:type="pct"/>
          </w:tcPr>
          <w:p w14:paraId="37149EEC" w14:textId="77777777" w:rsidR="00BD09CC" w:rsidRDefault="00BD09CC" w:rsidP="00184FCF">
            <w:pPr>
              <w:jc w:val="both"/>
              <w:rPr>
                <w:rFonts w:cs="Arial"/>
              </w:rPr>
            </w:pPr>
            <w:r>
              <w:rPr>
                <w:rFonts w:cs="Arial"/>
              </w:rPr>
              <w:t>The type and outcome of the event that the service tool is reporting.</w:t>
            </w:r>
          </w:p>
        </w:tc>
        <w:tc>
          <w:tcPr>
            <w:tcW w:w="1232" w:type="pct"/>
          </w:tcPr>
          <w:p w14:paraId="2D21A5F8" w14:textId="77777777" w:rsidR="00206F6A" w:rsidRDefault="00206F6A"/>
        </w:tc>
      </w:tr>
    </w:tbl>
    <w:p w14:paraId="450A200C" w14:textId="77777777" w:rsidR="008D614C" w:rsidRDefault="008D614C" w:rsidP="007E45AD"/>
    <w:p w14:paraId="307C3E42" w14:textId="77777777" w:rsidR="007E45AD" w:rsidRDefault="007E45AD" w:rsidP="00BE2488">
      <w:pPr>
        <w:pStyle w:val="RETechSignal"/>
      </w:pPr>
      <w:bookmarkStart w:id="310" w:name="_383dc33d98f547cadf0e1783559a8125"/>
      <w:r>
        <w:t>Start Button Press</w:t>
      </w:r>
      <w:bookmarkEnd w:id="310"/>
    </w:p>
    <w:tbl>
      <w:tblPr>
        <w:tblStyle w:val="TableGrid"/>
        <w:tblW w:w="4524" w:type="pct"/>
        <w:tblInd w:w="625" w:type="dxa"/>
        <w:tblLook w:val="0620" w:firstRow="1" w:lastRow="0" w:firstColumn="0" w:lastColumn="0" w:noHBand="1" w:noVBand="1"/>
      </w:tblPr>
      <w:tblGrid>
        <w:gridCol w:w="1709"/>
        <w:gridCol w:w="6751"/>
      </w:tblGrid>
      <w:tr w:rsidR="007E45AD" w:rsidRPr="009E3B7C" w14:paraId="41E23D1A" w14:textId="77777777" w:rsidTr="00184FCF">
        <w:trPr>
          <w:trHeight w:val="166"/>
        </w:trPr>
        <w:tc>
          <w:tcPr>
            <w:tcW w:w="1010" w:type="pct"/>
            <w:shd w:val="clear" w:color="auto" w:fill="BFBFBF" w:themeFill="background1" w:themeFillShade="BF"/>
          </w:tcPr>
          <w:p w14:paraId="296D31E9"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D207981" w14:textId="77777777" w:rsidR="007E45AD" w:rsidRPr="009E3B7C" w:rsidRDefault="007E45AD" w:rsidP="00184FCF">
            <w:pPr>
              <w:jc w:val="both"/>
              <w:rPr>
                <w:rFonts w:cs="Arial"/>
                <w:b/>
              </w:rPr>
            </w:pPr>
            <w:r>
              <w:rPr>
                <w:rFonts w:cs="Arial"/>
                <w:b/>
              </w:rPr>
              <w:t>Start Button Press</w:t>
            </w:r>
          </w:p>
        </w:tc>
      </w:tr>
      <w:tr w:rsidR="007E45AD" w:rsidRPr="009E3B7C" w14:paraId="06E6C2DB" w14:textId="77777777" w:rsidTr="00184FCF">
        <w:trPr>
          <w:trHeight w:val="332"/>
        </w:trPr>
        <w:tc>
          <w:tcPr>
            <w:tcW w:w="1010" w:type="pct"/>
            <w:shd w:val="clear" w:color="auto" w:fill="BFBFBF" w:themeFill="background1" w:themeFillShade="BF"/>
          </w:tcPr>
          <w:p w14:paraId="1F4EF639" w14:textId="77777777" w:rsidR="007E45AD" w:rsidRDefault="007E45AD" w:rsidP="00184FCF">
            <w:pPr>
              <w:jc w:val="both"/>
              <w:rPr>
                <w:rFonts w:cs="Arial"/>
                <w:b/>
              </w:rPr>
            </w:pPr>
            <w:r>
              <w:rPr>
                <w:rFonts w:cs="Arial"/>
                <w:b/>
              </w:rPr>
              <w:t>Description</w:t>
            </w:r>
          </w:p>
        </w:tc>
        <w:tc>
          <w:tcPr>
            <w:tcW w:w="3990" w:type="pct"/>
          </w:tcPr>
          <w:p w14:paraId="3348B223" w14:textId="77777777" w:rsidR="007E45AD" w:rsidRDefault="007E45AD" w:rsidP="00184FCF">
            <w:pPr>
              <w:jc w:val="both"/>
              <w:rPr>
                <w:rFonts w:cs="Arial"/>
              </w:rPr>
            </w:pPr>
            <w:r>
              <w:rPr>
                <w:rFonts w:cs="Arial"/>
              </w:rPr>
              <w:t>This signal is emitted by some part of the vehicle whenever the START/STOP button is pressed by a user.</w:t>
            </w:r>
          </w:p>
        </w:tc>
      </w:tr>
      <w:tr w:rsidR="00695264" w:rsidRPr="009E3B7C" w14:paraId="50E9392F" w14:textId="77777777" w:rsidTr="00184FCF">
        <w:trPr>
          <w:trHeight w:val="332"/>
        </w:trPr>
        <w:tc>
          <w:tcPr>
            <w:tcW w:w="1010" w:type="pct"/>
            <w:shd w:val="clear" w:color="auto" w:fill="BFBFBF" w:themeFill="background1" w:themeFillShade="BF"/>
          </w:tcPr>
          <w:p w14:paraId="5DCE12BD" w14:textId="77777777" w:rsidR="00695264" w:rsidRDefault="00695264" w:rsidP="00184FCF">
            <w:pPr>
              <w:jc w:val="both"/>
              <w:rPr>
                <w:rFonts w:cs="Arial"/>
                <w:b/>
              </w:rPr>
            </w:pPr>
            <w:r>
              <w:rPr>
                <w:rFonts w:cs="Arial"/>
                <w:b/>
              </w:rPr>
              <w:t>Realized by</w:t>
            </w:r>
          </w:p>
        </w:tc>
        <w:tc>
          <w:tcPr>
            <w:tcW w:w="3990" w:type="pct"/>
          </w:tcPr>
          <w:p w14:paraId="45B1CBEE" w14:textId="77777777" w:rsidR="00206F6A" w:rsidRDefault="00206F6A"/>
        </w:tc>
      </w:tr>
    </w:tbl>
    <w:p w14:paraId="1E43A41B" w14:textId="77777777" w:rsidR="007E45AD" w:rsidRDefault="007E45AD" w:rsidP="007E45AD"/>
    <w:p w14:paraId="23FB6618" w14:textId="77777777" w:rsidR="007E45AD" w:rsidRDefault="007E45AD" w:rsidP="00BE2488">
      <w:pPr>
        <w:pStyle w:val="RETechSignal"/>
      </w:pPr>
      <w:bookmarkStart w:id="311" w:name="_960eefe596d46bf5f3c21f57ca78e7cb"/>
      <w:r>
        <w:t>Starting Authorized Status Indication</w:t>
      </w:r>
      <w:bookmarkEnd w:id="311"/>
    </w:p>
    <w:tbl>
      <w:tblPr>
        <w:tblStyle w:val="TableGrid"/>
        <w:tblW w:w="4524" w:type="pct"/>
        <w:tblInd w:w="625" w:type="dxa"/>
        <w:tblLook w:val="0620" w:firstRow="1" w:lastRow="0" w:firstColumn="0" w:lastColumn="0" w:noHBand="1" w:noVBand="1"/>
      </w:tblPr>
      <w:tblGrid>
        <w:gridCol w:w="1709"/>
        <w:gridCol w:w="6751"/>
      </w:tblGrid>
      <w:tr w:rsidR="007E45AD" w:rsidRPr="009E3B7C" w14:paraId="302486EC" w14:textId="77777777" w:rsidTr="00184FCF">
        <w:trPr>
          <w:trHeight w:val="166"/>
        </w:trPr>
        <w:tc>
          <w:tcPr>
            <w:tcW w:w="1010" w:type="pct"/>
            <w:shd w:val="clear" w:color="auto" w:fill="BFBFBF" w:themeFill="background1" w:themeFillShade="BF"/>
          </w:tcPr>
          <w:p w14:paraId="7E8868BA"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226A8BF" w14:textId="77777777" w:rsidR="007E45AD" w:rsidRPr="009E3B7C" w:rsidRDefault="007E45AD" w:rsidP="00184FCF">
            <w:pPr>
              <w:jc w:val="both"/>
              <w:rPr>
                <w:rFonts w:cs="Arial"/>
                <w:b/>
              </w:rPr>
            </w:pPr>
            <w:r>
              <w:rPr>
                <w:rFonts w:cs="Arial"/>
                <w:b/>
              </w:rPr>
              <w:t>Starting Authorized Status Indication</w:t>
            </w:r>
          </w:p>
        </w:tc>
      </w:tr>
      <w:tr w:rsidR="007E45AD" w:rsidRPr="009E3B7C" w14:paraId="014EE126" w14:textId="77777777" w:rsidTr="00184FCF">
        <w:trPr>
          <w:trHeight w:val="332"/>
        </w:trPr>
        <w:tc>
          <w:tcPr>
            <w:tcW w:w="1010" w:type="pct"/>
            <w:shd w:val="clear" w:color="auto" w:fill="BFBFBF" w:themeFill="background1" w:themeFillShade="BF"/>
          </w:tcPr>
          <w:p w14:paraId="0458D5EB" w14:textId="77777777" w:rsidR="007E45AD" w:rsidRDefault="007E45AD" w:rsidP="00184FCF">
            <w:pPr>
              <w:jc w:val="both"/>
              <w:rPr>
                <w:rFonts w:cs="Arial"/>
                <w:b/>
              </w:rPr>
            </w:pPr>
            <w:r>
              <w:rPr>
                <w:rFonts w:cs="Arial"/>
                <w:b/>
              </w:rPr>
              <w:t>Description</w:t>
            </w:r>
          </w:p>
        </w:tc>
        <w:tc>
          <w:tcPr>
            <w:tcW w:w="3990" w:type="pct"/>
          </w:tcPr>
          <w:p w14:paraId="5F13451A" w14:textId="77777777" w:rsidR="007E45AD" w:rsidRDefault="007E45AD" w:rsidP="00184FCF">
            <w:pPr>
              <w:jc w:val="both"/>
              <w:rPr>
                <w:rFonts w:cs="Arial"/>
              </w:rPr>
            </w:pPr>
            <w:r>
              <w:rPr>
                <w:rFonts w:cs="Arial"/>
              </w:rPr>
              <w:t>This message is continuously emitted by the NFC system, and indicates the current starting authorization status of the NFC system. It is consumed by the Body System in order to determine whether the "key not found" or "ready to start" cluster messages should be displayed.</w:t>
            </w:r>
          </w:p>
        </w:tc>
      </w:tr>
      <w:tr w:rsidR="00695264" w:rsidRPr="009E3B7C" w14:paraId="6DADDE1C" w14:textId="77777777" w:rsidTr="00184FCF">
        <w:trPr>
          <w:trHeight w:val="332"/>
        </w:trPr>
        <w:tc>
          <w:tcPr>
            <w:tcW w:w="1010" w:type="pct"/>
            <w:shd w:val="clear" w:color="auto" w:fill="BFBFBF" w:themeFill="background1" w:themeFillShade="BF"/>
          </w:tcPr>
          <w:p w14:paraId="4A201518" w14:textId="77777777" w:rsidR="00695264" w:rsidRDefault="00695264" w:rsidP="00184FCF">
            <w:pPr>
              <w:jc w:val="both"/>
              <w:rPr>
                <w:rFonts w:cs="Arial"/>
                <w:b/>
              </w:rPr>
            </w:pPr>
            <w:r>
              <w:rPr>
                <w:rFonts w:cs="Arial"/>
                <w:b/>
              </w:rPr>
              <w:t>Realized by</w:t>
            </w:r>
          </w:p>
        </w:tc>
        <w:tc>
          <w:tcPr>
            <w:tcW w:w="3990" w:type="pct"/>
          </w:tcPr>
          <w:p w14:paraId="4BD60C97" w14:textId="77777777" w:rsidR="00206F6A" w:rsidRDefault="00206F6A"/>
        </w:tc>
      </w:tr>
    </w:tbl>
    <w:p w14:paraId="422ECF88" w14:textId="77777777" w:rsidR="007E45AD" w:rsidRDefault="007E45AD" w:rsidP="007E45AD"/>
    <w:p w14:paraId="18DC7BE3"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28EF9A0B" w14:textId="77777777" w:rsidTr="009735BC">
        <w:trPr>
          <w:trHeight w:val="166"/>
        </w:trPr>
        <w:tc>
          <w:tcPr>
            <w:tcW w:w="1219" w:type="pct"/>
            <w:shd w:val="clear" w:color="auto" w:fill="BFBFBF" w:themeFill="background1" w:themeFillShade="BF"/>
          </w:tcPr>
          <w:p w14:paraId="5D896105"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7A5BE770"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32CA9FBC"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225EC671" w14:textId="77777777" w:rsidR="00BD09CC" w:rsidRDefault="00BD09CC" w:rsidP="00184FCF">
            <w:pPr>
              <w:jc w:val="both"/>
              <w:rPr>
                <w:rFonts w:cs="Arial"/>
                <w:b/>
              </w:rPr>
            </w:pPr>
            <w:r>
              <w:rPr>
                <w:rFonts w:cs="Arial"/>
                <w:b/>
              </w:rPr>
              <w:t>Realized By</w:t>
            </w:r>
          </w:p>
        </w:tc>
      </w:tr>
      <w:tr w:rsidR="005B3727" w14:paraId="1EC5171B" w14:textId="77777777" w:rsidTr="009735BC">
        <w:trPr>
          <w:trHeight w:val="332"/>
        </w:trPr>
        <w:tc>
          <w:tcPr>
            <w:tcW w:w="1219" w:type="pct"/>
            <w:shd w:val="clear" w:color="auto" w:fill="FFFFFF" w:themeFill="background1"/>
          </w:tcPr>
          <w:p w14:paraId="0AF56C4B" w14:textId="77777777" w:rsidR="00BD09CC" w:rsidRPr="00BD09CC" w:rsidRDefault="009735BC" w:rsidP="00184FCF">
            <w:pPr>
              <w:jc w:val="both"/>
              <w:rPr>
                <w:rFonts w:cs="Arial"/>
              </w:rPr>
            </w:pPr>
            <w:r>
              <w:rPr>
                <w:noProof/>
              </w:rPr>
              <w:drawing>
                <wp:inline distT="0" distB="0" distL="0" distR="0" wp14:anchorId="21FA416F" wp14:editId="18AD1006">
                  <wp:extent cx="152400" cy="152400"/>
                  <wp:effectExtent l="0" t="0" r="0" b="0"/>
                  <wp:docPr id="506"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Indication</w:t>
            </w:r>
          </w:p>
        </w:tc>
        <w:tc>
          <w:tcPr>
            <w:tcW w:w="1158" w:type="pct"/>
          </w:tcPr>
          <w:p w14:paraId="044839FD" w14:textId="77777777" w:rsidR="00BD09CC" w:rsidRDefault="00BD09CC" w:rsidP="00184FCF">
            <w:pPr>
              <w:jc w:val="both"/>
              <w:rPr>
                <w:rFonts w:cs="Arial"/>
              </w:rPr>
            </w:pPr>
            <w:r>
              <w:rPr>
                <w:rFonts w:cs="Arial"/>
              </w:rPr>
              <w:t>Boolean</w:t>
            </w:r>
          </w:p>
        </w:tc>
        <w:tc>
          <w:tcPr>
            <w:tcW w:w="1392" w:type="pct"/>
          </w:tcPr>
          <w:p w14:paraId="61E54FFD" w14:textId="77777777" w:rsidR="00BD09CC" w:rsidRDefault="00BD09CC" w:rsidP="00184FCF">
            <w:pPr>
              <w:jc w:val="both"/>
              <w:rPr>
                <w:rFonts w:cs="Arial"/>
              </w:rPr>
            </w:pPr>
            <w:r>
              <w:rPr>
                <w:rFonts w:cs="Arial"/>
              </w:rPr>
              <w:t>True if the NFC system is currently in the "starting authorized" state.</w:t>
            </w:r>
          </w:p>
        </w:tc>
        <w:tc>
          <w:tcPr>
            <w:tcW w:w="1232" w:type="pct"/>
          </w:tcPr>
          <w:p w14:paraId="353A75C7" w14:textId="77777777" w:rsidR="00206F6A" w:rsidRDefault="00206F6A"/>
        </w:tc>
      </w:tr>
    </w:tbl>
    <w:p w14:paraId="0A14290C" w14:textId="77777777" w:rsidR="008D614C" w:rsidRDefault="008D614C" w:rsidP="007E45AD"/>
    <w:p w14:paraId="42777AB7" w14:textId="77777777" w:rsidR="007E45AD" w:rsidRDefault="007E45AD" w:rsidP="00BE2488">
      <w:pPr>
        <w:pStyle w:val="RETechSignal"/>
      </w:pPr>
      <w:bookmarkStart w:id="312" w:name="_47d2525fdb37b01464d3eb08d58622a6"/>
      <w:r>
        <w:t>Trigger Deauthorization</w:t>
      </w:r>
      <w:bookmarkEnd w:id="312"/>
    </w:p>
    <w:tbl>
      <w:tblPr>
        <w:tblStyle w:val="TableGrid"/>
        <w:tblW w:w="4524" w:type="pct"/>
        <w:tblInd w:w="625" w:type="dxa"/>
        <w:tblLook w:val="0620" w:firstRow="1" w:lastRow="0" w:firstColumn="0" w:lastColumn="0" w:noHBand="1" w:noVBand="1"/>
      </w:tblPr>
      <w:tblGrid>
        <w:gridCol w:w="1709"/>
        <w:gridCol w:w="6751"/>
      </w:tblGrid>
      <w:tr w:rsidR="007E45AD" w:rsidRPr="009E3B7C" w14:paraId="50B6DF10" w14:textId="77777777" w:rsidTr="00184FCF">
        <w:trPr>
          <w:trHeight w:val="166"/>
        </w:trPr>
        <w:tc>
          <w:tcPr>
            <w:tcW w:w="1010" w:type="pct"/>
            <w:shd w:val="clear" w:color="auto" w:fill="BFBFBF" w:themeFill="background1" w:themeFillShade="BF"/>
          </w:tcPr>
          <w:p w14:paraId="7CAB91A6"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5CFF7EF8" w14:textId="77777777" w:rsidR="007E45AD" w:rsidRPr="009E3B7C" w:rsidRDefault="007E45AD" w:rsidP="00184FCF">
            <w:pPr>
              <w:jc w:val="both"/>
              <w:rPr>
                <w:rFonts w:cs="Arial"/>
                <w:b/>
              </w:rPr>
            </w:pPr>
            <w:r>
              <w:rPr>
                <w:rFonts w:cs="Arial"/>
                <w:b/>
              </w:rPr>
              <w:t>Trigger Deauthorization</w:t>
            </w:r>
          </w:p>
        </w:tc>
      </w:tr>
      <w:tr w:rsidR="007E45AD" w:rsidRPr="009E3B7C" w14:paraId="02FDDEB4" w14:textId="77777777" w:rsidTr="00184FCF">
        <w:trPr>
          <w:trHeight w:val="332"/>
        </w:trPr>
        <w:tc>
          <w:tcPr>
            <w:tcW w:w="1010" w:type="pct"/>
            <w:shd w:val="clear" w:color="auto" w:fill="BFBFBF" w:themeFill="background1" w:themeFillShade="BF"/>
          </w:tcPr>
          <w:p w14:paraId="12984307" w14:textId="77777777" w:rsidR="007E45AD" w:rsidRDefault="007E45AD" w:rsidP="00184FCF">
            <w:pPr>
              <w:jc w:val="both"/>
              <w:rPr>
                <w:rFonts w:cs="Arial"/>
                <w:b/>
              </w:rPr>
            </w:pPr>
            <w:r>
              <w:rPr>
                <w:rFonts w:cs="Arial"/>
                <w:b/>
              </w:rPr>
              <w:t>Description</w:t>
            </w:r>
          </w:p>
        </w:tc>
        <w:tc>
          <w:tcPr>
            <w:tcW w:w="3990" w:type="pct"/>
          </w:tcPr>
          <w:p w14:paraId="765031B1" w14:textId="77777777" w:rsidR="007E45AD" w:rsidRDefault="007E45AD" w:rsidP="00184FCF">
            <w:pPr>
              <w:jc w:val="both"/>
              <w:rPr>
                <w:rFonts w:cs="Arial"/>
              </w:rPr>
            </w:pPr>
            <w:r>
              <w:rPr>
                <w:rFonts w:cs="Arial"/>
              </w:rPr>
              <w:t xml:space="preserve">Trigger Deauthorization is a signal sent from the Body Control System to the NFC System to cause the NFC System to exit the Starting Authorized state when either of the follow conditions occur: </w:t>
            </w:r>
          </w:p>
          <w:p w14:paraId="7D8F3E72" w14:textId="77777777" w:rsidR="007E45AD" w:rsidRDefault="007E45AD" w:rsidP="00184FCF">
            <w:pPr>
              <w:jc w:val="both"/>
              <w:rPr>
                <w:rFonts w:cs="Arial"/>
              </w:rPr>
            </w:pPr>
            <w:r>
              <w:rPr>
                <w:rFonts w:cs="Arial"/>
              </w:rPr>
              <w:t>- A vehicle is started</w:t>
            </w:r>
          </w:p>
          <w:p w14:paraId="7B5B9206" w14:textId="77777777" w:rsidR="007E45AD" w:rsidRDefault="007E45AD" w:rsidP="00184FCF">
            <w:pPr>
              <w:jc w:val="both"/>
              <w:rPr>
                <w:rFonts w:cs="Arial"/>
              </w:rPr>
            </w:pPr>
            <w:r>
              <w:rPr>
                <w:rFonts w:cs="Arial"/>
              </w:rPr>
              <w:t>- An exterior door lock occurs</w:t>
            </w:r>
          </w:p>
        </w:tc>
      </w:tr>
      <w:tr w:rsidR="00695264" w:rsidRPr="009E3B7C" w14:paraId="65A20E8E" w14:textId="77777777" w:rsidTr="00184FCF">
        <w:trPr>
          <w:trHeight w:val="332"/>
        </w:trPr>
        <w:tc>
          <w:tcPr>
            <w:tcW w:w="1010" w:type="pct"/>
            <w:shd w:val="clear" w:color="auto" w:fill="BFBFBF" w:themeFill="background1" w:themeFillShade="BF"/>
          </w:tcPr>
          <w:p w14:paraId="60554FDE" w14:textId="77777777" w:rsidR="00695264" w:rsidRDefault="00695264" w:rsidP="00184FCF">
            <w:pPr>
              <w:jc w:val="both"/>
              <w:rPr>
                <w:rFonts w:cs="Arial"/>
                <w:b/>
              </w:rPr>
            </w:pPr>
            <w:r>
              <w:rPr>
                <w:rFonts w:cs="Arial"/>
                <w:b/>
              </w:rPr>
              <w:t>Realized by</w:t>
            </w:r>
          </w:p>
        </w:tc>
        <w:tc>
          <w:tcPr>
            <w:tcW w:w="3990" w:type="pct"/>
          </w:tcPr>
          <w:p w14:paraId="43E5E57F" w14:textId="77777777" w:rsidR="00206F6A" w:rsidRDefault="00206F6A"/>
        </w:tc>
      </w:tr>
    </w:tbl>
    <w:p w14:paraId="15153A20" w14:textId="77777777" w:rsidR="007E45AD" w:rsidRDefault="007E45AD" w:rsidP="007E45AD"/>
    <w:p w14:paraId="6A639D9D" w14:textId="77777777" w:rsidR="007E45AD" w:rsidRDefault="007E45AD" w:rsidP="00BE2488">
      <w:pPr>
        <w:pStyle w:val="RETechSignal"/>
      </w:pPr>
      <w:bookmarkStart w:id="313" w:name="_0233aa1c7170410f5ae3620b03a86089"/>
      <w:r>
        <w:t>Trigger Reauthorization</w:t>
      </w:r>
      <w:bookmarkEnd w:id="313"/>
    </w:p>
    <w:tbl>
      <w:tblPr>
        <w:tblStyle w:val="TableGrid"/>
        <w:tblW w:w="4524" w:type="pct"/>
        <w:tblInd w:w="625" w:type="dxa"/>
        <w:tblLook w:val="0620" w:firstRow="1" w:lastRow="0" w:firstColumn="0" w:lastColumn="0" w:noHBand="1" w:noVBand="1"/>
      </w:tblPr>
      <w:tblGrid>
        <w:gridCol w:w="1709"/>
        <w:gridCol w:w="6751"/>
      </w:tblGrid>
      <w:tr w:rsidR="007E45AD" w:rsidRPr="009E3B7C" w14:paraId="2AB1B2F9" w14:textId="77777777" w:rsidTr="00184FCF">
        <w:trPr>
          <w:trHeight w:val="166"/>
        </w:trPr>
        <w:tc>
          <w:tcPr>
            <w:tcW w:w="1010" w:type="pct"/>
            <w:shd w:val="clear" w:color="auto" w:fill="BFBFBF" w:themeFill="background1" w:themeFillShade="BF"/>
          </w:tcPr>
          <w:p w14:paraId="0AA26E86" w14:textId="77777777" w:rsidR="007E45AD" w:rsidRPr="009E3B7C" w:rsidRDefault="007E45AD" w:rsidP="00184FCF">
            <w:pPr>
              <w:jc w:val="both"/>
              <w:rPr>
                <w:rFonts w:cs="Arial"/>
                <w:b/>
              </w:rPr>
            </w:pPr>
            <w:r w:rsidRPr="009E3B7C">
              <w:rPr>
                <w:rFonts w:cs="Arial"/>
                <w:b/>
              </w:rPr>
              <w:t>Name</w:t>
            </w:r>
          </w:p>
        </w:tc>
        <w:tc>
          <w:tcPr>
            <w:tcW w:w="3990" w:type="pct"/>
            <w:shd w:val="clear" w:color="auto" w:fill="FFFFFF" w:themeFill="background1"/>
          </w:tcPr>
          <w:p w14:paraId="1476C008" w14:textId="77777777" w:rsidR="007E45AD" w:rsidRPr="009E3B7C" w:rsidRDefault="007E45AD" w:rsidP="00184FCF">
            <w:pPr>
              <w:jc w:val="both"/>
              <w:rPr>
                <w:rFonts w:cs="Arial"/>
                <w:b/>
              </w:rPr>
            </w:pPr>
            <w:r>
              <w:rPr>
                <w:rFonts w:cs="Arial"/>
                <w:b/>
              </w:rPr>
              <w:t>Trigger Reauthorization</w:t>
            </w:r>
          </w:p>
        </w:tc>
      </w:tr>
      <w:tr w:rsidR="007E45AD" w:rsidRPr="009E3B7C" w14:paraId="5A7CADA7" w14:textId="77777777" w:rsidTr="00184FCF">
        <w:trPr>
          <w:trHeight w:val="332"/>
        </w:trPr>
        <w:tc>
          <w:tcPr>
            <w:tcW w:w="1010" w:type="pct"/>
            <w:shd w:val="clear" w:color="auto" w:fill="BFBFBF" w:themeFill="background1" w:themeFillShade="BF"/>
          </w:tcPr>
          <w:p w14:paraId="7E2BB98B" w14:textId="77777777" w:rsidR="007E45AD" w:rsidRDefault="007E45AD" w:rsidP="00184FCF">
            <w:pPr>
              <w:jc w:val="both"/>
              <w:rPr>
                <w:rFonts w:cs="Arial"/>
                <w:b/>
              </w:rPr>
            </w:pPr>
            <w:r>
              <w:rPr>
                <w:rFonts w:cs="Arial"/>
                <w:b/>
              </w:rPr>
              <w:t>Description</w:t>
            </w:r>
          </w:p>
        </w:tc>
        <w:tc>
          <w:tcPr>
            <w:tcW w:w="3990" w:type="pct"/>
          </w:tcPr>
          <w:p w14:paraId="6E7A0773" w14:textId="77777777" w:rsidR="007E45AD" w:rsidRDefault="007E45AD" w:rsidP="00184FCF">
            <w:pPr>
              <w:jc w:val="both"/>
              <w:rPr>
                <w:rFonts w:cs="Arial"/>
              </w:rPr>
            </w:pPr>
            <w:r>
              <w:rPr>
                <w:rFonts w:cs="Arial"/>
              </w:rPr>
              <w:t>Message is updated and sent to reauthorize a device on system wake-up, if it had been left on the reader prior to wake-up</w:t>
            </w:r>
          </w:p>
        </w:tc>
      </w:tr>
      <w:tr w:rsidR="00695264" w:rsidRPr="009E3B7C" w14:paraId="6E76BBDB" w14:textId="77777777" w:rsidTr="00184FCF">
        <w:trPr>
          <w:trHeight w:val="332"/>
        </w:trPr>
        <w:tc>
          <w:tcPr>
            <w:tcW w:w="1010" w:type="pct"/>
            <w:shd w:val="clear" w:color="auto" w:fill="BFBFBF" w:themeFill="background1" w:themeFillShade="BF"/>
          </w:tcPr>
          <w:p w14:paraId="7C1EC8A4" w14:textId="77777777" w:rsidR="00695264" w:rsidRDefault="00695264" w:rsidP="00184FCF">
            <w:pPr>
              <w:jc w:val="both"/>
              <w:rPr>
                <w:rFonts w:cs="Arial"/>
                <w:b/>
              </w:rPr>
            </w:pPr>
            <w:r>
              <w:rPr>
                <w:rFonts w:cs="Arial"/>
                <w:b/>
              </w:rPr>
              <w:t>Realized by</w:t>
            </w:r>
          </w:p>
        </w:tc>
        <w:tc>
          <w:tcPr>
            <w:tcW w:w="3990" w:type="pct"/>
          </w:tcPr>
          <w:p w14:paraId="440427C6" w14:textId="77777777" w:rsidR="00206F6A" w:rsidRDefault="00206F6A"/>
        </w:tc>
      </w:tr>
    </w:tbl>
    <w:p w14:paraId="5C11B419" w14:textId="77777777" w:rsidR="007E45AD" w:rsidRDefault="007E45AD" w:rsidP="007E45AD"/>
    <w:p w14:paraId="2E370085" w14:textId="77777777" w:rsidR="00763FFE" w:rsidRPr="00763FFE" w:rsidRDefault="008D614C" w:rsidP="00763FFE">
      <w:pPr>
        <w:rPr>
          <w:rStyle w:val="Strong"/>
        </w:rPr>
      </w:pPr>
      <w:r w:rsidRPr="00763FFE">
        <w:rPr>
          <w:rStyle w:val="Strong"/>
        </w:rPr>
        <w:t>Parameters/Owned Signals</w:t>
      </w:r>
    </w:p>
    <w:tbl>
      <w:tblPr>
        <w:tblStyle w:val="TableGrid"/>
        <w:tblW w:w="4476" w:type="pct"/>
        <w:tblInd w:w="625" w:type="dxa"/>
        <w:tblLayout w:type="fixed"/>
        <w:tblLook w:val="0620" w:firstRow="1" w:lastRow="0" w:firstColumn="0" w:lastColumn="0" w:noHBand="1" w:noVBand="1"/>
      </w:tblPr>
      <w:tblGrid>
        <w:gridCol w:w="2041"/>
        <w:gridCol w:w="1938"/>
        <w:gridCol w:w="2330"/>
        <w:gridCol w:w="2061"/>
      </w:tblGrid>
      <w:tr w:rsidR="005B3727" w:rsidRPr="009E3B7C" w14:paraId="6F95F6FF" w14:textId="77777777" w:rsidTr="009735BC">
        <w:trPr>
          <w:trHeight w:val="166"/>
        </w:trPr>
        <w:tc>
          <w:tcPr>
            <w:tcW w:w="1219" w:type="pct"/>
            <w:shd w:val="clear" w:color="auto" w:fill="BFBFBF" w:themeFill="background1" w:themeFillShade="BF"/>
          </w:tcPr>
          <w:p w14:paraId="0F1BB534" w14:textId="77777777" w:rsidR="00BD09CC" w:rsidRPr="009E3B7C" w:rsidRDefault="00BD09CC" w:rsidP="00184FCF">
            <w:pPr>
              <w:jc w:val="both"/>
              <w:rPr>
                <w:rFonts w:cs="Arial"/>
                <w:b/>
              </w:rPr>
            </w:pPr>
            <w:r>
              <w:rPr>
                <w:rFonts w:cs="Arial"/>
                <w:b/>
              </w:rPr>
              <w:t>Name</w:t>
            </w:r>
          </w:p>
        </w:tc>
        <w:tc>
          <w:tcPr>
            <w:tcW w:w="1158" w:type="pct"/>
            <w:shd w:val="clear" w:color="auto" w:fill="BFBFBF" w:themeFill="background1" w:themeFillShade="BF"/>
          </w:tcPr>
          <w:p w14:paraId="350338EC" w14:textId="77777777" w:rsidR="00BD09CC" w:rsidRDefault="00BD09CC" w:rsidP="00184FCF">
            <w:pPr>
              <w:jc w:val="both"/>
              <w:rPr>
                <w:rFonts w:cs="Arial"/>
                <w:b/>
              </w:rPr>
            </w:pPr>
            <w:r>
              <w:rPr>
                <w:rFonts w:cs="Arial"/>
                <w:b/>
              </w:rPr>
              <w:t>Type</w:t>
            </w:r>
          </w:p>
        </w:tc>
        <w:tc>
          <w:tcPr>
            <w:tcW w:w="1392" w:type="pct"/>
            <w:shd w:val="clear" w:color="auto" w:fill="BFBFBF" w:themeFill="background1" w:themeFillShade="BF"/>
          </w:tcPr>
          <w:p w14:paraId="57AB95F1" w14:textId="77777777" w:rsidR="00BD09CC" w:rsidRPr="009E3B7C" w:rsidRDefault="00BD09CC" w:rsidP="00184FCF">
            <w:pPr>
              <w:jc w:val="both"/>
              <w:rPr>
                <w:rFonts w:cs="Arial"/>
                <w:b/>
              </w:rPr>
            </w:pPr>
            <w:r>
              <w:rPr>
                <w:rFonts w:cs="Arial"/>
                <w:b/>
              </w:rPr>
              <w:t>Description</w:t>
            </w:r>
          </w:p>
        </w:tc>
        <w:tc>
          <w:tcPr>
            <w:tcW w:w="1232" w:type="pct"/>
            <w:shd w:val="clear" w:color="auto" w:fill="BFBFBF" w:themeFill="background1" w:themeFillShade="BF"/>
          </w:tcPr>
          <w:p w14:paraId="6CA42114" w14:textId="77777777" w:rsidR="00BD09CC" w:rsidRDefault="00BD09CC" w:rsidP="00184FCF">
            <w:pPr>
              <w:jc w:val="both"/>
              <w:rPr>
                <w:rFonts w:cs="Arial"/>
                <w:b/>
              </w:rPr>
            </w:pPr>
            <w:r>
              <w:rPr>
                <w:rFonts w:cs="Arial"/>
                <w:b/>
              </w:rPr>
              <w:t>Realized By</w:t>
            </w:r>
          </w:p>
        </w:tc>
      </w:tr>
      <w:tr w:rsidR="005B3727" w14:paraId="4D997A9C" w14:textId="77777777" w:rsidTr="009735BC">
        <w:trPr>
          <w:trHeight w:val="332"/>
        </w:trPr>
        <w:tc>
          <w:tcPr>
            <w:tcW w:w="1219" w:type="pct"/>
            <w:shd w:val="clear" w:color="auto" w:fill="FFFFFF" w:themeFill="background1"/>
          </w:tcPr>
          <w:p w14:paraId="673182DB" w14:textId="77777777" w:rsidR="00BD09CC" w:rsidRPr="00BD09CC" w:rsidRDefault="009735BC" w:rsidP="00184FCF">
            <w:pPr>
              <w:jc w:val="both"/>
              <w:rPr>
                <w:rFonts w:cs="Arial"/>
              </w:rPr>
            </w:pPr>
            <w:r>
              <w:rPr>
                <w:noProof/>
              </w:rPr>
              <w:lastRenderedPageBreak/>
              <w:drawing>
                <wp:inline distT="0" distB="0" distL="0" distR="0" wp14:anchorId="424C81B5" wp14:editId="0C18DA31">
                  <wp:extent cx="152400" cy="152400"/>
                  <wp:effectExtent l="0" t="0" r="0" b="0"/>
                  <wp:docPr id="508" name="Picture 391945490.jpg" descr="39194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391945490.jpg"/>
                          <pic:cNvPicPr/>
                        </pic:nvPicPr>
                        <pic:blipFill>
                          <a:blip r:embed="rId54" cstate="print"/>
                          <a:stretch>
                            <a:fillRect/>
                          </a:stretch>
                        </pic:blipFill>
                        <pic:spPr>
                          <a:xfrm>
                            <a:off x="0" y="0"/>
                            <a:ext cx="152400" cy="152400"/>
                          </a:xfrm>
                          <a:prstGeom prst="rect">
                            <a:avLst/>
                          </a:prstGeom>
                        </pic:spPr>
                      </pic:pic>
                    </a:graphicData>
                  </a:graphic>
                </wp:inline>
              </w:drawing>
            </w:r>
            <w:r>
              <w:rPr>
                <w:rFonts w:cs="Arial"/>
              </w:rPr>
              <w:t xml:space="preserve"> </w:t>
            </w:r>
            <w:r w:rsidR="00BD09CC">
              <w:rPr>
                <w:rFonts w:cs="Arial"/>
              </w:rPr>
              <w:t>Location</w:t>
            </w:r>
          </w:p>
        </w:tc>
        <w:tc>
          <w:tcPr>
            <w:tcW w:w="1158" w:type="pct"/>
          </w:tcPr>
          <w:p w14:paraId="7175ECE3" w14:textId="77777777" w:rsidR="00BD09CC" w:rsidRDefault="00BD09CC" w:rsidP="00184FCF">
            <w:pPr>
              <w:jc w:val="both"/>
              <w:rPr>
                <w:rFonts w:cs="Arial"/>
              </w:rPr>
            </w:pPr>
            <w:r>
              <w:rPr>
                <w:rFonts w:cs="Arial"/>
              </w:rPr>
              <w:t>NFC Location</w:t>
            </w:r>
          </w:p>
        </w:tc>
        <w:tc>
          <w:tcPr>
            <w:tcW w:w="1392" w:type="pct"/>
          </w:tcPr>
          <w:p w14:paraId="540DBECB" w14:textId="77777777" w:rsidR="00BD09CC" w:rsidRDefault="00BD09CC" w:rsidP="00184FCF">
            <w:pPr>
              <w:jc w:val="both"/>
              <w:rPr>
                <w:rFonts w:cs="Arial"/>
              </w:rPr>
            </w:pPr>
            <w:r>
              <w:rPr>
                <w:rFonts w:cs="Arial"/>
              </w:rPr>
              <w:t>Whether the device was detected at an Interior or Exterior reader</w:t>
            </w:r>
          </w:p>
        </w:tc>
        <w:tc>
          <w:tcPr>
            <w:tcW w:w="1232" w:type="pct"/>
          </w:tcPr>
          <w:p w14:paraId="2E5D552D" w14:textId="77777777" w:rsidR="00206F6A" w:rsidRDefault="00206F6A"/>
        </w:tc>
      </w:tr>
    </w:tbl>
    <w:p w14:paraId="140195A8" w14:textId="77777777" w:rsidR="008D614C" w:rsidRDefault="008D614C" w:rsidP="007E45AD"/>
    <w:p w14:paraId="00420E88" w14:textId="77777777" w:rsidR="00416069" w:rsidRDefault="00416069" w:rsidP="00305BF4"/>
    <w:p w14:paraId="197416EF" w14:textId="2C3F608D" w:rsidR="001E309C" w:rsidRDefault="00305BF4" w:rsidP="000346B5">
      <w:pPr>
        <w:pStyle w:val="Heading3"/>
        <w:rPr>
          <w:lang w:val="en-GB"/>
        </w:rPr>
      </w:pPr>
      <w:bookmarkStart w:id="314" w:name="_Toc26368323"/>
      <w:bookmarkStart w:id="315" w:name="_Toc1554312"/>
      <w:bookmarkStart w:id="316" w:name="_Ref531349737"/>
      <w:bookmarkStart w:id="317" w:name="_Ref531349233"/>
      <w:bookmarkStart w:id="318" w:name="_Toc521202119"/>
      <w:bookmarkStart w:id="319" w:name="_Toc481143838"/>
      <w:r w:rsidRPr="00BC3C56">
        <w:rPr>
          <w:lang w:val="en-GB"/>
        </w:rPr>
        <w:t>Logical Parameters</w:t>
      </w:r>
      <w:bookmarkEnd w:id="314"/>
      <w:bookmarkEnd w:id="315"/>
      <w:bookmarkEnd w:id="316"/>
      <w:bookmarkEnd w:id="317"/>
      <w:bookmarkEnd w:id="318"/>
      <w:bookmarkEnd w:id="319"/>
    </w:p>
    <w:p w14:paraId="58901AAE" w14:textId="69847B6C" w:rsidR="00DE375C" w:rsidRPr="001A6BF5" w:rsidRDefault="001A6BF5" w:rsidP="001A6BF5">
      <w:pPr>
        <w:pStyle w:val="RETechSignal"/>
      </w:pPr>
      <w:bookmarkStart w:id="320" w:name="_37d5edc5b0ebb43bec1eeec7cea9ca64"/>
      <w:r>
        <w:t>Mobile App Approval Timeout</w:t>
      </w:r>
      <w:bookmarkEnd w:id="320"/>
    </w:p>
    <w:tbl>
      <w:tblPr>
        <w:tblStyle w:val="TableGrid"/>
        <w:tblW w:w="4524" w:type="pct"/>
        <w:tblInd w:w="625" w:type="dxa"/>
        <w:tblLook w:val="0620" w:firstRow="1" w:lastRow="0" w:firstColumn="0" w:lastColumn="0" w:noHBand="1" w:noVBand="1"/>
      </w:tblPr>
      <w:tblGrid>
        <w:gridCol w:w="1709"/>
        <w:gridCol w:w="6751"/>
      </w:tblGrid>
      <w:tr w:rsidR="001A6BF5" w:rsidRPr="009E3B7C" w14:paraId="464116D9" w14:textId="77777777" w:rsidTr="00D76952">
        <w:trPr>
          <w:trHeight w:val="166"/>
        </w:trPr>
        <w:tc>
          <w:tcPr>
            <w:tcW w:w="1010" w:type="pct"/>
            <w:shd w:val="clear" w:color="auto" w:fill="BFBFBF" w:themeFill="background1" w:themeFillShade="BF"/>
          </w:tcPr>
          <w:p w14:paraId="4D00DA78" w14:textId="73386C6A"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34CA0C27" w14:textId="4FD5E936" w:rsidR="001A6BF5" w:rsidRPr="009E3B7C" w:rsidRDefault="001A6BF5" w:rsidP="00D76952">
            <w:pPr>
              <w:jc w:val="both"/>
              <w:rPr>
                <w:rFonts w:cs="Arial"/>
                <w:b/>
              </w:rPr>
            </w:pPr>
            <w:r>
              <w:rPr>
                <w:rFonts w:cs="Arial"/>
                <w:b/>
              </w:rPr>
              <w:t>Mobile App Approval Timeout</w:t>
            </w:r>
          </w:p>
        </w:tc>
      </w:tr>
      <w:tr w:rsidR="001A6BF5" w14:paraId="31370991" w14:textId="77777777" w:rsidTr="00D76952">
        <w:trPr>
          <w:trHeight w:val="332"/>
        </w:trPr>
        <w:tc>
          <w:tcPr>
            <w:tcW w:w="1010" w:type="pct"/>
            <w:shd w:val="clear" w:color="auto" w:fill="BFBFBF" w:themeFill="background1" w:themeFillShade="BF"/>
          </w:tcPr>
          <w:p w14:paraId="4A166523" w14:textId="77777777" w:rsidR="001A6BF5" w:rsidRDefault="001A6BF5" w:rsidP="00D76952">
            <w:pPr>
              <w:jc w:val="both"/>
              <w:rPr>
                <w:rFonts w:cs="Arial"/>
                <w:b/>
              </w:rPr>
            </w:pPr>
            <w:r>
              <w:rPr>
                <w:rFonts w:cs="Arial"/>
                <w:b/>
              </w:rPr>
              <w:t>Description</w:t>
            </w:r>
          </w:p>
        </w:tc>
        <w:tc>
          <w:tcPr>
            <w:tcW w:w="3990" w:type="pct"/>
          </w:tcPr>
          <w:p w14:paraId="5832D58B" w14:textId="2DCB6032" w:rsidR="001A6BF5" w:rsidRDefault="001A6BF5" w:rsidP="00D76952">
            <w:pPr>
              <w:jc w:val="both"/>
              <w:rPr>
                <w:rFonts w:cs="Arial"/>
              </w:rPr>
            </w:pPr>
            <w:r>
              <w:rPr>
                <w:rFonts w:cs="Arial"/>
              </w:rPr>
              <w:t>The maximum time allowed for a retail owner to approve or deny a retail command request before it is automatically denied by the backend.</w:t>
            </w:r>
          </w:p>
        </w:tc>
      </w:tr>
      <w:tr w:rsidR="001A6BF5" w:rsidRPr="009E3B7C" w14:paraId="7E2998AA" w14:textId="77777777" w:rsidTr="00D76952">
        <w:trPr>
          <w:trHeight w:val="332"/>
        </w:trPr>
        <w:tc>
          <w:tcPr>
            <w:tcW w:w="1010" w:type="pct"/>
            <w:shd w:val="clear" w:color="auto" w:fill="BFBFBF" w:themeFill="background1" w:themeFillShade="BF"/>
          </w:tcPr>
          <w:p w14:paraId="2776D1E0" w14:textId="39B82E25"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60C9133D" w14:textId="77777777" w:rsidR="00131722" w:rsidRDefault="00131722" w:rsidP="00D76952">
            <w:pPr>
              <w:jc w:val="both"/>
              <w:rPr>
                <w:rFonts w:cs="Arial"/>
              </w:rPr>
            </w:pPr>
            <w:r>
              <w:rPr>
                <w:noProof/>
              </w:rPr>
              <w:drawing>
                <wp:inline distT="0" distB="0" distL="0" distR="0" wp14:anchorId="307750AF" wp14:editId="6C5F1CF8">
                  <wp:extent cx="152400" cy="152400"/>
                  <wp:effectExtent l="0" t="0" r="0" b="0"/>
                  <wp:docPr id="510" name="Picture 139658515.jpg" descr="13965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39658515.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64785A57" w14:textId="77777777" w:rsidR="00920C72" w:rsidRDefault="00920C72" w:rsidP="00920C72">
            <w:r>
              <w:t>NFC Cloud Backend</w:t>
            </w:r>
          </w:p>
        </w:tc>
      </w:tr>
      <w:tr w:rsidR="001A6BF5" w14:paraId="311F5B7E" w14:textId="77777777" w:rsidTr="00D76952">
        <w:trPr>
          <w:trHeight w:val="332"/>
        </w:trPr>
        <w:tc>
          <w:tcPr>
            <w:tcW w:w="1010" w:type="pct"/>
            <w:shd w:val="clear" w:color="auto" w:fill="BFBFBF" w:themeFill="background1" w:themeFillShade="BF"/>
          </w:tcPr>
          <w:p w14:paraId="1CD2A680" w14:textId="53355C88" w:rsidR="001A6BF5" w:rsidRPr="00F161E5" w:rsidRDefault="00E66897" w:rsidP="00E66897">
            <w:pPr>
              <w:rPr>
                <w:rFonts w:cs="Arial"/>
                <w:b/>
              </w:rPr>
            </w:pPr>
            <w:r>
              <w:rPr>
                <w:rFonts w:cs="Arial"/>
                <w:b/>
              </w:rPr>
              <w:t>Type</w:t>
            </w:r>
          </w:p>
        </w:tc>
        <w:tc>
          <w:tcPr>
            <w:tcW w:w="3990" w:type="pct"/>
          </w:tcPr>
          <w:p w14:paraId="1BD6FF7D" w14:textId="77777777" w:rsidR="00920C72" w:rsidRDefault="00920C72" w:rsidP="00920C72">
            <w:r>
              <w:t>period duration</w:t>
            </w:r>
          </w:p>
        </w:tc>
      </w:tr>
    </w:tbl>
    <w:p w14:paraId="495FE552" w14:textId="77777777" w:rsidR="001A6BF5" w:rsidRDefault="001A6BF5" w:rsidP="008D7D41">
      <w:pPr>
        <w:rPr>
          <w:lang w:val="en-GB"/>
        </w:rPr>
      </w:pPr>
    </w:p>
    <w:p w14:paraId="22140D64" w14:textId="77777777" w:rsidR="00DE375C" w:rsidRPr="001A6BF5" w:rsidRDefault="001A6BF5" w:rsidP="001A6BF5">
      <w:pPr>
        <w:pStyle w:val="RETechSignal"/>
      </w:pPr>
      <w:bookmarkStart w:id="321" w:name="_5b2ab8cf8855f91ec3a6f2d6703bb6ae"/>
      <w:r>
        <w:t>Location</w:t>
      </w:r>
      <w:bookmarkEnd w:id="321"/>
    </w:p>
    <w:tbl>
      <w:tblPr>
        <w:tblStyle w:val="TableGrid"/>
        <w:tblW w:w="4524" w:type="pct"/>
        <w:tblInd w:w="625" w:type="dxa"/>
        <w:tblLook w:val="0620" w:firstRow="1" w:lastRow="0" w:firstColumn="0" w:lastColumn="0" w:noHBand="1" w:noVBand="1"/>
      </w:tblPr>
      <w:tblGrid>
        <w:gridCol w:w="1709"/>
        <w:gridCol w:w="6751"/>
      </w:tblGrid>
      <w:tr w:rsidR="001A6BF5" w:rsidRPr="009E3B7C" w14:paraId="4AC120F1" w14:textId="77777777" w:rsidTr="00D76952">
        <w:trPr>
          <w:trHeight w:val="166"/>
        </w:trPr>
        <w:tc>
          <w:tcPr>
            <w:tcW w:w="1010" w:type="pct"/>
            <w:shd w:val="clear" w:color="auto" w:fill="BFBFBF" w:themeFill="background1" w:themeFillShade="BF"/>
          </w:tcPr>
          <w:p w14:paraId="76528AE5"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57A75DAA" w14:textId="77777777" w:rsidR="001A6BF5" w:rsidRPr="009E3B7C" w:rsidRDefault="001A6BF5" w:rsidP="00D76952">
            <w:pPr>
              <w:jc w:val="both"/>
              <w:rPr>
                <w:rFonts w:cs="Arial"/>
                <w:b/>
              </w:rPr>
            </w:pPr>
            <w:r>
              <w:rPr>
                <w:rFonts w:cs="Arial"/>
                <w:b/>
              </w:rPr>
              <w:t>Location</w:t>
            </w:r>
          </w:p>
        </w:tc>
      </w:tr>
      <w:tr w:rsidR="001A6BF5" w14:paraId="1291E1E2" w14:textId="77777777" w:rsidTr="00D76952">
        <w:trPr>
          <w:trHeight w:val="332"/>
        </w:trPr>
        <w:tc>
          <w:tcPr>
            <w:tcW w:w="1010" w:type="pct"/>
            <w:shd w:val="clear" w:color="auto" w:fill="BFBFBF" w:themeFill="background1" w:themeFillShade="BF"/>
          </w:tcPr>
          <w:p w14:paraId="6E19A3C0" w14:textId="77777777" w:rsidR="001A6BF5" w:rsidRDefault="001A6BF5" w:rsidP="00D76952">
            <w:pPr>
              <w:jc w:val="both"/>
              <w:rPr>
                <w:rFonts w:cs="Arial"/>
                <w:b/>
              </w:rPr>
            </w:pPr>
            <w:r>
              <w:rPr>
                <w:rFonts w:cs="Arial"/>
                <w:b/>
              </w:rPr>
              <w:t>Description</w:t>
            </w:r>
          </w:p>
        </w:tc>
        <w:tc>
          <w:tcPr>
            <w:tcW w:w="3990" w:type="pct"/>
          </w:tcPr>
          <w:p w14:paraId="68ABF3A9" w14:textId="77777777" w:rsidR="001A6BF5" w:rsidRDefault="001A6BF5" w:rsidP="00D76952">
            <w:pPr>
              <w:jc w:val="both"/>
              <w:rPr>
                <w:rFonts w:cs="Arial"/>
              </w:rPr>
            </w:pPr>
            <w:r>
              <w:rPr>
                <w:rFonts w:cs="Arial"/>
              </w:rPr>
              <w:t>Interior Reader: The physical NFC Reader is packaged within the exterior of the vehicle</w:t>
            </w:r>
          </w:p>
          <w:p w14:paraId="27AF7E6D" w14:textId="77777777" w:rsidR="001A6BF5" w:rsidRDefault="001A6BF5" w:rsidP="00D76952">
            <w:pPr>
              <w:jc w:val="both"/>
              <w:rPr>
                <w:rFonts w:cs="Arial"/>
              </w:rPr>
            </w:pPr>
            <w:r>
              <w:rPr>
                <w:rFonts w:cs="Arial"/>
              </w:rPr>
              <w:t>Exterior Reader: The physical NFC Reader is packaged within the interior/cabin of the vehicle</w:t>
            </w:r>
          </w:p>
        </w:tc>
      </w:tr>
      <w:tr w:rsidR="001A6BF5" w:rsidRPr="009E3B7C" w14:paraId="27423755" w14:textId="77777777" w:rsidTr="00D76952">
        <w:trPr>
          <w:trHeight w:val="332"/>
        </w:trPr>
        <w:tc>
          <w:tcPr>
            <w:tcW w:w="1010" w:type="pct"/>
            <w:shd w:val="clear" w:color="auto" w:fill="BFBFBF" w:themeFill="background1" w:themeFillShade="BF"/>
          </w:tcPr>
          <w:p w14:paraId="01935D1E"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0D67FC5A" w14:textId="77777777" w:rsidR="00131722" w:rsidRDefault="00131722" w:rsidP="00D76952">
            <w:pPr>
              <w:jc w:val="both"/>
              <w:rPr>
                <w:rFonts w:cs="Arial"/>
              </w:rPr>
            </w:pPr>
            <w:r>
              <w:rPr>
                <w:noProof/>
              </w:rPr>
              <w:drawing>
                <wp:inline distT="0" distB="0" distL="0" distR="0" wp14:anchorId="17E7364E" wp14:editId="1C1B0A82">
                  <wp:extent cx="152400" cy="152400"/>
                  <wp:effectExtent l="0" t="0" r="0" b="0"/>
                  <wp:docPr id="512"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6948C1DD" w14:textId="77777777" w:rsidR="00920C72" w:rsidRDefault="00920C72" w:rsidP="00920C72">
            <w:r>
              <w:t>NFC Reader</w:t>
            </w:r>
          </w:p>
        </w:tc>
      </w:tr>
      <w:tr w:rsidR="001A6BF5" w14:paraId="0ECA74D9" w14:textId="77777777" w:rsidTr="00D76952">
        <w:trPr>
          <w:trHeight w:val="332"/>
        </w:trPr>
        <w:tc>
          <w:tcPr>
            <w:tcW w:w="1010" w:type="pct"/>
            <w:shd w:val="clear" w:color="auto" w:fill="BFBFBF" w:themeFill="background1" w:themeFillShade="BF"/>
          </w:tcPr>
          <w:p w14:paraId="32517339" w14:textId="77777777" w:rsidR="001A6BF5" w:rsidRPr="00F161E5" w:rsidRDefault="00E66897" w:rsidP="00E66897">
            <w:pPr>
              <w:rPr>
                <w:rFonts w:cs="Arial"/>
                <w:b/>
              </w:rPr>
            </w:pPr>
            <w:r>
              <w:rPr>
                <w:rFonts w:cs="Arial"/>
                <w:b/>
              </w:rPr>
              <w:t>Type</w:t>
            </w:r>
          </w:p>
        </w:tc>
        <w:tc>
          <w:tcPr>
            <w:tcW w:w="3990" w:type="pct"/>
          </w:tcPr>
          <w:p w14:paraId="79BE2626" w14:textId="77777777" w:rsidR="00920C72" w:rsidRDefault="00920C72" w:rsidP="00920C72">
            <w:r>
              <w:t>NFC Location</w:t>
            </w:r>
          </w:p>
        </w:tc>
      </w:tr>
    </w:tbl>
    <w:p w14:paraId="07F151D2" w14:textId="77777777" w:rsidR="001A6BF5" w:rsidRDefault="001A6BF5" w:rsidP="008D7D41">
      <w:pPr>
        <w:rPr>
          <w:lang w:val="en-GB"/>
        </w:rPr>
      </w:pPr>
    </w:p>
    <w:p w14:paraId="4FDCA67A" w14:textId="77777777" w:rsidR="00DE375C" w:rsidRPr="001A6BF5" w:rsidRDefault="001A6BF5" w:rsidP="001A6BF5">
      <w:pPr>
        <w:pStyle w:val="RETechSignal"/>
      </w:pPr>
      <w:bookmarkStart w:id="322" w:name="_8ea275fe476b5f6c469aeae6f8d51438"/>
      <w:r>
        <w:t xml:space="preserve">Ready for New </w:t>
      </w:r>
      <w:proofErr w:type="spellStart"/>
      <w:r>
        <w:t>MyKey</w:t>
      </w:r>
      <w:proofErr w:type="spellEnd"/>
      <w:r>
        <w:t xml:space="preserve"> Timer</w:t>
      </w:r>
      <w:bookmarkEnd w:id="322"/>
    </w:p>
    <w:tbl>
      <w:tblPr>
        <w:tblStyle w:val="TableGrid"/>
        <w:tblW w:w="4524" w:type="pct"/>
        <w:tblInd w:w="625" w:type="dxa"/>
        <w:tblLook w:val="0620" w:firstRow="1" w:lastRow="0" w:firstColumn="0" w:lastColumn="0" w:noHBand="1" w:noVBand="1"/>
      </w:tblPr>
      <w:tblGrid>
        <w:gridCol w:w="1709"/>
        <w:gridCol w:w="6751"/>
      </w:tblGrid>
      <w:tr w:rsidR="001A6BF5" w:rsidRPr="009E3B7C" w14:paraId="31EEAC89" w14:textId="77777777" w:rsidTr="00D76952">
        <w:trPr>
          <w:trHeight w:val="166"/>
        </w:trPr>
        <w:tc>
          <w:tcPr>
            <w:tcW w:w="1010" w:type="pct"/>
            <w:shd w:val="clear" w:color="auto" w:fill="BFBFBF" w:themeFill="background1" w:themeFillShade="BF"/>
          </w:tcPr>
          <w:p w14:paraId="5EEB7135"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0962E4C2" w14:textId="77777777" w:rsidR="001A6BF5" w:rsidRPr="009E3B7C" w:rsidRDefault="001A6BF5" w:rsidP="00D76952">
            <w:pPr>
              <w:jc w:val="both"/>
              <w:rPr>
                <w:rFonts w:cs="Arial"/>
                <w:b/>
              </w:rPr>
            </w:pPr>
            <w:r>
              <w:rPr>
                <w:rFonts w:cs="Arial"/>
                <w:b/>
              </w:rPr>
              <w:t xml:space="preserve">Ready for New </w:t>
            </w:r>
            <w:proofErr w:type="spellStart"/>
            <w:r>
              <w:rPr>
                <w:rFonts w:cs="Arial"/>
                <w:b/>
              </w:rPr>
              <w:t>MyKey</w:t>
            </w:r>
            <w:proofErr w:type="spellEnd"/>
            <w:r>
              <w:rPr>
                <w:rFonts w:cs="Arial"/>
                <w:b/>
              </w:rPr>
              <w:t xml:space="preserve"> Timer</w:t>
            </w:r>
          </w:p>
        </w:tc>
      </w:tr>
      <w:tr w:rsidR="001A6BF5" w14:paraId="6861CE69" w14:textId="77777777" w:rsidTr="00D76952">
        <w:trPr>
          <w:trHeight w:val="332"/>
        </w:trPr>
        <w:tc>
          <w:tcPr>
            <w:tcW w:w="1010" w:type="pct"/>
            <w:shd w:val="clear" w:color="auto" w:fill="BFBFBF" w:themeFill="background1" w:themeFillShade="BF"/>
          </w:tcPr>
          <w:p w14:paraId="2C5DD73E" w14:textId="77777777" w:rsidR="001A6BF5" w:rsidRDefault="001A6BF5" w:rsidP="00D76952">
            <w:pPr>
              <w:jc w:val="both"/>
              <w:rPr>
                <w:rFonts w:cs="Arial"/>
                <w:b/>
              </w:rPr>
            </w:pPr>
            <w:r>
              <w:rPr>
                <w:rFonts w:cs="Arial"/>
                <w:b/>
              </w:rPr>
              <w:t>Description</w:t>
            </w:r>
          </w:p>
        </w:tc>
        <w:tc>
          <w:tcPr>
            <w:tcW w:w="3990" w:type="pct"/>
          </w:tcPr>
          <w:p w14:paraId="27172657" w14:textId="77777777" w:rsidR="001A6BF5" w:rsidRDefault="001A6BF5" w:rsidP="00D76952">
            <w:pPr>
              <w:jc w:val="both"/>
              <w:rPr>
                <w:rFonts w:cs="Arial"/>
              </w:rPr>
            </w:pPr>
            <w:r>
              <w:rPr>
                <w:rFonts w:cs="Arial"/>
              </w:rPr>
              <w:t xml:space="preserve">The duration that the Body Control System will wait to complete its </w:t>
            </w:r>
            <w:proofErr w:type="spellStart"/>
            <w:r>
              <w:rPr>
                <w:rFonts w:cs="Arial"/>
              </w:rPr>
              <w:t>MyKey</w:t>
            </w:r>
            <w:proofErr w:type="spellEnd"/>
            <w:r>
              <w:rPr>
                <w:rFonts w:cs="Arial"/>
              </w:rPr>
              <w:t xml:space="preserve"> programming related operations before exiting the </w:t>
            </w:r>
            <w:proofErr w:type="spellStart"/>
            <w:r>
              <w:rPr>
                <w:rFonts w:cs="Arial"/>
              </w:rPr>
              <w:t>MyKey</w:t>
            </w:r>
            <w:proofErr w:type="spellEnd"/>
            <w:r>
              <w:rPr>
                <w:rFonts w:cs="Arial"/>
              </w:rPr>
              <w:t xml:space="preserve"> creation process. </w:t>
            </w:r>
          </w:p>
          <w:p w14:paraId="3E268FA7" w14:textId="77777777" w:rsidR="001A6BF5" w:rsidRDefault="001A6BF5" w:rsidP="00D76952">
            <w:pPr>
              <w:jc w:val="both"/>
              <w:rPr>
                <w:rFonts w:cs="Arial"/>
              </w:rPr>
            </w:pPr>
            <w:r>
              <w:rPr>
                <w:rFonts w:cs="Arial"/>
              </w:rPr>
              <w:t xml:space="preserve">Default value </w:t>
            </w:r>
            <w:proofErr w:type="gramStart"/>
            <w:r>
              <w:rPr>
                <w:rFonts w:cs="Arial"/>
              </w:rPr>
              <w:t>=  30</w:t>
            </w:r>
            <w:proofErr w:type="gramEnd"/>
            <w:r>
              <w:rPr>
                <w:rFonts w:cs="Arial"/>
              </w:rPr>
              <w:t xml:space="preserve"> seconds</w:t>
            </w:r>
          </w:p>
        </w:tc>
      </w:tr>
      <w:tr w:rsidR="001A6BF5" w:rsidRPr="009E3B7C" w14:paraId="52D214BD" w14:textId="77777777" w:rsidTr="00D76952">
        <w:trPr>
          <w:trHeight w:val="332"/>
        </w:trPr>
        <w:tc>
          <w:tcPr>
            <w:tcW w:w="1010" w:type="pct"/>
            <w:shd w:val="clear" w:color="auto" w:fill="BFBFBF" w:themeFill="background1" w:themeFillShade="BF"/>
          </w:tcPr>
          <w:p w14:paraId="0B387CB2"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11147762" w14:textId="77777777" w:rsidR="00131722" w:rsidRDefault="00131722" w:rsidP="00D76952">
            <w:pPr>
              <w:jc w:val="both"/>
              <w:rPr>
                <w:rFonts w:cs="Arial"/>
              </w:rPr>
            </w:pPr>
            <w:r>
              <w:rPr>
                <w:noProof/>
              </w:rPr>
              <w:drawing>
                <wp:inline distT="0" distB="0" distL="0" distR="0" wp14:anchorId="546ECB3B" wp14:editId="39778481">
                  <wp:extent cx="152400" cy="152400"/>
                  <wp:effectExtent l="0" t="0" r="0" b="0"/>
                  <wp:docPr id="514" name="Picture 139658515.jpg" descr="13965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39658515.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59349F5A" w14:textId="77777777" w:rsidR="00920C72" w:rsidRDefault="00920C72" w:rsidP="00920C72">
            <w:r>
              <w:t>Body Control System</w:t>
            </w:r>
          </w:p>
        </w:tc>
      </w:tr>
      <w:tr w:rsidR="001A6BF5" w14:paraId="3D11B64D" w14:textId="77777777" w:rsidTr="00D76952">
        <w:trPr>
          <w:trHeight w:val="332"/>
        </w:trPr>
        <w:tc>
          <w:tcPr>
            <w:tcW w:w="1010" w:type="pct"/>
            <w:shd w:val="clear" w:color="auto" w:fill="BFBFBF" w:themeFill="background1" w:themeFillShade="BF"/>
          </w:tcPr>
          <w:p w14:paraId="607276B7" w14:textId="77777777" w:rsidR="001A6BF5" w:rsidRPr="00F161E5" w:rsidRDefault="00E66897" w:rsidP="00E66897">
            <w:pPr>
              <w:rPr>
                <w:rFonts w:cs="Arial"/>
                <w:b/>
              </w:rPr>
            </w:pPr>
            <w:r>
              <w:rPr>
                <w:rFonts w:cs="Arial"/>
                <w:b/>
              </w:rPr>
              <w:t>Type</w:t>
            </w:r>
          </w:p>
        </w:tc>
        <w:tc>
          <w:tcPr>
            <w:tcW w:w="3990" w:type="pct"/>
          </w:tcPr>
          <w:p w14:paraId="22414571" w14:textId="77777777" w:rsidR="00920C72" w:rsidRDefault="00920C72" w:rsidP="00920C72">
            <w:r>
              <w:t>period duration[second]</w:t>
            </w:r>
          </w:p>
        </w:tc>
      </w:tr>
    </w:tbl>
    <w:p w14:paraId="6B8B6EED" w14:textId="77777777" w:rsidR="001A6BF5" w:rsidRDefault="001A6BF5" w:rsidP="008D7D41">
      <w:pPr>
        <w:rPr>
          <w:lang w:val="en-GB"/>
        </w:rPr>
      </w:pPr>
    </w:p>
    <w:p w14:paraId="5F2B7AD3" w14:textId="77777777" w:rsidR="00DE375C" w:rsidRPr="001A6BF5" w:rsidRDefault="001A6BF5" w:rsidP="001A6BF5">
      <w:pPr>
        <w:pStyle w:val="RETechSignal"/>
      </w:pPr>
      <w:bookmarkStart w:id="323" w:name="_985ad5f3d5afca72dc0631a67feca246"/>
      <w:r>
        <w:t>FESN</w:t>
      </w:r>
      <w:bookmarkEnd w:id="323"/>
    </w:p>
    <w:tbl>
      <w:tblPr>
        <w:tblStyle w:val="TableGrid"/>
        <w:tblW w:w="4524" w:type="pct"/>
        <w:tblInd w:w="625" w:type="dxa"/>
        <w:tblLook w:val="0620" w:firstRow="1" w:lastRow="0" w:firstColumn="0" w:lastColumn="0" w:noHBand="1" w:noVBand="1"/>
      </w:tblPr>
      <w:tblGrid>
        <w:gridCol w:w="1709"/>
        <w:gridCol w:w="6751"/>
      </w:tblGrid>
      <w:tr w:rsidR="001A6BF5" w:rsidRPr="009E3B7C" w14:paraId="06ACCC4F" w14:textId="77777777" w:rsidTr="00D76952">
        <w:trPr>
          <w:trHeight w:val="166"/>
        </w:trPr>
        <w:tc>
          <w:tcPr>
            <w:tcW w:w="1010" w:type="pct"/>
            <w:shd w:val="clear" w:color="auto" w:fill="BFBFBF" w:themeFill="background1" w:themeFillShade="BF"/>
          </w:tcPr>
          <w:p w14:paraId="2213CCE4"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6CA8114E" w14:textId="77777777" w:rsidR="001A6BF5" w:rsidRPr="009E3B7C" w:rsidRDefault="001A6BF5" w:rsidP="00D76952">
            <w:pPr>
              <w:jc w:val="both"/>
              <w:rPr>
                <w:rFonts w:cs="Arial"/>
                <w:b/>
              </w:rPr>
            </w:pPr>
            <w:r>
              <w:rPr>
                <w:rFonts w:cs="Arial"/>
                <w:b/>
              </w:rPr>
              <w:t>FESN</w:t>
            </w:r>
          </w:p>
        </w:tc>
      </w:tr>
      <w:tr w:rsidR="001A6BF5" w14:paraId="0D15BA8E" w14:textId="77777777" w:rsidTr="00D76952">
        <w:trPr>
          <w:trHeight w:val="332"/>
        </w:trPr>
        <w:tc>
          <w:tcPr>
            <w:tcW w:w="1010" w:type="pct"/>
            <w:shd w:val="clear" w:color="auto" w:fill="BFBFBF" w:themeFill="background1" w:themeFillShade="BF"/>
          </w:tcPr>
          <w:p w14:paraId="2E26A6A0" w14:textId="77777777" w:rsidR="001A6BF5" w:rsidRDefault="001A6BF5" w:rsidP="00D76952">
            <w:pPr>
              <w:jc w:val="both"/>
              <w:rPr>
                <w:rFonts w:cs="Arial"/>
                <w:b/>
              </w:rPr>
            </w:pPr>
            <w:r>
              <w:rPr>
                <w:rFonts w:cs="Arial"/>
                <w:b/>
              </w:rPr>
              <w:t>Description</w:t>
            </w:r>
          </w:p>
        </w:tc>
        <w:tc>
          <w:tcPr>
            <w:tcW w:w="3990" w:type="pct"/>
          </w:tcPr>
          <w:p w14:paraId="1BD31D3F" w14:textId="77777777" w:rsidR="001A6BF5" w:rsidRDefault="001A6BF5" w:rsidP="00D76952">
            <w:pPr>
              <w:jc w:val="both"/>
              <w:rPr>
                <w:rFonts w:cs="Arial"/>
              </w:rPr>
            </w:pPr>
            <w:r>
              <w:rPr>
                <w:rFonts w:cs="Arial"/>
              </w:rPr>
              <w:t>The FESN (Ford Electronic Serial Number) assigned to the module during manufacturing.</w:t>
            </w:r>
          </w:p>
        </w:tc>
      </w:tr>
      <w:tr w:rsidR="001A6BF5" w:rsidRPr="009E3B7C" w14:paraId="287B5392" w14:textId="77777777" w:rsidTr="00D76952">
        <w:trPr>
          <w:trHeight w:val="332"/>
        </w:trPr>
        <w:tc>
          <w:tcPr>
            <w:tcW w:w="1010" w:type="pct"/>
            <w:shd w:val="clear" w:color="auto" w:fill="BFBFBF" w:themeFill="background1" w:themeFillShade="BF"/>
          </w:tcPr>
          <w:p w14:paraId="15A283B3"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16A320A7" w14:textId="77777777" w:rsidR="00131722" w:rsidRDefault="00131722" w:rsidP="00D76952">
            <w:pPr>
              <w:jc w:val="both"/>
              <w:rPr>
                <w:rFonts w:cs="Arial"/>
              </w:rPr>
            </w:pPr>
            <w:r>
              <w:rPr>
                <w:noProof/>
              </w:rPr>
              <w:drawing>
                <wp:inline distT="0" distB="0" distL="0" distR="0" wp14:anchorId="39231C2F" wp14:editId="12FD1051">
                  <wp:extent cx="152400" cy="152400"/>
                  <wp:effectExtent l="0" t="0" r="0" b="0"/>
                  <wp:docPr id="516"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0B286A1B" w14:textId="77777777" w:rsidR="00920C72" w:rsidRDefault="00920C72" w:rsidP="00920C72">
            <w:r>
              <w:t>NFC Controller</w:t>
            </w:r>
          </w:p>
        </w:tc>
      </w:tr>
      <w:tr w:rsidR="001A6BF5" w14:paraId="4B7DFB80" w14:textId="77777777" w:rsidTr="00D76952">
        <w:trPr>
          <w:trHeight w:val="332"/>
        </w:trPr>
        <w:tc>
          <w:tcPr>
            <w:tcW w:w="1010" w:type="pct"/>
            <w:shd w:val="clear" w:color="auto" w:fill="BFBFBF" w:themeFill="background1" w:themeFillShade="BF"/>
          </w:tcPr>
          <w:p w14:paraId="1E41BFA3" w14:textId="77777777" w:rsidR="001A6BF5" w:rsidRPr="00F161E5" w:rsidRDefault="00E66897" w:rsidP="00E66897">
            <w:pPr>
              <w:rPr>
                <w:rFonts w:cs="Arial"/>
                <w:b/>
              </w:rPr>
            </w:pPr>
            <w:r>
              <w:rPr>
                <w:rFonts w:cs="Arial"/>
                <w:b/>
              </w:rPr>
              <w:t>Type</w:t>
            </w:r>
          </w:p>
        </w:tc>
        <w:tc>
          <w:tcPr>
            <w:tcW w:w="3990" w:type="pct"/>
          </w:tcPr>
          <w:p w14:paraId="5B61A183" w14:textId="77777777" w:rsidR="00920C72" w:rsidRDefault="00920C72" w:rsidP="00920C72">
            <w:r>
              <w:t>FESN</w:t>
            </w:r>
          </w:p>
        </w:tc>
      </w:tr>
    </w:tbl>
    <w:p w14:paraId="3B264055" w14:textId="77777777" w:rsidR="001A6BF5" w:rsidRDefault="001A6BF5" w:rsidP="008D7D41">
      <w:pPr>
        <w:rPr>
          <w:lang w:val="en-GB"/>
        </w:rPr>
      </w:pPr>
    </w:p>
    <w:p w14:paraId="457EC6C2" w14:textId="77777777" w:rsidR="00DE375C" w:rsidRPr="001A6BF5" w:rsidRDefault="001A6BF5" w:rsidP="001A6BF5">
      <w:pPr>
        <w:pStyle w:val="RETechSignal"/>
      </w:pPr>
      <w:bookmarkStart w:id="324" w:name="_f7acc8582595da5ef7cf773d5219aa6d"/>
      <w:r>
        <w:t>Starting Authorization Timeout</w:t>
      </w:r>
      <w:bookmarkEnd w:id="324"/>
    </w:p>
    <w:tbl>
      <w:tblPr>
        <w:tblStyle w:val="TableGrid"/>
        <w:tblW w:w="4524" w:type="pct"/>
        <w:tblInd w:w="625" w:type="dxa"/>
        <w:tblLook w:val="0620" w:firstRow="1" w:lastRow="0" w:firstColumn="0" w:lastColumn="0" w:noHBand="1" w:noVBand="1"/>
      </w:tblPr>
      <w:tblGrid>
        <w:gridCol w:w="1709"/>
        <w:gridCol w:w="6751"/>
      </w:tblGrid>
      <w:tr w:rsidR="001A6BF5" w:rsidRPr="009E3B7C" w14:paraId="24907202" w14:textId="77777777" w:rsidTr="00D76952">
        <w:trPr>
          <w:trHeight w:val="166"/>
        </w:trPr>
        <w:tc>
          <w:tcPr>
            <w:tcW w:w="1010" w:type="pct"/>
            <w:shd w:val="clear" w:color="auto" w:fill="BFBFBF" w:themeFill="background1" w:themeFillShade="BF"/>
          </w:tcPr>
          <w:p w14:paraId="2B9BDE10"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15A2E0A2" w14:textId="77777777" w:rsidR="001A6BF5" w:rsidRPr="009E3B7C" w:rsidRDefault="001A6BF5" w:rsidP="00D76952">
            <w:pPr>
              <w:jc w:val="both"/>
              <w:rPr>
                <w:rFonts w:cs="Arial"/>
                <w:b/>
              </w:rPr>
            </w:pPr>
            <w:r>
              <w:rPr>
                <w:rFonts w:cs="Arial"/>
                <w:b/>
              </w:rPr>
              <w:t>Starting Authorization Timeout</w:t>
            </w:r>
          </w:p>
        </w:tc>
      </w:tr>
      <w:tr w:rsidR="001A6BF5" w14:paraId="118FB1E2" w14:textId="77777777" w:rsidTr="00D76952">
        <w:trPr>
          <w:trHeight w:val="332"/>
        </w:trPr>
        <w:tc>
          <w:tcPr>
            <w:tcW w:w="1010" w:type="pct"/>
            <w:shd w:val="clear" w:color="auto" w:fill="BFBFBF" w:themeFill="background1" w:themeFillShade="BF"/>
          </w:tcPr>
          <w:p w14:paraId="54727152" w14:textId="77777777" w:rsidR="001A6BF5" w:rsidRDefault="001A6BF5" w:rsidP="00D76952">
            <w:pPr>
              <w:jc w:val="both"/>
              <w:rPr>
                <w:rFonts w:cs="Arial"/>
                <w:b/>
              </w:rPr>
            </w:pPr>
            <w:r>
              <w:rPr>
                <w:rFonts w:cs="Arial"/>
                <w:b/>
              </w:rPr>
              <w:t>Description</w:t>
            </w:r>
          </w:p>
        </w:tc>
        <w:tc>
          <w:tcPr>
            <w:tcW w:w="3990" w:type="pct"/>
          </w:tcPr>
          <w:p w14:paraId="45723247" w14:textId="77777777" w:rsidR="001A6BF5" w:rsidRDefault="001A6BF5" w:rsidP="00D76952">
            <w:pPr>
              <w:jc w:val="both"/>
              <w:rPr>
                <w:rFonts w:cs="Arial"/>
              </w:rPr>
            </w:pPr>
            <w:r>
              <w:rPr>
                <w:rFonts w:cs="Arial"/>
              </w:rPr>
              <w:t>The duration that the NFC System will remain in the Starting Authorized state after an authorized NFC device has been scanned. After this timer expires, the NFC System's Starting Authorization state returns to False / Starting Not Authorized.</w:t>
            </w:r>
          </w:p>
          <w:p w14:paraId="48FF9F51" w14:textId="77777777" w:rsidR="001A6BF5" w:rsidRDefault="001A6BF5" w:rsidP="00D76952">
            <w:pPr>
              <w:jc w:val="both"/>
              <w:rPr>
                <w:rFonts w:cs="Arial"/>
              </w:rPr>
            </w:pPr>
            <w:r>
              <w:rPr>
                <w:rFonts w:cs="Arial"/>
              </w:rPr>
              <w:t>Default duration = 30 seconds</w:t>
            </w:r>
          </w:p>
        </w:tc>
      </w:tr>
      <w:tr w:rsidR="001A6BF5" w:rsidRPr="009E3B7C" w14:paraId="5EEA1B5D" w14:textId="77777777" w:rsidTr="00D76952">
        <w:trPr>
          <w:trHeight w:val="332"/>
        </w:trPr>
        <w:tc>
          <w:tcPr>
            <w:tcW w:w="1010" w:type="pct"/>
            <w:shd w:val="clear" w:color="auto" w:fill="BFBFBF" w:themeFill="background1" w:themeFillShade="BF"/>
          </w:tcPr>
          <w:p w14:paraId="50A7DB34"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52914B42" w14:textId="77777777" w:rsidR="00131722" w:rsidRDefault="00131722" w:rsidP="00D76952">
            <w:pPr>
              <w:jc w:val="both"/>
              <w:rPr>
                <w:rFonts w:cs="Arial"/>
              </w:rPr>
            </w:pPr>
            <w:r>
              <w:rPr>
                <w:noProof/>
              </w:rPr>
              <w:drawing>
                <wp:inline distT="0" distB="0" distL="0" distR="0" wp14:anchorId="1167B3B8" wp14:editId="52664779">
                  <wp:extent cx="152400" cy="152400"/>
                  <wp:effectExtent l="0" t="0" r="0" b="0"/>
                  <wp:docPr id="518"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2B00F600" w14:textId="77777777" w:rsidR="00920C72" w:rsidRDefault="00920C72" w:rsidP="00920C72">
            <w:r>
              <w:t>NFC Controller</w:t>
            </w:r>
          </w:p>
        </w:tc>
      </w:tr>
      <w:tr w:rsidR="001A6BF5" w14:paraId="614E3DBF" w14:textId="77777777" w:rsidTr="00D76952">
        <w:trPr>
          <w:trHeight w:val="332"/>
        </w:trPr>
        <w:tc>
          <w:tcPr>
            <w:tcW w:w="1010" w:type="pct"/>
            <w:shd w:val="clear" w:color="auto" w:fill="BFBFBF" w:themeFill="background1" w:themeFillShade="BF"/>
          </w:tcPr>
          <w:p w14:paraId="5628B5EC" w14:textId="77777777" w:rsidR="001A6BF5" w:rsidRPr="00F161E5" w:rsidRDefault="00E66897" w:rsidP="00E66897">
            <w:pPr>
              <w:rPr>
                <w:rFonts w:cs="Arial"/>
                <w:b/>
              </w:rPr>
            </w:pPr>
            <w:r>
              <w:rPr>
                <w:rFonts w:cs="Arial"/>
                <w:b/>
              </w:rPr>
              <w:t>Type</w:t>
            </w:r>
          </w:p>
        </w:tc>
        <w:tc>
          <w:tcPr>
            <w:tcW w:w="3990" w:type="pct"/>
          </w:tcPr>
          <w:p w14:paraId="72D7F13A" w14:textId="77777777" w:rsidR="00920C72" w:rsidRDefault="00920C72" w:rsidP="00920C72">
            <w:r>
              <w:t>time[second]</w:t>
            </w:r>
          </w:p>
        </w:tc>
      </w:tr>
    </w:tbl>
    <w:p w14:paraId="11A3B603" w14:textId="77777777" w:rsidR="001A6BF5" w:rsidRDefault="001A6BF5" w:rsidP="008D7D41">
      <w:pPr>
        <w:rPr>
          <w:lang w:val="en-GB"/>
        </w:rPr>
      </w:pPr>
    </w:p>
    <w:p w14:paraId="508A3A99" w14:textId="77777777" w:rsidR="00DE375C" w:rsidRPr="001A6BF5" w:rsidRDefault="001A6BF5" w:rsidP="001A6BF5">
      <w:pPr>
        <w:pStyle w:val="RETechSignal"/>
      </w:pPr>
      <w:bookmarkStart w:id="325" w:name="_0fd8f4a266ad045a8e29287fc7263f28"/>
      <w:proofErr w:type="spellStart"/>
      <w:r>
        <w:t>MyKey</w:t>
      </w:r>
      <w:proofErr w:type="spellEnd"/>
      <w:r>
        <w:t xml:space="preserve"> Creation Body Control System Response Timeout</w:t>
      </w:r>
      <w:bookmarkEnd w:id="325"/>
    </w:p>
    <w:tbl>
      <w:tblPr>
        <w:tblStyle w:val="TableGrid"/>
        <w:tblW w:w="4524" w:type="pct"/>
        <w:tblInd w:w="625" w:type="dxa"/>
        <w:tblLook w:val="0620" w:firstRow="1" w:lastRow="0" w:firstColumn="0" w:lastColumn="0" w:noHBand="1" w:noVBand="1"/>
      </w:tblPr>
      <w:tblGrid>
        <w:gridCol w:w="1709"/>
        <w:gridCol w:w="6751"/>
      </w:tblGrid>
      <w:tr w:rsidR="001A6BF5" w:rsidRPr="009E3B7C" w14:paraId="074F2F78" w14:textId="77777777" w:rsidTr="00D76952">
        <w:trPr>
          <w:trHeight w:val="166"/>
        </w:trPr>
        <w:tc>
          <w:tcPr>
            <w:tcW w:w="1010" w:type="pct"/>
            <w:shd w:val="clear" w:color="auto" w:fill="BFBFBF" w:themeFill="background1" w:themeFillShade="BF"/>
          </w:tcPr>
          <w:p w14:paraId="61F6F18C"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599D6C43" w14:textId="77777777" w:rsidR="001A6BF5" w:rsidRPr="009E3B7C" w:rsidRDefault="001A6BF5" w:rsidP="00D76952">
            <w:pPr>
              <w:jc w:val="both"/>
              <w:rPr>
                <w:rFonts w:cs="Arial"/>
                <w:b/>
              </w:rPr>
            </w:pPr>
            <w:proofErr w:type="spellStart"/>
            <w:r>
              <w:rPr>
                <w:rFonts w:cs="Arial"/>
                <w:b/>
              </w:rPr>
              <w:t>MyKey</w:t>
            </w:r>
            <w:proofErr w:type="spellEnd"/>
            <w:r>
              <w:rPr>
                <w:rFonts w:cs="Arial"/>
                <w:b/>
              </w:rPr>
              <w:t xml:space="preserve"> Creation Body Control System Response Timeout</w:t>
            </w:r>
          </w:p>
        </w:tc>
      </w:tr>
      <w:tr w:rsidR="001A6BF5" w14:paraId="22CBB588" w14:textId="77777777" w:rsidTr="00D76952">
        <w:trPr>
          <w:trHeight w:val="332"/>
        </w:trPr>
        <w:tc>
          <w:tcPr>
            <w:tcW w:w="1010" w:type="pct"/>
            <w:shd w:val="clear" w:color="auto" w:fill="BFBFBF" w:themeFill="background1" w:themeFillShade="BF"/>
          </w:tcPr>
          <w:p w14:paraId="03DCBC01" w14:textId="77777777" w:rsidR="001A6BF5" w:rsidRDefault="001A6BF5" w:rsidP="00D76952">
            <w:pPr>
              <w:jc w:val="both"/>
              <w:rPr>
                <w:rFonts w:cs="Arial"/>
                <w:b/>
              </w:rPr>
            </w:pPr>
            <w:r>
              <w:rPr>
                <w:rFonts w:cs="Arial"/>
                <w:b/>
              </w:rPr>
              <w:t>Description</w:t>
            </w:r>
          </w:p>
        </w:tc>
        <w:tc>
          <w:tcPr>
            <w:tcW w:w="3990" w:type="pct"/>
          </w:tcPr>
          <w:p w14:paraId="462528B0" w14:textId="77777777" w:rsidR="001A6BF5" w:rsidRDefault="001A6BF5" w:rsidP="00D76952">
            <w:pPr>
              <w:jc w:val="both"/>
              <w:rPr>
                <w:rFonts w:cs="Arial"/>
              </w:rPr>
            </w:pPr>
            <w:r>
              <w:rPr>
                <w:rFonts w:cs="Arial"/>
              </w:rPr>
              <w:t xml:space="preserve">The duration that the Display System will wait to receive a response from the Body Control System indicating that it is ready/allowing for </w:t>
            </w:r>
            <w:proofErr w:type="spellStart"/>
            <w:r>
              <w:rPr>
                <w:rFonts w:cs="Arial"/>
              </w:rPr>
              <w:t>MyKey</w:t>
            </w:r>
            <w:proofErr w:type="spellEnd"/>
            <w:r>
              <w:rPr>
                <w:rFonts w:cs="Arial"/>
              </w:rPr>
              <w:t xml:space="preserve"> creation</w:t>
            </w:r>
          </w:p>
          <w:p w14:paraId="1A96B5DE" w14:textId="77777777" w:rsidR="001A6BF5" w:rsidRDefault="001A6BF5" w:rsidP="00D76952">
            <w:pPr>
              <w:jc w:val="both"/>
              <w:rPr>
                <w:rFonts w:cs="Arial"/>
              </w:rPr>
            </w:pPr>
            <w:r>
              <w:rPr>
                <w:rFonts w:cs="Arial"/>
              </w:rPr>
              <w:t xml:space="preserve">Default value </w:t>
            </w:r>
            <w:proofErr w:type="gramStart"/>
            <w:r>
              <w:rPr>
                <w:rFonts w:cs="Arial"/>
              </w:rPr>
              <w:t>=  30</w:t>
            </w:r>
            <w:proofErr w:type="gramEnd"/>
            <w:r>
              <w:rPr>
                <w:rFonts w:cs="Arial"/>
              </w:rPr>
              <w:t xml:space="preserve"> seconds</w:t>
            </w:r>
          </w:p>
        </w:tc>
      </w:tr>
      <w:tr w:rsidR="001A6BF5" w:rsidRPr="009E3B7C" w14:paraId="75FCCFFB" w14:textId="77777777" w:rsidTr="00D76952">
        <w:trPr>
          <w:trHeight w:val="332"/>
        </w:trPr>
        <w:tc>
          <w:tcPr>
            <w:tcW w:w="1010" w:type="pct"/>
            <w:shd w:val="clear" w:color="auto" w:fill="BFBFBF" w:themeFill="background1" w:themeFillShade="BF"/>
          </w:tcPr>
          <w:p w14:paraId="7BFFD880"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2121AC40" w14:textId="77777777" w:rsidR="00131722" w:rsidRDefault="00131722" w:rsidP="00D76952">
            <w:pPr>
              <w:jc w:val="both"/>
              <w:rPr>
                <w:rFonts w:cs="Arial"/>
              </w:rPr>
            </w:pPr>
            <w:r>
              <w:rPr>
                <w:noProof/>
              </w:rPr>
              <w:drawing>
                <wp:inline distT="0" distB="0" distL="0" distR="0" wp14:anchorId="38D0DE8D" wp14:editId="3FF688C9">
                  <wp:extent cx="152400" cy="152400"/>
                  <wp:effectExtent l="0" t="0" r="0" b="0"/>
                  <wp:docPr id="520" name="Picture 1173592179.jpg" descr="1173592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173592179.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23D9CF92" w14:textId="77777777" w:rsidR="00920C72" w:rsidRDefault="00920C72" w:rsidP="00920C72">
            <w:r>
              <w:t>Customer Interface</w:t>
            </w:r>
          </w:p>
        </w:tc>
      </w:tr>
      <w:tr w:rsidR="001A6BF5" w14:paraId="367A880A" w14:textId="77777777" w:rsidTr="00D76952">
        <w:trPr>
          <w:trHeight w:val="332"/>
        </w:trPr>
        <w:tc>
          <w:tcPr>
            <w:tcW w:w="1010" w:type="pct"/>
            <w:shd w:val="clear" w:color="auto" w:fill="BFBFBF" w:themeFill="background1" w:themeFillShade="BF"/>
          </w:tcPr>
          <w:p w14:paraId="7EC3B602" w14:textId="77777777" w:rsidR="001A6BF5" w:rsidRPr="00F161E5" w:rsidRDefault="00E66897" w:rsidP="00E66897">
            <w:pPr>
              <w:rPr>
                <w:rFonts w:cs="Arial"/>
                <w:b/>
              </w:rPr>
            </w:pPr>
            <w:r>
              <w:rPr>
                <w:rFonts w:cs="Arial"/>
                <w:b/>
              </w:rPr>
              <w:t>Type</w:t>
            </w:r>
          </w:p>
        </w:tc>
        <w:tc>
          <w:tcPr>
            <w:tcW w:w="3990" w:type="pct"/>
          </w:tcPr>
          <w:p w14:paraId="352A653C" w14:textId="77777777" w:rsidR="00920C72" w:rsidRDefault="00920C72" w:rsidP="00920C72">
            <w:r>
              <w:t>period duration</w:t>
            </w:r>
          </w:p>
        </w:tc>
      </w:tr>
    </w:tbl>
    <w:p w14:paraId="15C1A7ED" w14:textId="77777777" w:rsidR="001A6BF5" w:rsidRDefault="001A6BF5" w:rsidP="008D7D41">
      <w:pPr>
        <w:rPr>
          <w:lang w:val="en-GB"/>
        </w:rPr>
      </w:pPr>
    </w:p>
    <w:p w14:paraId="4153DCBB" w14:textId="77777777" w:rsidR="00DE375C" w:rsidRPr="001A6BF5" w:rsidRDefault="001A6BF5" w:rsidP="001A6BF5">
      <w:pPr>
        <w:pStyle w:val="RETechSignal"/>
      </w:pPr>
      <w:bookmarkStart w:id="326" w:name="_39c69053b1cd79f4a797a4451a7cd439"/>
      <w:r>
        <w:t>Vehicle Command Delivery Timeout</w:t>
      </w:r>
      <w:bookmarkEnd w:id="326"/>
    </w:p>
    <w:tbl>
      <w:tblPr>
        <w:tblStyle w:val="TableGrid"/>
        <w:tblW w:w="4524" w:type="pct"/>
        <w:tblInd w:w="625" w:type="dxa"/>
        <w:tblLook w:val="0620" w:firstRow="1" w:lastRow="0" w:firstColumn="0" w:lastColumn="0" w:noHBand="1" w:noVBand="1"/>
      </w:tblPr>
      <w:tblGrid>
        <w:gridCol w:w="1709"/>
        <w:gridCol w:w="6751"/>
      </w:tblGrid>
      <w:tr w:rsidR="001A6BF5" w:rsidRPr="009E3B7C" w14:paraId="47BC10A8" w14:textId="77777777" w:rsidTr="00D76952">
        <w:trPr>
          <w:trHeight w:val="166"/>
        </w:trPr>
        <w:tc>
          <w:tcPr>
            <w:tcW w:w="1010" w:type="pct"/>
            <w:shd w:val="clear" w:color="auto" w:fill="BFBFBF" w:themeFill="background1" w:themeFillShade="BF"/>
          </w:tcPr>
          <w:p w14:paraId="4947BD29"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6030B5D2" w14:textId="77777777" w:rsidR="001A6BF5" w:rsidRPr="009E3B7C" w:rsidRDefault="001A6BF5" w:rsidP="00D76952">
            <w:pPr>
              <w:jc w:val="both"/>
              <w:rPr>
                <w:rFonts w:cs="Arial"/>
                <w:b/>
              </w:rPr>
            </w:pPr>
            <w:r>
              <w:rPr>
                <w:rFonts w:cs="Arial"/>
                <w:b/>
              </w:rPr>
              <w:t>Vehicle Command Delivery Timeout</w:t>
            </w:r>
          </w:p>
        </w:tc>
      </w:tr>
      <w:tr w:rsidR="001A6BF5" w14:paraId="0F280C8F" w14:textId="77777777" w:rsidTr="00D76952">
        <w:trPr>
          <w:trHeight w:val="332"/>
        </w:trPr>
        <w:tc>
          <w:tcPr>
            <w:tcW w:w="1010" w:type="pct"/>
            <w:shd w:val="clear" w:color="auto" w:fill="BFBFBF" w:themeFill="background1" w:themeFillShade="BF"/>
          </w:tcPr>
          <w:p w14:paraId="14D7CEEE" w14:textId="77777777" w:rsidR="001A6BF5" w:rsidRDefault="001A6BF5" w:rsidP="00D76952">
            <w:pPr>
              <w:jc w:val="both"/>
              <w:rPr>
                <w:rFonts w:cs="Arial"/>
                <w:b/>
              </w:rPr>
            </w:pPr>
            <w:r>
              <w:rPr>
                <w:rFonts w:cs="Arial"/>
                <w:b/>
              </w:rPr>
              <w:t>Description</w:t>
            </w:r>
          </w:p>
        </w:tc>
        <w:tc>
          <w:tcPr>
            <w:tcW w:w="3990" w:type="pct"/>
          </w:tcPr>
          <w:p w14:paraId="362A4865" w14:textId="77777777" w:rsidR="001A6BF5" w:rsidRDefault="001A6BF5" w:rsidP="00D76952">
            <w:pPr>
              <w:jc w:val="both"/>
              <w:rPr>
                <w:rFonts w:cs="Arial"/>
              </w:rPr>
            </w:pPr>
            <w:r>
              <w:rPr>
                <w:rFonts w:cs="Arial"/>
              </w:rPr>
              <w:t>The amount of time that the cloud backend will spend attempting to deliver a command to a vehicle before deciding that it has failed and aborting.</w:t>
            </w:r>
          </w:p>
        </w:tc>
      </w:tr>
      <w:tr w:rsidR="001A6BF5" w:rsidRPr="009E3B7C" w14:paraId="72BFA3A6" w14:textId="77777777" w:rsidTr="00D76952">
        <w:trPr>
          <w:trHeight w:val="332"/>
        </w:trPr>
        <w:tc>
          <w:tcPr>
            <w:tcW w:w="1010" w:type="pct"/>
            <w:shd w:val="clear" w:color="auto" w:fill="BFBFBF" w:themeFill="background1" w:themeFillShade="BF"/>
          </w:tcPr>
          <w:p w14:paraId="0E767077"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70C546A4" w14:textId="77777777" w:rsidR="00131722" w:rsidRDefault="00131722" w:rsidP="00D76952">
            <w:pPr>
              <w:jc w:val="both"/>
              <w:rPr>
                <w:rFonts w:cs="Arial"/>
              </w:rPr>
            </w:pPr>
            <w:r>
              <w:rPr>
                <w:noProof/>
              </w:rPr>
              <w:drawing>
                <wp:inline distT="0" distB="0" distL="0" distR="0" wp14:anchorId="6FEA5E62" wp14:editId="0D33CDDD">
                  <wp:extent cx="152400" cy="152400"/>
                  <wp:effectExtent l="0" t="0" r="0" b="0"/>
                  <wp:docPr id="522" name="Picture 139658515.jpg" descr="13965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39658515.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5B33F15F" w14:textId="77777777" w:rsidR="00920C72" w:rsidRDefault="00920C72" w:rsidP="00920C72">
            <w:r>
              <w:t>NFC Cloud Backend</w:t>
            </w:r>
          </w:p>
        </w:tc>
      </w:tr>
      <w:tr w:rsidR="001A6BF5" w14:paraId="33EEBCE9" w14:textId="77777777" w:rsidTr="00D76952">
        <w:trPr>
          <w:trHeight w:val="332"/>
        </w:trPr>
        <w:tc>
          <w:tcPr>
            <w:tcW w:w="1010" w:type="pct"/>
            <w:shd w:val="clear" w:color="auto" w:fill="BFBFBF" w:themeFill="background1" w:themeFillShade="BF"/>
          </w:tcPr>
          <w:p w14:paraId="3CF604DA" w14:textId="77777777" w:rsidR="001A6BF5" w:rsidRPr="00F161E5" w:rsidRDefault="00E66897" w:rsidP="00E66897">
            <w:pPr>
              <w:rPr>
                <w:rFonts w:cs="Arial"/>
                <w:b/>
              </w:rPr>
            </w:pPr>
            <w:r>
              <w:rPr>
                <w:rFonts w:cs="Arial"/>
                <w:b/>
              </w:rPr>
              <w:t>Type</w:t>
            </w:r>
          </w:p>
        </w:tc>
        <w:tc>
          <w:tcPr>
            <w:tcW w:w="3990" w:type="pct"/>
          </w:tcPr>
          <w:p w14:paraId="4524E840" w14:textId="77777777" w:rsidR="00920C72" w:rsidRDefault="00920C72" w:rsidP="00920C72">
            <w:r>
              <w:t>period duration</w:t>
            </w:r>
          </w:p>
        </w:tc>
      </w:tr>
    </w:tbl>
    <w:p w14:paraId="68D2126E" w14:textId="77777777" w:rsidR="001A6BF5" w:rsidRDefault="001A6BF5" w:rsidP="008D7D41">
      <w:pPr>
        <w:rPr>
          <w:lang w:val="en-GB"/>
        </w:rPr>
      </w:pPr>
    </w:p>
    <w:p w14:paraId="5E19F35B" w14:textId="77777777" w:rsidR="00DE375C" w:rsidRPr="001A6BF5" w:rsidRDefault="001A6BF5" w:rsidP="001A6BF5">
      <w:pPr>
        <w:pStyle w:val="RETechSignal"/>
      </w:pPr>
      <w:bookmarkStart w:id="327" w:name="_e96859da8950595cd3f1618aec56ba9a"/>
      <w:r>
        <w:t>Build config</w:t>
      </w:r>
      <w:bookmarkEnd w:id="327"/>
    </w:p>
    <w:tbl>
      <w:tblPr>
        <w:tblStyle w:val="TableGrid"/>
        <w:tblW w:w="4524" w:type="pct"/>
        <w:tblInd w:w="625" w:type="dxa"/>
        <w:tblLook w:val="0620" w:firstRow="1" w:lastRow="0" w:firstColumn="0" w:lastColumn="0" w:noHBand="1" w:noVBand="1"/>
      </w:tblPr>
      <w:tblGrid>
        <w:gridCol w:w="1709"/>
        <w:gridCol w:w="6751"/>
      </w:tblGrid>
      <w:tr w:rsidR="001A6BF5" w:rsidRPr="009E3B7C" w14:paraId="524B8786" w14:textId="77777777" w:rsidTr="00D76952">
        <w:trPr>
          <w:trHeight w:val="166"/>
        </w:trPr>
        <w:tc>
          <w:tcPr>
            <w:tcW w:w="1010" w:type="pct"/>
            <w:shd w:val="clear" w:color="auto" w:fill="BFBFBF" w:themeFill="background1" w:themeFillShade="BF"/>
          </w:tcPr>
          <w:p w14:paraId="2499CB64"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3B1C934B" w14:textId="77777777" w:rsidR="001A6BF5" w:rsidRPr="009E3B7C" w:rsidRDefault="001A6BF5" w:rsidP="00D76952">
            <w:pPr>
              <w:jc w:val="both"/>
              <w:rPr>
                <w:rFonts w:cs="Arial"/>
                <w:b/>
              </w:rPr>
            </w:pPr>
            <w:r>
              <w:rPr>
                <w:rFonts w:cs="Arial"/>
                <w:b/>
              </w:rPr>
              <w:t>Build config</w:t>
            </w:r>
          </w:p>
        </w:tc>
      </w:tr>
      <w:tr w:rsidR="001A6BF5" w14:paraId="05D87F83" w14:textId="77777777" w:rsidTr="00D76952">
        <w:trPr>
          <w:trHeight w:val="332"/>
        </w:trPr>
        <w:tc>
          <w:tcPr>
            <w:tcW w:w="1010" w:type="pct"/>
            <w:shd w:val="clear" w:color="auto" w:fill="BFBFBF" w:themeFill="background1" w:themeFillShade="BF"/>
          </w:tcPr>
          <w:p w14:paraId="369B135F" w14:textId="77777777" w:rsidR="001A6BF5" w:rsidRDefault="001A6BF5" w:rsidP="00D76952">
            <w:pPr>
              <w:jc w:val="both"/>
              <w:rPr>
                <w:rFonts w:cs="Arial"/>
                <w:b/>
              </w:rPr>
            </w:pPr>
            <w:r>
              <w:rPr>
                <w:rFonts w:cs="Arial"/>
                <w:b/>
              </w:rPr>
              <w:t>Description</w:t>
            </w:r>
          </w:p>
        </w:tc>
        <w:tc>
          <w:tcPr>
            <w:tcW w:w="3990" w:type="pct"/>
          </w:tcPr>
          <w:p w14:paraId="7642E85E" w14:textId="77777777" w:rsidR="001A6BF5" w:rsidRDefault="001A6BF5" w:rsidP="00D76952">
            <w:pPr>
              <w:jc w:val="both"/>
              <w:rPr>
                <w:rFonts w:cs="Arial"/>
              </w:rPr>
            </w:pPr>
            <w:r>
              <w:rPr>
                <w:rFonts w:cs="Arial"/>
              </w:rPr>
              <w:t xml:space="preserve">Retail = Vehicle being assembled is for a Retail Customer </w:t>
            </w:r>
          </w:p>
          <w:p w14:paraId="7FD95B93" w14:textId="77777777" w:rsidR="001A6BF5" w:rsidRDefault="001A6BF5" w:rsidP="00D76952">
            <w:pPr>
              <w:jc w:val="both"/>
              <w:rPr>
                <w:rFonts w:cs="Arial"/>
              </w:rPr>
            </w:pPr>
            <w:r>
              <w:rPr>
                <w:rFonts w:cs="Arial"/>
              </w:rPr>
              <w:t xml:space="preserve">Fleet </w:t>
            </w:r>
            <w:proofErr w:type="gramStart"/>
            <w:r>
              <w:rPr>
                <w:rFonts w:cs="Arial"/>
              </w:rPr>
              <w:t>=  Vehicle</w:t>
            </w:r>
            <w:proofErr w:type="gramEnd"/>
            <w:r>
              <w:rPr>
                <w:rFonts w:cs="Arial"/>
              </w:rPr>
              <w:t xml:space="preserve"> being assembled is for Fleet Customer (based on Fleet-Identification-Number, FIN)</w:t>
            </w:r>
          </w:p>
          <w:p w14:paraId="509B194D" w14:textId="77777777" w:rsidR="001A6BF5" w:rsidRDefault="001A6BF5" w:rsidP="00D76952">
            <w:pPr>
              <w:jc w:val="both"/>
              <w:rPr>
                <w:rFonts w:cs="Arial"/>
              </w:rPr>
            </w:pPr>
          </w:p>
          <w:p w14:paraId="69268566" w14:textId="77777777" w:rsidR="001A6BF5" w:rsidRDefault="001A6BF5" w:rsidP="00D76952">
            <w:pPr>
              <w:jc w:val="both"/>
              <w:rPr>
                <w:rFonts w:cs="Arial"/>
              </w:rPr>
            </w:pPr>
            <w:r>
              <w:rPr>
                <w:rFonts w:cs="Arial"/>
              </w:rPr>
              <w:t>*Impacts number of Factory Card pairings during assembly and EOL configuration</w:t>
            </w:r>
          </w:p>
        </w:tc>
      </w:tr>
      <w:tr w:rsidR="001A6BF5" w:rsidRPr="009E3B7C" w14:paraId="672E75EC" w14:textId="77777777" w:rsidTr="00D76952">
        <w:trPr>
          <w:trHeight w:val="332"/>
        </w:trPr>
        <w:tc>
          <w:tcPr>
            <w:tcW w:w="1010" w:type="pct"/>
            <w:shd w:val="clear" w:color="auto" w:fill="BFBFBF" w:themeFill="background1" w:themeFillShade="BF"/>
          </w:tcPr>
          <w:p w14:paraId="5DA075D1"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6FD4B9BA" w14:textId="77777777" w:rsidR="00131722" w:rsidRDefault="00131722" w:rsidP="00D76952">
            <w:pPr>
              <w:jc w:val="both"/>
              <w:rPr>
                <w:rFonts w:cs="Arial"/>
              </w:rPr>
            </w:pPr>
            <w:r>
              <w:rPr>
                <w:noProof/>
              </w:rPr>
              <w:drawing>
                <wp:inline distT="0" distB="0" distL="0" distR="0" wp14:anchorId="176D5F4B" wp14:editId="59ED8913">
                  <wp:extent cx="152400" cy="152400"/>
                  <wp:effectExtent l="0" t="0" r="0" b="0"/>
                  <wp:docPr id="524"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4EE5F680" w14:textId="77777777" w:rsidR="00920C72" w:rsidRDefault="00920C72" w:rsidP="00920C72">
            <w:r>
              <w:t>NFC Controller</w:t>
            </w:r>
          </w:p>
        </w:tc>
      </w:tr>
      <w:tr w:rsidR="001A6BF5" w14:paraId="35BF5D8D" w14:textId="77777777" w:rsidTr="00D76952">
        <w:trPr>
          <w:trHeight w:val="332"/>
        </w:trPr>
        <w:tc>
          <w:tcPr>
            <w:tcW w:w="1010" w:type="pct"/>
            <w:shd w:val="clear" w:color="auto" w:fill="BFBFBF" w:themeFill="background1" w:themeFillShade="BF"/>
          </w:tcPr>
          <w:p w14:paraId="7C6ECE60" w14:textId="77777777" w:rsidR="001A6BF5" w:rsidRPr="00F161E5" w:rsidRDefault="00E66897" w:rsidP="00E66897">
            <w:pPr>
              <w:rPr>
                <w:rFonts w:cs="Arial"/>
                <w:b/>
              </w:rPr>
            </w:pPr>
            <w:r>
              <w:rPr>
                <w:rFonts w:cs="Arial"/>
                <w:b/>
              </w:rPr>
              <w:t>Type</w:t>
            </w:r>
          </w:p>
        </w:tc>
        <w:tc>
          <w:tcPr>
            <w:tcW w:w="3990" w:type="pct"/>
          </w:tcPr>
          <w:p w14:paraId="41F02B71" w14:textId="77777777" w:rsidR="00920C72" w:rsidRDefault="00920C72" w:rsidP="00920C72">
            <w:r>
              <w:t>Build config</w:t>
            </w:r>
          </w:p>
        </w:tc>
      </w:tr>
    </w:tbl>
    <w:p w14:paraId="0974B95A" w14:textId="77777777" w:rsidR="001A6BF5" w:rsidRDefault="001A6BF5" w:rsidP="008D7D41">
      <w:pPr>
        <w:rPr>
          <w:lang w:val="en-GB"/>
        </w:rPr>
      </w:pPr>
    </w:p>
    <w:p w14:paraId="5DF75DFA" w14:textId="77777777" w:rsidR="00DE375C" w:rsidRPr="001A6BF5" w:rsidRDefault="001A6BF5" w:rsidP="001A6BF5">
      <w:pPr>
        <w:pStyle w:val="RETechSignal"/>
      </w:pPr>
      <w:bookmarkStart w:id="328" w:name="_ff589724b3474adae45265093bfccdb2"/>
      <w:r>
        <w:t>Key Search Timeout</w:t>
      </w:r>
      <w:bookmarkEnd w:id="328"/>
    </w:p>
    <w:tbl>
      <w:tblPr>
        <w:tblStyle w:val="TableGrid"/>
        <w:tblW w:w="4524" w:type="pct"/>
        <w:tblInd w:w="625" w:type="dxa"/>
        <w:tblLook w:val="0620" w:firstRow="1" w:lastRow="0" w:firstColumn="0" w:lastColumn="0" w:noHBand="1" w:noVBand="1"/>
      </w:tblPr>
      <w:tblGrid>
        <w:gridCol w:w="1709"/>
        <w:gridCol w:w="6751"/>
      </w:tblGrid>
      <w:tr w:rsidR="001A6BF5" w:rsidRPr="009E3B7C" w14:paraId="29B28212" w14:textId="77777777" w:rsidTr="00D76952">
        <w:trPr>
          <w:trHeight w:val="166"/>
        </w:trPr>
        <w:tc>
          <w:tcPr>
            <w:tcW w:w="1010" w:type="pct"/>
            <w:shd w:val="clear" w:color="auto" w:fill="BFBFBF" w:themeFill="background1" w:themeFillShade="BF"/>
          </w:tcPr>
          <w:p w14:paraId="75DD2712"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4030C2EB" w14:textId="77777777" w:rsidR="001A6BF5" w:rsidRPr="009E3B7C" w:rsidRDefault="001A6BF5" w:rsidP="00D76952">
            <w:pPr>
              <w:jc w:val="both"/>
              <w:rPr>
                <w:rFonts w:cs="Arial"/>
                <w:b/>
              </w:rPr>
            </w:pPr>
            <w:r>
              <w:rPr>
                <w:rFonts w:cs="Arial"/>
                <w:b/>
              </w:rPr>
              <w:t>Key Search Timeout</w:t>
            </w:r>
          </w:p>
        </w:tc>
      </w:tr>
      <w:tr w:rsidR="001A6BF5" w14:paraId="6A340CC4" w14:textId="77777777" w:rsidTr="00D76952">
        <w:trPr>
          <w:trHeight w:val="332"/>
        </w:trPr>
        <w:tc>
          <w:tcPr>
            <w:tcW w:w="1010" w:type="pct"/>
            <w:shd w:val="clear" w:color="auto" w:fill="BFBFBF" w:themeFill="background1" w:themeFillShade="BF"/>
          </w:tcPr>
          <w:p w14:paraId="4034B811" w14:textId="77777777" w:rsidR="001A6BF5" w:rsidRDefault="001A6BF5" w:rsidP="00D76952">
            <w:pPr>
              <w:jc w:val="both"/>
              <w:rPr>
                <w:rFonts w:cs="Arial"/>
                <w:b/>
              </w:rPr>
            </w:pPr>
            <w:r>
              <w:rPr>
                <w:rFonts w:cs="Arial"/>
                <w:b/>
              </w:rPr>
              <w:t>Description</w:t>
            </w:r>
          </w:p>
        </w:tc>
        <w:tc>
          <w:tcPr>
            <w:tcW w:w="3990" w:type="pct"/>
          </w:tcPr>
          <w:p w14:paraId="4186419D" w14:textId="77777777" w:rsidR="001A6BF5" w:rsidRDefault="001A6BF5" w:rsidP="00D76952">
            <w:pPr>
              <w:jc w:val="both"/>
              <w:rPr>
                <w:rFonts w:cs="Arial"/>
              </w:rPr>
            </w:pPr>
            <w:r>
              <w:rPr>
                <w:rFonts w:cs="Arial"/>
              </w:rPr>
              <w:t xml:space="preserve">The duration that the Body Control System will wait to receive an updated Key Search Response after transmitting </w:t>
            </w:r>
            <w:proofErr w:type="gramStart"/>
            <w:r>
              <w:rPr>
                <w:rFonts w:cs="Arial"/>
              </w:rPr>
              <w:t>a  Key</w:t>
            </w:r>
            <w:proofErr w:type="gramEnd"/>
            <w:r>
              <w:rPr>
                <w:rFonts w:cs="Arial"/>
              </w:rPr>
              <w:t xml:space="preserve"> Search Request</w:t>
            </w:r>
          </w:p>
          <w:p w14:paraId="568FEAEB" w14:textId="77777777" w:rsidR="001A6BF5" w:rsidRDefault="001A6BF5" w:rsidP="00D76952">
            <w:pPr>
              <w:jc w:val="both"/>
              <w:rPr>
                <w:rFonts w:cs="Arial"/>
              </w:rPr>
            </w:pPr>
            <w:r>
              <w:rPr>
                <w:rFonts w:cs="Arial"/>
              </w:rPr>
              <w:t>Default value = 2 seconds</w:t>
            </w:r>
          </w:p>
        </w:tc>
      </w:tr>
      <w:tr w:rsidR="001A6BF5" w:rsidRPr="009E3B7C" w14:paraId="204A5E0E" w14:textId="77777777" w:rsidTr="00D76952">
        <w:trPr>
          <w:trHeight w:val="332"/>
        </w:trPr>
        <w:tc>
          <w:tcPr>
            <w:tcW w:w="1010" w:type="pct"/>
            <w:shd w:val="clear" w:color="auto" w:fill="BFBFBF" w:themeFill="background1" w:themeFillShade="BF"/>
          </w:tcPr>
          <w:p w14:paraId="69DA9B69"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0288EDAE" w14:textId="77777777" w:rsidR="00131722" w:rsidRDefault="00131722" w:rsidP="00D76952">
            <w:pPr>
              <w:jc w:val="both"/>
              <w:rPr>
                <w:rFonts w:cs="Arial"/>
              </w:rPr>
            </w:pPr>
            <w:r>
              <w:rPr>
                <w:noProof/>
              </w:rPr>
              <w:drawing>
                <wp:inline distT="0" distB="0" distL="0" distR="0" wp14:anchorId="08B08D06" wp14:editId="781EE0F7">
                  <wp:extent cx="152400" cy="152400"/>
                  <wp:effectExtent l="0" t="0" r="0" b="0"/>
                  <wp:docPr id="526" name="Picture 139658515.jpg" descr="13965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39658515.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5A12DA37" w14:textId="77777777" w:rsidR="00920C72" w:rsidRDefault="00920C72" w:rsidP="00920C72">
            <w:r>
              <w:t>Body Control System</w:t>
            </w:r>
          </w:p>
        </w:tc>
      </w:tr>
      <w:tr w:rsidR="001A6BF5" w14:paraId="6A504FE1" w14:textId="77777777" w:rsidTr="00D76952">
        <w:trPr>
          <w:trHeight w:val="332"/>
        </w:trPr>
        <w:tc>
          <w:tcPr>
            <w:tcW w:w="1010" w:type="pct"/>
            <w:shd w:val="clear" w:color="auto" w:fill="BFBFBF" w:themeFill="background1" w:themeFillShade="BF"/>
          </w:tcPr>
          <w:p w14:paraId="6007030B" w14:textId="77777777" w:rsidR="001A6BF5" w:rsidRPr="00F161E5" w:rsidRDefault="00E66897" w:rsidP="00E66897">
            <w:pPr>
              <w:rPr>
                <w:rFonts w:cs="Arial"/>
                <w:b/>
              </w:rPr>
            </w:pPr>
            <w:r>
              <w:rPr>
                <w:rFonts w:cs="Arial"/>
                <w:b/>
              </w:rPr>
              <w:t>Type</w:t>
            </w:r>
          </w:p>
        </w:tc>
        <w:tc>
          <w:tcPr>
            <w:tcW w:w="3990" w:type="pct"/>
          </w:tcPr>
          <w:p w14:paraId="080CB389" w14:textId="77777777" w:rsidR="00920C72" w:rsidRDefault="00920C72" w:rsidP="00920C72">
            <w:r>
              <w:t>period duration</w:t>
            </w:r>
          </w:p>
        </w:tc>
      </w:tr>
    </w:tbl>
    <w:p w14:paraId="26156506" w14:textId="77777777" w:rsidR="001A6BF5" w:rsidRDefault="001A6BF5" w:rsidP="008D7D41">
      <w:pPr>
        <w:rPr>
          <w:lang w:val="en-GB"/>
        </w:rPr>
      </w:pPr>
    </w:p>
    <w:p w14:paraId="1DD15B71" w14:textId="77777777" w:rsidR="00DE375C" w:rsidRPr="001A6BF5" w:rsidRDefault="001A6BF5" w:rsidP="001A6BF5">
      <w:pPr>
        <w:pStyle w:val="RETechSignal"/>
      </w:pPr>
      <w:bookmarkStart w:id="329" w:name="_a35b8b1a1013d90aa0664f8d62569586"/>
      <w:r>
        <w:t>Local Pending Expiration duration</w:t>
      </w:r>
      <w:bookmarkEnd w:id="329"/>
    </w:p>
    <w:tbl>
      <w:tblPr>
        <w:tblStyle w:val="TableGrid"/>
        <w:tblW w:w="4524" w:type="pct"/>
        <w:tblInd w:w="625" w:type="dxa"/>
        <w:tblLook w:val="0620" w:firstRow="1" w:lastRow="0" w:firstColumn="0" w:lastColumn="0" w:noHBand="1" w:noVBand="1"/>
      </w:tblPr>
      <w:tblGrid>
        <w:gridCol w:w="1709"/>
        <w:gridCol w:w="6751"/>
      </w:tblGrid>
      <w:tr w:rsidR="001A6BF5" w:rsidRPr="009E3B7C" w14:paraId="38D51E4D" w14:textId="77777777" w:rsidTr="00D76952">
        <w:trPr>
          <w:trHeight w:val="166"/>
        </w:trPr>
        <w:tc>
          <w:tcPr>
            <w:tcW w:w="1010" w:type="pct"/>
            <w:shd w:val="clear" w:color="auto" w:fill="BFBFBF" w:themeFill="background1" w:themeFillShade="BF"/>
          </w:tcPr>
          <w:p w14:paraId="03ADC3BD"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3C3ADA4A" w14:textId="77777777" w:rsidR="001A6BF5" w:rsidRPr="009E3B7C" w:rsidRDefault="001A6BF5" w:rsidP="00D76952">
            <w:pPr>
              <w:jc w:val="both"/>
              <w:rPr>
                <w:rFonts w:cs="Arial"/>
                <w:b/>
              </w:rPr>
            </w:pPr>
            <w:r>
              <w:rPr>
                <w:rFonts w:cs="Arial"/>
                <w:b/>
              </w:rPr>
              <w:t>Local Pending Expiration duration</w:t>
            </w:r>
          </w:p>
        </w:tc>
      </w:tr>
      <w:tr w:rsidR="001A6BF5" w14:paraId="7D5BF53F" w14:textId="77777777" w:rsidTr="00D76952">
        <w:trPr>
          <w:trHeight w:val="332"/>
        </w:trPr>
        <w:tc>
          <w:tcPr>
            <w:tcW w:w="1010" w:type="pct"/>
            <w:shd w:val="clear" w:color="auto" w:fill="BFBFBF" w:themeFill="background1" w:themeFillShade="BF"/>
          </w:tcPr>
          <w:p w14:paraId="62F84C82" w14:textId="77777777" w:rsidR="001A6BF5" w:rsidRDefault="001A6BF5" w:rsidP="00D76952">
            <w:pPr>
              <w:jc w:val="both"/>
              <w:rPr>
                <w:rFonts w:cs="Arial"/>
                <w:b/>
              </w:rPr>
            </w:pPr>
            <w:r>
              <w:rPr>
                <w:rFonts w:cs="Arial"/>
                <w:b/>
              </w:rPr>
              <w:t>Description</w:t>
            </w:r>
          </w:p>
        </w:tc>
        <w:tc>
          <w:tcPr>
            <w:tcW w:w="3990" w:type="pct"/>
          </w:tcPr>
          <w:p w14:paraId="6A9BFD94" w14:textId="77777777" w:rsidR="001A6BF5" w:rsidRDefault="001A6BF5" w:rsidP="00D76952">
            <w:pPr>
              <w:jc w:val="both"/>
              <w:rPr>
                <w:rFonts w:cs="Arial"/>
              </w:rPr>
            </w:pPr>
            <w:r>
              <w:rPr>
                <w:rFonts w:cs="Arial"/>
              </w:rPr>
              <w:t xml:space="preserve">Configuration parameter used to determine if a local pending request needs to be deleted from the vehicle. Default value set to 5 days </w:t>
            </w:r>
          </w:p>
        </w:tc>
      </w:tr>
      <w:tr w:rsidR="001A6BF5" w:rsidRPr="009E3B7C" w14:paraId="7A06431E" w14:textId="77777777" w:rsidTr="00D76952">
        <w:trPr>
          <w:trHeight w:val="332"/>
        </w:trPr>
        <w:tc>
          <w:tcPr>
            <w:tcW w:w="1010" w:type="pct"/>
            <w:shd w:val="clear" w:color="auto" w:fill="BFBFBF" w:themeFill="background1" w:themeFillShade="BF"/>
          </w:tcPr>
          <w:p w14:paraId="4BDC73F6"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63598ACB" w14:textId="77777777" w:rsidR="00131722" w:rsidRDefault="00131722" w:rsidP="00D76952">
            <w:pPr>
              <w:jc w:val="both"/>
              <w:rPr>
                <w:rFonts w:cs="Arial"/>
              </w:rPr>
            </w:pPr>
            <w:r>
              <w:rPr>
                <w:noProof/>
              </w:rPr>
              <w:drawing>
                <wp:inline distT="0" distB="0" distL="0" distR="0" wp14:anchorId="53A95000" wp14:editId="216EFBF9">
                  <wp:extent cx="152400" cy="152400"/>
                  <wp:effectExtent l="0" t="0" r="0" b="0"/>
                  <wp:docPr id="528"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7D2E7332" w14:textId="77777777" w:rsidR="00920C72" w:rsidRDefault="00920C72" w:rsidP="00920C72">
            <w:r>
              <w:t>NFC Controller</w:t>
            </w:r>
          </w:p>
        </w:tc>
      </w:tr>
      <w:tr w:rsidR="001A6BF5" w14:paraId="3E4FEA1D" w14:textId="77777777" w:rsidTr="00D76952">
        <w:trPr>
          <w:trHeight w:val="332"/>
        </w:trPr>
        <w:tc>
          <w:tcPr>
            <w:tcW w:w="1010" w:type="pct"/>
            <w:shd w:val="clear" w:color="auto" w:fill="BFBFBF" w:themeFill="background1" w:themeFillShade="BF"/>
          </w:tcPr>
          <w:p w14:paraId="5D49BCC6" w14:textId="77777777" w:rsidR="001A6BF5" w:rsidRPr="00F161E5" w:rsidRDefault="00E66897" w:rsidP="00E66897">
            <w:pPr>
              <w:rPr>
                <w:rFonts w:cs="Arial"/>
                <w:b/>
              </w:rPr>
            </w:pPr>
            <w:r>
              <w:rPr>
                <w:rFonts w:cs="Arial"/>
                <w:b/>
              </w:rPr>
              <w:t>Type</w:t>
            </w:r>
          </w:p>
        </w:tc>
        <w:tc>
          <w:tcPr>
            <w:tcW w:w="3990" w:type="pct"/>
          </w:tcPr>
          <w:p w14:paraId="70DBE0E7" w14:textId="77777777" w:rsidR="00920C72" w:rsidRDefault="00920C72" w:rsidP="00920C72">
            <w:r>
              <w:t>time</w:t>
            </w:r>
          </w:p>
        </w:tc>
      </w:tr>
    </w:tbl>
    <w:p w14:paraId="1AD53F77" w14:textId="77777777" w:rsidR="001A6BF5" w:rsidRDefault="001A6BF5" w:rsidP="008D7D41">
      <w:pPr>
        <w:rPr>
          <w:lang w:val="en-GB"/>
        </w:rPr>
      </w:pPr>
    </w:p>
    <w:p w14:paraId="01F08569" w14:textId="77777777" w:rsidR="00DE375C" w:rsidRPr="001A6BF5" w:rsidRDefault="001A6BF5" w:rsidP="001A6BF5">
      <w:pPr>
        <w:pStyle w:val="RETechSignal"/>
      </w:pPr>
      <w:bookmarkStart w:id="330" w:name="_6edf340b03f9f663124a26d3e2211e60"/>
      <w:r>
        <w:t>Fleet Factory Key Count</w:t>
      </w:r>
      <w:bookmarkEnd w:id="330"/>
    </w:p>
    <w:tbl>
      <w:tblPr>
        <w:tblStyle w:val="TableGrid"/>
        <w:tblW w:w="4524" w:type="pct"/>
        <w:tblInd w:w="625" w:type="dxa"/>
        <w:tblLook w:val="0620" w:firstRow="1" w:lastRow="0" w:firstColumn="0" w:lastColumn="0" w:noHBand="1" w:noVBand="1"/>
      </w:tblPr>
      <w:tblGrid>
        <w:gridCol w:w="1709"/>
        <w:gridCol w:w="6751"/>
      </w:tblGrid>
      <w:tr w:rsidR="001A6BF5" w:rsidRPr="009E3B7C" w14:paraId="61734AAE" w14:textId="77777777" w:rsidTr="00D76952">
        <w:trPr>
          <w:trHeight w:val="166"/>
        </w:trPr>
        <w:tc>
          <w:tcPr>
            <w:tcW w:w="1010" w:type="pct"/>
            <w:shd w:val="clear" w:color="auto" w:fill="BFBFBF" w:themeFill="background1" w:themeFillShade="BF"/>
          </w:tcPr>
          <w:p w14:paraId="033AC412"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00809F7E" w14:textId="77777777" w:rsidR="001A6BF5" w:rsidRPr="009E3B7C" w:rsidRDefault="001A6BF5" w:rsidP="00D76952">
            <w:pPr>
              <w:jc w:val="both"/>
              <w:rPr>
                <w:rFonts w:cs="Arial"/>
                <w:b/>
              </w:rPr>
            </w:pPr>
            <w:r>
              <w:rPr>
                <w:rFonts w:cs="Arial"/>
                <w:b/>
              </w:rPr>
              <w:t>Fleet Factory Key Count</w:t>
            </w:r>
          </w:p>
        </w:tc>
      </w:tr>
      <w:tr w:rsidR="001A6BF5" w14:paraId="5BAFE547" w14:textId="77777777" w:rsidTr="00D76952">
        <w:trPr>
          <w:trHeight w:val="332"/>
        </w:trPr>
        <w:tc>
          <w:tcPr>
            <w:tcW w:w="1010" w:type="pct"/>
            <w:shd w:val="clear" w:color="auto" w:fill="BFBFBF" w:themeFill="background1" w:themeFillShade="BF"/>
          </w:tcPr>
          <w:p w14:paraId="1F04EA57" w14:textId="77777777" w:rsidR="001A6BF5" w:rsidRDefault="001A6BF5" w:rsidP="00D76952">
            <w:pPr>
              <w:jc w:val="both"/>
              <w:rPr>
                <w:rFonts w:cs="Arial"/>
                <w:b/>
              </w:rPr>
            </w:pPr>
            <w:r>
              <w:rPr>
                <w:rFonts w:cs="Arial"/>
                <w:b/>
              </w:rPr>
              <w:t>Description</w:t>
            </w:r>
          </w:p>
        </w:tc>
        <w:tc>
          <w:tcPr>
            <w:tcW w:w="3990" w:type="pct"/>
          </w:tcPr>
          <w:p w14:paraId="1A9EDDCE" w14:textId="77777777" w:rsidR="001A6BF5" w:rsidRDefault="001A6BF5" w:rsidP="00D76952">
            <w:pPr>
              <w:jc w:val="both"/>
              <w:rPr>
                <w:rFonts w:cs="Arial"/>
              </w:rPr>
            </w:pPr>
            <w:r>
              <w:rPr>
                <w:rFonts w:cs="Arial"/>
              </w:rPr>
              <w:t>The number of factory keys that a fleet vehicle should have when it leaves the plant.</w:t>
            </w:r>
          </w:p>
        </w:tc>
      </w:tr>
      <w:tr w:rsidR="001A6BF5" w:rsidRPr="009E3B7C" w14:paraId="3FB36F16" w14:textId="77777777" w:rsidTr="00D76952">
        <w:trPr>
          <w:trHeight w:val="332"/>
        </w:trPr>
        <w:tc>
          <w:tcPr>
            <w:tcW w:w="1010" w:type="pct"/>
            <w:shd w:val="clear" w:color="auto" w:fill="BFBFBF" w:themeFill="background1" w:themeFillShade="BF"/>
          </w:tcPr>
          <w:p w14:paraId="05FBAC8A"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2316D226" w14:textId="77777777" w:rsidR="00131722" w:rsidRDefault="00131722" w:rsidP="00D76952">
            <w:pPr>
              <w:jc w:val="both"/>
              <w:rPr>
                <w:rFonts w:cs="Arial"/>
              </w:rPr>
            </w:pPr>
            <w:r>
              <w:rPr>
                <w:noProof/>
              </w:rPr>
              <w:drawing>
                <wp:inline distT="0" distB="0" distL="0" distR="0" wp14:anchorId="39C54F7B" wp14:editId="6186FB39">
                  <wp:extent cx="152400" cy="152400"/>
                  <wp:effectExtent l="0" t="0" r="0" b="0"/>
                  <wp:docPr id="530"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3D88AF22" w14:textId="77777777" w:rsidR="00920C72" w:rsidRDefault="00920C72" w:rsidP="00920C72">
            <w:r>
              <w:t>NFC Controller</w:t>
            </w:r>
          </w:p>
        </w:tc>
      </w:tr>
      <w:tr w:rsidR="001A6BF5" w14:paraId="1B2FB1BE" w14:textId="77777777" w:rsidTr="00D76952">
        <w:trPr>
          <w:trHeight w:val="332"/>
        </w:trPr>
        <w:tc>
          <w:tcPr>
            <w:tcW w:w="1010" w:type="pct"/>
            <w:shd w:val="clear" w:color="auto" w:fill="BFBFBF" w:themeFill="background1" w:themeFillShade="BF"/>
          </w:tcPr>
          <w:p w14:paraId="61B9809F" w14:textId="77777777" w:rsidR="001A6BF5" w:rsidRPr="00F161E5" w:rsidRDefault="00E66897" w:rsidP="00E66897">
            <w:pPr>
              <w:rPr>
                <w:rFonts w:cs="Arial"/>
                <w:b/>
              </w:rPr>
            </w:pPr>
            <w:r>
              <w:rPr>
                <w:rFonts w:cs="Arial"/>
                <w:b/>
              </w:rPr>
              <w:t>Type</w:t>
            </w:r>
          </w:p>
        </w:tc>
        <w:tc>
          <w:tcPr>
            <w:tcW w:w="3990" w:type="pct"/>
          </w:tcPr>
          <w:p w14:paraId="2488479A" w14:textId="77777777" w:rsidR="00920C72" w:rsidRDefault="00920C72" w:rsidP="00920C72">
            <w:r>
              <w:t>Integer</w:t>
            </w:r>
          </w:p>
        </w:tc>
      </w:tr>
    </w:tbl>
    <w:p w14:paraId="0FC294DA" w14:textId="77777777" w:rsidR="001A6BF5" w:rsidRDefault="001A6BF5" w:rsidP="008D7D41">
      <w:pPr>
        <w:rPr>
          <w:lang w:val="en-GB"/>
        </w:rPr>
      </w:pPr>
    </w:p>
    <w:p w14:paraId="36D525F8" w14:textId="77777777" w:rsidR="00DE375C" w:rsidRPr="001A6BF5" w:rsidRDefault="001A6BF5" w:rsidP="001A6BF5">
      <w:pPr>
        <w:pStyle w:val="RETechSignal"/>
      </w:pPr>
      <w:bookmarkStart w:id="331" w:name="_49159e73435f516f95c2ab6a47ff40ac"/>
      <w:r>
        <w:t>Indication delay</w:t>
      </w:r>
      <w:bookmarkEnd w:id="331"/>
    </w:p>
    <w:tbl>
      <w:tblPr>
        <w:tblStyle w:val="TableGrid"/>
        <w:tblW w:w="4524" w:type="pct"/>
        <w:tblInd w:w="625" w:type="dxa"/>
        <w:tblLook w:val="0620" w:firstRow="1" w:lastRow="0" w:firstColumn="0" w:lastColumn="0" w:noHBand="1" w:noVBand="1"/>
      </w:tblPr>
      <w:tblGrid>
        <w:gridCol w:w="1709"/>
        <w:gridCol w:w="6751"/>
      </w:tblGrid>
      <w:tr w:rsidR="001A6BF5" w:rsidRPr="009E3B7C" w14:paraId="204F11E2" w14:textId="77777777" w:rsidTr="00D76952">
        <w:trPr>
          <w:trHeight w:val="166"/>
        </w:trPr>
        <w:tc>
          <w:tcPr>
            <w:tcW w:w="1010" w:type="pct"/>
            <w:shd w:val="clear" w:color="auto" w:fill="BFBFBF" w:themeFill="background1" w:themeFillShade="BF"/>
          </w:tcPr>
          <w:p w14:paraId="2A1E6C78"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6C33F51C" w14:textId="77777777" w:rsidR="001A6BF5" w:rsidRPr="009E3B7C" w:rsidRDefault="001A6BF5" w:rsidP="00D76952">
            <w:pPr>
              <w:jc w:val="both"/>
              <w:rPr>
                <w:rFonts w:cs="Arial"/>
                <w:b/>
              </w:rPr>
            </w:pPr>
            <w:r>
              <w:rPr>
                <w:rFonts w:cs="Arial"/>
                <w:b/>
              </w:rPr>
              <w:t>Indication delay</w:t>
            </w:r>
          </w:p>
        </w:tc>
      </w:tr>
      <w:tr w:rsidR="001A6BF5" w14:paraId="67D0D221" w14:textId="77777777" w:rsidTr="00D76952">
        <w:trPr>
          <w:trHeight w:val="332"/>
        </w:trPr>
        <w:tc>
          <w:tcPr>
            <w:tcW w:w="1010" w:type="pct"/>
            <w:shd w:val="clear" w:color="auto" w:fill="BFBFBF" w:themeFill="background1" w:themeFillShade="BF"/>
          </w:tcPr>
          <w:p w14:paraId="146DD55C" w14:textId="77777777" w:rsidR="001A6BF5" w:rsidRDefault="001A6BF5" w:rsidP="00D76952">
            <w:pPr>
              <w:jc w:val="both"/>
              <w:rPr>
                <w:rFonts w:cs="Arial"/>
                <w:b/>
              </w:rPr>
            </w:pPr>
            <w:r>
              <w:rPr>
                <w:rFonts w:cs="Arial"/>
                <w:b/>
              </w:rPr>
              <w:t>Description</w:t>
            </w:r>
          </w:p>
        </w:tc>
        <w:tc>
          <w:tcPr>
            <w:tcW w:w="3990" w:type="pct"/>
          </w:tcPr>
          <w:p w14:paraId="549EDE1F" w14:textId="77777777" w:rsidR="001A6BF5" w:rsidRDefault="001A6BF5" w:rsidP="00D76952">
            <w:pPr>
              <w:jc w:val="both"/>
              <w:rPr>
                <w:rFonts w:cs="Arial"/>
              </w:rPr>
            </w:pPr>
            <w:r>
              <w:rPr>
                <w:rFonts w:cs="Arial"/>
              </w:rPr>
              <w:t>The duration that the Body Control System will transmit its Drive Info indication related signal with non-NULL values before transitioning/transmitting NULL</w:t>
            </w:r>
          </w:p>
          <w:p w14:paraId="6DBC31D6" w14:textId="77777777" w:rsidR="001A6BF5" w:rsidRDefault="001A6BF5" w:rsidP="00D76952">
            <w:pPr>
              <w:jc w:val="both"/>
              <w:rPr>
                <w:rFonts w:cs="Arial"/>
              </w:rPr>
            </w:pPr>
            <w:r>
              <w:rPr>
                <w:rFonts w:cs="Arial"/>
              </w:rPr>
              <w:t>Default duration = 1 second</w:t>
            </w:r>
          </w:p>
        </w:tc>
      </w:tr>
      <w:tr w:rsidR="001A6BF5" w:rsidRPr="009E3B7C" w14:paraId="055DD440" w14:textId="77777777" w:rsidTr="00D76952">
        <w:trPr>
          <w:trHeight w:val="332"/>
        </w:trPr>
        <w:tc>
          <w:tcPr>
            <w:tcW w:w="1010" w:type="pct"/>
            <w:shd w:val="clear" w:color="auto" w:fill="BFBFBF" w:themeFill="background1" w:themeFillShade="BF"/>
          </w:tcPr>
          <w:p w14:paraId="511A31B3"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74F18793" w14:textId="77777777" w:rsidR="00131722" w:rsidRDefault="00131722" w:rsidP="00D76952">
            <w:pPr>
              <w:jc w:val="both"/>
              <w:rPr>
                <w:rFonts w:cs="Arial"/>
              </w:rPr>
            </w:pPr>
            <w:r>
              <w:rPr>
                <w:noProof/>
              </w:rPr>
              <w:drawing>
                <wp:inline distT="0" distB="0" distL="0" distR="0" wp14:anchorId="126095DF" wp14:editId="1E624F86">
                  <wp:extent cx="152400" cy="152400"/>
                  <wp:effectExtent l="0" t="0" r="0" b="0"/>
                  <wp:docPr id="532" name="Picture 139658515.jpg" descr="13965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39658515.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70EB13A7" w14:textId="77777777" w:rsidR="00920C72" w:rsidRDefault="00920C72" w:rsidP="00920C72">
            <w:r>
              <w:t>Body Control System</w:t>
            </w:r>
          </w:p>
        </w:tc>
      </w:tr>
      <w:tr w:rsidR="001A6BF5" w14:paraId="5BF95D80" w14:textId="77777777" w:rsidTr="00D76952">
        <w:trPr>
          <w:trHeight w:val="332"/>
        </w:trPr>
        <w:tc>
          <w:tcPr>
            <w:tcW w:w="1010" w:type="pct"/>
            <w:shd w:val="clear" w:color="auto" w:fill="BFBFBF" w:themeFill="background1" w:themeFillShade="BF"/>
          </w:tcPr>
          <w:p w14:paraId="7BA441FC" w14:textId="77777777" w:rsidR="001A6BF5" w:rsidRPr="00F161E5" w:rsidRDefault="00E66897" w:rsidP="00E66897">
            <w:pPr>
              <w:rPr>
                <w:rFonts w:cs="Arial"/>
                <w:b/>
              </w:rPr>
            </w:pPr>
            <w:r>
              <w:rPr>
                <w:rFonts w:cs="Arial"/>
                <w:b/>
              </w:rPr>
              <w:t>Type</w:t>
            </w:r>
          </w:p>
        </w:tc>
        <w:tc>
          <w:tcPr>
            <w:tcW w:w="3990" w:type="pct"/>
          </w:tcPr>
          <w:p w14:paraId="67845D3A" w14:textId="77777777" w:rsidR="00920C72" w:rsidRDefault="00920C72" w:rsidP="00920C72">
            <w:r>
              <w:t>period duration[second]</w:t>
            </w:r>
          </w:p>
        </w:tc>
      </w:tr>
    </w:tbl>
    <w:p w14:paraId="0884D2C4" w14:textId="77777777" w:rsidR="001A6BF5" w:rsidRDefault="001A6BF5" w:rsidP="008D7D41">
      <w:pPr>
        <w:rPr>
          <w:lang w:val="en-GB"/>
        </w:rPr>
      </w:pPr>
    </w:p>
    <w:p w14:paraId="6A9665D1" w14:textId="77777777" w:rsidR="00DE375C" w:rsidRPr="001A6BF5" w:rsidRDefault="001A6BF5" w:rsidP="001A6BF5">
      <w:pPr>
        <w:pStyle w:val="RETechSignal"/>
      </w:pPr>
      <w:bookmarkStart w:id="332" w:name="_4f87c7524399edca06f9318ac52802a3"/>
      <w:r>
        <w:t>Vehicle Start to Notification Display delay</w:t>
      </w:r>
      <w:bookmarkEnd w:id="332"/>
    </w:p>
    <w:tbl>
      <w:tblPr>
        <w:tblStyle w:val="TableGrid"/>
        <w:tblW w:w="4524" w:type="pct"/>
        <w:tblInd w:w="625" w:type="dxa"/>
        <w:tblLook w:val="0620" w:firstRow="1" w:lastRow="0" w:firstColumn="0" w:lastColumn="0" w:noHBand="1" w:noVBand="1"/>
      </w:tblPr>
      <w:tblGrid>
        <w:gridCol w:w="1709"/>
        <w:gridCol w:w="6751"/>
      </w:tblGrid>
      <w:tr w:rsidR="001A6BF5" w:rsidRPr="009E3B7C" w14:paraId="014D33BD" w14:textId="77777777" w:rsidTr="00D76952">
        <w:trPr>
          <w:trHeight w:val="166"/>
        </w:trPr>
        <w:tc>
          <w:tcPr>
            <w:tcW w:w="1010" w:type="pct"/>
            <w:shd w:val="clear" w:color="auto" w:fill="BFBFBF" w:themeFill="background1" w:themeFillShade="BF"/>
          </w:tcPr>
          <w:p w14:paraId="26CD011B"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21B03E27" w14:textId="77777777" w:rsidR="001A6BF5" w:rsidRPr="009E3B7C" w:rsidRDefault="001A6BF5" w:rsidP="00D76952">
            <w:pPr>
              <w:jc w:val="both"/>
              <w:rPr>
                <w:rFonts w:cs="Arial"/>
                <w:b/>
              </w:rPr>
            </w:pPr>
            <w:r>
              <w:rPr>
                <w:rFonts w:cs="Arial"/>
                <w:b/>
              </w:rPr>
              <w:t>Vehicle Start to Notification Display delay</w:t>
            </w:r>
          </w:p>
        </w:tc>
      </w:tr>
      <w:tr w:rsidR="001A6BF5" w14:paraId="36191395" w14:textId="77777777" w:rsidTr="00D76952">
        <w:trPr>
          <w:trHeight w:val="332"/>
        </w:trPr>
        <w:tc>
          <w:tcPr>
            <w:tcW w:w="1010" w:type="pct"/>
            <w:shd w:val="clear" w:color="auto" w:fill="BFBFBF" w:themeFill="background1" w:themeFillShade="BF"/>
          </w:tcPr>
          <w:p w14:paraId="09C69DC6" w14:textId="77777777" w:rsidR="001A6BF5" w:rsidRDefault="001A6BF5" w:rsidP="00D76952">
            <w:pPr>
              <w:jc w:val="both"/>
              <w:rPr>
                <w:rFonts w:cs="Arial"/>
                <w:b/>
              </w:rPr>
            </w:pPr>
            <w:r>
              <w:rPr>
                <w:rFonts w:cs="Arial"/>
                <w:b/>
              </w:rPr>
              <w:lastRenderedPageBreak/>
              <w:t>Description</w:t>
            </w:r>
          </w:p>
        </w:tc>
        <w:tc>
          <w:tcPr>
            <w:tcW w:w="3990" w:type="pct"/>
          </w:tcPr>
          <w:p w14:paraId="239F6CAE" w14:textId="77777777" w:rsidR="001A6BF5" w:rsidRDefault="001A6BF5" w:rsidP="00D76952">
            <w:pPr>
              <w:jc w:val="both"/>
              <w:rPr>
                <w:rFonts w:cs="Arial"/>
              </w:rPr>
            </w:pPr>
            <w:r>
              <w:rPr>
                <w:rFonts w:cs="Arial"/>
              </w:rPr>
              <w:t>The duration that the NFC System will wait after the vehicle starts to retransmit any NFC Local Events that occurred while the vehicle was offline. Used to prevent notifications being missed during display wakeup.</w:t>
            </w:r>
          </w:p>
        </w:tc>
      </w:tr>
      <w:tr w:rsidR="001A6BF5" w:rsidRPr="009E3B7C" w14:paraId="286490E4" w14:textId="77777777" w:rsidTr="00D76952">
        <w:trPr>
          <w:trHeight w:val="332"/>
        </w:trPr>
        <w:tc>
          <w:tcPr>
            <w:tcW w:w="1010" w:type="pct"/>
            <w:shd w:val="clear" w:color="auto" w:fill="BFBFBF" w:themeFill="background1" w:themeFillShade="BF"/>
          </w:tcPr>
          <w:p w14:paraId="7B111E71"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5AC9DF5E" w14:textId="77777777" w:rsidR="00131722" w:rsidRDefault="00131722" w:rsidP="00D76952">
            <w:pPr>
              <w:jc w:val="both"/>
              <w:rPr>
                <w:rFonts w:cs="Arial"/>
              </w:rPr>
            </w:pPr>
            <w:r>
              <w:rPr>
                <w:noProof/>
              </w:rPr>
              <w:drawing>
                <wp:inline distT="0" distB="0" distL="0" distR="0" wp14:anchorId="3C919468" wp14:editId="37F7339F">
                  <wp:extent cx="152400" cy="152400"/>
                  <wp:effectExtent l="0" t="0" r="0" b="0"/>
                  <wp:docPr id="534"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0D8AFEFB" w14:textId="77777777" w:rsidR="00920C72" w:rsidRDefault="00920C72" w:rsidP="00920C72">
            <w:r>
              <w:t>NFC Controller</w:t>
            </w:r>
          </w:p>
        </w:tc>
      </w:tr>
      <w:tr w:rsidR="001A6BF5" w14:paraId="512F154A" w14:textId="77777777" w:rsidTr="00D76952">
        <w:trPr>
          <w:trHeight w:val="332"/>
        </w:trPr>
        <w:tc>
          <w:tcPr>
            <w:tcW w:w="1010" w:type="pct"/>
            <w:shd w:val="clear" w:color="auto" w:fill="BFBFBF" w:themeFill="background1" w:themeFillShade="BF"/>
          </w:tcPr>
          <w:p w14:paraId="35174D07" w14:textId="77777777" w:rsidR="001A6BF5" w:rsidRPr="00F161E5" w:rsidRDefault="00E66897" w:rsidP="00E66897">
            <w:pPr>
              <w:rPr>
                <w:rFonts w:cs="Arial"/>
                <w:b/>
              </w:rPr>
            </w:pPr>
            <w:r>
              <w:rPr>
                <w:rFonts w:cs="Arial"/>
                <w:b/>
              </w:rPr>
              <w:t>Type</w:t>
            </w:r>
          </w:p>
        </w:tc>
        <w:tc>
          <w:tcPr>
            <w:tcW w:w="3990" w:type="pct"/>
          </w:tcPr>
          <w:p w14:paraId="59F2C2FC" w14:textId="77777777" w:rsidR="00920C72" w:rsidRDefault="00920C72" w:rsidP="00920C72">
            <w:r>
              <w:t>period duration</w:t>
            </w:r>
          </w:p>
        </w:tc>
      </w:tr>
    </w:tbl>
    <w:p w14:paraId="16508643" w14:textId="77777777" w:rsidR="001A6BF5" w:rsidRDefault="001A6BF5" w:rsidP="008D7D41">
      <w:pPr>
        <w:rPr>
          <w:lang w:val="en-GB"/>
        </w:rPr>
      </w:pPr>
    </w:p>
    <w:p w14:paraId="2A3B6BAB" w14:textId="77777777" w:rsidR="00DE375C" w:rsidRPr="001A6BF5" w:rsidRDefault="001A6BF5" w:rsidP="001A6BF5">
      <w:pPr>
        <w:pStyle w:val="RETechSignal"/>
      </w:pPr>
      <w:bookmarkStart w:id="333" w:name="_a209fac49bb3e5f075b26271eb6c1348"/>
      <w:r>
        <w:t>NFC Long Tap Delay</w:t>
      </w:r>
      <w:bookmarkEnd w:id="333"/>
    </w:p>
    <w:tbl>
      <w:tblPr>
        <w:tblStyle w:val="TableGrid"/>
        <w:tblW w:w="4524" w:type="pct"/>
        <w:tblInd w:w="625" w:type="dxa"/>
        <w:tblLook w:val="0620" w:firstRow="1" w:lastRow="0" w:firstColumn="0" w:lastColumn="0" w:noHBand="1" w:noVBand="1"/>
      </w:tblPr>
      <w:tblGrid>
        <w:gridCol w:w="1709"/>
        <w:gridCol w:w="6751"/>
      </w:tblGrid>
      <w:tr w:rsidR="001A6BF5" w:rsidRPr="009E3B7C" w14:paraId="383BFE47" w14:textId="77777777" w:rsidTr="00D76952">
        <w:trPr>
          <w:trHeight w:val="166"/>
        </w:trPr>
        <w:tc>
          <w:tcPr>
            <w:tcW w:w="1010" w:type="pct"/>
            <w:shd w:val="clear" w:color="auto" w:fill="BFBFBF" w:themeFill="background1" w:themeFillShade="BF"/>
          </w:tcPr>
          <w:p w14:paraId="449E42DB"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0677AD32" w14:textId="77777777" w:rsidR="001A6BF5" w:rsidRPr="009E3B7C" w:rsidRDefault="001A6BF5" w:rsidP="00D76952">
            <w:pPr>
              <w:jc w:val="both"/>
              <w:rPr>
                <w:rFonts w:cs="Arial"/>
                <w:b/>
              </w:rPr>
            </w:pPr>
            <w:r>
              <w:rPr>
                <w:rFonts w:cs="Arial"/>
                <w:b/>
              </w:rPr>
              <w:t>NFC Long Tap Delay</w:t>
            </w:r>
          </w:p>
        </w:tc>
      </w:tr>
      <w:tr w:rsidR="001A6BF5" w14:paraId="3A511F45" w14:textId="77777777" w:rsidTr="00D76952">
        <w:trPr>
          <w:trHeight w:val="332"/>
        </w:trPr>
        <w:tc>
          <w:tcPr>
            <w:tcW w:w="1010" w:type="pct"/>
            <w:shd w:val="clear" w:color="auto" w:fill="BFBFBF" w:themeFill="background1" w:themeFillShade="BF"/>
          </w:tcPr>
          <w:p w14:paraId="7096BC96" w14:textId="77777777" w:rsidR="001A6BF5" w:rsidRDefault="001A6BF5" w:rsidP="00D76952">
            <w:pPr>
              <w:jc w:val="both"/>
              <w:rPr>
                <w:rFonts w:cs="Arial"/>
                <w:b/>
              </w:rPr>
            </w:pPr>
            <w:r>
              <w:rPr>
                <w:rFonts w:cs="Arial"/>
                <w:b/>
              </w:rPr>
              <w:t>Description</w:t>
            </w:r>
          </w:p>
        </w:tc>
        <w:tc>
          <w:tcPr>
            <w:tcW w:w="3990" w:type="pct"/>
          </w:tcPr>
          <w:p w14:paraId="61CDBBAE" w14:textId="77777777" w:rsidR="001A6BF5" w:rsidRDefault="001A6BF5" w:rsidP="00D76952">
            <w:pPr>
              <w:jc w:val="both"/>
              <w:rPr>
                <w:rFonts w:cs="Arial"/>
              </w:rPr>
            </w:pPr>
            <w:r>
              <w:rPr>
                <w:rFonts w:cs="Arial"/>
              </w:rPr>
              <w:t xml:space="preserve">Time duration between transmitting a "Long" tap after a "Short" tap while a paired device remains within an NFC Reader's field. </w:t>
            </w:r>
          </w:p>
          <w:p w14:paraId="2CA5DF59" w14:textId="77777777" w:rsidR="001A6BF5" w:rsidRDefault="001A6BF5" w:rsidP="00D76952">
            <w:pPr>
              <w:jc w:val="both"/>
              <w:rPr>
                <w:rFonts w:cs="Arial"/>
              </w:rPr>
            </w:pPr>
          </w:p>
          <w:p w14:paraId="72762AB4" w14:textId="77777777" w:rsidR="001A6BF5" w:rsidRDefault="001A6BF5" w:rsidP="00D76952">
            <w:pPr>
              <w:jc w:val="both"/>
              <w:rPr>
                <w:rFonts w:cs="Arial"/>
              </w:rPr>
            </w:pPr>
            <w:r>
              <w:rPr>
                <w:rFonts w:cs="Arial"/>
              </w:rPr>
              <w:t>Default duration = 1 second</w:t>
            </w:r>
          </w:p>
        </w:tc>
      </w:tr>
      <w:tr w:rsidR="001A6BF5" w:rsidRPr="009E3B7C" w14:paraId="246E6C84" w14:textId="77777777" w:rsidTr="00D76952">
        <w:trPr>
          <w:trHeight w:val="332"/>
        </w:trPr>
        <w:tc>
          <w:tcPr>
            <w:tcW w:w="1010" w:type="pct"/>
            <w:shd w:val="clear" w:color="auto" w:fill="BFBFBF" w:themeFill="background1" w:themeFillShade="BF"/>
          </w:tcPr>
          <w:p w14:paraId="552978DA"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330E146B" w14:textId="77777777" w:rsidR="00131722" w:rsidRDefault="00131722" w:rsidP="00D76952">
            <w:pPr>
              <w:jc w:val="both"/>
              <w:rPr>
                <w:rFonts w:cs="Arial"/>
              </w:rPr>
            </w:pPr>
            <w:r>
              <w:rPr>
                <w:noProof/>
              </w:rPr>
              <w:drawing>
                <wp:inline distT="0" distB="0" distL="0" distR="0" wp14:anchorId="21842C70" wp14:editId="66A977B6">
                  <wp:extent cx="152400" cy="152400"/>
                  <wp:effectExtent l="0" t="0" r="0" b="0"/>
                  <wp:docPr id="536"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3E3222D0" w14:textId="77777777" w:rsidR="00920C72" w:rsidRDefault="00920C72" w:rsidP="00920C72">
            <w:r>
              <w:t>NFC Controller</w:t>
            </w:r>
          </w:p>
        </w:tc>
      </w:tr>
      <w:tr w:rsidR="001A6BF5" w14:paraId="7DED6418" w14:textId="77777777" w:rsidTr="00D76952">
        <w:trPr>
          <w:trHeight w:val="332"/>
        </w:trPr>
        <w:tc>
          <w:tcPr>
            <w:tcW w:w="1010" w:type="pct"/>
            <w:shd w:val="clear" w:color="auto" w:fill="BFBFBF" w:themeFill="background1" w:themeFillShade="BF"/>
          </w:tcPr>
          <w:p w14:paraId="3B45CD75" w14:textId="77777777" w:rsidR="001A6BF5" w:rsidRPr="00F161E5" w:rsidRDefault="00E66897" w:rsidP="00E66897">
            <w:pPr>
              <w:rPr>
                <w:rFonts w:cs="Arial"/>
                <w:b/>
              </w:rPr>
            </w:pPr>
            <w:r>
              <w:rPr>
                <w:rFonts w:cs="Arial"/>
                <w:b/>
              </w:rPr>
              <w:t>Type</w:t>
            </w:r>
          </w:p>
        </w:tc>
        <w:tc>
          <w:tcPr>
            <w:tcW w:w="3990" w:type="pct"/>
          </w:tcPr>
          <w:p w14:paraId="7FE7E29B" w14:textId="77777777" w:rsidR="00920C72" w:rsidRDefault="00920C72" w:rsidP="00920C72">
            <w:r>
              <w:t>period duration</w:t>
            </w:r>
          </w:p>
        </w:tc>
      </w:tr>
    </w:tbl>
    <w:p w14:paraId="1725DC71" w14:textId="77777777" w:rsidR="001A6BF5" w:rsidRDefault="001A6BF5" w:rsidP="008D7D41">
      <w:pPr>
        <w:rPr>
          <w:lang w:val="en-GB"/>
        </w:rPr>
      </w:pPr>
    </w:p>
    <w:p w14:paraId="228687EF" w14:textId="77777777" w:rsidR="00DE375C" w:rsidRPr="001A6BF5" w:rsidRDefault="001A6BF5" w:rsidP="001A6BF5">
      <w:pPr>
        <w:pStyle w:val="RETechSignal"/>
      </w:pPr>
      <w:bookmarkStart w:id="334" w:name="_0e937bfd000d2a72b338df834f096312"/>
      <w:r>
        <w:t>Poll Interval</w:t>
      </w:r>
      <w:bookmarkEnd w:id="334"/>
    </w:p>
    <w:tbl>
      <w:tblPr>
        <w:tblStyle w:val="TableGrid"/>
        <w:tblW w:w="4524" w:type="pct"/>
        <w:tblInd w:w="625" w:type="dxa"/>
        <w:tblLook w:val="0620" w:firstRow="1" w:lastRow="0" w:firstColumn="0" w:lastColumn="0" w:noHBand="1" w:noVBand="1"/>
      </w:tblPr>
      <w:tblGrid>
        <w:gridCol w:w="1709"/>
        <w:gridCol w:w="6751"/>
      </w:tblGrid>
      <w:tr w:rsidR="001A6BF5" w:rsidRPr="009E3B7C" w14:paraId="4D30EA65" w14:textId="77777777" w:rsidTr="00D76952">
        <w:trPr>
          <w:trHeight w:val="166"/>
        </w:trPr>
        <w:tc>
          <w:tcPr>
            <w:tcW w:w="1010" w:type="pct"/>
            <w:shd w:val="clear" w:color="auto" w:fill="BFBFBF" w:themeFill="background1" w:themeFillShade="BF"/>
          </w:tcPr>
          <w:p w14:paraId="1E19AE19"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5A38B97E" w14:textId="77777777" w:rsidR="001A6BF5" w:rsidRPr="009E3B7C" w:rsidRDefault="001A6BF5" w:rsidP="00D76952">
            <w:pPr>
              <w:jc w:val="both"/>
              <w:rPr>
                <w:rFonts w:cs="Arial"/>
                <w:b/>
              </w:rPr>
            </w:pPr>
            <w:r>
              <w:rPr>
                <w:rFonts w:cs="Arial"/>
                <w:b/>
              </w:rPr>
              <w:t>Poll Interval</w:t>
            </w:r>
          </w:p>
        </w:tc>
      </w:tr>
      <w:tr w:rsidR="001A6BF5" w14:paraId="32EC511E" w14:textId="77777777" w:rsidTr="00D76952">
        <w:trPr>
          <w:trHeight w:val="332"/>
        </w:trPr>
        <w:tc>
          <w:tcPr>
            <w:tcW w:w="1010" w:type="pct"/>
            <w:shd w:val="clear" w:color="auto" w:fill="BFBFBF" w:themeFill="background1" w:themeFillShade="BF"/>
          </w:tcPr>
          <w:p w14:paraId="689CF370" w14:textId="77777777" w:rsidR="001A6BF5" w:rsidRDefault="001A6BF5" w:rsidP="00D76952">
            <w:pPr>
              <w:jc w:val="both"/>
              <w:rPr>
                <w:rFonts w:cs="Arial"/>
                <w:b/>
              </w:rPr>
            </w:pPr>
            <w:r>
              <w:rPr>
                <w:rFonts w:cs="Arial"/>
                <w:b/>
              </w:rPr>
              <w:t>Description</w:t>
            </w:r>
          </w:p>
        </w:tc>
        <w:tc>
          <w:tcPr>
            <w:tcW w:w="3990" w:type="pct"/>
          </w:tcPr>
          <w:p w14:paraId="68340C37" w14:textId="77777777" w:rsidR="001A6BF5" w:rsidRDefault="001A6BF5" w:rsidP="00D76952">
            <w:pPr>
              <w:jc w:val="both"/>
              <w:rPr>
                <w:rFonts w:cs="Arial"/>
              </w:rPr>
            </w:pPr>
            <w:r>
              <w:rPr>
                <w:rFonts w:cs="Arial"/>
              </w:rPr>
              <w:t>The interval between device-detection scans.</w:t>
            </w:r>
          </w:p>
          <w:p w14:paraId="2FC595D7" w14:textId="77777777" w:rsidR="001A6BF5" w:rsidRDefault="001A6BF5" w:rsidP="00D76952">
            <w:pPr>
              <w:jc w:val="both"/>
              <w:rPr>
                <w:rFonts w:cs="Arial"/>
              </w:rPr>
            </w:pPr>
          </w:p>
          <w:p w14:paraId="4A12163F" w14:textId="77777777" w:rsidR="001A6BF5" w:rsidRDefault="001A6BF5" w:rsidP="00D76952">
            <w:pPr>
              <w:jc w:val="both"/>
              <w:rPr>
                <w:rFonts w:cs="Arial"/>
              </w:rPr>
            </w:pPr>
            <w:r>
              <w:rPr>
                <w:rFonts w:cs="Arial"/>
              </w:rPr>
              <w:t>Default value = 200ms</w:t>
            </w:r>
          </w:p>
        </w:tc>
      </w:tr>
      <w:tr w:rsidR="001A6BF5" w:rsidRPr="009E3B7C" w14:paraId="0F1CBDE1" w14:textId="77777777" w:rsidTr="00D76952">
        <w:trPr>
          <w:trHeight w:val="332"/>
        </w:trPr>
        <w:tc>
          <w:tcPr>
            <w:tcW w:w="1010" w:type="pct"/>
            <w:shd w:val="clear" w:color="auto" w:fill="BFBFBF" w:themeFill="background1" w:themeFillShade="BF"/>
          </w:tcPr>
          <w:p w14:paraId="2EF0CAC2"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669F4CAA" w14:textId="77777777" w:rsidR="00131722" w:rsidRDefault="00131722" w:rsidP="00D76952">
            <w:pPr>
              <w:jc w:val="both"/>
              <w:rPr>
                <w:rFonts w:cs="Arial"/>
              </w:rPr>
            </w:pPr>
            <w:r>
              <w:rPr>
                <w:noProof/>
              </w:rPr>
              <w:drawing>
                <wp:inline distT="0" distB="0" distL="0" distR="0" wp14:anchorId="0E6275B5" wp14:editId="724A6C81">
                  <wp:extent cx="152400" cy="152400"/>
                  <wp:effectExtent l="0" t="0" r="0" b="0"/>
                  <wp:docPr id="538"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084D0DF2" w14:textId="77777777" w:rsidR="00920C72" w:rsidRDefault="00920C72" w:rsidP="00920C72">
            <w:r>
              <w:t>NFC Reader</w:t>
            </w:r>
          </w:p>
        </w:tc>
      </w:tr>
      <w:tr w:rsidR="001A6BF5" w14:paraId="6F9F320C" w14:textId="77777777" w:rsidTr="00D76952">
        <w:trPr>
          <w:trHeight w:val="332"/>
        </w:trPr>
        <w:tc>
          <w:tcPr>
            <w:tcW w:w="1010" w:type="pct"/>
            <w:shd w:val="clear" w:color="auto" w:fill="BFBFBF" w:themeFill="background1" w:themeFillShade="BF"/>
          </w:tcPr>
          <w:p w14:paraId="5CAD26B8" w14:textId="77777777" w:rsidR="001A6BF5" w:rsidRPr="00F161E5" w:rsidRDefault="00E66897" w:rsidP="00E66897">
            <w:pPr>
              <w:rPr>
                <w:rFonts w:cs="Arial"/>
                <w:b/>
              </w:rPr>
            </w:pPr>
            <w:r>
              <w:rPr>
                <w:rFonts w:cs="Arial"/>
                <w:b/>
              </w:rPr>
              <w:t>Type</w:t>
            </w:r>
          </w:p>
        </w:tc>
        <w:tc>
          <w:tcPr>
            <w:tcW w:w="3990" w:type="pct"/>
          </w:tcPr>
          <w:p w14:paraId="79B353B5" w14:textId="77777777" w:rsidR="00920C72" w:rsidRDefault="00920C72" w:rsidP="00920C72">
            <w:r>
              <w:t>period duration</w:t>
            </w:r>
          </w:p>
        </w:tc>
      </w:tr>
    </w:tbl>
    <w:p w14:paraId="494FFAC2" w14:textId="77777777" w:rsidR="001A6BF5" w:rsidRDefault="001A6BF5" w:rsidP="008D7D41">
      <w:pPr>
        <w:rPr>
          <w:lang w:val="en-GB"/>
        </w:rPr>
      </w:pPr>
    </w:p>
    <w:p w14:paraId="1C53BCD2" w14:textId="77777777" w:rsidR="00DE375C" w:rsidRPr="001A6BF5" w:rsidRDefault="001A6BF5" w:rsidP="001A6BF5">
      <w:pPr>
        <w:pStyle w:val="RETechSignal"/>
      </w:pPr>
      <w:bookmarkStart w:id="335" w:name="_e65bcbf75b272ef6f43b8b4292ca296b"/>
      <w:r>
        <w:t>Manufacturing Pairings Expected</w:t>
      </w:r>
      <w:bookmarkEnd w:id="335"/>
    </w:p>
    <w:tbl>
      <w:tblPr>
        <w:tblStyle w:val="TableGrid"/>
        <w:tblW w:w="4524" w:type="pct"/>
        <w:tblInd w:w="625" w:type="dxa"/>
        <w:tblLook w:val="0620" w:firstRow="1" w:lastRow="0" w:firstColumn="0" w:lastColumn="0" w:noHBand="1" w:noVBand="1"/>
      </w:tblPr>
      <w:tblGrid>
        <w:gridCol w:w="1709"/>
        <w:gridCol w:w="6751"/>
      </w:tblGrid>
      <w:tr w:rsidR="001A6BF5" w:rsidRPr="009E3B7C" w14:paraId="374BF721" w14:textId="77777777" w:rsidTr="00D76952">
        <w:trPr>
          <w:trHeight w:val="166"/>
        </w:trPr>
        <w:tc>
          <w:tcPr>
            <w:tcW w:w="1010" w:type="pct"/>
            <w:shd w:val="clear" w:color="auto" w:fill="BFBFBF" w:themeFill="background1" w:themeFillShade="BF"/>
          </w:tcPr>
          <w:p w14:paraId="537F7DAF" w14:textId="77777777" w:rsidR="001A6BF5" w:rsidRPr="009E3B7C" w:rsidRDefault="001A6BF5" w:rsidP="00D76952">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5D0581A8" w14:textId="77777777" w:rsidR="001A6BF5" w:rsidRPr="009E3B7C" w:rsidRDefault="001A6BF5" w:rsidP="00D76952">
            <w:pPr>
              <w:jc w:val="both"/>
              <w:rPr>
                <w:rFonts w:cs="Arial"/>
                <w:b/>
              </w:rPr>
            </w:pPr>
            <w:r>
              <w:rPr>
                <w:rFonts w:cs="Arial"/>
                <w:b/>
              </w:rPr>
              <w:t>Manufacturing Pairings Expected</w:t>
            </w:r>
          </w:p>
        </w:tc>
      </w:tr>
      <w:tr w:rsidR="001A6BF5" w14:paraId="55BDAD30" w14:textId="77777777" w:rsidTr="00D76952">
        <w:trPr>
          <w:trHeight w:val="332"/>
        </w:trPr>
        <w:tc>
          <w:tcPr>
            <w:tcW w:w="1010" w:type="pct"/>
            <w:shd w:val="clear" w:color="auto" w:fill="BFBFBF" w:themeFill="background1" w:themeFillShade="BF"/>
          </w:tcPr>
          <w:p w14:paraId="78547272" w14:textId="77777777" w:rsidR="001A6BF5" w:rsidRDefault="001A6BF5" w:rsidP="00D76952">
            <w:pPr>
              <w:jc w:val="both"/>
              <w:rPr>
                <w:rFonts w:cs="Arial"/>
                <w:b/>
              </w:rPr>
            </w:pPr>
            <w:r>
              <w:rPr>
                <w:rFonts w:cs="Arial"/>
                <w:b/>
              </w:rPr>
              <w:t>Description</w:t>
            </w:r>
          </w:p>
        </w:tc>
        <w:tc>
          <w:tcPr>
            <w:tcW w:w="3990" w:type="pct"/>
          </w:tcPr>
          <w:p w14:paraId="5AB767DD" w14:textId="77777777" w:rsidR="001A6BF5" w:rsidRDefault="001A6BF5" w:rsidP="00D76952">
            <w:pPr>
              <w:jc w:val="both"/>
              <w:rPr>
                <w:rFonts w:cs="Arial"/>
              </w:rPr>
            </w:pPr>
            <w:r>
              <w:rPr>
                <w:rFonts w:cs="Arial"/>
              </w:rPr>
              <w:t xml:space="preserve">The number of key pairings that should occur with this vehicle on the assembly line. Initially </w:t>
            </w:r>
            <w:proofErr w:type="gramStart"/>
            <w:r>
              <w:rPr>
                <w:rFonts w:cs="Arial"/>
              </w:rPr>
              <w:t>zero, and</w:t>
            </w:r>
            <w:proofErr w:type="gramEnd"/>
            <w:r>
              <w:rPr>
                <w:rFonts w:cs="Arial"/>
              </w:rPr>
              <w:t xml:space="preserve"> configured to the correct number when the vehicle is at the end-of-line programming station. If the correct number of keys is not present, an error will be set.</w:t>
            </w:r>
          </w:p>
          <w:p w14:paraId="49186B37" w14:textId="77777777" w:rsidR="001A6BF5" w:rsidRDefault="001A6BF5" w:rsidP="00D76952">
            <w:pPr>
              <w:jc w:val="both"/>
              <w:rPr>
                <w:rFonts w:cs="Arial"/>
              </w:rPr>
            </w:pPr>
          </w:p>
          <w:p w14:paraId="48D60654" w14:textId="77777777" w:rsidR="001A6BF5" w:rsidRDefault="001A6BF5" w:rsidP="00D76952">
            <w:pPr>
              <w:jc w:val="both"/>
              <w:rPr>
                <w:rFonts w:cs="Arial"/>
              </w:rPr>
            </w:pPr>
            <w:r>
              <w:rPr>
                <w:rFonts w:cs="Arial"/>
              </w:rPr>
              <w:t>Note that this value is NOT the same as the number of factory keys that the vehicle should have when it leaves the plant. This is because for fleet vehicles, the vehicle has additional keys paired on the assembly line that are then automatically un-paired at end-of-line. This is to satisfy a fleet requirement that vehicles come with one factory key and one unpaired key.</w:t>
            </w:r>
          </w:p>
        </w:tc>
      </w:tr>
      <w:tr w:rsidR="001A6BF5" w:rsidRPr="009E3B7C" w14:paraId="0C1FC70E" w14:textId="77777777" w:rsidTr="00D76952">
        <w:trPr>
          <w:trHeight w:val="332"/>
        </w:trPr>
        <w:tc>
          <w:tcPr>
            <w:tcW w:w="1010" w:type="pct"/>
            <w:shd w:val="clear" w:color="auto" w:fill="BFBFBF" w:themeFill="background1" w:themeFillShade="BF"/>
          </w:tcPr>
          <w:p w14:paraId="68AA011F" w14:textId="77777777" w:rsidR="001A6BF5" w:rsidRPr="00F161E5" w:rsidRDefault="008E6472" w:rsidP="00D76952">
            <w:pPr>
              <w:jc w:val="both"/>
              <w:rPr>
                <w:rFonts w:cs="Arial"/>
                <w:b/>
              </w:rPr>
            </w:pPr>
            <w:r>
              <w:rPr>
                <w:rFonts w:cs="Arial"/>
                <w:b/>
              </w:rPr>
              <w:t>Own</w:t>
            </w:r>
            <w:r w:rsidR="00E66897">
              <w:rPr>
                <w:rFonts w:cs="Arial"/>
                <w:b/>
              </w:rPr>
              <w:t>er</w:t>
            </w:r>
          </w:p>
        </w:tc>
        <w:tc>
          <w:tcPr>
            <w:tcW w:w="3990" w:type="pct"/>
          </w:tcPr>
          <w:p w14:paraId="5CF9F7AC" w14:textId="77777777" w:rsidR="00131722" w:rsidRDefault="00131722" w:rsidP="00D76952">
            <w:pPr>
              <w:jc w:val="both"/>
              <w:rPr>
                <w:rFonts w:cs="Arial"/>
              </w:rPr>
            </w:pPr>
            <w:r>
              <w:rPr>
                <w:noProof/>
              </w:rPr>
              <w:drawing>
                <wp:inline distT="0" distB="0" distL="0" distR="0" wp14:anchorId="2C318335" wp14:editId="028342ED">
                  <wp:extent cx="152400" cy="152400"/>
                  <wp:effectExtent l="0" t="0" r="0" b="0"/>
                  <wp:docPr id="540" name="Picture 315028196.jpg" descr="315028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315028196.jpg"/>
                          <pic:cNvPicPr/>
                        </pic:nvPicPr>
                        <pic:blipFill>
                          <a:blip r:embed="rId55" cstate="print"/>
                          <a:stretch>
                            <a:fillRect/>
                          </a:stretch>
                        </pic:blipFill>
                        <pic:spPr>
                          <a:xfrm>
                            <a:off x="0" y="0"/>
                            <a:ext cx="152400" cy="152400"/>
                          </a:xfrm>
                          <a:prstGeom prst="rect">
                            <a:avLst/>
                          </a:prstGeom>
                        </pic:spPr>
                      </pic:pic>
                    </a:graphicData>
                  </a:graphic>
                </wp:inline>
              </w:drawing>
            </w:r>
            <w:r>
              <w:rPr>
                <w:rFonts w:cs="Arial"/>
              </w:rPr>
              <w:t xml:space="preserve"> </w:t>
            </w:r>
          </w:p>
          <w:p w14:paraId="7C9F7386" w14:textId="77777777" w:rsidR="00920C72" w:rsidRDefault="00920C72" w:rsidP="00920C72">
            <w:r>
              <w:t>NFC Controller</w:t>
            </w:r>
          </w:p>
        </w:tc>
      </w:tr>
      <w:tr w:rsidR="001A6BF5" w14:paraId="2342688A" w14:textId="77777777" w:rsidTr="00D76952">
        <w:trPr>
          <w:trHeight w:val="332"/>
        </w:trPr>
        <w:tc>
          <w:tcPr>
            <w:tcW w:w="1010" w:type="pct"/>
            <w:shd w:val="clear" w:color="auto" w:fill="BFBFBF" w:themeFill="background1" w:themeFillShade="BF"/>
          </w:tcPr>
          <w:p w14:paraId="3A2422CD" w14:textId="77777777" w:rsidR="001A6BF5" w:rsidRPr="00F161E5" w:rsidRDefault="00E66897" w:rsidP="00E66897">
            <w:pPr>
              <w:rPr>
                <w:rFonts w:cs="Arial"/>
                <w:b/>
              </w:rPr>
            </w:pPr>
            <w:r>
              <w:rPr>
                <w:rFonts w:cs="Arial"/>
                <w:b/>
              </w:rPr>
              <w:t>Type</w:t>
            </w:r>
          </w:p>
        </w:tc>
        <w:tc>
          <w:tcPr>
            <w:tcW w:w="3990" w:type="pct"/>
          </w:tcPr>
          <w:p w14:paraId="1757ED97" w14:textId="77777777" w:rsidR="00920C72" w:rsidRDefault="00920C72" w:rsidP="00920C72">
            <w:r>
              <w:t>Integer</w:t>
            </w:r>
          </w:p>
        </w:tc>
      </w:tr>
    </w:tbl>
    <w:p w14:paraId="45B12FD4" w14:textId="77777777" w:rsidR="001A6BF5" w:rsidRDefault="001A6BF5" w:rsidP="008D7D41">
      <w:pPr>
        <w:rPr>
          <w:lang w:val="en-GB"/>
        </w:rPr>
      </w:pPr>
    </w:p>
    <w:p w14:paraId="342A3CC4" w14:textId="7B51FCE4" w:rsidR="00416069" w:rsidRPr="00416069" w:rsidRDefault="00416069" w:rsidP="00416069">
      <w:pPr>
        <w:rPr>
          <w:lang w:val="en-GB"/>
        </w:rPr>
      </w:pPr>
    </w:p>
    <w:p w14:paraId="7467141A" w14:textId="77777777" w:rsidR="00305BF4" w:rsidRDefault="00305BF4" w:rsidP="00305BF4"/>
    <w:p w14:paraId="03250AB9" w14:textId="3AE4A8FC" w:rsidR="00305BF4" w:rsidRPr="001E309C" w:rsidRDefault="00305BF4" w:rsidP="00305BF4">
      <w:pPr>
        <w:pStyle w:val="Heading3"/>
      </w:pPr>
      <w:bookmarkStart w:id="336" w:name="_Mappings"/>
      <w:bookmarkStart w:id="337" w:name="_Technical_Signals"/>
      <w:bookmarkStart w:id="338" w:name="_Ref536800501"/>
      <w:bookmarkStart w:id="339" w:name="_Ref532377976"/>
      <w:bookmarkStart w:id="340" w:name="_Ref531349428"/>
      <w:bookmarkStart w:id="341" w:name="_Toc521202124"/>
      <w:bookmarkStart w:id="342" w:name="_Toc481143839"/>
      <w:bookmarkStart w:id="343" w:name="_Toc26368324"/>
      <w:bookmarkStart w:id="344" w:name="_Toc1554313"/>
      <w:bookmarkEnd w:id="336"/>
      <w:bookmarkEnd w:id="337"/>
      <w:r w:rsidRPr="00BC3C56">
        <w:lastRenderedPageBreak/>
        <w:t>Technical Signals</w:t>
      </w:r>
      <w:bookmarkEnd w:id="338"/>
      <w:bookmarkEnd w:id="339"/>
      <w:bookmarkEnd w:id="340"/>
      <w:bookmarkEnd w:id="341"/>
      <w:bookmarkEnd w:id="342"/>
      <w:bookmarkEnd w:id="343"/>
      <w:bookmarkEnd w:id="344"/>
    </w:p>
    <w:p w14:paraId="56EC265D" w14:textId="77777777" w:rsidR="00305BF4" w:rsidRPr="009E3B7C" w:rsidRDefault="00305BF4" w:rsidP="00305BF4">
      <w:pPr>
        <w:pStyle w:val="Heading4"/>
      </w:pPr>
      <w:bookmarkStart w:id="345" w:name="_Toc26368325"/>
      <w:bookmarkStart w:id="346" w:name="_Toc1554314"/>
      <w:r>
        <w:t>GSDB Signals</w:t>
      </w:r>
      <w:bookmarkEnd w:id="345"/>
      <w:bookmarkEnd w:id="346"/>
    </w:p>
    <w:p w14:paraId="20F1F336" w14:textId="77777777" w:rsidR="00762949" w:rsidRDefault="00762949" w:rsidP="00762949">
      <w:pPr>
        <w:pStyle w:val="RETechSignal"/>
      </w:pPr>
      <w:bookmarkStart w:id="347" w:name="_ec2268a228ddfefb4c79482325b3ee61"/>
      <w:proofErr w:type="spellStart"/>
      <w:r>
        <w:t>AdminMyKeyTot_No_Actl</w:t>
      </w:r>
      <w:bookmarkEnd w:id="347"/>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FDD481D" w14:textId="77777777" w:rsidTr="00184FCF">
        <w:trPr>
          <w:trHeight w:val="166"/>
        </w:trPr>
        <w:tc>
          <w:tcPr>
            <w:tcW w:w="1010" w:type="pct"/>
            <w:shd w:val="clear" w:color="auto" w:fill="BFBFBF" w:themeFill="background1" w:themeFillShade="BF"/>
          </w:tcPr>
          <w:p w14:paraId="539A0F4C"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849BCCF" w14:textId="77777777" w:rsidR="00762949" w:rsidRPr="009E3B7C" w:rsidRDefault="00762949" w:rsidP="00184FCF">
            <w:pPr>
              <w:jc w:val="both"/>
              <w:rPr>
                <w:rFonts w:cs="Arial"/>
                <w:b/>
              </w:rPr>
            </w:pPr>
            <w:proofErr w:type="spellStart"/>
            <w:r>
              <w:rPr>
                <w:rFonts w:cs="Arial"/>
                <w:b/>
              </w:rPr>
              <w:t>AdminMyKeyTot_No_Actl</w:t>
            </w:r>
            <w:proofErr w:type="spellEnd"/>
          </w:p>
        </w:tc>
      </w:tr>
      <w:tr w:rsidR="00762949" w:rsidRPr="009E3B7C" w14:paraId="30067178" w14:textId="77777777" w:rsidTr="00184FCF">
        <w:trPr>
          <w:trHeight w:val="332"/>
        </w:trPr>
        <w:tc>
          <w:tcPr>
            <w:tcW w:w="1010" w:type="pct"/>
            <w:shd w:val="clear" w:color="auto" w:fill="BFBFBF" w:themeFill="background1" w:themeFillShade="BF"/>
          </w:tcPr>
          <w:p w14:paraId="07243E21" w14:textId="77777777" w:rsidR="00762949" w:rsidRDefault="00762949" w:rsidP="00184FCF">
            <w:pPr>
              <w:jc w:val="both"/>
              <w:rPr>
                <w:rFonts w:cs="Arial"/>
                <w:b/>
              </w:rPr>
            </w:pPr>
            <w:r>
              <w:rPr>
                <w:rFonts w:cs="Arial"/>
                <w:b/>
              </w:rPr>
              <w:t>Description</w:t>
            </w:r>
          </w:p>
        </w:tc>
        <w:tc>
          <w:tcPr>
            <w:tcW w:w="3990" w:type="pct"/>
          </w:tcPr>
          <w:p w14:paraId="1470374E" w14:textId="77777777" w:rsidR="00762949" w:rsidRDefault="00762949" w:rsidP="00184FCF">
            <w:pPr>
              <w:jc w:val="both"/>
              <w:rPr>
                <w:rFonts w:cs="Arial"/>
              </w:rPr>
            </w:pPr>
            <w:r>
              <w:rPr>
                <w:rFonts w:cs="Arial"/>
              </w:rPr>
              <w:t>Provides indication status of how many admin keys exist</w:t>
            </w:r>
          </w:p>
        </w:tc>
      </w:tr>
      <w:tr w:rsidR="00762949" w:rsidRPr="009E3B7C" w14:paraId="5B099827" w14:textId="77777777" w:rsidTr="00184FCF">
        <w:trPr>
          <w:trHeight w:val="332"/>
        </w:trPr>
        <w:tc>
          <w:tcPr>
            <w:tcW w:w="1010" w:type="pct"/>
            <w:shd w:val="clear" w:color="auto" w:fill="BFBFBF" w:themeFill="background1" w:themeFillShade="BF"/>
          </w:tcPr>
          <w:p w14:paraId="023BE309" w14:textId="77777777" w:rsidR="00762949" w:rsidRPr="00F161E5" w:rsidRDefault="00762949" w:rsidP="00184FCF">
            <w:pPr>
              <w:jc w:val="both"/>
              <w:rPr>
                <w:rFonts w:cs="Arial"/>
                <w:b/>
              </w:rPr>
            </w:pPr>
            <w:r>
              <w:rPr>
                <w:rFonts w:cs="Arial"/>
                <w:b/>
              </w:rPr>
              <w:t>Encoding</w:t>
            </w:r>
          </w:p>
        </w:tc>
        <w:tc>
          <w:tcPr>
            <w:tcW w:w="3990" w:type="pct"/>
          </w:tcPr>
          <w:p w14:paraId="3984AC9C" w14:textId="77777777" w:rsidR="00920C72" w:rsidRDefault="000F1FDF" w:rsidP="00920C72">
            <w:hyperlink w:anchor="_933f74f9c481c77f021a6aa066d15403" w:history="1">
              <w:r w:rsidR="00920C72">
                <w:rPr>
                  <w:rStyle w:val="Hyperlink"/>
                </w:rPr>
                <w:t>UnitlessValue8bit_ET</w:t>
              </w:r>
            </w:hyperlink>
          </w:p>
        </w:tc>
      </w:tr>
      <w:tr w:rsidR="00762949" w:rsidRPr="009E3B7C" w14:paraId="012B2D75" w14:textId="77777777" w:rsidTr="00184FCF">
        <w:trPr>
          <w:trHeight w:val="332"/>
        </w:trPr>
        <w:tc>
          <w:tcPr>
            <w:tcW w:w="1010" w:type="pct"/>
            <w:shd w:val="clear" w:color="auto" w:fill="BFBFBF" w:themeFill="background1" w:themeFillShade="BF"/>
          </w:tcPr>
          <w:p w14:paraId="1A1EF865" w14:textId="77777777" w:rsidR="00762949" w:rsidRPr="00F161E5" w:rsidRDefault="00762949" w:rsidP="00184FCF">
            <w:pPr>
              <w:jc w:val="both"/>
              <w:rPr>
                <w:rFonts w:cs="Arial"/>
                <w:b/>
              </w:rPr>
            </w:pPr>
            <w:r>
              <w:rPr>
                <w:rFonts w:cs="Arial"/>
                <w:b/>
              </w:rPr>
              <w:t>Size</w:t>
            </w:r>
          </w:p>
        </w:tc>
        <w:tc>
          <w:tcPr>
            <w:tcW w:w="3990" w:type="pct"/>
          </w:tcPr>
          <w:p w14:paraId="4A06B008" w14:textId="77777777" w:rsidR="00920C72" w:rsidRDefault="00920C72" w:rsidP="00920C72">
            <w:r>
              <w:t>Not set</w:t>
            </w:r>
          </w:p>
        </w:tc>
      </w:tr>
      <w:tr w:rsidR="00762949" w:rsidRPr="009E3B7C" w14:paraId="1BE24A82" w14:textId="77777777" w:rsidTr="00184FCF">
        <w:trPr>
          <w:trHeight w:val="332"/>
        </w:trPr>
        <w:tc>
          <w:tcPr>
            <w:tcW w:w="1010" w:type="pct"/>
            <w:shd w:val="clear" w:color="auto" w:fill="BFBFBF" w:themeFill="background1" w:themeFillShade="BF"/>
          </w:tcPr>
          <w:p w14:paraId="707B8491" w14:textId="77777777" w:rsidR="00762949" w:rsidRDefault="00762949" w:rsidP="00184FCF">
            <w:pPr>
              <w:jc w:val="both"/>
              <w:rPr>
                <w:rFonts w:cs="Arial"/>
                <w:b/>
              </w:rPr>
            </w:pPr>
            <w:r>
              <w:rPr>
                <w:rFonts w:cs="Arial"/>
                <w:b/>
              </w:rPr>
              <w:t>Transmitter</w:t>
            </w:r>
          </w:p>
        </w:tc>
        <w:tc>
          <w:tcPr>
            <w:tcW w:w="3990" w:type="pct"/>
          </w:tcPr>
          <w:p w14:paraId="31DEB949" w14:textId="77777777" w:rsidR="00206F6A" w:rsidRDefault="00206F6A"/>
        </w:tc>
      </w:tr>
      <w:tr w:rsidR="00762949" w:rsidRPr="009E3B7C" w14:paraId="4E80884B" w14:textId="77777777" w:rsidTr="00184FCF">
        <w:trPr>
          <w:trHeight w:val="332"/>
        </w:trPr>
        <w:tc>
          <w:tcPr>
            <w:tcW w:w="1010" w:type="pct"/>
            <w:shd w:val="clear" w:color="auto" w:fill="BFBFBF" w:themeFill="background1" w:themeFillShade="BF"/>
          </w:tcPr>
          <w:p w14:paraId="53512C0D" w14:textId="77777777" w:rsidR="00762949" w:rsidRDefault="00762949" w:rsidP="00184FCF">
            <w:pPr>
              <w:jc w:val="both"/>
              <w:rPr>
                <w:rFonts w:cs="Arial"/>
                <w:b/>
              </w:rPr>
            </w:pPr>
            <w:r>
              <w:rPr>
                <w:rFonts w:cs="Arial"/>
                <w:b/>
              </w:rPr>
              <w:t>Receiver</w:t>
            </w:r>
          </w:p>
        </w:tc>
        <w:tc>
          <w:tcPr>
            <w:tcW w:w="3990" w:type="pct"/>
          </w:tcPr>
          <w:p w14:paraId="4876EC7A" w14:textId="77777777" w:rsidR="00206F6A" w:rsidRDefault="00206F6A"/>
        </w:tc>
      </w:tr>
    </w:tbl>
    <w:p w14:paraId="33F98947" w14:textId="77777777" w:rsidR="00762949" w:rsidRDefault="00762949" w:rsidP="00762949"/>
    <w:p w14:paraId="155ADEB0" w14:textId="77777777" w:rsidR="00762949" w:rsidRDefault="00762949" w:rsidP="00762949">
      <w:pPr>
        <w:pStyle w:val="RETechSignal"/>
      </w:pPr>
      <w:bookmarkStart w:id="348" w:name="_d3e34284c175efa71e0c8eff201259ed"/>
      <w:r>
        <w:t>Ext1_APDU_CLA</w:t>
      </w:r>
      <w:bookmarkEnd w:id="348"/>
    </w:p>
    <w:tbl>
      <w:tblPr>
        <w:tblStyle w:val="TableGrid"/>
        <w:tblW w:w="4524" w:type="pct"/>
        <w:tblInd w:w="625" w:type="dxa"/>
        <w:tblLook w:val="0620" w:firstRow="1" w:lastRow="0" w:firstColumn="0" w:lastColumn="0" w:noHBand="1" w:noVBand="1"/>
      </w:tblPr>
      <w:tblGrid>
        <w:gridCol w:w="1709"/>
        <w:gridCol w:w="6751"/>
      </w:tblGrid>
      <w:tr w:rsidR="00762949" w:rsidRPr="009E3B7C" w14:paraId="5D64CBD2" w14:textId="77777777" w:rsidTr="00184FCF">
        <w:trPr>
          <w:trHeight w:val="166"/>
        </w:trPr>
        <w:tc>
          <w:tcPr>
            <w:tcW w:w="1010" w:type="pct"/>
            <w:shd w:val="clear" w:color="auto" w:fill="BFBFBF" w:themeFill="background1" w:themeFillShade="BF"/>
          </w:tcPr>
          <w:p w14:paraId="5A1DBBA9"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1B5254D" w14:textId="77777777" w:rsidR="00762949" w:rsidRPr="009E3B7C" w:rsidRDefault="00762949" w:rsidP="00184FCF">
            <w:pPr>
              <w:jc w:val="both"/>
              <w:rPr>
                <w:rFonts w:cs="Arial"/>
                <w:b/>
              </w:rPr>
            </w:pPr>
            <w:r>
              <w:rPr>
                <w:rFonts w:cs="Arial"/>
                <w:b/>
              </w:rPr>
              <w:t>Ext1_APDU_CLA</w:t>
            </w:r>
          </w:p>
        </w:tc>
      </w:tr>
      <w:tr w:rsidR="00762949" w:rsidRPr="009E3B7C" w14:paraId="0B124B69" w14:textId="77777777" w:rsidTr="00184FCF">
        <w:trPr>
          <w:trHeight w:val="332"/>
        </w:trPr>
        <w:tc>
          <w:tcPr>
            <w:tcW w:w="1010" w:type="pct"/>
            <w:shd w:val="clear" w:color="auto" w:fill="BFBFBF" w:themeFill="background1" w:themeFillShade="BF"/>
          </w:tcPr>
          <w:p w14:paraId="7EEC10C0" w14:textId="77777777" w:rsidR="00762949" w:rsidRDefault="00762949" w:rsidP="00184FCF">
            <w:pPr>
              <w:jc w:val="both"/>
              <w:rPr>
                <w:rFonts w:cs="Arial"/>
                <w:b/>
              </w:rPr>
            </w:pPr>
            <w:r>
              <w:rPr>
                <w:rFonts w:cs="Arial"/>
                <w:b/>
              </w:rPr>
              <w:t>Description</w:t>
            </w:r>
          </w:p>
        </w:tc>
        <w:tc>
          <w:tcPr>
            <w:tcW w:w="3990" w:type="pct"/>
          </w:tcPr>
          <w:p w14:paraId="414B914F" w14:textId="77777777" w:rsidR="00206F6A" w:rsidRDefault="00206F6A"/>
        </w:tc>
      </w:tr>
      <w:tr w:rsidR="00762949" w:rsidRPr="009E3B7C" w14:paraId="59370E3A" w14:textId="77777777" w:rsidTr="00184FCF">
        <w:trPr>
          <w:trHeight w:val="332"/>
        </w:trPr>
        <w:tc>
          <w:tcPr>
            <w:tcW w:w="1010" w:type="pct"/>
            <w:shd w:val="clear" w:color="auto" w:fill="BFBFBF" w:themeFill="background1" w:themeFillShade="BF"/>
          </w:tcPr>
          <w:p w14:paraId="57E3A81A" w14:textId="77777777" w:rsidR="00762949" w:rsidRPr="00F161E5" w:rsidRDefault="00762949" w:rsidP="00184FCF">
            <w:pPr>
              <w:jc w:val="both"/>
              <w:rPr>
                <w:rFonts w:cs="Arial"/>
                <w:b/>
              </w:rPr>
            </w:pPr>
            <w:r>
              <w:rPr>
                <w:rFonts w:cs="Arial"/>
                <w:b/>
              </w:rPr>
              <w:t>Encoding</w:t>
            </w:r>
          </w:p>
        </w:tc>
        <w:tc>
          <w:tcPr>
            <w:tcW w:w="3990" w:type="pct"/>
          </w:tcPr>
          <w:p w14:paraId="53B4C6AF" w14:textId="77777777" w:rsidR="00920C72" w:rsidRDefault="000F1FDF" w:rsidP="00920C72">
            <w:hyperlink w:anchor="_933f74f9c481c77f021a6aa066d15403" w:history="1">
              <w:r w:rsidR="00920C72">
                <w:rPr>
                  <w:rStyle w:val="Hyperlink"/>
                </w:rPr>
                <w:t>UnitlessValue8bit_ET</w:t>
              </w:r>
            </w:hyperlink>
          </w:p>
        </w:tc>
      </w:tr>
      <w:tr w:rsidR="00762949" w:rsidRPr="009E3B7C" w14:paraId="63B2A557" w14:textId="77777777" w:rsidTr="00184FCF">
        <w:trPr>
          <w:trHeight w:val="332"/>
        </w:trPr>
        <w:tc>
          <w:tcPr>
            <w:tcW w:w="1010" w:type="pct"/>
            <w:shd w:val="clear" w:color="auto" w:fill="BFBFBF" w:themeFill="background1" w:themeFillShade="BF"/>
          </w:tcPr>
          <w:p w14:paraId="30299B11" w14:textId="77777777" w:rsidR="00762949" w:rsidRPr="00F161E5" w:rsidRDefault="00762949" w:rsidP="00184FCF">
            <w:pPr>
              <w:jc w:val="both"/>
              <w:rPr>
                <w:rFonts w:cs="Arial"/>
                <w:b/>
              </w:rPr>
            </w:pPr>
            <w:r>
              <w:rPr>
                <w:rFonts w:cs="Arial"/>
                <w:b/>
              </w:rPr>
              <w:t>Size</w:t>
            </w:r>
          </w:p>
        </w:tc>
        <w:tc>
          <w:tcPr>
            <w:tcW w:w="3990" w:type="pct"/>
          </w:tcPr>
          <w:p w14:paraId="472EA667" w14:textId="77777777" w:rsidR="00920C72" w:rsidRDefault="00920C72" w:rsidP="00920C72">
            <w:r>
              <w:t>Not set</w:t>
            </w:r>
          </w:p>
        </w:tc>
      </w:tr>
      <w:tr w:rsidR="00762949" w:rsidRPr="009E3B7C" w14:paraId="7E46A601" w14:textId="77777777" w:rsidTr="00184FCF">
        <w:trPr>
          <w:trHeight w:val="332"/>
        </w:trPr>
        <w:tc>
          <w:tcPr>
            <w:tcW w:w="1010" w:type="pct"/>
            <w:shd w:val="clear" w:color="auto" w:fill="BFBFBF" w:themeFill="background1" w:themeFillShade="BF"/>
          </w:tcPr>
          <w:p w14:paraId="577DF856" w14:textId="77777777" w:rsidR="00762949" w:rsidRDefault="00762949" w:rsidP="00184FCF">
            <w:pPr>
              <w:jc w:val="both"/>
              <w:rPr>
                <w:rFonts w:cs="Arial"/>
                <w:b/>
              </w:rPr>
            </w:pPr>
            <w:r>
              <w:rPr>
                <w:rFonts w:cs="Arial"/>
                <w:b/>
              </w:rPr>
              <w:t>Transmitter</w:t>
            </w:r>
          </w:p>
        </w:tc>
        <w:tc>
          <w:tcPr>
            <w:tcW w:w="3990" w:type="pct"/>
          </w:tcPr>
          <w:p w14:paraId="16ACCD24" w14:textId="77777777" w:rsidR="00206F6A" w:rsidRDefault="00206F6A"/>
        </w:tc>
      </w:tr>
      <w:tr w:rsidR="00762949" w:rsidRPr="009E3B7C" w14:paraId="13B36AAD" w14:textId="77777777" w:rsidTr="00184FCF">
        <w:trPr>
          <w:trHeight w:val="332"/>
        </w:trPr>
        <w:tc>
          <w:tcPr>
            <w:tcW w:w="1010" w:type="pct"/>
            <w:shd w:val="clear" w:color="auto" w:fill="BFBFBF" w:themeFill="background1" w:themeFillShade="BF"/>
          </w:tcPr>
          <w:p w14:paraId="775B82F3" w14:textId="77777777" w:rsidR="00762949" w:rsidRDefault="00762949" w:rsidP="00184FCF">
            <w:pPr>
              <w:jc w:val="both"/>
              <w:rPr>
                <w:rFonts w:cs="Arial"/>
                <w:b/>
              </w:rPr>
            </w:pPr>
            <w:r>
              <w:rPr>
                <w:rFonts w:cs="Arial"/>
                <w:b/>
              </w:rPr>
              <w:t>Receiver</w:t>
            </w:r>
          </w:p>
        </w:tc>
        <w:tc>
          <w:tcPr>
            <w:tcW w:w="3990" w:type="pct"/>
          </w:tcPr>
          <w:p w14:paraId="0CBB9798" w14:textId="77777777" w:rsidR="00206F6A" w:rsidRDefault="00206F6A"/>
        </w:tc>
      </w:tr>
    </w:tbl>
    <w:p w14:paraId="65103B1F" w14:textId="77777777" w:rsidR="00762949" w:rsidRDefault="00762949" w:rsidP="00762949"/>
    <w:p w14:paraId="3AB91105" w14:textId="77777777" w:rsidR="00762949" w:rsidRDefault="00762949" w:rsidP="00762949">
      <w:pPr>
        <w:pStyle w:val="RETechSignal"/>
      </w:pPr>
      <w:bookmarkStart w:id="349" w:name="_cabbcc0114f2d147e356573ef1789f1a"/>
      <w:r>
        <w:t>Ext1_APDU_Data</w:t>
      </w:r>
      <w:bookmarkEnd w:id="349"/>
    </w:p>
    <w:tbl>
      <w:tblPr>
        <w:tblStyle w:val="TableGrid"/>
        <w:tblW w:w="4524" w:type="pct"/>
        <w:tblInd w:w="625" w:type="dxa"/>
        <w:tblLook w:val="0620" w:firstRow="1" w:lastRow="0" w:firstColumn="0" w:lastColumn="0" w:noHBand="1" w:noVBand="1"/>
      </w:tblPr>
      <w:tblGrid>
        <w:gridCol w:w="1709"/>
        <w:gridCol w:w="6751"/>
      </w:tblGrid>
      <w:tr w:rsidR="00762949" w:rsidRPr="009E3B7C" w14:paraId="6E263098" w14:textId="77777777" w:rsidTr="00184FCF">
        <w:trPr>
          <w:trHeight w:val="166"/>
        </w:trPr>
        <w:tc>
          <w:tcPr>
            <w:tcW w:w="1010" w:type="pct"/>
            <w:shd w:val="clear" w:color="auto" w:fill="BFBFBF" w:themeFill="background1" w:themeFillShade="BF"/>
          </w:tcPr>
          <w:p w14:paraId="68CEB0D9"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C637256" w14:textId="77777777" w:rsidR="00762949" w:rsidRPr="009E3B7C" w:rsidRDefault="00762949" w:rsidP="00184FCF">
            <w:pPr>
              <w:jc w:val="both"/>
              <w:rPr>
                <w:rFonts w:cs="Arial"/>
                <w:b/>
              </w:rPr>
            </w:pPr>
            <w:r>
              <w:rPr>
                <w:rFonts w:cs="Arial"/>
                <w:b/>
              </w:rPr>
              <w:t>Ext1_APDU_Data</w:t>
            </w:r>
          </w:p>
        </w:tc>
      </w:tr>
      <w:tr w:rsidR="00762949" w:rsidRPr="009E3B7C" w14:paraId="20A210A2" w14:textId="77777777" w:rsidTr="00184FCF">
        <w:trPr>
          <w:trHeight w:val="332"/>
        </w:trPr>
        <w:tc>
          <w:tcPr>
            <w:tcW w:w="1010" w:type="pct"/>
            <w:shd w:val="clear" w:color="auto" w:fill="BFBFBF" w:themeFill="background1" w:themeFillShade="BF"/>
          </w:tcPr>
          <w:p w14:paraId="4A2331E0" w14:textId="77777777" w:rsidR="00762949" w:rsidRDefault="00762949" w:rsidP="00184FCF">
            <w:pPr>
              <w:jc w:val="both"/>
              <w:rPr>
                <w:rFonts w:cs="Arial"/>
                <w:b/>
              </w:rPr>
            </w:pPr>
            <w:r>
              <w:rPr>
                <w:rFonts w:cs="Arial"/>
                <w:b/>
              </w:rPr>
              <w:t>Description</w:t>
            </w:r>
          </w:p>
        </w:tc>
        <w:tc>
          <w:tcPr>
            <w:tcW w:w="3990" w:type="pct"/>
          </w:tcPr>
          <w:p w14:paraId="433D458D" w14:textId="77777777" w:rsidR="00206F6A" w:rsidRDefault="00206F6A"/>
        </w:tc>
      </w:tr>
      <w:tr w:rsidR="00762949" w:rsidRPr="009E3B7C" w14:paraId="0D231449" w14:textId="77777777" w:rsidTr="00184FCF">
        <w:trPr>
          <w:trHeight w:val="332"/>
        </w:trPr>
        <w:tc>
          <w:tcPr>
            <w:tcW w:w="1010" w:type="pct"/>
            <w:shd w:val="clear" w:color="auto" w:fill="BFBFBF" w:themeFill="background1" w:themeFillShade="BF"/>
          </w:tcPr>
          <w:p w14:paraId="0464EB99" w14:textId="77777777" w:rsidR="00762949" w:rsidRPr="00F161E5" w:rsidRDefault="00762949" w:rsidP="00184FCF">
            <w:pPr>
              <w:jc w:val="both"/>
              <w:rPr>
                <w:rFonts w:cs="Arial"/>
                <w:b/>
              </w:rPr>
            </w:pPr>
            <w:r>
              <w:rPr>
                <w:rFonts w:cs="Arial"/>
                <w:b/>
              </w:rPr>
              <w:t>Encoding</w:t>
            </w:r>
          </w:p>
        </w:tc>
        <w:tc>
          <w:tcPr>
            <w:tcW w:w="3990" w:type="pct"/>
          </w:tcPr>
          <w:p w14:paraId="2EAF10C5" w14:textId="77777777" w:rsidR="00920C72" w:rsidRDefault="000F1FDF" w:rsidP="00920C72">
            <w:hyperlink w:anchor="_7081dca6e387f8b0b1d3f83b67592ad6" w:history="1">
              <w:r w:rsidR="00920C72">
                <w:rPr>
                  <w:rStyle w:val="Hyperlink"/>
                </w:rPr>
                <w:t>UnitlessValue255bit_ET</w:t>
              </w:r>
            </w:hyperlink>
          </w:p>
        </w:tc>
      </w:tr>
      <w:tr w:rsidR="00762949" w:rsidRPr="009E3B7C" w14:paraId="5DB4FF3A" w14:textId="77777777" w:rsidTr="00184FCF">
        <w:trPr>
          <w:trHeight w:val="332"/>
        </w:trPr>
        <w:tc>
          <w:tcPr>
            <w:tcW w:w="1010" w:type="pct"/>
            <w:shd w:val="clear" w:color="auto" w:fill="BFBFBF" w:themeFill="background1" w:themeFillShade="BF"/>
          </w:tcPr>
          <w:p w14:paraId="15CDE946" w14:textId="77777777" w:rsidR="00762949" w:rsidRPr="00F161E5" w:rsidRDefault="00762949" w:rsidP="00184FCF">
            <w:pPr>
              <w:jc w:val="both"/>
              <w:rPr>
                <w:rFonts w:cs="Arial"/>
                <w:b/>
              </w:rPr>
            </w:pPr>
            <w:r>
              <w:rPr>
                <w:rFonts w:cs="Arial"/>
                <w:b/>
              </w:rPr>
              <w:t>Size</w:t>
            </w:r>
          </w:p>
        </w:tc>
        <w:tc>
          <w:tcPr>
            <w:tcW w:w="3990" w:type="pct"/>
          </w:tcPr>
          <w:p w14:paraId="177AD11D" w14:textId="77777777" w:rsidR="00920C72" w:rsidRDefault="00920C72" w:rsidP="00920C72">
            <w:r>
              <w:t>Not set</w:t>
            </w:r>
          </w:p>
        </w:tc>
      </w:tr>
      <w:tr w:rsidR="00762949" w:rsidRPr="009E3B7C" w14:paraId="0077717E" w14:textId="77777777" w:rsidTr="00184FCF">
        <w:trPr>
          <w:trHeight w:val="332"/>
        </w:trPr>
        <w:tc>
          <w:tcPr>
            <w:tcW w:w="1010" w:type="pct"/>
            <w:shd w:val="clear" w:color="auto" w:fill="BFBFBF" w:themeFill="background1" w:themeFillShade="BF"/>
          </w:tcPr>
          <w:p w14:paraId="03B04F08" w14:textId="77777777" w:rsidR="00762949" w:rsidRDefault="00762949" w:rsidP="00184FCF">
            <w:pPr>
              <w:jc w:val="both"/>
              <w:rPr>
                <w:rFonts w:cs="Arial"/>
                <w:b/>
              </w:rPr>
            </w:pPr>
            <w:r>
              <w:rPr>
                <w:rFonts w:cs="Arial"/>
                <w:b/>
              </w:rPr>
              <w:t>Transmitter</w:t>
            </w:r>
          </w:p>
        </w:tc>
        <w:tc>
          <w:tcPr>
            <w:tcW w:w="3990" w:type="pct"/>
          </w:tcPr>
          <w:p w14:paraId="1DD49C28" w14:textId="77777777" w:rsidR="00206F6A" w:rsidRDefault="00206F6A"/>
        </w:tc>
      </w:tr>
      <w:tr w:rsidR="00762949" w:rsidRPr="009E3B7C" w14:paraId="071B21DD" w14:textId="77777777" w:rsidTr="00184FCF">
        <w:trPr>
          <w:trHeight w:val="332"/>
        </w:trPr>
        <w:tc>
          <w:tcPr>
            <w:tcW w:w="1010" w:type="pct"/>
            <w:shd w:val="clear" w:color="auto" w:fill="BFBFBF" w:themeFill="background1" w:themeFillShade="BF"/>
          </w:tcPr>
          <w:p w14:paraId="0149A2C7" w14:textId="77777777" w:rsidR="00762949" w:rsidRDefault="00762949" w:rsidP="00184FCF">
            <w:pPr>
              <w:jc w:val="both"/>
              <w:rPr>
                <w:rFonts w:cs="Arial"/>
                <w:b/>
              </w:rPr>
            </w:pPr>
            <w:r>
              <w:rPr>
                <w:rFonts w:cs="Arial"/>
                <w:b/>
              </w:rPr>
              <w:t>Receiver</w:t>
            </w:r>
          </w:p>
        </w:tc>
        <w:tc>
          <w:tcPr>
            <w:tcW w:w="3990" w:type="pct"/>
          </w:tcPr>
          <w:p w14:paraId="00F66206" w14:textId="77777777" w:rsidR="00206F6A" w:rsidRDefault="00206F6A"/>
        </w:tc>
      </w:tr>
    </w:tbl>
    <w:p w14:paraId="36EEBD6D" w14:textId="77777777" w:rsidR="00762949" w:rsidRDefault="00762949" w:rsidP="00762949"/>
    <w:p w14:paraId="7FE5BEEE" w14:textId="77777777" w:rsidR="00762949" w:rsidRDefault="00762949" w:rsidP="00762949">
      <w:pPr>
        <w:pStyle w:val="RETechSignal"/>
      </w:pPr>
      <w:bookmarkStart w:id="350" w:name="_b14ed5d3cbd8c344820f541b0fcba579"/>
      <w:r>
        <w:t>Ext1_APDU_INS</w:t>
      </w:r>
      <w:bookmarkEnd w:id="350"/>
    </w:p>
    <w:tbl>
      <w:tblPr>
        <w:tblStyle w:val="TableGrid"/>
        <w:tblW w:w="4524" w:type="pct"/>
        <w:tblInd w:w="625" w:type="dxa"/>
        <w:tblLook w:val="0620" w:firstRow="1" w:lastRow="0" w:firstColumn="0" w:lastColumn="0" w:noHBand="1" w:noVBand="1"/>
      </w:tblPr>
      <w:tblGrid>
        <w:gridCol w:w="1709"/>
        <w:gridCol w:w="6751"/>
      </w:tblGrid>
      <w:tr w:rsidR="00762949" w:rsidRPr="009E3B7C" w14:paraId="2AB4E568" w14:textId="77777777" w:rsidTr="00184FCF">
        <w:trPr>
          <w:trHeight w:val="166"/>
        </w:trPr>
        <w:tc>
          <w:tcPr>
            <w:tcW w:w="1010" w:type="pct"/>
            <w:shd w:val="clear" w:color="auto" w:fill="BFBFBF" w:themeFill="background1" w:themeFillShade="BF"/>
          </w:tcPr>
          <w:p w14:paraId="2BDAAA5F"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EC6C65D" w14:textId="77777777" w:rsidR="00762949" w:rsidRPr="009E3B7C" w:rsidRDefault="00762949" w:rsidP="00184FCF">
            <w:pPr>
              <w:jc w:val="both"/>
              <w:rPr>
                <w:rFonts w:cs="Arial"/>
                <w:b/>
              </w:rPr>
            </w:pPr>
            <w:r>
              <w:rPr>
                <w:rFonts w:cs="Arial"/>
                <w:b/>
              </w:rPr>
              <w:t>Ext1_APDU_INS</w:t>
            </w:r>
          </w:p>
        </w:tc>
      </w:tr>
      <w:tr w:rsidR="00762949" w:rsidRPr="009E3B7C" w14:paraId="6FBA118B" w14:textId="77777777" w:rsidTr="00184FCF">
        <w:trPr>
          <w:trHeight w:val="332"/>
        </w:trPr>
        <w:tc>
          <w:tcPr>
            <w:tcW w:w="1010" w:type="pct"/>
            <w:shd w:val="clear" w:color="auto" w:fill="BFBFBF" w:themeFill="background1" w:themeFillShade="BF"/>
          </w:tcPr>
          <w:p w14:paraId="78D197ED" w14:textId="77777777" w:rsidR="00762949" w:rsidRDefault="00762949" w:rsidP="00184FCF">
            <w:pPr>
              <w:jc w:val="both"/>
              <w:rPr>
                <w:rFonts w:cs="Arial"/>
                <w:b/>
              </w:rPr>
            </w:pPr>
            <w:r>
              <w:rPr>
                <w:rFonts w:cs="Arial"/>
                <w:b/>
              </w:rPr>
              <w:t>Description</w:t>
            </w:r>
          </w:p>
        </w:tc>
        <w:tc>
          <w:tcPr>
            <w:tcW w:w="3990" w:type="pct"/>
          </w:tcPr>
          <w:p w14:paraId="1BBE5470" w14:textId="77777777" w:rsidR="00206F6A" w:rsidRDefault="00206F6A"/>
        </w:tc>
      </w:tr>
      <w:tr w:rsidR="00762949" w:rsidRPr="009E3B7C" w14:paraId="6CBC7B34" w14:textId="77777777" w:rsidTr="00184FCF">
        <w:trPr>
          <w:trHeight w:val="332"/>
        </w:trPr>
        <w:tc>
          <w:tcPr>
            <w:tcW w:w="1010" w:type="pct"/>
            <w:shd w:val="clear" w:color="auto" w:fill="BFBFBF" w:themeFill="background1" w:themeFillShade="BF"/>
          </w:tcPr>
          <w:p w14:paraId="503FFEED" w14:textId="77777777" w:rsidR="00762949" w:rsidRPr="00F161E5" w:rsidRDefault="00762949" w:rsidP="00184FCF">
            <w:pPr>
              <w:jc w:val="both"/>
              <w:rPr>
                <w:rFonts w:cs="Arial"/>
                <w:b/>
              </w:rPr>
            </w:pPr>
            <w:r>
              <w:rPr>
                <w:rFonts w:cs="Arial"/>
                <w:b/>
              </w:rPr>
              <w:t>Encoding</w:t>
            </w:r>
          </w:p>
        </w:tc>
        <w:tc>
          <w:tcPr>
            <w:tcW w:w="3990" w:type="pct"/>
          </w:tcPr>
          <w:p w14:paraId="4223A6A2" w14:textId="77777777" w:rsidR="00920C72" w:rsidRDefault="000F1FDF" w:rsidP="00920C72">
            <w:hyperlink w:anchor="_933f74f9c481c77f021a6aa066d15403" w:history="1">
              <w:r w:rsidR="00920C72">
                <w:rPr>
                  <w:rStyle w:val="Hyperlink"/>
                </w:rPr>
                <w:t>UnitlessValue8bit_ET</w:t>
              </w:r>
            </w:hyperlink>
          </w:p>
        </w:tc>
      </w:tr>
      <w:tr w:rsidR="00762949" w:rsidRPr="009E3B7C" w14:paraId="5B03DECA" w14:textId="77777777" w:rsidTr="00184FCF">
        <w:trPr>
          <w:trHeight w:val="332"/>
        </w:trPr>
        <w:tc>
          <w:tcPr>
            <w:tcW w:w="1010" w:type="pct"/>
            <w:shd w:val="clear" w:color="auto" w:fill="BFBFBF" w:themeFill="background1" w:themeFillShade="BF"/>
          </w:tcPr>
          <w:p w14:paraId="15CF5861" w14:textId="77777777" w:rsidR="00762949" w:rsidRPr="00F161E5" w:rsidRDefault="00762949" w:rsidP="00184FCF">
            <w:pPr>
              <w:jc w:val="both"/>
              <w:rPr>
                <w:rFonts w:cs="Arial"/>
                <w:b/>
              </w:rPr>
            </w:pPr>
            <w:r>
              <w:rPr>
                <w:rFonts w:cs="Arial"/>
                <w:b/>
              </w:rPr>
              <w:t>Size</w:t>
            </w:r>
          </w:p>
        </w:tc>
        <w:tc>
          <w:tcPr>
            <w:tcW w:w="3990" w:type="pct"/>
          </w:tcPr>
          <w:p w14:paraId="4E7E36A9" w14:textId="77777777" w:rsidR="00920C72" w:rsidRDefault="00920C72" w:rsidP="00920C72">
            <w:r>
              <w:t>Not set</w:t>
            </w:r>
          </w:p>
        </w:tc>
      </w:tr>
      <w:tr w:rsidR="00762949" w:rsidRPr="009E3B7C" w14:paraId="4348D8B2" w14:textId="77777777" w:rsidTr="00184FCF">
        <w:trPr>
          <w:trHeight w:val="332"/>
        </w:trPr>
        <w:tc>
          <w:tcPr>
            <w:tcW w:w="1010" w:type="pct"/>
            <w:shd w:val="clear" w:color="auto" w:fill="BFBFBF" w:themeFill="background1" w:themeFillShade="BF"/>
          </w:tcPr>
          <w:p w14:paraId="3E86CCB7" w14:textId="77777777" w:rsidR="00762949" w:rsidRDefault="00762949" w:rsidP="00184FCF">
            <w:pPr>
              <w:jc w:val="both"/>
              <w:rPr>
                <w:rFonts w:cs="Arial"/>
                <w:b/>
              </w:rPr>
            </w:pPr>
            <w:r>
              <w:rPr>
                <w:rFonts w:cs="Arial"/>
                <w:b/>
              </w:rPr>
              <w:t>Transmitter</w:t>
            </w:r>
          </w:p>
        </w:tc>
        <w:tc>
          <w:tcPr>
            <w:tcW w:w="3990" w:type="pct"/>
          </w:tcPr>
          <w:p w14:paraId="54686072" w14:textId="77777777" w:rsidR="00206F6A" w:rsidRDefault="00206F6A"/>
        </w:tc>
      </w:tr>
      <w:tr w:rsidR="00762949" w:rsidRPr="009E3B7C" w14:paraId="06A6896C" w14:textId="77777777" w:rsidTr="00184FCF">
        <w:trPr>
          <w:trHeight w:val="332"/>
        </w:trPr>
        <w:tc>
          <w:tcPr>
            <w:tcW w:w="1010" w:type="pct"/>
            <w:shd w:val="clear" w:color="auto" w:fill="BFBFBF" w:themeFill="background1" w:themeFillShade="BF"/>
          </w:tcPr>
          <w:p w14:paraId="5CADF1FD" w14:textId="77777777" w:rsidR="00762949" w:rsidRDefault="00762949" w:rsidP="00184FCF">
            <w:pPr>
              <w:jc w:val="both"/>
              <w:rPr>
                <w:rFonts w:cs="Arial"/>
                <w:b/>
              </w:rPr>
            </w:pPr>
            <w:r>
              <w:rPr>
                <w:rFonts w:cs="Arial"/>
                <w:b/>
              </w:rPr>
              <w:t>Receiver</w:t>
            </w:r>
          </w:p>
        </w:tc>
        <w:tc>
          <w:tcPr>
            <w:tcW w:w="3990" w:type="pct"/>
          </w:tcPr>
          <w:p w14:paraId="18296223" w14:textId="77777777" w:rsidR="00206F6A" w:rsidRDefault="00206F6A"/>
        </w:tc>
      </w:tr>
    </w:tbl>
    <w:p w14:paraId="3DF2AA42" w14:textId="77777777" w:rsidR="00762949" w:rsidRDefault="00762949" w:rsidP="00762949"/>
    <w:p w14:paraId="217A7E65" w14:textId="77777777" w:rsidR="00762949" w:rsidRDefault="00762949" w:rsidP="00762949">
      <w:pPr>
        <w:pStyle w:val="RETechSignal"/>
      </w:pPr>
      <w:bookmarkStart w:id="351" w:name="_93308e31357b169737e14070970abbb2"/>
      <w:r>
        <w:t>Ext1_APDU_Len</w:t>
      </w:r>
      <w:bookmarkEnd w:id="351"/>
    </w:p>
    <w:tbl>
      <w:tblPr>
        <w:tblStyle w:val="TableGrid"/>
        <w:tblW w:w="4524" w:type="pct"/>
        <w:tblInd w:w="625" w:type="dxa"/>
        <w:tblLook w:val="0620" w:firstRow="1" w:lastRow="0" w:firstColumn="0" w:lastColumn="0" w:noHBand="1" w:noVBand="1"/>
      </w:tblPr>
      <w:tblGrid>
        <w:gridCol w:w="1709"/>
        <w:gridCol w:w="6751"/>
      </w:tblGrid>
      <w:tr w:rsidR="00762949" w:rsidRPr="009E3B7C" w14:paraId="18060EFB" w14:textId="77777777" w:rsidTr="00184FCF">
        <w:trPr>
          <w:trHeight w:val="166"/>
        </w:trPr>
        <w:tc>
          <w:tcPr>
            <w:tcW w:w="1010" w:type="pct"/>
            <w:shd w:val="clear" w:color="auto" w:fill="BFBFBF" w:themeFill="background1" w:themeFillShade="BF"/>
          </w:tcPr>
          <w:p w14:paraId="734FA90D" w14:textId="77777777" w:rsidR="00762949" w:rsidRPr="009E3B7C" w:rsidRDefault="00762949" w:rsidP="00184FCF">
            <w:pPr>
              <w:jc w:val="both"/>
              <w:rPr>
                <w:rFonts w:cs="Arial"/>
                <w:b/>
              </w:rPr>
            </w:pPr>
            <w:r>
              <w:rPr>
                <w:rFonts w:cs="Arial"/>
                <w:b/>
              </w:rPr>
              <w:lastRenderedPageBreak/>
              <w:t>Signal</w:t>
            </w:r>
            <w:r w:rsidRPr="009E3B7C">
              <w:rPr>
                <w:rFonts w:cs="Arial"/>
                <w:b/>
              </w:rPr>
              <w:t xml:space="preserve"> Name</w:t>
            </w:r>
          </w:p>
        </w:tc>
        <w:tc>
          <w:tcPr>
            <w:tcW w:w="3990" w:type="pct"/>
            <w:shd w:val="clear" w:color="auto" w:fill="FFFFFF" w:themeFill="background1"/>
          </w:tcPr>
          <w:p w14:paraId="5215590C" w14:textId="77777777" w:rsidR="00762949" w:rsidRPr="009E3B7C" w:rsidRDefault="00762949" w:rsidP="00184FCF">
            <w:pPr>
              <w:jc w:val="both"/>
              <w:rPr>
                <w:rFonts w:cs="Arial"/>
                <w:b/>
              </w:rPr>
            </w:pPr>
            <w:r>
              <w:rPr>
                <w:rFonts w:cs="Arial"/>
                <w:b/>
              </w:rPr>
              <w:t>Ext1_APDU_Len</w:t>
            </w:r>
          </w:p>
        </w:tc>
      </w:tr>
      <w:tr w:rsidR="00762949" w:rsidRPr="009E3B7C" w14:paraId="5046B120" w14:textId="77777777" w:rsidTr="00184FCF">
        <w:trPr>
          <w:trHeight w:val="332"/>
        </w:trPr>
        <w:tc>
          <w:tcPr>
            <w:tcW w:w="1010" w:type="pct"/>
            <w:shd w:val="clear" w:color="auto" w:fill="BFBFBF" w:themeFill="background1" w:themeFillShade="BF"/>
          </w:tcPr>
          <w:p w14:paraId="3B79830F" w14:textId="77777777" w:rsidR="00762949" w:rsidRDefault="00762949" w:rsidP="00184FCF">
            <w:pPr>
              <w:jc w:val="both"/>
              <w:rPr>
                <w:rFonts w:cs="Arial"/>
                <w:b/>
              </w:rPr>
            </w:pPr>
            <w:r>
              <w:rPr>
                <w:rFonts w:cs="Arial"/>
                <w:b/>
              </w:rPr>
              <w:t>Description</w:t>
            </w:r>
          </w:p>
        </w:tc>
        <w:tc>
          <w:tcPr>
            <w:tcW w:w="3990" w:type="pct"/>
          </w:tcPr>
          <w:p w14:paraId="3FA5A20D" w14:textId="77777777" w:rsidR="00206F6A" w:rsidRDefault="00206F6A"/>
        </w:tc>
      </w:tr>
      <w:tr w:rsidR="00762949" w:rsidRPr="009E3B7C" w14:paraId="73672900" w14:textId="77777777" w:rsidTr="00184FCF">
        <w:trPr>
          <w:trHeight w:val="332"/>
        </w:trPr>
        <w:tc>
          <w:tcPr>
            <w:tcW w:w="1010" w:type="pct"/>
            <w:shd w:val="clear" w:color="auto" w:fill="BFBFBF" w:themeFill="background1" w:themeFillShade="BF"/>
          </w:tcPr>
          <w:p w14:paraId="430601C0" w14:textId="77777777" w:rsidR="00762949" w:rsidRPr="00F161E5" w:rsidRDefault="00762949" w:rsidP="00184FCF">
            <w:pPr>
              <w:jc w:val="both"/>
              <w:rPr>
                <w:rFonts w:cs="Arial"/>
                <w:b/>
              </w:rPr>
            </w:pPr>
            <w:r>
              <w:rPr>
                <w:rFonts w:cs="Arial"/>
                <w:b/>
              </w:rPr>
              <w:t>Encoding</w:t>
            </w:r>
          </w:p>
        </w:tc>
        <w:tc>
          <w:tcPr>
            <w:tcW w:w="3990" w:type="pct"/>
          </w:tcPr>
          <w:p w14:paraId="587DF685" w14:textId="77777777" w:rsidR="00920C72" w:rsidRDefault="000F1FDF" w:rsidP="00920C72">
            <w:hyperlink w:anchor="_933f74f9c481c77f021a6aa066d15403" w:history="1">
              <w:r w:rsidR="00920C72">
                <w:rPr>
                  <w:rStyle w:val="Hyperlink"/>
                </w:rPr>
                <w:t>UnitlessValue8bit_ET</w:t>
              </w:r>
            </w:hyperlink>
          </w:p>
        </w:tc>
      </w:tr>
      <w:tr w:rsidR="00762949" w:rsidRPr="009E3B7C" w14:paraId="7D4C2215" w14:textId="77777777" w:rsidTr="00184FCF">
        <w:trPr>
          <w:trHeight w:val="332"/>
        </w:trPr>
        <w:tc>
          <w:tcPr>
            <w:tcW w:w="1010" w:type="pct"/>
            <w:shd w:val="clear" w:color="auto" w:fill="BFBFBF" w:themeFill="background1" w:themeFillShade="BF"/>
          </w:tcPr>
          <w:p w14:paraId="579CD94A" w14:textId="77777777" w:rsidR="00762949" w:rsidRPr="00F161E5" w:rsidRDefault="00762949" w:rsidP="00184FCF">
            <w:pPr>
              <w:jc w:val="both"/>
              <w:rPr>
                <w:rFonts w:cs="Arial"/>
                <w:b/>
              </w:rPr>
            </w:pPr>
            <w:r>
              <w:rPr>
                <w:rFonts w:cs="Arial"/>
                <w:b/>
              </w:rPr>
              <w:t>Size</w:t>
            </w:r>
          </w:p>
        </w:tc>
        <w:tc>
          <w:tcPr>
            <w:tcW w:w="3990" w:type="pct"/>
          </w:tcPr>
          <w:p w14:paraId="3748C220" w14:textId="77777777" w:rsidR="00920C72" w:rsidRDefault="00920C72" w:rsidP="00920C72">
            <w:r>
              <w:t>Not set</w:t>
            </w:r>
          </w:p>
        </w:tc>
      </w:tr>
      <w:tr w:rsidR="00762949" w:rsidRPr="009E3B7C" w14:paraId="37C5A7F8" w14:textId="77777777" w:rsidTr="00184FCF">
        <w:trPr>
          <w:trHeight w:val="332"/>
        </w:trPr>
        <w:tc>
          <w:tcPr>
            <w:tcW w:w="1010" w:type="pct"/>
            <w:shd w:val="clear" w:color="auto" w:fill="BFBFBF" w:themeFill="background1" w:themeFillShade="BF"/>
          </w:tcPr>
          <w:p w14:paraId="6CC48560" w14:textId="77777777" w:rsidR="00762949" w:rsidRDefault="00762949" w:rsidP="00184FCF">
            <w:pPr>
              <w:jc w:val="both"/>
              <w:rPr>
                <w:rFonts w:cs="Arial"/>
                <w:b/>
              </w:rPr>
            </w:pPr>
            <w:r>
              <w:rPr>
                <w:rFonts w:cs="Arial"/>
                <w:b/>
              </w:rPr>
              <w:t>Transmitter</w:t>
            </w:r>
          </w:p>
        </w:tc>
        <w:tc>
          <w:tcPr>
            <w:tcW w:w="3990" w:type="pct"/>
          </w:tcPr>
          <w:p w14:paraId="4A3D968E" w14:textId="77777777" w:rsidR="00206F6A" w:rsidRDefault="00206F6A"/>
        </w:tc>
      </w:tr>
      <w:tr w:rsidR="00762949" w:rsidRPr="009E3B7C" w14:paraId="4C6937D8" w14:textId="77777777" w:rsidTr="00184FCF">
        <w:trPr>
          <w:trHeight w:val="332"/>
        </w:trPr>
        <w:tc>
          <w:tcPr>
            <w:tcW w:w="1010" w:type="pct"/>
            <w:shd w:val="clear" w:color="auto" w:fill="BFBFBF" w:themeFill="background1" w:themeFillShade="BF"/>
          </w:tcPr>
          <w:p w14:paraId="34C99B87" w14:textId="77777777" w:rsidR="00762949" w:rsidRDefault="00762949" w:rsidP="00184FCF">
            <w:pPr>
              <w:jc w:val="both"/>
              <w:rPr>
                <w:rFonts w:cs="Arial"/>
                <w:b/>
              </w:rPr>
            </w:pPr>
            <w:r>
              <w:rPr>
                <w:rFonts w:cs="Arial"/>
                <w:b/>
              </w:rPr>
              <w:t>Receiver</w:t>
            </w:r>
          </w:p>
        </w:tc>
        <w:tc>
          <w:tcPr>
            <w:tcW w:w="3990" w:type="pct"/>
          </w:tcPr>
          <w:p w14:paraId="356059FE" w14:textId="77777777" w:rsidR="00206F6A" w:rsidRDefault="00206F6A"/>
        </w:tc>
      </w:tr>
    </w:tbl>
    <w:p w14:paraId="7B9039C0" w14:textId="77777777" w:rsidR="00762949" w:rsidRDefault="00762949" w:rsidP="00762949"/>
    <w:p w14:paraId="6704643F" w14:textId="77777777" w:rsidR="00762949" w:rsidRDefault="00762949" w:rsidP="00762949">
      <w:pPr>
        <w:pStyle w:val="RETechSignal"/>
      </w:pPr>
      <w:bookmarkStart w:id="352" w:name="_9ef9cf999e5399037ad936b4f8601462"/>
      <w:r>
        <w:t>Ext1_APDU_Param</w:t>
      </w:r>
      <w:bookmarkEnd w:id="352"/>
    </w:p>
    <w:tbl>
      <w:tblPr>
        <w:tblStyle w:val="TableGrid"/>
        <w:tblW w:w="4524" w:type="pct"/>
        <w:tblInd w:w="625" w:type="dxa"/>
        <w:tblLook w:val="0620" w:firstRow="1" w:lastRow="0" w:firstColumn="0" w:lastColumn="0" w:noHBand="1" w:noVBand="1"/>
      </w:tblPr>
      <w:tblGrid>
        <w:gridCol w:w="1709"/>
        <w:gridCol w:w="6751"/>
      </w:tblGrid>
      <w:tr w:rsidR="00762949" w:rsidRPr="009E3B7C" w14:paraId="391B54EE" w14:textId="77777777" w:rsidTr="00184FCF">
        <w:trPr>
          <w:trHeight w:val="166"/>
        </w:trPr>
        <w:tc>
          <w:tcPr>
            <w:tcW w:w="1010" w:type="pct"/>
            <w:shd w:val="clear" w:color="auto" w:fill="BFBFBF" w:themeFill="background1" w:themeFillShade="BF"/>
          </w:tcPr>
          <w:p w14:paraId="2E86BB80"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1D3E596" w14:textId="77777777" w:rsidR="00762949" w:rsidRPr="009E3B7C" w:rsidRDefault="00762949" w:rsidP="00184FCF">
            <w:pPr>
              <w:jc w:val="both"/>
              <w:rPr>
                <w:rFonts w:cs="Arial"/>
                <w:b/>
              </w:rPr>
            </w:pPr>
            <w:r>
              <w:rPr>
                <w:rFonts w:cs="Arial"/>
                <w:b/>
              </w:rPr>
              <w:t>Ext1_APDU_Param</w:t>
            </w:r>
          </w:p>
        </w:tc>
      </w:tr>
      <w:tr w:rsidR="00762949" w:rsidRPr="009E3B7C" w14:paraId="05D05393" w14:textId="77777777" w:rsidTr="00184FCF">
        <w:trPr>
          <w:trHeight w:val="332"/>
        </w:trPr>
        <w:tc>
          <w:tcPr>
            <w:tcW w:w="1010" w:type="pct"/>
            <w:shd w:val="clear" w:color="auto" w:fill="BFBFBF" w:themeFill="background1" w:themeFillShade="BF"/>
          </w:tcPr>
          <w:p w14:paraId="6895F318" w14:textId="77777777" w:rsidR="00762949" w:rsidRDefault="00762949" w:rsidP="00184FCF">
            <w:pPr>
              <w:jc w:val="both"/>
              <w:rPr>
                <w:rFonts w:cs="Arial"/>
                <w:b/>
              </w:rPr>
            </w:pPr>
            <w:r>
              <w:rPr>
                <w:rFonts w:cs="Arial"/>
                <w:b/>
              </w:rPr>
              <w:t>Description</w:t>
            </w:r>
          </w:p>
        </w:tc>
        <w:tc>
          <w:tcPr>
            <w:tcW w:w="3990" w:type="pct"/>
          </w:tcPr>
          <w:p w14:paraId="5B9BDF3F" w14:textId="77777777" w:rsidR="00206F6A" w:rsidRDefault="00206F6A"/>
        </w:tc>
      </w:tr>
      <w:tr w:rsidR="00762949" w:rsidRPr="009E3B7C" w14:paraId="7986800C" w14:textId="77777777" w:rsidTr="00184FCF">
        <w:trPr>
          <w:trHeight w:val="332"/>
        </w:trPr>
        <w:tc>
          <w:tcPr>
            <w:tcW w:w="1010" w:type="pct"/>
            <w:shd w:val="clear" w:color="auto" w:fill="BFBFBF" w:themeFill="background1" w:themeFillShade="BF"/>
          </w:tcPr>
          <w:p w14:paraId="2422E028" w14:textId="77777777" w:rsidR="00762949" w:rsidRPr="00F161E5" w:rsidRDefault="00762949" w:rsidP="00184FCF">
            <w:pPr>
              <w:jc w:val="both"/>
              <w:rPr>
                <w:rFonts w:cs="Arial"/>
                <w:b/>
              </w:rPr>
            </w:pPr>
            <w:r>
              <w:rPr>
                <w:rFonts w:cs="Arial"/>
                <w:b/>
              </w:rPr>
              <w:t>Encoding</w:t>
            </w:r>
          </w:p>
        </w:tc>
        <w:tc>
          <w:tcPr>
            <w:tcW w:w="3990" w:type="pct"/>
          </w:tcPr>
          <w:p w14:paraId="68FE2962" w14:textId="77777777" w:rsidR="00920C72" w:rsidRDefault="000F1FDF" w:rsidP="00920C72">
            <w:hyperlink w:anchor="_eaebd89af027839b99bc4dfe93c7240b" w:history="1">
              <w:r w:rsidR="00920C72">
                <w:rPr>
                  <w:rStyle w:val="Hyperlink"/>
                </w:rPr>
                <w:t>UnitlessValue16bit_ET</w:t>
              </w:r>
            </w:hyperlink>
          </w:p>
        </w:tc>
      </w:tr>
      <w:tr w:rsidR="00762949" w:rsidRPr="009E3B7C" w14:paraId="16492B55" w14:textId="77777777" w:rsidTr="00184FCF">
        <w:trPr>
          <w:trHeight w:val="332"/>
        </w:trPr>
        <w:tc>
          <w:tcPr>
            <w:tcW w:w="1010" w:type="pct"/>
            <w:shd w:val="clear" w:color="auto" w:fill="BFBFBF" w:themeFill="background1" w:themeFillShade="BF"/>
          </w:tcPr>
          <w:p w14:paraId="37EB3855" w14:textId="77777777" w:rsidR="00762949" w:rsidRPr="00F161E5" w:rsidRDefault="00762949" w:rsidP="00184FCF">
            <w:pPr>
              <w:jc w:val="both"/>
              <w:rPr>
                <w:rFonts w:cs="Arial"/>
                <w:b/>
              </w:rPr>
            </w:pPr>
            <w:r>
              <w:rPr>
                <w:rFonts w:cs="Arial"/>
                <w:b/>
              </w:rPr>
              <w:t>Size</w:t>
            </w:r>
          </w:p>
        </w:tc>
        <w:tc>
          <w:tcPr>
            <w:tcW w:w="3990" w:type="pct"/>
          </w:tcPr>
          <w:p w14:paraId="55DCE4FA" w14:textId="77777777" w:rsidR="00920C72" w:rsidRDefault="00920C72" w:rsidP="00920C72">
            <w:r>
              <w:t>Not set</w:t>
            </w:r>
          </w:p>
        </w:tc>
      </w:tr>
      <w:tr w:rsidR="00762949" w:rsidRPr="009E3B7C" w14:paraId="3311DCF3" w14:textId="77777777" w:rsidTr="00184FCF">
        <w:trPr>
          <w:trHeight w:val="332"/>
        </w:trPr>
        <w:tc>
          <w:tcPr>
            <w:tcW w:w="1010" w:type="pct"/>
            <w:shd w:val="clear" w:color="auto" w:fill="BFBFBF" w:themeFill="background1" w:themeFillShade="BF"/>
          </w:tcPr>
          <w:p w14:paraId="10100D8F" w14:textId="77777777" w:rsidR="00762949" w:rsidRDefault="00762949" w:rsidP="00184FCF">
            <w:pPr>
              <w:jc w:val="both"/>
              <w:rPr>
                <w:rFonts w:cs="Arial"/>
                <w:b/>
              </w:rPr>
            </w:pPr>
            <w:r>
              <w:rPr>
                <w:rFonts w:cs="Arial"/>
                <w:b/>
              </w:rPr>
              <w:t>Transmitter</w:t>
            </w:r>
          </w:p>
        </w:tc>
        <w:tc>
          <w:tcPr>
            <w:tcW w:w="3990" w:type="pct"/>
          </w:tcPr>
          <w:p w14:paraId="52E4EAD5" w14:textId="77777777" w:rsidR="00206F6A" w:rsidRDefault="00206F6A"/>
        </w:tc>
      </w:tr>
      <w:tr w:rsidR="00762949" w:rsidRPr="009E3B7C" w14:paraId="48C4BA7F" w14:textId="77777777" w:rsidTr="00184FCF">
        <w:trPr>
          <w:trHeight w:val="332"/>
        </w:trPr>
        <w:tc>
          <w:tcPr>
            <w:tcW w:w="1010" w:type="pct"/>
            <w:shd w:val="clear" w:color="auto" w:fill="BFBFBF" w:themeFill="background1" w:themeFillShade="BF"/>
          </w:tcPr>
          <w:p w14:paraId="4F561B83" w14:textId="77777777" w:rsidR="00762949" w:rsidRDefault="00762949" w:rsidP="00184FCF">
            <w:pPr>
              <w:jc w:val="both"/>
              <w:rPr>
                <w:rFonts w:cs="Arial"/>
                <w:b/>
              </w:rPr>
            </w:pPr>
            <w:r>
              <w:rPr>
                <w:rFonts w:cs="Arial"/>
                <w:b/>
              </w:rPr>
              <w:t>Receiver</w:t>
            </w:r>
          </w:p>
        </w:tc>
        <w:tc>
          <w:tcPr>
            <w:tcW w:w="3990" w:type="pct"/>
          </w:tcPr>
          <w:p w14:paraId="356A4423" w14:textId="77777777" w:rsidR="00206F6A" w:rsidRDefault="00206F6A"/>
        </w:tc>
      </w:tr>
    </w:tbl>
    <w:p w14:paraId="3E33746D" w14:textId="77777777" w:rsidR="00762949" w:rsidRDefault="00762949" w:rsidP="00762949"/>
    <w:p w14:paraId="57064EB7" w14:textId="77777777" w:rsidR="00762949" w:rsidRDefault="00762949" w:rsidP="00762949">
      <w:pPr>
        <w:pStyle w:val="RETechSignal"/>
      </w:pPr>
      <w:bookmarkStart w:id="353" w:name="_2caf763bc35a6f36f2090f6267f526a1"/>
      <w:r>
        <w:t>Ext1_APDU_RspLen</w:t>
      </w:r>
      <w:bookmarkEnd w:id="353"/>
    </w:p>
    <w:tbl>
      <w:tblPr>
        <w:tblStyle w:val="TableGrid"/>
        <w:tblW w:w="4524" w:type="pct"/>
        <w:tblInd w:w="625" w:type="dxa"/>
        <w:tblLook w:val="0620" w:firstRow="1" w:lastRow="0" w:firstColumn="0" w:lastColumn="0" w:noHBand="1" w:noVBand="1"/>
      </w:tblPr>
      <w:tblGrid>
        <w:gridCol w:w="1709"/>
        <w:gridCol w:w="6751"/>
      </w:tblGrid>
      <w:tr w:rsidR="00762949" w:rsidRPr="009E3B7C" w14:paraId="3004A004" w14:textId="77777777" w:rsidTr="00184FCF">
        <w:trPr>
          <w:trHeight w:val="166"/>
        </w:trPr>
        <w:tc>
          <w:tcPr>
            <w:tcW w:w="1010" w:type="pct"/>
            <w:shd w:val="clear" w:color="auto" w:fill="BFBFBF" w:themeFill="background1" w:themeFillShade="BF"/>
          </w:tcPr>
          <w:p w14:paraId="2806A982"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2A1B0B4" w14:textId="77777777" w:rsidR="00762949" w:rsidRPr="009E3B7C" w:rsidRDefault="00762949" w:rsidP="00184FCF">
            <w:pPr>
              <w:jc w:val="both"/>
              <w:rPr>
                <w:rFonts w:cs="Arial"/>
                <w:b/>
              </w:rPr>
            </w:pPr>
            <w:r>
              <w:rPr>
                <w:rFonts w:cs="Arial"/>
                <w:b/>
              </w:rPr>
              <w:t>Ext1_APDU_RspLen</w:t>
            </w:r>
          </w:p>
        </w:tc>
      </w:tr>
      <w:tr w:rsidR="00762949" w:rsidRPr="009E3B7C" w14:paraId="1E50E474" w14:textId="77777777" w:rsidTr="00184FCF">
        <w:trPr>
          <w:trHeight w:val="332"/>
        </w:trPr>
        <w:tc>
          <w:tcPr>
            <w:tcW w:w="1010" w:type="pct"/>
            <w:shd w:val="clear" w:color="auto" w:fill="BFBFBF" w:themeFill="background1" w:themeFillShade="BF"/>
          </w:tcPr>
          <w:p w14:paraId="3C7B7CE4" w14:textId="77777777" w:rsidR="00762949" w:rsidRDefault="00762949" w:rsidP="00184FCF">
            <w:pPr>
              <w:jc w:val="both"/>
              <w:rPr>
                <w:rFonts w:cs="Arial"/>
                <w:b/>
              </w:rPr>
            </w:pPr>
            <w:r>
              <w:rPr>
                <w:rFonts w:cs="Arial"/>
                <w:b/>
              </w:rPr>
              <w:t>Description</w:t>
            </w:r>
          </w:p>
        </w:tc>
        <w:tc>
          <w:tcPr>
            <w:tcW w:w="3990" w:type="pct"/>
          </w:tcPr>
          <w:p w14:paraId="6872FC96" w14:textId="77777777" w:rsidR="00206F6A" w:rsidRDefault="00206F6A"/>
        </w:tc>
      </w:tr>
      <w:tr w:rsidR="00762949" w:rsidRPr="009E3B7C" w14:paraId="3478406A" w14:textId="77777777" w:rsidTr="00184FCF">
        <w:trPr>
          <w:trHeight w:val="332"/>
        </w:trPr>
        <w:tc>
          <w:tcPr>
            <w:tcW w:w="1010" w:type="pct"/>
            <w:shd w:val="clear" w:color="auto" w:fill="BFBFBF" w:themeFill="background1" w:themeFillShade="BF"/>
          </w:tcPr>
          <w:p w14:paraId="20590771" w14:textId="77777777" w:rsidR="00762949" w:rsidRPr="00F161E5" w:rsidRDefault="00762949" w:rsidP="00184FCF">
            <w:pPr>
              <w:jc w:val="both"/>
              <w:rPr>
                <w:rFonts w:cs="Arial"/>
                <w:b/>
              </w:rPr>
            </w:pPr>
            <w:r>
              <w:rPr>
                <w:rFonts w:cs="Arial"/>
                <w:b/>
              </w:rPr>
              <w:t>Encoding</w:t>
            </w:r>
          </w:p>
        </w:tc>
        <w:tc>
          <w:tcPr>
            <w:tcW w:w="3990" w:type="pct"/>
          </w:tcPr>
          <w:p w14:paraId="127F309A" w14:textId="77777777" w:rsidR="00920C72" w:rsidRDefault="000F1FDF" w:rsidP="00920C72">
            <w:hyperlink w:anchor="_933f74f9c481c77f021a6aa066d15403" w:history="1">
              <w:r w:rsidR="00920C72">
                <w:rPr>
                  <w:rStyle w:val="Hyperlink"/>
                </w:rPr>
                <w:t>UnitlessValue8bit_ET</w:t>
              </w:r>
            </w:hyperlink>
          </w:p>
        </w:tc>
      </w:tr>
      <w:tr w:rsidR="00762949" w:rsidRPr="009E3B7C" w14:paraId="119C490B" w14:textId="77777777" w:rsidTr="00184FCF">
        <w:trPr>
          <w:trHeight w:val="332"/>
        </w:trPr>
        <w:tc>
          <w:tcPr>
            <w:tcW w:w="1010" w:type="pct"/>
            <w:shd w:val="clear" w:color="auto" w:fill="BFBFBF" w:themeFill="background1" w:themeFillShade="BF"/>
          </w:tcPr>
          <w:p w14:paraId="044BEC64" w14:textId="77777777" w:rsidR="00762949" w:rsidRPr="00F161E5" w:rsidRDefault="00762949" w:rsidP="00184FCF">
            <w:pPr>
              <w:jc w:val="both"/>
              <w:rPr>
                <w:rFonts w:cs="Arial"/>
                <w:b/>
              </w:rPr>
            </w:pPr>
            <w:r>
              <w:rPr>
                <w:rFonts w:cs="Arial"/>
                <w:b/>
              </w:rPr>
              <w:t>Size</w:t>
            </w:r>
          </w:p>
        </w:tc>
        <w:tc>
          <w:tcPr>
            <w:tcW w:w="3990" w:type="pct"/>
          </w:tcPr>
          <w:p w14:paraId="6FB86F8C" w14:textId="77777777" w:rsidR="00920C72" w:rsidRDefault="00920C72" w:rsidP="00920C72">
            <w:r>
              <w:t>Not set</w:t>
            </w:r>
          </w:p>
        </w:tc>
      </w:tr>
      <w:tr w:rsidR="00762949" w:rsidRPr="009E3B7C" w14:paraId="056E4455" w14:textId="77777777" w:rsidTr="00184FCF">
        <w:trPr>
          <w:trHeight w:val="332"/>
        </w:trPr>
        <w:tc>
          <w:tcPr>
            <w:tcW w:w="1010" w:type="pct"/>
            <w:shd w:val="clear" w:color="auto" w:fill="BFBFBF" w:themeFill="background1" w:themeFillShade="BF"/>
          </w:tcPr>
          <w:p w14:paraId="33AAF626" w14:textId="77777777" w:rsidR="00762949" w:rsidRDefault="00762949" w:rsidP="00184FCF">
            <w:pPr>
              <w:jc w:val="both"/>
              <w:rPr>
                <w:rFonts w:cs="Arial"/>
                <w:b/>
              </w:rPr>
            </w:pPr>
            <w:r>
              <w:rPr>
                <w:rFonts w:cs="Arial"/>
                <w:b/>
              </w:rPr>
              <w:t>Transmitter</w:t>
            </w:r>
          </w:p>
        </w:tc>
        <w:tc>
          <w:tcPr>
            <w:tcW w:w="3990" w:type="pct"/>
          </w:tcPr>
          <w:p w14:paraId="40B1F0C3" w14:textId="77777777" w:rsidR="00206F6A" w:rsidRDefault="00206F6A"/>
        </w:tc>
      </w:tr>
      <w:tr w:rsidR="00762949" w:rsidRPr="009E3B7C" w14:paraId="7B655D88" w14:textId="77777777" w:rsidTr="00184FCF">
        <w:trPr>
          <w:trHeight w:val="332"/>
        </w:trPr>
        <w:tc>
          <w:tcPr>
            <w:tcW w:w="1010" w:type="pct"/>
            <w:shd w:val="clear" w:color="auto" w:fill="BFBFBF" w:themeFill="background1" w:themeFillShade="BF"/>
          </w:tcPr>
          <w:p w14:paraId="72401C09" w14:textId="77777777" w:rsidR="00762949" w:rsidRDefault="00762949" w:rsidP="00184FCF">
            <w:pPr>
              <w:jc w:val="both"/>
              <w:rPr>
                <w:rFonts w:cs="Arial"/>
                <w:b/>
              </w:rPr>
            </w:pPr>
            <w:r>
              <w:rPr>
                <w:rFonts w:cs="Arial"/>
                <w:b/>
              </w:rPr>
              <w:t>Receiver</w:t>
            </w:r>
          </w:p>
        </w:tc>
        <w:tc>
          <w:tcPr>
            <w:tcW w:w="3990" w:type="pct"/>
          </w:tcPr>
          <w:p w14:paraId="20807716" w14:textId="77777777" w:rsidR="00206F6A" w:rsidRDefault="00206F6A"/>
        </w:tc>
      </w:tr>
    </w:tbl>
    <w:p w14:paraId="7AC222BD" w14:textId="77777777" w:rsidR="00762949" w:rsidRDefault="00762949" w:rsidP="00762949"/>
    <w:p w14:paraId="04BBA214" w14:textId="77777777" w:rsidR="00762949" w:rsidRDefault="00762949" w:rsidP="00762949">
      <w:pPr>
        <w:pStyle w:val="RETechSignal"/>
      </w:pPr>
      <w:bookmarkStart w:id="354" w:name="_ba3a21e8cc6f12f92c9026e5920c7934"/>
      <w:r>
        <w:t>Ext1_APDU_Rsp_Data</w:t>
      </w:r>
      <w:bookmarkEnd w:id="354"/>
    </w:p>
    <w:tbl>
      <w:tblPr>
        <w:tblStyle w:val="TableGrid"/>
        <w:tblW w:w="4524" w:type="pct"/>
        <w:tblInd w:w="625" w:type="dxa"/>
        <w:tblLook w:val="0620" w:firstRow="1" w:lastRow="0" w:firstColumn="0" w:lastColumn="0" w:noHBand="1" w:noVBand="1"/>
      </w:tblPr>
      <w:tblGrid>
        <w:gridCol w:w="1709"/>
        <w:gridCol w:w="6751"/>
      </w:tblGrid>
      <w:tr w:rsidR="00762949" w:rsidRPr="009E3B7C" w14:paraId="7664909B" w14:textId="77777777" w:rsidTr="00184FCF">
        <w:trPr>
          <w:trHeight w:val="166"/>
        </w:trPr>
        <w:tc>
          <w:tcPr>
            <w:tcW w:w="1010" w:type="pct"/>
            <w:shd w:val="clear" w:color="auto" w:fill="BFBFBF" w:themeFill="background1" w:themeFillShade="BF"/>
          </w:tcPr>
          <w:p w14:paraId="2D457EA8"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E18BF02" w14:textId="77777777" w:rsidR="00762949" w:rsidRPr="009E3B7C" w:rsidRDefault="00762949" w:rsidP="00184FCF">
            <w:pPr>
              <w:jc w:val="both"/>
              <w:rPr>
                <w:rFonts w:cs="Arial"/>
                <w:b/>
              </w:rPr>
            </w:pPr>
            <w:r>
              <w:rPr>
                <w:rFonts w:cs="Arial"/>
                <w:b/>
              </w:rPr>
              <w:t>Ext1_APDU_Rsp_Data</w:t>
            </w:r>
          </w:p>
        </w:tc>
      </w:tr>
      <w:tr w:rsidR="00762949" w:rsidRPr="009E3B7C" w14:paraId="1625A67F" w14:textId="77777777" w:rsidTr="00184FCF">
        <w:trPr>
          <w:trHeight w:val="332"/>
        </w:trPr>
        <w:tc>
          <w:tcPr>
            <w:tcW w:w="1010" w:type="pct"/>
            <w:shd w:val="clear" w:color="auto" w:fill="BFBFBF" w:themeFill="background1" w:themeFillShade="BF"/>
          </w:tcPr>
          <w:p w14:paraId="0B0C8532" w14:textId="77777777" w:rsidR="00762949" w:rsidRDefault="00762949" w:rsidP="00184FCF">
            <w:pPr>
              <w:jc w:val="both"/>
              <w:rPr>
                <w:rFonts w:cs="Arial"/>
                <w:b/>
              </w:rPr>
            </w:pPr>
            <w:r>
              <w:rPr>
                <w:rFonts w:cs="Arial"/>
                <w:b/>
              </w:rPr>
              <w:t>Description</w:t>
            </w:r>
          </w:p>
        </w:tc>
        <w:tc>
          <w:tcPr>
            <w:tcW w:w="3990" w:type="pct"/>
          </w:tcPr>
          <w:p w14:paraId="7A5E7E71" w14:textId="77777777" w:rsidR="00206F6A" w:rsidRDefault="00206F6A"/>
        </w:tc>
      </w:tr>
      <w:tr w:rsidR="00762949" w:rsidRPr="009E3B7C" w14:paraId="7DEAA9B4" w14:textId="77777777" w:rsidTr="00184FCF">
        <w:trPr>
          <w:trHeight w:val="332"/>
        </w:trPr>
        <w:tc>
          <w:tcPr>
            <w:tcW w:w="1010" w:type="pct"/>
            <w:shd w:val="clear" w:color="auto" w:fill="BFBFBF" w:themeFill="background1" w:themeFillShade="BF"/>
          </w:tcPr>
          <w:p w14:paraId="3D7109EA" w14:textId="77777777" w:rsidR="00762949" w:rsidRPr="00F161E5" w:rsidRDefault="00762949" w:rsidP="00184FCF">
            <w:pPr>
              <w:jc w:val="both"/>
              <w:rPr>
                <w:rFonts w:cs="Arial"/>
                <w:b/>
              </w:rPr>
            </w:pPr>
            <w:r>
              <w:rPr>
                <w:rFonts w:cs="Arial"/>
                <w:b/>
              </w:rPr>
              <w:t>Encoding</w:t>
            </w:r>
          </w:p>
        </w:tc>
        <w:tc>
          <w:tcPr>
            <w:tcW w:w="3990" w:type="pct"/>
          </w:tcPr>
          <w:p w14:paraId="34961D31" w14:textId="77777777" w:rsidR="00920C72" w:rsidRDefault="000F1FDF" w:rsidP="00920C72">
            <w:hyperlink w:anchor="_7081dca6e387f8b0b1d3f83b67592ad6" w:history="1">
              <w:r w:rsidR="00920C72">
                <w:rPr>
                  <w:rStyle w:val="Hyperlink"/>
                </w:rPr>
                <w:t>UnitlessValue255bit_ET</w:t>
              </w:r>
            </w:hyperlink>
          </w:p>
        </w:tc>
      </w:tr>
      <w:tr w:rsidR="00762949" w:rsidRPr="009E3B7C" w14:paraId="496032FA" w14:textId="77777777" w:rsidTr="00184FCF">
        <w:trPr>
          <w:trHeight w:val="332"/>
        </w:trPr>
        <w:tc>
          <w:tcPr>
            <w:tcW w:w="1010" w:type="pct"/>
            <w:shd w:val="clear" w:color="auto" w:fill="BFBFBF" w:themeFill="background1" w:themeFillShade="BF"/>
          </w:tcPr>
          <w:p w14:paraId="2E7D547B" w14:textId="77777777" w:rsidR="00762949" w:rsidRPr="00F161E5" w:rsidRDefault="00762949" w:rsidP="00184FCF">
            <w:pPr>
              <w:jc w:val="both"/>
              <w:rPr>
                <w:rFonts w:cs="Arial"/>
                <w:b/>
              </w:rPr>
            </w:pPr>
            <w:r>
              <w:rPr>
                <w:rFonts w:cs="Arial"/>
                <w:b/>
              </w:rPr>
              <w:t>Size</w:t>
            </w:r>
          </w:p>
        </w:tc>
        <w:tc>
          <w:tcPr>
            <w:tcW w:w="3990" w:type="pct"/>
          </w:tcPr>
          <w:p w14:paraId="191EB05A" w14:textId="77777777" w:rsidR="00920C72" w:rsidRDefault="00920C72" w:rsidP="00920C72">
            <w:r>
              <w:t>Not set</w:t>
            </w:r>
          </w:p>
        </w:tc>
      </w:tr>
      <w:tr w:rsidR="00762949" w:rsidRPr="009E3B7C" w14:paraId="2E46DF5B" w14:textId="77777777" w:rsidTr="00184FCF">
        <w:trPr>
          <w:trHeight w:val="332"/>
        </w:trPr>
        <w:tc>
          <w:tcPr>
            <w:tcW w:w="1010" w:type="pct"/>
            <w:shd w:val="clear" w:color="auto" w:fill="BFBFBF" w:themeFill="background1" w:themeFillShade="BF"/>
          </w:tcPr>
          <w:p w14:paraId="0A908933" w14:textId="77777777" w:rsidR="00762949" w:rsidRDefault="00762949" w:rsidP="00184FCF">
            <w:pPr>
              <w:jc w:val="both"/>
              <w:rPr>
                <w:rFonts w:cs="Arial"/>
                <w:b/>
              </w:rPr>
            </w:pPr>
            <w:r>
              <w:rPr>
                <w:rFonts w:cs="Arial"/>
                <w:b/>
              </w:rPr>
              <w:t>Transmitter</w:t>
            </w:r>
          </w:p>
        </w:tc>
        <w:tc>
          <w:tcPr>
            <w:tcW w:w="3990" w:type="pct"/>
          </w:tcPr>
          <w:p w14:paraId="65EC1DFA" w14:textId="77777777" w:rsidR="00206F6A" w:rsidRDefault="00206F6A"/>
        </w:tc>
      </w:tr>
      <w:tr w:rsidR="00762949" w:rsidRPr="009E3B7C" w14:paraId="648E5362" w14:textId="77777777" w:rsidTr="00184FCF">
        <w:trPr>
          <w:trHeight w:val="332"/>
        </w:trPr>
        <w:tc>
          <w:tcPr>
            <w:tcW w:w="1010" w:type="pct"/>
            <w:shd w:val="clear" w:color="auto" w:fill="BFBFBF" w:themeFill="background1" w:themeFillShade="BF"/>
          </w:tcPr>
          <w:p w14:paraId="6FF3703C" w14:textId="77777777" w:rsidR="00762949" w:rsidRDefault="00762949" w:rsidP="00184FCF">
            <w:pPr>
              <w:jc w:val="both"/>
              <w:rPr>
                <w:rFonts w:cs="Arial"/>
                <w:b/>
              </w:rPr>
            </w:pPr>
            <w:r>
              <w:rPr>
                <w:rFonts w:cs="Arial"/>
                <w:b/>
              </w:rPr>
              <w:t>Receiver</w:t>
            </w:r>
          </w:p>
        </w:tc>
        <w:tc>
          <w:tcPr>
            <w:tcW w:w="3990" w:type="pct"/>
          </w:tcPr>
          <w:p w14:paraId="6925A741" w14:textId="77777777" w:rsidR="00206F6A" w:rsidRDefault="00206F6A"/>
        </w:tc>
      </w:tr>
    </w:tbl>
    <w:p w14:paraId="4321D096" w14:textId="77777777" w:rsidR="00762949" w:rsidRDefault="00762949" w:rsidP="00762949"/>
    <w:p w14:paraId="034BD93F" w14:textId="77777777" w:rsidR="00762949" w:rsidRDefault="00762949" w:rsidP="00762949">
      <w:pPr>
        <w:pStyle w:val="RETechSignal"/>
      </w:pPr>
      <w:bookmarkStart w:id="355" w:name="_2833efd9535630a5a1317aa4772a04e5"/>
      <w:r>
        <w:t>Ext1_APDU_StatByte</w:t>
      </w:r>
      <w:bookmarkEnd w:id="355"/>
    </w:p>
    <w:tbl>
      <w:tblPr>
        <w:tblStyle w:val="TableGrid"/>
        <w:tblW w:w="4524" w:type="pct"/>
        <w:tblInd w:w="625" w:type="dxa"/>
        <w:tblLook w:val="0620" w:firstRow="1" w:lastRow="0" w:firstColumn="0" w:lastColumn="0" w:noHBand="1" w:noVBand="1"/>
      </w:tblPr>
      <w:tblGrid>
        <w:gridCol w:w="1709"/>
        <w:gridCol w:w="6751"/>
      </w:tblGrid>
      <w:tr w:rsidR="00762949" w:rsidRPr="009E3B7C" w14:paraId="76FBD240" w14:textId="77777777" w:rsidTr="00184FCF">
        <w:trPr>
          <w:trHeight w:val="166"/>
        </w:trPr>
        <w:tc>
          <w:tcPr>
            <w:tcW w:w="1010" w:type="pct"/>
            <w:shd w:val="clear" w:color="auto" w:fill="BFBFBF" w:themeFill="background1" w:themeFillShade="BF"/>
          </w:tcPr>
          <w:p w14:paraId="0FD9F5B2"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7B35CCC" w14:textId="77777777" w:rsidR="00762949" w:rsidRPr="009E3B7C" w:rsidRDefault="00762949" w:rsidP="00184FCF">
            <w:pPr>
              <w:jc w:val="both"/>
              <w:rPr>
                <w:rFonts w:cs="Arial"/>
                <w:b/>
              </w:rPr>
            </w:pPr>
            <w:r>
              <w:rPr>
                <w:rFonts w:cs="Arial"/>
                <w:b/>
              </w:rPr>
              <w:t>Ext1_APDU_StatByte</w:t>
            </w:r>
          </w:p>
        </w:tc>
      </w:tr>
      <w:tr w:rsidR="00762949" w:rsidRPr="009E3B7C" w14:paraId="50753BAD" w14:textId="77777777" w:rsidTr="00184FCF">
        <w:trPr>
          <w:trHeight w:val="332"/>
        </w:trPr>
        <w:tc>
          <w:tcPr>
            <w:tcW w:w="1010" w:type="pct"/>
            <w:shd w:val="clear" w:color="auto" w:fill="BFBFBF" w:themeFill="background1" w:themeFillShade="BF"/>
          </w:tcPr>
          <w:p w14:paraId="35BDE0C7" w14:textId="77777777" w:rsidR="00762949" w:rsidRDefault="00762949" w:rsidP="00184FCF">
            <w:pPr>
              <w:jc w:val="both"/>
              <w:rPr>
                <w:rFonts w:cs="Arial"/>
                <w:b/>
              </w:rPr>
            </w:pPr>
            <w:r>
              <w:rPr>
                <w:rFonts w:cs="Arial"/>
                <w:b/>
              </w:rPr>
              <w:t>Description</w:t>
            </w:r>
          </w:p>
        </w:tc>
        <w:tc>
          <w:tcPr>
            <w:tcW w:w="3990" w:type="pct"/>
          </w:tcPr>
          <w:p w14:paraId="50651220" w14:textId="77777777" w:rsidR="00206F6A" w:rsidRDefault="00206F6A"/>
        </w:tc>
      </w:tr>
      <w:tr w:rsidR="00762949" w:rsidRPr="009E3B7C" w14:paraId="423831FA" w14:textId="77777777" w:rsidTr="00184FCF">
        <w:trPr>
          <w:trHeight w:val="332"/>
        </w:trPr>
        <w:tc>
          <w:tcPr>
            <w:tcW w:w="1010" w:type="pct"/>
            <w:shd w:val="clear" w:color="auto" w:fill="BFBFBF" w:themeFill="background1" w:themeFillShade="BF"/>
          </w:tcPr>
          <w:p w14:paraId="3C7F44D3" w14:textId="77777777" w:rsidR="00762949" w:rsidRPr="00F161E5" w:rsidRDefault="00762949" w:rsidP="00184FCF">
            <w:pPr>
              <w:jc w:val="both"/>
              <w:rPr>
                <w:rFonts w:cs="Arial"/>
                <w:b/>
              </w:rPr>
            </w:pPr>
            <w:r>
              <w:rPr>
                <w:rFonts w:cs="Arial"/>
                <w:b/>
              </w:rPr>
              <w:t>Encoding</w:t>
            </w:r>
          </w:p>
        </w:tc>
        <w:tc>
          <w:tcPr>
            <w:tcW w:w="3990" w:type="pct"/>
          </w:tcPr>
          <w:p w14:paraId="7980187B" w14:textId="77777777" w:rsidR="00920C72" w:rsidRDefault="000F1FDF" w:rsidP="00920C72">
            <w:hyperlink w:anchor="_eaebd89af027839b99bc4dfe93c7240b" w:history="1">
              <w:r w:rsidR="00920C72">
                <w:rPr>
                  <w:rStyle w:val="Hyperlink"/>
                </w:rPr>
                <w:t>UnitlessValue16bit_ET</w:t>
              </w:r>
            </w:hyperlink>
          </w:p>
        </w:tc>
      </w:tr>
      <w:tr w:rsidR="00762949" w:rsidRPr="009E3B7C" w14:paraId="07251DF0" w14:textId="77777777" w:rsidTr="00184FCF">
        <w:trPr>
          <w:trHeight w:val="332"/>
        </w:trPr>
        <w:tc>
          <w:tcPr>
            <w:tcW w:w="1010" w:type="pct"/>
            <w:shd w:val="clear" w:color="auto" w:fill="BFBFBF" w:themeFill="background1" w:themeFillShade="BF"/>
          </w:tcPr>
          <w:p w14:paraId="00E21113" w14:textId="77777777" w:rsidR="00762949" w:rsidRPr="00F161E5" w:rsidRDefault="00762949" w:rsidP="00184FCF">
            <w:pPr>
              <w:jc w:val="both"/>
              <w:rPr>
                <w:rFonts w:cs="Arial"/>
                <w:b/>
              </w:rPr>
            </w:pPr>
            <w:r>
              <w:rPr>
                <w:rFonts w:cs="Arial"/>
                <w:b/>
              </w:rPr>
              <w:t>Size</w:t>
            </w:r>
          </w:p>
        </w:tc>
        <w:tc>
          <w:tcPr>
            <w:tcW w:w="3990" w:type="pct"/>
          </w:tcPr>
          <w:p w14:paraId="7BB5C3CA" w14:textId="77777777" w:rsidR="00920C72" w:rsidRDefault="00920C72" w:rsidP="00920C72">
            <w:r>
              <w:t>Not set</w:t>
            </w:r>
          </w:p>
        </w:tc>
      </w:tr>
      <w:tr w:rsidR="00762949" w:rsidRPr="009E3B7C" w14:paraId="0FDDBB3C" w14:textId="77777777" w:rsidTr="00184FCF">
        <w:trPr>
          <w:trHeight w:val="332"/>
        </w:trPr>
        <w:tc>
          <w:tcPr>
            <w:tcW w:w="1010" w:type="pct"/>
            <w:shd w:val="clear" w:color="auto" w:fill="BFBFBF" w:themeFill="background1" w:themeFillShade="BF"/>
          </w:tcPr>
          <w:p w14:paraId="35FA4173" w14:textId="77777777" w:rsidR="00762949" w:rsidRDefault="00762949" w:rsidP="00184FCF">
            <w:pPr>
              <w:jc w:val="both"/>
              <w:rPr>
                <w:rFonts w:cs="Arial"/>
                <w:b/>
              </w:rPr>
            </w:pPr>
            <w:r>
              <w:rPr>
                <w:rFonts w:cs="Arial"/>
                <w:b/>
              </w:rPr>
              <w:lastRenderedPageBreak/>
              <w:t>Transmitter</w:t>
            </w:r>
          </w:p>
        </w:tc>
        <w:tc>
          <w:tcPr>
            <w:tcW w:w="3990" w:type="pct"/>
          </w:tcPr>
          <w:p w14:paraId="5CADBAA2" w14:textId="77777777" w:rsidR="00206F6A" w:rsidRDefault="00206F6A"/>
        </w:tc>
      </w:tr>
      <w:tr w:rsidR="00762949" w:rsidRPr="009E3B7C" w14:paraId="64FAB82C" w14:textId="77777777" w:rsidTr="00184FCF">
        <w:trPr>
          <w:trHeight w:val="332"/>
        </w:trPr>
        <w:tc>
          <w:tcPr>
            <w:tcW w:w="1010" w:type="pct"/>
            <w:shd w:val="clear" w:color="auto" w:fill="BFBFBF" w:themeFill="background1" w:themeFillShade="BF"/>
          </w:tcPr>
          <w:p w14:paraId="4864B33B" w14:textId="77777777" w:rsidR="00762949" w:rsidRDefault="00762949" w:rsidP="00184FCF">
            <w:pPr>
              <w:jc w:val="both"/>
              <w:rPr>
                <w:rFonts w:cs="Arial"/>
                <w:b/>
              </w:rPr>
            </w:pPr>
            <w:r>
              <w:rPr>
                <w:rFonts w:cs="Arial"/>
                <w:b/>
              </w:rPr>
              <w:t>Receiver</w:t>
            </w:r>
          </w:p>
        </w:tc>
        <w:tc>
          <w:tcPr>
            <w:tcW w:w="3990" w:type="pct"/>
          </w:tcPr>
          <w:p w14:paraId="5A3CAE61" w14:textId="77777777" w:rsidR="00206F6A" w:rsidRDefault="00206F6A"/>
        </w:tc>
      </w:tr>
    </w:tbl>
    <w:p w14:paraId="01785045" w14:textId="77777777" w:rsidR="00762949" w:rsidRDefault="00762949" w:rsidP="00762949"/>
    <w:p w14:paraId="7FAC2A33" w14:textId="77777777" w:rsidR="00762949" w:rsidRDefault="00762949" w:rsidP="00762949">
      <w:pPr>
        <w:pStyle w:val="RETechSignal"/>
      </w:pPr>
      <w:bookmarkStart w:id="356" w:name="_606c2da1b320d77d6630ef5bb8230a21"/>
      <w:r>
        <w:t>Ext1_CardType</w:t>
      </w:r>
      <w:bookmarkEnd w:id="356"/>
    </w:p>
    <w:tbl>
      <w:tblPr>
        <w:tblStyle w:val="TableGrid"/>
        <w:tblW w:w="4524" w:type="pct"/>
        <w:tblInd w:w="625" w:type="dxa"/>
        <w:tblLook w:val="0620" w:firstRow="1" w:lastRow="0" w:firstColumn="0" w:lastColumn="0" w:noHBand="1" w:noVBand="1"/>
      </w:tblPr>
      <w:tblGrid>
        <w:gridCol w:w="1709"/>
        <w:gridCol w:w="6751"/>
      </w:tblGrid>
      <w:tr w:rsidR="00762949" w:rsidRPr="009E3B7C" w14:paraId="60E25EA5" w14:textId="77777777" w:rsidTr="00184FCF">
        <w:trPr>
          <w:trHeight w:val="166"/>
        </w:trPr>
        <w:tc>
          <w:tcPr>
            <w:tcW w:w="1010" w:type="pct"/>
            <w:shd w:val="clear" w:color="auto" w:fill="BFBFBF" w:themeFill="background1" w:themeFillShade="BF"/>
          </w:tcPr>
          <w:p w14:paraId="0ADBDD25"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FBF81C6" w14:textId="77777777" w:rsidR="00762949" w:rsidRPr="009E3B7C" w:rsidRDefault="00762949" w:rsidP="00184FCF">
            <w:pPr>
              <w:jc w:val="both"/>
              <w:rPr>
                <w:rFonts w:cs="Arial"/>
                <w:b/>
              </w:rPr>
            </w:pPr>
            <w:r>
              <w:rPr>
                <w:rFonts w:cs="Arial"/>
                <w:b/>
              </w:rPr>
              <w:t>Ext1_CardType</w:t>
            </w:r>
          </w:p>
        </w:tc>
      </w:tr>
      <w:tr w:rsidR="00762949" w:rsidRPr="009E3B7C" w14:paraId="06BCD64D" w14:textId="77777777" w:rsidTr="00184FCF">
        <w:trPr>
          <w:trHeight w:val="332"/>
        </w:trPr>
        <w:tc>
          <w:tcPr>
            <w:tcW w:w="1010" w:type="pct"/>
            <w:shd w:val="clear" w:color="auto" w:fill="BFBFBF" w:themeFill="background1" w:themeFillShade="BF"/>
          </w:tcPr>
          <w:p w14:paraId="6755D859" w14:textId="77777777" w:rsidR="00762949" w:rsidRDefault="00762949" w:rsidP="00184FCF">
            <w:pPr>
              <w:jc w:val="both"/>
              <w:rPr>
                <w:rFonts w:cs="Arial"/>
                <w:b/>
              </w:rPr>
            </w:pPr>
            <w:r>
              <w:rPr>
                <w:rFonts w:cs="Arial"/>
                <w:b/>
              </w:rPr>
              <w:t>Description</w:t>
            </w:r>
          </w:p>
        </w:tc>
        <w:tc>
          <w:tcPr>
            <w:tcW w:w="3990" w:type="pct"/>
          </w:tcPr>
          <w:p w14:paraId="6359CA90" w14:textId="77777777" w:rsidR="00206F6A" w:rsidRDefault="00206F6A"/>
        </w:tc>
      </w:tr>
      <w:tr w:rsidR="00762949" w:rsidRPr="009E3B7C" w14:paraId="6D1274FC" w14:textId="77777777" w:rsidTr="00184FCF">
        <w:trPr>
          <w:trHeight w:val="332"/>
        </w:trPr>
        <w:tc>
          <w:tcPr>
            <w:tcW w:w="1010" w:type="pct"/>
            <w:shd w:val="clear" w:color="auto" w:fill="BFBFBF" w:themeFill="background1" w:themeFillShade="BF"/>
          </w:tcPr>
          <w:p w14:paraId="1575EF3D" w14:textId="77777777" w:rsidR="00762949" w:rsidRPr="00F161E5" w:rsidRDefault="00762949" w:rsidP="00184FCF">
            <w:pPr>
              <w:jc w:val="both"/>
              <w:rPr>
                <w:rFonts w:cs="Arial"/>
                <w:b/>
              </w:rPr>
            </w:pPr>
            <w:r>
              <w:rPr>
                <w:rFonts w:cs="Arial"/>
                <w:b/>
              </w:rPr>
              <w:t>Encoding</w:t>
            </w:r>
          </w:p>
        </w:tc>
        <w:tc>
          <w:tcPr>
            <w:tcW w:w="3990" w:type="pct"/>
          </w:tcPr>
          <w:p w14:paraId="6867B187" w14:textId="77777777" w:rsidR="00920C72" w:rsidRDefault="000F1FDF" w:rsidP="00920C72">
            <w:hyperlink w:anchor="_8a4d5abcb5fa8d3f797ec8fba6bb1932" w:history="1">
              <w:r w:rsidR="00920C72">
                <w:rPr>
                  <w:rStyle w:val="Hyperlink"/>
                </w:rPr>
                <w:t>Ext1_CardType_ET</w:t>
              </w:r>
            </w:hyperlink>
          </w:p>
        </w:tc>
      </w:tr>
      <w:tr w:rsidR="00762949" w:rsidRPr="009E3B7C" w14:paraId="624E78AA" w14:textId="77777777" w:rsidTr="00184FCF">
        <w:trPr>
          <w:trHeight w:val="332"/>
        </w:trPr>
        <w:tc>
          <w:tcPr>
            <w:tcW w:w="1010" w:type="pct"/>
            <w:shd w:val="clear" w:color="auto" w:fill="BFBFBF" w:themeFill="background1" w:themeFillShade="BF"/>
          </w:tcPr>
          <w:p w14:paraId="781EEBCB" w14:textId="77777777" w:rsidR="00762949" w:rsidRPr="00F161E5" w:rsidRDefault="00762949" w:rsidP="00184FCF">
            <w:pPr>
              <w:jc w:val="both"/>
              <w:rPr>
                <w:rFonts w:cs="Arial"/>
                <w:b/>
              </w:rPr>
            </w:pPr>
            <w:r>
              <w:rPr>
                <w:rFonts w:cs="Arial"/>
                <w:b/>
              </w:rPr>
              <w:t>Size</w:t>
            </w:r>
          </w:p>
        </w:tc>
        <w:tc>
          <w:tcPr>
            <w:tcW w:w="3990" w:type="pct"/>
          </w:tcPr>
          <w:p w14:paraId="5548BB83" w14:textId="77777777" w:rsidR="00920C72" w:rsidRDefault="00920C72" w:rsidP="00920C72">
            <w:r>
              <w:t>Not set</w:t>
            </w:r>
          </w:p>
        </w:tc>
      </w:tr>
      <w:tr w:rsidR="00762949" w:rsidRPr="009E3B7C" w14:paraId="5828C659" w14:textId="77777777" w:rsidTr="00184FCF">
        <w:trPr>
          <w:trHeight w:val="332"/>
        </w:trPr>
        <w:tc>
          <w:tcPr>
            <w:tcW w:w="1010" w:type="pct"/>
            <w:shd w:val="clear" w:color="auto" w:fill="BFBFBF" w:themeFill="background1" w:themeFillShade="BF"/>
          </w:tcPr>
          <w:p w14:paraId="7777F70F" w14:textId="77777777" w:rsidR="00762949" w:rsidRDefault="00762949" w:rsidP="00184FCF">
            <w:pPr>
              <w:jc w:val="both"/>
              <w:rPr>
                <w:rFonts w:cs="Arial"/>
                <w:b/>
              </w:rPr>
            </w:pPr>
            <w:r>
              <w:rPr>
                <w:rFonts w:cs="Arial"/>
                <w:b/>
              </w:rPr>
              <w:t>Transmitter</w:t>
            </w:r>
          </w:p>
        </w:tc>
        <w:tc>
          <w:tcPr>
            <w:tcW w:w="3990" w:type="pct"/>
          </w:tcPr>
          <w:p w14:paraId="504DEA77" w14:textId="77777777" w:rsidR="00206F6A" w:rsidRDefault="00206F6A"/>
        </w:tc>
      </w:tr>
      <w:tr w:rsidR="00762949" w:rsidRPr="009E3B7C" w14:paraId="4BCDBA89" w14:textId="77777777" w:rsidTr="00184FCF">
        <w:trPr>
          <w:trHeight w:val="332"/>
        </w:trPr>
        <w:tc>
          <w:tcPr>
            <w:tcW w:w="1010" w:type="pct"/>
            <w:shd w:val="clear" w:color="auto" w:fill="BFBFBF" w:themeFill="background1" w:themeFillShade="BF"/>
          </w:tcPr>
          <w:p w14:paraId="2F4E2C7C" w14:textId="77777777" w:rsidR="00762949" w:rsidRDefault="00762949" w:rsidP="00184FCF">
            <w:pPr>
              <w:jc w:val="both"/>
              <w:rPr>
                <w:rFonts w:cs="Arial"/>
                <w:b/>
              </w:rPr>
            </w:pPr>
            <w:r>
              <w:rPr>
                <w:rFonts w:cs="Arial"/>
                <w:b/>
              </w:rPr>
              <w:t>Receiver</w:t>
            </w:r>
          </w:p>
        </w:tc>
        <w:tc>
          <w:tcPr>
            <w:tcW w:w="3990" w:type="pct"/>
          </w:tcPr>
          <w:p w14:paraId="650D56F4" w14:textId="77777777" w:rsidR="00206F6A" w:rsidRDefault="00206F6A"/>
        </w:tc>
      </w:tr>
    </w:tbl>
    <w:p w14:paraId="2E7A0930" w14:textId="77777777" w:rsidR="00762949" w:rsidRDefault="00762949" w:rsidP="00762949"/>
    <w:p w14:paraId="1ABF541A" w14:textId="77777777" w:rsidR="00762949" w:rsidRDefault="00762949" w:rsidP="00762949">
      <w:pPr>
        <w:pStyle w:val="RETechSignal"/>
      </w:pPr>
      <w:bookmarkStart w:id="357" w:name="_779c7e28d1d2d017a1af869f259f9d9a"/>
      <w:r>
        <w:t>Ext1_Card_Infield_D_Stat</w:t>
      </w:r>
      <w:bookmarkEnd w:id="357"/>
    </w:p>
    <w:tbl>
      <w:tblPr>
        <w:tblStyle w:val="TableGrid"/>
        <w:tblW w:w="4524" w:type="pct"/>
        <w:tblInd w:w="625" w:type="dxa"/>
        <w:tblLook w:val="0620" w:firstRow="1" w:lastRow="0" w:firstColumn="0" w:lastColumn="0" w:noHBand="1" w:noVBand="1"/>
      </w:tblPr>
      <w:tblGrid>
        <w:gridCol w:w="1709"/>
        <w:gridCol w:w="6751"/>
      </w:tblGrid>
      <w:tr w:rsidR="00762949" w:rsidRPr="009E3B7C" w14:paraId="795A3F53" w14:textId="77777777" w:rsidTr="00184FCF">
        <w:trPr>
          <w:trHeight w:val="166"/>
        </w:trPr>
        <w:tc>
          <w:tcPr>
            <w:tcW w:w="1010" w:type="pct"/>
            <w:shd w:val="clear" w:color="auto" w:fill="BFBFBF" w:themeFill="background1" w:themeFillShade="BF"/>
          </w:tcPr>
          <w:p w14:paraId="390A1EDF"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44F180B" w14:textId="77777777" w:rsidR="00762949" w:rsidRPr="009E3B7C" w:rsidRDefault="00762949" w:rsidP="00184FCF">
            <w:pPr>
              <w:jc w:val="both"/>
              <w:rPr>
                <w:rFonts w:cs="Arial"/>
                <w:b/>
              </w:rPr>
            </w:pPr>
            <w:r>
              <w:rPr>
                <w:rFonts w:cs="Arial"/>
                <w:b/>
              </w:rPr>
              <w:t>Ext1_Card_Infield_D_Stat</w:t>
            </w:r>
          </w:p>
        </w:tc>
      </w:tr>
      <w:tr w:rsidR="00762949" w:rsidRPr="009E3B7C" w14:paraId="07C696CD" w14:textId="77777777" w:rsidTr="00184FCF">
        <w:trPr>
          <w:trHeight w:val="332"/>
        </w:trPr>
        <w:tc>
          <w:tcPr>
            <w:tcW w:w="1010" w:type="pct"/>
            <w:shd w:val="clear" w:color="auto" w:fill="BFBFBF" w:themeFill="background1" w:themeFillShade="BF"/>
          </w:tcPr>
          <w:p w14:paraId="163C517C" w14:textId="77777777" w:rsidR="00762949" w:rsidRDefault="00762949" w:rsidP="00184FCF">
            <w:pPr>
              <w:jc w:val="both"/>
              <w:rPr>
                <w:rFonts w:cs="Arial"/>
                <w:b/>
              </w:rPr>
            </w:pPr>
            <w:r>
              <w:rPr>
                <w:rFonts w:cs="Arial"/>
                <w:b/>
              </w:rPr>
              <w:t>Description</w:t>
            </w:r>
          </w:p>
        </w:tc>
        <w:tc>
          <w:tcPr>
            <w:tcW w:w="3990" w:type="pct"/>
          </w:tcPr>
          <w:p w14:paraId="230EBF1E" w14:textId="77777777" w:rsidR="00206F6A" w:rsidRDefault="00206F6A"/>
        </w:tc>
      </w:tr>
      <w:tr w:rsidR="00762949" w:rsidRPr="009E3B7C" w14:paraId="7E8B1A53" w14:textId="77777777" w:rsidTr="00184FCF">
        <w:trPr>
          <w:trHeight w:val="332"/>
        </w:trPr>
        <w:tc>
          <w:tcPr>
            <w:tcW w:w="1010" w:type="pct"/>
            <w:shd w:val="clear" w:color="auto" w:fill="BFBFBF" w:themeFill="background1" w:themeFillShade="BF"/>
          </w:tcPr>
          <w:p w14:paraId="6893F316" w14:textId="77777777" w:rsidR="00762949" w:rsidRPr="00F161E5" w:rsidRDefault="00762949" w:rsidP="00184FCF">
            <w:pPr>
              <w:jc w:val="both"/>
              <w:rPr>
                <w:rFonts w:cs="Arial"/>
                <w:b/>
              </w:rPr>
            </w:pPr>
            <w:r>
              <w:rPr>
                <w:rFonts w:cs="Arial"/>
                <w:b/>
              </w:rPr>
              <w:t>Encoding</w:t>
            </w:r>
          </w:p>
        </w:tc>
        <w:tc>
          <w:tcPr>
            <w:tcW w:w="3990" w:type="pct"/>
          </w:tcPr>
          <w:p w14:paraId="0EE1912D" w14:textId="77777777" w:rsidR="00920C72" w:rsidRDefault="000F1FDF" w:rsidP="00920C72">
            <w:hyperlink w:anchor="_21e770ae7d43fd22c9799148451297c6" w:history="1">
              <w:r w:rsidR="00920C72">
                <w:rPr>
                  <w:rStyle w:val="Hyperlink"/>
                </w:rPr>
                <w:t>Ext1_Card_Infield_D_Stat_ET</w:t>
              </w:r>
            </w:hyperlink>
          </w:p>
        </w:tc>
      </w:tr>
      <w:tr w:rsidR="00762949" w:rsidRPr="009E3B7C" w14:paraId="0505A14D" w14:textId="77777777" w:rsidTr="00184FCF">
        <w:trPr>
          <w:trHeight w:val="332"/>
        </w:trPr>
        <w:tc>
          <w:tcPr>
            <w:tcW w:w="1010" w:type="pct"/>
            <w:shd w:val="clear" w:color="auto" w:fill="BFBFBF" w:themeFill="background1" w:themeFillShade="BF"/>
          </w:tcPr>
          <w:p w14:paraId="397DDE16" w14:textId="77777777" w:rsidR="00762949" w:rsidRPr="00F161E5" w:rsidRDefault="00762949" w:rsidP="00184FCF">
            <w:pPr>
              <w:jc w:val="both"/>
              <w:rPr>
                <w:rFonts w:cs="Arial"/>
                <w:b/>
              </w:rPr>
            </w:pPr>
            <w:r>
              <w:rPr>
                <w:rFonts w:cs="Arial"/>
                <w:b/>
              </w:rPr>
              <w:t>Size</w:t>
            </w:r>
          </w:p>
        </w:tc>
        <w:tc>
          <w:tcPr>
            <w:tcW w:w="3990" w:type="pct"/>
          </w:tcPr>
          <w:p w14:paraId="2CBDB641" w14:textId="77777777" w:rsidR="00920C72" w:rsidRDefault="00920C72" w:rsidP="00920C72">
            <w:r>
              <w:t>Not set</w:t>
            </w:r>
          </w:p>
        </w:tc>
      </w:tr>
      <w:tr w:rsidR="00762949" w:rsidRPr="009E3B7C" w14:paraId="6C782052" w14:textId="77777777" w:rsidTr="00184FCF">
        <w:trPr>
          <w:trHeight w:val="332"/>
        </w:trPr>
        <w:tc>
          <w:tcPr>
            <w:tcW w:w="1010" w:type="pct"/>
            <w:shd w:val="clear" w:color="auto" w:fill="BFBFBF" w:themeFill="background1" w:themeFillShade="BF"/>
          </w:tcPr>
          <w:p w14:paraId="4409B79A" w14:textId="77777777" w:rsidR="00762949" w:rsidRDefault="00762949" w:rsidP="00184FCF">
            <w:pPr>
              <w:jc w:val="both"/>
              <w:rPr>
                <w:rFonts w:cs="Arial"/>
                <w:b/>
              </w:rPr>
            </w:pPr>
            <w:r>
              <w:rPr>
                <w:rFonts w:cs="Arial"/>
                <w:b/>
              </w:rPr>
              <w:t>Transmitter</w:t>
            </w:r>
          </w:p>
        </w:tc>
        <w:tc>
          <w:tcPr>
            <w:tcW w:w="3990" w:type="pct"/>
          </w:tcPr>
          <w:p w14:paraId="43D5645D" w14:textId="77777777" w:rsidR="00206F6A" w:rsidRDefault="00206F6A"/>
        </w:tc>
      </w:tr>
      <w:tr w:rsidR="00762949" w:rsidRPr="009E3B7C" w14:paraId="2D4BD6C4" w14:textId="77777777" w:rsidTr="00184FCF">
        <w:trPr>
          <w:trHeight w:val="332"/>
        </w:trPr>
        <w:tc>
          <w:tcPr>
            <w:tcW w:w="1010" w:type="pct"/>
            <w:shd w:val="clear" w:color="auto" w:fill="BFBFBF" w:themeFill="background1" w:themeFillShade="BF"/>
          </w:tcPr>
          <w:p w14:paraId="577CD024" w14:textId="77777777" w:rsidR="00762949" w:rsidRDefault="00762949" w:rsidP="00184FCF">
            <w:pPr>
              <w:jc w:val="both"/>
              <w:rPr>
                <w:rFonts w:cs="Arial"/>
                <w:b/>
              </w:rPr>
            </w:pPr>
            <w:r>
              <w:rPr>
                <w:rFonts w:cs="Arial"/>
                <w:b/>
              </w:rPr>
              <w:t>Receiver</w:t>
            </w:r>
          </w:p>
        </w:tc>
        <w:tc>
          <w:tcPr>
            <w:tcW w:w="3990" w:type="pct"/>
          </w:tcPr>
          <w:p w14:paraId="6A49D3B6" w14:textId="77777777" w:rsidR="00206F6A" w:rsidRDefault="00206F6A"/>
        </w:tc>
      </w:tr>
    </w:tbl>
    <w:p w14:paraId="517AFB63" w14:textId="77777777" w:rsidR="00762949" w:rsidRDefault="00762949" w:rsidP="00762949"/>
    <w:p w14:paraId="760AEB2A" w14:textId="77777777" w:rsidR="00762949" w:rsidRDefault="00762949" w:rsidP="00762949">
      <w:pPr>
        <w:pStyle w:val="RETechSignal"/>
      </w:pPr>
      <w:bookmarkStart w:id="358" w:name="_3dc8e87950fb5cd43113ab89e49c141c"/>
      <w:r>
        <w:t>Ext1_FaultStatus</w:t>
      </w:r>
      <w:bookmarkEnd w:id="358"/>
    </w:p>
    <w:tbl>
      <w:tblPr>
        <w:tblStyle w:val="TableGrid"/>
        <w:tblW w:w="4524" w:type="pct"/>
        <w:tblInd w:w="625" w:type="dxa"/>
        <w:tblLook w:val="0620" w:firstRow="1" w:lastRow="0" w:firstColumn="0" w:lastColumn="0" w:noHBand="1" w:noVBand="1"/>
      </w:tblPr>
      <w:tblGrid>
        <w:gridCol w:w="1709"/>
        <w:gridCol w:w="6751"/>
      </w:tblGrid>
      <w:tr w:rsidR="00762949" w:rsidRPr="009E3B7C" w14:paraId="0E7116F4" w14:textId="77777777" w:rsidTr="00184FCF">
        <w:trPr>
          <w:trHeight w:val="166"/>
        </w:trPr>
        <w:tc>
          <w:tcPr>
            <w:tcW w:w="1010" w:type="pct"/>
            <w:shd w:val="clear" w:color="auto" w:fill="BFBFBF" w:themeFill="background1" w:themeFillShade="BF"/>
          </w:tcPr>
          <w:p w14:paraId="1BECA12C"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FEFD2A6" w14:textId="77777777" w:rsidR="00762949" w:rsidRPr="009E3B7C" w:rsidRDefault="00762949" w:rsidP="00184FCF">
            <w:pPr>
              <w:jc w:val="both"/>
              <w:rPr>
                <w:rFonts w:cs="Arial"/>
                <w:b/>
              </w:rPr>
            </w:pPr>
            <w:r>
              <w:rPr>
                <w:rFonts w:cs="Arial"/>
                <w:b/>
              </w:rPr>
              <w:t>Ext1_FaultStatus</w:t>
            </w:r>
          </w:p>
        </w:tc>
      </w:tr>
      <w:tr w:rsidR="00762949" w:rsidRPr="009E3B7C" w14:paraId="4BF0DB37" w14:textId="77777777" w:rsidTr="00184FCF">
        <w:trPr>
          <w:trHeight w:val="332"/>
        </w:trPr>
        <w:tc>
          <w:tcPr>
            <w:tcW w:w="1010" w:type="pct"/>
            <w:shd w:val="clear" w:color="auto" w:fill="BFBFBF" w:themeFill="background1" w:themeFillShade="BF"/>
          </w:tcPr>
          <w:p w14:paraId="238A50A8" w14:textId="77777777" w:rsidR="00762949" w:rsidRDefault="00762949" w:rsidP="00184FCF">
            <w:pPr>
              <w:jc w:val="both"/>
              <w:rPr>
                <w:rFonts w:cs="Arial"/>
                <w:b/>
              </w:rPr>
            </w:pPr>
            <w:r>
              <w:rPr>
                <w:rFonts w:cs="Arial"/>
                <w:b/>
              </w:rPr>
              <w:t>Description</w:t>
            </w:r>
          </w:p>
        </w:tc>
        <w:tc>
          <w:tcPr>
            <w:tcW w:w="3990" w:type="pct"/>
          </w:tcPr>
          <w:p w14:paraId="0C44F17C" w14:textId="77777777" w:rsidR="00206F6A" w:rsidRDefault="00206F6A"/>
        </w:tc>
      </w:tr>
      <w:tr w:rsidR="00762949" w:rsidRPr="009E3B7C" w14:paraId="38CBE6B4" w14:textId="77777777" w:rsidTr="00184FCF">
        <w:trPr>
          <w:trHeight w:val="332"/>
        </w:trPr>
        <w:tc>
          <w:tcPr>
            <w:tcW w:w="1010" w:type="pct"/>
            <w:shd w:val="clear" w:color="auto" w:fill="BFBFBF" w:themeFill="background1" w:themeFillShade="BF"/>
          </w:tcPr>
          <w:p w14:paraId="7216BD85" w14:textId="77777777" w:rsidR="00762949" w:rsidRPr="00F161E5" w:rsidRDefault="00762949" w:rsidP="00184FCF">
            <w:pPr>
              <w:jc w:val="both"/>
              <w:rPr>
                <w:rFonts w:cs="Arial"/>
                <w:b/>
              </w:rPr>
            </w:pPr>
            <w:r>
              <w:rPr>
                <w:rFonts w:cs="Arial"/>
                <w:b/>
              </w:rPr>
              <w:t>Encoding</w:t>
            </w:r>
          </w:p>
        </w:tc>
        <w:tc>
          <w:tcPr>
            <w:tcW w:w="3990" w:type="pct"/>
          </w:tcPr>
          <w:p w14:paraId="6D7190C6" w14:textId="77777777" w:rsidR="00920C72" w:rsidRDefault="000F1FDF" w:rsidP="00920C72">
            <w:hyperlink w:anchor="_a7247190b4f22f97e1cbb0ea950da497" w:history="1">
              <w:r w:rsidR="00920C72">
                <w:rPr>
                  <w:rStyle w:val="Hyperlink"/>
                </w:rPr>
                <w:t>Ext1_FaultStatus_ET</w:t>
              </w:r>
            </w:hyperlink>
          </w:p>
        </w:tc>
      </w:tr>
      <w:tr w:rsidR="00762949" w:rsidRPr="009E3B7C" w14:paraId="762E8829" w14:textId="77777777" w:rsidTr="00184FCF">
        <w:trPr>
          <w:trHeight w:val="332"/>
        </w:trPr>
        <w:tc>
          <w:tcPr>
            <w:tcW w:w="1010" w:type="pct"/>
            <w:shd w:val="clear" w:color="auto" w:fill="BFBFBF" w:themeFill="background1" w:themeFillShade="BF"/>
          </w:tcPr>
          <w:p w14:paraId="015E5B17" w14:textId="77777777" w:rsidR="00762949" w:rsidRPr="00F161E5" w:rsidRDefault="00762949" w:rsidP="00184FCF">
            <w:pPr>
              <w:jc w:val="both"/>
              <w:rPr>
                <w:rFonts w:cs="Arial"/>
                <w:b/>
              </w:rPr>
            </w:pPr>
            <w:r>
              <w:rPr>
                <w:rFonts w:cs="Arial"/>
                <w:b/>
              </w:rPr>
              <w:t>Size</w:t>
            </w:r>
          </w:p>
        </w:tc>
        <w:tc>
          <w:tcPr>
            <w:tcW w:w="3990" w:type="pct"/>
          </w:tcPr>
          <w:p w14:paraId="1BD930B6" w14:textId="77777777" w:rsidR="00920C72" w:rsidRDefault="00920C72" w:rsidP="00920C72">
            <w:r>
              <w:t>Not set</w:t>
            </w:r>
          </w:p>
        </w:tc>
      </w:tr>
      <w:tr w:rsidR="00762949" w:rsidRPr="009E3B7C" w14:paraId="70B5CC86" w14:textId="77777777" w:rsidTr="00184FCF">
        <w:trPr>
          <w:trHeight w:val="332"/>
        </w:trPr>
        <w:tc>
          <w:tcPr>
            <w:tcW w:w="1010" w:type="pct"/>
            <w:shd w:val="clear" w:color="auto" w:fill="BFBFBF" w:themeFill="background1" w:themeFillShade="BF"/>
          </w:tcPr>
          <w:p w14:paraId="722A94A0" w14:textId="77777777" w:rsidR="00762949" w:rsidRDefault="00762949" w:rsidP="00184FCF">
            <w:pPr>
              <w:jc w:val="both"/>
              <w:rPr>
                <w:rFonts w:cs="Arial"/>
                <w:b/>
              </w:rPr>
            </w:pPr>
            <w:r>
              <w:rPr>
                <w:rFonts w:cs="Arial"/>
                <w:b/>
              </w:rPr>
              <w:t>Transmitter</w:t>
            </w:r>
          </w:p>
        </w:tc>
        <w:tc>
          <w:tcPr>
            <w:tcW w:w="3990" w:type="pct"/>
          </w:tcPr>
          <w:p w14:paraId="6694ACCB" w14:textId="77777777" w:rsidR="00206F6A" w:rsidRDefault="00206F6A"/>
        </w:tc>
      </w:tr>
      <w:tr w:rsidR="00762949" w:rsidRPr="009E3B7C" w14:paraId="011EF123" w14:textId="77777777" w:rsidTr="00184FCF">
        <w:trPr>
          <w:trHeight w:val="332"/>
        </w:trPr>
        <w:tc>
          <w:tcPr>
            <w:tcW w:w="1010" w:type="pct"/>
            <w:shd w:val="clear" w:color="auto" w:fill="BFBFBF" w:themeFill="background1" w:themeFillShade="BF"/>
          </w:tcPr>
          <w:p w14:paraId="09741649" w14:textId="77777777" w:rsidR="00762949" w:rsidRDefault="00762949" w:rsidP="00184FCF">
            <w:pPr>
              <w:jc w:val="both"/>
              <w:rPr>
                <w:rFonts w:cs="Arial"/>
                <w:b/>
              </w:rPr>
            </w:pPr>
            <w:r>
              <w:rPr>
                <w:rFonts w:cs="Arial"/>
                <w:b/>
              </w:rPr>
              <w:t>Receiver</w:t>
            </w:r>
          </w:p>
        </w:tc>
        <w:tc>
          <w:tcPr>
            <w:tcW w:w="3990" w:type="pct"/>
          </w:tcPr>
          <w:p w14:paraId="4587ADAF" w14:textId="77777777" w:rsidR="00206F6A" w:rsidRDefault="00206F6A"/>
        </w:tc>
      </w:tr>
    </w:tbl>
    <w:p w14:paraId="1B158809" w14:textId="77777777" w:rsidR="00762949" w:rsidRDefault="00762949" w:rsidP="00762949"/>
    <w:p w14:paraId="24107D37" w14:textId="77777777" w:rsidR="00762949" w:rsidRDefault="00762949" w:rsidP="00762949">
      <w:pPr>
        <w:pStyle w:val="RETechSignal"/>
      </w:pPr>
      <w:bookmarkStart w:id="359" w:name="_9fc10d3782beb6781392f7aa2e350c17"/>
      <w:r>
        <w:t>Ext1_UID_Data</w:t>
      </w:r>
      <w:bookmarkEnd w:id="359"/>
    </w:p>
    <w:tbl>
      <w:tblPr>
        <w:tblStyle w:val="TableGrid"/>
        <w:tblW w:w="4524" w:type="pct"/>
        <w:tblInd w:w="625" w:type="dxa"/>
        <w:tblLook w:val="0620" w:firstRow="1" w:lastRow="0" w:firstColumn="0" w:lastColumn="0" w:noHBand="1" w:noVBand="1"/>
      </w:tblPr>
      <w:tblGrid>
        <w:gridCol w:w="1709"/>
        <w:gridCol w:w="6751"/>
      </w:tblGrid>
      <w:tr w:rsidR="00762949" w:rsidRPr="009E3B7C" w14:paraId="2709A076" w14:textId="77777777" w:rsidTr="00184FCF">
        <w:trPr>
          <w:trHeight w:val="166"/>
        </w:trPr>
        <w:tc>
          <w:tcPr>
            <w:tcW w:w="1010" w:type="pct"/>
            <w:shd w:val="clear" w:color="auto" w:fill="BFBFBF" w:themeFill="background1" w:themeFillShade="BF"/>
          </w:tcPr>
          <w:p w14:paraId="27A071F3"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14033A2" w14:textId="77777777" w:rsidR="00762949" w:rsidRPr="009E3B7C" w:rsidRDefault="00762949" w:rsidP="00184FCF">
            <w:pPr>
              <w:jc w:val="both"/>
              <w:rPr>
                <w:rFonts w:cs="Arial"/>
                <w:b/>
              </w:rPr>
            </w:pPr>
            <w:r>
              <w:rPr>
                <w:rFonts w:cs="Arial"/>
                <w:b/>
              </w:rPr>
              <w:t>Ext1_UID_Data</w:t>
            </w:r>
          </w:p>
        </w:tc>
      </w:tr>
      <w:tr w:rsidR="00762949" w:rsidRPr="009E3B7C" w14:paraId="6021C36F" w14:textId="77777777" w:rsidTr="00184FCF">
        <w:trPr>
          <w:trHeight w:val="332"/>
        </w:trPr>
        <w:tc>
          <w:tcPr>
            <w:tcW w:w="1010" w:type="pct"/>
            <w:shd w:val="clear" w:color="auto" w:fill="BFBFBF" w:themeFill="background1" w:themeFillShade="BF"/>
          </w:tcPr>
          <w:p w14:paraId="375D9F7E" w14:textId="77777777" w:rsidR="00762949" w:rsidRDefault="00762949" w:rsidP="00184FCF">
            <w:pPr>
              <w:jc w:val="both"/>
              <w:rPr>
                <w:rFonts w:cs="Arial"/>
                <w:b/>
              </w:rPr>
            </w:pPr>
            <w:r>
              <w:rPr>
                <w:rFonts w:cs="Arial"/>
                <w:b/>
              </w:rPr>
              <w:t>Description</w:t>
            </w:r>
          </w:p>
        </w:tc>
        <w:tc>
          <w:tcPr>
            <w:tcW w:w="3990" w:type="pct"/>
          </w:tcPr>
          <w:p w14:paraId="1DBC6956" w14:textId="77777777" w:rsidR="00206F6A" w:rsidRDefault="00206F6A"/>
        </w:tc>
      </w:tr>
      <w:tr w:rsidR="00762949" w:rsidRPr="009E3B7C" w14:paraId="3DD9EB14" w14:textId="77777777" w:rsidTr="00184FCF">
        <w:trPr>
          <w:trHeight w:val="332"/>
        </w:trPr>
        <w:tc>
          <w:tcPr>
            <w:tcW w:w="1010" w:type="pct"/>
            <w:shd w:val="clear" w:color="auto" w:fill="BFBFBF" w:themeFill="background1" w:themeFillShade="BF"/>
          </w:tcPr>
          <w:p w14:paraId="0A536633" w14:textId="77777777" w:rsidR="00762949" w:rsidRPr="00F161E5" w:rsidRDefault="00762949" w:rsidP="00184FCF">
            <w:pPr>
              <w:jc w:val="both"/>
              <w:rPr>
                <w:rFonts w:cs="Arial"/>
                <w:b/>
              </w:rPr>
            </w:pPr>
            <w:r>
              <w:rPr>
                <w:rFonts w:cs="Arial"/>
                <w:b/>
              </w:rPr>
              <w:t>Encoding</w:t>
            </w:r>
          </w:p>
        </w:tc>
        <w:tc>
          <w:tcPr>
            <w:tcW w:w="3990" w:type="pct"/>
          </w:tcPr>
          <w:p w14:paraId="3C846315" w14:textId="77777777" w:rsidR="00920C72" w:rsidRDefault="000F1FDF" w:rsidP="00920C72">
            <w:hyperlink w:anchor="_718ef33cd286f3f2127b8dc4741744ba" w:history="1">
              <w:r w:rsidR="00920C72">
                <w:rPr>
                  <w:rStyle w:val="Hyperlink"/>
                </w:rPr>
                <w:t>UnitlessValue256bit_ET</w:t>
              </w:r>
            </w:hyperlink>
          </w:p>
        </w:tc>
      </w:tr>
      <w:tr w:rsidR="00762949" w:rsidRPr="009E3B7C" w14:paraId="23952D33" w14:textId="77777777" w:rsidTr="00184FCF">
        <w:trPr>
          <w:trHeight w:val="332"/>
        </w:trPr>
        <w:tc>
          <w:tcPr>
            <w:tcW w:w="1010" w:type="pct"/>
            <w:shd w:val="clear" w:color="auto" w:fill="BFBFBF" w:themeFill="background1" w:themeFillShade="BF"/>
          </w:tcPr>
          <w:p w14:paraId="6C1C3EEC" w14:textId="77777777" w:rsidR="00762949" w:rsidRPr="00F161E5" w:rsidRDefault="00762949" w:rsidP="00184FCF">
            <w:pPr>
              <w:jc w:val="both"/>
              <w:rPr>
                <w:rFonts w:cs="Arial"/>
                <w:b/>
              </w:rPr>
            </w:pPr>
            <w:r>
              <w:rPr>
                <w:rFonts w:cs="Arial"/>
                <w:b/>
              </w:rPr>
              <w:t>Size</w:t>
            </w:r>
          </w:p>
        </w:tc>
        <w:tc>
          <w:tcPr>
            <w:tcW w:w="3990" w:type="pct"/>
          </w:tcPr>
          <w:p w14:paraId="12A6C9B7" w14:textId="77777777" w:rsidR="00920C72" w:rsidRDefault="00920C72" w:rsidP="00920C72">
            <w:r>
              <w:t>Not set</w:t>
            </w:r>
          </w:p>
        </w:tc>
      </w:tr>
      <w:tr w:rsidR="00762949" w:rsidRPr="009E3B7C" w14:paraId="69AFD2B0" w14:textId="77777777" w:rsidTr="00184FCF">
        <w:trPr>
          <w:trHeight w:val="332"/>
        </w:trPr>
        <w:tc>
          <w:tcPr>
            <w:tcW w:w="1010" w:type="pct"/>
            <w:shd w:val="clear" w:color="auto" w:fill="BFBFBF" w:themeFill="background1" w:themeFillShade="BF"/>
          </w:tcPr>
          <w:p w14:paraId="2CF3CE74" w14:textId="77777777" w:rsidR="00762949" w:rsidRDefault="00762949" w:rsidP="00184FCF">
            <w:pPr>
              <w:jc w:val="both"/>
              <w:rPr>
                <w:rFonts w:cs="Arial"/>
                <w:b/>
              </w:rPr>
            </w:pPr>
            <w:r>
              <w:rPr>
                <w:rFonts w:cs="Arial"/>
                <w:b/>
              </w:rPr>
              <w:t>Transmitter</w:t>
            </w:r>
          </w:p>
        </w:tc>
        <w:tc>
          <w:tcPr>
            <w:tcW w:w="3990" w:type="pct"/>
          </w:tcPr>
          <w:p w14:paraId="2043F236" w14:textId="77777777" w:rsidR="00206F6A" w:rsidRDefault="00206F6A"/>
        </w:tc>
      </w:tr>
      <w:tr w:rsidR="00762949" w:rsidRPr="009E3B7C" w14:paraId="259E452A" w14:textId="77777777" w:rsidTr="00184FCF">
        <w:trPr>
          <w:trHeight w:val="332"/>
        </w:trPr>
        <w:tc>
          <w:tcPr>
            <w:tcW w:w="1010" w:type="pct"/>
            <w:shd w:val="clear" w:color="auto" w:fill="BFBFBF" w:themeFill="background1" w:themeFillShade="BF"/>
          </w:tcPr>
          <w:p w14:paraId="1932984F" w14:textId="77777777" w:rsidR="00762949" w:rsidRDefault="00762949" w:rsidP="00184FCF">
            <w:pPr>
              <w:jc w:val="both"/>
              <w:rPr>
                <w:rFonts w:cs="Arial"/>
                <w:b/>
              </w:rPr>
            </w:pPr>
            <w:r>
              <w:rPr>
                <w:rFonts w:cs="Arial"/>
                <w:b/>
              </w:rPr>
              <w:t>Receiver</w:t>
            </w:r>
          </w:p>
        </w:tc>
        <w:tc>
          <w:tcPr>
            <w:tcW w:w="3990" w:type="pct"/>
          </w:tcPr>
          <w:p w14:paraId="4509D788" w14:textId="77777777" w:rsidR="00206F6A" w:rsidRDefault="00206F6A"/>
        </w:tc>
      </w:tr>
    </w:tbl>
    <w:p w14:paraId="43D01E0C" w14:textId="77777777" w:rsidR="00762949" w:rsidRDefault="00762949" w:rsidP="00762949"/>
    <w:p w14:paraId="221D7845" w14:textId="77777777" w:rsidR="00762949" w:rsidRDefault="00762949" w:rsidP="00762949">
      <w:pPr>
        <w:pStyle w:val="RETechSignal"/>
      </w:pPr>
      <w:bookmarkStart w:id="360" w:name="_e746b6948430663af0dc5ff5f4a82604"/>
      <w:proofErr w:type="spellStart"/>
      <w:r>
        <w:t>FactoryReset_Rq</w:t>
      </w:r>
      <w:bookmarkEnd w:id="360"/>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B067AAA" w14:textId="77777777" w:rsidTr="00184FCF">
        <w:trPr>
          <w:trHeight w:val="166"/>
        </w:trPr>
        <w:tc>
          <w:tcPr>
            <w:tcW w:w="1010" w:type="pct"/>
            <w:shd w:val="clear" w:color="auto" w:fill="BFBFBF" w:themeFill="background1" w:themeFillShade="BF"/>
          </w:tcPr>
          <w:p w14:paraId="5F9BB499" w14:textId="77777777" w:rsidR="00762949" w:rsidRPr="009E3B7C" w:rsidRDefault="00762949" w:rsidP="00184FCF">
            <w:pPr>
              <w:jc w:val="both"/>
              <w:rPr>
                <w:rFonts w:cs="Arial"/>
                <w:b/>
              </w:rPr>
            </w:pPr>
            <w:r>
              <w:rPr>
                <w:rFonts w:cs="Arial"/>
                <w:b/>
              </w:rPr>
              <w:lastRenderedPageBreak/>
              <w:t>Signal</w:t>
            </w:r>
            <w:r w:rsidRPr="009E3B7C">
              <w:rPr>
                <w:rFonts w:cs="Arial"/>
                <w:b/>
              </w:rPr>
              <w:t xml:space="preserve"> Name</w:t>
            </w:r>
          </w:p>
        </w:tc>
        <w:tc>
          <w:tcPr>
            <w:tcW w:w="3990" w:type="pct"/>
            <w:shd w:val="clear" w:color="auto" w:fill="FFFFFF" w:themeFill="background1"/>
          </w:tcPr>
          <w:p w14:paraId="736C40FF" w14:textId="77777777" w:rsidR="00762949" w:rsidRPr="009E3B7C" w:rsidRDefault="00762949" w:rsidP="00184FCF">
            <w:pPr>
              <w:jc w:val="both"/>
              <w:rPr>
                <w:rFonts w:cs="Arial"/>
                <w:b/>
              </w:rPr>
            </w:pPr>
            <w:proofErr w:type="spellStart"/>
            <w:r>
              <w:rPr>
                <w:rFonts w:cs="Arial"/>
                <w:b/>
              </w:rPr>
              <w:t>FactoryReset_Rq</w:t>
            </w:r>
            <w:proofErr w:type="spellEnd"/>
          </w:p>
        </w:tc>
      </w:tr>
      <w:tr w:rsidR="00762949" w:rsidRPr="009E3B7C" w14:paraId="761B53EB" w14:textId="77777777" w:rsidTr="00184FCF">
        <w:trPr>
          <w:trHeight w:val="332"/>
        </w:trPr>
        <w:tc>
          <w:tcPr>
            <w:tcW w:w="1010" w:type="pct"/>
            <w:shd w:val="clear" w:color="auto" w:fill="BFBFBF" w:themeFill="background1" w:themeFillShade="BF"/>
          </w:tcPr>
          <w:p w14:paraId="629C8154" w14:textId="77777777" w:rsidR="00762949" w:rsidRDefault="00762949" w:rsidP="00184FCF">
            <w:pPr>
              <w:jc w:val="both"/>
              <w:rPr>
                <w:rFonts w:cs="Arial"/>
                <w:b/>
              </w:rPr>
            </w:pPr>
            <w:r>
              <w:rPr>
                <w:rFonts w:cs="Arial"/>
                <w:b/>
              </w:rPr>
              <w:t>Description</w:t>
            </w:r>
          </w:p>
        </w:tc>
        <w:tc>
          <w:tcPr>
            <w:tcW w:w="3990" w:type="pct"/>
          </w:tcPr>
          <w:p w14:paraId="291A6ED9" w14:textId="77777777" w:rsidR="00762949" w:rsidRDefault="00762949" w:rsidP="00184FCF">
            <w:pPr>
              <w:jc w:val="both"/>
              <w:rPr>
                <w:rFonts w:cs="Arial"/>
              </w:rPr>
            </w:pPr>
            <w:r>
              <w:rPr>
                <w:rFonts w:cs="Arial"/>
              </w:rPr>
              <w:t>Request to reset back to factory defaults</w:t>
            </w:r>
          </w:p>
        </w:tc>
      </w:tr>
      <w:tr w:rsidR="00762949" w:rsidRPr="009E3B7C" w14:paraId="37A520EF" w14:textId="77777777" w:rsidTr="00184FCF">
        <w:trPr>
          <w:trHeight w:val="332"/>
        </w:trPr>
        <w:tc>
          <w:tcPr>
            <w:tcW w:w="1010" w:type="pct"/>
            <w:shd w:val="clear" w:color="auto" w:fill="BFBFBF" w:themeFill="background1" w:themeFillShade="BF"/>
          </w:tcPr>
          <w:p w14:paraId="116F5D74" w14:textId="77777777" w:rsidR="00762949" w:rsidRPr="00F161E5" w:rsidRDefault="00762949" w:rsidP="00184FCF">
            <w:pPr>
              <w:jc w:val="both"/>
              <w:rPr>
                <w:rFonts w:cs="Arial"/>
                <w:b/>
              </w:rPr>
            </w:pPr>
            <w:r>
              <w:rPr>
                <w:rFonts w:cs="Arial"/>
                <w:b/>
              </w:rPr>
              <w:t>Encoding</w:t>
            </w:r>
          </w:p>
        </w:tc>
        <w:tc>
          <w:tcPr>
            <w:tcW w:w="3990" w:type="pct"/>
          </w:tcPr>
          <w:p w14:paraId="7860E103" w14:textId="77777777" w:rsidR="00920C72" w:rsidRDefault="000F1FDF" w:rsidP="00920C72">
            <w:hyperlink w:anchor="_5d4007c48272309c3218312f2197d8d7" w:history="1">
              <w:proofErr w:type="spellStart"/>
              <w:r w:rsidR="00920C72">
                <w:rPr>
                  <w:rStyle w:val="Hyperlink"/>
                </w:rPr>
                <w:t>FactoryResetRq_ET</w:t>
              </w:r>
              <w:proofErr w:type="spellEnd"/>
            </w:hyperlink>
          </w:p>
        </w:tc>
      </w:tr>
      <w:tr w:rsidR="00762949" w:rsidRPr="009E3B7C" w14:paraId="04635F48" w14:textId="77777777" w:rsidTr="00184FCF">
        <w:trPr>
          <w:trHeight w:val="332"/>
        </w:trPr>
        <w:tc>
          <w:tcPr>
            <w:tcW w:w="1010" w:type="pct"/>
            <w:shd w:val="clear" w:color="auto" w:fill="BFBFBF" w:themeFill="background1" w:themeFillShade="BF"/>
          </w:tcPr>
          <w:p w14:paraId="54ED3994" w14:textId="77777777" w:rsidR="00762949" w:rsidRPr="00F161E5" w:rsidRDefault="00762949" w:rsidP="00184FCF">
            <w:pPr>
              <w:jc w:val="both"/>
              <w:rPr>
                <w:rFonts w:cs="Arial"/>
                <w:b/>
              </w:rPr>
            </w:pPr>
            <w:r>
              <w:rPr>
                <w:rFonts w:cs="Arial"/>
                <w:b/>
              </w:rPr>
              <w:t>Size</w:t>
            </w:r>
          </w:p>
        </w:tc>
        <w:tc>
          <w:tcPr>
            <w:tcW w:w="3990" w:type="pct"/>
          </w:tcPr>
          <w:p w14:paraId="2BC6CAEB" w14:textId="77777777" w:rsidR="00920C72" w:rsidRDefault="00920C72" w:rsidP="00920C72">
            <w:r>
              <w:t>Not set</w:t>
            </w:r>
          </w:p>
        </w:tc>
      </w:tr>
      <w:tr w:rsidR="00762949" w:rsidRPr="009E3B7C" w14:paraId="2E5755CC" w14:textId="77777777" w:rsidTr="00184FCF">
        <w:trPr>
          <w:trHeight w:val="332"/>
        </w:trPr>
        <w:tc>
          <w:tcPr>
            <w:tcW w:w="1010" w:type="pct"/>
            <w:shd w:val="clear" w:color="auto" w:fill="BFBFBF" w:themeFill="background1" w:themeFillShade="BF"/>
          </w:tcPr>
          <w:p w14:paraId="734B12B0" w14:textId="77777777" w:rsidR="00762949" w:rsidRDefault="00762949" w:rsidP="00184FCF">
            <w:pPr>
              <w:jc w:val="both"/>
              <w:rPr>
                <w:rFonts w:cs="Arial"/>
                <w:b/>
              </w:rPr>
            </w:pPr>
            <w:r>
              <w:rPr>
                <w:rFonts w:cs="Arial"/>
                <w:b/>
              </w:rPr>
              <w:t>Transmitter</w:t>
            </w:r>
          </w:p>
        </w:tc>
        <w:tc>
          <w:tcPr>
            <w:tcW w:w="3990" w:type="pct"/>
          </w:tcPr>
          <w:p w14:paraId="2218D95C" w14:textId="77777777" w:rsidR="00206F6A" w:rsidRDefault="00206F6A"/>
        </w:tc>
      </w:tr>
      <w:tr w:rsidR="00762949" w:rsidRPr="009E3B7C" w14:paraId="69EFCFA2" w14:textId="77777777" w:rsidTr="00184FCF">
        <w:trPr>
          <w:trHeight w:val="332"/>
        </w:trPr>
        <w:tc>
          <w:tcPr>
            <w:tcW w:w="1010" w:type="pct"/>
            <w:shd w:val="clear" w:color="auto" w:fill="BFBFBF" w:themeFill="background1" w:themeFillShade="BF"/>
          </w:tcPr>
          <w:p w14:paraId="67832F80" w14:textId="77777777" w:rsidR="00762949" w:rsidRDefault="00762949" w:rsidP="00184FCF">
            <w:pPr>
              <w:jc w:val="both"/>
              <w:rPr>
                <w:rFonts w:cs="Arial"/>
                <w:b/>
              </w:rPr>
            </w:pPr>
            <w:r>
              <w:rPr>
                <w:rFonts w:cs="Arial"/>
                <w:b/>
              </w:rPr>
              <w:t>Receiver</w:t>
            </w:r>
          </w:p>
        </w:tc>
        <w:tc>
          <w:tcPr>
            <w:tcW w:w="3990" w:type="pct"/>
          </w:tcPr>
          <w:p w14:paraId="2EC22AC7" w14:textId="77777777" w:rsidR="00206F6A" w:rsidRDefault="00206F6A"/>
        </w:tc>
      </w:tr>
    </w:tbl>
    <w:p w14:paraId="2FFD74A9" w14:textId="77777777" w:rsidR="00762949" w:rsidRDefault="00762949" w:rsidP="00762949"/>
    <w:p w14:paraId="29714612" w14:textId="77777777" w:rsidR="00762949" w:rsidRDefault="00762949" w:rsidP="00762949">
      <w:pPr>
        <w:pStyle w:val="RETechSignal"/>
      </w:pPr>
      <w:bookmarkStart w:id="361" w:name="_62cb5c224771d1640f9e7846cc2d6042"/>
      <w:proofErr w:type="spellStart"/>
      <w:r>
        <w:t>Ignition_Status</w:t>
      </w:r>
      <w:bookmarkEnd w:id="361"/>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5E40390" w14:textId="77777777" w:rsidTr="00184FCF">
        <w:trPr>
          <w:trHeight w:val="166"/>
        </w:trPr>
        <w:tc>
          <w:tcPr>
            <w:tcW w:w="1010" w:type="pct"/>
            <w:shd w:val="clear" w:color="auto" w:fill="BFBFBF" w:themeFill="background1" w:themeFillShade="BF"/>
          </w:tcPr>
          <w:p w14:paraId="7999EFBC"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18EFF47" w14:textId="77777777" w:rsidR="00762949" w:rsidRPr="009E3B7C" w:rsidRDefault="00762949" w:rsidP="00184FCF">
            <w:pPr>
              <w:jc w:val="both"/>
              <w:rPr>
                <w:rFonts w:cs="Arial"/>
                <w:b/>
              </w:rPr>
            </w:pPr>
            <w:proofErr w:type="spellStart"/>
            <w:r>
              <w:rPr>
                <w:rFonts w:cs="Arial"/>
                <w:b/>
              </w:rPr>
              <w:t>Ignition_Status</w:t>
            </w:r>
            <w:proofErr w:type="spellEnd"/>
          </w:p>
        </w:tc>
      </w:tr>
      <w:tr w:rsidR="00762949" w:rsidRPr="009E3B7C" w14:paraId="2AFCE018" w14:textId="77777777" w:rsidTr="00184FCF">
        <w:trPr>
          <w:trHeight w:val="332"/>
        </w:trPr>
        <w:tc>
          <w:tcPr>
            <w:tcW w:w="1010" w:type="pct"/>
            <w:shd w:val="clear" w:color="auto" w:fill="BFBFBF" w:themeFill="background1" w:themeFillShade="BF"/>
          </w:tcPr>
          <w:p w14:paraId="17696AB4" w14:textId="77777777" w:rsidR="00762949" w:rsidRDefault="00762949" w:rsidP="00184FCF">
            <w:pPr>
              <w:jc w:val="both"/>
              <w:rPr>
                <w:rFonts w:cs="Arial"/>
                <w:b/>
              </w:rPr>
            </w:pPr>
            <w:r>
              <w:rPr>
                <w:rFonts w:cs="Arial"/>
                <w:b/>
              </w:rPr>
              <w:t>Description</w:t>
            </w:r>
          </w:p>
        </w:tc>
        <w:tc>
          <w:tcPr>
            <w:tcW w:w="3990" w:type="pct"/>
          </w:tcPr>
          <w:p w14:paraId="422F487E" w14:textId="77777777" w:rsidR="00206F6A" w:rsidRDefault="00206F6A"/>
        </w:tc>
      </w:tr>
      <w:tr w:rsidR="00762949" w:rsidRPr="009E3B7C" w14:paraId="1A549C24" w14:textId="77777777" w:rsidTr="00184FCF">
        <w:trPr>
          <w:trHeight w:val="332"/>
        </w:trPr>
        <w:tc>
          <w:tcPr>
            <w:tcW w:w="1010" w:type="pct"/>
            <w:shd w:val="clear" w:color="auto" w:fill="BFBFBF" w:themeFill="background1" w:themeFillShade="BF"/>
          </w:tcPr>
          <w:p w14:paraId="422DB5C9" w14:textId="77777777" w:rsidR="00762949" w:rsidRPr="00F161E5" w:rsidRDefault="00762949" w:rsidP="00184FCF">
            <w:pPr>
              <w:jc w:val="both"/>
              <w:rPr>
                <w:rFonts w:cs="Arial"/>
                <w:b/>
              </w:rPr>
            </w:pPr>
            <w:r>
              <w:rPr>
                <w:rFonts w:cs="Arial"/>
                <w:b/>
              </w:rPr>
              <w:t>Encoding</w:t>
            </w:r>
          </w:p>
        </w:tc>
        <w:tc>
          <w:tcPr>
            <w:tcW w:w="3990" w:type="pct"/>
          </w:tcPr>
          <w:p w14:paraId="6EA3BB48" w14:textId="77777777" w:rsidR="00920C72" w:rsidRDefault="000F1FDF" w:rsidP="00920C72">
            <w:hyperlink w:anchor="_278c16cdc9117ab01767e55932a93261" w:history="1">
              <w:proofErr w:type="spellStart"/>
              <w:r w:rsidR="00920C72">
                <w:rPr>
                  <w:rStyle w:val="Hyperlink"/>
                </w:rPr>
                <w:t>Ignition_Status_ET</w:t>
              </w:r>
              <w:proofErr w:type="spellEnd"/>
            </w:hyperlink>
          </w:p>
        </w:tc>
      </w:tr>
      <w:tr w:rsidR="00762949" w:rsidRPr="009E3B7C" w14:paraId="097CF536" w14:textId="77777777" w:rsidTr="00184FCF">
        <w:trPr>
          <w:trHeight w:val="332"/>
        </w:trPr>
        <w:tc>
          <w:tcPr>
            <w:tcW w:w="1010" w:type="pct"/>
            <w:shd w:val="clear" w:color="auto" w:fill="BFBFBF" w:themeFill="background1" w:themeFillShade="BF"/>
          </w:tcPr>
          <w:p w14:paraId="3AF6C29B" w14:textId="77777777" w:rsidR="00762949" w:rsidRPr="00F161E5" w:rsidRDefault="00762949" w:rsidP="00184FCF">
            <w:pPr>
              <w:jc w:val="both"/>
              <w:rPr>
                <w:rFonts w:cs="Arial"/>
                <w:b/>
              </w:rPr>
            </w:pPr>
            <w:r>
              <w:rPr>
                <w:rFonts w:cs="Arial"/>
                <w:b/>
              </w:rPr>
              <w:t>Size</w:t>
            </w:r>
          </w:p>
        </w:tc>
        <w:tc>
          <w:tcPr>
            <w:tcW w:w="3990" w:type="pct"/>
          </w:tcPr>
          <w:p w14:paraId="2794909F" w14:textId="77777777" w:rsidR="00920C72" w:rsidRDefault="00920C72" w:rsidP="00920C72">
            <w:r>
              <w:t>Not set</w:t>
            </w:r>
          </w:p>
        </w:tc>
      </w:tr>
      <w:tr w:rsidR="00762949" w:rsidRPr="009E3B7C" w14:paraId="784968E5" w14:textId="77777777" w:rsidTr="00184FCF">
        <w:trPr>
          <w:trHeight w:val="332"/>
        </w:trPr>
        <w:tc>
          <w:tcPr>
            <w:tcW w:w="1010" w:type="pct"/>
            <w:shd w:val="clear" w:color="auto" w:fill="BFBFBF" w:themeFill="background1" w:themeFillShade="BF"/>
          </w:tcPr>
          <w:p w14:paraId="19D7DD1B" w14:textId="77777777" w:rsidR="00762949" w:rsidRDefault="00762949" w:rsidP="00184FCF">
            <w:pPr>
              <w:jc w:val="both"/>
              <w:rPr>
                <w:rFonts w:cs="Arial"/>
                <w:b/>
              </w:rPr>
            </w:pPr>
            <w:r>
              <w:rPr>
                <w:rFonts w:cs="Arial"/>
                <w:b/>
              </w:rPr>
              <w:t>Transmitter</w:t>
            </w:r>
          </w:p>
        </w:tc>
        <w:tc>
          <w:tcPr>
            <w:tcW w:w="3990" w:type="pct"/>
          </w:tcPr>
          <w:p w14:paraId="094A090A" w14:textId="77777777" w:rsidR="00206F6A" w:rsidRDefault="00206F6A"/>
        </w:tc>
      </w:tr>
      <w:tr w:rsidR="00762949" w:rsidRPr="009E3B7C" w14:paraId="4705BADB" w14:textId="77777777" w:rsidTr="00184FCF">
        <w:trPr>
          <w:trHeight w:val="332"/>
        </w:trPr>
        <w:tc>
          <w:tcPr>
            <w:tcW w:w="1010" w:type="pct"/>
            <w:shd w:val="clear" w:color="auto" w:fill="BFBFBF" w:themeFill="background1" w:themeFillShade="BF"/>
          </w:tcPr>
          <w:p w14:paraId="334A1619" w14:textId="77777777" w:rsidR="00762949" w:rsidRDefault="00762949" w:rsidP="00184FCF">
            <w:pPr>
              <w:jc w:val="both"/>
              <w:rPr>
                <w:rFonts w:cs="Arial"/>
                <w:b/>
              </w:rPr>
            </w:pPr>
            <w:r>
              <w:rPr>
                <w:rFonts w:cs="Arial"/>
                <w:b/>
              </w:rPr>
              <w:t>Receiver</w:t>
            </w:r>
          </w:p>
        </w:tc>
        <w:tc>
          <w:tcPr>
            <w:tcW w:w="3990" w:type="pct"/>
          </w:tcPr>
          <w:p w14:paraId="3C3E8F21" w14:textId="77777777" w:rsidR="00206F6A" w:rsidRDefault="00206F6A"/>
        </w:tc>
      </w:tr>
    </w:tbl>
    <w:p w14:paraId="41DE438B" w14:textId="77777777" w:rsidR="00762949" w:rsidRDefault="00762949" w:rsidP="00762949"/>
    <w:p w14:paraId="06D1F920" w14:textId="77777777" w:rsidR="00762949" w:rsidRDefault="00762949" w:rsidP="00762949">
      <w:pPr>
        <w:pStyle w:val="RETechSignal"/>
      </w:pPr>
      <w:bookmarkStart w:id="362" w:name="_ba5038243cec7ab82d9db246c275f945"/>
      <w:proofErr w:type="spellStart"/>
      <w:r>
        <w:t>ImmoMsgTxt_D_Rq</w:t>
      </w:r>
      <w:bookmarkEnd w:id="362"/>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60BD753A" w14:textId="77777777" w:rsidTr="00184FCF">
        <w:trPr>
          <w:trHeight w:val="166"/>
        </w:trPr>
        <w:tc>
          <w:tcPr>
            <w:tcW w:w="1010" w:type="pct"/>
            <w:shd w:val="clear" w:color="auto" w:fill="BFBFBF" w:themeFill="background1" w:themeFillShade="BF"/>
          </w:tcPr>
          <w:p w14:paraId="404EFAFF"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0FFCF38" w14:textId="77777777" w:rsidR="00762949" w:rsidRPr="009E3B7C" w:rsidRDefault="00762949" w:rsidP="00184FCF">
            <w:pPr>
              <w:jc w:val="both"/>
              <w:rPr>
                <w:rFonts w:cs="Arial"/>
                <w:b/>
              </w:rPr>
            </w:pPr>
            <w:proofErr w:type="spellStart"/>
            <w:r>
              <w:rPr>
                <w:rFonts w:cs="Arial"/>
                <w:b/>
              </w:rPr>
              <w:t>ImmoMsgTxt_D_Rq</w:t>
            </w:r>
            <w:proofErr w:type="spellEnd"/>
          </w:p>
        </w:tc>
      </w:tr>
      <w:tr w:rsidR="00762949" w:rsidRPr="009E3B7C" w14:paraId="6A231477" w14:textId="77777777" w:rsidTr="00184FCF">
        <w:trPr>
          <w:trHeight w:val="332"/>
        </w:trPr>
        <w:tc>
          <w:tcPr>
            <w:tcW w:w="1010" w:type="pct"/>
            <w:shd w:val="clear" w:color="auto" w:fill="BFBFBF" w:themeFill="background1" w:themeFillShade="BF"/>
          </w:tcPr>
          <w:p w14:paraId="5F4722C3" w14:textId="77777777" w:rsidR="00762949" w:rsidRDefault="00762949" w:rsidP="00184FCF">
            <w:pPr>
              <w:jc w:val="both"/>
              <w:rPr>
                <w:rFonts w:cs="Arial"/>
                <w:b/>
              </w:rPr>
            </w:pPr>
            <w:r>
              <w:rPr>
                <w:rFonts w:cs="Arial"/>
                <w:b/>
              </w:rPr>
              <w:t>Description</w:t>
            </w:r>
          </w:p>
        </w:tc>
        <w:tc>
          <w:tcPr>
            <w:tcW w:w="3990" w:type="pct"/>
          </w:tcPr>
          <w:p w14:paraId="470D73DF" w14:textId="77777777" w:rsidR="00762949" w:rsidRDefault="00762949" w:rsidP="00184FCF">
            <w:pPr>
              <w:jc w:val="both"/>
              <w:rPr>
                <w:rFonts w:cs="Arial"/>
              </w:rPr>
            </w:pPr>
            <w:r>
              <w:rPr>
                <w:rFonts w:cs="Arial"/>
              </w:rPr>
              <w:t>Provides a trigger indication to IPC after BCM system performs key search</w:t>
            </w:r>
          </w:p>
        </w:tc>
      </w:tr>
      <w:tr w:rsidR="00762949" w:rsidRPr="009E3B7C" w14:paraId="4214CE2D" w14:textId="77777777" w:rsidTr="00184FCF">
        <w:trPr>
          <w:trHeight w:val="332"/>
        </w:trPr>
        <w:tc>
          <w:tcPr>
            <w:tcW w:w="1010" w:type="pct"/>
            <w:shd w:val="clear" w:color="auto" w:fill="BFBFBF" w:themeFill="background1" w:themeFillShade="BF"/>
          </w:tcPr>
          <w:p w14:paraId="5ED50CFE" w14:textId="77777777" w:rsidR="00762949" w:rsidRPr="00F161E5" w:rsidRDefault="00762949" w:rsidP="00184FCF">
            <w:pPr>
              <w:jc w:val="both"/>
              <w:rPr>
                <w:rFonts w:cs="Arial"/>
                <w:b/>
              </w:rPr>
            </w:pPr>
            <w:r>
              <w:rPr>
                <w:rFonts w:cs="Arial"/>
                <w:b/>
              </w:rPr>
              <w:t>Encoding</w:t>
            </w:r>
          </w:p>
        </w:tc>
        <w:tc>
          <w:tcPr>
            <w:tcW w:w="3990" w:type="pct"/>
          </w:tcPr>
          <w:p w14:paraId="2E605E77" w14:textId="77777777" w:rsidR="00920C72" w:rsidRDefault="000F1FDF" w:rsidP="00920C72">
            <w:hyperlink w:anchor="_ee23943e17c0f1205b6b6e8668d19fbe" w:history="1">
              <w:proofErr w:type="spellStart"/>
              <w:r w:rsidR="00920C72">
                <w:rPr>
                  <w:rStyle w:val="Hyperlink"/>
                </w:rPr>
                <w:t>immoMsgTxt_D_Rq_ET</w:t>
              </w:r>
              <w:proofErr w:type="spellEnd"/>
            </w:hyperlink>
          </w:p>
        </w:tc>
      </w:tr>
      <w:tr w:rsidR="00762949" w:rsidRPr="009E3B7C" w14:paraId="2D74A24C" w14:textId="77777777" w:rsidTr="00184FCF">
        <w:trPr>
          <w:trHeight w:val="332"/>
        </w:trPr>
        <w:tc>
          <w:tcPr>
            <w:tcW w:w="1010" w:type="pct"/>
            <w:shd w:val="clear" w:color="auto" w:fill="BFBFBF" w:themeFill="background1" w:themeFillShade="BF"/>
          </w:tcPr>
          <w:p w14:paraId="3336711C" w14:textId="77777777" w:rsidR="00762949" w:rsidRPr="00F161E5" w:rsidRDefault="00762949" w:rsidP="00184FCF">
            <w:pPr>
              <w:jc w:val="both"/>
              <w:rPr>
                <w:rFonts w:cs="Arial"/>
                <w:b/>
              </w:rPr>
            </w:pPr>
            <w:r>
              <w:rPr>
                <w:rFonts w:cs="Arial"/>
                <w:b/>
              </w:rPr>
              <w:t>Size</w:t>
            </w:r>
          </w:p>
        </w:tc>
        <w:tc>
          <w:tcPr>
            <w:tcW w:w="3990" w:type="pct"/>
          </w:tcPr>
          <w:p w14:paraId="4A9E1411" w14:textId="77777777" w:rsidR="00920C72" w:rsidRDefault="00920C72" w:rsidP="00920C72">
            <w:r>
              <w:t>Not set</w:t>
            </w:r>
          </w:p>
        </w:tc>
      </w:tr>
      <w:tr w:rsidR="00762949" w:rsidRPr="009E3B7C" w14:paraId="5BDF68F1" w14:textId="77777777" w:rsidTr="00184FCF">
        <w:trPr>
          <w:trHeight w:val="332"/>
        </w:trPr>
        <w:tc>
          <w:tcPr>
            <w:tcW w:w="1010" w:type="pct"/>
            <w:shd w:val="clear" w:color="auto" w:fill="BFBFBF" w:themeFill="background1" w:themeFillShade="BF"/>
          </w:tcPr>
          <w:p w14:paraId="6E831A71" w14:textId="77777777" w:rsidR="00762949" w:rsidRDefault="00762949" w:rsidP="00184FCF">
            <w:pPr>
              <w:jc w:val="both"/>
              <w:rPr>
                <w:rFonts w:cs="Arial"/>
                <w:b/>
              </w:rPr>
            </w:pPr>
            <w:r>
              <w:rPr>
                <w:rFonts w:cs="Arial"/>
                <w:b/>
              </w:rPr>
              <w:t>Transmitter</w:t>
            </w:r>
          </w:p>
        </w:tc>
        <w:tc>
          <w:tcPr>
            <w:tcW w:w="3990" w:type="pct"/>
          </w:tcPr>
          <w:p w14:paraId="369A6347" w14:textId="77777777" w:rsidR="00206F6A" w:rsidRDefault="00206F6A"/>
        </w:tc>
      </w:tr>
      <w:tr w:rsidR="00762949" w:rsidRPr="009E3B7C" w14:paraId="6BAE3321" w14:textId="77777777" w:rsidTr="00184FCF">
        <w:trPr>
          <w:trHeight w:val="332"/>
        </w:trPr>
        <w:tc>
          <w:tcPr>
            <w:tcW w:w="1010" w:type="pct"/>
            <w:shd w:val="clear" w:color="auto" w:fill="BFBFBF" w:themeFill="background1" w:themeFillShade="BF"/>
          </w:tcPr>
          <w:p w14:paraId="24C9D0B3" w14:textId="77777777" w:rsidR="00762949" w:rsidRDefault="00762949" w:rsidP="00184FCF">
            <w:pPr>
              <w:jc w:val="both"/>
              <w:rPr>
                <w:rFonts w:cs="Arial"/>
                <w:b/>
              </w:rPr>
            </w:pPr>
            <w:r>
              <w:rPr>
                <w:rFonts w:cs="Arial"/>
                <w:b/>
              </w:rPr>
              <w:t>Receiver</w:t>
            </w:r>
          </w:p>
        </w:tc>
        <w:tc>
          <w:tcPr>
            <w:tcW w:w="3990" w:type="pct"/>
          </w:tcPr>
          <w:p w14:paraId="6D583320" w14:textId="77777777" w:rsidR="00206F6A" w:rsidRDefault="00206F6A"/>
        </w:tc>
      </w:tr>
    </w:tbl>
    <w:p w14:paraId="14EC7765" w14:textId="77777777" w:rsidR="00762949" w:rsidRDefault="00762949" w:rsidP="00762949"/>
    <w:p w14:paraId="4EAD21A7" w14:textId="77777777" w:rsidR="00762949" w:rsidRDefault="00762949" w:rsidP="00762949">
      <w:pPr>
        <w:pStyle w:val="RETechSignal"/>
      </w:pPr>
      <w:bookmarkStart w:id="363" w:name="_2f003094ec9a0ef46669283e309c9be7"/>
      <w:proofErr w:type="spellStart"/>
      <w:r>
        <w:t>KeyMykeysTot_No_Actl</w:t>
      </w:r>
      <w:bookmarkEnd w:id="363"/>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4FE160D" w14:textId="77777777" w:rsidTr="00184FCF">
        <w:trPr>
          <w:trHeight w:val="166"/>
        </w:trPr>
        <w:tc>
          <w:tcPr>
            <w:tcW w:w="1010" w:type="pct"/>
            <w:shd w:val="clear" w:color="auto" w:fill="BFBFBF" w:themeFill="background1" w:themeFillShade="BF"/>
          </w:tcPr>
          <w:p w14:paraId="62F0D3D7"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BFBC695" w14:textId="77777777" w:rsidR="00762949" w:rsidRPr="009E3B7C" w:rsidRDefault="00762949" w:rsidP="00184FCF">
            <w:pPr>
              <w:jc w:val="both"/>
              <w:rPr>
                <w:rFonts w:cs="Arial"/>
                <w:b/>
              </w:rPr>
            </w:pPr>
            <w:proofErr w:type="spellStart"/>
            <w:r>
              <w:rPr>
                <w:rFonts w:cs="Arial"/>
                <w:b/>
              </w:rPr>
              <w:t>KeyMykeysTot_No_Actl</w:t>
            </w:r>
            <w:proofErr w:type="spellEnd"/>
          </w:p>
        </w:tc>
      </w:tr>
      <w:tr w:rsidR="00762949" w:rsidRPr="009E3B7C" w14:paraId="6DD8C793" w14:textId="77777777" w:rsidTr="00184FCF">
        <w:trPr>
          <w:trHeight w:val="332"/>
        </w:trPr>
        <w:tc>
          <w:tcPr>
            <w:tcW w:w="1010" w:type="pct"/>
            <w:shd w:val="clear" w:color="auto" w:fill="BFBFBF" w:themeFill="background1" w:themeFillShade="BF"/>
          </w:tcPr>
          <w:p w14:paraId="72A0B4FB" w14:textId="77777777" w:rsidR="00762949" w:rsidRDefault="00762949" w:rsidP="00184FCF">
            <w:pPr>
              <w:jc w:val="both"/>
              <w:rPr>
                <w:rFonts w:cs="Arial"/>
                <w:b/>
              </w:rPr>
            </w:pPr>
            <w:r>
              <w:rPr>
                <w:rFonts w:cs="Arial"/>
                <w:b/>
              </w:rPr>
              <w:t>Description</w:t>
            </w:r>
          </w:p>
        </w:tc>
        <w:tc>
          <w:tcPr>
            <w:tcW w:w="3990" w:type="pct"/>
          </w:tcPr>
          <w:p w14:paraId="1A4BED3C" w14:textId="77777777" w:rsidR="00762949" w:rsidRDefault="00762949" w:rsidP="00184FCF">
            <w:pPr>
              <w:jc w:val="both"/>
              <w:rPr>
                <w:rFonts w:cs="Arial"/>
              </w:rPr>
            </w:pPr>
            <w:r>
              <w:rPr>
                <w:rFonts w:cs="Arial"/>
              </w:rPr>
              <w:t xml:space="preserve">Provides indication of total count for how many </w:t>
            </w:r>
            <w:proofErr w:type="spellStart"/>
            <w:r>
              <w:rPr>
                <w:rFonts w:cs="Arial"/>
              </w:rPr>
              <w:t>mykeys</w:t>
            </w:r>
            <w:proofErr w:type="spellEnd"/>
            <w:r>
              <w:rPr>
                <w:rFonts w:cs="Arial"/>
              </w:rPr>
              <w:t xml:space="preserve"> exist</w:t>
            </w:r>
          </w:p>
        </w:tc>
      </w:tr>
      <w:tr w:rsidR="00762949" w:rsidRPr="009E3B7C" w14:paraId="626C5768" w14:textId="77777777" w:rsidTr="00184FCF">
        <w:trPr>
          <w:trHeight w:val="332"/>
        </w:trPr>
        <w:tc>
          <w:tcPr>
            <w:tcW w:w="1010" w:type="pct"/>
            <w:shd w:val="clear" w:color="auto" w:fill="BFBFBF" w:themeFill="background1" w:themeFillShade="BF"/>
          </w:tcPr>
          <w:p w14:paraId="306D35C2" w14:textId="77777777" w:rsidR="00762949" w:rsidRPr="00F161E5" w:rsidRDefault="00762949" w:rsidP="00184FCF">
            <w:pPr>
              <w:jc w:val="both"/>
              <w:rPr>
                <w:rFonts w:cs="Arial"/>
                <w:b/>
              </w:rPr>
            </w:pPr>
            <w:r>
              <w:rPr>
                <w:rFonts w:cs="Arial"/>
                <w:b/>
              </w:rPr>
              <w:t>Encoding</w:t>
            </w:r>
          </w:p>
        </w:tc>
        <w:tc>
          <w:tcPr>
            <w:tcW w:w="3990" w:type="pct"/>
          </w:tcPr>
          <w:p w14:paraId="68B427EB" w14:textId="77777777" w:rsidR="00920C72" w:rsidRDefault="000F1FDF" w:rsidP="00920C72">
            <w:hyperlink w:anchor="_933f74f9c481c77f021a6aa066d15403" w:history="1">
              <w:r w:rsidR="00920C72">
                <w:rPr>
                  <w:rStyle w:val="Hyperlink"/>
                </w:rPr>
                <w:t>UnitlessValue8bit_ET</w:t>
              </w:r>
            </w:hyperlink>
          </w:p>
        </w:tc>
      </w:tr>
      <w:tr w:rsidR="00762949" w:rsidRPr="009E3B7C" w14:paraId="270C5243" w14:textId="77777777" w:rsidTr="00184FCF">
        <w:trPr>
          <w:trHeight w:val="332"/>
        </w:trPr>
        <w:tc>
          <w:tcPr>
            <w:tcW w:w="1010" w:type="pct"/>
            <w:shd w:val="clear" w:color="auto" w:fill="BFBFBF" w:themeFill="background1" w:themeFillShade="BF"/>
          </w:tcPr>
          <w:p w14:paraId="71622657" w14:textId="77777777" w:rsidR="00762949" w:rsidRPr="00F161E5" w:rsidRDefault="00762949" w:rsidP="00184FCF">
            <w:pPr>
              <w:jc w:val="both"/>
              <w:rPr>
                <w:rFonts w:cs="Arial"/>
                <w:b/>
              </w:rPr>
            </w:pPr>
            <w:r>
              <w:rPr>
                <w:rFonts w:cs="Arial"/>
                <w:b/>
              </w:rPr>
              <w:t>Size</w:t>
            </w:r>
          </w:p>
        </w:tc>
        <w:tc>
          <w:tcPr>
            <w:tcW w:w="3990" w:type="pct"/>
          </w:tcPr>
          <w:p w14:paraId="5D65D795" w14:textId="77777777" w:rsidR="00920C72" w:rsidRDefault="00920C72" w:rsidP="00920C72">
            <w:r>
              <w:t>Not set</w:t>
            </w:r>
          </w:p>
        </w:tc>
      </w:tr>
      <w:tr w:rsidR="00762949" w:rsidRPr="009E3B7C" w14:paraId="0FCB4197" w14:textId="77777777" w:rsidTr="00184FCF">
        <w:trPr>
          <w:trHeight w:val="332"/>
        </w:trPr>
        <w:tc>
          <w:tcPr>
            <w:tcW w:w="1010" w:type="pct"/>
            <w:shd w:val="clear" w:color="auto" w:fill="BFBFBF" w:themeFill="background1" w:themeFillShade="BF"/>
          </w:tcPr>
          <w:p w14:paraId="1EBC93BB" w14:textId="77777777" w:rsidR="00762949" w:rsidRDefault="00762949" w:rsidP="00184FCF">
            <w:pPr>
              <w:jc w:val="both"/>
              <w:rPr>
                <w:rFonts w:cs="Arial"/>
                <w:b/>
              </w:rPr>
            </w:pPr>
            <w:r>
              <w:rPr>
                <w:rFonts w:cs="Arial"/>
                <w:b/>
              </w:rPr>
              <w:t>Transmitter</w:t>
            </w:r>
          </w:p>
        </w:tc>
        <w:tc>
          <w:tcPr>
            <w:tcW w:w="3990" w:type="pct"/>
          </w:tcPr>
          <w:p w14:paraId="437C3A09" w14:textId="77777777" w:rsidR="00206F6A" w:rsidRDefault="00206F6A"/>
        </w:tc>
      </w:tr>
      <w:tr w:rsidR="00762949" w:rsidRPr="009E3B7C" w14:paraId="1E34BB9F" w14:textId="77777777" w:rsidTr="00184FCF">
        <w:trPr>
          <w:trHeight w:val="332"/>
        </w:trPr>
        <w:tc>
          <w:tcPr>
            <w:tcW w:w="1010" w:type="pct"/>
            <w:shd w:val="clear" w:color="auto" w:fill="BFBFBF" w:themeFill="background1" w:themeFillShade="BF"/>
          </w:tcPr>
          <w:p w14:paraId="039FFAED" w14:textId="77777777" w:rsidR="00762949" w:rsidRDefault="00762949" w:rsidP="00184FCF">
            <w:pPr>
              <w:jc w:val="both"/>
              <w:rPr>
                <w:rFonts w:cs="Arial"/>
                <w:b/>
              </w:rPr>
            </w:pPr>
            <w:r>
              <w:rPr>
                <w:rFonts w:cs="Arial"/>
                <w:b/>
              </w:rPr>
              <w:t>Receiver</w:t>
            </w:r>
          </w:p>
        </w:tc>
        <w:tc>
          <w:tcPr>
            <w:tcW w:w="3990" w:type="pct"/>
          </w:tcPr>
          <w:p w14:paraId="2B6A0B00" w14:textId="77777777" w:rsidR="00206F6A" w:rsidRDefault="00206F6A"/>
        </w:tc>
      </w:tr>
    </w:tbl>
    <w:p w14:paraId="680E7436" w14:textId="77777777" w:rsidR="00762949" w:rsidRDefault="00762949" w:rsidP="00762949"/>
    <w:p w14:paraId="0D8D3754" w14:textId="77777777" w:rsidR="00762949" w:rsidRDefault="00762949" w:rsidP="00762949">
      <w:pPr>
        <w:pStyle w:val="RETechSignal"/>
      </w:pPr>
      <w:bookmarkStart w:id="364" w:name="_5537c25172251778e8bc7682648b9a83"/>
      <w:proofErr w:type="spellStart"/>
      <w:r>
        <w:t>LifeCycMde_D_Actl</w:t>
      </w:r>
      <w:bookmarkEnd w:id="364"/>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50DEAA9C" w14:textId="77777777" w:rsidTr="00184FCF">
        <w:trPr>
          <w:trHeight w:val="166"/>
        </w:trPr>
        <w:tc>
          <w:tcPr>
            <w:tcW w:w="1010" w:type="pct"/>
            <w:shd w:val="clear" w:color="auto" w:fill="BFBFBF" w:themeFill="background1" w:themeFillShade="BF"/>
          </w:tcPr>
          <w:p w14:paraId="7D9040B8"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20FBD52" w14:textId="77777777" w:rsidR="00762949" w:rsidRPr="009E3B7C" w:rsidRDefault="00762949" w:rsidP="00184FCF">
            <w:pPr>
              <w:jc w:val="both"/>
              <w:rPr>
                <w:rFonts w:cs="Arial"/>
                <w:b/>
              </w:rPr>
            </w:pPr>
            <w:proofErr w:type="spellStart"/>
            <w:r>
              <w:rPr>
                <w:rFonts w:cs="Arial"/>
                <w:b/>
              </w:rPr>
              <w:t>LifeCycMde_D_Actl</w:t>
            </w:r>
            <w:proofErr w:type="spellEnd"/>
          </w:p>
        </w:tc>
      </w:tr>
      <w:tr w:rsidR="00762949" w:rsidRPr="009E3B7C" w14:paraId="55C1C6B0" w14:textId="77777777" w:rsidTr="00184FCF">
        <w:trPr>
          <w:trHeight w:val="332"/>
        </w:trPr>
        <w:tc>
          <w:tcPr>
            <w:tcW w:w="1010" w:type="pct"/>
            <w:shd w:val="clear" w:color="auto" w:fill="BFBFBF" w:themeFill="background1" w:themeFillShade="BF"/>
          </w:tcPr>
          <w:p w14:paraId="094408E1" w14:textId="77777777" w:rsidR="00762949" w:rsidRDefault="00762949" w:rsidP="00184FCF">
            <w:pPr>
              <w:jc w:val="both"/>
              <w:rPr>
                <w:rFonts w:cs="Arial"/>
                <w:b/>
              </w:rPr>
            </w:pPr>
            <w:r>
              <w:rPr>
                <w:rFonts w:cs="Arial"/>
                <w:b/>
              </w:rPr>
              <w:t>Description</w:t>
            </w:r>
          </w:p>
        </w:tc>
        <w:tc>
          <w:tcPr>
            <w:tcW w:w="3990" w:type="pct"/>
          </w:tcPr>
          <w:p w14:paraId="121549ED" w14:textId="77777777" w:rsidR="00762949" w:rsidRDefault="00762949" w:rsidP="00184FCF">
            <w:pPr>
              <w:jc w:val="both"/>
              <w:rPr>
                <w:rFonts w:cs="Arial"/>
              </w:rPr>
            </w:pPr>
            <w:r>
              <w:rPr>
                <w:rFonts w:cs="Arial"/>
              </w:rPr>
              <w:t>Indicates the status of the vehicle mode (Factory, Transport, Normal)</w:t>
            </w:r>
          </w:p>
        </w:tc>
      </w:tr>
      <w:tr w:rsidR="00762949" w:rsidRPr="009E3B7C" w14:paraId="6CB00DD8" w14:textId="77777777" w:rsidTr="00184FCF">
        <w:trPr>
          <w:trHeight w:val="332"/>
        </w:trPr>
        <w:tc>
          <w:tcPr>
            <w:tcW w:w="1010" w:type="pct"/>
            <w:shd w:val="clear" w:color="auto" w:fill="BFBFBF" w:themeFill="background1" w:themeFillShade="BF"/>
          </w:tcPr>
          <w:p w14:paraId="05F0339E" w14:textId="77777777" w:rsidR="00762949" w:rsidRPr="00F161E5" w:rsidRDefault="00762949" w:rsidP="00184FCF">
            <w:pPr>
              <w:jc w:val="both"/>
              <w:rPr>
                <w:rFonts w:cs="Arial"/>
                <w:b/>
              </w:rPr>
            </w:pPr>
            <w:r>
              <w:rPr>
                <w:rFonts w:cs="Arial"/>
                <w:b/>
              </w:rPr>
              <w:t>Encoding</w:t>
            </w:r>
          </w:p>
        </w:tc>
        <w:tc>
          <w:tcPr>
            <w:tcW w:w="3990" w:type="pct"/>
          </w:tcPr>
          <w:p w14:paraId="6AF8FA87" w14:textId="77777777" w:rsidR="00920C72" w:rsidRDefault="000F1FDF" w:rsidP="00920C72">
            <w:hyperlink w:anchor="_40a0bdd83af45ae4834809e8e873ae30" w:history="1">
              <w:proofErr w:type="spellStart"/>
              <w:r w:rsidR="00920C72">
                <w:rPr>
                  <w:rStyle w:val="Hyperlink"/>
                </w:rPr>
                <w:t>LifeCycMdeDActl_ET</w:t>
              </w:r>
              <w:proofErr w:type="spellEnd"/>
            </w:hyperlink>
          </w:p>
        </w:tc>
      </w:tr>
      <w:tr w:rsidR="00762949" w:rsidRPr="009E3B7C" w14:paraId="678F8136" w14:textId="77777777" w:rsidTr="00184FCF">
        <w:trPr>
          <w:trHeight w:val="332"/>
        </w:trPr>
        <w:tc>
          <w:tcPr>
            <w:tcW w:w="1010" w:type="pct"/>
            <w:shd w:val="clear" w:color="auto" w:fill="BFBFBF" w:themeFill="background1" w:themeFillShade="BF"/>
          </w:tcPr>
          <w:p w14:paraId="390FFA9A" w14:textId="77777777" w:rsidR="00762949" w:rsidRPr="00F161E5" w:rsidRDefault="00762949" w:rsidP="00184FCF">
            <w:pPr>
              <w:jc w:val="both"/>
              <w:rPr>
                <w:rFonts w:cs="Arial"/>
                <w:b/>
              </w:rPr>
            </w:pPr>
            <w:r>
              <w:rPr>
                <w:rFonts w:cs="Arial"/>
                <w:b/>
              </w:rPr>
              <w:t>Size</w:t>
            </w:r>
          </w:p>
        </w:tc>
        <w:tc>
          <w:tcPr>
            <w:tcW w:w="3990" w:type="pct"/>
          </w:tcPr>
          <w:p w14:paraId="350DA569" w14:textId="77777777" w:rsidR="00920C72" w:rsidRDefault="00920C72" w:rsidP="00920C72">
            <w:r>
              <w:t>Not set</w:t>
            </w:r>
          </w:p>
        </w:tc>
      </w:tr>
      <w:tr w:rsidR="00762949" w:rsidRPr="009E3B7C" w14:paraId="112F9EEA" w14:textId="77777777" w:rsidTr="00184FCF">
        <w:trPr>
          <w:trHeight w:val="332"/>
        </w:trPr>
        <w:tc>
          <w:tcPr>
            <w:tcW w:w="1010" w:type="pct"/>
            <w:shd w:val="clear" w:color="auto" w:fill="BFBFBF" w:themeFill="background1" w:themeFillShade="BF"/>
          </w:tcPr>
          <w:p w14:paraId="075CED2E" w14:textId="77777777" w:rsidR="00762949" w:rsidRDefault="00762949" w:rsidP="00184FCF">
            <w:pPr>
              <w:jc w:val="both"/>
              <w:rPr>
                <w:rFonts w:cs="Arial"/>
                <w:b/>
              </w:rPr>
            </w:pPr>
            <w:r>
              <w:rPr>
                <w:rFonts w:cs="Arial"/>
                <w:b/>
              </w:rPr>
              <w:lastRenderedPageBreak/>
              <w:t>Transmitter</w:t>
            </w:r>
          </w:p>
        </w:tc>
        <w:tc>
          <w:tcPr>
            <w:tcW w:w="3990" w:type="pct"/>
          </w:tcPr>
          <w:p w14:paraId="1303BB28" w14:textId="77777777" w:rsidR="00206F6A" w:rsidRDefault="00206F6A"/>
        </w:tc>
      </w:tr>
      <w:tr w:rsidR="00762949" w:rsidRPr="009E3B7C" w14:paraId="52322B09" w14:textId="77777777" w:rsidTr="00184FCF">
        <w:trPr>
          <w:trHeight w:val="332"/>
        </w:trPr>
        <w:tc>
          <w:tcPr>
            <w:tcW w:w="1010" w:type="pct"/>
            <w:shd w:val="clear" w:color="auto" w:fill="BFBFBF" w:themeFill="background1" w:themeFillShade="BF"/>
          </w:tcPr>
          <w:p w14:paraId="6AF01F04" w14:textId="77777777" w:rsidR="00762949" w:rsidRDefault="00762949" w:rsidP="00184FCF">
            <w:pPr>
              <w:jc w:val="both"/>
              <w:rPr>
                <w:rFonts w:cs="Arial"/>
                <w:b/>
              </w:rPr>
            </w:pPr>
            <w:r>
              <w:rPr>
                <w:rFonts w:cs="Arial"/>
                <w:b/>
              </w:rPr>
              <w:t>Receiver</w:t>
            </w:r>
          </w:p>
        </w:tc>
        <w:tc>
          <w:tcPr>
            <w:tcW w:w="3990" w:type="pct"/>
          </w:tcPr>
          <w:p w14:paraId="18E2DC82" w14:textId="77777777" w:rsidR="00206F6A" w:rsidRDefault="00206F6A"/>
        </w:tc>
      </w:tr>
    </w:tbl>
    <w:p w14:paraId="69A9E0DE" w14:textId="77777777" w:rsidR="00762949" w:rsidRDefault="00762949" w:rsidP="00762949"/>
    <w:p w14:paraId="3524945E" w14:textId="77777777" w:rsidR="00762949" w:rsidRDefault="00762949" w:rsidP="00762949">
      <w:pPr>
        <w:pStyle w:val="RETechSignal"/>
      </w:pPr>
      <w:bookmarkStart w:id="365" w:name="_fe5f5e329e168f5f8e1819ed1652b0a8"/>
      <w:proofErr w:type="spellStart"/>
      <w:r>
        <w:t>ModemAuthrz_D_Stat</w:t>
      </w:r>
      <w:bookmarkEnd w:id="365"/>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42C7D740" w14:textId="77777777" w:rsidTr="00184FCF">
        <w:trPr>
          <w:trHeight w:val="166"/>
        </w:trPr>
        <w:tc>
          <w:tcPr>
            <w:tcW w:w="1010" w:type="pct"/>
            <w:shd w:val="clear" w:color="auto" w:fill="BFBFBF" w:themeFill="background1" w:themeFillShade="BF"/>
          </w:tcPr>
          <w:p w14:paraId="575CAD51"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971EE18" w14:textId="77777777" w:rsidR="00762949" w:rsidRPr="009E3B7C" w:rsidRDefault="00762949" w:rsidP="00184FCF">
            <w:pPr>
              <w:jc w:val="both"/>
              <w:rPr>
                <w:rFonts w:cs="Arial"/>
                <w:b/>
              </w:rPr>
            </w:pPr>
            <w:proofErr w:type="spellStart"/>
            <w:r>
              <w:rPr>
                <w:rFonts w:cs="Arial"/>
                <w:b/>
              </w:rPr>
              <w:t>ModemAuthrz_D_Stat</w:t>
            </w:r>
            <w:proofErr w:type="spellEnd"/>
          </w:p>
        </w:tc>
      </w:tr>
      <w:tr w:rsidR="00762949" w:rsidRPr="009E3B7C" w14:paraId="39C51F8E" w14:textId="77777777" w:rsidTr="00184FCF">
        <w:trPr>
          <w:trHeight w:val="332"/>
        </w:trPr>
        <w:tc>
          <w:tcPr>
            <w:tcW w:w="1010" w:type="pct"/>
            <w:shd w:val="clear" w:color="auto" w:fill="BFBFBF" w:themeFill="background1" w:themeFillShade="BF"/>
          </w:tcPr>
          <w:p w14:paraId="07998580" w14:textId="77777777" w:rsidR="00762949" w:rsidRDefault="00762949" w:rsidP="00184FCF">
            <w:pPr>
              <w:jc w:val="both"/>
              <w:rPr>
                <w:rFonts w:cs="Arial"/>
                <w:b/>
              </w:rPr>
            </w:pPr>
            <w:r>
              <w:rPr>
                <w:rFonts w:cs="Arial"/>
                <w:b/>
              </w:rPr>
              <w:t>Description</w:t>
            </w:r>
          </w:p>
        </w:tc>
        <w:tc>
          <w:tcPr>
            <w:tcW w:w="3990" w:type="pct"/>
          </w:tcPr>
          <w:p w14:paraId="27A32B69" w14:textId="77777777" w:rsidR="00762949" w:rsidRDefault="00762949" w:rsidP="00184FCF">
            <w:pPr>
              <w:jc w:val="both"/>
              <w:rPr>
                <w:rFonts w:cs="Arial"/>
              </w:rPr>
            </w:pPr>
            <w:r>
              <w:rPr>
                <w:rFonts w:cs="Arial"/>
              </w:rPr>
              <w:t>Provides modem authorization status</w:t>
            </w:r>
          </w:p>
        </w:tc>
      </w:tr>
      <w:tr w:rsidR="00762949" w:rsidRPr="009E3B7C" w14:paraId="54DE8A88" w14:textId="77777777" w:rsidTr="00184FCF">
        <w:trPr>
          <w:trHeight w:val="332"/>
        </w:trPr>
        <w:tc>
          <w:tcPr>
            <w:tcW w:w="1010" w:type="pct"/>
            <w:shd w:val="clear" w:color="auto" w:fill="BFBFBF" w:themeFill="background1" w:themeFillShade="BF"/>
          </w:tcPr>
          <w:p w14:paraId="5A585E34" w14:textId="77777777" w:rsidR="00762949" w:rsidRPr="00F161E5" w:rsidRDefault="00762949" w:rsidP="00184FCF">
            <w:pPr>
              <w:jc w:val="both"/>
              <w:rPr>
                <w:rFonts w:cs="Arial"/>
                <w:b/>
              </w:rPr>
            </w:pPr>
            <w:r>
              <w:rPr>
                <w:rFonts w:cs="Arial"/>
                <w:b/>
              </w:rPr>
              <w:t>Encoding</w:t>
            </w:r>
          </w:p>
        </w:tc>
        <w:tc>
          <w:tcPr>
            <w:tcW w:w="3990" w:type="pct"/>
          </w:tcPr>
          <w:p w14:paraId="0B22E602" w14:textId="77777777" w:rsidR="00920C72" w:rsidRDefault="000F1FDF" w:rsidP="00920C72">
            <w:hyperlink w:anchor="_2c3d6edeba71e8dc9abddbbda8cdd3af" w:history="1">
              <w:proofErr w:type="spellStart"/>
              <w:r w:rsidR="00920C72">
                <w:rPr>
                  <w:rStyle w:val="Hyperlink"/>
                </w:rPr>
                <w:t>ModemAuthrzDStat_ET</w:t>
              </w:r>
              <w:proofErr w:type="spellEnd"/>
            </w:hyperlink>
          </w:p>
        </w:tc>
      </w:tr>
      <w:tr w:rsidR="00762949" w:rsidRPr="009E3B7C" w14:paraId="60DF48AE" w14:textId="77777777" w:rsidTr="00184FCF">
        <w:trPr>
          <w:trHeight w:val="332"/>
        </w:trPr>
        <w:tc>
          <w:tcPr>
            <w:tcW w:w="1010" w:type="pct"/>
            <w:shd w:val="clear" w:color="auto" w:fill="BFBFBF" w:themeFill="background1" w:themeFillShade="BF"/>
          </w:tcPr>
          <w:p w14:paraId="787558E5" w14:textId="77777777" w:rsidR="00762949" w:rsidRPr="00F161E5" w:rsidRDefault="00762949" w:rsidP="00184FCF">
            <w:pPr>
              <w:jc w:val="both"/>
              <w:rPr>
                <w:rFonts w:cs="Arial"/>
                <w:b/>
              </w:rPr>
            </w:pPr>
            <w:r>
              <w:rPr>
                <w:rFonts w:cs="Arial"/>
                <w:b/>
              </w:rPr>
              <w:t>Size</w:t>
            </w:r>
          </w:p>
        </w:tc>
        <w:tc>
          <w:tcPr>
            <w:tcW w:w="3990" w:type="pct"/>
          </w:tcPr>
          <w:p w14:paraId="48E0530F" w14:textId="77777777" w:rsidR="00920C72" w:rsidRDefault="00920C72" w:rsidP="00920C72">
            <w:r>
              <w:t>Not set</w:t>
            </w:r>
          </w:p>
        </w:tc>
      </w:tr>
      <w:tr w:rsidR="00762949" w:rsidRPr="009E3B7C" w14:paraId="0B2463D5" w14:textId="77777777" w:rsidTr="00184FCF">
        <w:trPr>
          <w:trHeight w:val="332"/>
        </w:trPr>
        <w:tc>
          <w:tcPr>
            <w:tcW w:w="1010" w:type="pct"/>
            <w:shd w:val="clear" w:color="auto" w:fill="BFBFBF" w:themeFill="background1" w:themeFillShade="BF"/>
          </w:tcPr>
          <w:p w14:paraId="70F41A11" w14:textId="77777777" w:rsidR="00762949" w:rsidRDefault="00762949" w:rsidP="00184FCF">
            <w:pPr>
              <w:jc w:val="both"/>
              <w:rPr>
                <w:rFonts w:cs="Arial"/>
                <w:b/>
              </w:rPr>
            </w:pPr>
            <w:r>
              <w:rPr>
                <w:rFonts w:cs="Arial"/>
                <w:b/>
              </w:rPr>
              <w:t>Transmitter</w:t>
            </w:r>
          </w:p>
        </w:tc>
        <w:tc>
          <w:tcPr>
            <w:tcW w:w="3990" w:type="pct"/>
          </w:tcPr>
          <w:p w14:paraId="5F98FCBA" w14:textId="77777777" w:rsidR="00206F6A" w:rsidRDefault="00206F6A"/>
        </w:tc>
      </w:tr>
      <w:tr w:rsidR="00762949" w:rsidRPr="009E3B7C" w14:paraId="40AED0F9" w14:textId="77777777" w:rsidTr="00184FCF">
        <w:trPr>
          <w:trHeight w:val="332"/>
        </w:trPr>
        <w:tc>
          <w:tcPr>
            <w:tcW w:w="1010" w:type="pct"/>
            <w:shd w:val="clear" w:color="auto" w:fill="BFBFBF" w:themeFill="background1" w:themeFillShade="BF"/>
          </w:tcPr>
          <w:p w14:paraId="0E16AA50" w14:textId="77777777" w:rsidR="00762949" w:rsidRDefault="00762949" w:rsidP="00184FCF">
            <w:pPr>
              <w:jc w:val="both"/>
              <w:rPr>
                <w:rFonts w:cs="Arial"/>
                <w:b/>
              </w:rPr>
            </w:pPr>
            <w:r>
              <w:rPr>
                <w:rFonts w:cs="Arial"/>
                <w:b/>
              </w:rPr>
              <w:t>Receiver</w:t>
            </w:r>
          </w:p>
        </w:tc>
        <w:tc>
          <w:tcPr>
            <w:tcW w:w="3990" w:type="pct"/>
          </w:tcPr>
          <w:p w14:paraId="169080ED" w14:textId="77777777" w:rsidR="00206F6A" w:rsidRDefault="00206F6A"/>
        </w:tc>
      </w:tr>
    </w:tbl>
    <w:p w14:paraId="0D93C83C" w14:textId="77777777" w:rsidR="00762949" w:rsidRDefault="00762949" w:rsidP="00762949"/>
    <w:p w14:paraId="79756F39" w14:textId="77777777" w:rsidR="00762949" w:rsidRDefault="00762949" w:rsidP="00762949">
      <w:pPr>
        <w:pStyle w:val="RETechSignal"/>
      </w:pPr>
      <w:bookmarkStart w:id="366" w:name="_127e1b7fdaad9cb32a5c68c4d75a801a"/>
      <w:proofErr w:type="spellStart"/>
      <w:r>
        <w:t>ModemReset_D_Rq</w:t>
      </w:r>
      <w:bookmarkEnd w:id="366"/>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6435541" w14:textId="77777777" w:rsidTr="00184FCF">
        <w:trPr>
          <w:trHeight w:val="166"/>
        </w:trPr>
        <w:tc>
          <w:tcPr>
            <w:tcW w:w="1010" w:type="pct"/>
            <w:shd w:val="clear" w:color="auto" w:fill="BFBFBF" w:themeFill="background1" w:themeFillShade="BF"/>
          </w:tcPr>
          <w:p w14:paraId="2938DE36"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5B184E1" w14:textId="77777777" w:rsidR="00762949" w:rsidRPr="009E3B7C" w:rsidRDefault="00762949" w:rsidP="00184FCF">
            <w:pPr>
              <w:jc w:val="both"/>
              <w:rPr>
                <w:rFonts w:cs="Arial"/>
                <w:b/>
              </w:rPr>
            </w:pPr>
            <w:proofErr w:type="spellStart"/>
            <w:r>
              <w:rPr>
                <w:rFonts w:cs="Arial"/>
                <w:b/>
              </w:rPr>
              <w:t>ModemReset_D_Rq</w:t>
            </w:r>
            <w:proofErr w:type="spellEnd"/>
          </w:p>
        </w:tc>
      </w:tr>
      <w:tr w:rsidR="00762949" w:rsidRPr="009E3B7C" w14:paraId="6F9064B4" w14:textId="77777777" w:rsidTr="00184FCF">
        <w:trPr>
          <w:trHeight w:val="332"/>
        </w:trPr>
        <w:tc>
          <w:tcPr>
            <w:tcW w:w="1010" w:type="pct"/>
            <w:shd w:val="clear" w:color="auto" w:fill="BFBFBF" w:themeFill="background1" w:themeFillShade="BF"/>
          </w:tcPr>
          <w:p w14:paraId="602A43DA" w14:textId="77777777" w:rsidR="00762949" w:rsidRDefault="00762949" w:rsidP="00184FCF">
            <w:pPr>
              <w:jc w:val="both"/>
              <w:rPr>
                <w:rFonts w:cs="Arial"/>
                <w:b/>
              </w:rPr>
            </w:pPr>
            <w:r>
              <w:rPr>
                <w:rFonts w:cs="Arial"/>
                <w:b/>
              </w:rPr>
              <w:t>Description</w:t>
            </w:r>
          </w:p>
        </w:tc>
        <w:tc>
          <w:tcPr>
            <w:tcW w:w="3990" w:type="pct"/>
          </w:tcPr>
          <w:p w14:paraId="5079E699" w14:textId="77777777" w:rsidR="00762949" w:rsidRDefault="00762949" w:rsidP="00184FCF">
            <w:pPr>
              <w:jc w:val="both"/>
              <w:rPr>
                <w:rFonts w:cs="Arial"/>
              </w:rPr>
            </w:pPr>
            <w:r>
              <w:rPr>
                <w:rFonts w:cs="Arial"/>
              </w:rPr>
              <w:t>Instructs specific components to perform a reset</w:t>
            </w:r>
          </w:p>
        </w:tc>
      </w:tr>
      <w:tr w:rsidR="00762949" w:rsidRPr="009E3B7C" w14:paraId="5F94EFD0" w14:textId="77777777" w:rsidTr="00184FCF">
        <w:trPr>
          <w:trHeight w:val="332"/>
        </w:trPr>
        <w:tc>
          <w:tcPr>
            <w:tcW w:w="1010" w:type="pct"/>
            <w:shd w:val="clear" w:color="auto" w:fill="BFBFBF" w:themeFill="background1" w:themeFillShade="BF"/>
          </w:tcPr>
          <w:p w14:paraId="11744787" w14:textId="77777777" w:rsidR="00762949" w:rsidRPr="00F161E5" w:rsidRDefault="00762949" w:rsidP="00184FCF">
            <w:pPr>
              <w:jc w:val="both"/>
              <w:rPr>
                <w:rFonts w:cs="Arial"/>
                <w:b/>
              </w:rPr>
            </w:pPr>
            <w:r>
              <w:rPr>
                <w:rFonts w:cs="Arial"/>
                <w:b/>
              </w:rPr>
              <w:t>Encoding</w:t>
            </w:r>
          </w:p>
        </w:tc>
        <w:tc>
          <w:tcPr>
            <w:tcW w:w="3990" w:type="pct"/>
          </w:tcPr>
          <w:p w14:paraId="34E8BC84" w14:textId="77777777" w:rsidR="00920C72" w:rsidRDefault="000F1FDF" w:rsidP="00920C72">
            <w:hyperlink w:anchor="_519cccc0570c7b0fcbd8d311db62c31f" w:history="1">
              <w:proofErr w:type="spellStart"/>
              <w:r w:rsidR="00920C72">
                <w:rPr>
                  <w:rStyle w:val="Hyperlink"/>
                </w:rPr>
                <w:t>ModemResetDRq_ET</w:t>
              </w:r>
              <w:proofErr w:type="spellEnd"/>
            </w:hyperlink>
          </w:p>
        </w:tc>
      </w:tr>
      <w:tr w:rsidR="00762949" w:rsidRPr="009E3B7C" w14:paraId="6939EE0A" w14:textId="77777777" w:rsidTr="00184FCF">
        <w:trPr>
          <w:trHeight w:val="332"/>
        </w:trPr>
        <w:tc>
          <w:tcPr>
            <w:tcW w:w="1010" w:type="pct"/>
            <w:shd w:val="clear" w:color="auto" w:fill="BFBFBF" w:themeFill="background1" w:themeFillShade="BF"/>
          </w:tcPr>
          <w:p w14:paraId="6FC0F2EC" w14:textId="77777777" w:rsidR="00762949" w:rsidRPr="00F161E5" w:rsidRDefault="00762949" w:rsidP="00184FCF">
            <w:pPr>
              <w:jc w:val="both"/>
              <w:rPr>
                <w:rFonts w:cs="Arial"/>
                <w:b/>
              </w:rPr>
            </w:pPr>
            <w:r>
              <w:rPr>
                <w:rFonts w:cs="Arial"/>
                <w:b/>
              </w:rPr>
              <w:t>Size</w:t>
            </w:r>
          </w:p>
        </w:tc>
        <w:tc>
          <w:tcPr>
            <w:tcW w:w="3990" w:type="pct"/>
          </w:tcPr>
          <w:p w14:paraId="58344B4F" w14:textId="77777777" w:rsidR="00920C72" w:rsidRDefault="00920C72" w:rsidP="00920C72">
            <w:r>
              <w:t>Not set</w:t>
            </w:r>
          </w:p>
        </w:tc>
      </w:tr>
      <w:tr w:rsidR="00762949" w:rsidRPr="009E3B7C" w14:paraId="4C3A7551" w14:textId="77777777" w:rsidTr="00184FCF">
        <w:trPr>
          <w:trHeight w:val="332"/>
        </w:trPr>
        <w:tc>
          <w:tcPr>
            <w:tcW w:w="1010" w:type="pct"/>
            <w:shd w:val="clear" w:color="auto" w:fill="BFBFBF" w:themeFill="background1" w:themeFillShade="BF"/>
          </w:tcPr>
          <w:p w14:paraId="6E6DD563" w14:textId="77777777" w:rsidR="00762949" w:rsidRDefault="00762949" w:rsidP="00184FCF">
            <w:pPr>
              <w:jc w:val="both"/>
              <w:rPr>
                <w:rFonts w:cs="Arial"/>
                <w:b/>
              </w:rPr>
            </w:pPr>
            <w:r>
              <w:rPr>
                <w:rFonts w:cs="Arial"/>
                <w:b/>
              </w:rPr>
              <w:t>Transmitter</w:t>
            </w:r>
          </w:p>
        </w:tc>
        <w:tc>
          <w:tcPr>
            <w:tcW w:w="3990" w:type="pct"/>
          </w:tcPr>
          <w:p w14:paraId="06A03C6A" w14:textId="77777777" w:rsidR="00206F6A" w:rsidRDefault="00206F6A"/>
        </w:tc>
      </w:tr>
      <w:tr w:rsidR="00762949" w:rsidRPr="009E3B7C" w14:paraId="557AD9E9" w14:textId="77777777" w:rsidTr="00184FCF">
        <w:trPr>
          <w:trHeight w:val="332"/>
        </w:trPr>
        <w:tc>
          <w:tcPr>
            <w:tcW w:w="1010" w:type="pct"/>
            <w:shd w:val="clear" w:color="auto" w:fill="BFBFBF" w:themeFill="background1" w:themeFillShade="BF"/>
          </w:tcPr>
          <w:p w14:paraId="79B370D9" w14:textId="77777777" w:rsidR="00762949" w:rsidRDefault="00762949" w:rsidP="00184FCF">
            <w:pPr>
              <w:jc w:val="both"/>
              <w:rPr>
                <w:rFonts w:cs="Arial"/>
                <w:b/>
              </w:rPr>
            </w:pPr>
            <w:r>
              <w:rPr>
                <w:rFonts w:cs="Arial"/>
                <w:b/>
              </w:rPr>
              <w:t>Receiver</w:t>
            </w:r>
          </w:p>
        </w:tc>
        <w:tc>
          <w:tcPr>
            <w:tcW w:w="3990" w:type="pct"/>
          </w:tcPr>
          <w:p w14:paraId="73FD3F85" w14:textId="77777777" w:rsidR="00206F6A" w:rsidRDefault="00206F6A"/>
        </w:tc>
      </w:tr>
    </w:tbl>
    <w:p w14:paraId="65069E94" w14:textId="77777777" w:rsidR="00762949" w:rsidRDefault="00762949" w:rsidP="00762949"/>
    <w:p w14:paraId="49FE72ED" w14:textId="77777777" w:rsidR="00762949" w:rsidRDefault="00762949" w:rsidP="00762949">
      <w:pPr>
        <w:pStyle w:val="RETechSignal"/>
      </w:pPr>
      <w:bookmarkStart w:id="367" w:name="_05ee3576ca3c1833d566551eb254efa5"/>
      <w:proofErr w:type="spellStart"/>
      <w:r>
        <w:t>NFC_Enable_Status</w:t>
      </w:r>
      <w:bookmarkEnd w:id="367"/>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2B1B607" w14:textId="77777777" w:rsidTr="00184FCF">
        <w:trPr>
          <w:trHeight w:val="166"/>
        </w:trPr>
        <w:tc>
          <w:tcPr>
            <w:tcW w:w="1010" w:type="pct"/>
            <w:shd w:val="clear" w:color="auto" w:fill="BFBFBF" w:themeFill="background1" w:themeFillShade="BF"/>
          </w:tcPr>
          <w:p w14:paraId="418BBBCC"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8B068D0" w14:textId="77777777" w:rsidR="00762949" w:rsidRPr="009E3B7C" w:rsidRDefault="00762949" w:rsidP="00184FCF">
            <w:pPr>
              <w:jc w:val="both"/>
              <w:rPr>
                <w:rFonts w:cs="Arial"/>
                <w:b/>
              </w:rPr>
            </w:pPr>
            <w:proofErr w:type="spellStart"/>
            <w:r>
              <w:rPr>
                <w:rFonts w:cs="Arial"/>
                <w:b/>
              </w:rPr>
              <w:t>NFC_Enable_Status</w:t>
            </w:r>
            <w:proofErr w:type="spellEnd"/>
          </w:p>
        </w:tc>
      </w:tr>
      <w:tr w:rsidR="00762949" w:rsidRPr="009E3B7C" w14:paraId="3701F759" w14:textId="77777777" w:rsidTr="00184FCF">
        <w:trPr>
          <w:trHeight w:val="332"/>
        </w:trPr>
        <w:tc>
          <w:tcPr>
            <w:tcW w:w="1010" w:type="pct"/>
            <w:shd w:val="clear" w:color="auto" w:fill="BFBFBF" w:themeFill="background1" w:themeFillShade="BF"/>
          </w:tcPr>
          <w:p w14:paraId="46A0E270" w14:textId="77777777" w:rsidR="00762949" w:rsidRDefault="00762949" w:rsidP="00184FCF">
            <w:pPr>
              <w:jc w:val="both"/>
              <w:rPr>
                <w:rFonts w:cs="Arial"/>
                <w:b/>
              </w:rPr>
            </w:pPr>
            <w:r>
              <w:rPr>
                <w:rFonts w:cs="Arial"/>
                <w:b/>
              </w:rPr>
              <w:t>Description</w:t>
            </w:r>
          </w:p>
        </w:tc>
        <w:tc>
          <w:tcPr>
            <w:tcW w:w="3990" w:type="pct"/>
          </w:tcPr>
          <w:p w14:paraId="251BCFDC" w14:textId="77777777" w:rsidR="00206F6A" w:rsidRDefault="00206F6A"/>
        </w:tc>
      </w:tr>
      <w:tr w:rsidR="00762949" w:rsidRPr="009E3B7C" w14:paraId="3F4C971D" w14:textId="77777777" w:rsidTr="00184FCF">
        <w:trPr>
          <w:trHeight w:val="332"/>
        </w:trPr>
        <w:tc>
          <w:tcPr>
            <w:tcW w:w="1010" w:type="pct"/>
            <w:shd w:val="clear" w:color="auto" w:fill="BFBFBF" w:themeFill="background1" w:themeFillShade="BF"/>
          </w:tcPr>
          <w:p w14:paraId="617AF5A9" w14:textId="77777777" w:rsidR="00762949" w:rsidRPr="00F161E5" w:rsidRDefault="00762949" w:rsidP="00184FCF">
            <w:pPr>
              <w:jc w:val="both"/>
              <w:rPr>
                <w:rFonts w:cs="Arial"/>
                <w:b/>
              </w:rPr>
            </w:pPr>
            <w:r>
              <w:rPr>
                <w:rFonts w:cs="Arial"/>
                <w:b/>
              </w:rPr>
              <w:t>Encoding</w:t>
            </w:r>
          </w:p>
        </w:tc>
        <w:tc>
          <w:tcPr>
            <w:tcW w:w="3990" w:type="pct"/>
          </w:tcPr>
          <w:p w14:paraId="452F368D" w14:textId="77777777" w:rsidR="00920C72" w:rsidRDefault="000F1FDF" w:rsidP="00920C72">
            <w:hyperlink w:anchor="_adcb81e38576495daed2f39bf2cccd66" w:history="1">
              <w:proofErr w:type="spellStart"/>
              <w:r w:rsidR="00920C72">
                <w:rPr>
                  <w:rStyle w:val="Hyperlink"/>
                </w:rPr>
                <w:t>DisableEnable_ET</w:t>
              </w:r>
              <w:proofErr w:type="spellEnd"/>
            </w:hyperlink>
          </w:p>
        </w:tc>
      </w:tr>
      <w:tr w:rsidR="00762949" w:rsidRPr="009E3B7C" w14:paraId="7CB093B6" w14:textId="77777777" w:rsidTr="00184FCF">
        <w:trPr>
          <w:trHeight w:val="332"/>
        </w:trPr>
        <w:tc>
          <w:tcPr>
            <w:tcW w:w="1010" w:type="pct"/>
            <w:shd w:val="clear" w:color="auto" w:fill="BFBFBF" w:themeFill="background1" w:themeFillShade="BF"/>
          </w:tcPr>
          <w:p w14:paraId="784E0FD8" w14:textId="77777777" w:rsidR="00762949" w:rsidRPr="00F161E5" w:rsidRDefault="00762949" w:rsidP="00184FCF">
            <w:pPr>
              <w:jc w:val="both"/>
              <w:rPr>
                <w:rFonts w:cs="Arial"/>
                <w:b/>
              </w:rPr>
            </w:pPr>
            <w:r>
              <w:rPr>
                <w:rFonts w:cs="Arial"/>
                <w:b/>
              </w:rPr>
              <w:t>Size</w:t>
            </w:r>
          </w:p>
        </w:tc>
        <w:tc>
          <w:tcPr>
            <w:tcW w:w="3990" w:type="pct"/>
          </w:tcPr>
          <w:p w14:paraId="65C2C947" w14:textId="77777777" w:rsidR="00920C72" w:rsidRDefault="00920C72" w:rsidP="00920C72">
            <w:r>
              <w:t>Not set</w:t>
            </w:r>
          </w:p>
        </w:tc>
      </w:tr>
      <w:tr w:rsidR="00762949" w:rsidRPr="009E3B7C" w14:paraId="5F3186BC" w14:textId="77777777" w:rsidTr="00184FCF">
        <w:trPr>
          <w:trHeight w:val="332"/>
        </w:trPr>
        <w:tc>
          <w:tcPr>
            <w:tcW w:w="1010" w:type="pct"/>
            <w:shd w:val="clear" w:color="auto" w:fill="BFBFBF" w:themeFill="background1" w:themeFillShade="BF"/>
          </w:tcPr>
          <w:p w14:paraId="1D1FB50A" w14:textId="77777777" w:rsidR="00762949" w:rsidRDefault="00762949" w:rsidP="00184FCF">
            <w:pPr>
              <w:jc w:val="both"/>
              <w:rPr>
                <w:rFonts w:cs="Arial"/>
                <w:b/>
              </w:rPr>
            </w:pPr>
            <w:r>
              <w:rPr>
                <w:rFonts w:cs="Arial"/>
                <w:b/>
              </w:rPr>
              <w:t>Transmitter</w:t>
            </w:r>
          </w:p>
        </w:tc>
        <w:tc>
          <w:tcPr>
            <w:tcW w:w="3990" w:type="pct"/>
          </w:tcPr>
          <w:p w14:paraId="6471074A" w14:textId="77777777" w:rsidR="00206F6A" w:rsidRDefault="00206F6A"/>
        </w:tc>
      </w:tr>
      <w:tr w:rsidR="00762949" w:rsidRPr="009E3B7C" w14:paraId="651A3C05" w14:textId="77777777" w:rsidTr="00184FCF">
        <w:trPr>
          <w:trHeight w:val="332"/>
        </w:trPr>
        <w:tc>
          <w:tcPr>
            <w:tcW w:w="1010" w:type="pct"/>
            <w:shd w:val="clear" w:color="auto" w:fill="BFBFBF" w:themeFill="background1" w:themeFillShade="BF"/>
          </w:tcPr>
          <w:p w14:paraId="0A0AC6DF" w14:textId="77777777" w:rsidR="00762949" w:rsidRDefault="00762949" w:rsidP="00184FCF">
            <w:pPr>
              <w:jc w:val="both"/>
              <w:rPr>
                <w:rFonts w:cs="Arial"/>
                <w:b/>
              </w:rPr>
            </w:pPr>
            <w:r>
              <w:rPr>
                <w:rFonts w:cs="Arial"/>
                <w:b/>
              </w:rPr>
              <w:t>Receiver</w:t>
            </w:r>
          </w:p>
        </w:tc>
        <w:tc>
          <w:tcPr>
            <w:tcW w:w="3990" w:type="pct"/>
          </w:tcPr>
          <w:p w14:paraId="5A7C140E" w14:textId="77777777" w:rsidR="00206F6A" w:rsidRDefault="00206F6A"/>
        </w:tc>
      </w:tr>
    </w:tbl>
    <w:p w14:paraId="3A7D6AFA" w14:textId="77777777" w:rsidR="00762949" w:rsidRDefault="00762949" w:rsidP="00762949"/>
    <w:p w14:paraId="787DC685" w14:textId="77777777" w:rsidR="00762949" w:rsidRDefault="00762949" w:rsidP="00762949">
      <w:pPr>
        <w:pStyle w:val="RETechSignal"/>
      </w:pPr>
      <w:bookmarkStart w:id="368" w:name="_73b9f37e8fc4d28d4a9bd028211a57b1"/>
      <w:proofErr w:type="spellStart"/>
      <w:r>
        <w:t>NFC_FaultDisable_Status</w:t>
      </w:r>
      <w:bookmarkEnd w:id="368"/>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7436A00D" w14:textId="77777777" w:rsidTr="00184FCF">
        <w:trPr>
          <w:trHeight w:val="166"/>
        </w:trPr>
        <w:tc>
          <w:tcPr>
            <w:tcW w:w="1010" w:type="pct"/>
            <w:shd w:val="clear" w:color="auto" w:fill="BFBFBF" w:themeFill="background1" w:themeFillShade="BF"/>
          </w:tcPr>
          <w:p w14:paraId="0C35C405"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5ADB648" w14:textId="77777777" w:rsidR="00762949" w:rsidRPr="009E3B7C" w:rsidRDefault="00762949" w:rsidP="00184FCF">
            <w:pPr>
              <w:jc w:val="both"/>
              <w:rPr>
                <w:rFonts w:cs="Arial"/>
                <w:b/>
              </w:rPr>
            </w:pPr>
            <w:proofErr w:type="spellStart"/>
            <w:r>
              <w:rPr>
                <w:rFonts w:cs="Arial"/>
                <w:b/>
              </w:rPr>
              <w:t>NFC_FaultDisable_Status</w:t>
            </w:r>
            <w:proofErr w:type="spellEnd"/>
          </w:p>
        </w:tc>
      </w:tr>
      <w:tr w:rsidR="00762949" w:rsidRPr="009E3B7C" w14:paraId="65F431AC" w14:textId="77777777" w:rsidTr="00184FCF">
        <w:trPr>
          <w:trHeight w:val="332"/>
        </w:trPr>
        <w:tc>
          <w:tcPr>
            <w:tcW w:w="1010" w:type="pct"/>
            <w:shd w:val="clear" w:color="auto" w:fill="BFBFBF" w:themeFill="background1" w:themeFillShade="BF"/>
          </w:tcPr>
          <w:p w14:paraId="6EA6FFE4" w14:textId="77777777" w:rsidR="00762949" w:rsidRDefault="00762949" w:rsidP="00184FCF">
            <w:pPr>
              <w:jc w:val="both"/>
              <w:rPr>
                <w:rFonts w:cs="Arial"/>
                <w:b/>
              </w:rPr>
            </w:pPr>
            <w:r>
              <w:rPr>
                <w:rFonts w:cs="Arial"/>
                <w:b/>
              </w:rPr>
              <w:t>Description</w:t>
            </w:r>
          </w:p>
        </w:tc>
        <w:tc>
          <w:tcPr>
            <w:tcW w:w="3990" w:type="pct"/>
          </w:tcPr>
          <w:p w14:paraId="17B3C0B2" w14:textId="77777777" w:rsidR="00206F6A" w:rsidRDefault="00206F6A"/>
        </w:tc>
      </w:tr>
      <w:tr w:rsidR="00762949" w:rsidRPr="009E3B7C" w14:paraId="3E7B4BC0" w14:textId="77777777" w:rsidTr="00184FCF">
        <w:trPr>
          <w:trHeight w:val="332"/>
        </w:trPr>
        <w:tc>
          <w:tcPr>
            <w:tcW w:w="1010" w:type="pct"/>
            <w:shd w:val="clear" w:color="auto" w:fill="BFBFBF" w:themeFill="background1" w:themeFillShade="BF"/>
          </w:tcPr>
          <w:p w14:paraId="6422787C" w14:textId="77777777" w:rsidR="00762949" w:rsidRPr="00F161E5" w:rsidRDefault="00762949" w:rsidP="00184FCF">
            <w:pPr>
              <w:jc w:val="both"/>
              <w:rPr>
                <w:rFonts w:cs="Arial"/>
                <w:b/>
              </w:rPr>
            </w:pPr>
            <w:r>
              <w:rPr>
                <w:rFonts w:cs="Arial"/>
                <w:b/>
              </w:rPr>
              <w:t>Encoding</w:t>
            </w:r>
          </w:p>
        </w:tc>
        <w:tc>
          <w:tcPr>
            <w:tcW w:w="3990" w:type="pct"/>
          </w:tcPr>
          <w:p w14:paraId="1975278F" w14:textId="77777777" w:rsidR="00920C72" w:rsidRDefault="000F1FDF" w:rsidP="00920C72">
            <w:hyperlink w:anchor="_adcb81e38576495daed2f39bf2cccd66" w:history="1">
              <w:proofErr w:type="spellStart"/>
              <w:r w:rsidR="00920C72">
                <w:rPr>
                  <w:rStyle w:val="Hyperlink"/>
                </w:rPr>
                <w:t>DisableEnable_ET</w:t>
              </w:r>
              <w:proofErr w:type="spellEnd"/>
            </w:hyperlink>
          </w:p>
        </w:tc>
      </w:tr>
      <w:tr w:rsidR="00762949" w:rsidRPr="009E3B7C" w14:paraId="5E730FE7" w14:textId="77777777" w:rsidTr="00184FCF">
        <w:trPr>
          <w:trHeight w:val="332"/>
        </w:trPr>
        <w:tc>
          <w:tcPr>
            <w:tcW w:w="1010" w:type="pct"/>
            <w:shd w:val="clear" w:color="auto" w:fill="BFBFBF" w:themeFill="background1" w:themeFillShade="BF"/>
          </w:tcPr>
          <w:p w14:paraId="1B15E470" w14:textId="77777777" w:rsidR="00762949" w:rsidRPr="00F161E5" w:rsidRDefault="00762949" w:rsidP="00184FCF">
            <w:pPr>
              <w:jc w:val="both"/>
              <w:rPr>
                <w:rFonts w:cs="Arial"/>
                <w:b/>
              </w:rPr>
            </w:pPr>
            <w:r>
              <w:rPr>
                <w:rFonts w:cs="Arial"/>
                <w:b/>
              </w:rPr>
              <w:t>Size</w:t>
            </w:r>
          </w:p>
        </w:tc>
        <w:tc>
          <w:tcPr>
            <w:tcW w:w="3990" w:type="pct"/>
          </w:tcPr>
          <w:p w14:paraId="31E94E71" w14:textId="77777777" w:rsidR="00920C72" w:rsidRDefault="00920C72" w:rsidP="00920C72">
            <w:r>
              <w:t>Not set</w:t>
            </w:r>
          </w:p>
        </w:tc>
      </w:tr>
      <w:tr w:rsidR="00762949" w:rsidRPr="009E3B7C" w14:paraId="30DC4D93" w14:textId="77777777" w:rsidTr="00184FCF">
        <w:trPr>
          <w:trHeight w:val="332"/>
        </w:trPr>
        <w:tc>
          <w:tcPr>
            <w:tcW w:w="1010" w:type="pct"/>
            <w:shd w:val="clear" w:color="auto" w:fill="BFBFBF" w:themeFill="background1" w:themeFillShade="BF"/>
          </w:tcPr>
          <w:p w14:paraId="7F35FC5D" w14:textId="77777777" w:rsidR="00762949" w:rsidRDefault="00762949" w:rsidP="00184FCF">
            <w:pPr>
              <w:jc w:val="both"/>
              <w:rPr>
                <w:rFonts w:cs="Arial"/>
                <w:b/>
              </w:rPr>
            </w:pPr>
            <w:r>
              <w:rPr>
                <w:rFonts w:cs="Arial"/>
                <w:b/>
              </w:rPr>
              <w:t>Transmitter</w:t>
            </w:r>
          </w:p>
        </w:tc>
        <w:tc>
          <w:tcPr>
            <w:tcW w:w="3990" w:type="pct"/>
          </w:tcPr>
          <w:p w14:paraId="551F67C2" w14:textId="77777777" w:rsidR="00206F6A" w:rsidRDefault="00206F6A"/>
        </w:tc>
      </w:tr>
      <w:tr w:rsidR="00762949" w:rsidRPr="009E3B7C" w14:paraId="05B47DD4" w14:textId="77777777" w:rsidTr="00184FCF">
        <w:trPr>
          <w:trHeight w:val="332"/>
        </w:trPr>
        <w:tc>
          <w:tcPr>
            <w:tcW w:w="1010" w:type="pct"/>
            <w:shd w:val="clear" w:color="auto" w:fill="BFBFBF" w:themeFill="background1" w:themeFillShade="BF"/>
          </w:tcPr>
          <w:p w14:paraId="0E98E0EA" w14:textId="77777777" w:rsidR="00762949" w:rsidRDefault="00762949" w:rsidP="00184FCF">
            <w:pPr>
              <w:jc w:val="both"/>
              <w:rPr>
                <w:rFonts w:cs="Arial"/>
                <w:b/>
              </w:rPr>
            </w:pPr>
            <w:r>
              <w:rPr>
                <w:rFonts w:cs="Arial"/>
                <w:b/>
              </w:rPr>
              <w:t>Receiver</w:t>
            </w:r>
          </w:p>
        </w:tc>
        <w:tc>
          <w:tcPr>
            <w:tcW w:w="3990" w:type="pct"/>
          </w:tcPr>
          <w:p w14:paraId="19F922B0" w14:textId="77777777" w:rsidR="00206F6A" w:rsidRDefault="00206F6A"/>
        </w:tc>
      </w:tr>
    </w:tbl>
    <w:p w14:paraId="784BD0DB" w14:textId="77777777" w:rsidR="00762949" w:rsidRDefault="00762949" w:rsidP="00762949"/>
    <w:p w14:paraId="0F984D29" w14:textId="77777777" w:rsidR="00762949" w:rsidRDefault="00762949" w:rsidP="00762949">
      <w:pPr>
        <w:pStyle w:val="RETechSignal"/>
      </w:pPr>
      <w:bookmarkStart w:id="369" w:name="_cf6ada0f6378c5f67fc62e6ef2232e5b"/>
      <w:proofErr w:type="spellStart"/>
      <w:r>
        <w:t>NFC_Polling_Freq</w:t>
      </w:r>
      <w:bookmarkEnd w:id="369"/>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5D4654A6" w14:textId="77777777" w:rsidTr="00184FCF">
        <w:trPr>
          <w:trHeight w:val="166"/>
        </w:trPr>
        <w:tc>
          <w:tcPr>
            <w:tcW w:w="1010" w:type="pct"/>
            <w:shd w:val="clear" w:color="auto" w:fill="BFBFBF" w:themeFill="background1" w:themeFillShade="BF"/>
          </w:tcPr>
          <w:p w14:paraId="60D4CB13" w14:textId="77777777" w:rsidR="00762949" w:rsidRPr="009E3B7C" w:rsidRDefault="00762949" w:rsidP="00184FCF">
            <w:pPr>
              <w:jc w:val="both"/>
              <w:rPr>
                <w:rFonts w:cs="Arial"/>
                <w:b/>
              </w:rPr>
            </w:pPr>
            <w:r>
              <w:rPr>
                <w:rFonts w:cs="Arial"/>
                <w:b/>
              </w:rPr>
              <w:lastRenderedPageBreak/>
              <w:t>Signal</w:t>
            </w:r>
            <w:r w:rsidRPr="009E3B7C">
              <w:rPr>
                <w:rFonts w:cs="Arial"/>
                <w:b/>
              </w:rPr>
              <w:t xml:space="preserve"> Name</w:t>
            </w:r>
          </w:p>
        </w:tc>
        <w:tc>
          <w:tcPr>
            <w:tcW w:w="3990" w:type="pct"/>
            <w:shd w:val="clear" w:color="auto" w:fill="FFFFFF" w:themeFill="background1"/>
          </w:tcPr>
          <w:p w14:paraId="5E7F860C" w14:textId="77777777" w:rsidR="00762949" w:rsidRPr="009E3B7C" w:rsidRDefault="00762949" w:rsidP="00184FCF">
            <w:pPr>
              <w:jc w:val="both"/>
              <w:rPr>
                <w:rFonts w:cs="Arial"/>
                <w:b/>
              </w:rPr>
            </w:pPr>
            <w:proofErr w:type="spellStart"/>
            <w:r>
              <w:rPr>
                <w:rFonts w:cs="Arial"/>
                <w:b/>
              </w:rPr>
              <w:t>NFC_Polling_Freq</w:t>
            </w:r>
            <w:proofErr w:type="spellEnd"/>
          </w:p>
        </w:tc>
      </w:tr>
      <w:tr w:rsidR="00762949" w:rsidRPr="009E3B7C" w14:paraId="782799E2" w14:textId="77777777" w:rsidTr="00184FCF">
        <w:trPr>
          <w:trHeight w:val="332"/>
        </w:trPr>
        <w:tc>
          <w:tcPr>
            <w:tcW w:w="1010" w:type="pct"/>
            <w:shd w:val="clear" w:color="auto" w:fill="BFBFBF" w:themeFill="background1" w:themeFillShade="BF"/>
          </w:tcPr>
          <w:p w14:paraId="6E2A396C" w14:textId="77777777" w:rsidR="00762949" w:rsidRDefault="00762949" w:rsidP="00184FCF">
            <w:pPr>
              <w:jc w:val="both"/>
              <w:rPr>
                <w:rFonts w:cs="Arial"/>
                <w:b/>
              </w:rPr>
            </w:pPr>
            <w:r>
              <w:rPr>
                <w:rFonts w:cs="Arial"/>
                <w:b/>
              </w:rPr>
              <w:t>Description</w:t>
            </w:r>
          </w:p>
        </w:tc>
        <w:tc>
          <w:tcPr>
            <w:tcW w:w="3990" w:type="pct"/>
          </w:tcPr>
          <w:p w14:paraId="64E9CB42" w14:textId="77777777" w:rsidR="00206F6A" w:rsidRDefault="00206F6A"/>
        </w:tc>
      </w:tr>
      <w:tr w:rsidR="00762949" w:rsidRPr="009E3B7C" w14:paraId="34684219" w14:textId="77777777" w:rsidTr="00184FCF">
        <w:trPr>
          <w:trHeight w:val="332"/>
        </w:trPr>
        <w:tc>
          <w:tcPr>
            <w:tcW w:w="1010" w:type="pct"/>
            <w:shd w:val="clear" w:color="auto" w:fill="BFBFBF" w:themeFill="background1" w:themeFillShade="BF"/>
          </w:tcPr>
          <w:p w14:paraId="22477D6C" w14:textId="77777777" w:rsidR="00762949" w:rsidRPr="00F161E5" w:rsidRDefault="00762949" w:rsidP="00184FCF">
            <w:pPr>
              <w:jc w:val="both"/>
              <w:rPr>
                <w:rFonts w:cs="Arial"/>
                <w:b/>
              </w:rPr>
            </w:pPr>
            <w:r>
              <w:rPr>
                <w:rFonts w:cs="Arial"/>
                <w:b/>
              </w:rPr>
              <w:t>Encoding</w:t>
            </w:r>
          </w:p>
        </w:tc>
        <w:tc>
          <w:tcPr>
            <w:tcW w:w="3990" w:type="pct"/>
          </w:tcPr>
          <w:p w14:paraId="2BA357B3" w14:textId="77777777" w:rsidR="00920C72" w:rsidRDefault="000F1FDF" w:rsidP="00920C72">
            <w:hyperlink w:anchor="_adcb81e38576495daed2f39bf2cccd66" w:history="1">
              <w:proofErr w:type="spellStart"/>
              <w:r w:rsidR="00920C72">
                <w:rPr>
                  <w:rStyle w:val="Hyperlink"/>
                </w:rPr>
                <w:t>DisableEnable_ET</w:t>
              </w:r>
              <w:proofErr w:type="spellEnd"/>
            </w:hyperlink>
          </w:p>
        </w:tc>
      </w:tr>
      <w:tr w:rsidR="00762949" w:rsidRPr="009E3B7C" w14:paraId="7A61F352" w14:textId="77777777" w:rsidTr="00184FCF">
        <w:trPr>
          <w:trHeight w:val="332"/>
        </w:trPr>
        <w:tc>
          <w:tcPr>
            <w:tcW w:w="1010" w:type="pct"/>
            <w:shd w:val="clear" w:color="auto" w:fill="BFBFBF" w:themeFill="background1" w:themeFillShade="BF"/>
          </w:tcPr>
          <w:p w14:paraId="1EBC8B48" w14:textId="77777777" w:rsidR="00762949" w:rsidRPr="00F161E5" w:rsidRDefault="00762949" w:rsidP="00184FCF">
            <w:pPr>
              <w:jc w:val="both"/>
              <w:rPr>
                <w:rFonts w:cs="Arial"/>
                <w:b/>
              </w:rPr>
            </w:pPr>
            <w:r>
              <w:rPr>
                <w:rFonts w:cs="Arial"/>
                <w:b/>
              </w:rPr>
              <w:t>Size</w:t>
            </w:r>
          </w:p>
        </w:tc>
        <w:tc>
          <w:tcPr>
            <w:tcW w:w="3990" w:type="pct"/>
          </w:tcPr>
          <w:p w14:paraId="42380699" w14:textId="77777777" w:rsidR="00920C72" w:rsidRDefault="00920C72" w:rsidP="00920C72">
            <w:r>
              <w:t>Not set</w:t>
            </w:r>
          </w:p>
        </w:tc>
      </w:tr>
      <w:tr w:rsidR="00762949" w:rsidRPr="009E3B7C" w14:paraId="3D8460C6" w14:textId="77777777" w:rsidTr="00184FCF">
        <w:trPr>
          <w:trHeight w:val="332"/>
        </w:trPr>
        <w:tc>
          <w:tcPr>
            <w:tcW w:w="1010" w:type="pct"/>
            <w:shd w:val="clear" w:color="auto" w:fill="BFBFBF" w:themeFill="background1" w:themeFillShade="BF"/>
          </w:tcPr>
          <w:p w14:paraId="1AC08588" w14:textId="77777777" w:rsidR="00762949" w:rsidRDefault="00762949" w:rsidP="00184FCF">
            <w:pPr>
              <w:jc w:val="both"/>
              <w:rPr>
                <w:rFonts w:cs="Arial"/>
                <w:b/>
              </w:rPr>
            </w:pPr>
            <w:r>
              <w:rPr>
                <w:rFonts w:cs="Arial"/>
                <w:b/>
              </w:rPr>
              <w:t>Transmitter</w:t>
            </w:r>
          </w:p>
        </w:tc>
        <w:tc>
          <w:tcPr>
            <w:tcW w:w="3990" w:type="pct"/>
          </w:tcPr>
          <w:p w14:paraId="66CF65E1" w14:textId="77777777" w:rsidR="00206F6A" w:rsidRDefault="00206F6A"/>
        </w:tc>
      </w:tr>
      <w:tr w:rsidR="00762949" w:rsidRPr="009E3B7C" w14:paraId="5EE46A34" w14:textId="77777777" w:rsidTr="00184FCF">
        <w:trPr>
          <w:trHeight w:val="332"/>
        </w:trPr>
        <w:tc>
          <w:tcPr>
            <w:tcW w:w="1010" w:type="pct"/>
            <w:shd w:val="clear" w:color="auto" w:fill="BFBFBF" w:themeFill="background1" w:themeFillShade="BF"/>
          </w:tcPr>
          <w:p w14:paraId="1A816552" w14:textId="77777777" w:rsidR="00762949" w:rsidRDefault="00762949" w:rsidP="00184FCF">
            <w:pPr>
              <w:jc w:val="both"/>
              <w:rPr>
                <w:rFonts w:cs="Arial"/>
                <w:b/>
              </w:rPr>
            </w:pPr>
            <w:r>
              <w:rPr>
                <w:rFonts w:cs="Arial"/>
                <w:b/>
              </w:rPr>
              <w:t>Receiver</w:t>
            </w:r>
          </w:p>
        </w:tc>
        <w:tc>
          <w:tcPr>
            <w:tcW w:w="3990" w:type="pct"/>
          </w:tcPr>
          <w:p w14:paraId="7118C903" w14:textId="77777777" w:rsidR="00206F6A" w:rsidRDefault="00206F6A"/>
        </w:tc>
      </w:tr>
    </w:tbl>
    <w:p w14:paraId="7BCB3F4E" w14:textId="77777777" w:rsidR="00762949" w:rsidRDefault="00762949" w:rsidP="00762949"/>
    <w:p w14:paraId="3F487B30" w14:textId="77777777" w:rsidR="00762949" w:rsidRDefault="00762949" w:rsidP="00762949">
      <w:pPr>
        <w:pStyle w:val="RETechSignal"/>
      </w:pPr>
      <w:bookmarkStart w:id="370" w:name="_35bed76a2985cdf925d90787339f391b"/>
      <w:proofErr w:type="spellStart"/>
      <w:r>
        <w:t>NfcDevcAuthrzT_B_Rq</w:t>
      </w:r>
      <w:bookmarkEnd w:id="370"/>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544EF2E" w14:textId="77777777" w:rsidTr="00184FCF">
        <w:trPr>
          <w:trHeight w:val="166"/>
        </w:trPr>
        <w:tc>
          <w:tcPr>
            <w:tcW w:w="1010" w:type="pct"/>
            <w:shd w:val="clear" w:color="auto" w:fill="BFBFBF" w:themeFill="background1" w:themeFillShade="BF"/>
          </w:tcPr>
          <w:p w14:paraId="5AAAB0FC"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1549780" w14:textId="77777777" w:rsidR="00762949" w:rsidRPr="009E3B7C" w:rsidRDefault="00762949" w:rsidP="00184FCF">
            <w:pPr>
              <w:jc w:val="both"/>
              <w:rPr>
                <w:rFonts w:cs="Arial"/>
                <w:b/>
              </w:rPr>
            </w:pPr>
            <w:proofErr w:type="spellStart"/>
            <w:r>
              <w:rPr>
                <w:rFonts w:cs="Arial"/>
                <w:b/>
              </w:rPr>
              <w:t>NfcDevcAuthrzT_B_Rq</w:t>
            </w:r>
            <w:proofErr w:type="spellEnd"/>
          </w:p>
        </w:tc>
      </w:tr>
      <w:tr w:rsidR="00762949" w:rsidRPr="009E3B7C" w14:paraId="3FF02456" w14:textId="77777777" w:rsidTr="00184FCF">
        <w:trPr>
          <w:trHeight w:val="332"/>
        </w:trPr>
        <w:tc>
          <w:tcPr>
            <w:tcW w:w="1010" w:type="pct"/>
            <w:shd w:val="clear" w:color="auto" w:fill="BFBFBF" w:themeFill="background1" w:themeFillShade="BF"/>
          </w:tcPr>
          <w:p w14:paraId="40987DD8" w14:textId="77777777" w:rsidR="00762949" w:rsidRDefault="00762949" w:rsidP="00184FCF">
            <w:pPr>
              <w:jc w:val="both"/>
              <w:rPr>
                <w:rFonts w:cs="Arial"/>
                <w:b/>
              </w:rPr>
            </w:pPr>
            <w:r>
              <w:rPr>
                <w:rFonts w:cs="Arial"/>
                <w:b/>
              </w:rPr>
              <w:t>Description</w:t>
            </w:r>
          </w:p>
        </w:tc>
        <w:tc>
          <w:tcPr>
            <w:tcW w:w="3990" w:type="pct"/>
          </w:tcPr>
          <w:p w14:paraId="3520A1E8" w14:textId="77777777" w:rsidR="00762949" w:rsidRDefault="00762949" w:rsidP="00184FCF">
            <w:pPr>
              <w:jc w:val="both"/>
              <w:rPr>
                <w:rFonts w:cs="Arial"/>
              </w:rPr>
            </w:pPr>
            <w:r>
              <w:rPr>
                <w:rFonts w:cs="Arial"/>
              </w:rPr>
              <w:t>This signal is responsible for sending a request to cancel authorization when exterior lock status = lock</w:t>
            </w:r>
          </w:p>
        </w:tc>
      </w:tr>
      <w:tr w:rsidR="00762949" w:rsidRPr="009E3B7C" w14:paraId="0F458426" w14:textId="77777777" w:rsidTr="00184FCF">
        <w:trPr>
          <w:trHeight w:val="332"/>
        </w:trPr>
        <w:tc>
          <w:tcPr>
            <w:tcW w:w="1010" w:type="pct"/>
            <w:shd w:val="clear" w:color="auto" w:fill="BFBFBF" w:themeFill="background1" w:themeFillShade="BF"/>
          </w:tcPr>
          <w:p w14:paraId="7AAED606" w14:textId="77777777" w:rsidR="00762949" w:rsidRPr="00F161E5" w:rsidRDefault="00762949" w:rsidP="00184FCF">
            <w:pPr>
              <w:jc w:val="both"/>
              <w:rPr>
                <w:rFonts w:cs="Arial"/>
                <w:b/>
              </w:rPr>
            </w:pPr>
            <w:r>
              <w:rPr>
                <w:rFonts w:cs="Arial"/>
                <w:b/>
              </w:rPr>
              <w:t>Encoding</w:t>
            </w:r>
          </w:p>
        </w:tc>
        <w:tc>
          <w:tcPr>
            <w:tcW w:w="3990" w:type="pct"/>
          </w:tcPr>
          <w:p w14:paraId="20559BC4" w14:textId="77777777" w:rsidR="00920C72" w:rsidRDefault="000F1FDF" w:rsidP="00920C72">
            <w:hyperlink w:anchor="_04b7f7eebdf540b2f7f62c26d6cf4d88" w:history="1">
              <w:proofErr w:type="spellStart"/>
              <w:r w:rsidR="00920C72">
                <w:rPr>
                  <w:rStyle w:val="Hyperlink"/>
                </w:rPr>
                <w:t>NullValid_ET</w:t>
              </w:r>
              <w:proofErr w:type="spellEnd"/>
            </w:hyperlink>
          </w:p>
        </w:tc>
      </w:tr>
      <w:tr w:rsidR="00762949" w:rsidRPr="009E3B7C" w14:paraId="6E623158" w14:textId="77777777" w:rsidTr="00184FCF">
        <w:trPr>
          <w:trHeight w:val="332"/>
        </w:trPr>
        <w:tc>
          <w:tcPr>
            <w:tcW w:w="1010" w:type="pct"/>
            <w:shd w:val="clear" w:color="auto" w:fill="BFBFBF" w:themeFill="background1" w:themeFillShade="BF"/>
          </w:tcPr>
          <w:p w14:paraId="78EB6664" w14:textId="77777777" w:rsidR="00762949" w:rsidRPr="00F161E5" w:rsidRDefault="00762949" w:rsidP="00184FCF">
            <w:pPr>
              <w:jc w:val="both"/>
              <w:rPr>
                <w:rFonts w:cs="Arial"/>
                <w:b/>
              </w:rPr>
            </w:pPr>
            <w:r>
              <w:rPr>
                <w:rFonts w:cs="Arial"/>
                <w:b/>
              </w:rPr>
              <w:t>Size</w:t>
            </w:r>
          </w:p>
        </w:tc>
        <w:tc>
          <w:tcPr>
            <w:tcW w:w="3990" w:type="pct"/>
          </w:tcPr>
          <w:p w14:paraId="79C3FA31" w14:textId="77777777" w:rsidR="00920C72" w:rsidRDefault="00920C72" w:rsidP="00920C72">
            <w:r>
              <w:t>Not set</w:t>
            </w:r>
          </w:p>
        </w:tc>
      </w:tr>
      <w:tr w:rsidR="00762949" w:rsidRPr="009E3B7C" w14:paraId="0B3BD341" w14:textId="77777777" w:rsidTr="00184FCF">
        <w:trPr>
          <w:trHeight w:val="332"/>
        </w:trPr>
        <w:tc>
          <w:tcPr>
            <w:tcW w:w="1010" w:type="pct"/>
            <w:shd w:val="clear" w:color="auto" w:fill="BFBFBF" w:themeFill="background1" w:themeFillShade="BF"/>
          </w:tcPr>
          <w:p w14:paraId="480BED70" w14:textId="77777777" w:rsidR="00762949" w:rsidRDefault="00762949" w:rsidP="00184FCF">
            <w:pPr>
              <w:jc w:val="both"/>
              <w:rPr>
                <w:rFonts w:cs="Arial"/>
                <w:b/>
              </w:rPr>
            </w:pPr>
            <w:r>
              <w:rPr>
                <w:rFonts w:cs="Arial"/>
                <w:b/>
              </w:rPr>
              <w:t>Transmitter</w:t>
            </w:r>
          </w:p>
        </w:tc>
        <w:tc>
          <w:tcPr>
            <w:tcW w:w="3990" w:type="pct"/>
          </w:tcPr>
          <w:p w14:paraId="0CA0ADE5" w14:textId="77777777" w:rsidR="00206F6A" w:rsidRDefault="00206F6A"/>
        </w:tc>
      </w:tr>
      <w:tr w:rsidR="00762949" w:rsidRPr="009E3B7C" w14:paraId="41079BC1" w14:textId="77777777" w:rsidTr="00184FCF">
        <w:trPr>
          <w:trHeight w:val="332"/>
        </w:trPr>
        <w:tc>
          <w:tcPr>
            <w:tcW w:w="1010" w:type="pct"/>
            <w:shd w:val="clear" w:color="auto" w:fill="BFBFBF" w:themeFill="background1" w:themeFillShade="BF"/>
          </w:tcPr>
          <w:p w14:paraId="11242CC6" w14:textId="77777777" w:rsidR="00762949" w:rsidRDefault="00762949" w:rsidP="00184FCF">
            <w:pPr>
              <w:jc w:val="both"/>
              <w:rPr>
                <w:rFonts w:cs="Arial"/>
                <w:b/>
              </w:rPr>
            </w:pPr>
            <w:r>
              <w:rPr>
                <w:rFonts w:cs="Arial"/>
                <w:b/>
              </w:rPr>
              <w:t>Receiver</w:t>
            </w:r>
          </w:p>
        </w:tc>
        <w:tc>
          <w:tcPr>
            <w:tcW w:w="3990" w:type="pct"/>
          </w:tcPr>
          <w:p w14:paraId="33D65856" w14:textId="77777777" w:rsidR="00206F6A" w:rsidRDefault="00206F6A"/>
        </w:tc>
      </w:tr>
    </w:tbl>
    <w:p w14:paraId="5BEF2403" w14:textId="77777777" w:rsidR="00762949" w:rsidRDefault="00762949" w:rsidP="00762949"/>
    <w:p w14:paraId="00456C52" w14:textId="77777777" w:rsidR="00762949" w:rsidRDefault="00762949" w:rsidP="00762949">
      <w:pPr>
        <w:pStyle w:val="RETechSignal"/>
      </w:pPr>
      <w:bookmarkStart w:id="371" w:name="_7a79721caca0c008b72504325d5c2add"/>
      <w:proofErr w:type="spellStart"/>
      <w:r>
        <w:t>NfcDevcAuthrz_B_Stat</w:t>
      </w:r>
      <w:bookmarkEnd w:id="371"/>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CBBBD72" w14:textId="77777777" w:rsidTr="00184FCF">
        <w:trPr>
          <w:trHeight w:val="166"/>
        </w:trPr>
        <w:tc>
          <w:tcPr>
            <w:tcW w:w="1010" w:type="pct"/>
            <w:shd w:val="clear" w:color="auto" w:fill="BFBFBF" w:themeFill="background1" w:themeFillShade="BF"/>
          </w:tcPr>
          <w:p w14:paraId="0259487B"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63E3D20" w14:textId="77777777" w:rsidR="00762949" w:rsidRPr="009E3B7C" w:rsidRDefault="00762949" w:rsidP="00184FCF">
            <w:pPr>
              <w:jc w:val="both"/>
              <w:rPr>
                <w:rFonts w:cs="Arial"/>
                <w:b/>
              </w:rPr>
            </w:pPr>
            <w:proofErr w:type="spellStart"/>
            <w:r>
              <w:rPr>
                <w:rFonts w:cs="Arial"/>
                <w:b/>
              </w:rPr>
              <w:t>NfcDevcAuthrz_B_Stat</w:t>
            </w:r>
            <w:proofErr w:type="spellEnd"/>
          </w:p>
        </w:tc>
      </w:tr>
      <w:tr w:rsidR="00762949" w:rsidRPr="009E3B7C" w14:paraId="6A5A2FBA" w14:textId="77777777" w:rsidTr="00184FCF">
        <w:trPr>
          <w:trHeight w:val="332"/>
        </w:trPr>
        <w:tc>
          <w:tcPr>
            <w:tcW w:w="1010" w:type="pct"/>
            <w:shd w:val="clear" w:color="auto" w:fill="BFBFBF" w:themeFill="background1" w:themeFillShade="BF"/>
          </w:tcPr>
          <w:p w14:paraId="195F873F" w14:textId="77777777" w:rsidR="00762949" w:rsidRDefault="00762949" w:rsidP="00184FCF">
            <w:pPr>
              <w:jc w:val="both"/>
              <w:rPr>
                <w:rFonts w:cs="Arial"/>
                <w:b/>
              </w:rPr>
            </w:pPr>
            <w:r>
              <w:rPr>
                <w:rFonts w:cs="Arial"/>
                <w:b/>
              </w:rPr>
              <w:t>Description</w:t>
            </w:r>
          </w:p>
        </w:tc>
        <w:tc>
          <w:tcPr>
            <w:tcW w:w="3990" w:type="pct"/>
          </w:tcPr>
          <w:p w14:paraId="00D444A5" w14:textId="77777777" w:rsidR="00762949" w:rsidRDefault="00762949" w:rsidP="00184FCF">
            <w:pPr>
              <w:jc w:val="both"/>
              <w:rPr>
                <w:rFonts w:cs="Arial"/>
              </w:rPr>
            </w:pPr>
            <w:r>
              <w:rPr>
                <w:rFonts w:cs="Arial"/>
              </w:rPr>
              <w:t>Provides the seconds of time left in the authorization window.</w:t>
            </w:r>
          </w:p>
        </w:tc>
      </w:tr>
      <w:tr w:rsidR="00762949" w:rsidRPr="009E3B7C" w14:paraId="5AE41DA1" w14:textId="77777777" w:rsidTr="00184FCF">
        <w:trPr>
          <w:trHeight w:val="332"/>
        </w:trPr>
        <w:tc>
          <w:tcPr>
            <w:tcW w:w="1010" w:type="pct"/>
            <w:shd w:val="clear" w:color="auto" w:fill="BFBFBF" w:themeFill="background1" w:themeFillShade="BF"/>
          </w:tcPr>
          <w:p w14:paraId="20E5DED8" w14:textId="77777777" w:rsidR="00762949" w:rsidRPr="00F161E5" w:rsidRDefault="00762949" w:rsidP="00184FCF">
            <w:pPr>
              <w:jc w:val="both"/>
              <w:rPr>
                <w:rFonts w:cs="Arial"/>
                <w:b/>
              </w:rPr>
            </w:pPr>
            <w:r>
              <w:rPr>
                <w:rFonts w:cs="Arial"/>
                <w:b/>
              </w:rPr>
              <w:t>Encoding</w:t>
            </w:r>
          </w:p>
        </w:tc>
        <w:tc>
          <w:tcPr>
            <w:tcW w:w="3990" w:type="pct"/>
          </w:tcPr>
          <w:p w14:paraId="2DA2D578" w14:textId="77777777" w:rsidR="00920C72" w:rsidRDefault="000F1FDF" w:rsidP="00920C72">
            <w:hyperlink w:anchor="_04b7f7eebdf540b2f7f62c26d6cf4d88" w:history="1">
              <w:proofErr w:type="spellStart"/>
              <w:r w:rsidR="00920C72">
                <w:rPr>
                  <w:rStyle w:val="Hyperlink"/>
                </w:rPr>
                <w:t>NullValid_ET</w:t>
              </w:r>
              <w:proofErr w:type="spellEnd"/>
            </w:hyperlink>
          </w:p>
        </w:tc>
      </w:tr>
      <w:tr w:rsidR="00762949" w:rsidRPr="009E3B7C" w14:paraId="34FA50CE" w14:textId="77777777" w:rsidTr="00184FCF">
        <w:trPr>
          <w:trHeight w:val="332"/>
        </w:trPr>
        <w:tc>
          <w:tcPr>
            <w:tcW w:w="1010" w:type="pct"/>
            <w:shd w:val="clear" w:color="auto" w:fill="BFBFBF" w:themeFill="background1" w:themeFillShade="BF"/>
          </w:tcPr>
          <w:p w14:paraId="7C519CCD" w14:textId="77777777" w:rsidR="00762949" w:rsidRPr="00F161E5" w:rsidRDefault="00762949" w:rsidP="00184FCF">
            <w:pPr>
              <w:jc w:val="both"/>
              <w:rPr>
                <w:rFonts w:cs="Arial"/>
                <w:b/>
              </w:rPr>
            </w:pPr>
            <w:r>
              <w:rPr>
                <w:rFonts w:cs="Arial"/>
                <w:b/>
              </w:rPr>
              <w:t>Size</w:t>
            </w:r>
          </w:p>
        </w:tc>
        <w:tc>
          <w:tcPr>
            <w:tcW w:w="3990" w:type="pct"/>
          </w:tcPr>
          <w:p w14:paraId="61F95337" w14:textId="77777777" w:rsidR="00920C72" w:rsidRDefault="00920C72" w:rsidP="00920C72">
            <w:r>
              <w:t>Not set</w:t>
            </w:r>
          </w:p>
        </w:tc>
      </w:tr>
      <w:tr w:rsidR="00762949" w:rsidRPr="009E3B7C" w14:paraId="16C5B65F" w14:textId="77777777" w:rsidTr="00184FCF">
        <w:trPr>
          <w:trHeight w:val="332"/>
        </w:trPr>
        <w:tc>
          <w:tcPr>
            <w:tcW w:w="1010" w:type="pct"/>
            <w:shd w:val="clear" w:color="auto" w:fill="BFBFBF" w:themeFill="background1" w:themeFillShade="BF"/>
          </w:tcPr>
          <w:p w14:paraId="01FAB0ED" w14:textId="77777777" w:rsidR="00762949" w:rsidRDefault="00762949" w:rsidP="00184FCF">
            <w:pPr>
              <w:jc w:val="both"/>
              <w:rPr>
                <w:rFonts w:cs="Arial"/>
                <w:b/>
              </w:rPr>
            </w:pPr>
            <w:r>
              <w:rPr>
                <w:rFonts w:cs="Arial"/>
                <w:b/>
              </w:rPr>
              <w:t>Transmitter</w:t>
            </w:r>
          </w:p>
        </w:tc>
        <w:tc>
          <w:tcPr>
            <w:tcW w:w="3990" w:type="pct"/>
          </w:tcPr>
          <w:p w14:paraId="09622F85" w14:textId="77777777" w:rsidR="00206F6A" w:rsidRDefault="00206F6A"/>
        </w:tc>
      </w:tr>
      <w:tr w:rsidR="00762949" w:rsidRPr="009E3B7C" w14:paraId="3A847AF8" w14:textId="77777777" w:rsidTr="00184FCF">
        <w:trPr>
          <w:trHeight w:val="332"/>
        </w:trPr>
        <w:tc>
          <w:tcPr>
            <w:tcW w:w="1010" w:type="pct"/>
            <w:shd w:val="clear" w:color="auto" w:fill="BFBFBF" w:themeFill="background1" w:themeFillShade="BF"/>
          </w:tcPr>
          <w:p w14:paraId="39F215B2" w14:textId="77777777" w:rsidR="00762949" w:rsidRDefault="00762949" w:rsidP="00184FCF">
            <w:pPr>
              <w:jc w:val="both"/>
              <w:rPr>
                <w:rFonts w:cs="Arial"/>
                <w:b/>
              </w:rPr>
            </w:pPr>
            <w:r>
              <w:rPr>
                <w:rFonts w:cs="Arial"/>
                <w:b/>
              </w:rPr>
              <w:t>Receiver</w:t>
            </w:r>
          </w:p>
        </w:tc>
        <w:tc>
          <w:tcPr>
            <w:tcW w:w="3990" w:type="pct"/>
          </w:tcPr>
          <w:p w14:paraId="17372B4A" w14:textId="77777777" w:rsidR="00206F6A" w:rsidRDefault="00206F6A"/>
        </w:tc>
      </w:tr>
    </w:tbl>
    <w:p w14:paraId="076E41B5" w14:textId="77777777" w:rsidR="00762949" w:rsidRDefault="00762949" w:rsidP="00762949"/>
    <w:p w14:paraId="2BDB666A" w14:textId="77777777" w:rsidR="00762949" w:rsidRDefault="00762949" w:rsidP="00762949">
      <w:pPr>
        <w:pStyle w:val="RETechSignal"/>
      </w:pPr>
      <w:bookmarkStart w:id="372" w:name="_cdb5f16f41e835362e8eac9f9ce1d70b"/>
      <w:proofErr w:type="spellStart"/>
      <w:r>
        <w:t>NfcDevcCmd_No_Actl</w:t>
      </w:r>
      <w:bookmarkEnd w:id="372"/>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35B87A31" w14:textId="77777777" w:rsidTr="00184FCF">
        <w:trPr>
          <w:trHeight w:val="166"/>
        </w:trPr>
        <w:tc>
          <w:tcPr>
            <w:tcW w:w="1010" w:type="pct"/>
            <w:shd w:val="clear" w:color="auto" w:fill="BFBFBF" w:themeFill="background1" w:themeFillShade="BF"/>
          </w:tcPr>
          <w:p w14:paraId="1AF4CA0D"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BF80A86" w14:textId="77777777" w:rsidR="00762949" w:rsidRPr="009E3B7C" w:rsidRDefault="00762949" w:rsidP="00184FCF">
            <w:pPr>
              <w:jc w:val="both"/>
              <w:rPr>
                <w:rFonts w:cs="Arial"/>
                <w:b/>
              </w:rPr>
            </w:pPr>
            <w:proofErr w:type="spellStart"/>
            <w:r>
              <w:rPr>
                <w:rFonts w:cs="Arial"/>
                <w:b/>
              </w:rPr>
              <w:t>NfcDevcCmd_No_Actl</w:t>
            </w:r>
            <w:proofErr w:type="spellEnd"/>
          </w:p>
        </w:tc>
      </w:tr>
      <w:tr w:rsidR="00762949" w:rsidRPr="009E3B7C" w14:paraId="167999C7" w14:textId="77777777" w:rsidTr="00184FCF">
        <w:trPr>
          <w:trHeight w:val="332"/>
        </w:trPr>
        <w:tc>
          <w:tcPr>
            <w:tcW w:w="1010" w:type="pct"/>
            <w:shd w:val="clear" w:color="auto" w:fill="BFBFBF" w:themeFill="background1" w:themeFillShade="BF"/>
          </w:tcPr>
          <w:p w14:paraId="01347688" w14:textId="77777777" w:rsidR="00762949" w:rsidRDefault="00762949" w:rsidP="00184FCF">
            <w:pPr>
              <w:jc w:val="both"/>
              <w:rPr>
                <w:rFonts w:cs="Arial"/>
                <w:b/>
              </w:rPr>
            </w:pPr>
            <w:r>
              <w:rPr>
                <w:rFonts w:cs="Arial"/>
                <w:b/>
              </w:rPr>
              <w:t>Description</w:t>
            </w:r>
          </w:p>
        </w:tc>
        <w:tc>
          <w:tcPr>
            <w:tcW w:w="3990" w:type="pct"/>
          </w:tcPr>
          <w:p w14:paraId="54B3F2E2" w14:textId="77777777" w:rsidR="00762949" w:rsidRDefault="00762949" w:rsidP="00184FCF">
            <w:pPr>
              <w:jc w:val="both"/>
              <w:rPr>
                <w:rFonts w:cs="Arial"/>
              </w:rPr>
            </w:pPr>
            <w:r>
              <w:rPr>
                <w:rFonts w:cs="Arial"/>
              </w:rPr>
              <w:t>The key index of the key related to this event, if any</w:t>
            </w:r>
          </w:p>
        </w:tc>
      </w:tr>
      <w:tr w:rsidR="00762949" w:rsidRPr="009E3B7C" w14:paraId="134BD07B" w14:textId="77777777" w:rsidTr="00184FCF">
        <w:trPr>
          <w:trHeight w:val="332"/>
        </w:trPr>
        <w:tc>
          <w:tcPr>
            <w:tcW w:w="1010" w:type="pct"/>
            <w:shd w:val="clear" w:color="auto" w:fill="BFBFBF" w:themeFill="background1" w:themeFillShade="BF"/>
          </w:tcPr>
          <w:p w14:paraId="520D25C8" w14:textId="77777777" w:rsidR="00762949" w:rsidRPr="00F161E5" w:rsidRDefault="00762949" w:rsidP="00184FCF">
            <w:pPr>
              <w:jc w:val="both"/>
              <w:rPr>
                <w:rFonts w:cs="Arial"/>
                <w:b/>
              </w:rPr>
            </w:pPr>
            <w:r>
              <w:rPr>
                <w:rFonts w:cs="Arial"/>
                <w:b/>
              </w:rPr>
              <w:t>Encoding</w:t>
            </w:r>
          </w:p>
        </w:tc>
        <w:tc>
          <w:tcPr>
            <w:tcW w:w="3990" w:type="pct"/>
          </w:tcPr>
          <w:p w14:paraId="5D6F563A" w14:textId="77777777" w:rsidR="00920C72" w:rsidRDefault="000F1FDF" w:rsidP="00920C72">
            <w:hyperlink w:anchor="_933f74f9c481c77f021a6aa066d15403" w:history="1">
              <w:r w:rsidR="00920C72">
                <w:rPr>
                  <w:rStyle w:val="Hyperlink"/>
                </w:rPr>
                <w:t>UnitlessValue8bit_ET</w:t>
              </w:r>
            </w:hyperlink>
          </w:p>
        </w:tc>
      </w:tr>
      <w:tr w:rsidR="00762949" w:rsidRPr="009E3B7C" w14:paraId="3CC4D4A1" w14:textId="77777777" w:rsidTr="00184FCF">
        <w:trPr>
          <w:trHeight w:val="332"/>
        </w:trPr>
        <w:tc>
          <w:tcPr>
            <w:tcW w:w="1010" w:type="pct"/>
            <w:shd w:val="clear" w:color="auto" w:fill="BFBFBF" w:themeFill="background1" w:themeFillShade="BF"/>
          </w:tcPr>
          <w:p w14:paraId="5E89B741" w14:textId="77777777" w:rsidR="00762949" w:rsidRPr="00F161E5" w:rsidRDefault="00762949" w:rsidP="00184FCF">
            <w:pPr>
              <w:jc w:val="both"/>
              <w:rPr>
                <w:rFonts w:cs="Arial"/>
                <w:b/>
              </w:rPr>
            </w:pPr>
            <w:r>
              <w:rPr>
                <w:rFonts w:cs="Arial"/>
                <w:b/>
              </w:rPr>
              <w:t>Size</w:t>
            </w:r>
          </w:p>
        </w:tc>
        <w:tc>
          <w:tcPr>
            <w:tcW w:w="3990" w:type="pct"/>
          </w:tcPr>
          <w:p w14:paraId="644817C5" w14:textId="77777777" w:rsidR="00920C72" w:rsidRDefault="00920C72" w:rsidP="00920C72">
            <w:r>
              <w:t>Not set</w:t>
            </w:r>
          </w:p>
        </w:tc>
      </w:tr>
      <w:tr w:rsidR="00762949" w:rsidRPr="009E3B7C" w14:paraId="3DB3C69A" w14:textId="77777777" w:rsidTr="00184FCF">
        <w:trPr>
          <w:trHeight w:val="332"/>
        </w:trPr>
        <w:tc>
          <w:tcPr>
            <w:tcW w:w="1010" w:type="pct"/>
            <w:shd w:val="clear" w:color="auto" w:fill="BFBFBF" w:themeFill="background1" w:themeFillShade="BF"/>
          </w:tcPr>
          <w:p w14:paraId="661E0C30" w14:textId="77777777" w:rsidR="00762949" w:rsidRDefault="00762949" w:rsidP="00184FCF">
            <w:pPr>
              <w:jc w:val="both"/>
              <w:rPr>
                <w:rFonts w:cs="Arial"/>
                <w:b/>
              </w:rPr>
            </w:pPr>
            <w:r>
              <w:rPr>
                <w:rFonts w:cs="Arial"/>
                <w:b/>
              </w:rPr>
              <w:t>Transmitter</w:t>
            </w:r>
          </w:p>
        </w:tc>
        <w:tc>
          <w:tcPr>
            <w:tcW w:w="3990" w:type="pct"/>
          </w:tcPr>
          <w:p w14:paraId="29C67644" w14:textId="77777777" w:rsidR="00206F6A" w:rsidRDefault="00206F6A"/>
        </w:tc>
      </w:tr>
      <w:tr w:rsidR="00762949" w:rsidRPr="009E3B7C" w14:paraId="70E47276" w14:textId="77777777" w:rsidTr="00184FCF">
        <w:trPr>
          <w:trHeight w:val="332"/>
        </w:trPr>
        <w:tc>
          <w:tcPr>
            <w:tcW w:w="1010" w:type="pct"/>
            <w:shd w:val="clear" w:color="auto" w:fill="BFBFBF" w:themeFill="background1" w:themeFillShade="BF"/>
          </w:tcPr>
          <w:p w14:paraId="34D6C8C1" w14:textId="77777777" w:rsidR="00762949" w:rsidRDefault="00762949" w:rsidP="00184FCF">
            <w:pPr>
              <w:jc w:val="both"/>
              <w:rPr>
                <w:rFonts w:cs="Arial"/>
                <w:b/>
              </w:rPr>
            </w:pPr>
            <w:r>
              <w:rPr>
                <w:rFonts w:cs="Arial"/>
                <w:b/>
              </w:rPr>
              <w:t>Receiver</w:t>
            </w:r>
          </w:p>
        </w:tc>
        <w:tc>
          <w:tcPr>
            <w:tcW w:w="3990" w:type="pct"/>
          </w:tcPr>
          <w:p w14:paraId="2EE0608B" w14:textId="77777777" w:rsidR="00206F6A" w:rsidRDefault="00206F6A"/>
        </w:tc>
      </w:tr>
    </w:tbl>
    <w:p w14:paraId="0707FB07" w14:textId="77777777" w:rsidR="00762949" w:rsidRDefault="00762949" w:rsidP="00762949"/>
    <w:p w14:paraId="5835ED38" w14:textId="77777777" w:rsidR="00762949" w:rsidRDefault="00762949" w:rsidP="00762949">
      <w:pPr>
        <w:pStyle w:val="RETechSignal"/>
      </w:pPr>
      <w:bookmarkStart w:id="373" w:name="_630b9597afb514aac1a6553f4db6067a"/>
      <w:proofErr w:type="spellStart"/>
      <w:r>
        <w:t>NfcDevcDetct_D_Stat</w:t>
      </w:r>
      <w:bookmarkEnd w:id="373"/>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FEE49D5" w14:textId="77777777" w:rsidTr="00184FCF">
        <w:trPr>
          <w:trHeight w:val="166"/>
        </w:trPr>
        <w:tc>
          <w:tcPr>
            <w:tcW w:w="1010" w:type="pct"/>
            <w:shd w:val="clear" w:color="auto" w:fill="BFBFBF" w:themeFill="background1" w:themeFillShade="BF"/>
          </w:tcPr>
          <w:p w14:paraId="27DA6798"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0C4FB6E" w14:textId="77777777" w:rsidR="00762949" w:rsidRPr="009E3B7C" w:rsidRDefault="00762949" w:rsidP="00184FCF">
            <w:pPr>
              <w:jc w:val="both"/>
              <w:rPr>
                <w:rFonts w:cs="Arial"/>
                <w:b/>
              </w:rPr>
            </w:pPr>
            <w:proofErr w:type="spellStart"/>
            <w:r>
              <w:rPr>
                <w:rFonts w:cs="Arial"/>
                <w:b/>
              </w:rPr>
              <w:t>NfcDevcDetct_D_Stat</w:t>
            </w:r>
            <w:proofErr w:type="spellEnd"/>
          </w:p>
        </w:tc>
      </w:tr>
      <w:tr w:rsidR="00762949" w:rsidRPr="009E3B7C" w14:paraId="3CABA82D" w14:textId="77777777" w:rsidTr="00184FCF">
        <w:trPr>
          <w:trHeight w:val="332"/>
        </w:trPr>
        <w:tc>
          <w:tcPr>
            <w:tcW w:w="1010" w:type="pct"/>
            <w:shd w:val="clear" w:color="auto" w:fill="BFBFBF" w:themeFill="background1" w:themeFillShade="BF"/>
          </w:tcPr>
          <w:p w14:paraId="139343EE" w14:textId="77777777" w:rsidR="00762949" w:rsidRDefault="00762949" w:rsidP="00184FCF">
            <w:pPr>
              <w:jc w:val="both"/>
              <w:rPr>
                <w:rFonts w:cs="Arial"/>
                <w:b/>
              </w:rPr>
            </w:pPr>
            <w:r>
              <w:rPr>
                <w:rFonts w:cs="Arial"/>
                <w:b/>
              </w:rPr>
              <w:t>Description</w:t>
            </w:r>
          </w:p>
        </w:tc>
        <w:tc>
          <w:tcPr>
            <w:tcW w:w="3990" w:type="pct"/>
          </w:tcPr>
          <w:p w14:paraId="13A1AE62" w14:textId="77777777" w:rsidR="00762949" w:rsidRDefault="00762949" w:rsidP="00184FCF">
            <w:pPr>
              <w:jc w:val="both"/>
              <w:rPr>
                <w:rFonts w:cs="Arial"/>
              </w:rPr>
            </w:pPr>
            <w:r>
              <w:rPr>
                <w:rFonts w:cs="Arial"/>
              </w:rPr>
              <w:t>Indicates the location of the detected device</w:t>
            </w:r>
          </w:p>
        </w:tc>
      </w:tr>
      <w:tr w:rsidR="00762949" w:rsidRPr="009E3B7C" w14:paraId="092A89EB" w14:textId="77777777" w:rsidTr="00184FCF">
        <w:trPr>
          <w:trHeight w:val="332"/>
        </w:trPr>
        <w:tc>
          <w:tcPr>
            <w:tcW w:w="1010" w:type="pct"/>
            <w:shd w:val="clear" w:color="auto" w:fill="BFBFBF" w:themeFill="background1" w:themeFillShade="BF"/>
          </w:tcPr>
          <w:p w14:paraId="205F9BE1" w14:textId="77777777" w:rsidR="00762949" w:rsidRPr="00F161E5" w:rsidRDefault="00762949" w:rsidP="00184FCF">
            <w:pPr>
              <w:jc w:val="both"/>
              <w:rPr>
                <w:rFonts w:cs="Arial"/>
                <w:b/>
              </w:rPr>
            </w:pPr>
            <w:r>
              <w:rPr>
                <w:rFonts w:cs="Arial"/>
                <w:b/>
              </w:rPr>
              <w:t>Encoding</w:t>
            </w:r>
          </w:p>
        </w:tc>
        <w:tc>
          <w:tcPr>
            <w:tcW w:w="3990" w:type="pct"/>
          </w:tcPr>
          <w:p w14:paraId="0EEBDA83" w14:textId="77777777" w:rsidR="00920C72" w:rsidRDefault="000F1FDF" w:rsidP="00920C72">
            <w:hyperlink w:anchor="_02e0756921c88be8630b9583693facf4" w:history="1">
              <w:proofErr w:type="spellStart"/>
              <w:r w:rsidR="00920C72">
                <w:rPr>
                  <w:rStyle w:val="Hyperlink"/>
                </w:rPr>
                <w:t>NFCDevcDetct_D_Stat</w:t>
              </w:r>
              <w:proofErr w:type="spellEnd"/>
            </w:hyperlink>
          </w:p>
        </w:tc>
      </w:tr>
      <w:tr w:rsidR="00762949" w:rsidRPr="009E3B7C" w14:paraId="59DE0EA3" w14:textId="77777777" w:rsidTr="00184FCF">
        <w:trPr>
          <w:trHeight w:val="332"/>
        </w:trPr>
        <w:tc>
          <w:tcPr>
            <w:tcW w:w="1010" w:type="pct"/>
            <w:shd w:val="clear" w:color="auto" w:fill="BFBFBF" w:themeFill="background1" w:themeFillShade="BF"/>
          </w:tcPr>
          <w:p w14:paraId="3FF9A3EF" w14:textId="77777777" w:rsidR="00762949" w:rsidRPr="00F161E5" w:rsidRDefault="00762949" w:rsidP="00184FCF">
            <w:pPr>
              <w:jc w:val="both"/>
              <w:rPr>
                <w:rFonts w:cs="Arial"/>
                <w:b/>
              </w:rPr>
            </w:pPr>
            <w:r>
              <w:rPr>
                <w:rFonts w:cs="Arial"/>
                <w:b/>
              </w:rPr>
              <w:t>Size</w:t>
            </w:r>
          </w:p>
        </w:tc>
        <w:tc>
          <w:tcPr>
            <w:tcW w:w="3990" w:type="pct"/>
          </w:tcPr>
          <w:p w14:paraId="6712DE11" w14:textId="77777777" w:rsidR="00920C72" w:rsidRDefault="00920C72" w:rsidP="00920C72">
            <w:r>
              <w:t>Not set</w:t>
            </w:r>
          </w:p>
        </w:tc>
      </w:tr>
      <w:tr w:rsidR="00762949" w:rsidRPr="009E3B7C" w14:paraId="1BA18EC7" w14:textId="77777777" w:rsidTr="00184FCF">
        <w:trPr>
          <w:trHeight w:val="332"/>
        </w:trPr>
        <w:tc>
          <w:tcPr>
            <w:tcW w:w="1010" w:type="pct"/>
            <w:shd w:val="clear" w:color="auto" w:fill="BFBFBF" w:themeFill="background1" w:themeFillShade="BF"/>
          </w:tcPr>
          <w:p w14:paraId="36E46299" w14:textId="77777777" w:rsidR="00762949" w:rsidRDefault="00762949" w:rsidP="00184FCF">
            <w:pPr>
              <w:jc w:val="both"/>
              <w:rPr>
                <w:rFonts w:cs="Arial"/>
                <w:b/>
              </w:rPr>
            </w:pPr>
            <w:r>
              <w:rPr>
                <w:rFonts w:cs="Arial"/>
                <w:b/>
              </w:rPr>
              <w:lastRenderedPageBreak/>
              <w:t>Transmitter</w:t>
            </w:r>
          </w:p>
        </w:tc>
        <w:tc>
          <w:tcPr>
            <w:tcW w:w="3990" w:type="pct"/>
          </w:tcPr>
          <w:p w14:paraId="72A76A2F" w14:textId="77777777" w:rsidR="00206F6A" w:rsidRDefault="00206F6A"/>
        </w:tc>
      </w:tr>
      <w:tr w:rsidR="00762949" w:rsidRPr="009E3B7C" w14:paraId="0C7623F0" w14:textId="77777777" w:rsidTr="00184FCF">
        <w:trPr>
          <w:trHeight w:val="332"/>
        </w:trPr>
        <w:tc>
          <w:tcPr>
            <w:tcW w:w="1010" w:type="pct"/>
            <w:shd w:val="clear" w:color="auto" w:fill="BFBFBF" w:themeFill="background1" w:themeFillShade="BF"/>
          </w:tcPr>
          <w:p w14:paraId="1FEF2BF5" w14:textId="77777777" w:rsidR="00762949" w:rsidRDefault="00762949" w:rsidP="00184FCF">
            <w:pPr>
              <w:jc w:val="both"/>
              <w:rPr>
                <w:rFonts w:cs="Arial"/>
                <w:b/>
              </w:rPr>
            </w:pPr>
            <w:r>
              <w:rPr>
                <w:rFonts w:cs="Arial"/>
                <w:b/>
              </w:rPr>
              <w:t>Receiver</w:t>
            </w:r>
          </w:p>
        </w:tc>
        <w:tc>
          <w:tcPr>
            <w:tcW w:w="3990" w:type="pct"/>
          </w:tcPr>
          <w:p w14:paraId="35760A4E" w14:textId="77777777" w:rsidR="00206F6A" w:rsidRDefault="00206F6A"/>
        </w:tc>
      </w:tr>
    </w:tbl>
    <w:p w14:paraId="2B4D5A3F" w14:textId="77777777" w:rsidR="00762949" w:rsidRDefault="00762949" w:rsidP="00762949"/>
    <w:p w14:paraId="518BF53B" w14:textId="77777777" w:rsidR="00762949" w:rsidRDefault="00762949" w:rsidP="00762949">
      <w:pPr>
        <w:pStyle w:val="RETechSignal"/>
      </w:pPr>
      <w:bookmarkStart w:id="374" w:name="_433ee99325cdaa20b3b78d3d26aafade"/>
      <w:proofErr w:type="spellStart"/>
      <w:r>
        <w:t>NfcDevcKeyType_D_Stat</w:t>
      </w:r>
      <w:bookmarkEnd w:id="374"/>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6D926F6" w14:textId="77777777" w:rsidTr="00184FCF">
        <w:trPr>
          <w:trHeight w:val="166"/>
        </w:trPr>
        <w:tc>
          <w:tcPr>
            <w:tcW w:w="1010" w:type="pct"/>
            <w:shd w:val="clear" w:color="auto" w:fill="BFBFBF" w:themeFill="background1" w:themeFillShade="BF"/>
          </w:tcPr>
          <w:p w14:paraId="014BCA2E"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397EFD9" w14:textId="77777777" w:rsidR="00762949" w:rsidRPr="009E3B7C" w:rsidRDefault="00762949" w:rsidP="00184FCF">
            <w:pPr>
              <w:jc w:val="both"/>
              <w:rPr>
                <w:rFonts w:cs="Arial"/>
                <w:b/>
              </w:rPr>
            </w:pPr>
            <w:proofErr w:type="spellStart"/>
            <w:r>
              <w:rPr>
                <w:rFonts w:cs="Arial"/>
                <w:b/>
              </w:rPr>
              <w:t>NfcDevcKeyType_D_Stat</w:t>
            </w:r>
            <w:proofErr w:type="spellEnd"/>
          </w:p>
        </w:tc>
      </w:tr>
      <w:tr w:rsidR="00762949" w:rsidRPr="009E3B7C" w14:paraId="3872103C" w14:textId="77777777" w:rsidTr="00184FCF">
        <w:trPr>
          <w:trHeight w:val="332"/>
        </w:trPr>
        <w:tc>
          <w:tcPr>
            <w:tcW w:w="1010" w:type="pct"/>
            <w:shd w:val="clear" w:color="auto" w:fill="BFBFBF" w:themeFill="background1" w:themeFillShade="BF"/>
          </w:tcPr>
          <w:p w14:paraId="53B8631D" w14:textId="77777777" w:rsidR="00762949" w:rsidRDefault="00762949" w:rsidP="00184FCF">
            <w:pPr>
              <w:jc w:val="both"/>
              <w:rPr>
                <w:rFonts w:cs="Arial"/>
                <w:b/>
              </w:rPr>
            </w:pPr>
            <w:r>
              <w:rPr>
                <w:rFonts w:cs="Arial"/>
                <w:b/>
              </w:rPr>
              <w:t>Description</w:t>
            </w:r>
          </w:p>
        </w:tc>
        <w:tc>
          <w:tcPr>
            <w:tcW w:w="3990" w:type="pct"/>
          </w:tcPr>
          <w:p w14:paraId="63BF2EC4" w14:textId="77777777" w:rsidR="00762949" w:rsidRDefault="00762949" w:rsidP="00184FCF">
            <w:pPr>
              <w:jc w:val="both"/>
              <w:rPr>
                <w:rFonts w:cs="Arial"/>
              </w:rPr>
            </w:pPr>
            <w:r>
              <w:rPr>
                <w:rFonts w:cs="Arial"/>
              </w:rPr>
              <w:t>Provides Indication for the type of the Near Field Communication (NFC) device - Factory or User.</w:t>
            </w:r>
          </w:p>
        </w:tc>
      </w:tr>
      <w:tr w:rsidR="00762949" w:rsidRPr="009E3B7C" w14:paraId="324748A4" w14:textId="77777777" w:rsidTr="00184FCF">
        <w:trPr>
          <w:trHeight w:val="332"/>
        </w:trPr>
        <w:tc>
          <w:tcPr>
            <w:tcW w:w="1010" w:type="pct"/>
            <w:shd w:val="clear" w:color="auto" w:fill="BFBFBF" w:themeFill="background1" w:themeFillShade="BF"/>
          </w:tcPr>
          <w:p w14:paraId="0AE5B161" w14:textId="77777777" w:rsidR="00762949" w:rsidRPr="00F161E5" w:rsidRDefault="00762949" w:rsidP="00184FCF">
            <w:pPr>
              <w:jc w:val="both"/>
              <w:rPr>
                <w:rFonts w:cs="Arial"/>
                <w:b/>
              </w:rPr>
            </w:pPr>
            <w:r>
              <w:rPr>
                <w:rFonts w:cs="Arial"/>
                <w:b/>
              </w:rPr>
              <w:t>Encoding</w:t>
            </w:r>
          </w:p>
        </w:tc>
        <w:tc>
          <w:tcPr>
            <w:tcW w:w="3990" w:type="pct"/>
          </w:tcPr>
          <w:p w14:paraId="28D29913" w14:textId="77777777" w:rsidR="00920C72" w:rsidRDefault="000F1FDF" w:rsidP="00920C72">
            <w:hyperlink w:anchor="_6a6f79342b44465ddd135d151d984f33" w:history="1">
              <w:proofErr w:type="spellStart"/>
              <w:r w:rsidR="00920C72">
                <w:rPr>
                  <w:rStyle w:val="Hyperlink"/>
                </w:rPr>
                <w:t>UserFactoryNull_D_ET</w:t>
              </w:r>
              <w:proofErr w:type="spellEnd"/>
            </w:hyperlink>
          </w:p>
        </w:tc>
      </w:tr>
      <w:tr w:rsidR="00762949" w:rsidRPr="009E3B7C" w14:paraId="32CBD4D2" w14:textId="77777777" w:rsidTr="00184FCF">
        <w:trPr>
          <w:trHeight w:val="332"/>
        </w:trPr>
        <w:tc>
          <w:tcPr>
            <w:tcW w:w="1010" w:type="pct"/>
            <w:shd w:val="clear" w:color="auto" w:fill="BFBFBF" w:themeFill="background1" w:themeFillShade="BF"/>
          </w:tcPr>
          <w:p w14:paraId="73BA9424" w14:textId="77777777" w:rsidR="00762949" w:rsidRPr="00F161E5" w:rsidRDefault="00762949" w:rsidP="00184FCF">
            <w:pPr>
              <w:jc w:val="both"/>
              <w:rPr>
                <w:rFonts w:cs="Arial"/>
                <w:b/>
              </w:rPr>
            </w:pPr>
            <w:r>
              <w:rPr>
                <w:rFonts w:cs="Arial"/>
                <w:b/>
              </w:rPr>
              <w:t>Size</w:t>
            </w:r>
          </w:p>
        </w:tc>
        <w:tc>
          <w:tcPr>
            <w:tcW w:w="3990" w:type="pct"/>
          </w:tcPr>
          <w:p w14:paraId="57D21DBE" w14:textId="77777777" w:rsidR="00920C72" w:rsidRDefault="00920C72" w:rsidP="00920C72">
            <w:r>
              <w:t>Not set</w:t>
            </w:r>
          </w:p>
        </w:tc>
      </w:tr>
      <w:tr w:rsidR="00762949" w:rsidRPr="009E3B7C" w14:paraId="750EBBDB" w14:textId="77777777" w:rsidTr="00184FCF">
        <w:trPr>
          <w:trHeight w:val="332"/>
        </w:trPr>
        <w:tc>
          <w:tcPr>
            <w:tcW w:w="1010" w:type="pct"/>
            <w:shd w:val="clear" w:color="auto" w:fill="BFBFBF" w:themeFill="background1" w:themeFillShade="BF"/>
          </w:tcPr>
          <w:p w14:paraId="50B04B1D" w14:textId="77777777" w:rsidR="00762949" w:rsidRDefault="00762949" w:rsidP="00184FCF">
            <w:pPr>
              <w:jc w:val="both"/>
              <w:rPr>
                <w:rFonts w:cs="Arial"/>
                <w:b/>
              </w:rPr>
            </w:pPr>
            <w:r>
              <w:rPr>
                <w:rFonts w:cs="Arial"/>
                <w:b/>
              </w:rPr>
              <w:t>Transmitter</w:t>
            </w:r>
          </w:p>
        </w:tc>
        <w:tc>
          <w:tcPr>
            <w:tcW w:w="3990" w:type="pct"/>
          </w:tcPr>
          <w:p w14:paraId="163E74AD" w14:textId="77777777" w:rsidR="00206F6A" w:rsidRDefault="00206F6A"/>
        </w:tc>
      </w:tr>
      <w:tr w:rsidR="00762949" w:rsidRPr="009E3B7C" w14:paraId="6894622D" w14:textId="77777777" w:rsidTr="00184FCF">
        <w:trPr>
          <w:trHeight w:val="332"/>
        </w:trPr>
        <w:tc>
          <w:tcPr>
            <w:tcW w:w="1010" w:type="pct"/>
            <w:shd w:val="clear" w:color="auto" w:fill="BFBFBF" w:themeFill="background1" w:themeFillShade="BF"/>
          </w:tcPr>
          <w:p w14:paraId="5149A470" w14:textId="77777777" w:rsidR="00762949" w:rsidRDefault="00762949" w:rsidP="00184FCF">
            <w:pPr>
              <w:jc w:val="both"/>
              <w:rPr>
                <w:rFonts w:cs="Arial"/>
                <w:b/>
              </w:rPr>
            </w:pPr>
            <w:r>
              <w:rPr>
                <w:rFonts w:cs="Arial"/>
                <w:b/>
              </w:rPr>
              <w:t>Receiver</w:t>
            </w:r>
          </w:p>
        </w:tc>
        <w:tc>
          <w:tcPr>
            <w:tcW w:w="3990" w:type="pct"/>
          </w:tcPr>
          <w:p w14:paraId="11363B7A" w14:textId="77777777" w:rsidR="00206F6A" w:rsidRDefault="00206F6A"/>
        </w:tc>
      </w:tr>
    </w:tbl>
    <w:p w14:paraId="1F8754A8" w14:textId="77777777" w:rsidR="00762949" w:rsidRDefault="00762949" w:rsidP="00762949"/>
    <w:p w14:paraId="25C7719F" w14:textId="77777777" w:rsidR="00762949" w:rsidRDefault="00762949" w:rsidP="00762949">
      <w:pPr>
        <w:pStyle w:val="RETechSignal"/>
      </w:pPr>
      <w:bookmarkStart w:id="375" w:name="_1b457950e97944ea71dc6c9c69380de7"/>
      <w:proofErr w:type="spellStart"/>
      <w:r>
        <w:t>NfcDevcPair_D_Stat</w:t>
      </w:r>
      <w:bookmarkEnd w:id="375"/>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9E895A0" w14:textId="77777777" w:rsidTr="00184FCF">
        <w:trPr>
          <w:trHeight w:val="166"/>
        </w:trPr>
        <w:tc>
          <w:tcPr>
            <w:tcW w:w="1010" w:type="pct"/>
            <w:shd w:val="clear" w:color="auto" w:fill="BFBFBF" w:themeFill="background1" w:themeFillShade="BF"/>
          </w:tcPr>
          <w:p w14:paraId="6F5EAA44"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DB6D3D0" w14:textId="77777777" w:rsidR="00762949" w:rsidRPr="009E3B7C" w:rsidRDefault="00762949" w:rsidP="00184FCF">
            <w:pPr>
              <w:jc w:val="both"/>
              <w:rPr>
                <w:rFonts w:cs="Arial"/>
                <w:b/>
              </w:rPr>
            </w:pPr>
            <w:proofErr w:type="spellStart"/>
            <w:r>
              <w:rPr>
                <w:rFonts w:cs="Arial"/>
                <w:b/>
              </w:rPr>
              <w:t>NfcDevcPair_D_Stat</w:t>
            </w:r>
            <w:proofErr w:type="spellEnd"/>
          </w:p>
        </w:tc>
      </w:tr>
      <w:tr w:rsidR="00762949" w:rsidRPr="009E3B7C" w14:paraId="50AED3F8" w14:textId="77777777" w:rsidTr="00184FCF">
        <w:trPr>
          <w:trHeight w:val="332"/>
        </w:trPr>
        <w:tc>
          <w:tcPr>
            <w:tcW w:w="1010" w:type="pct"/>
            <w:shd w:val="clear" w:color="auto" w:fill="BFBFBF" w:themeFill="background1" w:themeFillShade="BF"/>
          </w:tcPr>
          <w:p w14:paraId="3AC0E468" w14:textId="77777777" w:rsidR="00762949" w:rsidRDefault="00762949" w:rsidP="00184FCF">
            <w:pPr>
              <w:jc w:val="both"/>
              <w:rPr>
                <w:rFonts w:cs="Arial"/>
                <w:b/>
              </w:rPr>
            </w:pPr>
            <w:r>
              <w:rPr>
                <w:rFonts w:cs="Arial"/>
                <w:b/>
              </w:rPr>
              <w:t>Description</w:t>
            </w:r>
          </w:p>
        </w:tc>
        <w:tc>
          <w:tcPr>
            <w:tcW w:w="3990" w:type="pct"/>
          </w:tcPr>
          <w:p w14:paraId="150735FC" w14:textId="77777777" w:rsidR="00762949" w:rsidRDefault="00762949" w:rsidP="00184FCF">
            <w:pPr>
              <w:jc w:val="both"/>
              <w:rPr>
                <w:rFonts w:cs="Arial"/>
              </w:rPr>
            </w:pPr>
            <w:r>
              <w:rPr>
                <w:rFonts w:cs="Arial"/>
              </w:rPr>
              <w:t>Provides indication when a device is paired so vehicle can blink the lights, lock/unlock doors, display cluster popups.</w:t>
            </w:r>
          </w:p>
        </w:tc>
      </w:tr>
      <w:tr w:rsidR="00762949" w:rsidRPr="009E3B7C" w14:paraId="2C7E5F5A" w14:textId="77777777" w:rsidTr="00184FCF">
        <w:trPr>
          <w:trHeight w:val="332"/>
        </w:trPr>
        <w:tc>
          <w:tcPr>
            <w:tcW w:w="1010" w:type="pct"/>
            <w:shd w:val="clear" w:color="auto" w:fill="BFBFBF" w:themeFill="background1" w:themeFillShade="BF"/>
          </w:tcPr>
          <w:p w14:paraId="5E06BF9D" w14:textId="77777777" w:rsidR="00762949" w:rsidRPr="00F161E5" w:rsidRDefault="00762949" w:rsidP="00184FCF">
            <w:pPr>
              <w:jc w:val="both"/>
              <w:rPr>
                <w:rFonts w:cs="Arial"/>
                <w:b/>
              </w:rPr>
            </w:pPr>
            <w:r>
              <w:rPr>
                <w:rFonts w:cs="Arial"/>
                <w:b/>
              </w:rPr>
              <w:t>Encoding</w:t>
            </w:r>
          </w:p>
        </w:tc>
        <w:tc>
          <w:tcPr>
            <w:tcW w:w="3990" w:type="pct"/>
          </w:tcPr>
          <w:p w14:paraId="43F1C0CD" w14:textId="77777777" w:rsidR="00920C72" w:rsidRDefault="000F1FDF" w:rsidP="00920C72">
            <w:hyperlink w:anchor="_ebdb6bab62bc4115605b0ed080bf9152" w:history="1">
              <w:proofErr w:type="spellStart"/>
              <w:r w:rsidR="00920C72">
                <w:rPr>
                  <w:rStyle w:val="Hyperlink"/>
                </w:rPr>
                <w:t>SuccessFailNull_D_ET</w:t>
              </w:r>
              <w:proofErr w:type="spellEnd"/>
            </w:hyperlink>
          </w:p>
        </w:tc>
      </w:tr>
      <w:tr w:rsidR="00762949" w:rsidRPr="009E3B7C" w14:paraId="3AC1DA72" w14:textId="77777777" w:rsidTr="00184FCF">
        <w:trPr>
          <w:trHeight w:val="332"/>
        </w:trPr>
        <w:tc>
          <w:tcPr>
            <w:tcW w:w="1010" w:type="pct"/>
            <w:shd w:val="clear" w:color="auto" w:fill="BFBFBF" w:themeFill="background1" w:themeFillShade="BF"/>
          </w:tcPr>
          <w:p w14:paraId="071CC23C" w14:textId="77777777" w:rsidR="00762949" w:rsidRPr="00F161E5" w:rsidRDefault="00762949" w:rsidP="00184FCF">
            <w:pPr>
              <w:jc w:val="both"/>
              <w:rPr>
                <w:rFonts w:cs="Arial"/>
                <w:b/>
              </w:rPr>
            </w:pPr>
            <w:r>
              <w:rPr>
                <w:rFonts w:cs="Arial"/>
                <w:b/>
              </w:rPr>
              <w:t>Size</w:t>
            </w:r>
          </w:p>
        </w:tc>
        <w:tc>
          <w:tcPr>
            <w:tcW w:w="3990" w:type="pct"/>
          </w:tcPr>
          <w:p w14:paraId="755436A9" w14:textId="77777777" w:rsidR="00920C72" w:rsidRDefault="00920C72" w:rsidP="00920C72">
            <w:r>
              <w:t>Not set</w:t>
            </w:r>
          </w:p>
        </w:tc>
      </w:tr>
      <w:tr w:rsidR="00762949" w:rsidRPr="009E3B7C" w14:paraId="2F4180B7" w14:textId="77777777" w:rsidTr="00184FCF">
        <w:trPr>
          <w:trHeight w:val="332"/>
        </w:trPr>
        <w:tc>
          <w:tcPr>
            <w:tcW w:w="1010" w:type="pct"/>
            <w:shd w:val="clear" w:color="auto" w:fill="BFBFBF" w:themeFill="background1" w:themeFillShade="BF"/>
          </w:tcPr>
          <w:p w14:paraId="39E6145E" w14:textId="77777777" w:rsidR="00762949" w:rsidRDefault="00762949" w:rsidP="00184FCF">
            <w:pPr>
              <w:jc w:val="both"/>
              <w:rPr>
                <w:rFonts w:cs="Arial"/>
                <w:b/>
              </w:rPr>
            </w:pPr>
            <w:r>
              <w:rPr>
                <w:rFonts w:cs="Arial"/>
                <w:b/>
              </w:rPr>
              <w:t>Transmitter</w:t>
            </w:r>
          </w:p>
        </w:tc>
        <w:tc>
          <w:tcPr>
            <w:tcW w:w="3990" w:type="pct"/>
          </w:tcPr>
          <w:p w14:paraId="4AA82287" w14:textId="77777777" w:rsidR="00206F6A" w:rsidRDefault="00206F6A"/>
        </w:tc>
      </w:tr>
      <w:tr w:rsidR="00762949" w:rsidRPr="009E3B7C" w14:paraId="6E4D8658" w14:textId="77777777" w:rsidTr="00184FCF">
        <w:trPr>
          <w:trHeight w:val="332"/>
        </w:trPr>
        <w:tc>
          <w:tcPr>
            <w:tcW w:w="1010" w:type="pct"/>
            <w:shd w:val="clear" w:color="auto" w:fill="BFBFBF" w:themeFill="background1" w:themeFillShade="BF"/>
          </w:tcPr>
          <w:p w14:paraId="7EF3C6FE" w14:textId="77777777" w:rsidR="00762949" w:rsidRDefault="00762949" w:rsidP="00184FCF">
            <w:pPr>
              <w:jc w:val="both"/>
              <w:rPr>
                <w:rFonts w:cs="Arial"/>
                <w:b/>
              </w:rPr>
            </w:pPr>
            <w:r>
              <w:rPr>
                <w:rFonts w:cs="Arial"/>
                <w:b/>
              </w:rPr>
              <w:t>Receiver</w:t>
            </w:r>
          </w:p>
        </w:tc>
        <w:tc>
          <w:tcPr>
            <w:tcW w:w="3990" w:type="pct"/>
          </w:tcPr>
          <w:p w14:paraId="6925E84B" w14:textId="77777777" w:rsidR="00206F6A" w:rsidRDefault="00206F6A"/>
        </w:tc>
      </w:tr>
    </w:tbl>
    <w:p w14:paraId="2F27DCE6" w14:textId="77777777" w:rsidR="00762949" w:rsidRDefault="00762949" w:rsidP="00762949"/>
    <w:p w14:paraId="27523202" w14:textId="77777777" w:rsidR="00762949" w:rsidRDefault="00762949" w:rsidP="00762949">
      <w:pPr>
        <w:pStyle w:val="RETechSignal"/>
      </w:pPr>
      <w:bookmarkStart w:id="376" w:name="_0e3900562f9f6fbf54498f9918c32ace"/>
      <w:proofErr w:type="spellStart"/>
      <w:r>
        <w:t>NfcDevcSearchBRq_No_Cnt</w:t>
      </w:r>
      <w:bookmarkEnd w:id="376"/>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3BAEB7C1" w14:textId="77777777" w:rsidTr="00184FCF">
        <w:trPr>
          <w:trHeight w:val="166"/>
        </w:trPr>
        <w:tc>
          <w:tcPr>
            <w:tcW w:w="1010" w:type="pct"/>
            <w:shd w:val="clear" w:color="auto" w:fill="BFBFBF" w:themeFill="background1" w:themeFillShade="BF"/>
          </w:tcPr>
          <w:p w14:paraId="17553106"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A4672CB" w14:textId="77777777" w:rsidR="00762949" w:rsidRPr="009E3B7C" w:rsidRDefault="00762949" w:rsidP="00184FCF">
            <w:pPr>
              <w:jc w:val="both"/>
              <w:rPr>
                <w:rFonts w:cs="Arial"/>
                <w:b/>
              </w:rPr>
            </w:pPr>
            <w:proofErr w:type="spellStart"/>
            <w:r>
              <w:rPr>
                <w:rFonts w:cs="Arial"/>
                <w:b/>
              </w:rPr>
              <w:t>NfcDevcSearchBRq_No_Cnt</w:t>
            </w:r>
            <w:proofErr w:type="spellEnd"/>
          </w:p>
        </w:tc>
      </w:tr>
      <w:tr w:rsidR="00762949" w:rsidRPr="009E3B7C" w14:paraId="21E3FFA2" w14:textId="77777777" w:rsidTr="00184FCF">
        <w:trPr>
          <w:trHeight w:val="332"/>
        </w:trPr>
        <w:tc>
          <w:tcPr>
            <w:tcW w:w="1010" w:type="pct"/>
            <w:shd w:val="clear" w:color="auto" w:fill="BFBFBF" w:themeFill="background1" w:themeFillShade="BF"/>
          </w:tcPr>
          <w:p w14:paraId="38CC3111" w14:textId="77777777" w:rsidR="00762949" w:rsidRDefault="00762949" w:rsidP="00184FCF">
            <w:pPr>
              <w:jc w:val="both"/>
              <w:rPr>
                <w:rFonts w:cs="Arial"/>
                <w:b/>
              </w:rPr>
            </w:pPr>
            <w:r>
              <w:rPr>
                <w:rFonts w:cs="Arial"/>
                <w:b/>
              </w:rPr>
              <w:t>Description</w:t>
            </w:r>
          </w:p>
        </w:tc>
        <w:tc>
          <w:tcPr>
            <w:tcW w:w="3990" w:type="pct"/>
          </w:tcPr>
          <w:p w14:paraId="0C833DBC" w14:textId="77777777" w:rsidR="00762949" w:rsidRDefault="00762949" w:rsidP="00184FCF">
            <w:pPr>
              <w:jc w:val="both"/>
              <w:rPr>
                <w:rFonts w:cs="Arial"/>
              </w:rPr>
            </w:pPr>
            <w:r>
              <w:rPr>
                <w:rFonts w:cs="Arial"/>
              </w:rPr>
              <w:t xml:space="preserve">Counter for dependability evaluation </w:t>
            </w:r>
            <w:proofErr w:type="gramStart"/>
            <w:r>
              <w:rPr>
                <w:rFonts w:cs="Arial"/>
              </w:rPr>
              <w:t xml:space="preserve">of  </w:t>
            </w:r>
            <w:proofErr w:type="spellStart"/>
            <w:r>
              <w:rPr>
                <w:rFonts w:cs="Arial"/>
              </w:rPr>
              <w:t>NfcDevcSearch</w:t>
            </w:r>
            <w:proofErr w:type="gramEnd"/>
            <w:r>
              <w:rPr>
                <w:rFonts w:cs="Arial"/>
              </w:rPr>
              <w:t>_B_Rq</w:t>
            </w:r>
            <w:proofErr w:type="spellEnd"/>
            <w:r>
              <w:rPr>
                <w:rFonts w:cs="Arial"/>
              </w:rPr>
              <w:t xml:space="preserve"> signal.</w:t>
            </w:r>
          </w:p>
        </w:tc>
      </w:tr>
      <w:tr w:rsidR="00762949" w:rsidRPr="009E3B7C" w14:paraId="174FDEBC" w14:textId="77777777" w:rsidTr="00184FCF">
        <w:trPr>
          <w:trHeight w:val="332"/>
        </w:trPr>
        <w:tc>
          <w:tcPr>
            <w:tcW w:w="1010" w:type="pct"/>
            <w:shd w:val="clear" w:color="auto" w:fill="BFBFBF" w:themeFill="background1" w:themeFillShade="BF"/>
          </w:tcPr>
          <w:p w14:paraId="42D2B561" w14:textId="77777777" w:rsidR="00762949" w:rsidRPr="00F161E5" w:rsidRDefault="00762949" w:rsidP="00184FCF">
            <w:pPr>
              <w:jc w:val="both"/>
              <w:rPr>
                <w:rFonts w:cs="Arial"/>
                <w:b/>
              </w:rPr>
            </w:pPr>
            <w:r>
              <w:rPr>
                <w:rFonts w:cs="Arial"/>
                <w:b/>
              </w:rPr>
              <w:t>Encoding</w:t>
            </w:r>
          </w:p>
        </w:tc>
        <w:tc>
          <w:tcPr>
            <w:tcW w:w="3990" w:type="pct"/>
          </w:tcPr>
          <w:p w14:paraId="288527AD" w14:textId="77777777" w:rsidR="00920C72" w:rsidRDefault="000F1FDF" w:rsidP="00920C72">
            <w:hyperlink w:anchor="_93016c9229789bddd57866fa06070e1f" w:history="1">
              <w:r w:rsidR="00920C72">
                <w:rPr>
                  <w:rStyle w:val="Hyperlink"/>
                </w:rPr>
                <w:t>UnitlessValue4bit_ET</w:t>
              </w:r>
            </w:hyperlink>
          </w:p>
        </w:tc>
      </w:tr>
      <w:tr w:rsidR="00762949" w:rsidRPr="009E3B7C" w14:paraId="713330BC" w14:textId="77777777" w:rsidTr="00184FCF">
        <w:trPr>
          <w:trHeight w:val="332"/>
        </w:trPr>
        <w:tc>
          <w:tcPr>
            <w:tcW w:w="1010" w:type="pct"/>
            <w:shd w:val="clear" w:color="auto" w:fill="BFBFBF" w:themeFill="background1" w:themeFillShade="BF"/>
          </w:tcPr>
          <w:p w14:paraId="6E207F54" w14:textId="77777777" w:rsidR="00762949" w:rsidRPr="00F161E5" w:rsidRDefault="00762949" w:rsidP="00184FCF">
            <w:pPr>
              <w:jc w:val="both"/>
              <w:rPr>
                <w:rFonts w:cs="Arial"/>
                <w:b/>
              </w:rPr>
            </w:pPr>
            <w:r>
              <w:rPr>
                <w:rFonts w:cs="Arial"/>
                <w:b/>
              </w:rPr>
              <w:t>Size</w:t>
            </w:r>
          </w:p>
        </w:tc>
        <w:tc>
          <w:tcPr>
            <w:tcW w:w="3990" w:type="pct"/>
          </w:tcPr>
          <w:p w14:paraId="6FC199B9" w14:textId="77777777" w:rsidR="00920C72" w:rsidRDefault="00920C72" w:rsidP="00920C72">
            <w:r>
              <w:t>Not set</w:t>
            </w:r>
          </w:p>
        </w:tc>
      </w:tr>
      <w:tr w:rsidR="00762949" w:rsidRPr="009E3B7C" w14:paraId="0238051F" w14:textId="77777777" w:rsidTr="00184FCF">
        <w:trPr>
          <w:trHeight w:val="332"/>
        </w:trPr>
        <w:tc>
          <w:tcPr>
            <w:tcW w:w="1010" w:type="pct"/>
            <w:shd w:val="clear" w:color="auto" w:fill="BFBFBF" w:themeFill="background1" w:themeFillShade="BF"/>
          </w:tcPr>
          <w:p w14:paraId="53E1971A" w14:textId="77777777" w:rsidR="00762949" w:rsidRDefault="00762949" w:rsidP="00184FCF">
            <w:pPr>
              <w:jc w:val="both"/>
              <w:rPr>
                <w:rFonts w:cs="Arial"/>
                <w:b/>
              </w:rPr>
            </w:pPr>
            <w:r>
              <w:rPr>
                <w:rFonts w:cs="Arial"/>
                <w:b/>
              </w:rPr>
              <w:t>Transmitter</w:t>
            </w:r>
          </w:p>
        </w:tc>
        <w:tc>
          <w:tcPr>
            <w:tcW w:w="3990" w:type="pct"/>
          </w:tcPr>
          <w:p w14:paraId="106EB590" w14:textId="77777777" w:rsidR="00206F6A" w:rsidRDefault="00206F6A"/>
        </w:tc>
      </w:tr>
      <w:tr w:rsidR="00762949" w:rsidRPr="009E3B7C" w14:paraId="3D05F49D" w14:textId="77777777" w:rsidTr="00184FCF">
        <w:trPr>
          <w:trHeight w:val="332"/>
        </w:trPr>
        <w:tc>
          <w:tcPr>
            <w:tcW w:w="1010" w:type="pct"/>
            <w:shd w:val="clear" w:color="auto" w:fill="BFBFBF" w:themeFill="background1" w:themeFillShade="BF"/>
          </w:tcPr>
          <w:p w14:paraId="3A292564" w14:textId="77777777" w:rsidR="00762949" w:rsidRDefault="00762949" w:rsidP="00184FCF">
            <w:pPr>
              <w:jc w:val="both"/>
              <w:rPr>
                <w:rFonts w:cs="Arial"/>
                <w:b/>
              </w:rPr>
            </w:pPr>
            <w:r>
              <w:rPr>
                <w:rFonts w:cs="Arial"/>
                <w:b/>
              </w:rPr>
              <w:t>Receiver</w:t>
            </w:r>
          </w:p>
        </w:tc>
        <w:tc>
          <w:tcPr>
            <w:tcW w:w="3990" w:type="pct"/>
          </w:tcPr>
          <w:p w14:paraId="578C50D6" w14:textId="77777777" w:rsidR="00206F6A" w:rsidRDefault="00206F6A"/>
        </w:tc>
      </w:tr>
    </w:tbl>
    <w:p w14:paraId="288600D4" w14:textId="77777777" w:rsidR="00762949" w:rsidRDefault="00762949" w:rsidP="00762949"/>
    <w:p w14:paraId="37DA9E08" w14:textId="77777777" w:rsidR="00762949" w:rsidRDefault="00762949" w:rsidP="00762949">
      <w:pPr>
        <w:pStyle w:val="RETechSignal"/>
      </w:pPr>
      <w:bookmarkStart w:id="377" w:name="_d1fad270c60c17f36b3b11a007d1b28c"/>
      <w:proofErr w:type="spellStart"/>
      <w:r>
        <w:t>NfcDevcSearchBRq_No_Crc</w:t>
      </w:r>
      <w:bookmarkEnd w:id="377"/>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47C6FBA6" w14:textId="77777777" w:rsidTr="00184FCF">
        <w:trPr>
          <w:trHeight w:val="166"/>
        </w:trPr>
        <w:tc>
          <w:tcPr>
            <w:tcW w:w="1010" w:type="pct"/>
            <w:shd w:val="clear" w:color="auto" w:fill="BFBFBF" w:themeFill="background1" w:themeFillShade="BF"/>
          </w:tcPr>
          <w:p w14:paraId="58ED6AA7"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7216907" w14:textId="77777777" w:rsidR="00762949" w:rsidRPr="009E3B7C" w:rsidRDefault="00762949" w:rsidP="00184FCF">
            <w:pPr>
              <w:jc w:val="both"/>
              <w:rPr>
                <w:rFonts w:cs="Arial"/>
                <w:b/>
              </w:rPr>
            </w:pPr>
            <w:proofErr w:type="spellStart"/>
            <w:r>
              <w:rPr>
                <w:rFonts w:cs="Arial"/>
                <w:b/>
              </w:rPr>
              <w:t>NfcDevcSearchBRq_No_Crc</w:t>
            </w:r>
            <w:proofErr w:type="spellEnd"/>
          </w:p>
        </w:tc>
      </w:tr>
      <w:tr w:rsidR="00762949" w:rsidRPr="009E3B7C" w14:paraId="032139F0" w14:textId="77777777" w:rsidTr="00184FCF">
        <w:trPr>
          <w:trHeight w:val="332"/>
        </w:trPr>
        <w:tc>
          <w:tcPr>
            <w:tcW w:w="1010" w:type="pct"/>
            <w:shd w:val="clear" w:color="auto" w:fill="BFBFBF" w:themeFill="background1" w:themeFillShade="BF"/>
          </w:tcPr>
          <w:p w14:paraId="37B0DB6F" w14:textId="77777777" w:rsidR="00762949" w:rsidRDefault="00762949" w:rsidP="00184FCF">
            <w:pPr>
              <w:jc w:val="both"/>
              <w:rPr>
                <w:rFonts w:cs="Arial"/>
                <w:b/>
              </w:rPr>
            </w:pPr>
            <w:r>
              <w:rPr>
                <w:rFonts w:cs="Arial"/>
                <w:b/>
              </w:rPr>
              <w:t>Description</w:t>
            </w:r>
          </w:p>
        </w:tc>
        <w:tc>
          <w:tcPr>
            <w:tcW w:w="3990" w:type="pct"/>
          </w:tcPr>
          <w:p w14:paraId="16DEF9C8" w14:textId="77777777" w:rsidR="00762949" w:rsidRDefault="00762949" w:rsidP="00184FCF">
            <w:pPr>
              <w:jc w:val="both"/>
              <w:rPr>
                <w:rFonts w:cs="Arial"/>
              </w:rPr>
            </w:pPr>
            <w:r>
              <w:rPr>
                <w:rFonts w:cs="Arial"/>
              </w:rPr>
              <w:t xml:space="preserve">Cyclic Redundancy Check (CRC) for dependability evaluation </w:t>
            </w:r>
            <w:proofErr w:type="gramStart"/>
            <w:r>
              <w:rPr>
                <w:rFonts w:cs="Arial"/>
              </w:rPr>
              <w:t xml:space="preserve">of  </w:t>
            </w:r>
            <w:proofErr w:type="spellStart"/>
            <w:r>
              <w:rPr>
                <w:rFonts w:cs="Arial"/>
              </w:rPr>
              <w:t>NfcDevcSearch</w:t>
            </w:r>
            <w:proofErr w:type="gramEnd"/>
            <w:r>
              <w:rPr>
                <w:rFonts w:cs="Arial"/>
              </w:rPr>
              <w:t>_B_Rq</w:t>
            </w:r>
            <w:proofErr w:type="spellEnd"/>
            <w:r>
              <w:rPr>
                <w:rFonts w:cs="Arial"/>
              </w:rPr>
              <w:t xml:space="preserve"> signal.</w:t>
            </w:r>
          </w:p>
        </w:tc>
      </w:tr>
      <w:tr w:rsidR="00762949" w:rsidRPr="009E3B7C" w14:paraId="72673B61" w14:textId="77777777" w:rsidTr="00184FCF">
        <w:trPr>
          <w:trHeight w:val="332"/>
        </w:trPr>
        <w:tc>
          <w:tcPr>
            <w:tcW w:w="1010" w:type="pct"/>
            <w:shd w:val="clear" w:color="auto" w:fill="BFBFBF" w:themeFill="background1" w:themeFillShade="BF"/>
          </w:tcPr>
          <w:p w14:paraId="2CB85C38" w14:textId="77777777" w:rsidR="00762949" w:rsidRPr="00F161E5" w:rsidRDefault="00762949" w:rsidP="00184FCF">
            <w:pPr>
              <w:jc w:val="both"/>
              <w:rPr>
                <w:rFonts w:cs="Arial"/>
                <w:b/>
              </w:rPr>
            </w:pPr>
            <w:r>
              <w:rPr>
                <w:rFonts w:cs="Arial"/>
                <w:b/>
              </w:rPr>
              <w:t>Encoding</w:t>
            </w:r>
          </w:p>
        </w:tc>
        <w:tc>
          <w:tcPr>
            <w:tcW w:w="3990" w:type="pct"/>
          </w:tcPr>
          <w:p w14:paraId="37B69462" w14:textId="77777777" w:rsidR="00920C72" w:rsidRDefault="000F1FDF" w:rsidP="00920C72">
            <w:hyperlink w:anchor="_933f74f9c481c77f021a6aa066d15403" w:history="1">
              <w:r w:rsidR="00920C72">
                <w:rPr>
                  <w:rStyle w:val="Hyperlink"/>
                </w:rPr>
                <w:t>UnitlessValue8bit_ET</w:t>
              </w:r>
            </w:hyperlink>
          </w:p>
        </w:tc>
      </w:tr>
      <w:tr w:rsidR="00762949" w:rsidRPr="009E3B7C" w14:paraId="4C0065E3" w14:textId="77777777" w:rsidTr="00184FCF">
        <w:trPr>
          <w:trHeight w:val="332"/>
        </w:trPr>
        <w:tc>
          <w:tcPr>
            <w:tcW w:w="1010" w:type="pct"/>
            <w:shd w:val="clear" w:color="auto" w:fill="BFBFBF" w:themeFill="background1" w:themeFillShade="BF"/>
          </w:tcPr>
          <w:p w14:paraId="7D5DF8E3" w14:textId="77777777" w:rsidR="00762949" w:rsidRPr="00F161E5" w:rsidRDefault="00762949" w:rsidP="00184FCF">
            <w:pPr>
              <w:jc w:val="both"/>
              <w:rPr>
                <w:rFonts w:cs="Arial"/>
                <w:b/>
              </w:rPr>
            </w:pPr>
            <w:r>
              <w:rPr>
                <w:rFonts w:cs="Arial"/>
                <w:b/>
              </w:rPr>
              <w:t>Size</w:t>
            </w:r>
          </w:p>
        </w:tc>
        <w:tc>
          <w:tcPr>
            <w:tcW w:w="3990" w:type="pct"/>
          </w:tcPr>
          <w:p w14:paraId="19221806" w14:textId="77777777" w:rsidR="00920C72" w:rsidRDefault="00920C72" w:rsidP="00920C72">
            <w:r>
              <w:t>Not set</w:t>
            </w:r>
          </w:p>
        </w:tc>
      </w:tr>
      <w:tr w:rsidR="00762949" w:rsidRPr="009E3B7C" w14:paraId="39EEAAA1" w14:textId="77777777" w:rsidTr="00184FCF">
        <w:trPr>
          <w:trHeight w:val="332"/>
        </w:trPr>
        <w:tc>
          <w:tcPr>
            <w:tcW w:w="1010" w:type="pct"/>
            <w:shd w:val="clear" w:color="auto" w:fill="BFBFBF" w:themeFill="background1" w:themeFillShade="BF"/>
          </w:tcPr>
          <w:p w14:paraId="465188C9" w14:textId="77777777" w:rsidR="00762949" w:rsidRDefault="00762949" w:rsidP="00184FCF">
            <w:pPr>
              <w:jc w:val="both"/>
              <w:rPr>
                <w:rFonts w:cs="Arial"/>
                <w:b/>
              </w:rPr>
            </w:pPr>
            <w:r>
              <w:rPr>
                <w:rFonts w:cs="Arial"/>
                <w:b/>
              </w:rPr>
              <w:t>Transmitter</w:t>
            </w:r>
          </w:p>
        </w:tc>
        <w:tc>
          <w:tcPr>
            <w:tcW w:w="3990" w:type="pct"/>
          </w:tcPr>
          <w:p w14:paraId="40F96042" w14:textId="77777777" w:rsidR="00206F6A" w:rsidRDefault="00206F6A"/>
        </w:tc>
      </w:tr>
      <w:tr w:rsidR="00762949" w:rsidRPr="009E3B7C" w14:paraId="765E2B5A" w14:textId="77777777" w:rsidTr="00184FCF">
        <w:trPr>
          <w:trHeight w:val="332"/>
        </w:trPr>
        <w:tc>
          <w:tcPr>
            <w:tcW w:w="1010" w:type="pct"/>
            <w:shd w:val="clear" w:color="auto" w:fill="BFBFBF" w:themeFill="background1" w:themeFillShade="BF"/>
          </w:tcPr>
          <w:p w14:paraId="1414B67C" w14:textId="77777777" w:rsidR="00762949" w:rsidRDefault="00762949" w:rsidP="00184FCF">
            <w:pPr>
              <w:jc w:val="both"/>
              <w:rPr>
                <w:rFonts w:cs="Arial"/>
                <w:b/>
              </w:rPr>
            </w:pPr>
            <w:r>
              <w:rPr>
                <w:rFonts w:cs="Arial"/>
                <w:b/>
              </w:rPr>
              <w:t>Receiver</w:t>
            </w:r>
          </w:p>
        </w:tc>
        <w:tc>
          <w:tcPr>
            <w:tcW w:w="3990" w:type="pct"/>
          </w:tcPr>
          <w:p w14:paraId="79A97E46" w14:textId="77777777" w:rsidR="00206F6A" w:rsidRDefault="00206F6A"/>
        </w:tc>
      </w:tr>
    </w:tbl>
    <w:p w14:paraId="15B21981" w14:textId="77777777" w:rsidR="00762949" w:rsidRDefault="00762949" w:rsidP="00762949"/>
    <w:p w14:paraId="6C891C70" w14:textId="77777777" w:rsidR="00762949" w:rsidRDefault="00762949" w:rsidP="00762949">
      <w:pPr>
        <w:pStyle w:val="RETechSignal"/>
      </w:pPr>
      <w:bookmarkStart w:id="378" w:name="_609eba62b5dfc9949089239038862da6"/>
      <w:proofErr w:type="spellStart"/>
      <w:r>
        <w:lastRenderedPageBreak/>
        <w:t>NfcDevcSearchBStat_No_Cnt</w:t>
      </w:r>
      <w:bookmarkEnd w:id="378"/>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2EEDC39C" w14:textId="77777777" w:rsidTr="00184FCF">
        <w:trPr>
          <w:trHeight w:val="166"/>
        </w:trPr>
        <w:tc>
          <w:tcPr>
            <w:tcW w:w="1010" w:type="pct"/>
            <w:shd w:val="clear" w:color="auto" w:fill="BFBFBF" w:themeFill="background1" w:themeFillShade="BF"/>
          </w:tcPr>
          <w:p w14:paraId="6314E5D4"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3C1DAA5" w14:textId="77777777" w:rsidR="00762949" w:rsidRPr="009E3B7C" w:rsidRDefault="00762949" w:rsidP="00184FCF">
            <w:pPr>
              <w:jc w:val="both"/>
              <w:rPr>
                <w:rFonts w:cs="Arial"/>
                <w:b/>
              </w:rPr>
            </w:pPr>
            <w:proofErr w:type="spellStart"/>
            <w:r>
              <w:rPr>
                <w:rFonts w:cs="Arial"/>
                <w:b/>
              </w:rPr>
              <w:t>NfcDevcSearchBStat_No_Cnt</w:t>
            </w:r>
            <w:proofErr w:type="spellEnd"/>
          </w:p>
        </w:tc>
      </w:tr>
      <w:tr w:rsidR="00762949" w:rsidRPr="009E3B7C" w14:paraId="078942A1" w14:textId="77777777" w:rsidTr="00184FCF">
        <w:trPr>
          <w:trHeight w:val="332"/>
        </w:trPr>
        <w:tc>
          <w:tcPr>
            <w:tcW w:w="1010" w:type="pct"/>
            <w:shd w:val="clear" w:color="auto" w:fill="BFBFBF" w:themeFill="background1" w:themeFillShade="BF"/>
          </w:tcPr>
          <w:p w14:paraId="7275FF13" w14:textId="77777777" w:rsidR="00762949" w:rsidRDefault="00762949" w:rsidP="00184FCF">
            <w:pPr>
              <w:jc w:val="both"/>
              <w:rPr>
                <w:rFonts w:cs="Arial"/>
                <w:b/>
              </w:rPr>
            </w:pPr>
            <w:r>
              <w:rPr>
                <w:rFonts w:cs="Arial"/>
                <w:b/>
              </w:rPr>
              <w:t>Description</w:t>
            </w:r>
          </w:p>
        </w:tc>
        <w:tc>
          <w:tcPr>
            <w:tcW w:w="3990" w:type="pct"/>
          </w:tcPr>
          <w:p w14:paraId="33C78014" w14:textId="77777777" w:rsidR="00762949" w:rsidRDefault="00762949" w:rsidP="00184FCF">
            <w:pPr>
              <w:jc w:val="both"/>
              <w:rPr>
                <w:rFonts w:cs="Arial"/>
              </w:rPr>
            </w:pPr>
            <w:r>
              <w:rPr>
                <w:rFonts w:cs="Arial"/>
              </w:rPr>
              <w:t xml:space="preserve">Counter for dependability evaluation </w:t>
            </w:r>
            <w:proofErr w:type="gramStart"/>
            <w:r>
              <w:rPr>
                <w:rFonts w:cs="Arial"/>
              </w:rPr>
              <w:t xml:space="preserve">of  </w:t>
            </w:r>
            <w:proofErr w:type="spellStart"/>
            <w:r>
              <w:rPr>
                <w:rFonts w:cs="Arial"/>
              </w:rPr>
              <w:t>NfcDevcSearch</w:t>
            </w:r>
            <w:proofErr w:type="gramEnd"/>
            <w:r>
              <w:rPr>
                <w:rFonts w:cs="Arial"/>
              </w:rPr>
              <w:t>_B_Stat</w:t>
            </w:r>
            <w:proofErr w:type="spellEnd"/>
            <w:r>
              <w:rPr>
                <w:rFonts w:cs="Arial"/>
              </w:rPr>
              <w:t xml:space="preserve"> signal.</w:t>
            </w:r>
          </w:p>
        </w:tc>
      </w:tr>
      <w:tr w:rsidR="00762949" w:rsidRPr="009E3B7C" w14:paraId="214C144D" w14:textId="77777777" w:rsidTr="00184FCF">
        <w:trPr>
          <w:trHeight w:val="332"/>
        </w:trPr>
        <w:tc>
          <w:tcPr>
            <w:tcW w:w="1010" w:type="pct"/>
            <w:shd w:val="clear" w:color="auto" w:fill="BFBFBF" w:themeFill="background1" w:themeFillShade="BF"/>
          </w:tcPr>
          <w:p w14:paraId="37CDD947" w14:textId="77777777" w:rsidR="00762949" w:rsidRPr="00F161E5" w:rsidRDefault="00762949" w:rsidP="00184FCF">
            <w:pPr>
              <w:jc w:val="both"/>
              <w:rPr>
                <w:rFonts w:cs="Arial"/>
                <w:b/>
              </w:rPr>
            </w:pPr>
            <w:r>
              <w:rPr>
                <w:rFonts w:cs="Arial"/>
                <w:b/>
              </w:rPr>
              <w:t>Encoding</w:t>
            </w:r>
          </w:p>
        </w:tc>
        <w:tc>
          <w:tcPr>
            <w:tcW w:w="3990" w:type="pct"/>
          </w:tcPr>
          <w:p w14:paraId="6F155ADF" w14:textId="77777777" w:rsidR="00920C72" w:rsidRDefault="000F1FDF" w:rsidP="00920C72">
            <w:hyperlink w:anchor="_93016c9229789bddd57866fa06070e1f" w:history="1">
              <w:r w:rsidR="00920C72">
                <w:rPr>
                  <w:rStyle w:val="Hyperlink"/>
                </w:rPr>
                <w:t>UnitlessValue4bit_ET</w:t>
              </w:r>
            </w:hyperlink>
          </w:p>
        </w:tc>
      </w:tr>
      <w:tr w:rsidR="00762949" w:rsidRPr="009E3B7C" w14:paraId="13587DB3" w14:textId="77777777" w:rsidTr="00184FCF">
        <w:trPr>
          <w:trHeight w:val="332"/>
        </w:trPr>
        <w:tc>
          <w:tcPr>
            <w:tcW w:w="1010" w:type="pct"/>
            <w:shd w:val="clear" w:color="auto" w:fill="BFBFBF" w:themeFill="background1" w:themeFillShade="BF"/>
          </w:tcPr>
          <w:p w14:paraId="7EB3880A" w14:textId="77777777" w:rsidR="00762949" w:rsidRPr="00F161E5" w:rsidRDefault="00762949" w:rsidP="00184FCF">
            <w:pPr>
              <w:jc w:val="both"/>
              <w:rPr>
                <w:rFonts w:cs="Arial"/>
                <w:b/>
              </w:rPr>
            </w:pPr>
            <w:r>
              <w:rPr>
                <w:rFonts w:cs="Arial"/>
                <w:b/>
              </w:rPr>
              <w:t>Size</w:t>
            </w:r>
          </w:p>
        </w:tc>
        <w:tc>
          <w:tcPr>
            <w:tcW w:w="3990" w:type="pct"/>
          </w:tcPr>
          <w:p w14:paraId="4876DF11" w14:textId="77777777" w:rsidR="00920C72" w:rsidRDefault="00920C72" w:rsidP="00920C72">
            <w:r>
              <w:t>Not set</w:t>
            </w:r>
          </w:p>
        </w:tc>
      </w:tr>
      <w:tr w:rsidR="00762949" w:rsidRPr="009E3B7C" w14:paraId="1584E0A5" w14:textId="77777777" w:rsidTr="00184FCF">
        <w:trPr>
          <w:trHeight w:val="332"/>
        </w:trPr>
        <w:tc>
          <w:tcPr>
            <w:tcW w:w="1010" w:type="pct"/>
            <w:shd w:val="clear" w:color="auto" w:fill="BFBFBF" w:themeFill="background1" w:themeFillShade="BF"/>
          </w:tcPr>
          <w:p w14:paraId="44DAEC6E" w14:textId="77777777" w:rsidR="00762949" w:rsidRDefault="00762949" w:rsidP="00184FCF">
            <w:pPr>
              <w:jc w:val="both"/>
              <w:rPr>
                <w:rFonts w:cs="Arial"/>
                <w:b/>
              </w:rPr>
            </w:pPr>
            <w:r>
              <w:rPr>
                <w:rFonts w:cs="Arial"/>
                <w:b/>
              </w:rPr>
              <w:t>Transmitter</w:t>
            </w:r>
          </w:p>
        </w:tc>
        <w:tc>
          <w:tcPr>
            <w:tcW w:w="3990" w:type="pct"/>
          </w:tcPr>
          <w:p w14:paraId="1DAD1ED7" w14:textId="77777777" w:rsidR="00206F6A" w:rsidRDefault="00206F6A"/>
        </w:tc>
      </w:tr>
      <w:tr w:rsidR="00762949" w:rsidRPr="009E3B7C" w14:paraId="563BB444" w14:textId="77777777" w:rsidTr="00184FCF">
        <w:trPr>
          <w:trHeight w:val="332"/>
        </w:trPr>
        <w:tc>
          <w:tcPr>
            <w:tcW w:w="1010" w:type="pct"/>
            <w:shd w:val="clear" w:color="auto" w:fill="BFBFBF" w:themeFill="background1" w:themeFillShade="BF"/>
          </w:tcPr>
          <w:p w14:paraId="25AAD8CF" w14:textId="77777777" w:rsidR="00762949" w:rsidRDefault="00762949" w:rsidP="00184FCF">
            <w:pPr>
              <w:jc w:val="both"/>
              <w:rPr>
                <w:rFonts w:cs="Arial"/>
                <w:b/>
              </w:rPr>
            </w:pPr>
            <w:r>
              <w:rPr>
                <w:rFonts w:cs="Arial"/>
                <w:b/>
              </w:rPr>
              <w:t>Receiver</w:t>
            </w:r>
          </w:p>
        </w:tc>
        <w:tc>
          <w:tcPr>
            <w:tcW w:w="3990" w:type="pct"/>
          </w:tcPr>
          <w:p w14:paraId="264C3FE3" w14:textId="77777777" w:rsidR="00206F6A" w:rsidRDefault="00206F6A"/>
        </w:tc>
      </w:tr>
    </w:tbl>
    <w:p w14:paraId="4B7F7583" w14:textId="77777777" w:rsidR="00762949" w:rsidRDefault="00762949" w:rsidP="00762949"/>
    <w:p w14:paraId="73CBF023" w14:textId="77777777" w:rsidR="00762949" w:rsidRDefault="00762949" w:rsidP="00762949">
      <w:pPr>
        <w:pStyle w:val="RETechSignal"/>
      </w:pPr>
      <w:bookmarkStart w:id="379" w:name="_9e67d3aa59abc3ec33ba5e18604b94bb"/>
      <w:proofErr w:type="spellStart"/>
      <w:r>
        <w:t>NfcDevcSearchBStat_No_Crc</w:t>
      </w:r>
      <w:bookmarkEnd w:id="379"/>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02B7850" w14:textId="77777777" w:rsidTr="00184FCF">
        <w:trPr>
          <w:trHeight w:val="166"/>
        </w:trPr>
        <w:tc>
          <w:tcPr>
            <w:tcW w:w="1010" w:type="pct"/>
            <w:shd w:val="clear" w:color="auto" w:fill="BFBFBF" w:themeFill="background1" w:themeFillShade="BF"/>
          </w:tcPr>
          <w:p w14:paraId="71C86ED7"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1511F53" w14:textId="77777777" w:rsidR="00762949" w:rsidRPr="009E3B7C" w:rsidRDefault="00762949" w:rsidP="00184FCF">
            <w:pPr>
              <w:jc w:val="both"/>
              <w:rPr>
                <w:rFonts w:cs="Arial"/>
                <w:b/>
              </w:rPr>
            </w:pPr>
            <w:proofErr w:type="spellStart"/>
            <w:r>
              <w:rPr>
                <w:rFonts w:cs="Arial"/>
                <w:b/>
              </w:rPr>
              <w:t>NfcDevcSearchBStat_No_Crc</w:t>
            </w:r>
            <w:proofErr w:type="spellEnd"/>
          </w:p>
        </w:tc>
      </w:tr>
      <w:tr w:rsidR="00762949" w:rsidRPr="009E3B7C" w14:paraId="3C40F4AC" w14:textId="77777777" w:rsidTr="00184FCF">
        <w:trPr>
          <w:trHeight w:val="332"/>
        </w:trPr>
        <w:tc>
          <w:tcPr>
            <w:tcW w:w="1010" w:type="pct"/>
            <w:shd w:val="clear" w:color="auto" w:fill="BFBFBF" w:themeFill="background1" w:themeFillShade="BF"/>
          </w:tcPr>
          <w:p w14:paraId="6EB361A3" w14:textId="77777777" w:rsidR="00762949" w:rsidRDefault="00762949" w:rsidP="00184FCF">
            <w:pPr>
              <w:jc w:val="both"/>
              <w:rPr>
                <w:rFonts w:cs="Arial"/>
                <w:b/>
              </w:rPr>
            </w:pPr>
            <w:r>
              <w:rPr>
                <w:rFonts w:cs="Arial"/>
                <w:b/>
              </w:rPr>
              <w:t>Description</w:t>
            </w:r>
          </w:p>
        </w:tc>
        <w:tc>
          <w:tcPr>
            <w:tcW w:w="3990" w:type="pct"/>
          </w:tcPr>
          <w:p w14:paraId="72B59C7A" w14:textId="77777777" w:rsidR="00762949" w:rsidRDefault="00762949" w:rsidP="00184FCF">
            <w:pPr>
              <w:jc w:val="both"/>
              <w:rPr>
                <w:rFonts w:cs="Arial"/>
              </w:rPr>
            </w:pPr>
            <w:r>
              <w:rPr>
                <w:rFonts w:cs="Arial"/>
              </w:rPr>
              <w:t xml:space="preserve">Cyclic Redundancy Check (CRC) for dependability evaluation </w:t>
            </w:r>
            <w:proofErr w:type="gramStart"/>
            <w:r>
              <w:rPr>
                <w:rFonts w:cs="Arial"/>
              </w:rPr>
              <w:t xml:space="preserve">of  </w:t>
            </w:r>
            <w:proofErr w:type="spellStart"/>
            <w:r>
              <w:rPr>
                <w:rFonts w:cs="Arial"/>
              </w:rPr>
              <w:t>NfcDevcSearch</w:t>
            </w:r>
            <w:proofErr w:type="gramEnd"/>
            <w:r>
              <w:rPr>
                <w:rFonts w:cs="Arial"/>
              </w:rPr>
              <w:t>_B_Stat</w:t>
            </w:r>
            <w:proofErr w:type="spellEnd"/>
            <w:r>
              <w:rPr>
                <w:rFonts w:cs="Arial"/>
              </w:rPr>
              <w:t xml:space="preserve"> signal.</w:t>
            </w:r>
          </w:p>
        </w:tc>
      </w:tr>
      <w:tr w:rsidR="00762949" w:rsidRPr="009E3B7C" w14:paraId="09CBBC84" w14:textId="77777777" w:rsidTr="00184FCF">
        <w:trPr>
          <w:trHeight w:val="332"/>
        </w:trPr>
        <w:tc>
          <w:tcPr>
            <w:tcW w:w="1010" w:type="pct"/>
            <w:shd w:val="clear" w:color="auto" w:fill="BFBFBF" w:themeFill="background1" w:themeFillShade="BF"/>
          </w:tcPr>
          <w:p w14:paraId="22F74A2B" w14:textId="77777777" w:rsidR="00762949" w:rsidRPr="00F161E5" w:rsidRDefault="00762949" w:rsidP="00184FCF">
            <w:pPr>
              <w:jc w:val="both"/>
              <w:rPr>
                <w:rFonts w:cs="Arial"/>
                <w:b/>
              </w:rPr>
            </w:pPr>
            <w:r>
              <w:rPr>
                <w:rFonts w:cs="Arial"/>
                <w:b/>
              </w:rPr>
              <w:t>Encoding</w:t>
            </w:r>
          </w:p>
        </w:tc>
        <w:tc>
          <w:tcPr>
            <w:tcW w:w="3990" w:type="pct"/>
          </w:tcPr>
          <w:p w14:paraId="03E52BBE" w14:textId="77777777" w:rsidR="00920C72" w:rsidRDefault="000F1FDF" w:rsidP="00920C72">
            <w:hyperlink w:anchor="_933f74f9c481c77f021a6aa066d15403" w:history="1">
              <w:r w:rsidR="00920C72">
                <w:rPr>
                  <w:rStyle w:val="Hyperlink"/>
                </w:rPr>
                <w:t>UnitlessValue8bit_ET</w:t>
              </w:r>
            </w:hyperlink>
          </w:p>
        </w:tc>
      </w:tr>
      <w:tr w:rsidR="00762949" w:rsidRPr="009E3B7C" w14:paraId="65058C8B" w14:textId="77777777" w:rsidTr="00184FCF">
        <w:trPr>
          <w:trHeight w:val="332"/>
        </w:trPr>
        <w:tc>
          <w:tcPr>
            <w:tcW w:w="1010" w:type="pct"/>
            <w:shd w:val="clear" w:color="auto" w:fill="BFBFBF" w:themeFill="background1" w:themeFillShade="BF"/>
          </w:tcPr>
          <w:p w14:paraId="680BD909" w14:textId="77777777" w:rsidR="00762949" w:rsidRPr="00F161E5" w:rsidRDefault="00762949" w:rsidP="00184FCF">
            <w:pPr>
              <w:jc w:val="both"/>
              <w:rPr>
                <w:rFonts w:cs="Arial"/>
                <w:b/>
              </w:rPr>
            </w:pPr>
            <w:r>
              <w:rPr>
                <w:rFonts w:cs="Arial"/>
                <w:b/>
              </w:rPr>
              <w:t>Size</w:t>
            </w:r>
          </w:p>
        </w:tc>
        <w:tc>
          <w:tcPr>
            <w:tcW w:w="3990" w:type="pct"/>
          </w:tcPr>
          <w:p w14:paraId="29921A3E" w14:textId="77777777" w:rsidR="00920C72" w:rsidRDefault="00920C72" w:rsidP="00920C72">
            <w:r>
              <w:t>Not set</w:t>
            </w:r>
          </w:p>
        </w:tc>
      </w:tr>
      <w:tr w:rsidR="00762949" w:rsidRPr="009E3B7C" w14:paraId="475BC8DB" w14:textId="77777777" w:rsidTr="00184FCF">
        <w:trPr>
          <w:trHeight w:val="332"/>
        </w:trPr>
        <w:tc>
          <w:tcPr>
            <w:tcW w:w="1010" w:type="pct"/>
            <w:shd w:val="clear" w:color="auto" w:fill="BFBFBF" w:themeFill="background1" w:themeFillShade="BF"/>
          </w:tcPr>
          <w:p w14:paraId="20EDB067" w14:textId="77777777" w:rsidR="00762949" w:rsidRDefault="00762949" w:rsidP="00184FCF">
            <w:pPr>
              <w:jc w:val="both"/>
              <w:rPr>
                <w:rFonts w:cs="Arial"/>
                <w:b/>
              </w:rPr>
            </w:pPr>
            <w:r>
              <w:rPr>
                <w:rFonts w:cs="Arial"/>
                <w:b/>
              </w:rPr>
              <w:t>Transmitter</w:t>
            </w:r>
          </w:p>
        </w:tc>
        <w:tc>
          <w:tcPr>
            <w:tcW w:w="3990" w:type="pct"/>
          </w:tcPr>
          <w:p w14:paraId="59951537" w14:textId="77777777" w:rsidR="00206F6A" w:rsidRDefault="00206F6A"/>
        </w:tc>
      </w:tr>
      <w:tr w:rsidR="00762949" w:rsidRPr="009E3B7C" w14:paraId="523CF318" w14:textId="77777777" w:rsidTr="00184FCF">
        <w:trPr>
          <w:trHeight w:val="332"/>
        </w:trPr>
        <w:tc>
          <w:tcPr>
            <w:tcW w:w="1010" w:type="pct"/>
            <w:shd w:val="clear" w:color="auto" w:fill="BFBFBF" w:themeFill="background1" w:themeFillShade="BF"/>
          </w:tcPr>
          <w:p w14:paraId="27354649" w14:textId="77777777" w:rsidR="00762949" w:rsidRDefault="00762949" w:rsidP="00184FCF">
            <w:pPr>
              <w:jc w:val="both"/>
              <w:rPr>
                <w:rFonts w:cs="Arial"/>
                <w:b/>
              </w:rPr>
            </w:pPr>
            <w:r>
              <w:rPr>
                <w:rFonts w:cs="Arial"/>
                <w:b/>
              </w:rPr>
              <w:t>Receiver</w:t>
            </w:r>
          </w:p>
        </w:tc>
        <w:tc>
          <w:tcPr>
            <w:tcW w:w="3990" w:type="pct"/>
          </w:tcPr>
          <w:p w14:paraId="41D6385C" w14:textId="77777777" w:rsidR="00206F6A" w:rsidRDefault="00206F6A"/>
        </w:tc>
      </w:tr>
    </w:tbl>
    <w:p w14:paraId="0746B91D" w14:textId="77777777" w:rsidR="00762949" w:rsidRDefault="00762949" w:rsidP="00762949"/>
    <w:p w14:paraId="3F383566" w14:textId="77777777" w:rsidR="00762949" w:rsidRDefault="00762949" w:rsidP="00762949">
      <w:pPr>
        <w:pStyle w:val="RETechSignal"/>
      </w:pPr>
      <w:bookmarkStart w:id="380" w:name="_fafdec9231ed80245bc0c6f75884076e"/>
      <w:proofErr w:type="spellStart"/>
      <w:r>
        <w:t>NfcDevcSearchId_No_Actl</w:t>
      </w:r>
      <w:bookmarkEnd w:id="380"/>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3F55493B" w14:textId="77777777" w:rsidTr="00184FCF">
        <w:trPr>
          <w:trHeight w:val="166"/>
        </w:trPr>
        <w:tc>
          <w:tcPr>
            <w:tcW w:w="1010" w:type="pct"/>
            <w:shd w:val="clear" w:color="auto" w:fill="BFBFBF" w:themeFill="background1" w:themeFillShade="BF"/>
          </w:tcPr>
          <w:p w14:paraId="6A6555CE"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C99B22D" w14:textId="77777777" w:rsidR="00762949" w:rsidRPr="009E3B7C" w:rsidRDefault="00762949" w:rsidP="00184FCF">
            <w:pPr>
              <w:jc w:val="both"/>
              <w:rPr>
                <w:rFonts w:cs="Arial"/>
                <w:b/>
              </w:rPr>
            </w:pPr>
            <w:proofErr w:type="spellStart"/>
            <w:r>
              <w:rPr>
                <w:rFonts w:cs="Arial"/>
                <w:b/>
              </w:rPr>
              <w:t>NfcDevcSearchId_No_Actl</w:t>
            </w:r>
            <w:proofErr w:type="spellEnd"/>
          </w:p>
        </w:tc>
      </w:tr>
      <w:tr w:rsidR="00762949" w:rsidRPr="009E3B7C" w14:paraId="32227999" w14:textId="77777777" w:rsidTr="00184FCF">
        <w:trPr>
          <w:trHeight w:val="332"/>
        </w:trPr>
        <w:tc>
          <w:tcPr>
            <w:tcW w:w="1010" w:type="pct"/>
            <w:shd w:val="clear" w:color="auto" w:fill="BFBFBF" w:themeFill="background1" w:themeFillShade="BF"/>
          </w:tcPr>
          <w:p w14:paraId="45E730F4" w14:textId="77777777" w:rsidR="00762949" w:rsidRDefault="00762949" w:rsidP="00184FCF">
            <w:pPr>
              <w:jc w:val="both"/>
              <w:rPr>
                <w:rFonts w:cs="Arial"/>
                <w:b/>
              </w:rPr>
            </w:pPr>
            <w:r>
              <w:rPr>
                <w:rFonts w:cs="Arial"/>
                <w:b/>
              </w:rPr>
              <w:t>Description</w:t>
            </w:r>
          </w:p>
        </w:tc>
        <w:tc>
          <w:tcPr>
            <w:tcW w:w="3990" w:type="pct"/>
          </w:tcPr>
          <w:p w14:paraId="514DD648" w14:textId="77777777" w:rsidR="00762949" w:rsidRDefault="00762949" w:rsidP="00184FCF">
            <w:pPr>
              <w:jc w:val="both"/>
              <w:rPr>
                <w:rFonts w:cs="Arial"/>
              </w:rPr>
            </w:pPr>
            <w:r>
              <w:rPr>
                <w:rFonts w:cs="Arial"/>
              </w:rPr>
              <w:t>The Near Field Communication (NFC) key index of the key that is authorizing vehicle start, if starting is authorized.</w:t>
            </w:r>
          </w:p>
        </w:tc>
      </w:tr>
      <w:tr w:rsidR="00762949" w:rsidRPr="009E3B7C" w14:paraId="757C0D73" w14:textId="77777777" w:rsidTr="00184FCF">
        <w:trPr>
          <w:trHeight w:val="332"/>
        </w:trPr>
        <w:tc>
          <w:tcPr>
            <w:tcW w:w="1010" w:type="pct"/>
            <w:shd w:val="clear" w:color="auto" w:fill="BFBFBF" w:themeFill="background1" w:themeFillShade="BF"/>
          </w:tcPr>
          <w:p w14:paraId="6F9FBC91" w14:textId="77777777" w:rsidR="00762949" w:rsidRPr="00F161E5" w:rsidRDefault="00762949" w:rsidP="00184FCF">
            <w:pPr>
              <w:jc w:val="both"/>
              <w:rPr>
                <w:rFonts w:cs="Arial"/>
                <w:b/>
              </w:rPr>
            </w:pPr>
            <w:r>
              <w:rPr>
                <w:rFonts w:cs="Arial"/>
                <w:b/>
              </w:rPr>
              <w:t>Encoding</w:t>
            </w:r>
          </w:p>
        </w:tc>
        <w:tc>
          <w:tcPr>
            <w:tcW w:w="3990" w:type="pct"/>
          </w:tcPr>
          <w:p w14:paraId="5E120CA5" w14:textId="77777777" w:rsidR="00920C72" w:rsidRDefault="000F1FDF" w:rsidP="00920C72">
            <w:hyperlink w:anchor="_933f74f9c481c77f021a6aa066d15403" w:history="1">
              <w:r w:rsidR="00920C72">
                <w:rPr>
                  <w:rStyle w:val="Hyperlink"/>
                </w:rPr>
                <w:t>UnitlessValue8bit_ET</w:t>
              </w:r>
            </w:hyperlink>
          </w:p>
        </w:tc>
      </w:tr>
      <w:tr w:rsidR="00762949" w:rsidRPr="009E3B7C" w14:paraId="10D6FA8C" w14:textId="77777777" w:rsidTr="00184FCF">
        <w:trPr>
          <w:trHeight w:val="332"/>
        </w:trPr>
        <w:tc>
          <w:tcPr>
            <w:tcW w:w="1010" w:type="pct"/>
            <w:shd w:val="clear" w:color="auto" w:fill="BFBFBF" w:themeFill="background1" w:themeFillShade="BF"/>
          </w:tcPr>
          <w:p w14:paraId="331CEA1E" w14:textId="77777777" w:rsidR="00762949" w:rsidRPr="00F161E5" w:rsidRDefault="00762949" w:rsidP="00184FCF">
            <w:pPr>
              <w:jc w:val="both"/>
              <w:rPr>
                <w:rFonts w:cs="Arial"/>
                <w:b/>
              </w:rPr>
            </w:pPr>
            <w:r>
              <w:rPr>
                <w:rFonts w:cs="Arial"/>
                <w:b/>
              </w:rPr>
              <w:t>Size</w:t>
            </w:r>
          </w:p>
        </w:tc>
        <w:tc>
          <w:tcPr>
            <w:tcW w:w="3990" w:type="pct"/>
          </w:tcPr>
          <w:p w14:paraId="774E45C1" w14:textId="77777777" w:rsidR="00920C72" w:rsidRDefault="00920C72" w:rsidP="00920C72">
            <w:r>
              <w:t>Not set</w:t>
            </w:r>
          </w:p>
        </w:tc>
      </w:tr>
      <w:tr w:rsidR="00762949" w:rsidRPr="009E3B7C" w14:paraId="188FB277" w14:textId="77777777" w:rsidTr="00184FCF">
        <w:trPr>
          <w:trHeight w:val="332"/>
        </w:trPr>
        <w:tc>
          <w:tcPr>
            <w:tcW w:w="1010" w:type="pct"/>
            <w:shd w:val="clear" w:color="auto" w:fill="BFBFBF" w:themeFill="background1" w:themeFillShade="BF"/>
          </w:tcPr>
          <w:p w14:paraId="22568309" w14:textId="77777777" w:rsidR="00762949" w:rsidRDefault="00762949" w:rsidP="00184FCF">
            <w:pPr>
              <w:jc w:val="both"/>
              <w:rPr>
                <w:rFonts w:cs="Arial"/>
                <w:b/>
              </w:rPr>
            </w:pPr>
            <w:r>
              <w:rPr>
                <w:rFonts w:cs="Arial"/>
                <w:b/>
              </w:rPr>
              <w:t>Transmitter</w:t>
            </w:r>
          </w:p>
        </w:tc>
        <w:tc>
          <w:tcPr>
            <w:tcW w:w="3990" w:type="pct"/>
          </w:tcPr>
          <w:p w14:paraId="6BEDB042" w14:textId="77777777" w:rsidR="00206F6A" w:rsidRDefault="00206F6A"/>
        </w:tc>
      </w:tr>
      <w:tr w:rsidR="00762949" w:rsidRPr="009E3B7C" w14:paraId="5ACBBF25" w14:textId="77777777" w:rsidTr="00184FCF">
        <w:trPr>
          <w:trHeight w:val="332"/>
        </w:trPr>
        <w:tc>
          <w:tcPr>
            <w:tcW w:w="1010" w:type="pct"/>
            <w:shd w:val="clear" w:color="auto" w:fill="BFBFBF" w:themeFill="background1" w:themeFillShade="BF"/>
          </w:tcPr>
          <w:p w14:paraId="5BBE34A7" w14:textId="77777777" w:rsidR="00762949" w:rsidRDefault="00762949" w:rsidP="00184FCF">
            <w:pPr>
              <w:jc w:val="both"/>
              <w:rPr>
                <w:rFonts w:cs="Arial"/>
                <w:b/>
              </w:rPr>
            </w:pPr>
            <w:r>
              <w:rPr>
                <w:rFonts w:cs="Arial"/>
                <w:b/>
              </w:rPr>
              <w:t>Receiver</w:t>
            </w:r>
          </w:p>
        </w:tc>
        <w:tc>
          <w:tcPr>
            <w:tcW w:w="3990" w:type="pct"/>
          </w:tcPr>
          <w:p w14:paraId="2AF6D811" w14:textId="77777777" w:rsidR="00206F6A" w:rsidRDefault="00206F6A"/>
        </w:tc>
      </w:tr>
    </w:tbl>
    <w:p w14:paraId="5570C668" w14:textId="77777777" w:rsidR="00762949" w:rsidRDefault="00762949" w:rsidP="00762949"/>
    <w:p w14:paraId="6278670F" w14:textId="77777777" w:rsidR="00762949" w:rsidRDefault="00762949" w:rsidP="00762949">
      <w:pPr>
        <w:pStyle w:val="RETechSignal"/>
      </w:pPr>
      <w:bookmarkStart w:id="381" w:name="_ef2ff2ecab6d7e0783e2c879fbb5c425"/>
      <w:proofErr w:type="spellStart"/>
      <w:r>
        <w:t>NfcDevcSearch_B_Rq</w:t>
      </w:r>
      <w:bookmarkEnd w:id="381"/>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947C142" w14:textId="77777777" w:rsidTr="00184FCF">
        <w:trPr>
          <w:trHeight w:val="166"/>
        </w:trPr>
        <w:tc>
          <w:tcPr>
            <w:tcW w:w="1010" w:type="pct"/>
            <w:shd w:val="clear" w:color="auto" w:fill="BFBFBF" w:themeFill="background1" w:themeFillShade="BF"/>
          </w:tcPr>
          <w:p w14:paraId="40169E24"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EBD8FF0" w14:textId="77777777" w:rsidR="00762949" w:rsidRPr="009E3B7C" w:rsidRDefault="00762949" w:rsidP="00184FCF">
            <w:pPr>
              <w:jc w:val="both"/>
              <w:rPr>
                <w:rFonts w:cs="Arial"/>
                <w:b/>
              </w:rPr>
            </w:pPr>
            <w:proofErr w:type="spellStart"/>
            <w:r>
              <w:rPr>
                <w:rFonts w:cs="Arial"/>
                <w:b/>
              </w:rPr>
              <w:t>NfcDevcSearch_B_Rq</w:t>
            </w:r>
            <w:proofErr w:type="spellEnd"/>
          </w:p>
        </w:tc>
      </w:tr>
      <w:tr w:rsidR="00762949" w:rsidRPr="009E3B7C" w14:paraId="0176F03D" w14:textId="77777777" w:rsidTr="00184FCF">
        <w:trPr>
          <w:trHeight w:val="332"/>
        </w:trPr>
        <w:tc>
          <w:tcPr>
            <w:tcW w:w="1010" w:type="pct"/>
            <w:shd w:val="clear" w:color="auto" w:fill="BFBFBF" w:themeFill="background1" w:themeFillShade="BF"/>
          </w:tcPr>
          <w:p w14:paraId="20CDB701" w14:textId="77777777" w:rsidR="00762949" w:rsidRDefault="00762949" w:rsidP="00184FCF">
            <w:pPr>
              <w:jc w:val="both"/>
              <w:rPr>
                <w:rFonts w:cs="Arial"/>
                <w:b/>
              </w:rPr>
            </w:pPr>
            <w:r>
              <w:rPr>
                <w:rFonts w:cs="Arial"/>
                <w:b/>
              </w:rPr>
              <w:t>Description</w:t>
            </w:r>
          </w:p>
        </w:tc>
        <w:tc>
          <w:tcPr>
            <w:tcW w:w="3990" w:type="pct"/>
          </w:tcPr>
          <w:p w14:paraId="0EF2536B" w14:textId="77777777" w:rsidR="00762949" w:rsidRDefault="00762949" w:rsidP="00184FCF">
            <w:pPr>
              <w:jc w:val="both"/>
              <w:rPr>
                <w:rFonts w:cs="Arial"/>
              </w:rPr>
            </w:pPr>
            <w:r>
              <w:rPr>
                <w:rFonts w:cs="Arial"/>
              </w:rPr>
              <w:t>Key Search request from the vehicle control function</w:t>
            </w:r>
          </w:p>
        </w:tc>
      </w:tr>
      <w:tr w:rsidR="00762949" w:rsidRPr="009E3B7C" w14:paraId="04BE22AF" w14:textId="77777777" w:rsidTr="00184FCF">
        <w:trPr>
          <w:trHeight w:val="332"/>
        </w:trPr>
        <w:tc>
          <w:tcPr>
            <w:tcW w:w="1010" w:type="pct"/>
            <w:shd w:val="clear" w:color="auto" w:fill="BFBFBF" w:themeFill="background1" w:themeFillShade="BF"/>
          </w:tcPr>
          <w:p w14:paraId="4AEB08C2" w14:textId="77777777" w:rsidR="00762949" w:rsidRPr="00F161E5" w:rsidRDefault="00762949" w:rsidP="00184FCF">
            <w:pPr>
              <w:jc w:val="both"/>
              <w:rPr>
                <w:rFonts w:cs="Arial"/>
                <w:b/>
              </w:rPr>
            </w:pPr>
            <w:r>
              <w:rPr>
                <w:rFonts w:cs="Arial"/>
                <w:b/>
              </w:rPr>
              <w:t>Encoding</w:t>
            </w:r>
          </w:p>
        </w:tc>
        <w:tc>
          <w:tcPr>
            <w:tcW w:w="3990" w:type="pct"/>
          </w:tcPr>
          <w:p w14:paraId="35BBE7F3" w14:textId="77777777" w:rsidR="00920C72" w:rsidRDefault="000F1FDF" w:rsidP="00920C72">
            <w:hyperlink w:anchor="_e6a5106c855bb9f6c0c196c9bbe16e2e" w:history="1">
              <w:proofErr w:type="spellStart"/>
              <w:r w:rsidR="00920C72">
                <w:rPr>
                  <w:rStyle w:val="Hyperlink"/>
                </w:rPr>
                <w:t>ActiveInactive_ET</w:t>
              </w:r>
              <w:proofErr w:type="spellEnd"/>
            </w:hyperlink>
          </w:p>
        </w:tc>
      </w:tr>
      <w:tr w:rsidR="00762949" w:rsidRPr="009E3B7C" w14:paraId="1CF19588" w14:textId="77777777" w:rsidTr="00184FCF">
        <w:trPr>
          <w:trHeight w:val="332"/>
        </w:trPr>
        <w:tc>
          <w:tcPr>
            <w:tcW w:w="1010" w:type="pct"/>
            <w:shd w:val="clear" w:color="auto" w:fill="BFBFBF" w:themeFill="background1" w:themeFillShade="BF"/>
          </w:tcPr>
          <w:p w14:paraId="0D45390B" w14:textId="77777777" w:rsidR="00762949" w:rsidRPr="00F161E5" w:rsidRDefault="00762949" w:rsidP="00184FCF">
            <w:pPr>
              <w:jc w:val="both"/>
              <w:rPr>
                <w:rFonts w:cs="Arial"/>
                <w:b/>
              </w:rPr>
            </w:pPr>
            <w:r>
              <w:rPr>
                <w:rFonts w:cs="Arial"/>
                <w:b/>
              </w:rPr>
              <w:t>Size</w:t>
            </w:r>
          </w:p>
        </w:tc>
        <w:tc>
          <w:tcPr>
            <w:tcW w:w="3990" w:type="pct"/>
          </w:tcPr>
          <w:p w14:paraId="33AA0794" w14:textId="77777777" w:rsidR="00920C72" w:rsidRDefault="00920C72" w:rsidP="00920C72">
            <w:r>
              <w:t>Not set</w:t>
            </w:r>
          </w:p>
        </w:tc>
      </w:tr>
      <w:tr w:rsidR="00762949" w:rsidRPr="009E3B7C" w14:paraId="3BCF6889" w14:textId="77777777" w:rsidTr="00184FCF">
        <w:trPr>
          <w:trHeight w:val="332"/>
        </w:trPr>
        <w:tc>
          <w:tcPr>
            <w:tcW w:w="1010" w:type="pct"/>
            <w:shd w:val="clear" w:color="auto" w:fill="BFBFBF" w:themeFill="background1" w:themeFillShade="BF"/>
          </w:tcPr>
          <w:p w14:paraId="7B0230EF" w14:textId="77777777" w:rsidR="00762949" w:rsidRDefault="00762949" w:rsidP="00184FCF">
            <w:pPr>
              <w:jc w:val="both"/>
              <w:rPr>
                <w:rFonts w:cs="Arial"/>
                <w:b/>
              </w:rPr>
            </w:pPr>
            <w:r>
              <w:rPr>
                <w:rFonts w:cs="Arial"/>
                <w:b/>
              </w:rPr>
              <w:t>Transmitter</w:t>
            </w:r>
          </w:p>
        </w:tc>
        <w:tc>
          <w:tcPr>
            <w:tcW w:w="3990" w:type="pct"/>
          </w:tcPr>
          <w:p w14:paraId="1E1C3950" w14:textId="77777777" w:rsidR="00206F6A" w:rsidRDefault="00206F6A"/>
        </w:tc>
      </w:tr>
      <w:tr w:rsidR="00762949" w:rsidRPr="009E3B7C" w14:paraId="35388F68" w14:textId="77777777" w:rsidTr="00184FCF">
        <w:trPr>
          <w:trHeight w:val="332"/>
        </w:trPr>
        <w:tc>
          <w:tcPr>
            <w:tcW w:w="1010" w:type="pct"/>
            <w:shd w:val="clear" w:color="auto" w:fill="BFBFBF" w:themeFill="background1" w:themeFillShade="BF"/>
          </w:tcPr>
          <w:p w14:paraId="1EEA2BA2" w14:textId="77777777" w:rsidR="00762949" w:rsidRDefault="00762949" w:rsidP="00184FCF">
            <w:pPr>
              <w:jc w:val="both"/>
              <w:rPr>
                <w:rFonts w:cs="Arial"/>
                <w:b/>
              </w:rPr>
            </w:pPr>
            <w:r>
              <w:rPr>
                <w:rFonts w:cs="Arial"/>
                <w:b/>
              </w:rPr>
              <w:t>Receiver</w:t>
            </w:r>
          </w:p>
        </w:tc>
        <w:tc>
          <w:tcPr>
            <w:tcW w:w="3990" w:type="pct"/>
          </w:tcPr>
          <w:p w14:paraId="1898B3DB" w14:textId="77777777" w:rsidR="00206F6A" w:rsidRDefault="00206F6A"/>
        </w:tc>
      </w:tr>
    </w:tbl>
    <w:p w14:paraId="55E2611F" w14:textId="77777777" w:rsidR="00762949" w:rsidRDefault="00762949" w:rsidP="00762949"/>
    <w:p w14:paraId="68B4C205" w14:textId="77777777" w:rsidR="00762949" w:rsidRDefault="00762949" w:rsidP="00762949">
      <w:pPr>
        <w:pStyle w:val="RETechSignal"/>
      </w:pPr>
      <w:bookmarkStart w:id="382" w:name="_e218bcc3465d6b38884ec34665959447"/>
      <w:proofErr w:type="spellStart"/>
      <w:r>
        <w:t>NfcDevcSearch_B_Stat</w:t>
      </w:r>
      <w:bookmarkEnd w:id="382"/>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5AA3F820" w14:textId="77777777" w:rsidTr="00184FCF">
        <w:trPr>
          <w:trHeight w:val="166"/>
        </w:trPr>
        <w:tc>
          <w:tcPr>
            <w:tcW w:w="1010" w:type="pct"/>
            <w:shd w:val="clear" w:color="auto" w:fill="BFBFBF" w:themeFill="background1" w:themeFillShade="BF"/>
          </w:tcPr>
          <w:p w14:paraId="798418E6"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BBC1CA6" w14:textId="77777777" w:rsidR="00762949" w:rsidRPr="009E3B7C" w:rsidRDefault="00762949" w:rsidP="00184FCF">
            <w:pPr>
              <w:jc w:val="both"/>
              <w:rPr>
                <w:rFonts w:cs="Arial"/>
                <w:b/>
              </w:rPr>
            </w:pPr>
            <w:proofErr w:type="spellStart"/>
            <w:r>
              <w:rPr>
                <w:rFonts w:cs="Arial"/>
                <w:b/>
              </w:rPr>
              <w:t>NfcDevcSearch_B_Stat</w:t>
            </w:r>
            <w:proofErr w:type="spellEnd"/>
          </w:p>
        </w:tc>
      </w:tr>
      <w:tr w:rsidR="00762949" w:rsidRPr="009E3B7C" w14:paraId="2B37D2FD" w14:textId="77777777" w:rsidTr="00184FCF">
        <w:trPr>
          <w:trHeight w:val="332"/>
        </w:trPr>
        <w:tc>
          <w:tcPr>
            <w:tcW w:w="1010" w:type="pct"/>
            <w:shd w:val="clear" w:color="auto" w:fill="BFBFBF" w:themeFill="background1" w:themeFillShade="BF"/>
          </w:tcPr>
          <w:p w14:paraId="5F72CC13" w14:textId="77777777" w:rsidR="00762949" w:rsidRDefault="00762949" w:rsidP="00184FCF">
            <w:pPr>
              <w:jc w:val="both"/>
              <w:rPr>
                <w:rFonts w:cs="Arial"/>
                <w:b/>
              </w:rPr>
            </w:pPr>
            <w:r>
              <w:rPr>
                <w:rFonts w:cs="Arial"/>
                <w:b/>
              </w:rPr>
              <w:t>Description</w:t>
            </w:r>
          </w:p>
        </w:tc>
        <w:tc>
          <w:tcPr>
            <w:tcW w:w="3990" w:type="pct"/>
          </w:tcPr>
          <w:p w14:paraId="520BD6AF" w14:textId="77777777" w:rsidR="00762949" w:rsidRDefault="00762949" w:rsidP="00184FCF">
            <w:pPr>
              <w:jc w:val="both"/>
              <w:rPr>
                <w:rFonts w:cs="Arial"/>
              </w:rPr>
            </w:pPr>
            <w:r>
              <w:rPr>
                <w:rFonts w:cs="Arial"/>
              </w:rPr>
              <w:t>Search request result</w:t>
            </w:r>
          </w:p>
        </w:tc>
      </w:tr>
      <w:tr w:rsidR="00762949" w:rsidRPr="009E3B7C" w14:paraId="217FB6EE" w14:textId="77777777" w:rsidTr="00184FCF">
        <w:trPr>
          <w:trHeight w:val="332"/>
        </w:trPr>
        <w:tc>
          <w:tcPr>
            <w:tcW w:w="1010" w:type="pct"/>
            <w:shd w:val="clear" w:color="auto" w:fill="BFBFBF" w:themeFill="background1" w:themeFillShade="BF"/>
          </w:tcPr>
          <w:p w14:paraId="17A5FE77" w14:textId="77777777" w:rsidR="00762949" w:rsidRPr="00F161E5" w:rsidRDefault="00762949" w:rsidP="00184FCF">
            <w:pPr>
              <w:jc w:val="both"/>
              <w:rPr>
                <w:rFonts w:cs="Arial"/>
                <w:b/>
              </w:rPr>
            </w:pPr>
            <w:r>
              <w:rPr>
                <w:rFonts w:cs="Arial"/>
                <w:b/>
              </w:rPr>
              <w:lastRenderedPageBreak/>
              <w:t>Encoding</w:t>
            </w:r>
          </w:p>
        </w:tc>
        <w:tc>
          <w:tcPr>
            <w:tcW w:w="3990" w:type="pct"/>
          </w:tcPr>
          <w:p w14:paraId="561FEACE" w14:textId="77777777" w:rsidR="00920C72" w:rsidRDefault="000F1FDF" w:rsidP="00920C72">
            <w:hyperlink w:anchor="_33598434101b1aee6719ba263d15dfb0" w:history="1">
              <w:proofErr w:type="spellStart"/>
              <w:r w:rsidR="00920C72">
                <w:rPr>
                  <w:rStyle w:val="Hyperlink"/>
                </w:rPr>
                <w:t>ValidInvalidNull_ET</w:t>
              </w:r>
              <w:proofErr w:type="spellEnd"/>
            </w:hyperlink>
          </w:p>
        </w:tc>
      </w:tr>
      <w:tr w:rsidR="00762949" w:rsidRPr="009E3B7C" w14:paraId="1B325ED8" w14:textId="77777777" w:rsidTr="00184FCF">
        <w:trPr>
          <w:trHeight w:val="332"/>
        </w:trPr>
        <w:tc>
          <w:tcPr>
            <w:tcW w:w="1010" w:type="pct"/>
            <w:shd w:val="clear" w:color="auto" w:fill="BFBFBF" w:themeFill="background1" w:themeFillShade="BF"/>
          </w:tcPr>
          <w:p w14:paraId="3B9996FD" w14:textId="77777777" w:rsidR="00762949" w:rsidRPr="00F161E5" w:rsidRDefault="00762949" w:rsidP="00184FCF">
            <w:pPr>
              <w:jc w:val="both"/>
              <w:rPr>
                <w:rFonts w:cs="Arial"/>
                <w:b/>
              </w:rPr>
            </w:pPr>
            <w:r>
              <w:rPr>
                <w:rFonts w:cs="Arial"/>
                <w:b/>
              </w:rPr>
              <w:t>Size</w:t>
            </w:r>
          </w:p>
        </w:tc>
        <w:tc>
          <w:tcPr>
            <w:tcW w:w="3990" w:type="pct"/>
          </w:tcPr>
          <w:p w14:paraId="0E42292D" w14:textId="77777777" w:rsidR="00920C72" w:rsidRDefault="00920C72" w:rsidP="00920C72">
            <w:r>
              <w:t>Not set</w:t>
            </w:r>
          </w:p>
        </w:tc>
      </w:tr>
      <w:tr w:rsidR="00762949" w:rsidRPr="009E3B7C" w14:paraId="06CC4B6C" w14:textId="77777777" w:rsidTr="00184FCF">
        <w:trPr>
          <w:trHeight w:val="332"/>
        </w:trPr>
        <w:tc>
          <w:tcPr>
            <w:tcW w:w="1010" w:type="pct"/>
            <w:shd w:val="clear" w:color="auto" w:fill="BFBFBF" w:themeFill="background1" w:themeFillShade="BF"/>
          </w:tcPr>
          <w:p w14:paraId="766D407C" w14:textId="77777777" w:rsidR="00762949" w:rsidRDefault="00762949" w:rsidP="00184FCF">
            <w:pPr>
              <w:jc w:val="both"/>
              <w:rPr>
                <w:rFonts w:cs="Arial"/>
                <w:b/>
              </w:rPr>
            </w:pPr>
            <w:r>
              <w:rPr>
                <w:rFonts w:cs="Arial"/>
                <w:b/>
              </w:rPr>
              <w:t>Transmitter</w:t>
            </w:r>
          </w:p>
        </w:tc>
        <w:tc>
          <w:tcPr>
            <w:tcW w:w="3990" w:type="pct"/>
          </w:tcPr>
          <w:p w14:paraId="584FC1D7" w14:textId="77777777" w:rsidR="00206F6A" w:rsidRDefault="00206F6A"/>
        </w:tc>
      </w:tr>
      <w:tr w:rsidR="00762949" w:rsidRPr="009E3B7C" w14:paraId="6B944360" w14:textId="77777777" w:rsidTr="00184FCF">
        <w:trPr>
          <w:trHeight w:val="332"/>
        </w:trPr>
        <w:tc>
          <w:tcPr>
            <w:tcW w:w="1010" w:type="pct"/>
            <w:shd w:val="clear" w:color="auto" w:fill="BFBFBF" w:themeFill="background1" w:themeFillShade="BF"/>
          </w:tcPr>
          <w:p w14:paraId="66761A71" w14:textId="77777777" w:rsidR="00762949" w:rsidRDefault="00762949" w:rsidP="00184FCF">
            <w:pPr>
              <w:jc w:val="both"/>
              <w:rPr>
                <w:rFonts w:cs="Arial"/>
                <w:b/>
              </w:rPr>
            </w:pPr>
            <w:r>
              <w:rPr>
                <w:rFonts w:cs="Arial"/>
                <w:b/>
              </w:rPr>
              <w:t>Receiver</w:t>
            </w:r>
          </w:p>
        </w:tc>
        <w:tc>
          <w:tcPr>
            <w:tcW w:w="3990" w:type="pct"/>
          </w:tcPr>
          <w:p w14:paraId="5BE14155" w14:textId="77777777" w:rsidR="00206F6A" w:rsidRDefault="00206F6A"/>
        </w:tc>
      </w:tr>
    </w:tbl>
    <w:p w14:paraId="31E9B07D" w14:textId="77777777" w:rsidR="00762949" w:rsidRDefault="00762949" w:rsidP="00762949"/>
    <w:p w14:paraId="6D247390" w14:textId="77777777" w:rsidR="00762949" w:rsidRDefault="00762949" w:rsidP="00762949">
      <w:pPr>
        <w:pStyle w:val="RETechSignal"/>
      </w:pPr>
      <w:bookmarkStart w:id="383" w:name="_e1216f3cf95283e7249337d4d04e5b6d"/>
      <w:proofErr w:type="spellStart"/>
      <w:r>
        <w:t>NfcDevcSearch_No_Actl</w:t>
      </w:r>
      <w:bookmarkEnd w:id="383"/>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4969A5BD" w14:textId="77777777" w:rsidTr="00184FCF">
        <w:trPr>
          <w:trHeight w:val="166"/>
        </w:trPr>
        <w:tc>
          <w:tcPr>
            <w:tcW w:w="1010" w:type="pct"/>
            <w:shd w:val="clear" w:color="auto" w:fill="BFBFBF" w:themeFill="background1" w:themeFillShade="BF"/>
          </w:tcPr>
          <w:p w14:paraId="2A725872"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FB7CE13" w14:textId="77777777" w:rsidR="00762949" w:rsidRPr="009E3B7C" w:rsidRDefault="00762949" w:rsidP="00184FCF">
            <w:pPr>
              <w:jc w:val="both"/>
              <w:rPr>
                <w:rFonts w:cs="Arial"/>
                <w:b/>
              </w:rPr>
            </w:pPr>
            <w:proofErr w:type="spellStart"/>
            <w:r>
              <w:rPr>
                <w:rFonts w:cs="Arial"/>
                <w:b/>
              </w:rPr>
              <w:t>NfcDevcSearch_No_Actl</w:t>
            </w:r>
            <w:proofErr w:type="spellEnd"/>
          </w:p>
        </w:tc>
      </w:tr>
      <w:tr w:rsidR="00762949" w:rsidRPr="009E3B7C" w14:paraId="2D9569B7" w14:textId="77777777" w:rsidTr="00184FCF">
        <w:trPr>
          <w:trHeight w:val="332"/>
        </w:trPr>
        <w:tc>
          <w:tcPr>
            <w:tcW w:w="1010" w:type="pct"/>
            <w:shd w:val="clear" w:color="auto" w:fill="BFBFBF" w:themeFill="background1" w:themeFillShade="BF"/>
          </w:tcPr>
          <w:p w14:paraId="750820CB" w14:textId="77777777" w:rsidR="00762949" w:rsidRDefault="00762949" w:rsidP="00184FCF">
            <w:pPr>
              <w:jc w:val="both"/>
              <w:rPr>
                <w:rFonts w:cs="Arial"/>
                <w:b/>
              </w:rPr>
            </w:pPr>
            <w:r>
              <w:rPr>
                <w:rFonts w:cs="Arial"/>
                <w:b/>
              </w:rPr>
              <w:t>Description</w:t>
            </w:r>
          </w:p>
        </w:tc>
        <w:tc>
          <w:tcPr>
            <w:tcW w:w="3990" w:type="pct"/>
          </w:tcPr>
          <w:p w14:paraId="53DF037B" w14:textId="77777777" w:rsidR="00762949" w:rsidRDefault="00762949" w:rsidP="00184FCF">
            <w:pPr>
              <w:jc w:val="both"/>
              <w:rPr>
                <w:rFonts w:cs="Arial"/>
              </w:rPr>
            </w:pPr>
            <w:r>
              <w:rPr>
                <w:rFonts w:cs="Arial"/>
              </w:rPr>
              <w:t>Signal that includes rolling count transmitted by the Near Field Authorization Module (NFAM) and used to align a search request with the corresponding search result.</w:t>
            </w:r>
          </w:p>
        </w:tc>
      </w:tr>
      <w:tr w:rsidR="00762949" w:rsidRPr="009E3B7C" w14:paraId="30B564CB" w14:textId="77777777" w:rsidTr="00184FCF">
        <w:trPr>
          <w:trHeight w:val="332"/>
        </w:trPr>
        <w:tc>
          <w:tcPr>
            <w:tcW w:w="1010" w:type="pct"/>
            <w:shd w:val="clear" w:color="auto" w:fill="BFBFBF" w:themeFill="background1" w:themeFillShade="BF"/>
          </w:tcPr>
          <w:p w14:paraId="580557C3" w14:textId="77777777" w:rsidR="00762949" w:rsidRPr="00F161E5" w:rsidRDefault="00762949" w:rsidP="00184FCF">
            <w:pPr>
              <w:jc w:val="both"/>
              <w:rPr>
                <w:rFonts w:cs="Arial"/>
                <w:b/>
              </w:rPr>
            </w:pPr>
            <w:r>
              <w:rPr>
                <w:rFonts w:cs="Arial"/>
                <w:b/>
              </w:rPr>
              <w:t>Encoding</w:t>
            </w:r>
          </w:p>
        </w:tc>
        <w:tc>
          <w:tcPr>
            <w:tcW w:w="3990" w:type="pct"/>
          </w:tcPr>
          <w:p w14:paraId="6004BC37" w14:textId="77777777" w:rsidR="00920C72" w:rsidRDefault="000F1FDF" w:rsidP="00920C72">
            <w:hyperlink w:anchor="_64468bb5a0a50c7797926c8ea4df891e" w:history="1">
              <w:r w:rsidR="00920C72">
                <w:rPr>
                  <w:rStyle w:val="Hyperlink"/>
                </w:rPr>
                <w:t>UnitlessValue3bit_ET</w:t>
              </w:r>
            </w:hyperlink>
          </w:p>
        </w:tc>
      </w:tr>
      <w:tr w:rsidR="00762949" w:rsidRPr="009E3B7C" w14:paraId="48AA5156" w14:textId="77777777" w:rsidTr="00184FCF">
        <w:trPr>
          <w:trHeight w:val="332"/>
        </w:trPr>
        <w:tc>
          <w:tcPr>
            <w:tcW w:w="1010" w:type="pct"/>
            <w:shd w:val="clear" w:color="auto" w:fill="BFBFBF" w:themeFill="background1" w:themeFillShade="BF"/>
          </w:tcPr>
          <w:p w14:paraId="39E89F48" w14:textId="77777777" w:rsidR="00762949" w:rsidRPr="00F161E5" w:rsidRDefault="00762949" w:rsidP="00184FCF">
            <w:pPr>
              <w:jc w:val="both"/>
              <w:rPr>
                <w:rFonts w:cs="Arial"/>
                <w:b/>
              </w:rPr>
            </w:pPr>
            <w:r>
              <w:rPr>
                <w:rFonts w:cs="Arial"/>
                <w:b/>
              </w:rPr>
              <w:t>Size</w:t>
            </w:r>
          </w:p>
        </w:tc>
        <w:tc>
          <w:tcPr>
            <w:tcW w:w="3990" w:type="pct"/>
          </w:tcPr>
          <w:p w14:paraId="2C335756" w14:textId="77777777" w:rsidR="00920C72" w:rsidRDefault="00920C72" w:rsidP="00920C72">
            <w:r>
              <w:t>Not set</w:t>
            </w:r>
          </w:p>
        </w:tc>
      </w:tr>
      <w:tr w:rsidR="00762949" w:rsidRPr="009E3B7C" w14:paraId="42CC29C3" w14:textId="77777777" w:rsidTr="00184FCF">
        <w:trPr>
          <w:trHeight w:val="332"/>
        </w:trPr>
        <w:tc>
          <w:tcPr>
            <w:tcW w:w="1010" w:type="pct"/>
            <w:shd w:val="clear" w:color="auto" w:fill="BFBFBF" w:themeFill="background1" w:themeFillShade="BF"/>
          </w:tcPr>
          <w:p w14:paraId="48FF3AF1" w14:textId="77777777" w:rsidR="00762949" w:rsidRDefault="00762949" w:rsidP="00184FCF">
            <w:pPr>
              <w:jc w:val="both"/>
              <w:rPr>
                <w:rFonts w:cs="Arial"/>
                <w:b/>
              </w:rPr>
            </w:pPr>
            <w:r>
              <w:rPr>
                <w:rFonts w:cs="Arial"/>
                <w:b/>
              </w:rPr>
              <w:t>Transmitter</w:t>
            </w:r>
          </w:p>
        </w:tc>
        <w:tc>
          <w:tcPr>
            <w:tcW w:w="3990" w:type="pct"/>
          </w:tcPr>
          <w:p w14:paraId="0284FC35" w14:textId="77777777" w:rsidR="00206F6A" w:rsidRDefault="00206F6A"/>
        </w:tc>
      </w:tr>
      <w:tr w:rsidR="00762949" w:rsidRPr="009E3B7C" w14:paraId="69169CB1" w14:textId="77777777" w:rsidTr="00184FCF">
        <w:trPr>
          <w:trHeight w:val="332"/>
        </w:trPr>
        <w:tc>
          <w:tcPr>
            <w:tcW w:w="1010" w:type="pct"/>
            <w:shd w:val="clear" w:color="auto" w:fill="BFBFBF" w:themeFill="background1" w:themeFillShade="BF"/>
          </w:tcPr>
          <w:p w14:paraId="2D6AF3A3" w14:textId="77777777" w:rsidR="00762949" w:rsidRDefault="00762949" w:rsidP="00184FCF">
            <w:pPr>
              <w:jc w:val="both"/>
              <w:rPr>
                <w:rFonts w:cs="Arial"/>
                <w:b/>
              </w:rPr>
            </w:pPr>
            <w:r>
              <w:rPr>
                <w:rFonts w:cs="Arial"/>
                <w:b/>
              </w:rPr>
              <w:t>Receiver</w:t>
            </w:r>
          </w:p>
        </w:tc>
        <w:tc>
          <w:tcPr>
            <w:tcW w:w="3990" w:type="pct"/>
          </w:tcPr>
          <w:p w14:paraId="7B117DDE" w14:textId="77777777" w:rsidR="00206F6A" w:rsidRDefault="00206F6A"/>
        </w:tc>
      </w:tr>
    </w:tbl>
    <w:p w14:paraId="238613A2" w14:textId="77777777" w:rsidR="00762949" w:rsidRDefault="00762949" w:rsidP="00762949"/>
    <w:p w14:paraId="69AC05D1" w14:textId="77777777" w:rsidR="00762949" w:rsidRDefault="00762949" w:rsidP="00762949">
      <w:pPr>
        <w:pStyle w:val="RETechSignal"/>
      </w:pPr>
      <w:bookmarkStart w:id="384" w:name="_3e55f9dc9e38bb771a3e209cff10d75f"/>
      <w:proofErr w:type="spellStart"/>
      <w:r>
        <w:t>NfcDevcSearch_No_Rq</w:t>
      </w:r>
      <w:bookmarkEnd w:id="384"/>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CFAD4FE" w14:textId="77777777" w:rsidTr="00184FCF">
        <w:trPr>
          <w:trHeight w:val="166"/>
        </w:trPr>
        <w:tc>
          <w:tcPr>
            <w:tcW w:w="1010" w:type="pct"/>
            <w:shd w:val="clear" w:color="auto" w:fill="BFBFBF" w:themeFill="background1" w:themeFillShade="BF"/>
          </w:tcPr>
          <w:p w14:paraId="07680636"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CC2EC95" w14:textId="77777777" w:rsidR="00762949" w:rsidRPr="009E3B7C" w:rsidRDefault="00762949" w:rsidP="00184FCF">
            <w:pPr>
              <w:jc w:val="both"/>
              <w:rPr>
                <w:rFonts w:cs="Arial"/>
                <w:b/>
              </w:rPr>
            </w:pPr>
            <w:proofErr w:type="spellStart"/>
            <w:r>
              <w:rPr>
                <w:rFonts w:cs="Arial"/>
                <w:b/>
              </w:rPr>
              <w:t>NfcDevcSearch_No_Rq</w:t>
            </w:r>
            <w:proofErr w:type="spellEnd"/>
          </w:p>
        </w:tc>
      </w:tr>
      <w:tr w:rsidR="00762949" w:rsidRPr="009E3B7C" w14:paraId="49CDD4AB" w14:textId="77777777" w:rsidTr="00184FCF">
        <w:trPr>
          <w:trHeight w:val="332"/>
        </w:trPr>
        <w:tc>
          <w:tcPr>
            <w:tcW w:w="1010" w:type="pct"/>
            <w:shd w:val="clear" w:color="auto" w:fill="BFBFBF" w:themeFill="background1" w:themeFillShade="BF"/>
          </w:tcPr>
          <w:p w14:paraId="5DC9C4FA" w14:textId="77777777" w:rsidR="00762949" w:rsidRDefault="00762949" w:rsidP="00184FCF">
            <w:pPr>
              <w:jc w:val="both"/>
              <w:rPr>
                <w:rFonts w:cs="Arial"/>
                <w:b/>
              </w:rPr>
            </w:pPr>
            <w:r>
              <w:rPr>
                <w:rFonts w:cs="Arial"/>
                <w:b/>
              </w:rPr>
              <w:t>Description</w:t>
            </w:r>
          </w:p>
        </w:tc>
        <w:tc>
          <w:tcPr>
            <w:tcW w:w="3990" w:type="pct"/>
          </w:tcPr>
          <w:p w14:paraId="20968736" w14:textId="77777777" w:rsidR="00762949" w:rsidRDefault="00762949" w:rsidP="00184FCF">
            <w:pPr>
              <w:jc w:val="both"/>
              <w:rPr>
                <w:rFonts w:cs="Arial"/>
              </w:rPr>
            </w:pPr>
            <w:r>
              <w:rPr>
                <w:rFonts w:cs="Arial"/>
              </w:rPr>
              <w:t xml:space="preserve">Signal that includes rolling count transmitted by the Body Control Module (BCM) and used to synchronize specific </w:t>
            </w:r>
            <w:proofErr w:type="gramStart"/>
            <w:r>
              <w:rPr>
                <w:rFonts w:cs="Arial"/>
              </w:rPr>
              <w:t>signals  with</w:t>
            </w:r>
            <w:proofErr w:type="gramEnd"/>
            <w:r>
              <w:rPr>
                <w:rFonts w:cs="Arial"/>
              </w:rPr>
              <w:t xml:space="preserve"> corresponding specific event.</w:t>
            </w:r>
          </w:p>
        </w:tc>
      </w:tr>
      <w:tr w:rsidR="00762949" w:rsidRPr="009E3B7C" w14:paraId="6D93365D" w14:textId="77777777" w:rsidTr="00184FCF">
        <w:trPr>
          <w:trHeight w:val="332"/>
        </w:trPr>
        <w:tc>
          <w:tcPr>
            <w:tcW w:w="1010" w:type="pct"/>
            <w:shd w:val="clear" w:color="auto" w:fill="BFBFBF" w:themeFill="background1" w:themeFillShade="BF"/>
          </w:tcPr>
          <w:p w14:paraId="78648AD8" w14:textId="77777777" w:rsidR="00762949" w:rsidRPr="00F161E5" w:rsidRDefault="00762949" w:rsidP="00184FCF">
            <w:pPr>
              <w:jc w:val="both"/>
              <w:rPr>
                <w:rFonts w:cs="Arial"/>
                <w:b/>
              </w:rPr>
            </w:pPr>
            <w:r>
              <w:rPr>
                <w:rFonts w:cs="Arial"/>
                <w:b/>
              </w:rPr>
              <w:t>Encoding</w:t>
            </w:r>
          </w:p>
        </w:tc>
        <w:tc>
          <w:tcPr>
            <w:tcW w:w="3990" w:type="pct"/>
          </w:tcPr>
          <w:p w14:paraId="442F81CC" w14:textId="77777777" w:rsidR="00920C72" w:rsidRDefault="000F1FDF" w:rsidP="00920C72">
            <w:hyperlink w:anchor="_64468bb5a0a50c7797926c8ea4df891e" w:history="1">
              <w:r w:rsidR="00920C72">
                <w:rPr>
                  <w:rStyle w:val="Hyperlink"/>
                </w:rPr>
                <w:t>UnitlessValue3bit_ET</w:t>
              </w:r>
            </w:hyperlink>
          </w:p>
        </w:tc>
      </w:tr>
      <w:tr w:rsidR="00762949" w:rsidRPr="009E3B7C" w14:paraId="5D6C8DCD" w14:textId="77777777" w:rsidTr="00184FCF">
        <w:trPr>
          <w:trHeight w:val="332"/>
        </w:trPr>
        <w:tc>
          <w:tcPr>
            <w:tcW w:w="1010" w:type="pct"/>
            <w:shd w:val="clear" w:color="auto" w:fill="BFBFBF" w:themeFill="background1" w:themeFillShade="BF"/>
          </w:tcPr>
          <w:p w14:paraId="43998406" w14:textId="77777777" w:rsidR="00762949" w:rsidRPr="00F161E5" w:rsidRDefault="00762949" w:rsidP="00184FCF">
            <w:pPr>
              <w:jc w:val="both"/>
              <w:rPr>
                <w:rFonts w:cs="Arial"/>
                <w:b/>
              </w:rPr>
            </w:pPr>
            <w:r>
              <w:rPr>
                <w:rFonts w:cs="Arial"/>
                <w:b/>
              </w:rPr>
              <w:t>Size</w:t>
            </w:r>
          </w:p>
        </w:tc>
        <w:tc>
          <w:tcPr>
            <w:tcW w:w="3990" w:type="pct"/>
          </w:tcPr>
          <w:p w14:paraId="736AA5EE" w14:textId="77777777" w:rsidR="00920C72" w:rsidRDefault="00920C72" w:rsidP="00920C72">
            <w:r>
              <w:t>Not set</w:t>
            </w:r>
          </w:p>
        </w:tc>
      </w:tr>
      <w:tr w:rsidR="00762949" w:rsidRPr="009E3B7C" w14:paraId="426DF431" w14:textId="77777777" w:rsidTr="00184FCF">
        <w:trPr>
          <w:trHeight w:val="332"/>
        </w:trPr>
        <w:tc>
          <w:tcPr>
            <w:tcW w:w="1010" w:type="pct"/>
            <w:shd w:val="clear" w:color="auto" w:fill="BFBFBF" w:themeFill="background1" w:themeFillShade="BF"/>
          </w:tcPr>
          <w:p w14:paraId="2888D282" w14:textId="77777777" w:rsidR="00762949" w:rsidRDefault="00762949" w:rsidP="00184FCF">
            <w:pPr>
              <w:jc w:val="both"/>
              <w:rPr>
                <w:rFonts w:cs="Arial"/>
                <w:b/>
              </w:rPr>
            </w:pPr>
            <w:r>
              <w:rPr>
                <w:rFonts w:cs="Arial"/>
                <w:b/>
              </w:rPr>
              <w:t>Transmitter</w:t>
            </w:r>
          </w:p>
        </w:tc>
        <w:tc>
          <w:tcPr>
            <w:tcW w:w="3990" w:type="pct"/>
          </w:tcPr>
          <w:p w14:paraId="24008152" w14:textId="77777777" w:rsidR="00206F6A" w:rsidRDefault="00206F6A"/>
        </w:tc>
      </w:tr>
      <w:tr w:rsidR="00762949" w:rsidRPr="009E3B7C" w14:paraId="00080517" w14:textId="77777777" w:rsidTr="00184FCF">
        <w:trPr>
          <w:trHeight w:val="332"/>
        </w:trPr>
        <w:tc>
          <w:tcPr>
            <w:tcW w:w="1010" w:type="pct"/>
            <w:shd w:val="clear" w:color="auto" w:fill="BFBFBF" w:themeFill="background1" w:themeFillShade="BF"/>
          </w:tcPr>
          <w:p w14:paraId="0F3DC7A2" w14:textId="77777777" w:rsidR="00762949" w:rsidRDefault="00762949" w:rsidP="00184FCF">
            <w:pPr>
              <w:jc w:val="both"/>
              <w:rPr>
                <w:rFonts w:cs="Arial"/>
                <w:b/>
              </w:rPr>
            </w:pPr>
            <w:r>
              <w:rPr>
                <w:rFonts w:cs="Arial"/>
                <w:b/>
              </w:rPr>
              <w:t>Receiver</w:t>
            </w:r>
          </w:p>
        </w:tc>
        <w:tc>
          <w:tcPr>
            <w:tcW w:w="3990" w:type="pct"/>
          </w:tcPr>
          <w:p w14:paraId="50203E6F" w14:textId="77777777" w:rsidR="00206F6A" w:rsidRDefault="00206F6A"/>
        </w:tc>
      </w:tr>
    </w:tbl>
    <w:p w14:paraId="4EB7F1E3" w14:textId="77777777" w:rsidR="00762949" w:rsidRDefault="00762949" w:rsidP="00762949"/>
    <w:p w14:paraId="01C76397" w14:textId="77777777" w:rsidR="00762949" w:rsidRDefault="00762949" w:rsidP="00762949">
      <w:pPr>
        <w:pStyle w:val="RETechSignal"/>
      </w:pPr>
      <w:bookmarkStart w:id="385" w:name="_0403c2e759d881e13a352c043199640f"/>
      <w:proofErr w:type="spellStart"/>
      <w:r>
        <w:t>NfcDevcTapDurDStat_No_Cnt</w:t>
      </w:r>
      <w:bookmarkEnd w:id="385"/>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568C5E57" w14:textId="77777777" w:rsidTr="00184FCF">
        <w:trPr>
          <w:trHeight w:val="166"/>
        </w:trPr>
        <w:tc>
          <w:tcPr>
            <w:tcW w:w="1010" w:type="pct"/>
            <w:shd w:val="clear" w:color="auto" w:fill="BFBFBF" w:themeFill="background1" w:themeFillShade="BF"/>
          </w:tcPr>
          <w:p w14:paraId="59445BF7"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E88F0D8" w14:textId="77777777" w:rsidR="00762949" w:rsidRPr="009E3B7C" w:rsidRDefault="00762949" w:rsidP="00184FCF">
            <w:pPr>
              <w:jc w:val="both"/>
              <w:rPr>
                <w:rFonts w:cs="Arial"/>
                <w:b/>
              </w:rPr>
            </w:pPr>
            <w:proofErr w:type="spellStart"/>
            <w:r>
              <w:rPr>
                <w:rFonts w:cs="Arial"/>
                <w:b/>
              </w:rPr>
              <w:t>NfcDevcTapDurDStat_No_Cnt</w:t>
            </w:r>
            <w:proofErr w:type="spellEnd"/>
          </w:p>
        </w:tc>
      </w:tr>
      <w:tr w:rsidR="00762949" w:rsidRPr="009E3B7C" w14:paraId="2EE0522D" w14:textId="77777777" w:rsidTr="00184FCF">
        <w:trPr>
          <w:trHeight w:val="332"/>
        </w:trPr>
        <w:tc>
          <w:tcPr>
            <w:tcW w:w="1010" w:type="pct"/>
            <w:shd w:val="clear" w:color="auto" w:fill="BFBFBF" w:themeFill="background1" w:themeFillShade="BF"/>
          </w:tcPr>
          <w:p w14:paraId="620C2192" w14:textId="77777777" w:rsidR="00762949" w:rsidRDefault="00762949" w:rsidP="00184FCF">
            <w:pPr>
              <w:jc w:val="both"/>
              <w:rPr>
                <w:rFonts w:cs="Arial"/>
                <w:b/>
              </w:rPr>
            </w:pPr>
            <w:r>
              <w:rPr>
                <w:rFonts w:cs="Arial"/>
                <w:b/>
              </w:rPr>
              <w:t>Description</w:t>
            </w:r>
          </w:p>
        </w:tc>
        <w:tc>
          <w:tcPr>
            <w:tcW w:w="3990" w:type="pct"/>
          </w:tcPr>
          <w:p w14:paraId="0670C272" w14:textId="77777777" w:rsidR="00762949" w:rsidRDefault="00762949" w:rsidP="00184FCF">
            <w:pPr>
              <w:jc w:val="both"/>
              <w:rPr>
                <w:rFonts w:cs="Arial"/>
              </w:rPr>
            </w:pPr>
            <w:r>
              <w:rPr>
                <w:rFonts w:cs="Arial"/>
              </w:rPr>
              <w:t xml:space="preserve">Counter for dependability evaluation </w:t>
            </w:r>
            <w:proofErr w:type="gramStart"/>
            <w:r>
              <w:rPr>
                <w:rFonts w:cs="Arial"/>
              </w:rPr>
              <w:t xml:space="preserve">of  </w:t>
            </w:r>
            <w:proofErr w:type="spellStart"/>
            <w:r>
              <w:rPr>
                <w:rFonts w:cs="Arial"/>
              </w:rPr>
              <w:t>NfcDevcTapDur</w:t>
            </w:r>
            <w:proofErr w:type="gramEnd"/>
            <w:r>
              <w:rPr>
                <w:rFonts w:cs="Arial"/>
              </w:rPr>
              <w:t>_D_Stat</w:t>
            </w:r>
            <w:proofErr w:type="spellEnd"/>
            <w:r>
              <w:rPr>
                <w:rFonts w:cs="Arial"/>
              </w:rPr>
              <w:t xml:space="preserve"> signal.</w:t>
            </w:r>
          </w:p>
        </w:tc>
      </w:tr>
      <w:tr w:rsidR="00762949" w:rsidRPr="009E3B7C" w14:paraId="678C937E" w14:textId="77777777" w:rsidTr="00184FCF">
        <w:trPr>
          <w:trHeight w:val="332"/>
        </w:trPr>
        <w:tc>
          <w:tcPr>
            <w:tcW w:w="1010" w:type="pct"/>
            <w:shd w:val="clear" w:color="auto" w:fill="BFBFBF" w:themeFill="background1" w:themeFillShade="BF"/>
          </w:tcPr>
          <w:p w14:paraId="6EBD5C1D" w14:textId="77777777" w:rsidR="00762949" w:rsidRPr="00F161E5" w:rsidRDefault="00762949" w:rsidP="00184FCF">
            <w:pPr>
              <w:jc w:val="both"/>
              <w:rPr>
                <w:rFonts w:cs="Arial"/>
                <w:b/>
              </w:rPr>
            </w:pPr>
            <w:r>
              <w:rPr>
                <w:rFonts w:cs="Arial"/>
                <w:b/>
              </w:rPr>
              <w:t>Encoding</w:t>
            </w:r>
          </w:p>
        </w:tc>
        <w:tc>
          <w:tcPr>
            <w:tcW w:w="3990" w:type="pct"/>
          </w:tcPr>
          <w:p w14:paraId="7183C795" w14:textId="77777777" w:rsidR="00920C72" w:rsidRDefault="000F1FDF" w:rsidP="00920C72">
            <w:hyperlink w:anchor="_93016c9229789bddd57866fa06070e1f" w:history="1">
              <w:r w:rsidR="00920C72">
                <w:rPr>
                  <w:rStyle w:val="Hyperlink"/>
                </w:rPr>
                <w:t>UnitlessValue4bit_ET</w:t>
              </w:r>
            </w:hyperlink>
          </w:p>
        </w:tc>
      </w:tr>
      <w:tr w:rsidR="00762949" w:rsidRPr="009E3B7C" w14:paraId="6CA2AA1D" w14:textId="77777777" w:rsidTr="00184FCF">
        <w:trPr>
          <w:trHeight w:val="332"/>
        </w:trPr>
        <w:tc>
          <w:tcPr>
            <w:tcW w:w="1010" w:type="pct"/>
            <w:shd w:val="clear" w:color="auto" w:fill="BFBFBF" w:themeFill="background1" w:themeFillShade="BF"/>
          </w:tcPr>
          <w:p w14:paraId="17032610" w14:textId="77777777" w:rsidR="00762949" w:rsidRPr="00F161E5" w:rsidRDefault="00762949" w:rsidP="00184FCF">
            <w:pPr>
              <w:jc w:val="both"/>
              <w:rPr>
                <w:rFonts w:cs="Arial"/>
                <w:b/>
              </w:rPr>
            </w:pPr>
            <w:r>
              <w:rPr>
                <w:rFonts w:cs="Arial"/>
                <w:b/>
              </w:rPr>
              <w:t>Size</w:t>
            </w:r>
          </w:p>
        </w:tc>
        <w:tc>
          <w:tcPr>
            <w:tcW w:w="3990" w:type="pct"/>
          </w:tcPr>
          <w:p w14:paraId="6ED7ECC1" w14:textId="77777777" w:rsidR="00920C72" w:rsidRDefault="00920C72" w:rsidP="00920C72">
            <w:r>
              <w:t>Not set</w:t>
            </w:r>
          </w:p>
        </w:tc>
      </w:tr>
      <w:tr w:rsidR="00762949" w:rsidRPr="009E3B7C" w14:paraId="4D0D9BCF" w14:textId="77777777" w:rsidTr="00184FCF">
        <w:trPr>
          <w:trHeight w:val="332"/>
        </w:trPr>
        <w:tc>
          <w:tcPr>
            <w:tcW w:w="1010" w:type="pct"/>
            <w:shd w:val="clear" w:color="auto" w:fill="BFBFBF" w:themeFill="background1" w:themeFillShade="BF"/>
          </w:tcPr>
          <w:p w14:paraId="3764FA12" w14:textId="77777777" w:rsidR="00762949" w:rsidRDefault="00762949" w:rsidP="00184FCF">
            <w:pPr>
              <w:jc w:val="both"/>
              <w:rPr>
                <w:rFonts w:cs="Arial"/>
                <w:b/>
              </w:rPr>
            </w:pPr>
            <w:r>
              <w:rPr>
                <w:rFonts w:cs="Arial"/>
                <w:b/>
              </w:rPr>
              <w:t>Transmitter</w:t>
            </w:r>
          </w:p>
        </w:tc>
        <w:tc>
          <w:tcPr>
            <w:tcW w:w="3990" w:type="pct"/>
          </w:tcPr>
          <w:p w14:paraId="37DA4ECB" w14:textId="77777777" w:rsidR="00206F6A" w:rsidRDefault="00206F6A"/>
        </w:tc>
      </w:tr>
      <w:tr w:rsidR="00762949" w:rsidRPr="009E3B7C" w14:paraId="47856623" w14:textId="77777777" w:rsidTr="00184FCF">
        <w:trPr>
          <w:trHeight w:val="332"/>
        </w:trPr>
        <w:tc>
          <w:tcPr>
            <w:tcW w:w="1010" w:type="pct"/>
            <w:shd w:val="clear" w:color="auto" w:fill="BFBFBF" w:themeFill="background1" w:themeFillShade="BF"/>
          </w:tcPr>
          <w:p w14:paraId="1E1F3AC7" w14:textId="77777777" w:rsidR="00762949" w:rsidRDefault="00762949" w:rsidP="00184FCF">
            <w:pPr>
              <w:jc w:val="both"/>
              <w:rPr>
                <w:rFonts w:cs="Arial"/>
                <w:b/>
              </w:rPr>
            </w:pPr>
            <w:r>
              <w:rPr>
                <w:rFonts w:cs="Arial"/>
                <w:b/>
              </w:rPr>
              <w:t>Receiver</w:t>
            </w:r>
          </w:p>
        </w:tc>
        <w:tc>
          <w:tcPr>
            <w:tcW w:w="3990" w:type="pct"/>
          </w:tcPr>
          <w:p w14:paraId="2F1EB152" w14:textId="77777777" w:rsidR="00206F6A" w:rsidRDefault="00206F6A"/>
        </w:tc>
      </w:tr>
    </w:tbl>
    <w:p w14:paraId="63AC3444" w14:textId="77777777" w:rsidR="00762949" w:rsidRDefault="00762949" w:rsidP="00762949"/>
    <w:p w14:paraId="605DEF97" w14:textId="77777777" w:rsidR="00762949" w:rsidRDefault="00762949" w:rsidP="00762949">
      <w:pPr>
        <w:pStyle w:val="RETechSignal"/>
      </w:pPr>
      <w:bookmarkStart w:id="386" w:name="_81c47bb17e112f61966f4cdf016d76a9"/>
      <w:proofErr w:type="spellStart"/>
      <w:r>
        <w:t>NfcDevcTapDurDStat_No_Crc</w:t>
      </w:r>
      <w:bookmarkEnd w:id="386"/>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691CDF27" w14:textId="77777777" w:rsidTr="00184FCF">
        <w:trPr>
          <w:trHeight w:val="166"/>
        </w:trPr>
        <w:tc>
          <w:tcPr>
            <w:tcW w:w="1010" w:type="pct"/>
            <w:shd w:val="clear" w:color="auto" w:fill="BFBFBF" w:themeFill="background1" w:themeFillShade="BF"/>
          </w:tcPr>
          <w:p w14:paraId="0EBD5A5C"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140417C" w14:textId="77777777" w:rsidR="00762949" w:rsidRPr="009E3B7C" w:rsidRDefault="00762949" w:rsidP="00184FCF">
            <w:pPr>
              <w:jc w:val="both"/>
              <w:rPr>
                <w:rFonts w:cs="Arial"/>
                <w:b/>
              </w:rPr>
            </w:pPr>
            <w:proofErr w:type="spellStart"/>
            <w:r>
              <w:rPr>
                <w:rFonts w:cs="Arial"/>
                <w:b/>
              </w:rPr>
              <w:t>NfcDevcTapDurDStat_No_Crc</w:t>
            </w:r>
            <w:proofErr w:type="spellEnd"/>
          </w:p>
        </w:tc>
      </w:tr>
      <w:tr w:rsidR="00762949" w:rsidRPr="009E3B7C" w14:paraId="5429C5FB" w14:textId="77777777" w:rsidTr="00184FCF">
        <w:trPr>
          <w:trHeight w:val="332"/>
        </w:trPr>
        <w:tc>
          <w:tcPr>
            <w:tcW w:w="1010" w:type="pct"/>
            <w:shd w:val="clear" w:color="auto" w:fill="BFBFBF" w:themeFill="background1" w:themeFillShade="BF"/>
          </w:tcPr>
          <w:p w14:paraId="13A9C259" w14:textId="77777777" w:rsidR="00762949" w:rsidRDefault="00762949" w:rsidP="00184FCF">
            <w:pPr>
              <w:jc w:val="both"/>
              <w:rPr>
                <w:rFonts w:cs="Arial"/>
                <w:b/>
              </w:rPr>
            </w:pPr>
            <w:r>
              <w:rPr>
                <w:rFonts w:cs="Arial"/>
                <w:b/>
              </w:rPr>
              <w:t>Description</w:t>
            </w:r>
          </w:p>
        </w:tc>
        <w:tc>
          <w:tcPr>
            <w:tcW w:w="3990" w:type="pct"/>
          </w:tcPr>
          <w:p w14:paraId="72918860" w14:textId="77777777" w:rsidR="00762949" w:rsidRDefault="00762949" w:rsidP="00184FCF">
            <w:pPr>
              <w:jc w:val="both"/>
              <w:rPr>
                <w:rFonts w:cs="Arial"/>
              </w:rPr>
            </w:pPr>
            <w:r>
              <w:rPr>
                <w:rFonts w:cs="Arial"/>
              </w:rPr>
              <w:t xml:space="preserve">Cyclic Redundancy Check (CRC) for dependability evaluation </w:t>
            </w:r>
            <w:proofErr w:type="gramStart"/>
            <w:r>
              <w:rPr>
                <w:rFonts w:cs="Arial"/>
              </w:rPr>
              <w:t xml:space="preserve">of  </w:t>
            </w:r>
            <w:proofErr w:type="spellStart"/>
            <w:r>
              <w:rPr>
                <w:rFonts w:cs="Arial"/>
              </w:rPr>
              <w:t>NfcDevcTapDur</w:t>
            </w:r>
            <w:proofErr w:type="gramEnd"/>
            <w:r>
              <w:rPr>
                <w:rFonts w:cs="Arial"/>
              </w:rPr>
              <w:t>_D_Stat</w:t>
            </w:r>
            <w:proofErr w:type="spellEnd"/>
            <w:r>
              <w:rPr>
                <w:rFonts w:cs="Arial"/>
              </w:rPr>
              <w:t xml:space="preserve"> signal.</w:t>
            </w:r>
          </w:p>
        </w:tc>
      </w:tr>
      <w:tr w:rsidR="00762949" w:rsidRPr="009E3B7C" w14:paraId="0122EF19" w14:textId="77777777" w:rsidTr="00184FCF">
        <w:trPr>
          <w:trHeight w:val="332"/>
        </w:trPr>
        <w:tc>
          <w:tcPr>
            <w:tcW w:w="1010" w:type="pct"/>
            <w:shd w:val="clear" w:color="auto" w:fill="BFBFBF" w:themeFill="background1" w:themeFillShade="BF"/>
          </w:tcPr>
          <w:p w14:paraId="619D18CE" w14:textId="77777777" w:rsidR="00762949" w:rsidRPr="00F161E5" w:rsidRDefault="00762949" w:rsidP="00184FCF">
            <w:pPr>
              <w:jc w:val="both"/>
              <w:rPr>
                <w:rFonts w:cs="Arial"/>
                <w:b/>
              </w:rPr>
            </w:pPr>
            <w:r>
              <w:rPr>
                <w:rFonts w:cs="Arial"/>
                <w:b/>
              </w:rPr>
              <w:t>Encoding</w:t>
            </w:r>
          </w:p>
        </w:tc>
        <w:tc>
          <w:tcPr>
            <w:tcW w:w="3990" w:type="pct"/>
          </w:tcPr>
          <w:p w14:paraId="62CD82E1" w14:textId="77777777" w:rsidR="00920C72" w:rsidRDefault="000F1FDF" w:rsidP="00920C72">
            <w:hyperlink w:anchor="_933f74f9c481c77f021a6aa066d15403" w:history="1">
              <w:r w:rsidR="00920C72">
                <w:rPr>
                  <w:rStyle w:val="Hyperlink"/>
                </w:rPr>
                <w:t>UnitlessValue8bit_ET</w:t>
              </w:r>
            </w:hyperlink>
          </w:p>
        </w:tc>
      </w:tr>
      <w:tr w:rsidR="00762949" w:rsidRPr="009E3B7C" w14:paraId="612F611A" w14:textId="77777777" w:rsidTr="00184FCF">
        <w:trPr>
          <w:trHeight w:val="332"/>
        </w:trPr>
        <w:tc>
          <w:tcPr>
            <w:tcW w:w="1010" w:type="pct"/>
            <w:shd w:val="clear" w:color="auto" w:fill="BFBFBF" w:themeFill="background1" w:themeFillShade="BF"/>
          </w:tcPr>
          <w:p w14:paraId="343B4123" w14:textId="77777777" w:rsidR="00762949" w:rsidRPr="00F161E5" w:rsidRDefault="00762949" w:rsidP="00184FCF">
            <w:pPr>
              <w:jc w:val="both"/>
              <w:rPr>
                <w:rFonts w:cs="Arial"/>
                <w:b/>
              </w:rPr>
            </w:pPr>
            <w:r>
              <w:rPr>
                <w:rFonts w:cs="Arial"/>
                <w:b/>
              </w:rPr>
              <w:lastRenderedPageBreak/>
              <w:t>Size</w:t>
            </w:r>
          </w:p>
        </w:tc>
        <w:tc>
          <w:tcPr>
            <w:tcW w:w="3990" w:type="pct"/>
          </w:tcPr>
          <w:p w14:paraId="603EB840" w14:textId="77777777" w:rsidR="00920C72" w:rsidRDefault="00920C72" w:rsidP="00920C72">
            <w:r>
              <w:t>Not set</w:t>
            </w:r>
          </w:p>
        </w:tc>
      </w:tr>
      <w:tr w:rsidR="00762949" w:rsidRPr="009E3B7C" w14:paraId="290FD52B" w14:textId="77777777" w:rsidTr="00184FCF">
        <w:trPr>
          <w:trHeight w:val="332"/>
        </w:trPr>
        <w:tc>
          <w:tcPr>
            <w:tcW w:w="1010" w:type="pct"/>
            <w:shd w:val="clear" w:color="auto" w:fill="BFBFBF" w:themeFill="background1" w:themeFillShade="BF"/>
          </w:tcPr>
          <w:p w14:paraId="71AD0F8A" w14:textId="77777777" w:rsidR="00762949" w:rsidRDefault="00762949" w:rsidP="00184FCF">
            <w:pPr>
              <w:jc w:val="both"/>
              <w:rPr>
                <w:rFonts w:cs="Arial"/>
                <w:b/>
              </w:rPr>
            </w:pPr>
            <w:r>
              <w:rPr>
                <w:rFonts w:cs="Arial"/>
                <w:b/>
              </w:rPr>
              <w:t>Transmitter</w:t>
            </w:r>
          </w:p>
        </w:tc>
        <w:tc>
          <w:tcPr>
            <w:tcW w:w="3990" w:type="pct"/>
          </w:tcPr>
          <w:p w14:paraId="173A0CF5" w14:textId="77777777" w:rsidR="00206F6A" w:rsidRDefault="00206F6A"/>
        </w:tc>
      </w:tr>
      <w:tr w:rsidR="00762949" w:rsidRPr="009E3B7C" w14:paraId="585A9BBE" w14:textId="77777777" w:rsidTr="00184FCF">
        <w:trPr>
          <w:trHeight w:val="332"/>
        </w:trPr>
        <w:tc>
          <w:tcPr>
            <w:tcW w:w="1010" w:type="pct"/>
            <w:shd w:val="clear" w:color="auto" w:fill="BFBFBF" w:themeFill="background1" w:themeFillShade="BF"/>
          </w:tcPr>
          <w:p w14:paraId="5F719502" w14:textId="77777777" w:rsidR="00762949" w:rsidRDefault="00762949" w:rsidP="00184FCF">
            <w:pPr>
              <w:jc w:val="both"/>
              <w:rPr>
                <w:rFonts w:cs="Arial"/>
                <w:b/>
              </w:rPr>
            </w:pPr>
            <w:r>
              <w:rPr>
                <w:rFonts w:cs="Arial"/>
                <w:b/>
              </w:rPr>
              <w:t>Receiver</w:t>
            </w:r>
          </w:p>
        </w:tc>
        <w:tc>
          <w:tcPr>
            <w:tcW w:w="3990" w:type="pct"/>
          </w:tcPr>
          <w:p w14:paraId="236E4505" w14:textId="77777777" w:rsidR="00206F6A" w:rsidRDefault="00206F6A"/>
        </w:tc>
      </w:tr>
    </w:tbl>
    <w:p w14:paraId="2715BA71" w14:textId="77777777" w:rsidR="00762949" w:rsidRDefault="00762949" w:rsidP="00762949"/>
    <w:p w14:paraId="079E428B" w14:textId="77777777" w:rsidR="00762949" w:rsidRDefault="00762949" w:rsidP="00762949">
      <w:pPr>
        <w:pStyle w:val="RETechSignal"/>
      </w:pPr>
      <w:bookmarkStart w:id="387" w:name="_8297bb1e903fad1daa143bb39ad37c5f"/>
      <w:proofErr w:type="spellStart"/>
      <w:r>
        <w:t>NfcDevcTapDur_D_Stat</w:t>
      </w:r>
      <w:bookmarkEnd w:id="387"/>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D515028" w14:textId="77777777" w:rsidTr="00184FCF">
        <w:trPr>
          <w:trHeight w:val="166"/>
        </w:trPr>
        <w:tc>
          <w:tcPr>
            <w:tcW w:w="1010" w:type="pct"/>
            <w:shd w:val="clear" w:color="auto" w:fill="BFBFBF" w:themeFill="background1" w:themeFillShade="BF"/>
          </w:tcPr>
          <w:p w14:paraId="5D6B7888"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EFBCF6C" w14:textId="77777777" w:rsidR="00762949" w:rsidRPr="009E3B7C" w:rsidRDefault="00762949" w:rsidP="00184FCF">
            <w:pPr>
              <w:jc w:val="both"/>
              <w:rPr>
                <w:rFonts w:cs="Arial"/>
                <w:b/>
              </w:rPr>
            </w:pPr>
            <w:proofErr w:type="spellStart"/>
            <w:r>
              <w:rPr>
                <w:rFonts w:cs="Arial"/>
                <w:b/>
              </w:rPr>
              <w:t>NfcDevcTapDur_D_Stat</w:t>
            </w:r>
            <w:proofErr w:type="spellEnd"/>
          </w:p>
        </w:tc>
      </w:tr>
      <w:tr w:rsidR="00762949" w:rsidRPr="009E3B7C" w14:paraId="2985A034" w14:textId="77777777" w:rsidTr="00184FCF">
        <w:trPr>
          <w:trHeight w:val="332"/>
        </w:trPr>
        <w:tc>
          <w:tcPr>
            <w:tcW w:w="1010" w:type="pct"/>
            <w:shd w:val="clear" w:color="auto" w:fill="BFBFBF" w:themeFill="background1" w:themeFillShade="BF"/>
          </w:tcPr>
          <w:p w14:paraId="537CD3FD" w14:textId="77777777" w:rsidR="00762949" w:rsidRDefault="00762949" w:rsidP="00184FCF">
            <w:pPr>
              <w:jc w:val="both"/>
              <w:rPr>
                <w:rFonts w:cs="Arial"/>
                <w:b/>
              </w:rPr>
            </w:pPr>
            <w:r>
              <w:rPr>
                <w:rFonts w:cs="Arial"/>
                <w:b/>
              </w:rPr>
              <w:t>Description</w:t>
            </w:r>
          </w:p>
        </w:tc>
        <w:tc>
          <w:tcPr>
            <w:tcW w:w="3990" w:type="pct"/>
          </w:tcPr>
          <w:p w14:paraId="76DD795B" w14:textId="77777777" w:rsidR="00762949" w:rsidRDefault="00762949" w:rsidP="00184FCF">
            <w:pPr>
              <w:jc w:val="both"/>
              <w:rPr>
                <w:rFonts w:cs="Arial"/>
              </w:rPr>
            </w:pPr>
            <w:r>
              <w:rPr>
                <w:rFonts w:cs="Arial"/>
              </w:rPr>
              <w:t>Provides Indication for the Tap duration, short or long; used by the Body Control Module (BCM) logic to understand what action to take.</w:t>
            </w:r>
          </w:p>
        </w:tc>
      </w:tr>
      <w:tr w:rsidR="00762949" w:rsidRPr="009E3B7C" w14:paraId="73D62C4A" w14:textId="77777777" w:rsidTr="00184FCF">
        <w:trPr>
          <w:trHeight w:val="332"/>
        </w:trPr>
        <w:tc>
          <w:tcPr>
            <w:tcW w:w="1010" w:type="pct"/>
            <w:shd w:val="clear" w:color="auto" w:fill="BFBFBF" w:themeFill="background1" w:themeFillShade="BF"/>
          </w:tcPr>
          <w:p w14:paraId="065FC662" w14:textId="77777777" w:rsidR="00762949" w:rsidRPr="00F161E5" w:rsidRDefault="00762949" w:rsidP="00184FCF">
            <w:pPr>
              <w:jc w:val="both"/>
              <w:rPr>
                <w:rFonts w:cs="Arial"/>
                <w:b/>
              </w:rPr>
            </w:pPr>
            <w:r>
              <w:rPr>
                <w:rFonts w:cs="Arial"/>
                <w:b/>
              </w:rPr>
              <w:t>Encoding</w:t>
            </w:r>
          </w:p>
        </w:tc>
        <w:tc>
          <w:tcPr>
            <w:tcW w:w="3990" w:type="pct"/>
          </w:tcPr>
          <w:p w14:paraId="234A48C3" w14:textId="77777777" w:rsidR="00920C72" w:rsidRDefault="000F1FDF" w:rsidP="00920C72">
            <w:hyperlink w:anchor="_49ea3b5734108a666c26eac0dd238d3d" w:history="1">
              <w:proofErr w:type="spellStart"/>
              <w:r w:rsidR="00920C72">
                <w:rPr>
                  <w:rStyle w:val="Hyperlink"/>
                </w:rPr>
                <w:t>LongShortNull_D_ET</w:t>
              </w:r>
              <w:proofErr w:type="spellEnd"/>
            </w:hyperlink>
          </w:p>
        </w:tc>
      </w:tr>
      <w:tr w:rsidR="00762949" w:rsidRPr="009E3B7C" w14:paraId="0367E9E3" w14:textId="77777777" w:rsidTr="00184FCF">
        <w:trPr>
          <w:trHeight w:val="332"/>
        </w:trPr>
        <w:tc>
          <w:tcPr>
            <w:tcW w:w="1010" w:type="pct"/>
            <w:shd w:val="clear" w:color="auto" w:fill="BFBFBF" w:themeFill="background1" w:themeFillShade="BF"/>
          </w:tcPr>
          <w:p w14:paraId="7A6E0FB6" w14:textId="77777777" w:rsidR="00762949" w:rsidRPr="00F161E5" w:rsidRDefault="00762949" w:rsidP="00184FCF">
            <w:pPr>
              <w:jc w:val="both"/>
              <w:rPr>
                <w:rFonts w:cs="Arial"/>
                <w:b/>
              </w:rPr>
            </w:pPr>
            <w:r>
              <w:rPr>
                <w:rFonts w:cs="Arial"/>
                <w:b/>
              </w:rPr>
              <w:t>Size</w:t>
            </w:r>
          </w:p>
        </w:tc>
        <w:tc>
          <w:tcPr>
            <w:tcW w:w="3990" w:type="pct"/>
          </w:tcPr>
          <w:p w14:paraId="6B5DAAA2" w14:textId="77777777" w:rsidR="00920C72" w:rsidRDefault="00920C72" w:rsidP="00920C72">
            <w:r>
              <w:t>Not set</w:t>
            </w:r>
          </w:p>
        </w:tc>
      </w:tr>
      <w:tr w:rsidR="00762949" w:rsidRPr="009E3B7C" w14:paraId="5F166E69" w14:textId="77777777" w:rsidTr="00184FCF">
        <w:trPr>
          <w:trHeight w:val="332"/>
        </w:trPr>
        <w:tc>
          <w:tcPr>
            <w:tcW w:w="1010" w:type="pct"/>
            <w:shd w:val="clear" w:color="auto" w:fill="BFBFBF" w:themeFill="background1" w:themeFillShade="BF"/>
          </w:tcPr>
          <w:p w14:paraId="448465A2" w14:textId="77777777" w:rsidR="00762949" w:rsidRDefault="00762949" w:rsidP="00184FCF">
            <w:pPr>
              <w:jc w:val="both"/>
              <w:rPr>
                <w:rFonts w:cs="Arial"/>
                <w:b/>
              </w:rPr>
            </w:pPr>
            <w:r>
              <w:rPr>
                <w:rFonts w:cs="Arial"/>
                <w:b/>
              </w:rPr>
              <w:t>Transmitter</w:t>
            </w:r>
          </w:p>
        </w:tc>
        <w:tc>
          <w:tcPr>
            <w:tcW w:w="3990" w:type="pct"/>
          </w:tcPr>
          <w:p w14:paraId="263BCC39" w14:textId="77777777" w:rsidR="00206F6A" w:rsidRDefault="00206F6A"/>
        </w:tc>
      </w:tr>
      <w:tr w:rsidR="00762949" w:rsidRPr="009E3B7C" w14:paraId="2B4B4D57" w14:textId="77777777" w:rsidTr="00184FCF">
        <w:trPr>
          <w:trHeight w:val="332"/>
        </w:trPr>
        <w:tc>
          <w:tcPr>
            <w:tcW w:w="1010" w:type="pct"/>
            <w:shd w:val="clear" w:color="auto" w:fill="BFBFBF" w:themeFill="background1" w:themeFillShade="BF"/>
          </w:tcPr>
          <w:p w14:paraId="7A96ABD3" w14:textId="77777777" w:rsidR="00762949" w:rsidRDefault="00762949" w:rsidP="00184FCF">
            <w:pPr>
              <w:jc w:val="both"/>
              <w:rPr>
                <w:rFonts w:cs="Arial"/>
                <w:b/>
              </w:rPr>
            </w:pPr>
            <w:r>
              <w:rPr>
                <w:rFonts w:cs="Arial"/>
                <w:b/>
              </w:rPr>
              <w:t>Receiver</w:t>
            </w:r>
          </w:p>
        </w:tc>
        <w:tc>
          <w:tcPr>
            <w:tcW w:w="3990" w:type="pct"/>
          </w:tcPr>
          <w:p w14:paraId="014ABD42" w14:textId="77777777" w:rsidR="00206F6A" w:rsidRDefault="00206F6A"/>
        </w:tc>
      </w:tr>
    </w:tbl>
    <w:p w14:paraId="02E2DD93" w14:textId="77777777" w:rsidR="00762949" w:rsidRDefault="00762949" w:rsidP="00762949"/>
    <w:p w14:paraId="545AFCA6" w14:textId="77777777" w:rsidR="00762949" w:rsidRDefault="00762949" w:rsidP="00762949">
      <w:pPr>
        <w:pStyle w:val="RETechSignal"/>
      </w:pPr>
      <w:bookmarkStart w:id="388" w:name="_b4b202ffdde2cb915ce0394386d2e206"/>
      <w:proofErr w:type="spellStart"/>
      <w:r>
        <w:t>NfcDevcTapId_No_Actl</w:t>
      </w:r>
      <w:bookmarkEnd w:id="388"/>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5A9BE3CA" w14:textId="77777777" w:rsidTr="00184FCF">
        <w:trPr>
          <w:trHeight w:val="166"/>
        </w:trPr>
        <w:tc>
          <w:tcPr>
            <w:tcW w:w="1010" w:type="pct"/>
            <w:shd w:val="clear" w:color="auto" w:fill="BFBFBF" w:themeFill="background1" w:themeFillShade="BF"/>
          </w:tcPr>
          <w:p w14:paraId="419B3CE5"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B7BE20C" w14:textId="77777777" w:rsidR="00762949" w:rsidRPr="009E3B7C" w:rsidRDefault="00762949" w:rsidP="00184FCF">
            <w:pPr>
              <w:jc w:val="both"/>
              <w:rPr>
                <w:rFonts w:cs="Arial"/>
                <w:b/>
              </w:rPr>
            </w:pPr>
            <w:proofErr w:type="spellStart"/>
            <w:r>
              <w:rPr>
                <w:rFonts w:cs="Arial"/>
                <w:b/>
              </w:rPr>
              <w:t>NfcDevcTapId_No_Actl</w:t>
            </w:r>
            <w:proofErr w:type="spellEnd"/>
          </w:p>
        </w:tc>
      </w:tr>
      <w:tr w:rsidR="00762949" w:rsidRPr="009E3B7C" w14:paraId="128E78B2" w14:textId="77777777" w:rsidTr="00184FCF">
        <w:trPr>
          <w:trHeight w:val="332"/>
        </w:trPr>
        <w:tc>
          <w:tcPr>
            <w:tcW w:w="1010" w:type="pct"/>
            <w:shd w:val="clear" w:color="auto" w:fill="BFBFBF" w:themeFill="background1" w:themeFillShade="BF"/>
          </w:tcPr>
          <w:p w14:paraId="297E98EC" w14:textId="77777777" w:rsidR="00762949" w:rsidRDefault="00762949" w:rsidP="00184FCF">
            <w:pPr>
              <w:jc w:val="both"/>
              <w:rPr>
                <w:rFonts w:cs="Arial"/>
                <w:b/>
              </w:rPr>
            </w:pPr>
            <w:r>
              <w:rPr>
                <w:rFonts w:cs="Arial"/>
                <w:b/>
              </w:rPr>
              <w:t>Description</w:t>
            </w:r>
          </w:p>
        </w:tc>
        <w:tc>
          <w:tcPr>
            <w:tcW w:w="3990" w:type="pct"/>
          </w:tcPr>
          <w:p w14:paraId="78BD55B8" w14:textId="77777777" w:rsidR="00762949" w:rsidRDefault="00762949" w:rsidP="00184FCF">
            <w:pPr>
              <w:jc w:val="both"/>
              <w:rPr>
                <w:rFonts w:cs="Arial"/>
              </w:rPr>
            </w:pPr>
            <w:r>
              <w:rPr>
                <w:rFonts w:cs="Arial"/>
              </w:rPr>
              <w:t xml:space="preserve">Indicates </w:t>
            </w:r>
            <w:proofErr w:type="spellStart"/>
            <w:r>
              <w:rPr>
                <w:rFonts w:cs="Arial"/>
              </w:rPr>
              <w:t>keyindex</w:t>
            </w:r>
            <w:proofErr w:type="spellEnd"/>
            <w:r>
              <w:rPr>
                <w:rFonts w:cs="Arial"/>
              </w:rPr>
              <w:t xml:space="preserve"> of 1 of up to 255 Near Field Communication (NFC) enabled devices and corresponds to the device found.</w:t>
            </w:r>
          </w:p>
        </w:tc>
      </w:tr>
      <w:tr w:rsidR="00762949" w:rsidRPr="009E3B7C" w14:paraId="6E44B64B" w14:textId="77777777" w:rsidTr="00184FCF">
        <w:trPr>
          <w:trHeight w:val="332"/>
        </w:trPr>
        <w:tc>
          <w:tcPr>
            <w:tcW w:w="1010" w:type="pct"/>
            <w:shd w:val="clear" w:color="auto" w:fill="BFBFBF" w:themeFill="background1" w:themeFillShade="BF"/>
          </w:tcPr>
          <w:p w14:paraId="7EB8FA16" w14:textId="77777777" w:rsidR="00762949" w:rsidRPr="00F161E5" w:rsidRDefault="00762949" w:rsidP="00184FCF">
            <w:pPr>
              <w:jc w:val="both"/>
              <w:rPr>
                <w:rFonts w:cs="Arial"/>
                <w:b/>
              </w:rPr>
            </w:pPr>
            <w:r>
              <w:rPr>
                <w:rFonts w:cs="Arial"/>
                <w:b/>
              </w:rPr>
              <w:t>Encoding</w:t>
            </w:r>
          </w:p>
        </w:tc>
        <w:tc>
          <w:tcPr>
            <w:tcW w:w="3990" w:type="pct"/>
          </w:tcPr>
          <w:p w14:paraId="195F0B64" w14:textId="77777777" w:rsidR="00920C72" w:rsidRDefault="000F1FDF" w:rsidP="00920C72">
            <w:hyperlink w:anchor="_933f74f9c481c77f021a6aa066d15403" w:history="1">
              <w:r w:rsidR="00920C72">
                <w:rPr>
                  <w:rStyle w:val="Hyperlink"/>
                </w:rPr>
                <w:t>UnitlessValue8bit_ET</w:t>
              </w:r>
            </w:hyperlink>
          </w:p>
        </w:tc>
      </w:tr>
      <w:tr w:rsidR="00762949" w:rsidRPr="009E3B7C" w14:paraId="2BB4A9A5" w14:textId="77777777" w:rsidTr="00184FCF">
        <w:trPr>
          <w:trHeight w:val="332"/>
        </w:trPr>
        <w:tc>
          <w:tcPr>
            <w:tcW w:w="1010" w:type="pct"/>
            <w:shd w:val="clear" w:color="auto" w:fill="BFBFBF" w:themeFill="background1" w:themeFillShade="BF"/>
          </w:tcPr>
          <w:p w14:paraId="5D125993" w14:textId="77777777" w:rsidR="00762949" w:rsidRPr="00F161E5" w:rsidRDefault="00762949" w:rsidP="00184FCF">
            <w:pPr>
              <w:jc w:val="both"/>
              <w:rPr>
                <w:rFonts w:cs="Arial"/>
                <w:b/>
              </w:rPr>
            </w:pPr>
            <w:r>
              <w:rPr>
                <w:rFonts w:cs="Arial"/>
                <w:b/>
              </w:rPr>
              <w:t>Size</w:t>
            </w:r>
          </w:p>
        </w:tc>
        <w:tc>
          <w:tcPr>
            <w:tcW w:w="3990" w:type="pct"/>
          </w:tcPr>
          <w:p w14:paraId="24033FD6" w14:textId="77777777" w:rsidR="00920C72" w:rsidRDefault="00920C72" w:rsidP="00920C72">
            <w:r>
              <w:t>Not set</w:t>
            </w:r>
          </w:p>
        </w:tc>
      </w:tr>
      <w:tr w:rsidR="00762949" w:rsidRPr="009E3B7C" w14:paraId="58F2388C" w14:textId="77777777" w:rsidTr="00184FCF">
        <w:trPr>
          <w:trHeight w:val="332"/>
        </w:trPr>
        <w:tc>
          <w:tcPr>
            <w:tcW w:w="1010" w:type="pct"/>
            <w:shd w:val="clear" w:color="auto" w:fill="BFBFBF" w:themeFill="background1" w:themeFillShade="BF"/>
          </w:tcPr>
          <w:p w14:paraId="4CDCDB8F" w14:textId="77777777" w:rsidR="00762949" w:rsidRDefault="00762949" w:rsidP="00184FCF">
            <w:pPr>
              <w:jc w:val="both"/>
              <w:rPr>
                <w:rFonts w:cs="Arial"/>
                <w:b/>
              </w:rPr>
            </w:pPr>
            <w:r>
              <w:rPr>
                <w:rFonts w:cs="Arial"/>
                <w:b/>
              </w:rPr>
              <w:t>Transmitter</w:t>
            </w:r>
          </w:p>
        </w:tc>
        <w:tc>
          <w:tcPr>
            <w:tcW w:w="3990" w:type="pct"/>
          </w:tcPr>
          <w:p w14:paraId="4FDFD4C4" w14:textId="77777777" w:rsidR="00206F6A" w:rsidRDefault="00206F6A"/>
        </w:tc>
      </w:tr>
      <w:tr w:rsidR="00762949" w:rsidRPr="009E3B7C" w14:paraId="60C738A6" w14:textId="77777777" w:rsidTr="00184FCF">
        <w:trPr>
          <w:trHeight w:val="332"/>
        </w:trPr>
        <w:tc>
          <w:tcPr>
            <w:tcW w:w="1010" w:type="pct"/>
            <w:shd w:val="clear" w:color="auto" w:fill="BFBFBF" w:themeFill="background1" w:themeFillShade="BF"/>
          </w:tcPr>
          <w:p w14:paraId="5F70286D" w14:textId="77777777" w:rsidR="00762949" w:rsidRDefault="00762949" w:rsidP="00184FCF">
            <w:pPr>
              <w:jc w:val="both"/>
              <w:rPr>
                <w:rFonts w:cs="Arial"/>
                <w:b/>
              </w:rPr>
            </w:pPr>
            <w:r>
              <w:rPr>
                <w:rFonts w:cs="Arial"/>
                <w:b/>
              </w:rPr>
              <w:t>Receiver</w:t>
            </w:r>
          </w:p>
        </w:tc>
        <w:tc>
          <w:tcPr>
            <w:tcW w:w="3990" w:type="pct"/>
          </w:tcPr>
          <w:p w14:paraId="6CCBC811" w14:textId="77777777" w:rsidR="00206F6A" w:rsidRDefault="00206F6A"/>
        </w:tc>
      </w:tr>
    </w:tbl>
    <w:p w14:paraId="55D5178A" w14:textId="77777777" w:rsidR="00762949" w:rsidRDefault="00762949" w:rsidP="00762949"/>
    <w:p w14:paraId="6AF4DDCD" w14:textId="77777777" w:rsidR="00762949" w:rsidRDefault="00762949" w:rsidP="00762949">
      <w:pPr>
        <w:pStyle w:val="RETechSignal"/>
      </w:pPr>
      <w:bookmarkStart w:id="389" w:name="_798a55bb334341f2d8a4ddb980b31ffd"/>
      <w:proofErr w:type="spellStart"/>
      <w:r>
        <w:t>NfcDevcTapPardBStat_No_Cnt</w:t>
      </w:r>
      <w:bookmarkEnd w:id="389"/>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9F47459" w14:textId="77777777" w:rsidTr="00184FCF">
        <w:trPr>
          <w:trHeight w:val="166"/>
        </w:trPr>
        <w:tc>
          <w:tcPr>
            <w:tcW w:w="1010" w:type="pct"/>
            <w:shd w:val="clear" w:color="auto" w:fill="BFBFBF" w:themeFill="background1" w:themeFillShade="BF"/>
          </w:tcPr>
          <w:p w14:paraId="4EEDE50D"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7790D00" w14:textId="77777777" w:rsidR="00762949" w:rsidRPr="009E3B7C" w:rsidRDefault="00762949" w:rsidP="00184FCF">
            <w:pPr>
              <w:jc w:val="both"/>
              <w:rPr>
                <w:rFonts w:cs="Arial"/>
                <w:b/>
              </w:rPr>
            </w:pPr>
            <w:proofErr w:type="spellStart"/>
            <w:r>
              <w:rPr>
                <w:rFonts w:cs="Arial"/>
                <w:b/>
              </w:rPr>
              <w:t>NfcDevcTapPardBStat_No_Cnt</w:t>
            </w:r>
            <w:proofErr w:type="spellEnd"/>
          </w:p>
        </w:tc>
      </w:tr>
      <w:tr w:rsidR="00762949" w:rsidRPr="009E3B7C" w14:paraId="478D8F46" w14:textId="77777777" w:rsidTr="00184FCF">
        <w:trPr>
          <w:trHeight w:val="332"/>
        </w:trPr>
        <w:tc>
          <w:tcPr>
            <w:tcW w:w="1010" w:type="pct"/>
            <w:shd w:val="clear" w:color="auto" w:fill="BFBFBF" w:themeFill="background1" w:themeFillShade="BF"/>
          </w:tcPr>
          <w:p w14:paraId="5220286A" w14:textId="77777777" w:rsidR="00762949" w:rsidRDefault="00762949" w:rsidP="00184FCF">
            <w:pPr>
              <w:jc w:val="both"/>
              <w:rPr>
                <w:rFonts w:cs="Arial"/>
                <w:b/>
              </w:rPr>
            </w:pPr>
            <w:r>
              <w:rPr>
                <w:rFonts w:cs="Arial"/>
                <w:b/>
              </w:rPr>
              <w:t>Description</w:t>
            </w:r>
          </w:p>
        </w:tc>
        <w:tc>
          <w:tcPr>
            <w:tcW w:w="3990" w:type="pct"/>
          </w:tcPr>
          <w:p w14:paraId="36BB392F" w14:textId="77777777" w:rsidR="00762949" w:rsidRDefault="00762949" w:rsidP="00184FCF">
            <w:pPr>
              <w:jc w:val="both"/>
              <w:rPr>
                <w:rFonts w:cs="Arial"/>
              </w:rPr>
            </w:pPr>
            <w:r>
              <w:rPr>
                <w:rFonts w:cs="Arial"/>
              </w:rPr>
              <w:t xml:space="preserve">Counter for dependability evaluation </w:t>
            </w:r>
            <w:proofErr w:type="gramStart"/>
            <w:r>
              <w:rPr>
                <w:rFonts w:cs="Arial"/>
              </w:rPr>
              <w:t xml:space="preserve">of  </w:t>
            </w:r>
            <w:proofErr w:type="spellStart"/>
            <w:r>
              <w:rPr>
                <w:rFonts w:cs="Arial"/>
              </w:rPr>
              <w:t>NfcDevcTapPard</w:t>
            </w:r>
            <w:proofErr w:type="gramEnd"/>
            <w:r>
              <w:rPr>
                <w:rFonts w:cs="Arial"/>
              </w:rPr>
              <w:t>_B_Stat</w:t>
            </w:r>
            <w:proofErr w:type="spellEnd"/>
            <w:r>
              <w:rPr>
                <w:rFonts w:cs="Arial"/>
              </w:rPr>
              <w:t xml:space="preserve"> signal.</w:t>
            </w:r>
          </w:p>
        </w:tc>
      </w:tr>
      <w:tr w:rsidR="00762949" w:rsidRPr="009E3B7C" w14:paraId="5BB99060" w14:textId="77777777" w:rsidTr="00184FCF">
        <w:trPr>
          <w:trHeight w:val="332"/>
        </w:trPr>
        <w:tc>
          <w:tcPr>
            <w:tcW w:w="1010" w:type="pct"/>
            <w:shd w:val="clear" w:color="auto" w:fill="BFBFBF" w:themeFill="background1" w:themeFillShade="BF"/>
          </w:tcPr>
          <w:p w14:paraId="1CBE4A0C" w14:textId="77777777" w:rsidR="00762949" w:rsidRPr="00F161E5" w:rsidRDefault="00762949" w:rsidP="00184FCF">
            <w:pPr>
              <w:jc w:val="both"/>
              <w:rPr>
                <w:rFonts w:cs="Arial"/>
                <w:b/>
              </w:rPr>
            </w:pPr>
            <w:r>
              <w:rPr>
                <w:rFonts w:cs="Arial"/>
                <w:b/>
              </w:rPr>
              <w:t>Encoding</w:t>
            </w:r>
          </w:p>
        </w:tc>
        <w:tc>
          <w:tcPr>
            <w:tcW w:w="3990" w:type="pct"/>
          </w:tcPr>
          <w:p w14:paraId="4B2B6B20" w14:textId="77777777" w:rsidR="00920C72" w:rsidRDefault="000F1FDF" w:rsidP="00920C72">
            <w:hyperlink w:anchor="_93016c9229789bddd57866fa06070e1f" w:history="1">
              <w:r w:rsidR="00920C72">
                <w:rPr>
                  <w:rStyle w:val="Hyperlink"/>
                </w:rPr>
                <w:t>UnitlessValue4bit_ET</w:t>
              </w:r>
            </w:hyperlink>
          </w:p>
        </w:tc>
      </w:tr>
      <w:tr w:rsidR="00762949" w:rsidRPr="009E3B7C" w14:paraId="5EC49A2A" w14:textId="77777777" w:rsidTr="00184FCF">
        <w:trPr>
          <w:trHeight w:val="332"/>
        </w:trPr>
        <w:tc>
          <w:tcPr>
            <w:tcW w:w="1010" w:type="pct"/>
            <w:shd w:val="clear" w:color="auto" w:fill="BFBFBF" w:themeFill="background1" w:themeFillShade="BF"/>
          </w:tcPr>
          <w:p w14:paraId="78E4A656" w14:textId="77777777" w:rsidR="00762949" w:rsidRPr="00F161E5" w:rsidRDefault="00762949" w:rsidP="00184FCF">
            <w:pPr>
              <w:jc w:val="both"/>
              <w:rPr>
                <w:rFonts w:cs="Arial"/>
                <w:b/>
              </w:rPr>
            </w:pPr>
            <w:r>
              <w:rPr>
                <w:rFonts w:cs="Arial"/>
                <w:b/>
              </w:rPr>
              <w:t>Size</w:t>
            </w:r>
          </w:p>
        </w:tc>
        <w:tc>
          <w:tcPr>
            <w:tcW w:w="3990" w:type="pct"/>
          </w:tcPr>
          <w:p w14:paraId="76CE2DEB" w14:textId="77777777" w:rsidR="00920C72" w:rsidRDefault="00920C72" w:rsidP="00920C72">
            <w:r>
              <w:t>Not set</w:t>
            </w:r>
          </w:p>
        </w:tc>
      </w:tr>
      <w:tr w:rsidR="00762949" w:rsidRPr="009E3B7C" w14:paraId="628E6A50" w14:textId="77777777" w:rsidTr="00184FCF">
        <w:trPr>
          <w:trHeight w:val="332"/>
        </w:trPr>
        <w:tc>
          <w:tcPr>
            <w:tcW w:w="1010" w:type="pct"/>
            <w:shd w:val="clear" w:color="auto" w:fill="BFBFBF" w:themeFill="background1" w:themeFillShade="BF"/>
          </w:tcPr>
          <w:p w14:paraId="375B1899" w14:textId="77777777" w:rsidR="00762949" w:rsidRDefault="00762949" w:rsidP="00184FCF">
            <w:pPr>
              <w:jc w:val="both"/>
              <w:rPr>
                <w:rFonts w:cs="Arial"/>
                <w:b/>
              </w:rPr>
            </w:pPr>
            <w:r>
              <w:rPr>
                <w:rFonts w:cs="Arial"/>
                <w:b/>
              </w:rPr>
              <w:t>Transmitter</w:t>
            </w:r>
          </w:p>
        </w:tc>
        <w:tc>
          <w:tcPr>
            <w:tcW w:w="3990" w:type="pct"/>
          </w:tcPr>
          <w:p w14:paraId="3CCB692B" w14:textId="77777777" w:rsidR="00206F6A" w:rsidRDefault="00206F6A"/>
        </w:tc>
      </w:tr>
      <w:tr w:rsidR="00762949" w:rsidRPr="009E3B7C" w14:paraId="35A1ED47" w14:textId="77777777" w:rsidTr="00184FCF">
        <w:trPr>
          <w:trHeight w:val="332"/>
        </w:trPr>
        <w:tc>
          <w:tcPr>
            <w:tcW w:w="1010" w:type="pct"/>
            <w:shd w:val="clear" w:color="auto" w:fill="BFBFBF" w:themeFill="background1" w:themeFillShade="BF"/>
          </w:tcPr>
          <w:p w14:paraId="0C917B26" w14:textId="77777777" w:rsidR="00762949" w:rsidRDefault="00762949" w:rsidP="00184FCF">
            <w:pPr>
              <w:jc w:val="both"/>
              <w:rPr>
                <w:rFonts w:cs="Arial"/>
                <w:b/>
              </w:rPr>
            </w:pPr>
            <w:r>
              <w:rPr>
                <w:rFonts w:cs="Arial"/>
                <w:b/>
              </w:rPr>
              <w:t>Receiver</w:t>
            </w:r>
          </w:p>
        </w:tc>
        <w:tc>
          <w:tcPr>
            <w:tcW w:w="3990" w:type="pct"/>
          </w:tcPr>
          <w:p w14:paraId="442E0C7D" w14:textId="77777777" w:rsidR="00206F6A" w:rsidRDefault="00206F6A"/>
        </w:tc>
      </w:tr>
    </w:tbl>
    <w:p w14:paraId="20189CC7" w14:textId="77777777" w:rsidR="00762949" w:rsidRDefault="00762949" w:rsidP="00762949"/>
    <w:p w14:paraId="6B434BEB" w14:textId="77777777" w:rsidR="00762949" w:rsidRDefault="00762949" w:rsidP="00762949">
      <w:pPr>
        <w:pStyle w:val="RETechSignal"/>
      </w:pPr>
      <w:bookmarkStart w:id="390" w:name="_7f221299da751e77a4c5f8a23fd5de0a"/>
      <w:proofErr w:type="spellStart"/>
      <w:r>
        <w:t>NfcDevcTapPardBStat_No_Crc</w:t>
      </w:r>
      <w:bookmarkEnd w:id="390"/>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2DCA5316" w14:textId="77777777" w:rsidTr="00184FCF">
        <w:trPr>
          <w:trHeight w:val="166"/>
        </w:trPr>
        <w:tc>
          <w:tcPr>
            <w:tcW w:w="1010" w:type="pct"/>
            <w:shd w:val="clear" w:color="auto" w:fill="BFBFBF" w:themeFill="background1" w:themeFillShade="BF"/>
          </w:tcPr>
          <w:p w14:paraId="0FC4571B"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A4E6D76" w14:textId="77777777" w:rsidR="00762949" w:rsidRPr="009E3B7C" w:rsidRDefault="00762949" w:rsidP="00184FCF">
            <w:pPr>
              <w:jc w:val="both"/>
              <w:rPr>
                <w:rFonts w:cs="Arial"/>
                <w:b/>
              </w:rPr>
            </w:pPr>
            <w:proofErr w:type="spellStart"/>
            <w:r>
              <w:rPr>
                <w:rFonts w:cs="Arial"/>
                <w:b/>
              </w:rPr>
              <w:t>NfcDevcTapPardBStat_No_Crc</w:t>
            </w:r>
            <w:proofErr w:type="spellEnd"/>
          </w:p>
        </w:tc>
      </w:tr>
      <w:tr w:rsidR="00762949" w:rsidRPr="009E3B7C" w14:paraId="43A3958A" w14:textId="77777777" w:rsidTr="00184FCF">
        <w:trPr>
          <w:trHeight w:val="332"/>
        </w:trPr>
        <w:tc>
          <w:tcPr>
            <w:tcW w:w="1010" w:type="pct"/>
            <w:shd w:val="clear" w:color="auto" w:fill="BFBFBF" w:themeFill="background1" w:themeFillShade="BF"/>
          </w:tcPr>
          <w:p w14:paraId="45E2395A" w14:textId="77777777" w:rsidR="00762949" w:rsidRDefault="00762949" w:rsidP="00184FCF">
            <w:pPr>
              <w:jc w:val="both"/>
              <w:rPr>
                <w:rFonts w:cs="Arial"/>
                <w:b/>
              </w:rPr>
            </w:pPr>
            <w:r>
              <w:rPr>
                <w:rFonts w:cs="Arial"/>
                <w:b/>
              </w:rPr>
              <w:t>Description</w:t>
            </w:r>
          </w:p>
        </w:tc>
        <w:tc>
          <w:tcPr>
            <w:tcW w:w="3990" w:type="pct"/>
          </w:tcPr>
          <w:p w14:paraId="12BEFAAE" w14:textId="77777777" w:rsidR="00762949" w:rsidRDefault="00762949" w:rsidP="00184FCF">
            <w:pPr>
              <w:jc w:val="both"/>
              <w:rPr>
                <w:rFonts w:cs="Arial"/>
              </w:rPr>
            </w:pPr>
            <w:r>
              <w:rPr>
                <w:rFonts w:cs="Arial"/>
              </w:rPr>
              <w:t xml:space="preserve">Cyclic Redundancy Check (CRC) for dependability evaluation </w:t>
            </w:r>
            <w:proofErr w:type="gramStart"/>
            <w:r>
              <w:rPr>
                <w:rFonts w:cs="Arial"/>
              </w:rPr>
              <w:t xml:space="preserve">of  </w:t>
            </w:r>
            <w:proofErr w:type="spellStart"/>
            <w:r>
              <w:rPr>
                <w:rFonts w:cs="Arial"/>
              </w:rPr>
              <w:t>NfcDevcTapPard</w:t>
            </w:r>
            <w:proofErr w:type="gramEnd"/>
            <w:r>
              <w:rPr>
                <w:rFonts w:cs="Arial"/>
              </w:rPr>
              <w:t>_B_Stat</w:t>
            </w:r>
            <w:proofErr w:type="spellEnd"/>
            <w:r>
              <w:rPr>
                <w:rFonts w:cs="Arial"/>
              </w:rPr>
              <w:t xml:space="preserve"> signal.</w:t>
            </w:r>
          </w:p>
        </w:tc>
      </w:tr>
      <w:tr w:rsidR="00762949" w:rsidRPr="009E3B7C" w14:paraId="06338E9A" w14:textId="77777777" w:rsidTr="00184FCF">
        <w:trPr>
          <w:trHeight w:val="332"/>
        </w:trPr>
        <w:tc>
          <w:tcPr>
            <w:tcW w:w="1010" w:type="pct"/>
            <w:shd w:val="clear" w:color="auto" w:fill="BFBFBF" w:themeFill="background1" w:themeFillShade="BF"/>
          </w:tcPr>
          <w:p w14:paraId="75ACAF0A" w14:textId="77777777" w:rsidR="00762949" w:rsidRPr="00F161E5" w:rsidRDefault="00762949" w:rsidP="00184FCF">
            <w:pPr>
              <w:jc w:val="both"/>
              <w:rPr>
                <w:rFonts w:cs="Arial"/>
                <w:b/>
              </w:rPr>
            </w:pPr>
            <w:r>
              <w:rPr>
                <w:rFonts w:cs="Arial"/>
                <w:b/>
              </w:rPr>
              <w:t>Encoding</w:t>
            </w:r>
          </w:p>
        </w:tc>
        <w:tc>
          <w:tcPr>
            <w:tcW w:w="3990" w:type="pct"/>
          </w:tcPr>
          <w:p w14:paraId="7CC3FFA6" w14:textId="77777777" w:rsidR="00920C72" w:rsidRDefault="000F1FDF" w:rsidP="00920C72">
            <w:hyperlink w:anchor="_933f74f9c481c77f021a6aa066d15403" w:history="1">
              <w:r w:rsidR="00920C72">
                <w:rPr>
                  <w:rStyle w:val="Hyperlink"/>
                </w:rPr>
                <w:t>UnitlessValue8bit_ET</w:t>
              </w:r>
            </w:hyperlink>
          </w:p>
        </w:tc>
      </w:tr>
      <w:tr w:rsidR="00762949" w:rsidRPr="009E3B7C" w14:paraId="0677250C" w14:textId="77777777" w:rsidTr="00184FCF">
        <w:trPr>
          <w:trHeight w:val="332"/>
        </w:trPr>
        <w:tc>
          <w:tcPr>
            <w:tcW w:w="1010" w:type="pct"/>
            <w:shd w:val="clear" w:color="auto" w:fill="BFBFBF" w:themeFill="background1" w:themeFillShade="BF"/>
          </w:tcPr>
          <w:p w14:paraId="02F250D6" w14:textId="77777777" w:rsidR="00762949" w:rsidRPr="00F161E5" w:rsidRDefault="00762949" w:rsidP="00184FCF">
            <w:pPr>
              <w:jc w:val="both"/>
              <w:rPr>
                <w:rFonts w:cs="Arial"/>
                <w:b/>
              </w:rPr>
            </w:pPr>
            <w:r>
              <w:rPr>
                <w:rFonts w:cs="Arial"/>
                <w:b/>
              </w:rPr>
              <w:t>Size</w:t>
            </w:r>
          </w:p>
        </w:tc>
        <w:tc>
          <w:tcPr>
            <w:tcW w:w="3990" w:type="pct"/>
          </w:tcPr>
          <w:p w14:paraId="2513DFA3" w14:textId="77777777" w:rsidR="00920C72" w:rsidRDefault="00920C72" w:rsidP="00920C72">
            <w:r>
              <w:t>Not set</w:t>
            </w:r>
          </w:p>
        </w:tc>
      </w:tr>
      <w:tr w:rsidR="00762949" w:rsidRPr="009E3B7C" w14:paraId="3B14D624" w14:textId="77777777" w:rsidTr="00184FCF">
        <w:trPr>
          <w:trHeight w:val="332"/>
        </w:trPr>
        <w:tc>
          <w:tcPr>
            <w:tcW w:w="1010" w:type="pct"/>
            <w:shd w:val="clear" w:color="auto" w:fill="BFBFBF" w:themeFill="background1" w:themeFillShade="BF"/>
          </w:tcPr>
          <w:p w14:paraId="23D4E3A6" w14:textId="77777777" w:rsidR="00762949" w:rsidRDefault="00762949" w:rsidP="00184FCF">
            <w:pPr>
              <w:jc w:val="both"/>
              <w:rPr>
                <w:rFonts w:cs="Arial"/>
                <w:b/>
              </w:rPr>
            </w:pPr>
            <w:r>
              <w:rPr>
                <w:rFonts w:cs="Arial"/>
                <w:b/>
              </w:rPr>
              <w:t>Transmitter</w:t>
            </w:r>
          </w:p>
        </w:tc>
        <w:tc>
          <w:tcPr>
            <w:tcW w:w="3990" w:type="pct"/>
          </w:tcPr>
          <w:p w14:paraId="392E2A2D" w14:textId="77777777" w:rsidR="00206F6A" w:rsidRDefault="00206F6A"/>
        </w:tc>
      </w:tr>
      <w:tr w:rsidR="00762949" w:rsidRPr="009E3B7C" w14:paraId="2B821397" w14:textId="77777777" w:rsidTr="00184FCF">
        <w:trPr>
          <w:trHeight w:val="332"/>
        </w:trPr>
        <w:tc>
          <w:tcPr>
            <w:tcW w:w="1010" w:type="pct"/>
            <w:shd w:val="clear" w:color="auto" w:fill="BFBFBF" w:themeFill="background1" w:themeFillShade="BF"/>
          </w:tcPr>
          <w:p w14:paraId="2967FC18" w14:textId="77777777" w:rsidR="00762949" w:rsidRDefault="00762949" w:rsidP="00184FCF">
            <w:pPr>
              <w:jc w:val="both"/>
              <w:rPr>
                <w:rFonts w:cs="Arial"/>
                <w:b/>
              </w:rPr>
            </w:pPr>
            <w:r>
              <w:rPr>
                <w:rFonts w:cs="Arial"/>
                <w:b/>
              </w:rPr>
              <w:t>Receiver</w:t>
            </w:r>
          </w:p>
        </w:tc>
        <w:tc>
          <w:tcPr>
            <w:tcW w:w="3990" w:type="pct"/>
          </w:tcPr>
          <w:p w14:paraId="153EF678" w14:textId="77777777" w:rsidR="00206F6A" w:rsidRDefault="00206F6A"/>
        </w:tc>
      </w:tr>
    </w:tbl>
    <w:p w14:paraId="383651F6" w14:textId="77777777" w:rsidR="00762949" w:rsidRDefault="00762949" w:rsidP="00762949"/>
    <w:p w14:paraId="16F3167F" w14:textId="77777777" w:rsidR="00762949" w:rsidRDefault="00762949" w:rsidP="00762949">
      <w:pPr>
        <w:pStyle w:val="RETechSignal"/>
      </w:pPr>
      <w:bookmarkStart w:id="391" w:name="_9bde2362728b1f96f1741ae2cf94a48b"/>
      <w:proofErr w:type="spellStart"/>
      <w:r>
        <w:t>NfcDevcTapPard_B_Stat</w:t>
      </w:r>
      <w:bookmarkEnd w:id="391"/>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35580388" w14:textId="77777777" w:rsidTr="00184FCF">
        <w:trPr>
          <w:trHeight w:val="166"/>
        </w:trPr>
        <w:tc>
          <w:tcPr>
            <w:tcW w:w="1010" w:type="pct"/>
            <w:shd w:val="clear" w:color="auto" w:fill="BFBFBF" w:themeFill="background1" w:themeFillShade="BF"/>
          </w:tcPr>
          <w:p w14:paraId="06B2CE99"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4AC6980" w14:textId="77777777" w:rsidR="00762949" w:rsidRPr="009E3B7C" w:rsidRDefault="00762949" w:rsidP="00184FCF">
            <w:pPr>
              <w:jc w:val="both"/>
              <w:rPr>
                <w:rFonts w:cs="Arial"/>
                <w:b/>
              </w:rPr>
            </w:pPr>
            <w:proofErr w:type="spellStart"/>
            <w:r>
              <w:rPr>
                <w:rFonts w:cs="Arial"/>
                <w:b/>
              </w:rPr>
              <w:t>NfcDevcTapPard_B_Stat</w:t>
            </w:r>
            <w:proofErr w:type="spellEnd"/>
          </w:p>
        </w:tc>
      </w:tr>
      <w:tr w:rsidR="00762949" w:rsidRPr="009E3B7C" w14:paraId="06B04529" w14:textId="77777777" w:rsidTr="00184FCF">
        <w:trPr>
          <w:trHeight w:val="332"/>
        </w:trPr>
        <w:tc>
          <w:tcPr>
            <w:tcW w:w="1010" w:type="pct"/>
            <w:shd w:val="clear" w:color="auto" w:fill="BFBFBF" w:themeFill="background1" w:themeFillShade="BF"/>
          </w:tcPr>
          <w:p w14:paraId="0C8C3C72" w14:textId="77777777" w:rsidR="00762949" w:rsidRDefault="00762949" w:rsidP="00184FCF">
            <w:pPr>
              <w:jc w:val="both"/>
              <w:rPr>
                <w:rFonts w:cs="Arial"/>
                <w:b/>
              </w:rPr>
            </w:pPr>
            <w:r>
              <w:rPr>
                <w:rFonts w:cs="Arial"/>
                <w:b/>
              </w:rPr>
              <w:t>Description</w:t>
            </w:r>
          </w:p>
        </w:tc>
        <w:tc>
          <w:tcPr>
            <w:tcW w:w="3990" w:type="pct"/>
          </w:tcPr>
          <w:p w14:paraId="7AF79230" w14:textId="77777777" w:rsidR="00762949" w:rsidRDefault="00762949" w:rsidP="00184FCF">
            <w:pPr>
              <w:jc w:val="both"/>
              <w:rPr>
                <w:rFonts w:cs="Arial"/>
              </w:rPr>
            </w:pPr>
            <w:r>
              <w:rPr>
                <w:rFonts w:cs="Arial"/>
              </w:rPr>
              <w:t>Provides Indication when the Tap Event is authorized or not authorized</w:t>
            </w:r>
          </w:p>
        </w:tc>
      </w:tr>
      <w:tr w:rsidR="00762949" w:rsidRPr="009E3B7C" w14:paraId="7DCB2355" w14:textId="77777777" w:rsidTr="00184FCF">
        <w:trPr>
          <w:trHeight w:val="332"/>
        </w:trPr>
        <w:tc>
          <w:tcPr>
            <w:tcW w:w="1010" w:type="pct"/>
            <w:shd w:val="clear" w:color="auto" w:fill="BFBFBF" w:themeFill="background1" w:themeFillShade="BF"/>
          </w:tcPr>
          <w:p w14:paraId="3359E3FA" w14:textId="77777777" w:rsidR="00762949" w:rsidRPr="00F161E5" w:rsidRDefault="00762949" w:rsidP="00184FCF">
            <w:pPr>
              <w:jc w:val="both"/>
              <w:rPr>
                <w:rFonts w:cs="Arial"/>
                <w:b/>
              </w:rPr>
            </w:pPr>
            <w:r>
              <w:rPr>
                <w:rFonts w:cs="Arial"/>
                <w:b/>
              </w:rPr>
              <w:t>Encoding</w:t>
            </w:r>
          </w:p>
        </w:tc>
        <w:tc>
          <w:tcPr>
            <w:tcW w:w="3990" w:type="pct"/>
          </w:tcPr>
          <w:p w14:paraId="1A8BBC7F" w14:textId="77777777" w:rsidR="00920C72" w:rsidRDefault="000F1FDF" w:rsidP="00920C72">
            <w:hyperlink w:anchor="_b88e8b2bff32160be5ae07eca8f65275" w:history="1">
              <w:proofErr w:type="spellStart"/>
              <w:r w:rsidR="00920C72">
                <w:rPr>
                  <w:rStyle w:val="Hyperlink"/>
                </w:rPr>
                <w:t>YesNo_ET</w:t>
              </w:r>
              <w:proofErr w:type="spellEnd"/>
            </w:hyperlink>
          </w:p>
        </w:tc>
      </w:tr>
      <w:tr w:rsidR="00762949" w:rsidRPr="009E3B7C" w14:paraId="4FC9F4C4" w14:textId="77777777" w:rsidTr="00184FCF">
        <w:trPr>
          <w:trHeight w:val="332"/>
        </w:trPr>
        <w:tc>
          <w:tcPr>
            <w:tcW w:w="1010" w:type="pct"/>
            <w:shd w:val="clear" w:color="auto" w:fill="BFBFBF" w:themeFill="background1" w:themeFillShade="BF"/>
          </w:tcPr>
          <w:p w14:paraId="751773DA" w14:textId="77777777" w:rsidR="00762949" w:rsidRPr="00F161E5" w:rsidRDefault="00762949" w:rsidP="00184FCF">
            <w:pPr>
              <w:jc w:val="both"/>
              <w:rPr>
                <w:rFonts w:cs="Arial"/>
                <w:b/>
              </w:rPr>
            </w:pPr>
            <w:r>
              <w:rPr>
                <w:rFonts w:cs="Arial"/>
                <w:b/>
              </w:rPr>
              <w:t>Size</w:t>
            </w:r>
          </w:p>
        </w:tc>
        <w:tc>
          <w:tcPr>
            <w:tcW w:w="3990" w:type="pct"/>
          </w:tcPr>
          <w:p w14:paraId="1FC47BB1" w14:textId="77777777" w:rsidR="00920C72" w:rsidRDefault="00920C72" w:rsidP="00920C72">
            <w:r>
              <w:t>Not set</w:t>
            </w:r>
          </w:p>
        </w:tc>
      </w:tr>
      <w:tr w:rsidR="00762949" w:rsidRPr="009E3B7C" w14:paraId="62B15FED" w14:textId="77777777" w:rsidTr="00184FCF">
        <w:trPr>
          <w:trHeight w:val="332"/>
        </w:trPr>
        <w:tc>
          <w:tcPr>
            <w:tcW w:w="1010" w:type="pct"/>
            <w:shd w:val="clear" w:color="auto" w:fill="BFBFBF" w:themeFill="background1" w:themeFillShade="BF"/>
          </w:tcPr>
          <w:p w14:paraId="11BFD747" w14:textId="77777777" w:rsidR="00762949" w:rsidRDefault="00762949" w:rsidP="00184FCF">
            <w:pPr>
              <w:jc w:val="both"/>
              <w:rPr>
                <w:rFonts w:cs="Arial"/>
                <w:b/>
              </w:rPr>
            </w:pPr>
            <w:r>
              <w:rPr>
                <w:rFonts w:cs="Arial"/>
                <w:b/>
              </w:rPr>
              <w:t>Transmitter</w:t>
            </w:r>
          </w:p>
        </w:tc>
        <w:tc>
          <w:tcPr>
            <w:tcW w:w="3990" w:type="pct"/>
          </w:tcPr>
          <w:p w14:paraId="07B26AA1" w14:textId="77777777" w:rsidR="00206F6A" w:rsidRDefault="00206F6A"/>
        </w:tc>
      </w:tr>
      <w:tr w:rsidR="00762949" w:rsidRPr="009E3B7C" w14:paraId="74078C64" w14:textId="77777777" w:rsidTr="00184FCF">
        <w:trPr>
          <w:trHeight w:val="332"/>
        </w:trPr>
        <w:tc>
          <w:tcPr>
            <w:tcW w:w="1010" w:type="pct"/>
            <w:shd w:val="clear" w:color="auto" w:fill="BFBFBF" w:themeFill="background1" w:themeFillShade="BF"/>
          </w:tcPr>
          <w:p w14:paraId="49BA0534" w14:textId="77777777" w:rsidR="00762949" w:rsidRDefault="00762949" w:rsidP="00184FCF">
            <w:pPr>
              <w:jc w:val="both"/>
              <w:rPr>
                <w:rFonts w:cs="Arial"/>
                <w:b/>
              </w:rPr>
            </w:pPr>
            <w:r>
              <w:rPr>
                <w:rFonts w:cs="Arial"/>
                <w:b/>
              </w:rPr>
              <w:t>Receiver</w:t>
            </w:r>
          </w:p>
        </w:tc>
        <w:tc>
          <w:tcPr>
            <w:tcW w:w="3990" w:type="pct"/>
          </w:tcPr>
          <w:p w14:paraId="00666A45" w14:textId="77777777" w:rsidR="00206F6A" w:rsidRDefault="00206F6A"/>
        </w:tc>
      </w:tr>
    </w:tbl>
    <w:p w14:paraId="60A1C26D" w14:textId="77777777" w:rsidR="00762949" w:rsidRDefault="00762949" w:rsidP="00762949"/>
    <w:p w14:paraId="38ACBF9E" w14:textId="77777777" w:rsidR="00762949" w:rsidRDefault="00762949" w:rsidP="00762949">
      <w:pPr>
        <w:pStyle w:val="RETechSignal"/>
      </w:pPr>
      <w:bookmarkStart w:id="392" w:name="_3bc8636a3fa04f4e5a8b80a131301ff6"/>
      <w:proofErr w:type="spellStart"/>
      <w:r>
        <w:t>NfcDevcTap_No_Rq</w:t>
      </w:r>
      <w:bookmarkEnd w:id="392"/>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D78C6CF" w14:textId="77777777" w:rsidTr="00184FCF">
        <w:trPr>
          <w:trHeight w:val="166"/>
        </w:trPr>
        <w:tc>
          <w:tcPr>
            <w:tcW w:w="1010" w:type="pct"/>
            <w:shd w:val="clear" w:color="auto" w:fill="BFBFBF" w:themeFill="background1" w:themeFillShade="BF"/>
          </w:tcPr>
          <w:p w14:paraId="563FD914"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A77B572" w14:textId="77777777" w:rsidR="00762949" w:rsidRPr="009E3B7C" w:rsidRDefault="00762949" w:rsidP="00184FCF">
            <w:pPr>
              <w:jc w:val="both"/>
              <w:rPr>
                <w:rFonts w:cs="Arial"/>
                <w:b/>
              </w:rPr>
            </w:pPr>
            <w:proofErr w:type="spellStart"/>
            <w:r>
              <w:rPr>
                <w:rFonts w:cs="Arial"/>
                <w:b/>
              </w:rPr>
              <w:t>NfcDevcTap_No_Rq</w:t>
            </w:r>
            <w:proofErr w:type="spellEnd"/>
          </w:p>
        </w:tc>
      </w:tr>
      <w:tr w:rsidR="00762949" w:rsidRPr="009E3B7C" w14:paraId="1588C20E" w14:textId="77777777" w:rsidTr="00184FCF">
        <w:trPr>
          <w:trHeight w:val="332"/>
        </w:trPr>
        <w:tc>
          <w:tcPr>
            <w:tcW w:w="1010" w:type="pct"/>
            <w:shd w:val="clear" w:color="auto" w:fill="BFBFBF" w:themeFill="background1" w:themeFillShade="BF"/>
          </w:tcPr>
          <w:p w14:paraId="6D6FB85B" w14:textId="77777777" w:rsidR="00762949" w:rsidRDefault="00762949" w:rsidP="00184FCF">
            <w:pPr>
              <w:jc w:val="both"/>
              <w:rPr>
                <w:rFonts w:cs="Arial"/>
                <w:b/>
              </w:rPr>
            </w:pPr>
            <w:r>
              <w:rPr>
                <w:rFonts w:cs="Arial"/>
                <w:b/>
              </w:rPr>
              <w:t>Description</w:t>
            </w:r>
          </w:p>
        </w:tc>
        <w:tc>
          <w:tcPr>
            <w:tcW w:w="3990" w:type="pct"/>
          </w:tcPr>
          <w:p w14:paraId="72006DFF" w14:textId="77777777" w:rsidR="00762949" w:rsidRDefault="00762949" w:rsidP="00184FCF">
            <w:pPr>
              <w:jc w:val="both"/>
              <w:rPr>
                <w:rFonts w:cs="Arial"/>
              </w:rPr>
            </w:pPr>
            <w:r>
              <w:rPr>
                <w:rFonts w:cs="Arial"/>
              </w:rPr>
              <w:t>Event counter transmitted during "tap" event</w:t>
            </w:r>
          </w:p>
        </w:tc>
      </w:tr>
      <w:tr w:rsidR="00762949" w:rsidRPr="009E3B7C" w14:paraId="15DB0762" w14:textId="77777777" w:rsidTr="00184FCF">
        <w:trPr>
          <w:trHeight w:val="332"/>
        </w:trPr>
        <w:tc>
          <w:tcPr>
            <w:tcW w:w="1010" w:type="pct"/>
            <w:shd w:val="clear" w:color="auto" w:fill="BFBFBF" w:themeFill="background1" w:themeFillShade="BF"/>
          </w:tcPr>
          <w:p w14:paraId="3A8954A6" w14:textId="77777777" w:rsidR="00762949" w:rsidRPr="00F161E5" w:rsidRDefault="00762949" w:rsidP="00184FCF">
            <w:pPr>
              <w:jc w:val="both"/>
              <w:rPr>
                <w:rFonts w:cs="Arial"/>
                <w:b/>
              </w:rPr>
            </w:pPr>
            <w:r>
              <w:rPr>
                <w:rFonts w:cs="Arial"/>
                <w:b/>
              </w:rPr>
              <w:t>Encoding</w:t>
            </w:r>
          </w:p>
        </w:tc>
        <w:tc>
          <w:tcPr>
            <w:tcW w:w="3990" w:type="pct"/>
          </w:tcPr>
          <w:p w14:paraId="41813BAC" w14:textId="77777777" w:rsidR="00920C72" w:rsidRDefault="000F1FDF" w:rsidP="00920C72">
            <w:hyperlink w:anchor="_64468bb5a0a50c7797926c8ea4df891e" w:history="1">
              <w:r w:rsidR="00920C72">
                <w:rPr>
                  <w:rStyle w:val="Hyperlink"/>
                </w:rPr>
                <w:t>UnitlessValue3bit_ET</w:t>
              </w:r>
            </w:hyperlink>
          </w:p>
        </w:tc>
      </w:tr>
      <w:tr w:rsidR="00762949" w:rsidRPr="009E3B7C" w14:paraId="0F3D2ABB" w14:textId="77777777" w:rsidTr="00184FCF">
        <w:trPr>
          <w:trHeight w:val="332"/>
        </w:trPr>
        <w:tc>
          <w:tcPr>
            <w:tcW w:w="1010" w:type="pct"/>
            <w:shd w:val="clear" w:color="auto" w:fill="BFBFBF" w:themeFill="background1" w:themeFillShade="BF"/>
          </w:tcPr>
          <w:p w14:paraId="0EB70289" w14:textId="77777777" w:rsidR="00762949" w:rsidRPr="00F161E5" w:rsidRDefault="00762949" w:rsidP="00184FCF">
            <w:pPr>
              <w:jc w:val="both"/>
              <w:rPr>
                <w:rFonts w:cs="Arial"/>
                <w:b/>
              </w:rPr>
            </w:pPr>
            <w:r>
              <w:rPr>
                <w:rFonts w:cs="Arial"/>
                <w:b/>
              </w:rPr>
              <w:t>Size</w:t>
            </w:r>
          </w:p>
        </w:tc>
        <w:tc>
          <w:tcPr>
            <w:tcW w:w="3990" w:type="pct"/>
          </w:tcPr>
          <w:p w14:paraId="1DE903A2" w14:textId="77777777" w:rsidR="00920C72" w:rsidRDefault="00920C72" w:rsidP="00920C72">
            <w:r>
              <w:t>Not set</w:t>
            </w:r>
          </w:p>
        </w:tc>
      </w:tr>
      <w:tr w:rsidR="00762949" w:rsidRPr="009E3B7C" w14:paraId="6E3266FA" w14:textId="77777777" w:rsidTr="00184FCF">
        <w:trPr>
          <w:trHeight w:val="332"/>
        </w:trPr>
        <w:tc>
          <w:tcPr>
            <w:tcW w:w="1010" w:type="pct"/>
            <w:shd w:val="clear" w:color="auto" w:fill="BFBFBF" w:themeFill="background1" w:themeFillShade="BF"/>
          </w:tcPr>
          <w:p w14:paraId="389D0959" w14:textId="77777777" w:rsidR="00762949" w:rsidRDefault="00762949" w:rsidP="00184FCF">
            <w:pPr>
              <w:jc w:val="both"/>
              <w:rPr>
                <w:rFonts w:cs="Arial"/>
                <w:b/>
              </w:rPr>
            </w:pPr>
            <w:r>
              <w:rPr>
                <w:rFonts w:cs="Arial"/>
                <w:b/>
              </w:rPr>
              <w:t>Transmitter</w:t>
            </w:r>
          </w:p>
        </w:tc>
        <w:tc>
          <w:tcPr>
            <w:tcW w:w="3990" w:type="pct"/>
          </w:tcPr>
          <w:p w14:paraId="7B7C64C2" w14:textId="77777777" w:rsidR="00206F6A" w:rsidRDefault="00206F6A"/>
        </w:tc>
      </w:tr>
      <w:tr w:rsidR="00762949" w:rsidRPr="009E3B7C" w14:paraId="2245B793" w14:textId="77777777" w:rsidTr="00184FCF">
        <w:trPr>
          <w:trHeight w:val="332"/>
        </w:trPr>
        <w:tc>
          <w:tcPr>
            <w:tcW w:w="1010" w:type="pct"/>
            <w:shd w:val="clear" w:color="auto" w:fill="BFBFBF" w:themeFill="background1" w:themeFillShade="BF"/>
          </w:tcPr>
          <w:p w14:paraId="1EA57271" w14:textId="77777777" w:rsidR="00762949" w:rsidRDefault="00762949" w:rsidP="00184FCF">
            <w:pPr>
              <w:jc w:val="both"/>
              <w:rPr>
                <w:rFonts w:cs="Arial"/>
                <w:b/>
              </w:rPr>
            </w:pPr>
            <w:r>
              <w:rPr>
                <w:rFonts w:cs="Arial"/>
                <w:b/>
              </w:rPr>
              <w:t>Receiver</w:t>
            </w:r>
          </w:p>
        </w:tc>
        <w:tc>
          <w:tcPr>
            <w:tcW w:w="3990" w:type="pct"/>
          </w:tcPr>
          <w:p w14:paraId="4C242900" w14:textId="77777777" w:rsidR="00206F6A" w:rsidRDefault="00206F6A"/>
        </w:tc>
      </w:tr>
    </w:tbl>
    <w:p w14:paraId="67A03C52" w14:textId="77777777" w:rsidR="00762949" w:rsidRDefault="00762949" w:rsidP="00762949"/>
    <w:p w14:paraId="0936FF4B" w14:textId="77777777" w:rsidR="00762949" w:rsidRDefault="00762949" w:rsidP="00762949">
      <w:pPr>
        <w:pStyle w:val="RETechSignal"/>
      </w:pPr>
      <w:bookmarkStart w:id="393" w:name="_e2b1229dbea424d177db3a4c82e10532"/>
      <w:proofErr w:type="spellStart"/>
      <w:r>
        <w:t>NfcDevc_D_Cmd</w:t>
      </w:r>
      <w:bookmarkEnd w:id="393"/>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2E762C20" w14:textId="77777777" w:rsidTr="00184FCF">
        <w:trPr>
          <w:trHeight w:val="166"/>
        </w:trPr>
        <w:tc>
          <w:tcPr>
            <w:tcW w:w="1010" w:type="pct"/>
            <w:shd w:val="clear" w:color="auto" w:fill="BFBFBF" w:themeFill="background1" w:themeFillShade="BF"/>
          </w:tcPr>
          <w:p w14:paraId="1DEC8A22"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67C026F" w14:textId="77777777" w:rsidR="00762949" w:rsidRPr="009E3B7C" w:rsidRDefault="00762949" w:rsidP="00184FCF">
            <w:pPr>
              <w:jc w:val="both"/>
              <w:rPr>
                <w:rFonts w:cs="Arial"/>
                <w:b/>
              </w:rPr>
            </w:pPr>
            <w:proofErr w:type="spellStart"/>
            <w:r>
              <w:rPr>
                <w:rFonts w:cs="Arial"/>
                <w:b/>
              </w:rPr>
              <w:t>NfcDevc_D_Cmd</w:t>
            </w:r>
            <w:proofErr w:type="spellEnd"/>
          </w:p>
        </w:tc>
      </w:tr>
      <w:tr w:rsidR="00762949" w:rsidRPr="009E3B7C" w14:paraId="7B791F3F" w14:textId="77777777" w:rsidTr="00184FCF">
        <w:trPr>
          <w:trHeight w:val="332"/>
        </w:trPr>
        <w:tc>
          <w:tcPr>
            <w:tcW w:w="1010" w:type="pct"/>
            <w:shd w:val="clear" w:color="auto" w:fill="BFBFBF" w:themeFill="background1" w:themeFillShade="BF"/>
          </w:tcPr>
          <w:p w14:paraId="06878C43" w14:textId="77777777" w:rsidR="00762949" w:rsidRDefault="00762949" w:rsidP="00184FCF">
            <w:pPr>
              <w:jc w:val="both"/>
              <w:rPr>
                <w:rFonts w:cs="Arial"/>
                <w:b/>
              </w:rPr>
            </w:pPr>
            <w:r>
              <w:rPr>
                <w:rFonts w:cs="Arial"/>
                <w:b/>
              </w:rPr>
              <w:t>Description</w:t>
            </w:r>
          </w:p>
        </w:tc>
        <w:tc>
          <w:tcPr>
            <w:tcW w:w="3990" w:type="pct"/>
          </w:tcPr>
          <w:p w14:paraId="191CA881" w14:textId="77777777" w:rsidR="00762949" w:rsidRDefault="00762949" w:rsidP="00184FCF">
            <w:pPr>
              <w:jc w:val="both"/>
              <w:rPr>
                <w:rFonts w:cs="Arial"/>
              </w:rPr>
            </w:pPr>
            <w:r>
              <w:rPr>
                <w:rFonts w:cs="Arial"/>
              </w:rPr>
              <w:t>Indicates what kind of command was requested</w:t>
            </w:r>
          </w:p>
        </w:tc>
      </w:tr>
      <w:tr w:rsidR="00762949" w:rsidRPr="009E3B7C" w14:paraId="7058BD98" w14:textId="77777777" w:rsidTr="00184FCF">
        <w:trPr>
          <w:trHeight w:val="332"/>
        </w:trPr>
        <w:tc>
          <w:tcPr>
            <w:tcW w:w="1010" w:type="pct"/>
            <w:shd w:val="clear" w:color="auto" w:fill="BFBFBF" w:themeFill="background1" w:themeFillShade="BF"/>
          </w:tcPr>
          <w:p w14:paraId="70B0B18A" w14:textId="77777777" w:rsidR="00762949" w:rsidRPr="00F161E5" w:rsidRDefault="00762949" w:rsidP="00184FCF">
            <w:pPr>
              <w:jc w:val="both"/>
              <w:rPr>
                <w:rFonts w:cs="Arial"/>
                <w:b/>
              </w:rPr>
            </w:pPr>
            <w:r>
              <w:rPr>
                <w:rFonts w:cs="Arial"/>
                <w:b/>
              </w:rPr>
              <w:t>Encoding</w:t>
            </w:r>
          </w:p>
        </w:tc>
        <w:tc>
          <w:tcPr>
            <w:tcW w:w="3990" w:type="pct"/>
          </w:tcPr>
          <w:p w14:paraId="4597EC80" w14:textId="77777777" w:rsidR="00920C72" w:rsidRDefault="000F1FDF" w:rsidP="00920C72">
            <w:hyperlink w:anchor="_410e9923ebab3defe93fc9bdb1b56b6c" w:history="1">
              <w:proofErr w:type="spellStart"/>
              <w:r w:rsidR="00920C72">
                <w:rPr>
                  <w:rStyle w:val="Hyperlink"/>
                </w:rPr>
                <w:t>NfcDevcCmd_D_Rq_ET</w:t>
              </w:r>
              <w:proofErr w:type="spellEnd"/>
            </w:hyperlink>
          </w:p>
        </w:tc>
      </w:tr>
      <w:tr w:rsidR="00762949" w:rsidRPr="009E3B7C" w14:paraId="202DD70D" w14:textId="77777777" w:rsidTr="00184FCF">
        <w:trPr>
          <w:trHeight w:val="332"/>
        </w:trPr>
        <w:tc>
          <w:tcPr>
            <w:tcW w:w="1010" w:type="pct"/>
            <w:shd w:val="clear" w:color="auto" w:fill="BFBFBF" w:themeFill="background1" w:themeFillShade="BF"/>
          </w:tcPr>
          <w:p w14:paraId="176E5AEB" w14:textId="77777777" w:rsidR="00762949" w:rsidRPr="00F161E5" w:rsidRDefault="00762949" w:rsidP="00184FCF">
            <w:pPr>
              <w:jc w:val="both"/>
              <w:rPr>
                <w:rFonts w:cs="Arial"/>
                <w:b/>
              </w:rPr>
            </w:pPr>
            <w:r>
              <w:rPr>
                <w:rFonts w:cs="Arial"/>
                <w:b/>
              </w:rPr>
              <w:t>Size</w:t>
            </w:r>
          </w:p>
        </w:tc>
        <w:tc>
          <w:tcPr>
            <w:tcW w:w="3990" w:type="pct"/>
          </w:tcPr>
          <w:p w14:paraId="7FA2B605" w14:textId="77777777" w:rsidR="00920C72" w:rsidRDefault="00920C72" w:rsidP="00920C72">
            <w:r>
              <w:t>Not set</w:t>
            </w:r>
          </w:p>
        </w:tc>
      </w:tr>
      <w:tr w:rsidR="00762949" w:rsidRPr="009E3B7C" w14:paraId="30792AA0" w14:textId="77777777" w:rsidTr="00184FCF">
        <w:trPr>
          <w:trHeight w:val="332"/>
        </w:trPr>
        <w:tc>
          <w:tcPr>
            <w:tcW w:w="1010" w:type="pct"/>
            <w:shd w:val="clear" w:color="auto" w:fill="BFBFBF" w:themeFill="background1" w:themeFillShade="BF"/>
          </w:tcPr>
          <w:p w14:paraId="199FE3AB" w14:textId="77777777" w:rsidR="00762949" w:rsidRDefault="00762949" w:rsidP="00184FCF">
            <w:pPr>
              <w:jc w:val="both"/>
              <w:rPr>
                <w:rFonts w:cs="Arial"/>
                <w:b/>
              </w:rPr>
            </w:pPr>
            <w:r>
              <w:rPr>
                <w:rFonts w:cs="Arial"/>
                <w:b/>
              </w:rPr>
              <w:t>Transmitter</w:t>
            </w:r>
          </w:p>
        </w:tc>
        <w:tc>
          <w:tcPr>
            <w:tcW w:w="3990" w:type="pct"/>
          </w:tcPr>
          <w:p w14:paraId="25EDD7B6" w14:textId="77777777" w:rsidR="00206F6A" w:rsidRDefault="00206F6A"/>
        </w:tc>
      </w:tr>
      <w:tr w:rsidR="00762949" w:rsidRPr="009E3B7C" w14:paraId="438D7E2F" w14:textId="77777777" w:rsidTr="00184FCF">
        <w:trPr>
          <w:trHeight w:val="332"/>
        </w:trPr>
        <w:tc>
          <w:tcPr>
            <w:tcW w:w="1010" w:type="pct"/>
            <w:shd w:val="clear" w:color="auto" w:fill="BFBFBF" w:themeFill="background1" w:themeFillShade="BF"/>
          </w:tcPr>
          <w:p w14:paraId="3364F6DF" w14:textId="77777777" w:rsidR="00762949" w:rsidRDefault="00762949" w:rsidP="00184FCF">
            <w:pPr>
              <w:jc w:val="both"/>
              <w:rPr>
                <w:rFonts w:cs="Arial"/>
                <w:b/>
              </w:rPr>
            </w:pPr>
            <w:r>
              <w:rPr>
                <w:rFonts w:cs="Arial"/>
                <w:b/>
              </w:rPr>
              <w:t>Receiver</w:t>
            </w:r>
          </w:p>
        </w:tc>
        <w:tc>
          <w:tcPr>
            <w:tcW w:w="3990" w:type="pct"/>
          </w:tcPr>
          <w:p w14:paraId="435F8C13" w14:textId="77777777" w:rsidR="00206F6A" w:rsidRDefault="00206F6A"/>
        </w:tc>
      </w:tr>
    </w:tbl>
    <w:p w14:paraId="262E9D47" w14:textId="77777777" w:rsidR="00762949" w:rsidRDefault="00762949" w:rsidP="00762949"/>
    <w:p w14:paraId="65547C37" w14:textId="77777777" w:rsidR="00762949" w:rsidRDefault="00762949" w:rsidP="00762949">
      <w:pPr>
        <w:pStyle w:val="RETechSignal"/>
      </w:pPr>
      <w:bookmarkStart w:id="394" w:name="_51dc0703c599ca301f20eec1a7047b4f"/>
      <w:proofErr w:type="spellStart"/>
      <w:r>
        <w:t>NfcDevc_D_Dsply</w:t>
      </w:r>
      <w:bookmarkEnd w:id="394"/>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1F18E0BB" w14:textId="77777777" w:rsidTr="00184FCF">
        <w:trPr>
          <w:trHeight w:val="166"/>
        </w:trPr>
        <w:tc>
          <w:tcPr>
            <w:tcW w:w="1010" w:type="pct"/>
            <w:shd w:val="clear" w:color="auto" w:fill="BFBFBF" w:themeFill="background1" w:themeFillShade="BF"/>
          </w:tcPr>
          <w:p w14:paraId="752E387F"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93A5D45" w14:textId="77777777" w:rsidR="00762949" w:rsidRPr="009E3B7C" w:rsidRDefault="00762949" w:rsidP="00184FCF">
            <w:pPr>
              <w:jc w:val="both"/>
              <w:rPr>
                <w:rFonts w:cs="Arial"/>
                <w:b/>
              </w:rPr>
            </w:pPr>
            <w:proofErr w:type="spellStart"/>
            <w:r>
              <w:rPr>
                <w:rFonts w:cs="Arial"/>
                <w:b/>
              </w:rPr>
              <w:t>NfcDevc_D_Dsply</w:t>
            </w:r>
            <w:proofErr w:type="spellEnd"/>
          </w:p>
        </w:tc>
      </w:tr>
      <w:tr w:rsidR="00762949" w:rsidRPr="009E3B7C" w14:paraId="7AF61900" w14:textId="77777777" w:rsidTr="00184FCF">
        <w:trPr>
          <w:trHeight w:val="332"/>
        </w:trPr>
        <w:tc>
          <w:tcPr>
            <w:tcW w:w="1010" w:type="pct"/>
            <w:shd w:val="clear" w:color="auto" w:fill="BFBFBF" w:themeFill="background1" w:themeFillShade="BF"/>
          </w:tcPr>
          <w:p w14:paraId="18723669" w14:textId="77777777" w:rsidR="00762949" w:rsidRDefault="00762949" w:rsidP="00184FCF">
            <w:pPr>
              <w:jc w:val="both"/>
              <w:rPr>
                <w:rFonts w:cs="Arial"/>
                <w:b/>
              </w:rPr>
            </w:pPr>
            <w:r>
              <w:rPr>
                <w:rFonts w:cs="Arial"/>
                <w:b/>
              </w:rPr>
              <w:t>Description</w:t>
            </w:r>
          </w:p>
        </w:tc>
        <w:tc>
          <w:tcPr>
            <w:tcW w:w="3990" w:type="pct"/>
          </w:tcPr>
          <w:p w14:paraId="709E10C4" w14:textId="77777777" w:rsidR="00762949" w:rsidRDefault="00762949" w:rsidP="00184FCF">
            <w:pPr>
              <w:jc w:val="both"/>
              <w:rPr>
                <w:rFonts w:cs="Arial"/>
              </w:rPr>
            </w:pPr>
            <w:r>
              <w:rPr>
                <w:rFonts w:cs="Arial"/>
              </w:rPr>
              <w:t>This signal is transmitted by Body Control Module (BCM) as a result of key search to trigger Near Field Communication (NFC) related warnings in cluster.</w:t>
            </w:r>
          </w:p>
        </w:tc>
      </w:tr>
      <w:tr w:rsidR="00762949" w:rsidRPr="009E3B7C" w14:paraId="2A9E9BE0" w14:textId="77777777" w:rsidTr="00184FCF">
        <w:trPr>
          <w:trHeight w:val="332"/>
        </w:trPr>
        <w:tc>
          <w:tcPr>
            <w:tcW w:w="1010" w:type="pct"/>
            <w:shd w:val="clear" w:color="auto" w:fill="BFBFBF" w:themeFill="background1" w:themeFillShade="BF"/>
          </w:tcPr>
          <w:p w14:paraId="4E2A011F" w14:textId="77777777" w:rsidR="00762949" w:rsidRPr="00F161E5" w:rsidRDefault="00762949" w:rsidP="00184FCF">
            <w:pPr>
              <w:jc w:val="both"/>
              <w:rPr>
                <w:rFonts w:cs="Arial"/>
                <w:b/>
              </w:rPr>
            </w:pPr>
            <w:r>
              <w:rPr>
                <w:rFonts w:cs="Arial"/>
                <w:b/>
              </w:rPr>
              <w:t>Encoding</w:t>
            </w:r>
          </w:p>
        </w:tc>
        <w:tc>
          <w:tcPr>
            <w:tcW w:w="3990" w:type="pct"/>
          </w:tcPr>
          <w:p w14:paraId="3C79E04C" w14:textId="77777777" w:rsidR="00920C72" w:rsidRDefault="000F1FDF" w:rsidP="00920C72">
            <w:hyperlink w:anchor="_71e5de2b54904acb29e6f6c3e2ecf28e" w:history="1">
              <w:proofErr w:type="spellStart"/>
              <w:r w:rsidR="00920C72">
                <w:rPr>
                  <w:rStyle w:val="Hyperlink"/>
                </w:rPr>
                <w:t>NfcDevcDsply_D_Rq_ET</w:t>
              </w:r>
              <w:proofErr w:type="spellEnd"/>
            </w:hyperlink>
          </w:p>
        </w:tc>
      </w:tr>
      <w:tr w:rsidR="00762949" w:rsidRPr="009E3B7C" w14:paraId="7ACE9296" w14:textId="77777777" w:rsidTr="00184FCF">
        <w:trPr>
          <w:trHeight w:val="332"/>
        </w:trPr>
        <w:tc>
          <w:tcPr>
            <w:tcW w:w="1010" w:type="pct"/>
            <w:shd w:val="clear" w:color="auto" w:fill="BFBFBF" w:themeFill="background1" w:themeFillShade="BF"/>
          </w:tcPr>
          <w:p w14:paraId="21CEB92B" w14:textId="77777777" w:rsidR="00762949" w:rsidRPr="00F161E5" w:rsidRDefault="00762949" w:rsidP="00184FCF">
            <w:pPr>
              <w:jc w:val="both"/>
              <w:rPr>
                <w:rFonts w:cs="Arial"/>
                <w:b/>
              </w:rPr>
            </w:pPr>
            <w:r>
              <w:rPr>
                <w:rFonts w:cs="Arial"/>
                <w:b/>
              </w:rPr>
              <w:t>Size</w:t>
            </w:r>
          </w:p>
        </w:tc>
        <w:tc>
          <w:tcPr>
            <w:tcW w:w="3990" w:type="pct"/>
          </w:tcPr>
          <w:p w14:paraId="12A26377" w14:textId="77777777" w:rsidR="00920C72" w:rsidRDefault="00920C72" w:rsidP="00920C72">
            <w:r>
              <w:t>Not set</w:t>
            </w:r>
          </w:p>
        </w:tc>
      </w:tr>
      <w:tr w:rsidR="00762949" w:rsidRPr="009E3B7C" w14:paraId="0D4ED4FA" w14:textId="77777777" w:rsidTr="00184FCF">
        <w:trPr>
          <w:trHeight w:val="332"/>
        </w:trPr>
        <w:tc>
          <w:tcPr>
            <w:tcW w:w="1010" w:type="pct"/>
            <w:shd w:val="clear" w:color="auto" w:fill="BFBFBF" w:themeFill="background1" w:themeFillShade="BF"/>
          </w:tcPr>
          <w:p w14:paraId="61DA73D5" w14:textId="77777777" w:rsidR="00762949" w:rsidRDefault="00762949" w:rsidP="00184FCF">
            <w:pPr>
              <w:jc w:val="both"/>
              <w:rPr>
                <w:rFonts w:cs="Arial"/>
                <w:b/>
              </w:rPr>
            </w:pPr>
            <w:r>
              <w:rPr>
                <w:rFonts w:cs="Arial"/>
                <w:b/>
              </w:rPr>
              <w:t>Transmitter</w:t>
            </w:r>
          </w:p>
        </w:tc>
        <w:tc>
          <w:tcPr>
            <w:tcW w:w="3990" w:type="pct"/>
          </w:tcPr>
          <w:p w14:paraId="149AAF96" w14:textId="77777777" w:rsidR="00206F6A" w:rsidRDefault="00206F6A"/>
        </w:tc>
      </w:tr>
      <w:tr w:rsidR="00762949" w:rsidRPr="009E3B7C" w14:paraId="3C786695" w14:textId="77777777" w:rsidTr="00184FCF">
        <w:trPr>
          <w:trHeight w:val="332"/>
        </w:trPr>
        <w:tc>
          <w:tcPr>
            <w:tcW w:w="1010" w:type="pct"/>
            <w:shd w:val="clear" w:color="auto" w:fill="BFBFBF" w:themeFill="background1" w:themeFillShade="BF"/>
          </w:tcPr>
          <w:p w14:paraId="244D393D" w14:textId="77777777" w:rsidR="00762949" w:rsidRDefault="00762949" w:rsidP="00184FCF">
            <w:pPr>
              <w:jc w:val="both"/>
              <w:rPr>
                <w:rFonts w:cs="Arial"/>
                <w:b/>
              </w:rPr>
            </w:pPr>
            <w:r>
              <w:rPr>
                <w:rFonts w:cs="Arial"/>
                <w:b/>
              </w:rPr>
              <w:t>Receiver</w:t>
            </w:r>
          </w:p>
        </w:tc>
        <w:tc>
          <w:tcPr>
            <w:tcW w:w="3990" w:type="pct"/>
          </w:tcPr>
          <w:p w14:paraId="41999866" w14:textId="77777777" w:rsidR="00206F6A" w:rsidRDefault="00206F6A"/>
        </w:tc>
      </w:tr>
    </w:tbl>
    <w:p w14:paraId="720440B0" w14:textId="77777777" w:rsidR="00762949" w:rsidRDefault="00762949" w:rsidP="00762949"/>
    <w:p w14:paraId="2832829F" w14:textId="77777777" w:rsidR="00762949" w:rsidRDefault="00762949" w:rsidP="00762949">
      <w:pPr>
        <w:pStyle w:val="RETechSignal"/>
      </w:pPr>
      <w:bookmarkStart w:id="395" w:name="_2ed1fc89d3498a9780c01f42ccd6c36c"/>
      <w:proofErr w:type="spellStart"/>
      <w:r>
        <w:t>NfcDevc_D_Stat</w:t>
      </w:r>
      <w:bookmarkEnd w:id="395"/>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34C5764E" w14:textId="77777777" w:rsidTr="00184FCF">
        <w:trPr>
          <w:trHeight w:val="166"/>
        </w:trPr>
        <w:tc>
          <w:tcPr>
            <w:tcW w:w="1010" w:type="pct"/>
            <w:shd w:val="clear" w:color="auto" w:fill="BFBFBF" w:themeFill="background1" w:themeFillShade="BF"/>
          </w:tcPr>
          <w:p w14:paraId="34C9C9C8" w14:textId="77777777" w:rsidR="00762949" w:rsidRPr="009E3B7C" w:rsidRDefault="00762949" w:rsidP="00184FCF">
            <w:pPr>
              <w:jc w:val="both"/>
              <w:rPr>
                <w:rFonts w:cs="Arial"/>
                <w:b/>
              </w:rPr>
            </w:pPr>
            <w:r>
              <w:rPr>
                <w:rFonts w:cs="Arial"/>
                <w:b/>
              </w:rPr>
              <w:lastRenderedPageBreak/>
              <w:t>Signal</w:t>
            </w:r>
            <w:r w:rsidRPr="009E3B7C">
              <w:rPr>
                <w:rFonts w:cs="Arial"/>
                <w:b/>
              </w:rPr>
              <w:t xml:space="preserve"> Name</w:t>
            </w:r>
          </w:p>
        </w:tc>
        <w:tc>
          <w:tcPr>
            <w:tcW w:w="3990" w:type="pct"/>
            <w:shd w:val="clear" w:color="auto" w:fill="FFFFFF" w:themeFill="background1"/>
          </w:tcPr>
          <w:p w14:paraId="3C4EC417" w14:textId="77777777" w:rsidR="00762949" w:rsidRPr="009E3B7C" w:rsidRDefault="00762949" w:rsidP="00184FCF">
            <w:pPr>
              <w:jc w:val="both"/>
              <w:rPr>
                <w:rFonts w:cs="Arial"/>
                <w:b/>
              </w:rPr>
            </w:pPr>
            <w:proofErr w:type="spellStart"/>
            <w:r>
              <w:rPr>
                <w:rFonts w:cs="Arial"/>
                <w:b/>
              </w:rPr>
              <w:t>NfcDevc_D_Stat</w:t>
            </w:r>
            <w:proofErr w:type="spellEnd"/>
          </w:p>
        </w:tc>
      </w:tr>
      <w:tr w:rsidR="00762949" w:rsidRPr="009E3B7C" w14:paraId="780C71CF" w14:textId="77777777" w:rsidTr="00184FCF">
        <w:trPr>
          <w:trHeight w:val="332"/>
        </w:trPr>
        <w:tc>
          <w:tcPr>
            <w:tcW w:w="1010" w:type="pct"/>
            <w:shd w:val="clear" w:color="auto" w:fill="BFBFBF" w:themeFill="background1" w:themeFillShade="BF"/>
          </w:tcPr>
          <w:p w14:paraId="165860E9" w14:textId="77777777" w:rsidR="00762949" w:rsidRDefault="00762949" w:rsidP="00184FCF">
            <w:pPr>
              <w:jc w:val="both"/>
              <w:rPr>
                <w:rFonts w:cs="Arial"/>
                <w:b/>
              </w:rPr>
            </w:pPr>
            <w:r>
              <w:rPr>
                <w:rFonts w:cs="Arial"/>
                <w:b/>
              </w:rPr>
              <w:t>Description</w:t>
            </w:r>
          </w:p>
        </w:tc>
        <w:tc>
          <w:tcPr>
            <w:tcW w:w="3990" w:type="pct"/>
          </w:tcPr>
          <w:p w14:paraId="578A8490" w14:textId="77777777" w:rsidR="00762949" w:rsidRDefault="00762949" w:rsidP="00184FCF">
            <w:pPr>
              <w:jc w:val="both"/>
              <w:rPr>
                <w:rFonts w:cs="Arial"/>
              </w:rPr>
            </w:pPr>
            <w:r>
              <w:rPr>
                <w:rFonts w:cs="Arial"/>
              </w:rPr>
              <w:t>Indicates the status of Near Field Communication (NFC) Command.</w:t>
            </w:r>
          </w:p>
        </w:tc>
      </w:tr>
      <w:tr w:rsidR="00762949" w:rsidRPr="009E3B7C" w14:paraId="468EF89C" w14:textId="77777777" w:rsidTr="00184FCF">
        <w:trPr>
          <w:trHeight w:val="332"/>
        </w:trPr>
        <w:tc>
          <w:tcPr>
            <w:tcW w:w="1010" w:type="pct"/>
            <w:shd w:val="clear" w:color="auto" w:fill="BFBFBF" w:themeFill="background1" w:themeFillShade="BF"/>
          </w:tcPr>
          <w:p w14:paraId="107708D0" w14:textId="77777777" w:rsidR="00762949" w:rsidRPr="00F161E5" w:rsidRDefault="00762949" w:rsidP="00184FCF">
            <w:pPr>
              <w:jc w:val="both"/>
              <w:rPr>
                <w:rFonts w:cs="Arial"/>
                <w:b/>
              </w:rPr>
            </w:pPr>
            <w:r>
              <w:rPr>
                <w:rFonts w:cs="Arial"/>
                <w:b/>
              </w:rPr>
              <w:t>Encoding</w:t>
            </w:r>
          </w:p>
        </w:tc>
        <w:tc>
          <w:tcPr>
            <w:tcW w:w="3990" w:type="pct"/>
          </w:tcPr>
          <w:p w14:paraId="4199DBB8" w14:textId="77777777" w:rsidR="00920C72" w:rsidRDefault="000F1FDF" w:rsidP="00920C72">
            <w:hyperlink w:anchor="_ebdb6bab62bc4115605b0ed080bf9152" w:history="1">
              <w:proofErr w:type="spellStart"/>
              <w:r w:rsidR="00920C72">
                <w:rPr>
                  <w:rStyle w:val="Hyperlink"/>
                </w:rPr>
                <w:t>SuccessFailNull_D_ET</w:t>
              </w:r>
              <w:proofErr w:type="spellEnd"/>
            </w:hyperlink>
          </w:p>
        </w:tc>
      </w:tr>
      <w:tr w:rsidR="00762949" w:rsidRPr="009E3B7C" w14:paraId="099D05B5" w14:textId="77777777" w:rsidTr="00184FCF">
        <w:trPr>
          <w:trHeight w:val="332"/>
        </w:trPr>
        <w:tc>
          <w:tcPr>
            <w:tcW w:w="1010" w:type="pct"/>
            <w:shd w:val="clear" w:color="auto" w:fill="BFBFBF" w:themeFill="background1" w:themeFillShade="BF"/>
          </w:tcPr>
          <w:p w14:paraId="75E45F8C" w14:textId="77777777" w:rsidR="00762949" w:rsidRPr="00F161E5" w:rsidRDefault="00762949" w:rsidP="00184FCF">
            <w:pPr>
              <w:jc w:val="both"/>
              <w:rPr>
                <w:rFonts w:cs="Arial"/>
                <w:b/>
              </w:rPr>
            </w:pPr>
            <w:r>
              <w:rPr>
                <w:rFonts w:cs="Arial"/>
                <w:b/>
              </w:rPr>
              <w:t>Size</w:t>
            </w:r>
          </w:p>
        </w:tc>
        <w:tc>
          <w:tcPr>
            <w:tcW w:w="3990" w:type="pct"/>
          </w:tcPr>
          <w:p w14:paraId="553266C2" w14:textId="77777777" w:rsidR="00920C72" w:rsidRDefault="00920C72" w:rsidP="00920C72">
            <w:r>
              <w:t>Not set</w:t>
            </w:r>
          </w:p>
        </w:tc>
      </w:tr>
      <w:tr w:rsidR="00762949" w:rsidRPr="009E3B7C" w14:paraId="3BE00601" w14:textId="77777777" w:rsidTr="00184FCF">
        <w:trPr>
          <w:trHeight w:val="332"/>
        </w:trPr>
        <w:tc>
          <w:tcPr>
            <w:tcW w:w="1010" w:type="pct"/>
            <w:shd w:val="clear" w:color="auto" w:fill="BFBFBF" w:themeFill="background1" w:themeFillShade="BF"/>
          </w:tcPr>
          <w:p w14:paraId="67F0B370" w14:textId="77777777" w:rsidR="00762949" w:rsidRDefault="00762949" w:rsidP="00184FCF">
            <w:pPr>
              <w:jc w:val="both"/>
              <w:rPr>
                <w:rFonts w:cs="Arial"/>
                <w:b/>
              </w:rPr>
            </w:pPr>
            <w:r>
              <w:rPr>
                <w:rFonts w:cs="Arial"/>
                <w:b/>
              </w:rPr>
              <w:t>Transmitter</w:t>
            </w:r>
          </w:p>
        </w:tc>
        <w:tc>
          <w:tcPr>
            <w:tcW w:w="3990" w:type="pct"/>
          </w:tcPr>
          <w:p w14:paraId="1820C2DB" w14:textId="77777777" w:rsidR="00206F6A" w:rsidRDefault="00206F6A"/>
        </w:tc>
      </w:tr>
      <w:tr w:rsidR="00762949" w:rsidRPr="009E3B7C" w14:paraId="53F061A2" w14:textId="77777777" w:rsidTr="00184FCF">
        <w:trPr>
          <w:trHeight w:val="332"/>
        </w:trPr>
        <w:tc>
          <w:tcPr>
            <w:tcW w:w="1010" w:type="pct"/>
            <w:shd w:val="clear" w:color="auto" w:fill="BFBFBF" w:themeFill="background1" w:themeFillShade="BF"/>
          </w:tcPr>
          <w:p w14:paraId="1C5321EB" w14:textId="77777777" w:rsidR="00762949" w:rsidRDefault="00762949" w:rsidP="00184FCF">
            <w:pPr>
              <w:jc w:val="both"/>
              <w:rPr>
                <w:rFonts w:cs="Arial"/>
                <w:b/>
              </w:rPr>
            </w:pPr>
            <w:r>
              <w:rPr>
                <w:rFonts w:cs="Arial"/>
                <w:b/>
              </w:rPr>
              <w:t>Receiver</w:t>
            </w:r>
          </w:p>
        </w:tc>
        <w:tc>
          <w:tcPr>
            <w:tcW w:w="3990" w:type="pct"/>
          </w:tcPr>
          <w:p w14:paraId="3C48E7C6" w14:textId="77777777" w:rsidR="00206F6A" w:rsidRDefault="00206F6A"/>
        </w:tc>
      </w:tr>
    </w:tbl>
    <w:p w14:paraId="47DE615D" w14:textId="77777777" w:rsidR="00762949" w:rsidRDefault="00762949" w:rsidP="00762949"/>
    <w:p w14:paraId="3949FAA3" w14:textId="77777777" w:rsidR="00762949" w:rsidRDefault="00762949" w:rsidP="00762949">
      <w:pPr>
        <w:pStyle w:val="RETechSignal"/>
      </w:pPr>
      <w:bookmarkStart w:id="396" w:name="_4221a5d7ad216fd9a8b902f42a976794"/>
      <w:proofErr w:type="spellStart"/>
      <w:r>
        <w:t>NfcMyKeyCreate_D_Rq</w:t>
      </w:r>
      <w:bookmarkEnd w:id="396"/>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2FFA3C49" w14:textId="77777777" w:rsidTr="00184FCF">
        <w:trPr>
          <w:trHeight w:val="166"/>
        </w:trPr>
        <w:tc>
          <w:tcPr>
            <w:tcW w:w="1010" w:type="pct"/>
            <w:shd w:val="clear" w:color="auto" w:fill="BFBFBF" w:themeFill="background1" w:themeFillShade="BF"/>
          </w:tcPr>
          <w:p w14:paraId="66210E7D"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D35B1FF" w14:textId="77777777" w:rsidR="00762949" w:rsidRPr="009E3B7C" w:rsidRDefault="00762949" w:rsidP="00184FCF">
            <w:pPr>
              <w:jc w:val="both"/>
              <w:rPr>
                <w:rFonts w:cs="Arial"/>
                <w:b/>
              </w:rPr>
            </w:pPr>
            <w:proofErr w:type="spellStart"/>
            <w:r>
              <w:rPr>
                <w:rFonts w:cs="Arial"/>
                <w:b/>
              </w:rPr>
              <w:t>NfcMyKeyCreate_D_Rq</w:t>
            </w:r>
            <w:proofErr w:type="spellEnd"/>
          </w:p>
        </w:tc>
      </w:tr>
      <w:tr w:rsidR="00762949" w:rsidRPr="009E3B7C" w14:paraId="6D979528" w14:textId="77777777" w:rsidTr="00184FCF">
        <w:trPr>
          <w:trHeight w:val="332"/>
        </w:trPr>
        <w:tc>
          <w:tcPr>
            <w:tcW w:w="1010" w:type="pct"/>
            <w:shd w:val="clear" w:color="auto" w:fill="BFBFBF" w:themeFill="background1" w:themeFillShade="BF"/>
          </w:tcPr>
          <w:p w14:paraId="2DE77C49" w14:textId="77777777" w:rsidR="00762949" w:rsidRDefault="00762949" w:rsidP="00184FCF">
            <w:pPr>
              <w:jc w:val="both"/>
              <w:rPr>
                <w:rFonts w:cs="Arial"/>
                <w:b/>
              </w:rPr>
            </w:pPr>
            <w:r>
              <w:rPr>
                <w:rFonts w:cs="Arial"/>
                <w:b/>
              </w:rPr>
              <w:t>Description</w:t>
            </w:r>
          </w:p>
        </w:tc>
        <w:tc>
          <w:tcPr>
            <w:tcW w:w="3990" w:type="pct"/>
          </w:tcPr>
          <w:p w14:paraId="2497C61A" w14:textId="77777777" w:rsidR="00762949" w:rsidRDefault="00762949" w:rsidP="00184FCF">
            <w:pPr>
              <w:jc w:val="both"/>
              <w:rPr>
                <w:rFonts w:cs="Arial"/>
              </w:rPr>
            </w:pPr>
            <w:r>
              <w:rPr>
                <w:rFonts w:cs="Arial"/>
              </w:rPr>
              <w:t xml:space="preserve">A request to create a new </w:t>
            </w:r>
            <w:proofErr w:type="spellStart"/>
            <w:r>
              <w:rPr>
                <w:rFonts w:cs="Arial"/>
              </w:rPr>
              <w:t>MyKey</w:t>
            </w:r>
            <w:proofErr w:type="spellEnd"/>
            <w:r>
              <w:rPr>
                <w:rFonts w:cs="Arial"/>
              </w:rPr>
              <w:t xml:space="preserve"> from an NFC device</w:t>
            </w:r>
          </w:p>
        </w:tc>
      </w:tr>
      <w:tr w:rsidR="00762949" w:rsidRPr="009E3B7C" w14:paraId="12B2C4D0" w14:textId="77777777" w:rsidTr="00184FCF">
        <w:trPr>
          <w:trHeight w:val="332"/>
        </w:trPr>
        <w:tc>
          <w:tcPr>
            <w:tcW w:w="1010" w:type="pct"/>
            <w:shd w:val="clear" w:color="auto" w:fill="BFBFBF" w:themeFill="background1" w:themeFillShade="BF"/>
          </w:tcPr>
          <w:p w14:paraId="6B4204D5" w14:textId="77777777" w:rsidR="00762949" w:rsidRPr="00F161E5" w:rsidRDefault="00762949" w:rsidP="00184FCF">
            <w:pPr>
              <w:jc w:val="both"/>
              <w:rPr>
                <w:rFonts w:cs="Arial"/>
                <w:b/>
              </w:rPr>
            </w:pPr>
            <w:r>
              <w:rPr>
                <w:rFonts w:cs="Arial"/>
                <w:b/>
              </w:rPr>
              <w:t>Encoding</w:t>
            </w:r>
          </w:p>
        </w:tc>
        <w:tc>
          <w:tcPr>
            <w:tcW w:w="3990" w:type="pct"/>
          </w:tcPr>
          <w:p w14:paraId="5EC04F65" w14:textId="77777777" w:rsidR="00920C72" w:rsidRDefault="000F1FDF" w:rsidP="00920C72">
            <w:hyperlink w:anchor="_23223749c15689d80659a124619fbc0d" w:history="1">
              <w:proofErr w:type="spellStart"/>
              <w:r w:rsidR="00920C72">
                <w:rPr>
                  <w:rStyle w:val="Hyperlink"/>
                </w:rPr>
                <w:t>RequestNull_ET</w:t>
              </w:r>
              <w:proofErr w:type="spellEnd"/>
            </w:hyperlink>
          </w:p>
        </w:tc>
      </w:tr>
      <w:tr w:rsidR="00762949" w:rsidRPr="009E3B7C" w14:paraId="028DE2EC" w14:textId="77777777" w:rsidTr="00184FCF">
        <w:trPr>
          <w:trHeight w:val="332"/>
        </w:trPr>
        <w:tc>
          <w:tcPr>
            <w:tcW w:w="1010" w:type="pct"/>
            <w:shd w:val="clear" w:color="auto" w:fill="BFBFBF" w:themeFill="background1" w:themeFillShade="BF"/>
          </w:tcPr>
          <w:p w14:paraId="6F352159" w14:textId="77777777" w:rsidR="00762949" w:rsidRPr="00F161E5" w:rsidRDefault="00762949" w:rsidP="00184FCF">
            <w:pPr>
              <w:jc w:val="both"/>
              <w:rPr>
                <w:rFonts w:cs="Arial"/>
                <w:b/>
              </w:rPr>
            </w:pPr>
            <w:r>
              <w:rPr>
                <w:rFonts w:cs="Arial"/>
                <w:b/>
              </w:rPr>
              <w:t>Size</w:t>
            </w:r>
          </w:p>
        </w:tc>
        <w:tc>
          <w:tcPr>
            <w:tcW w:w="3990" w:type="pct"/>
          </w:tcPr>
          <w:p w14:paraId="644D3F9A" w14:textId="77777777" w:rsidR="00920C72" w:rsidRDefault="00920C72" w:rsidP="00920C72">
            <w:r>
              <w:t>Not set</w:t>
            </w:r>
          </w:p>
        </w:tc>
      </w:tr>
      <w:tr w:rsidR="00762949" w:rsidRPr="009E3B7C" w14:paraId="4DDE3F99" w14:textId="77777777" w:rsidTr="00184FCF">
        <w:trPr>
          <w:trHeight w:val="332"/>
        </w:trPr>
        <w:tc>
          <w:tcPr>
            <w:tcW w:w="1010" w:type="pct"/>
            <w:shd w:val="clear" w:color="auto" w:fill="BFBFBF" w:themeFill="background1" w:themeFillShade="BF"/>
          </w:tcPr>
          <w:p w14:paraId="18472166" w14:textId="77777777" w:rsidR="00762949" w:rsidRDefault="00762949" w:rsidP="00184FCF">
            <w:pPr>
              <w:jc w:val="both"/>
              <w:rPr>
                <w:rFonts w:cs="Arial"/>
                <w:b/>
              </w:rPr>
            </w:pPr>
            <w:r>
              <w:rPr>
                <w:rFonts w:cs="Arial"/>
                <w:b/>
              </w:rPr>
              <w:t>Transmitter</w:t>
            </w:r>
          </w:p>
        </w:tc>
        <w:tc>
          <w:tcPr>
            <w:tcW w:w="3990" w:type="pct"/>
          </w:tcPr>
          <w:p w14:paraId="7BD8F93B" w14:textId="77777777" w:rsidR="00206F6A" w:rsidRDefault="00206F6A"/>
        </w:tc>
      </w:tr>
      <w:tr w:rsidR="00762949" w:rsidRPr="009E3B7C" w14:paraId="0624F966" w14:textId="77777777" w:rsidTr="00184FCF">
        <w:trPr>
          <w:trHeight w:val="332"/>
        </w:trPr>
        <w:tc>
          <w:tcPr>
            <w:tcW w:w="1010" w:type="pct"/>
            <w:shd w:val="clear" w:color="auto" w:fill="BFBFBF" w:themeFill="background1" w:themeFillShade="BF"/>
          </w:tcPr>
          <w:p w14:paraId="623AB176" w14:textId="77777777" w:rsidR="00762949" w:rsidRDefault="00762949" w:rsidP="00184FCF">
            <w:pPr>
              <w:jc w:val="both"/>
              <w:rPr>
                <w:rFonts w:cs="Arial"/>
                <w:b/>
              </w:rPr>
            </w:pPr>
            <w:r>
              <w:rPr>
                <w:rFonts w:cs="Arial"/>
                <w:b/>
              </w:rPr>
              <w:t>Receiver</w:t>
            </w:r>
          </w:p>
        </w:tc>
        <w:tc>
          <w:tcPr>
            <w:tcW w:w="3990" w:type="pct"/>
          </w:tcPr>
          <w:p w14:paraId="00B6F6C1" w14:textId="77777777" w:rsidR="00206F6A" w:rsidRDefault="00206F6A"/>
        </w:tc>
      </w:tr>
    </w:tbl>
    <w:p w14:paraId="538062C5" w14:textId="77777777" w:rsidR="00762949" w:rsidRDefault="00762949" w:rsidP="00762949"/>
    <w:p w14:paraId="7F5A050C" w14:textId="77777777" w:rsidR="00762949" w:rsidRDefault="00762949" w:rsidP="00762949">
      <w:pPr>
        <w:pStyle w:val="RETechSignal"/>
      </w:pPr>
      <w:bookmarkStart w:id="397" w:name="_c69fffb73a88fcdd4fa3be0f5313db72"/>
      <w:proofErr w:type="spellStart"/>
      <w:r>
        <w:t>NfcMyKeyCreate_D_Stat</w:t>
      </w:r>
      <w:bookmarkEnd w:id="397"/>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09A20DFC" w14:textId="77777777" w:rsidTr="00184FCF">
        <w:trPr>
          <w:trHeight w:val="166"/>
        </w:trPr>
        <w:tc>
          <w:tcPr>
            <w:tcW w:w="1010" w:type="pct"/>
            <w:shd w:val="clear" w:color="auto" w:fill="BFBFBF" w:themeFill="background1" w:themeFillShade="BF"/>
          </w:tcPr>
          <w:p w14:paraId="3B80AA60"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214F905" w14:textId="77777777" w:rsidR="00762949" w:rsidRPr="009E3B7C" w:rsidRDefault="00762949" w:rsidP="00184FCF">
            <w:pPr>
              <w:jc w:val="both"/>
              <w:rPr>
                <w:rFonts w:cs="Arial"/>
                <w:b/>
              </w:rPr>
            </w:pPr>
            <w:proofErr w:type="spellStart"/>
            <w:r>
              <w:rPr>
                <w:rFonts w:cs="Arial"/>
                <w:b/>
              </w:rPr>
              <w:t>NfcMyKeyCreate_D_Stat</w:t>
            </w:r>
            <w:proofErr w:type="spellEnd"/>
          </w:p>
        </w:tc>
      </w:tr>
      <w:tr w:rsidR="00762949" w:rsidRPr="009E3B7C" w14:paraId="7893F30E" w14:textId="77777777" w:rsidTr="00184FCF">
        <w:trPr>
          <w:trHeight w:val="332"/>
        </w:trPr>
        <w:tc>
          <w:tcPr>
            <w:tcW w:w="1010" w:type="pct"/>
            <w:shd w:val="clear" w:color="auto" w:fill="BFBFBF" w:themeFill="background1" w:themeFillShade="BF"/>
          </w:tcPr>
          <w:p w14:paraId="28FF35DE" w14:textId="77777777" w:rsidR="00762949" w:rsidRDefault="00762949" w:rsidP="00184FCF">
            <w:pPr>
              <w:jc w:val="both"/>
              <w:rPr>
                <w:rFonts w:cs="Arial"/>
                <w:b/>
              </w:rPr>
            </w:pPr>
            <w:r>
              <w:rPr>
                <w:rFonts w:cs="Arial"/>
                <w:b/>
              </w:rPr>
              <w:t>Description</w:t>
            </w:r>
          </w:p>
        </w:tc>
        <w:tc>
          <w:tcPr>
            <w:tcW w:w="3990" w:type="pct"/>
          </w:tcPr>
          <w:p w14:paraId="61C25DC3" w14:textId="77777777" w:rsidR="00762949" w:rsidRDefault="00762949" w:rsidP="00184FCF">
            <w:pPr>
              <w:jc w:val="both"/>
              <w:rPr>
                <w:rFonts w:cs="Arial"/>
              </w:rPr>
            </w:pPr>
            <w:r>
              <w:rPr>
                <w:rFonts w:cs="Arial"/>
              </w:rPr>
              <w:t xml:space="preserve">Provides indication status when </w:t>
            </w:r>
            <w:proofErr w:type="spellStart"/>
            <w:r>
              <w:rPr>
                <w:rFonts w:cs="Arial"/>
              </w:rPr>
              <w:t>mykey</w:t>
            </w:r>
            <w:proofErr w:type="spellEnd"/>
            <w:r>
              <w:rPr>
                <w:rFonts w:cs="Arial"/>
              </w:rPr>
              <w:t xml:space="preserve"> has been created</w:t>
            </w:r>
          </w:p>
        </w:tc>
      </w:tr>
      <w:tr w:rsidR="00762949" w:rsidRPr="009E3B7C" w14:paraId="7221F500" w14:textId="77777777" w:rsidTr="00184FCF">
        <w:trPr>
          <w:trHeight w:val="332"/>
        </w:trPr>
        <w:tc>
          <w:tcPr>
            <w:tcW w:w="1010" w:type="pct"/>
            <w:shd w:val="clear" w:color="auto" w:fill="BFBFBF" w:themeFill="background1" w:themeFillShade="BF"/>
          </w:tcPr>
          <w:p w14:paraId="5EE04B88" w14:textId="77777777" w:rsidR="00762949" w:rsidRPr="00F161E5" w:rsidRDefault="00762949" w:rsidP="00184FCF">
            <w:pPr>
              <w:jc w:val="both"/>
              <w:rPr>
                <w:rFonts w:cs="Arial"/>
                <w:b/>
              </w:rPr>
            </w:pPr>
            <w:r>
              <w:rPr>
                <w:rFonts w:cs="Arial"/>
                <w:b/>
              </w:rPr>
              <w:t>Encoding</w:t>
            </w:r>
          </w:p>
        </w:tc>
        <w:tc>
          <w:tcPr>
            <w:tcW w:w="3990" w:type="pct"/>
          </w:tcPr>
          <w:p w14:paraId="5DBE8C87" w14:textId="77777777" w:rsidR="00920C72" w:rsidRDefault="000F1FDF" w:rsidP="00920C72">
            <w:hyperlink w:anchor="_526998a7e30b25d6c75e2af8e8153bef" w:history="1">
              <w:proofErr w:type="spellStart"/>
              <w:r w:rsidR="00920C72">
                <w:rPr>
                  <w:rStyle w:val="Hyperlink"/>
                </w:rPr>
                <w:t>NfcMyKeyCreate_D_Stat_ET</w:t>
              </w:r>
              <w:proofErr w:type="spellEnd"/>
            </w:hyperlink>
          </w:p>
        </w:tc>
      </w:tr>
      <w:tr w:rsidR="00762949" w:rsidRPr="009E3B7C" w14:paraId="6CB59B09" w14:textId="77777777" w:rsidTr="00184FCF">
        <w:trPr>
          <w:trHeight w:val="332"/>
        </w:trPr>
        <w:tc>
          <w:tcPr>
            <w:tcW w:w="1010" w:type="pct"/>
            <w:shd w:val="clear" w:color="auto" w:fill="BFBFBF" w:themeFill="background1" w:themeFillShade="BF"/>
          </w:tcPr>
          <w:p w14:paraId="1BC0F8AA" w14:textId="77777777" w:rsidR="00762949" w:rsidRPr="00F161E5" w:rsidRDefault="00762949" w:rsidP="00184FCF">
            <w:pPr>
              <w:jc w:val="both"/>
              <w:rPr>
                <w:rFonts w:cs="Arial"/>
                <w:b/>
              </w:rPr>
            </w:pPr>
            <w:r>
              <w:rPr>
                <w:rFonts w:cs="Arial"/>
                <w:b/>
              </w:rPr>
              <w:t>Size</w:t>
            </w:r>
          </w:p>
        </w:tc>
        <w:tc>
          <w:tcPr>
            <w:tcW w:w="3990" w:type="pct"/>
          </w:tcPr>
          <w:p w14:paraId="55104861" w14:textId="77777777" w:rsidR="00920C72" w:rsidRDefault="00920C72" w:rsidP="00920C72">
            <w:r>
              <w:t>Not set</w:t>
            </w:r>
          </w:p>
        </w:tc>
      </w:tr>
      <w:tr w:rsidR="00762949" w:rsidRPr="009E3B7C" w14:paraId="1A5E2E0E" w14:textId="77777777" w:rsidTr="00184FCF">
        <w:trPr>
          <w:trHeight w:val="332"/>
        </w:trPr>
        <w:tc>
          <w:tcPr>
            <w:tcW w:w="1010" w:type="pct"/>
            <w:shd w:val="clear" w:color="auto" w:fill="BFBFBF" w:themeFill="background1" w:themeFillShade="BF"/>
          </w:tcPr>
          <w:p w14:paraId="0E099465" w14:textId="77777777" w:rsidR="00762949" w:rsidRDefault="00762949" w:rsidP="00184FCF">
            <w:pPr>
              <w:jc w:val="both"/>
              <w:rPr>
                <w:rFonts w:cs="Arial"/>
                <w:b/>
              </w:rPr>
            </w:pPr>
            <w:r>
              <w:rPr>
                <w:rFonts w:cs="Arial"/>
                <w:b/>
              </w:rPr>
              <w:t>Transmitter</w:t>
            </w:r>
          </w:p>
        </w:tc>
        <w:tc>
          <w:tcPr>
            <w:tcW w:w="3990" w:type="pct"/>
          </w:tcPr>
          <w:p w14:paraId="208E9E5E" w14:textId="77777777" w:rsidR="00206F6A" w:rsidRDefault="00206F6A"/>
        </w:tc>
      </w:tr>
      <w:tr w:rsidR="00762949" w:rsidRPr="009E3B7C" w14:paraId="6AD69577" w14:textId="77777777" w:rsidTr="00184FCF">
        <w:trPr>
          <w:trHeight w:val="332"/>
        </w:trPr>
        <w:tc>
          <w:tcPr>
            <w:tcW w:w="1010" w:type="pct"/>
            <w:shd w:val="clear" w:color="auto" w:fill="BFBFBF" w:themeFill="background1" w:themeFillShade="BF"/>
          </w:tcPr>
          <w:p w14:paraId="2A198184" w14:textId="77777777" w:rsidR="00762949" w:rsidRDefault="00762949" w:rsidP="00184FCF">
            <w:pPr>
              <w:jc w:val="both"/>
              <w:rPr>
                <w:rFonts w:cs="Arial"/>
                <w:b/>
              </w:rPr>
            </w:pPr>
            <w:r>
              <w:rPr>
                <w:rFonts w:cs="Arial"/>
                <w:b/>
              </w:rPr>
              <w:t>Receiver</w:t>
            </w:r>
          </w:p>
        </w:tc>
        <w:tc>
          <w:tcPr>
            <w:tcW w:w="3990" w:type="pct"/>
          </w:tcPr>
          <w:p w14:paraId="2F8A61CC" w14:textId="77777777" w:rsidR="00206F6A" w:rsidRDefault="00206F6A"/>
        </w:tc>
      </w:tr>
    </w:tbl>
    <w:p w14:paraId="4530E593" w14:textId="77777777" w:rsidR="00762949" w:rsidRDefault="00762949" w:rsidP="00762949"/>
    <w:p w14:paraId="7FE40F3E" w14:textId="77777777" w:rsidR="00762949" w:rsidRDefault="00762949" w:rsidP="00762949">
      <w:pPr>
        <w:pStyle w:val="RETechSignal"/>
      </w:pPr>
      <w:bookmarkStart w:id="398" w:name="_7f6926ef60bf78370719d0afb81cca67"/>
      <w:proofErr w:type="spellStart"/>
      <w:r>
        <w:t>PwPckTq_D_Stat</w:t>
      </w:r>
      <w:bookmarkEnd w:id="398"/>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71153E84" w14:textId="77777777" w:rsidTr="00184FCF">
        <w:trPr>
          <w:trHeight w:val="166"/>
        </w:trPr>
        <w:tc>
          <w:tcPr>
            <w:tcW w:w="1010" w:type="pct"/>
            <w:shd w:val="clear" w:color="auto" w:fill="BFBFBF" w:themeFill="background1" w:themeFillShade="BF"/>
          </w:tcPr>
          <w:p w14:paraId="6B29AB5E"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8A01A14" w14:textId="77777777" w:rsidR="00762949" w:rsidRPr="009E3B7C" w:rsidRDefault="00762949" w:rsidP="00184FCF">
            <w:pPr>
              <w:jc w:val="both"/>
              <w:rPr>
                <w:rFonts w:cs="Arial"/>
                <w:b/>
              </w:rPr>
            </w:pPr>
            <w:proofErr w:type="spellStart"/>
            <w:r>
              <w:rPr>
                <w:rFonts w:cs="Arial"/>
                <w:b/>
              </w:rPr>
              <w:t>PwPckTq_D_Stat</w:t>
            </w:r>
            <w:proofErr w:type="spellEnd"/>
          </w:p>
        </w:tc>
      </w:tr>
      <w:tr w:rsidR="00762949" w:rsidRPr="009E3B7C" w14:paraId="5497E2AC" w14:textId="77777777" w:rsidTr="00184FCF">
        <w:trPr>
          <w:trHeight w:val="332"/>
        </w:trPr>
        <w:tc>
          <w:tcPr>
            <w:tcW w:w="1010" w:type="pct"/>
            <w:shd w:val="clear" w:color="auto" w:fill="BFBFBF" w:themeFill="background1" w:themeFillShade="BF"/>
          </w:tcPr>
          <w:p w14:paraId="570C3235" w14:textId="77777777" w:rsidR="00762949" w:rsidRDefault="00762949" w:rsidP="00184FCF">
            <w:pPr>
              <w:jc w:val="both"/>
              <w:rPr>
                <w:rFonts w:cs="Arial"/>
                <w:b/>
              </w:rPr>
            </w:pPr>
            <w:r>
              <w:rPr>
                <w:rFonts w:cs="Arial"/>
                <w:b/>
              </w:rPr>
              <w:t>Description</w:t>
            </w:r>
          </w:p>
        </w:tc>
        <w:tc>
          <w:tcPr>
            <w:tcW w:w="3990" w:type="pct"/>
          </w:tcPr>
          <w:p w14:paraId="09EEF698" w14:textId="77777777" w:rsidR="00762949" w:rsidRDefault="00762949" w:rsidP="00184FCF">
            <w:pPr>
              <w:jc w:val="both"/>
              <w:rPr>
                <w:rFonts w:cs="Arial"/>
              </w:rPr>
            </w:pPr>
            <w:r>
              <w:rPr>
                <w:rFonts w:cs="Arial"/>
              </w:rPr>
              <w:t xml:space="preserve">Provides indication if the vehicle is in motive or non-motive mode: </w:t>
            </w:r>
            <w:proofErr w:type="spellStart"/>
            <w:r>
              <w:rPr>
                <w:rFonts w:cs="Arial"/>
              </w:rPr>
              <w:t>PwPckTq_D_Stat</w:t>
            </w:r>
            <w:proofErr w:type="spellEnd"/>
            <w:r>
              <w:rPr>
                <w:rFonts w:cs="Arial"/>
              </w:rPr>
              <w:t xml:space="preserve"> = 0x0 (</w:t>
            </w:r>
            <w:proofErr w:type="spellStart"/>
            <w:r>
              <w:rPr>
                <w:rFonts w:cs="Arial"/>
              </w:rPr>
              <w:t>PwPckOff_TqNotAvailable</w:t>
            </w:r>
            <w:proofErr w:type="spellEnd"/>
            <w:r>
              <w:rPr>
                <w:rFonts w:cs="Arial"/>
              </w:rPr>
              <w:t>) e.g. engine is not running</w:t>
            </w:r>
          </w:p>
          <w:p w14:paraId="2F76E8CE" w14:textId="77777777" w:rsidR="00762949" w:rsidRDefault="00762949" w:rsidP="00184FCF">
            <w:pPr>
              <w:jc w:val="both"/>
              <w:rPr>
                <w:rFonts w:cs="Arial"/>
              </w:rPr>
            </w:pPr>
            <w:proofErr w:type="spellStart"/>
            <w:r>
              <w:rPr>
                <w:rFonts w:cs="Arial"/>
              </w:rPr>
              <w:t>PwPckTq_D_Stat</w:t>
            </w:r>
            <w:proofErr w:type="spellEnd"/>
            <w:r>
              <w:rPr>
                <w:rFonts w:cs="Arial"/>
              </w:rPr>
              <w:t xml:space="preserve"> = 0x1 (</w:t>
            </w:r>
            <w:proofErr w:type="spellStart"/>
            <w:r>
              <w:rPr>
                <w:rFonts w:cs="Arial"/>
              </w:rPr>
              <w:t>PwPckOn_TqNotAvailable</w:t>
            </w:r>
            <w:proofErr w:type="spellEnd"/>
            <w:r>
              <w:rPr>
                <w:rFonts w:cs="Arial"/>
              </w:rPr>
              <w:t xml:space="preserve">) e.g. engine is running in </w:t>
            </w:r>
            <w:proofErr w:type="spellStart"/>
            <w:r>
              <w:rPr>
                <w:rFonts w:cs="Arial"/>
              </w:rPr>
              <w:t>NonMotive</w:t>
            </w:r>
            <w:proofErr w:type="spellEnd"/>
            <w:r>
              <w:rPr>
                <w:rFonts w:cs="Arial"/>
              </w:rPr>
              <w:t xml:space="preserve"> mode</w:t>
            </w:r>
          </w:p>
          <w:p w14:paraId="7FCDFA87" w14:textId="77777777" w:rsidR="00762949" w:rsidRDefault="00762949" w:rsidP="00184FCF">
            <w:pPr>
              <w:jc w:val="both"/>
              <w:rPr>
                <w:rFonts w:cs="Arial"/>
              </w:rPr>
            </w:pPr>
            <w:proofErr w:type="spellStart"/>
            <w:r>
              <w:rPr>
                <w:rFonts w:cs="Arial"/>
              </w:rPr>
              <w:t>PwPckTq_D_Stat</w:t>
            </w:r>
            <w:proofErr w:type="spellEnd"/>
            <w:r>
              <w:rPr>
                <w:rFonts w:cs="Arial"/>
              </w:rPr>
              <w:t xml:space="preserve"> = 0x2 (</w:t>
            </w:r>
            <w:proofErr w:type="spellStart"/>
            <w:r>
              <w:rPr>
                <w:rFonts w:cs="Arial"/>
              </w:rPr>
              <w:t>StartInprgrss_TqNotAvail</w:t>
            </w:r>
            <w:proofErr w:type="spellEnd"/>
            <w:r>
              <w:rPr>
                <w:rFonts w:cs="Arial"/>
              </w:rPr>
              <w:t>) e.g. engine is cranking</w:t>
            </w:r>
          </w:p>
          <w:p w14:paraId="1C110920" w14:textId="77777777" w:rsidR="00762949" w:rsidRDefault="00762949" w:rsidP="00184FCF">
            <w:pPr>
              <w:jc w:val="both"/>
              <w:rPr>
                <w:rFonts w:cs="Arial"/>
              </w:rPr>
            </w:pPr>
            <w:proofErr w:type="spellStart"/>
            <w:r>
              <w:rPr>
                <w:rFonts w:cs="Arial"/>
              </w:rPr>
              <w:t>PwPckTq_D_Stat</w:t>
            </w:r>
            <w:proofErr w:type="spellEnd"/>
            <w:r>
              <w:rPr>
                <w:rFonts w:cs="Arial"/>
              </w:rPr>
              <w:t xml:space="preserve"> = 0x3 (</w:t>
            </w:r>
            <w:proofErr w:type="spellStart"/>
            <w:r>
              <w:rPr>
                <w:rFonts w:cs="Arial"/>
              </w:rPr>
              <w:t>PwPckOn_TqAvailable</w:t>
            </w:r>
            <w:proofErr w:type="spellEnd"/>
            <w:r>
              <w:rPr>
                <w:rFonts w:cs="Arial"/>
              </w:rPr>
              <w:t>) e.g. engine is running in Motive mode</w:t>
            </w:r>
          </w:p>
        </w:tc>
      </w:tr>
      <w:tr w:rsidR="00762949" w:rsidRPr="009E3B7C" w14:paraId="296632D7" w14:textId="77777777" w:rsidTr="00184FCF">
        <w:trPr>
          <w:trHeight w:val="332"/>
        </w:trPr>
        <w:tc>
          <w:tcPr>
            <w:tcW w:w="1010" w:type="pct"/>
            <w:shd w:val="clear" w:color="auto" w:fill="BFBFBF" w:themeFill="background1" w:themeFillShade="BF"/>
          </w:tcPr>
          <w:p w14:paraId="61DFB65A" w14:textId="77777777" w:rsidR="00762949" w:rsidRPr="00F161E5" w:rsidRDefault="00762949" w:rsidP="00184FCF">
            <w:pPr>
              <w:jc w:val="both"/>
              <w:rPr>
                <w:rFonts w:cs="Arial"/>
                <w:b/>
              </w:rPr>
            </w:pPr>
            <w:r>
              <w:rPr>
                <w:rFonts w:cs="Arial"/>
                <w:b/>
              </w:rPr>
              <w:t>Encoding</w:t>
            </w:r>
          </w:p>
        </w:tc>
        <w:tc>
          <w:tcPr>
            <w:tcW w:w="3990" w:type="pct"/>
          </w:tcPr>
          <w:p w14:paraId="5E637AAD" w14:textId="77777777" w:rsidR="00920C72" w:rsidRDefault="000F1FDF" w:rsidP="00920C72">
            <w:hyperlink w:anchor="_55fa4324d498236d36661656c12d331d" w:history="1">
              <w:proofErr w:type="spellStart"/>
              <w:r w:rsidR="00920C72">
                <w:rPr>
                  <w:rStyle w:val="Hyperlink"/>
                </w:rPr>
                <w:t>PwPckTqDStat_ET</w:t>
              </w:r>
              <w:proofErr w:type="spellEnd"/>
            </w:hyperlink>
          </w:p>
        </w:tc>
      </w:tr>
      <w:tr w:rsidR="00762949" w:rsidRPr="009E3B7C" w14:paraId="008E8DCF" w14:textId="77777777" w:rsidTr="00184FCF">
        <w:trPr>
          <w:trHeight w:val="332"/>
        </w:trPr>
        <w:tc>
          <w:tcPr>
            <w:tcW w:w="1010" w:type="pct"/>
            <w:shd w:val="clear" w:color="auto" w:fill="BFBFBF" w:themeFill="background1" w:themeFillShade="BF"/>
          </w:tcPr>
          <w:p w14:paraId="50B91C79" w14:textId="77777777" w:rsidR="00762949" w:rsidRPr="00F161E5" w:rsidRDefault="00762949" w:rsidP="00184FCF">
            <w:pPr>
              <w:jc w:val="both"/>
              <w:rPr>
                <w:rFonts w:cs="Arial"/>
                <w:b/>
              </w:rPr>
            </w:pPr>
            <w:r>
              <w:rPr>
                <w:rFonts w:cs="Arial"/>
                <w:b/>
              </w:rPr>
              <w:t>Size</w:t>
            </w:r>
          </w:p>
        </w:tc>
        <w:tc>
          <w:tcPr>
            <w:tcW w:w="3990" w:type="pct"/>
          </w:tcPr>
          <w:p w14:paraId="68863AE7" w14:textId="77777777" w:rsidR="00920C72" w:rsidRDefault="00920C72" w:rsidP="00920C72">
            <w:r>
              <w:t>Not set</w:t>
            </w:r>
          </w:p>
        </w:tc>
      </w:tr>
      <w:tr w:rsidR="00762949" w:rsidRPr="009E3B7C" w14:paraId="099472F5" w14:textId="77777777" w:rsidTr="00184FCF">
        <w:trPr>
          <w:trHeight w:val="332"/>
        </w:trPr>
        <w:tc>
          <w:tcPr>
            <w:tcW w:w="1010" w:type="pct"/>
            <w:shd w:val="clear" w:color="auto" w:fill="BFBFBF" w:themeFill="background1" w:themeFillShade="BF"/>
          </w:tcPr>
          <w:p w14:paraId="77E2E229" w14:textId="77777777" w:rsidR="00762949" w:rsidRDefault="00762949" w:rsidP="00184FCF">
            <w:pPr>
              <w:jc w:val="both"/>
              <w:rPr>
                <w:rFonts w:cs="Arial"/>
                <w:b/>
              </w:rPr>
            </w:pPr>
            <w:r>
              <w:rPr>
                <w:rFonts w:cs="Arial"/>
                <w:b/>
              </w:rPr>
              <w:t>Transmitter</w:t>
            </w:r>
          </w:p>
        </w:tc>
        <w:tc>
          <w:tcPr>
            <w:tcW w:w="3990" w:type="pct"/>
          </w:tcPr>
          <w:p w14:paraId="560B464A" w14:textId="77777777" w:rsidR="00206F6A" w:rsidRDefault="00206F6A"/>
        </w:tc>
      </w:tr>
      <w:tr w:rsidR="00762949" w:rsidRPr="009E3B7C" w14:paraId="290B33F6" w14:textId="77777777" w:rsidTr="00184FCF">
        <w:trPr>
          <w:trHeight w:val="332"/>
        </w:trPr>
        <w:tc>
          <w:tcPr>
            <w:tcW w:w="1010" w:type="pct"/>
            <w:shd w:val="clear" w:color="auto" w:fill="BFBFBF" w:themeFill="background1" w:themeFillShade="BF"/>
          </w:tcPr>
          <w:p w14:paraId="1F0ACDF7" w14:textId="77777777" w:rsidR="00762949" w:rsidRDefault="00762949" w:rsidP="00184FCF">
            <w:pPr>
              <w:jc w:val="both"/>
              <w:rPr>
                <w:rFonts w:cs="Arial"/>
                <w:b/>
              </w:rPr>
            </w:pPr>
            <w:r>
              <w:rPr>
                <w:rFonts w:cs="Arial"/>
                <w:b/>
              </w:rPr>
              <w:t>Receiver</w:t>
            </w:r>
          </w:p>
        </w:tc>
        <w:tc>
          <w:tcPr>
            <w:tcW w:w="3990" w:type="pct"/>
          </w:tcPr>
          <w:p w14:paraId="7C8C2F9A" w14:textId="77777777" w:rsidR="00206F6A" w:rsidRDefault="00206F6A"/>
        </w:tc>
      </w:tr>
    </w:tbl>
    <w:p w14:paraId="2DD53883" w14:textId="77777777" w:rsidR="00762949" w:rsidRDefault="00762949" w:rsidP="00762949"/>
    <w:p w14:paraId="67E5D2C1" w14:textId="77777777" w:rsidR="00762949" w:rsidRDefault="00762949" w:rsidP="00762949">
      <w:pPr>
        <w:pStyle w:val="RETechSignal"/>
      </w:pPr>
      <w:bookmarkStart w:id="399" w:name="_5fcac1b3dd48ce6fecb9fa8d0da0062e"/>
      <w:proofErr w:type="spellStart"/>
      <w:r>
        <w:t>Remote_Start_Status</w:t>
      </w:r>
      <w:bookmarkEnd w:id="399"/>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38D37AED" w14:textId="77777777" w:rsidTr="00184FCF">
        <w:trPr>
          <w:trHeight w:val="166"/>
        </w:trPr>
        <w:tc>
          <w:tcPr>
            <w:tcW w:w="1010" w:type="pct"/>
            <w:shd w:val="clear" w:color="auto" w:fill="BFBFBF" w:themeFill="background1" w:themeFillShade="BF"/>
          </w:tcPr>
          <w:p w14:paraId="76D315CB" w14:textId="77777777" w:rsidR="00762949" w:rsidRPr="009E3B7C" w:rsidRDefault="00762949" w:rsidP="00184FCF">
            <w:pPr>
              <w:jc w:val="both"/>
              <w:rPr>
                <w:rFonts w:cs="Arial"/>
                <w:b/>
              </w:rPr>
            </w:pPr>
            <w:r>
              <w:rPr>
                <w:rFonts w:cs="Arial"/>
                <w:b/>
              </w:rPr>
              <w:lastRenderedPageBreak/>
              <w:t>Signal</w:t>
            </w:r>
            <w:r w:rsidRPr="009E3B7C">
              <w:rPr>
                <w:rFonts w:cs="Arial"/>
                <w:b/>
              </w:rPr>
              <w:t xml:space="preserve"> Name</w:t>
            </w:r>
          </w:p>
        </w:tc>
        <w:tc>
          <w:tcPr>
            <w:tcW w:w="3990" w:type="pct"/>
            <w:shd w:val="clear" w:color="auto" w:fill="FFFFFF" w:themeFill="background1"/>
          </w:tcPr>
          <w:p w14:paraId="1AF80B3A" w14:textId="77777777" w:rsidR="00762949" w:rsidRPr="009E3B7C" w:rsidRDefault="00762949" w:rsidP="00184FCF">
            <w:pPr>
              <w:jc w:val="both"/>
              <w:rPr>
                <w:rFonts w:cs="Arial"/>
                <w:b/>
              </w:rPr>
            </w:pPr>
            <w:proofErr w:type="spellStart"/>
            <w:r>
              <w:rPr>
                <w:rFonts w:cs="Arial"/>
                <w:b/>
              </w:rPr>
              <w:t>Remote_Start_Status</w:t>
            </w:r>
            <w:proofErr w:type="spellEnd"/>
          </w:p>
        </w:tc>
      </w:tr>
      <w:tr w:rsidR="00762949" w:rsidRPr="009E3B7C" w14:paraId="39794C99" w14:textId="77777777" w:rsidTr="00184FCF">
        <w:trPr>
          <w:trHeight w:val="332"/>
        </w:trPr>
        <w:tc>
          <w:tcPr>
            <w:tcW w:w="1010" w:type="pct"/>
            <w:shd w:val="clear" w:color="auto" w:fill="BFBFBF" w:themeFill="background1" w:themeFillShade="BF"/>
          </w:tcPr>
          <w:p w14:paraId="241F9B2F" w14:textId="77777777" w:rsidR="00762949" w:rsidRDefault="00762949" w:rsidP="00184FCF">
            <w:pPr>
              <w:jc w:val="both"/>
              <w:rPr>
                <w:rFonts w:cs="Arial"/>
                <w:b/>
              </w:rPr>
            </w:pPr>
            <w:r>
              <w:rPr>
                <w:rFonts w:cs="Arial"/>
                <w:b/>
              </w:rPr>
              <w:t>Description</w:t>
            </w:r>
          </w:p>
        </w:tc>
        <w:tc>
          <w:tcPr>
            <w:tcW w:w="3990" w:type="pct"/>
          </w:tcPr>
          <w:p w14:paraId="6B911FAE" w14:textId="77777777" w:rsidR="00762949" w:rsidRDefault="00762949" w:rsidP="00184FCF">
            <w:pPr>
              <w:jc w:val="both"/>
              <w:rPr>
                <w:rFonts w:cs="Arial"/>
              </w:rPr>
            </w:pPr>
            <w:r>
              <w:rPr>
                <w:rFonts w:cs="Arial"/>
              </w:rPr>
              <w:t>Provides indication if vehicle is in Remote start mode</w:t>
            </w:r>
          </w:p>
        </w:tc>
      </w:tr>
      <w:tr w:rsidR="00762949" w:rsidRPr="009E3B7C" w14:paraId="425FB142" w14:textId="77777777" w:rsidTr="00184FCF">
        <w:trPr>
          <w:trHeight w:val="332"/>
        </w:trPr>
        <w:tc>
          <w:tcPr>
            <w:tcW w:w="1010" w:type="pct"/>
            <w:shd w:val="clear" w:color="auto" w:fill="BFBFBF" w:themeFill="background1" w:themeFillShade="BF"/>
          </w:tcPr>
          <w:p w14:paraId="7D7C631E" w14:textId="77777777" w:rsidR="00762949" w:rsidRPr="00F161E5" w:rsidRDefault="00762949" w:rsidP="00184FCF">
            <w:pPr>
              <w:jc w:val="both"/>
              <w:rPr>
                <w:rFonts w:cs="Arial"/>
                <w:b/>
              </w:rPr>
            </w:pPr>
            <w:r>
              <w:rPr>
                <w:rFonts w:cs="Arial"/>
                <w:b/>
              </w:rPr>
              <w:t>Encoding</w:t>
            </w:r>
          </w:p>
        </w:tc>
        <w:tc>
          <w:tcPr>
            <w:tcW w:w="3990" w:type="pct"/>
          </w:tcPr>
          <w:p w14:paraId="27F3786D" w14:textId="77777777" w:rsidR="00920C72" w:rsidRDefault="000F1FDF" w:rsidP="00920C72">
            <w:hyperlink w:anchor="_68cc8a1b8b52e80d5d6299882503b693" w:history="1">
              <w:proofErr w:type="spellStart"/>
              <w:r w:rsidR="00920C72">
                <w:rPr>
                  <w:rStyle w:val="Hyperlink"/>
                </w:rPr>
                <w:t>RemoteStartStatus_ET</w:t>
              </w:r>
              <w:proofErr w:type="spellEnd"/>
            </w:hyperlink>
          </w:p>
        </w:tc>
      </w:tr>
      <w:tr w:rsidR="00762949" w:rsidRPr="009E3B7C" w14:paraId="46EEE4D8" w14:textId="77777777" w:rsidTr="00184FCF">
        <w:trPr>
          <w:trHeight w:val="332"/>
        </w:trPr>
        <w:tc>
          <w:tcPr>
            <w:tcW w:w="1010" w:type="pct"/>
            <w:shd w:val="clear" w:color="auto" w:fill="BFBFBF" w:themeFill="background1" w:themeFillShade="BF"/>
          </w:tcPr>
          <w:p w14:paraId="6C200BA3" w14:textId="77777777" w:rsidR="00762949" w:rsidRPr="00F161E5" w:rsidRDefault="00762949" w:rsidP="00184FCF">
            <w:pPr>
              <w:jc w:val="both"/>
              <w:rPr>
                <w:rFonts w:cs="Arial"/>
                <w:b/>
              </w:rPr>
            </w:pPr>
            <w:r>
              <w:rPr>
                <w:rFonts w:cs="Arial"/>
                <w:b/>
              </w:rPr>
              <w:t>Size</w:t>
            </w:r>
          </w:p>
        </w:tc>
        <w:tc>
          <w:tcPr>
            <w:tcW w:w="3990" w:type="pct"/>
          </w:tcPr>
          <w:p w14:paraId="246B642D" w14:textId="77777777" w:rsidR="00920C72" w:rsidRDefault="00920C72" w:rsidP="00920C72">
            <w:r>
              <w:t>Not set</w:t>
            </w:r>
          </w:p>
        </w:tc>
      </w:tr>
      <w:tr w:rsidR="00762949" w:rsidRPr="009E3B7C" w14:paraId="09B6A4AC" w14:textId="77777777" w:rsidTr="00184FCF">
        <w:trPr>
          <w:trHeight w:val="332"/>
        </w:trPr>
        <w:tc>
          <w:tcPr>
            <w:tcW w:w="1010" w:type="pct"/>
            <w:shd w:val="clear" w:color="auto" w:fill="BFBFBF" w:themeFill="background1" w:themeFillShade="BF"/>
          </w:tcPr>
          <w:p w14:paraId="55CE0BC8" w14:textId="77777777" w:rsidR="00762949" w:rsidRDefault="00762949" w:rsidP="00184FCF">
            <w:pPr>
              <w:jc w:val="both"/>
              <w:rPr>
                <w:rFonts w:cs="Arial"/>
                <w:b/>
              </w:rPr>
            </w:pPr>
            <w:r>
              <w:rPr>
                <w:rFonts w:cs="Arial"/>
                <w:b/>
              </w:rPr>
              <w:t>Transmitter</w:t>
            </w:r>
          </w:p>
        </w:tc>
        <w:tc>
          <w:tcPr>
            <w:tcW w:w="3990" w:type="pct"/>
          </w:tcPr>
          <w:p w14:paraId="5CA6E546" w14:textId="77777777" w:rsidR="00206F6A" w:rsidRDefault="00206F6A"/>
        </w:tc>
      </w:tr>
      <w:tr w:rsidR="00762949" w:rsidRPr="009E3B7C" w14:paraId="100D89CD" w14:textId="77777777" w:rsidTr="00184FCF">
        <w:trPr>
          <w:trHeight w:val="332"/>
        </w:trPr>
        <w:tc>
          <w:tcPr>
            <w:tcW w:w="1010" w:type="pct"/>
            <w:shd w:val="clear" w:color="auto" w:fill="BFBFBF" w:themeFill="background1" w:themeFillShade="BF"/>
          </w:tcPr>
          <w:p w14:paraId="3ED7FFB9" w14:textId="77777777" w:rsidR="00762949" w:rsidRDefault="00762949" w:rsidP="00184FCF">
            <w:pPr>
              <w:jc w:val="both"/>
              <w:rPr>
                <w:rFonts w:cs="Arial"/>
                <w:b/>
              </w:rPr>
            </w:pPr>
            <w:r>
              <w:rPr>
                <w:rFonts w:cs="Arial"/>
                <w:b/>
              </w:rPr>
              <w:t>Receiver</w:t>
            </w:r>
          </w:p>
        </w:tc>
        <w:tc>
          <w:tcPr>
            <w:tcW w:w="3990" w:type="pct"/>
          </w:tcPr>
          <w:p w14:paraId="7F7A409B" w14:textId="77777777" w:rsidR="00206F6A" w:rsidRDefault="00206F6A"/>
        </w:tc>
      </w:tr>
    </w:tbl>
    <w:p w14:paraId="726C2AF4" w14:textId="77777777" w:rsidR="00762949" w:rsidRDefault="00762949" w:rsidP="00762949"/>
    <w:p w14:paraId="3AB8B64C" w14:textId="77777777" w:rsidR="00762949" w:rsidRDefault="00762949" w:rsidP="00762949">
      <w:pPr>
        <w:pStyle w:val="RETechSignal"/>
      </w:pPr>
      <w:bookmarkStart w:id="400" w:name="_d771c278124825c9e9b38c7367ded52e"/>
      <w:proofErr w:type="spellStart"/>
      <w:r>
        <w:t>Veh_Lock_Status</w:t>
      </w:r>
      <w:bookmarkEnd w:id="400"/>
      <w:proofErr w:type="spellEnd"/>
    </w:p>
    <w:tbl>
      <w:tblPr>
        <w:tblStyle w:val="TableGrid"/>
        <w:tblW w:w="4524" w:type="pct"/>
        <w:tblInd w:w="625" w:type="dxa"/>
        <w:tblLook w:val="0620" w:firstRow="1" w:lastRow="0" w:firstColumn="0" w:lastColumn="0" w:noHBand="1" w:noVBand="1"/>
      </w:tblPr>
      <w:tblGrid>
        <w:gridCol w:w="1709"/>
        <w:gridCol w:w="6751"/>
      </w:tblGrid>
      <w:tr w:rsidR="00762949" w:rsidRPr="009E3B7C" w14:paraId="3C839059" w14:textId="77777777" w:rsidTr="00184FCF">
        <w:trPr>
          <w:trHeight w:val="166"/>
        </w:trPr>
        <w:tc>
          <w:tcPr>
            <w:tcW w:w="1010" w:type="pct"/>
            <w:shd w:val="clear" w:color="auto" w:fill="BFBFBF" w:themeFill="background1" w:themeFillShade="BF"/>
          </w:tcPr>
          <w:p w14:paraId="5B364B90" w14:textId="77777777" w:rsidR="00762949" w:rsidRPr="009E3B7C" w:rsidRDefault="00762949" w:rsidP="00184FCF">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CFDB7DE" w14:textId="77777777" w:rsidR="00762949" w:rsidRPr="009E3B7C" w:rsidRDefault="00762949" w:rsidP="00184FCF">
            <w:pPr>
              <w:jc w:val="both"/>
              <w:rPr>
                <w:rFonts w:cs="Arial"/>
                <w:b/>
              </w:rPr>
            </w:pPr>
            <w:proofErr w:type="spellStart"/>
            <w:r>
              <w:rPr>
                <w:rFonts w:cs="Arial"/>
                <w:b/>
              </w:rPr>
              <w:t>Veh_Lock_Status</w:t>
            </w:r>
            <w:proofErr w:type="spellEnd"/>
          </w:p>
        </w:tc>
      </w:tr>
      <w:tr w:rsidR="00762949" w:rsidRPr="009E3B7C" w14:paraId="2051AA4E" w14:textId="77777777" w:rsidTr="00184FCF">
        <w:trPr>
          <w:trHeight w:val="332"/>
        </w:trPr>
        <w:tc>
          <w:tcPr>
            <w:tcW w:w="1010" w:type="pct"/>
            <w:shd w:val="clear" w:color="auto" w:fill="BFBFBF" w:themeFill="background1" w:themeFillShade="BF"/>
          </w:tcPr>
          <w:p w14:paraId="1E4571DD" w14:textId="77777777" w:rsidR="00762949" w:rsidRDefault="00762949" w:rsidP="00184FCF">
            <w:pPr>
              <w:jc w:val="both"/>
              <w:rPr>
                <w:rFonts w:cs="Arial"/>
                <w:b/>
              </w:rPr>
            </w:pPr>
            <w:r>
              <w:rPr>
                <w:rFonts w:cs="Arial"/>
                <w:b/>
              </w:rPr>
              <w:t>Description</w:t>
            </w:r>
          </w:p>
        </w:tc>
        <w:tc>
          <w:tcPr>
            <w:tcW w:w="3990" w:type="pct"/>
          </w:tcPr>
          <w:p w14:paraId="692DE25B" w14:textId="77777777" w:rsidR="00762949" w:rsidRDefault="00762949" w:rsidP="00184FCF">
            <w:pPr>
              <w:jc w:val="both"/>
              <w:rPr>
                <w:rFonts w:cs="Arial"/>
              </w:rPr>
            </w:pPr>
            <w:r>
              <w:rPr>
                <w:rFonts w:cs="Arial"/>
              </w:rPr>
              <w:t>Provides indication of vehicle lock status</w:t>
            </w:r>
          </w:p>
        </w:tc>
      </w:tr>
      <w:tr w:rsidR="00762949" w:rsidRPr="009E3B7C" w14:paraId="3370029C" w14:textId="77777777" w:rsidTr="00184FCF">
        <w:trPr>
          <w:trHeight w:val="332"/>
        </w:trPr>
        <w:tc>
          <w:tcPr>
            <w:tcW w:w="1010" w:type="pct"/>
            <w:shd w:val="clear" w:color="auto" w:fill="BFBFBF" w:themeFill="background1" w:themeFillShade="BF"/>
          </w:tcPr>
          <w:p w14:paraId="77FF45BA" w14:textId="77777777" w:rsidR="00762949" w:rsidRPr="00F161E5" w:rsidRDefault="00762949" w:rsidP="00184FCF">
            <w:pPr>
              <w:jc w:val="both"/>
              <w:rPr>
                <w:rFonts w:cs="Arial"/>
                <w:b/>
              </w:rPr>
            </w:pPr>
            <w:r>
              <w:rPr>
                <w:rFonts w:cs="Arial"/>
                <w:b/>
              </w:rPr>
              <w:t>Encoding</w:t>
            </w:r>
          </w:p>
        </w:tc>
        <w:tc>
          <w:tcPr>
            <w:tcW w:w="3990" w:type="pct"/>
          </w:tcPr>
          <w:p w14:paraId="1722F725" w14:textId="77777777" w:rsidR="00920C72" w:rsidRDefault="000F1FDF" w:rsidP="00920C72">
            <w:hyperlink w:anchor="_1c9e769345df1eda83e96b6639c68065" w:history="1">
              <w:proofErr w:type="spellStart"/>
              <w:r w:rsidR="00920C72">
                <w:rPr>
                  <w:rStyle w:val="Hyperlink"/>
                </w:rPr>
                <w:t>LOCK_DBLLock_ALLUNLOCK_ALLUNLOCK_DRV_ET</w:t>
              </w:r>
              <w:proofErr w:type="spellEnd"/>
            </w:hyperlink>
          </w:p>
        </w:tc>
      </w:tr>
      <w:tr w:rsidR="00762949" w:rsidRPr="009E3B7C" w14:paraId="51E20CC9" w14:textId="77777777" w:rsidTr="00184FCF">
        <w:trPr>
          <w:trHeight w:val="332"/>
        </w:trPr>
        <w:tc>
          <w:tcPr>
            <w:tcW w:w="1010" w:type="pct"/>
            <w:shd w:val="clear" w:color="auto" w:fill="BFBFBF" w:themeFill="background1" w:themeFillShade="BF"/>
          </w:tcPr>
          <w:p w14:paraId="6B20EF0A" w14:textId="77777777" w:rsidR="00762949" w:rsidRPr="00F161E5" w:rsidRDefault="00762949" w:rsidP="00184FCF">
            <w:pPr>
              <w:jc w:val="both"/>
              <w:rPr>
                <w:rFonts w:cs="Arial"/>
                <w:b/>
              </w:rPr>
            </w:pPr>
            <w:r>
              <w:rPr>
                <w:rFonts w:cs="Arial"/>
                <w:b/>
              </w:rPr>
              <w:t>Size</w:t>
            </w:r>
          </w:p>
        </w:tc>
        <w:tc>
          <w:tcPr>
            <w:tcW w:w="3990" w:type="pct"/>
          </w:tcPr>
          <w:p w14:paraId="697F40B3" w14:textId="77777777" w:rsidR="00920C72" w:rsidRDefault="00920C72" w:rsidP="00920C72">
            <w:r>
              <w:t>Not set</w:t>
            </w:r>
          </w:p>
        </w:tc>
      </w:tr>
      <w:tr w:rsidR="00762949" w:rsidRPr="009E3B7C" w14:paraId="109BC251" w14:textId="77777777" w:rsidTr="00184FCF">
        <w:trPr>
          <w:trHeight w:val="332"/>
        </w:trPr>
        <w:tc>
          <w:tcPr>
            <w:tcW w:w="1010" w:type="pct"/>
            <w:shd w:val="clear" w:color="auto" w:fill="BFBFBF" w:themeFill="background1" w:themeFillShade="BF"/>
          </w:tcPr>
          <w:p w14:paraId="68115B3A" w14:textId="77777777" w:rsidR="00762949" w:rsidRDefault="00762949" w:rsidP="00184FCF">
            <w:pPr>
              <w:jc w:val="both"/>
              <w:rPr>
                <w:rFonts w:cs="Arial"/>
                <w:b/>
              </w:rPr>
            </w:pPr>
            <w:r>
              <w:rPr>
                <w:rFonts w:cs="Arial"/>
                <w:b/>
              </w:rPr>
              <w:t>Transmitter</w:t>
            </w:r>
          </w:p>
        </w:tc>
        <w:tc>
          <w:tcPr>
            <w:tcW w:w="3990" w:type="pct"/>
          </w:tcPr>
          <w:p w14:paraId="7CE5A299" w14:textId="77777777" w:rsidR="00206F6A" w:rsidRDefault="00206F6A"/>
        </w:tc>
      </w:tr>
      <w:tr w:rsidR="00762949" w:rsidRPr="009E3B7C" w14:paraId="5FC21F81" w14:textId="77777777" w:rsidTr="00184FCF">
        <w:trPr>
          <w:trHeight w:val="332"/>
        </w:trPr>
        <w:tc>
          <w:tcPr>
            <w:tcW w:w="1010" w:type="pct"/>
            <w:shd w:val="clear" w:color="auto" w:fill="BFBFBF" w:themeFill="background1" w:themeFillShade="BF"/>
          </w:tcPr>
          <w:p w14:paraId="427A6548" w14:textId="77777777" w:rsidR="00762949" w:rsidRDefault="00762949" w:rsidP="00184FCF">
            <w:pPr>
              <w:jc w:val="both"/>
              <w:rPr>
                <w:rFonts w:cs="Arial"/>
                <w:b/>
              </w:rPr>
            </w:pPr>
            <w:r>
              <w:rPr>
                <w:rFonts w:cs="Arial"/>
                <w:b/>
              </w:rPr>
              <w:t>Receiver</w:t>
            </w:r>
          </w:p>
        </w:tc>
        <w:tc>
          <w:tcPr>
            <w:tcW w:w="3990" w:type="pct"/>
          </w:tcPr>
          <w:p w14:paraId="6C8C5C69" w14:textId="77777777" w:rsidR="00206F6A" w:rsidRDefault="00206F6A"/>
        </w:tc>
      </w:tr>
    </w:tbl>
    <w:p w14:paraId="353F7F57" w14:textId="77777777" w:rsidR="00762949" w:rsidRDefault="00762949" w:rsidP="00762949"/>
    <w:p w14:paraId="080CA433" w14:textId="77777777" w:rsidR="00DD19B7" w:rsidRPr="000346B5" w:rsidRDefault="00DD19B7" w:rsidP="00305BF4">
      <w:pPr>
        <w:rPr>
          <w:highlight w:val="green"/>
        </w:rPr>
      </w:pPr>
    </w:p>
    <w:p w14:paraId="51AB1953" w14:textId="77777777" w:rsidR="00305BF4" w:rsidRDefault="00305BF4" w:rsidP="00305BF4">
      <w:pPr>
        <w:pStyle w:val="Heading4"/>
      </w:pPr>
      <w:bookmarkStart w:id="401" w:name="_Toc26368328"/>
      <w:bookmarkStart w:id="402" w:name="_Toc1554317"/>
      <w:r>
        <w:t>Diagnostic Interfaces</w:t>
      </w:r>
      <w:bookmarkEnd w:id="401"/>
      <w:bookmarkEnd w:id="402"/>
    </w:p>
    <w:p w14:paraId="76AE6143" w14:textId="77777777" w:rsidR="00305BF4" w:rsidRDefault="00305BF4" w:rsidP="00305BF4">
      <w:pPr>
        <w:pStyle w:val="Heading5"/>
      </w:pPr>
      <w:bookmarkStart w:id="403" w:name="_Toc1554318"/>
      <w:r>
        <w:t>DTCs</w:t>
      </w:r>
      <w:bookmarkEnd w:id="403"/>
    </w:p>
    <w:p w14:paraId="1AD644FF" w14:textId="77777777" w:rsidR="00305BF4" w:rsidRPr="00F64E8D" w:rsidRDefault="00305BF4" w:rsidP="00305BF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921B5A4" w14:textId="77777777" w:rsidR="00305BF4" w:rsidRDefault="00305BF4" w:rsidP="00305BF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0D42279A" w14:textId="77777777" w:rsidR="00305BF4" w:rsidRPr="00AA1875" w:rsidRDefault="00305BF4" w:rsidP="00305BF4"/>
    <w:p w14:paraId="3BD85306" w14:textId="77777777" w:rsidR="00305BF4" w:rsidRDefault="00305BF4" w:rsidP="00305BF4">
      <w:pPr>
        <w:pStyle w:val="Heading5"/>
      </w:pPr>
      <w:bookmarkStart w:id="404" w:name="_Toc1554319"/>
      <w:r>
        <w:t>DIDs</w:t>
      </w:r>
      <w:bookmarkEnd w:id="404"/>
    </w:p>
    <w:tbl>
      <w:tblPr>
        <w:tblStyle w:val="GridTable6Colorful"/>
        <w:tblW w:w="0" w:type="auto"/>
        <w:tblLook w:val="04A0" w:firstRow="1" w:lastRow="0" w:firstColumn="1" w:lastColumn="0" w:noHBand="0" w:noVBand="1"/>
      </w:tblPr>
      <w:tblGrid>
        <w:gridCol w:w="1482"/>
        <w:gridCol w:w="1573"/>
        <w:gridCol w:w="1609"/>
        <w:gridCol w:w="1509"/>
        <w:gridCol w:w="1519"/>
        <w:gridCol w:w="1658"/>
      </w:tblGrid>
      <w:tr w:rsidR="00305BF4" w14:paraId="6F78F6C5" w14:textId="77777777" w:rsidTr="00535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52B2B54" w14:textId="77777777" w:rsidR="00305BF4" w:rsidRDefault="00305BF4" w:rsidP="00535EF7">
            <w:pPr>
              <w:overflowPunct/>
              <w:autoSpaceDE/>
              <w:autoSpaceDN/>
              <w:adjustRightInd/>
              <w:textAlignment w:val="auto"/>
            </w:pPr>
            <w:r>
              <w:t>DID Name</w:t>
            </w:r>
          </w:p>
        </w:tc>
        <w:tc>
          <w:tcPr>
            <w:tcW w:w="1695" w:type="dxa"/>
          </w:tcPr>
          <w:p w14:paraId="442A248F" w14:textId="77777777" w:rsidR="00305BF4" w:rsidRDefault="00305BF4" w:rsidP="00535EF7">
            <w:pPr>
              <w:overflowPunct/>
              <w:autoSpaceDE/>
              <w:autoSpaceDN/>
              <w:adjustRightInd/>
              <w:textAlignment w:val="auto"/>
              <w:cnfStyle w:val="100000000000" w:firstRow="1" w:lastRow="0" w:firstColumn="0" w:lastColumn="0" w:oddVBand="0" w:evenVBand="0" w:oddHBand="0" w:evenHBand="0" w:firstRowFirstColumn="0" w:firstRowLastColumn="0" w:lastRowFirstColumn="0" w:lastRowLastColumn="0"/>
            </w:pPr>
            <w:r>
              <w:t>DID Attributes</w:t>
            </w:r>
          </w:p>
        </w:tc>
        <w:tc>
          <w:tcPr>
            <w:tcW w:w="1695" w:type="dxa"/>
          </w:tcPr>
          <w:p w14:paraId="1FC96322" w14:textId="77777777" w:rsidR="00305BF4" w:rsidRDefault="00305BF4" w:rsidP="00535EF7">
            <w:pPr>
              <w:overflowPunct/>
              <w:autoSpaceDE/>
              <w:autoSpaceDN/>
              <w:adjustRightInd/>
              <w:textAlignment w:val="auto"/>
              <w:cnfStyle w:val="100000000000" w:firstRow="1" w:lastRow="0" w:firstColumn="0" w:lastColumn="0" w:oddVBand="0" w:evenVBand="0" w:oddHBand="0" w:evenHBand="0" w:firstRowFirstColumn="0" w:firstRowLastColumn="0" w:lastRowFirstColumn="0" w:lastRowLastColumn="0"/>
            </w:pPr>
            <w:r>
              <w:t>Description</w:t>
            </w:r>
          </w:p>
        </w:tc>
        <w:tc>
          <w:tcPr>
            <w:tcW w:w="1696" w:type="dxa"/>
          </w:tcPr>
          <w:p w14:paraId="0BECD962" w14:textId="77777777" w:rsidR="00305BF4" w:rsidRDefault="00305BF4" w:rsidP="00535EF7">
            <w:pPr>
              <w:overflowPunct/>
              <w:autoSpaceDE/>
              <w:autoSpaceDN/>
              <w:adjustRightInd/>
              <w:textAlignment w:val="auto"/>
              <w:cnfStyle w:val="100000000000" w:firstRow="1" w:lastRow="0" w:firstColumn="0" w:lastColumn="0" w:oddVBand="0" w:evenVBand="0" w:oddHBand="0" w:evenHBand="0" w:firstRowFirstColumn="0" w:firstRowLastColumn="0" w:lastRowFirstColumn="0" w:lastRowLastColumn="0"/>
            </w:pPr>
            <w:r>
              <w:t>Size [bytes]</w:t>
            </w:r>
          </w:p>
        </w:tc>
        <w:tc>
          <w:tcPr>
            <w:tcW w:w="1696" w:type="dxa"/>
          </w:tcPr>
          <w:p w14:paraId="185C49C3" w14:textId="77777777" w:rsidR="00305BF4" w:rsidRDefault="00305BF4" w:rsidP="00535EF7">
            <w:pPr>
              <w:overflowPunct/>
              <w:autoSpaceDE/>
              <w:autoSpaceDN/>
              <w:adjustRightInd/>
              <w:textAlignment w:val="auto"/>
              <w:cnfStyle w:val="100000000000" w:firstRow="1" w:lastRow="0" w:firstColumn="0" w:lastColumn="0" w:oddVBand="0" w:evenVBand="0" w:oddHBand="0" w:evenHBand="0" w:firstRowFirstColumn="0" w:firstRowLastColumn="0" w:lastRowFirstColumn="0" w:lastRowLastColumn="0"/>
            </w:pPr>
            <w:r>
              <w:t>Access Type</w:t>
            </w:r>
          </w:p>
        </w:tc>
        <w:tc>
          <w:tcPr>
            <w:tcW w:w="1696" w:type="dxa"/>
          </w:tcPr>
          <w:p w14:paraId="27868A6B" w14:textId="77777777" w:rsidR="00305BF4" w:rsidRDefault="00305BF4" w:rsidP="00535EF7">
            <w:pPr>
              <w:overflowPunct/>
              <w:autoSpaceDE/>
              <w:autoSpaceDN/>
              <w:adjustRightInd/>
              <w:textAlignment w:val="auto"/>
              <w:cnfStyle w:val="100000000000" w:firstRow="1" w:lastRow="0" w:firstColumn="0" w:lastColumn="0" w:oddVBand="0" w:evenVBand="0" w:oddHBand="0" w:evenHBand="0" w:firstRowFirstColumn="0" w:firstRowLastColumn="0" w:lastRowFirstColumn="0" w:lastRowLastColumn="0"/>
            </w:pPr>
            <w:r>
              <w:t>Update/Query Period [</w:t>
            </w:r>
            <w:proofErr w:type="spellStart"/>
            <w:r>
              <w:t>ms</w:t>
            </w:r>
            <w:proofErr w:type="spellEnd"/>
            <w:r>
              <w:t>]</w:t>
            </w:r>
          </w:p>
        </w:tc>
      </w:tr>
    </w:tbl>
    <w:p w14:paraId="33BBEB96" w14:textId="77777777" w:rsidR="00305BF4" w:rsidRDefault="00305BF4" w:rsidP="00305BF4">
      <w:pPr>
        <w:overflowPunct/>
        <w:autoSpaceDE/>
        <w:autoSpaceDN/>
        <w:adjustRightInd/>
        <w:textAlignment w:val="auto"/>
      </w:pPr>
    </w:p>
    <w:p w14:paraId="4B49ACF6" w14:textId="77777777" w:rsidR="00305BF4" w:rsidRDefault="00305BF4" w:rsidP="00305BF4">
      <w:pPr>
        <w:pStyle w:val="Heading3"/>
      </w:pPr>
      <w:bookmarkStart w:id="405" w:name="_Toc481143840"/>
      <w:bookmarkStart w:id="406" w:name="_Toc26368329"/>
      <w:bookmarkStart w:id="407" w:name="_Toc1554320"/>
      <w:bookmarkStart w:id="408" w:name="_Ref532377991"/>
      <w:bookmarkStart w:id="409" w:name="_Ref532377979"/>
      <w:bookmarkStart w:id="410" w:name="_Ref531349759"/>
      <w:bookmarkStart w:id="411" w:name="_Toc521202125"/>
      <w:r w:rsidRPr="00BC3C56">
        <w:t>Technical Parameters</w:t>
      </w:r>
      <w:bookmarkEnd w:id="405"/>
      <w:bookmarkEnd w:id="406"/>
      <w:bookmarkEnd w:id="407"/>
      <w:bookmarkEnd w:id="408"/>
      <w:bookmarkEnd w:id="409"/>
      <w:bookmarkEnd w:id="410"/>
      <w:bookmarkEnd w:id="411"/>
    </w:p>
    <w:p w14:paraId="533CCE42" w14:textId="5F1CEDD9" w:rsidR="007652B7" w:rsidRDefault="00CD7A84" w:rsidP="00CD7A84">
      <w:pPr>
        <w:pStyle w:val="RETechParameter"/>
        <w:rPr>
          <w:rStyle w:val="SubtleEmphasis"/>
          <w:i w:val="0"/>
          <w:iCs w:val="0"/>
          <w:color w:val="auto"/>
        </w:rPr>
      </w:pPr>
      <w:r>
        <w:t>Fleet Factory Key Count</w:t>
      </w:r>
    </w:p>
    <w:tbl>
      <w:tblPr>
        <w:tblW w:w="5000" w:type="pct"/>
        <w:tblCellMar>
          <w:left w:w="0" w:type="dxa"/>
          <w:right w:w="0" w:type="dxa"/>
        </w:tblCellMar>
        <w:tblLook w:val="04A0" w:firstRow="1" w:lastRow="0" w:firstColumn="1" w:lastColumn="0" w:noHBand="0" w:noVBand="1"/>
      </w:tblPr>
      <w:tblGrid>
        <w:gridCol w:w="1971"/>
        <w:gridCol w:w="7369"/>
      </w:tblGrid>
      <w:tr w:rsidR="00364F5A" w:rsidRPr="00AC7603" w14:paraId="11049F5A"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063AAF15" w14:textId="77777777" w:rsidR="00364F5A" w:rsidRPr="00DE295C" w:rsidRDefault="00364F5A" w:rsidP="00184FCF">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45B637E" w14:textId="6DCDFC0D" w:rsidR="00364F5A" w:rsidRPr="00AC7603" w:rsidRDefault="00364F5A" w:rsidP="00184FCF">
            <w:pPr>
              <w:ind w:left="3"/>
              <w:rPr>
                <w:rFonts w:eastAsiaTheme="minorHAnsi" w:cs="Arial"/>
                <w:color w:val="000000" w:themeColor="text1"/>
                <w:szCs w:val="22"/>
              </w:rPr>
            </w:pPr>
            <w:r>
              <w:rPr>
                <w:rFonts w:eastAsiaTheme="minorHAnsi" w:cs="Arial"/>
                <w:color w:val="000000" w:themeColor="text1"/>
                <w:szCs w:val="22"/>
              </w:rPr>
              <w:t>Fleet Factory Key Count</w:t>
            </w:r>
          </w:p>
        </w:tc>
      </w:tr>
      <w:tr w:rsidR="002C0DB9" w:rsidRPr="00AC7603" w14:paraId="196A8691"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069B261F" w14:textId="1A440020" w:rsidR="002C0DB9" w:rsidRPr="00DE295C" w:rsidRDefault="002C0DB9" w:rsidP="00184FCF">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0050086" w14:textId="77777777" w:rsidR="00206F6A" w:rsidRDefault="00206F6A"/>
        </w:tc>
      </w:tr>
      <w:tr w:rsidR="00364F5A" w:rsidRPr="00AC7603" w14:paraId="57F91FE1" w14:textId="77777777" w:rsidTr="00DF09CA">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7961E7F7" w14:textId="77777777" w:rsidR="00364F5A" w:rsidRPr="00DE295C" w:rsidRDefault="00364F5A" w:rsidP="00184FCF">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AF1FF4E" w14:textId="77777777" w:rsidR="00206F6A" w:rsidRDefault="00206F6A"/>
        </w:tc>
      </w:tr>
      <w:tr w:rsidR="00364F5A" w:rsidRPr="00AC7603" w14:paraId="264D3461" w14:textId="77777777" w:rsidTr="00DF09CA">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1AA8318D" w14:textId="20CAAF58" w:rsidR="00364F5A" w:rsidRPr="00DE295C" w:rsidRDefault="00BB3798" w:rsidP="00184FCF">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4181A96B" w14:textId="5E5260B9" w:rsidR="00364F5A" w:rsidRDefault="00BB3798" w:rsidP="00184FCF">
            <w:pPr>
              <w:ind w:left="3"/>
              <w:rPr>
                <w:rFonts w:eastAsiaTheme="minorHAnsi" w:cs="Arial"/>
                <w:color w:val="000000" w:themeColor="text1"/>
                <w:szCs w:val="22"/>
              </w:rPr>
            </w:pPr>
            <w:r>
              <w:rPr>
                <w:rFonts w:eastAsiaTheme="minorHAnsi" w:cs="Arial"/>
                <w:color w:val="000000" w:themeColor="text1"/>
                <w:szCs w:val="22"/>
              </w:rPr>
              <w:t>NFAM</w:t>
            </w:r>
          </w:p>
        </w:tc>
      </w:tr>
    </w:tbl>
    <w:p w14:paraId="54919ABD" w14:textId="77777777" w:rsidR="00364F5A" w:rsidRDefault="00364F5A" w:rsidP="009539A3">
      <w:pPr>
        <w:pStyle w:val="VelocityScript"/>
        <w:rPr>
          <w:rStyle w:val="SubtleEmphasis"/>
          <w:i w:val="0"/>
          <w:iCs w:val="0"/>
          <w:color w:val="auto"/>
        </w:rPr>
      </w:pPr>
    </w:p>
    <w:p w14:paraId="70DC1904" w14:textId="77777777" w:rsidR="007652B7" w:rsidRDefault="00CD7A84" w:rsidP="00CD7A84">
      <w:pPr>
        <w:pStyle w:val="RETechParameter"/>
        <w:rPr>
          <w:rStyle w:val="SubtleEmphasis"/>
          <w:i w:val="0"/>
          <w:iCs w:val="0"/>
          <w:color w:val="auto"/>
        </w:rPr>
      </w:pPr>
      <w:r>
        <w:t>Local Pending expiration duration</w:t>
      </w:r>
    </w:p>
    <w:tbl>
      <w:tblPr>
        <w:tblW w:w="5000" w:type="pct"/>
        <w:tblCellMar>
          <w:left w:w="0" w:type="dxa"/>
          <w:right w:w="0" w:type="dxa"/>
        </w:tblCellMar>
        <w:tblLook w:val="04A0" w:firstRow="1" w:lastRow="0" w:firstColumn="1" w:lastColumn="0" w:noHBand="0" w:noVBand="1"/>
      </w:tblPr>
      <w:tblGrid>
        <w:gridCol w:w="1971"/>
        <w:gridCol w:w="7369"/>
      </w:tblGrid>
      <w:tr w:rsidR="00364F5A" w:rsidRPr="00AC7603" w14:paraId="6EAEDECE"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46B8ABCF" w14:textId="77777777" w:rsidR="00364F5A" w:rsidRPr="00DE295C" w:rsidRDefault="00364F5A" w:rsidP="00184FCF">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5A3F9B1" w14:textId="77777777" w:rsidR="00364F5A" w:rsidRPr="00AC7603" w:rsidRDefault="00364F5A" w:rsidP="00184FCF">
            <w:pPr>
              <w:ind w:left="3"/>
              <w:rPr>
                <w:rFonts w:eastAsiaTheme="minorHAnsi" w:cs="Arial"/>
                <w:color w:val="000000" w:themeColor="text1"/>
                <w:szCs w:val="22"/>
              </w:rPr>
            </w:pPr>
            <w:r>
              <w:rPr>
                <w:rFonts w:eastAsiaTheme="minorHAnsi" w:cs="Arial"/>
                <w:color w:val="000000" w:themeColor="text1"/>
                <w:szCs w:val="22"/>
              </w:rPr>
              <w:t>Local Pending expiration duration</w:t>
            </w:r>
          </w:p>
        </w:tc>
      </w:tr>
      <w:tr w:rsidR="002C0DB9" w:rsidRPr="00AC7603" w14:paraId="1C3ECF55"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45A66711" w14:textId="77777777" w:rsidR="002C0DB9" w:rsidRPr="00DE295C" w:rsidRDefault="002C0DB9" w:rsidP="00184FCF">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BCCD61D" w14:textId="77777777" w:rsidR="00206F6A" w:rsidRDefault="00206F6A"/>
        </w:tc>
      </w:tr>
      <w:tr w:rsidR="00364F5A" w:rsidRPr="00AC7603" w14:paraId="7FDCC40D" w14:textId="77777777" w:rsidTr="00DF09CA">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30A4BD95" w14:textId="77777777" w:rsidR="00364F5A" w:rsidRPr="00DE295C" w:rsidRDefault="00364F5A" w:rsidP="00184FCF">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B09BE78" w14:textId="77777777" w:rsidR="00206F6A" w:rsidRDefault="00206F6A"/>
        </w:tc>
      </w:tr>
      <w:tr w:rsidR="00364F5A" w:rsidRPr="00AC7603" w14:paraId="6C6D3D3E" w14:textId="77777777" w:rsidTr="00DF09CA">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535A2B58" w14:textId="77777777" w:rsidR="00364F5A" w:rsidRPr="00DE295C" w:rsidRDefault="00BB3798" w:rsidP="00184FCF">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453DBC4A" w14:textId="77777777" w:rsidR="00364F5A" w:rsidRDefault="00BB3798" w:rsidP="00184FCF">
            <w:pPr>
              <w:ind w:left="3"/>
              <w:rPr>
                <w:rFonts w:eastAsiaTheme="minorHAnsi" w:cs="Arial"/>
                <w:color w:val="000000" w:themeColor="text1"/>
                <w:szCs w:val="22"/>
              </w:rPr>
            </w:pPr>
            <w:r>
              <w:rPr>
                <w:rFonts w:eastAsiaTheme="minorHAnsi" w:cs="Arial"/>
                <w:color w:val="000000" w:themeColor="text1"/>
                <w:szCs w:val="22"/>
              </w:rPr>
              <w:t>NFAM</w:t>
            </w:r>
          </w:p>
        </w:tc>
      </w:tr>
    </w:tbl>
    <w:p w14:paraId="35D375F9" w14:textId="77777777" w:rsidR="00364F5A" w:rsidRDefault="00364F5A" w:rsidP="009539A3">
      <w:pPr>
        <w:pStyle w:val="VelocityScript"/>
        <w:rPr>
          <w:rStyle w:val="SubtleEmphasis"/>
          <w:i w:val="0"/>
          <w:iCs w:val="0"/>
          <w:color w:val="auto"/>
        </w:rPr>
      </w:pPr>
    </w:p>
    <w:p w14:paraId="0C61B471" w14:textId="77777777" w:rsidR="007652B7" w:rsidRDefault="00CD7A84" w:rsidP="00CD7A84">
      <w:pPr>
        <w:pStyle w:val="RETechParameter"/>
        <w:rPr>
          <w:rStyle w:val="SubtleEmphasis"/>
          <w:i w:val="0"/>
          <w:iCs w:val="0"/>
          <w:color w:val="auto"/>
        </w:rPr>
      </w:pPr>
      <w:r>
        <w:t>Build Configuration</w:t>
      </w:r>
    </w:p>
    <w:tbl>
      <w:tblPr>
        <w:tblW w:w="5000" w:type="pct"/>
        <w:tblCellMar>
          <w:left w:w="0" w:type="dxa"/>
          <w:right w:w="0" w:type="dxa"/>
        </w:tblCellMar>
        <w:tblLook w:val="04A0" w:firstRow="1" w:lastRow="0" w:firstColumn="1" w:lastColumn="0" w:noHBand="0" w:noVBand="1"/>
      </w:tblPr>
      <w:tblGrid>
        <w:gridCol w:w="1971"/>
        <w:gridCol w:w="7369"/>
      </w:tblGrid>
      <w:tr w:rsidR="00364F5A" w:rsidRPr="00AC7603" w14:paraId="33EB2CD3"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1B540482" w14:textId="77777777" w:rsidR="00364F5A" w:rsidRPr="00DE295C" w:rsidRDefault="00364F5A" w:rsidP="00184FCF">
            <w:pPr>
              <w:tabs>
                <w:tab w:val="right" w:pos="2336"/>
              </w:tabs>
              <w:spacing w:line="276" w:lineRule="auto"/>
              <w:rPr>
                <w:rFonts w:eastAsiaTheme="minorHAnsi" w:cs="Arial"/>
                <w:b/>
                <w:bCs/>
              </w:rPr>
            </w:pPr>
            <w:r w:rsidRPr="00DE295C">
              <w:rPr>
                <w:rFonts w:cs="Arial"/>
                <w:b/>
                <w:bCs/>
                <w:lang w:val="en-GB"/>
              </w:rPr>
              <w:lastRenderedPageBreak/>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13D9E36" w14:textId="77777777" w:rsidR="00364F5A" w:rsidRPr="00AC7603" w:rsidRDefault="00364F5A" w:rsidP="00184FCF">
            <w:pPr>
              <w:ind w:left="3"/>
              <w:rPr>
                <w:rFonts w:eastAsiaTheme="minorHAnsi" w:cs="Arial"/>
                <w:color w:val="000000" w:themeColor="text1"/>
                <w:szCs w:val="22"/>
              </w:rPr>
            </w:pPr>
            <w:r>
              <w:rPr>
                <w:rFonts w:eastAsiaTheme="minorHAnsi" w:cs="Arial"/>
                <w:color w:val="000000" w:themeColor="text1"/>
                <w:szCs w:val="22"/>
              </w:rPr>
              <w:t>Build Configuration</w:t>
            </w:r>
          </w:p>
        </w:tc>
      </w:tr>
      <w:tr w:rsidR="002C0DB9" w:rsidRPr="00AC7603" w14:paraId="74A3519F"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0235EC3" w14:textId="77777777" w:rsidR="002C0DB9" w:rsidRPr="00DE295C" w:rsidRDefault="002C0DB9" w:rsidP="00184FCF">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7F74873" w14:textId="77777777" w:rsidR="00206F6A" w:rsidRDefault="00206F6A"/>
        </w:tc>
      </w:tr>
      <w:tr w:rsidR="00364F5A" w:rsidRPr="00AC7603" w14:paraId="475565B2" w14:textId="77777777" w:rsidTr="00DF09CA">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387F258B" w14:textId="77777777" w:rsidR="00364F5A" w:rsidRPr="00DE295C" w:rsidRDefault="00364F5A" w:rsidP="00184FCF">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0D004D1" w14:textId="77777777" w:rsidR="00206F6A" w:rsidRDefault="00206F6A"/>
        </w:tc>
      </w:tr>
      <w:tr w:rsidR="00364F5A" w:rsidRPr="00AC7603" w14:paraId="03E77980" w14:textId="77777777" w:rsidTr="00DF09CA">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322B381B" w14:textId="77777777" w:rsidR="00364F5A" w:rsidRPr="00DE295C" w:rsidRDefault="00BB3798" w:rsidP="00184FCF">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3F142BF7" w14:textId="77777777" w:rsidR="00364F5A" w:rsidRDefault="00BB3798" w:rsidP="00184FCF">
            <w:pPr>
              <w:ind w:left="3"/>
              <w:rPr>
                <w:rFonts w:eastAsiaTheme="minorHAnsi" w:cs="Arial"/>
                <w:color w:val="000000" w:themeColor="text1"/>
                <w:szCs w:val="22"/>
              </w:rPr>
            </w:pPr>
            <w:r>
              <w:rPr>
                <w:rFonts w:eastAsiaTheme="minorHAnsi" w:cs="Arial"/>
                <w:color w:val="000000" w:themeColor="text1"/>
                <w:szCs w:val="22"/>
              </w:rPr>
              <w:t>NFAM</w:t>
            </w:r>
          </w:p>
        </w:tc>
      </w:tr>
    </w:tbl>
    <w:p w14:paraId="622CE403" w14:textId="77777777" w:rsidR="00364F5A" w:rsidRDefault="00364F5A" w:rsidP="009539A3">
      <w:pPr>
        <w:pStyle w:val="VelocityScript"/>
        <w:rPr>
          <w:rStyle w:val="SubtleEmphasis"/>
          <w:i w:val="0"/>
          <w:iCs w:val="0"/>
          <w:color w:val="auto"/>
        </w:rPr>
      </w:pPr>
    </w:p>
    <w:p w14:paraId="6F342FFD" w14:textId="77777777" w:rsidR="007652B7" w:rsidRDefault="00CD7A84" w:rsidP="00CD7A84">
      <w:pPr>
        <w:pStyle w:val="RETechParameter"/>
        <w:rPr>
          <w:rStyle w:val="SubtleEmphasis"/>
          <w:i w:val="0"/>
          <w:iCs w:val="0"/>
          <w:color w:val="auto"/>
        </w:rPr>
      </w:pPr>
      <w:r>
        <w:t>Starting Authorization Timeout</w:t>
      </w:r>
    </w:p>
    <w:tbl>
      <w:tblPr>
        <w:tblW w:w="5000" w:type="pct"/>
        <w:tblCellMar>
          <w:left w:w="0" w:type="dxa"/>
          <w:right w:w="0" w:type="dxa"/>
        </w:tblCellMar>
        <w:tblLook w:val="04A0" w:firstRow="1" w:lastRow="0" w:firstColumn="1" w:lastColumn="0" w:noHBand="0" w:noVBand="1"/>
      </w:tblPr>
      <w:tblGrid>
        <w:gridCol w:w="1971"/>
        <w:gridCol w:w="7369"/>
      </w:tblGrid>
      <w:tr w:rsidR="00364F5A" w:rsidRPr="00AC7603" w14:paraId="1F03A8E1"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4021E223" w14:textId="77777777" w:rsidR="00364F5A" w:rsidRPr="00DE295C" w:rsidRDefault="00364F5A" w:rsidP="00184FCF">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EED41D6" w14:textId="77777777" w:rsidR="00364F5A" w:rsidRPr="00AC7603" w:rsidRDefault="00364F5A" w:rsidP="00184FCF">
            <w:pPr>
              <w:ind w:left="3"/>
              <w:rPr>
                <w:rFonts w:eastAsiaTheme="minorHAnsi" w:cs="Arial"/>
                <w:color w:val="000000" w:themeColor="text1"/>
                <w:szCs w:val="22"/>
              </w:rPr>
            </w:pPr>
            <w:r>
              <w:rPr>
                <w:rFonts w:eastAsiaTheme="minorHAnsi" w:cs="Arial"/>
                <w:color w:val="000000" w:themeColor="text1"/>
                <w:szCs w:val="22"/>
              </w:rPr>
              <w:t>Starting Authorization Timeout</w:t>
            </w:r>
          </w:p>
        </w:tc>
      </w:tr>
      <w:tr w:rsidR="002C0DB9" w:rsidRPr="00AC7603" w14:paraId="2CCA29AF"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A727635" w14:textId="77777777" w:rsidR="002C0DB9" w:rsidRPr="00DE295C" w:rsidRDefault="002C0DB9" w:rsidP="00184FCF">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2DD17B" w14:textId="77777777" w:rsidR="00206F6A" w:rsidRDefault="00206F6A"/>
        </w:tc>
      </w:tr>
      <w:tr w:rsidR="00364F5A" w:rsidRPr="00AC7603" w14:paraId="0C49772F" w14:textId="77777777" w:rsidTr="00DF09CA">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2ADFBC9" w14:textId="77777777" w:rsidR="00364F5A" w:rsidRPr="00DE295C" w:rsidRDefault="00364F5A" w:rsidP="00184FCF">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7A1265C" w14:textId="77777777" w:rsidR="00206F6A" w:rsidRDefault="00206F6A"/>
        </w:tc>
      </w:tr>
      <w:tr w:rsidR="00364F5A" w:rsidRPr="00AC7603" w14:paraId="76DE89ED" w14:textId="77777777" w:rsidTr="00DF09CA">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796DFECB" w14:textId="77777777" w:rsidR="00364F5A" w:rsidRPr="00DE295C" w:rsidRDefault="00BB3798" w:rsidP="00184FCF">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0BD49ED8" w14:textId="77777777" w:rsidR="00364F5A" w:rsidRDefault="00BB3798" w:rsidP="00184FCF">
            <w:pPr>
              <w:ind w:left="3"/>
              <w:rPr>
                <w:rFonts w:eastAsiaTheme="minorHAnsi" w:cs="Arial"/>
                <w:color w:val="000000" w:themeColor="text1"/>
                <w:szCs w:val="22"/>
              </w:rPr>
            </w:pPr>
            <w:r>
              <w:rPr>
                <w:rFonts w:eastAsiaTheme="minorHAnsi" w:cs="Arial"/>
                <w:color w:val="000000" w:themeColor="text1"/>
                <w:szCs w:val="22"/>
              </w:rPr>
              <w:t>NFAM</w:t>
            </w:r>
          </w:p>
        </w:tc>
      </w:tr>
    </w:tbl>
    <w:p w14:paraId="525E318C" w14:textId="77777777" w:rsidR="00364F5A" w:rsidRDefault="00364F5A" w:rsidP="009539A3">
      <w:pPr>
        <w:pStyle w:val="VelocityScript"/>
        <w:rPr>
          <w:rStyle w:val="SubtleEmphasis"/>
          <w:i w:val="0"/>
          <w:iCs w:val="0"/>
          <w:color w:val="auto"/>
        </w:rPr>
      </w:pPr>
    </w:p>
    <w:p w14:paraId="029FA9CB" w14:textId="77777777" w:rsidR="007652B7" w:rsidRDefault="00CD7A84" w:rsidP="00CD7A84">
      <w:pPr>
        <w:pStyle w:val="RETechParameter"/>
        <w:rPr>
          <w:rStyle w:val="SubtleEmphasis"/>
          <w:i w:val="0"/>
          <w:iCs w:val="0"/>
          <w:color w:val="auto"/>
        </w:rPr>
      </w:pPr>
      <w:r>
        <w:t>Vehicle Start to Notification Display delay</w:t>
      </w:r>
    </w:p>
    <w:tbl>
      <w:tblPr>
        <w:tblW w:w="5000" w:type="pct"/>
        <w:tblCellMar>
          <w:left w:w="0" w:type="dxa"/>
          <w:right w:w="0" w:type="dxa"/>
        </w:tblCellMar>
        <w:tblLook w:val="04A0" w:firstRow="1" w:lastRow="0" w:firstColumn="1" w:lastColumn="0" w:noHBand="0" w:noVBand="1"/>
      </w:tblPr>
      <w:tblGrid>
        <w:gridCol w:w="1971"/>
        <w:gridCol w:w="7369"/>
      </w:tblGrid>
      <w:tr w:rsidR="00364F5A" w:rsidRPr="00AC7603" w14:paraId="285A2900"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424193BB" w14:textId="77777777" w:rsidR="00364F5A" w:rsidRPr="00DE295C" w:rsidRDefault="00364F5A" w:rsidP="00184FCF">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8CD559C" w14:textId="77777777" w:rsidR="00364F5A" w:rsidRPr="00AC7603" w:rsidRDefault="00364F5A" w:rsidP="00184FCF">
            <w:pPr>
              <w:ind w:left="3"/>
              <w:rPr>
                <w:rFonts w:eastAsiaTheme="minorHAnsi" w:cs="Arial"/>
                <w:color w:val="000000" w:themeColor="text1"/>
                <w:szCs w:val="22"/>
              </w:rPr>
            </w:pPr>
            <w:r>
              <w:rPr>
                <w:rFonts w:eastAsiaTheme="minorHAnsi" w:cs="Arial"/>
                <w:color w:val="000000" w:themeColor="text1"/>
                <w:szCs w:val="22"/>
              </w:rPr>
              <w:t>Vehicle Start to Notification Display delay</w:t>
            </w:r>
          </w:p>
        </w:tc>
      </w:tr>
      <w:tr w:rsidR="002C0DB9" w:rsidRPr="00AC7603" w14:paraId="280F81A9"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25E3AAFC" w14:textId="77777777" w:rsidR="002C0DB9" w:rsidRPr="00DE295C" w:rsidRDefault="002C0DB9" w:rsidP="00184FCF">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A23520D" w14:textId="77777777" w:rsidR="00206F6A" w:rsidRDefault="00206F6A"/>
        </w:tc>
      </w:tr>
      <w:tr w:rsidR="00364F5A" w:rsidRPr="00AC7603" w14:paraId="0CA043FE" w14:textId="77777777" w:rsidTr="00DF09CA">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75EDE810" w14:textId="77777777" w:rsidR="00364F5A" w:rsidRPr="00DE295C" w:rsidRDefault="00364F5A" w:rsidP="00184FCF">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2ECAC71" w14:textId="77777777" w:rsidR="00206F6A" w:rsidRDefault="00206F6A"/>
        </w:tc>
      </w:tr>
      <w:tr w:rsidR="00364F5A" w:rsidRPr="00AC7603" w14:paraId="1B78F1B3" w14:textId="77777777" w:rsidTr="00DF09CA">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7B5D320C" w14:textId="77777777" w:rsidR="00364F5A" w:rsidRPr="00DE295C" w:rsidRDefault="00BB3798" w:rsidP="00184FCF">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41560134" w14:textId="77777777" w:rsidR="00364F5A" w:rsidRDefault="00BB3798" w:rsidP="00184FCF">
            <w:pPr>
              <w:ind w:left="3"/>
              <w:rPr>
                <w:rFonts w:eastAsiaTheme="minorHAnsi" w:cs="Arial"/>
                <w:color w:val="000000" w:themeColor="text1"/>
                <w:szCs w:val="22"/>
              </w:rPr>
            </w:pPr>
            <w:r>
              <w:rPr>
                <w:rFonts w:eastAsiaTheme="minorHAnsi" w:cs="Arial"/>
                <w:color w:val="000000" w:themeColor="text1"/>
                <w:szCs w:val="22"/>
              </w:rPr>
              <w:t>NFAM</w:t>
            </w:r>
          </w:p>
        </w:tc>
      </w:tr>
    </w:tbl>
    <w:p w14:paraId="09DD1049" w14:textId="77777777" w:rsidR="00364F5A" w:rsidRDefault="00364F5A" w:rsidP="009539A3">
      <w:pPr>
        <w:pStyle w:val="VelocityScript"/>
        <w:rPr>
          <w:rStyle w:val="SubtleEmphasis"/>
          <w:i w:val="0"/>
          <w:iCs w:val="0"/>
          <w:color w:val="auto"/>
        </w:rPr>
      </w:pPr>
    </w:p>
    <w:p w14:paraId="00C6731A" w14:textId="77777777" w:rsidR="007652B7" w:rsidRDefault="00CD7A84" w:rsidP="00CD7A84">
      <w:pPr>
        <w:pStyle w:val="RETechParameter"/>
        <w:rPr>
          <w:rStyle w:val="SubtleEmphasis"/>
          <w:i w:val="0"/>
          <w:iCs w:val="0"/>
          <w:color w:val="auto"/>
        </w:rPr>
      </w:pPr>
      <w:r>
        <w:t>NFC Long Tap Delay</w:t>
      </w:r>
    </w:p>
    <w:tbl>
      <w:tblPr>
        <w:tblW w:w="5000" w:type="pct"/>
        <w:tblCellMar>
          <w:left w:w="0" w:type="dxa"/>
          <w:right w:w="0" w:type="dxa"/>
        </w:tblCellMar>
        <w:tblLook w:val="04A0" w:firstRow="1" w:lastRow="0" w:firstColumn="1" w:lastColumn="0" w:noHBand="0" w:noVBand="1"/>
      </w:tblPr>
      <w:tblGrid>
        <w:gridCol w:w="1971"/>
        <w:gridCol w:w="7369"/>
      </w:tblGrid>
      <w:tr w:rsidR="00364F5A" w:rsidRPr="00AC7603" w14:paraId="4C46009C"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583A50DC" w14:textId="77777777" w:rsidR="00364F5A" w:rsidRPr="00DE295C" w:rsidRDefault="00364F5A" w:rsidP="00184FCF">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03CEC67" w14:textId="77777777" w:rsidR="00364F5A" w:rsidRPr="00AC7603" w:rsidRDefault="00364F5A" w:rsidP="00184FCF">
            <w:pPr>
              <w:ind w:left="3"/>
              <w:rPr>
                <w:rFonts w:eastAsiaTheme="minorHAnsi" w:cs="Arial"/>
                <w:color w:val="000000" w:themeColor="text1"/>
                <w:szCs w:val="22"/>
              </w:rPr>
            </w:pPr>
            <w:r>
              <w:rPr>
                <w:rFonts w:eastAsiaTheme="minorHAnsi" w:cs="Arial"/>
                <w:color w:val="000000" w:themeColor="text1"/>
                <w:szCs w:val="22"/>
              </w:rPr>
              <w:t>NFC Long Tap Delay</w:t>
            </w:r>
          </w:p>
        </w:tc>
      </w:tr>
      <w:tr w:rsidR="002C0DB9" w:rsidRPr="00AC7603" w14:paraId="28917952"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34924EAB" w14:textId="77777777" w:rsidR="002C0DB9" w:rsidRPr="00DE295C" w:rsidRDefault="002C0DB9" w:rsidP="00184FCF">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BE0C278" w14:textId="77777777" w:rsidR="00206F6A" w:rsidRDefault="00206F6A"/>
        </w:tc>
      </w:tr>
      <w:tr w:rsidR="00364F5A" w:rsidRPr="00AC7603" w14:paraId="63BF760B" w14:textId="77777777" w:rsidTr="00DF09CA">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FE7FEDA" w14:textId="77777777" w:rsidR="00364F5A" w:rsidRPr="00DE295C" w:rsidRDefault="00364F5A" w:rsidP="00184FCF">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228D6A6" w14:textId="77777777" w:rsidR="00206F6A" w:rsidRDefault="00206F6A"/>
        </w:tc>
      </w:tr>
      <w:tr w:rsidR="00364F5A" w:rsidRPr="00AC7603" w14:paraId="44EDB6A5" w14:textId="77777777" w:rsidTr="00DF09CA">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432078BC" w14:textId="77777777" w:rsidR="00364F5A" w:rsidRPr="00DE295C" w:rsidRDefault="00BB3798" w:rsidP="00184FCF">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4FC49DFC" w14:textId="77777777" w:rsidR="00364F5A" w:rsidRDefault="00BB3798" w:rsidP="00184FCF">
            <w:pPr>
              <w:ind w:left="3"/>
              <w:rPr>
                <w:rFonts w:eastAsiaTheme="minorHAnsi" w:cs="Arial"/>
                <w:color w:val="000000" w:themeColor="text1"/>
                <w:szCs w:val="22"/>
              </w:rPr>
            </w:pPr>
            <w:r>
              <w:rPr>
                <w:rFonts w:eastAsiaTheme="minorHAnsi" w:cs="Arial"/>
                <w:color w:val="000000" w:themeColor="text1"/>
                <w:szCs w:val="22"/>
              </w:rPr>
              <w:t>NFAM</w:t>
            </w:r>
          </w:p>
        </w:tc>
      </w:tr>
    </w:tbl>
    <w:p w14:paraId="6E84B992" w14:textId="77777777" w:rsidR="00364F5A" w:rsidRDefault="00364F5A" w:rsidP="009539A3">
      <w:pPr>
        <w:pStyle w:val="VelocityScript"/>
        <w:rPr>
          <w:rStyle w:val="SubtleEmphasis"/>
          <w:i w:val="0"/>
          <w:iCs w:val="0"/>
          <w:color w:val="auto"/>
        </w:rPr>
      </w:pPr>
    </w:p>
    <w:p w14:paraId="74D009E0" w14:textId="77777777" w:rsidR="007652B7" w:rsidRDefault="00CD7A84" w:rsidP="00CD7A84">
      <w:pPr>
        <w:pStyle w:val="RETechParameter"/>
        <w:rPr>
          <w:rStyle w:val="SubtleEmphasis"/>
          <w:i w:val="0"/>
          <w:iCs w:val="0"/>
          <w:color w:val="auto"/>
        </w:rPr>
      </w:pPr>
      <w:r>
        <w:t>Manufacturing Pairings Expected</w:t>
      </w:r>
    </w:p>
    <w:tbl>
      <w:tblPr>
        <w:tblW w:w="5000" w:type="pct"/>
        <w:tblCellMar>
          <w:left w:w="0" w:type="dxa"/>
          <w:right w:w="0" w:type="dxa"/>
        </w:tblCellMar>
        <w:tblLook w:val="04A0" w:firstRow="1" w:lastRow="0" w:firstColumn="1" w:lastColumn="0" w:noHBand="0" w:noVBand="1"/>
      </w:tblPr>
      <w:tblGrid>
        <w:gridCol w:w="1971"/>
        <w:gridCol w:w="7369"/>
      </w:tblGrid>
      <w:tr w:rsidR="00364F5A" w:rsidRPr="00AC7603" w14:paraId="29181D15"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6C17CFAE" w14:textId="77777777" w:rsidR="00364F5A" w:rsidRPr="00DE295C" w:rsidRDefault="00364F5A" w:rsidP="00184FCF">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8874969" w14:textId="77777777" w:rsidR="00364F5A" w:rsidRPr="00AC7603" w:rsidRDefault="00364F5A" w:rsidP="00184FCF">
            <w:pPr>
              <w:ind w:left="3"/>
              <w:rPr>
                <w:rFonts w:eastAsiaTheme="minorHAnsi" w:cs="Arial"/>
                <w:color w:val="000000" w:themeColor="text1"/>
                <w:szCs w:val="22"/>
              </w:rPr>
            </w:pPr>
            <w:r>
              <w:rPr>
                <w:rFonts w:eastAsiaTheme="minorHAnsi" w:cs="Arial"/>
                <w:color w:val="000000" w:themeColor="text1"/>
                <w:szCs w:val="22"/>
              </w:rPr>
              <w:t>Manufacturing Pairings Expected</w:t>
            </w:r>
          </w:p>
        </w:tc>
      </w:tr>
      <w:tr w:rsidR="002C0DB9" w:rsidRPr="00AC7603" w14:paraId="62C76833" w14:textId="77777777" w:rsidTr="00DF09CA">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1D20839A" w14:textId="77777777" w:rsidR="002C0DB9" w:rsidRPr="00DE295C" w:rsidRDefault="002C0DB9" w:rsidP="00184FCF">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3655DAD" w14:textId="77777777" w:rsidR="00206F6A" w:rsidRDefault="00206F6A"/>
        </w:tc>
      </w:tr>
      <w:tr w:rsidR="00364F5A" w:rsidRPr="00AC7603" w14:paraId="104B6F2F" w14:textId="77777777" w:rsidTr="00DF09CA">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16F548C4" w14:textId="77777777" w:rsidR="00364F5A" w:rsidRPr="00DE295C" w:rsidRDefault="00364F5A" w:rsidP="00184FCF">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AF551AE" w14:textId="77777777" w:rsidR="00206F6A" w:rsidRDefault="00206F6A"/>
        </w:tc>
      </w:tr>
      <w:tr w:rsidR="00364F5A" w:rsidRPr="00AC7603" w14:paraId="7CC77F08" w14:textId="77777777" w:rsidTr="00DF09CA">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38F511ED" w14:textId="77777777" w:rsidR="00364F5A" w:rsidRPr="00DE295C" w:rsidRDefault="00BB3798" w:rsidP="00184FCF">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2CBD7F40" w14:textId="77777777" w:rsidR="00364F5A" w:rsidRDefault="00BB3798" w:rsidP="00184FCF">
            <w:pPr>
              <w:ind w:left="3"/>
              <w:rPr>
                <w:rFonts w:eastAsiaTheme="minorHAnsi" w:cs="Arial"/>
                <w:color w:val="000000" w:themeColor="text1"/>
                <w:szCs w:val="22"/>
              </w:rPr>
            </w:pPr>
            <w:r>
              <w:rPr>
                <w:rFonts w:eastAsiaTheme="minorHAnsi" w:cs="Arial"/>
                <w:color w:val="000000" w:themeColor="text1"/>
                <w:szCs w:val="22"/>
              </w:rPr>
              <w:t>NFAM</w:t>
            </w:r>
          </w:p>
        </w:tc>
      </w:tr>
    </w:tbl>
    <w:p w14:paraId="0C614C5F" w14:textId="77777777" w:rsidR="00364F5A" w:rsidRDefault="00364F5A" w:rsidP="009539A3">
      <w:pPr>
        <w:pStyle w:val="VelocityScript"/>
        <w:rPr>
          <w:rStyle w:val="SubtleEmphasis"/>
          <w:i w:val="0"/>
          <w:iCs w:val="0"/>
          <w:color w:val="auto"/>
        </w:rPr>
      </w:pPr>
    </w:p>
    <w:p w14:paraId="5451795B" w14:textId="77777777" w:rsidR="00F8714A" w:rsidRPr="000346B5" w:rsidRDefault="00F8714A" w:rsidP="009539A3">
      <w:pPr>
        <w:pStyle w:val="VelocityScript"/>
        <w:rPr>
          <w:rStyle w:val="SubtleEmphasis"/>
          <w:i w:val="0"/>
          <w:iCs w:val="0"/>
          <w:color w:val="auto"/>
          <w:highlight w:val="green"/>
        </w:rPr>
      </w:pPr>
    </w:p>
    <w:p w14:paraId="185F67BB" w14:textId="77777777" w:rsidR="00305BF4" w:rsidRDefault="00305BF4" w:rsidP="00305BF4"/>
    <w:p w14:paraId="1F1B2FA7" w14:textId="77777777" w:rsidR="00305BF4" w:rsidRDefault="00305BF4" w:rsidP="00305BF4">
      <w:pPr>
        <w:pStyle w:val="Heading3"/>
      </w:pPr>
      <w:bookmarkStart w:id="412" w:name="_Toc26368330"/>
      <w:bookmarkStart w:id="413" w:name="_Toc1554321"/>
      <w:bookmarkStart w:id="414" w:name="_Toc530489317"/>
      <w:bookmarkStart w:id="415" w:name="_Ref529785662"/>
      <w:r>
        <w:t>Mappings</w:t>
      </w:r>
      <w:bookmarkEnd w:id="412"/>
      <w:bookmarkEnd w:id="413"/>
      <w:bookmarkEnd w:id="414"/>
      <w:bookmarkEnd w:id="415"/>
    </w:p>
    <w:p w14:paraId="190B6D4B" w14:textId="175E7765" w:rsidR="00305BF4" w:rsidRDefault="00305BF4" w:rsidP="00305BF4">
      <w:r>
        <w:t xml:space="preserve">No mappings described, see Section </w:t>
      </w:r>
      <w:r>
        <w:fldChar w:fldCharType="begin"/>
      </w:r>
      <w:r>
        <w:instrText xml:space="preserve"> REF _Ref7526310 \r \h </w:instrText>
      </w:r>
      <w:r>
        <w:fldChar w:fldCharType="separate"/>
      </w:r>
      <w:r w:rsidR="00D94AA9">
        <w:rPr>
          <w:b/>
          <w:bCs/>
        </w:rPr>
        <w:t>Error! Reference source not found.</w:t>
      </w:r>
      <w:r>
        <w:fldChar w:fldCharType="end"/>
      </w:r>
      <w:r>
        <w:t xml:space="preserve"> for descriptions.</w:t>
      </w:r>
    </w:p>
    <w:p w14:paraId="6C87B467" w14:textId="77777777" w:rsidR="00305BF4" w:rsidRDefault="00305BF4" w:rsidP="00305BF4">
      <w:pPr>
        <w:pStyle w:val="Heading3"/>
      </w:pPr>
      <w:bookmarkStart w:id="416" w:name="_Technical_Interfaces"/>
      <w:bookmarkStart w:id="417" w:name="_Toc26368331"/>
      <w:bookmarkStart w:id="418" w:name="_Toc1554322"/>
      <w:bookmarkStart w:id="419" w:name="_Ref536800499"/>
      <w:bookmarkStart w:id="420" w:name="_Ref531349648"/>
      <w:bookmarkStart w:id="421" w:name="_Toc531345417"/>
      <w:bookmarkStart w:id="422" w:name="_Ref528756927"/>
      <w:bookmarkStart w:id="423" w:name="_Ref528756922"/>
      <w:bookmarkStart w:id="424" w:name="_Toc521190463"/>
      <w:bookmarkEnd w:id="416"/>
      <w:r w:rsidRPr="00BC3C56">
        <w:t>Technical Interfaces</w:t>
      </w:r>
      <w:bookmarkEnd w:id="417"/>
      <w:bookmarkEnd w:id="418"/>
      <w:bookmarkEnd w:id="419"/>
      <w:bookmarkEnd w:id="420"/>
      <w:bookmarkEnd w:id="421"/>
      <w:bookmarkEnd w:id="422"/>
      <w:bookmarkEnd w:id="423"/>
      <w:bookmarkEnd w:id="424"/>
    </w:p>
    <w:p w14:paraId="6E027B8F" w14:textId="77777777" w:rsidR="00305BF4" w:rsidRDefault="00305BF4" w:rsidP="00305BF4">
      <w:pPr>
        <w:pStyle w:val="Heading4"/>
      </w:pPr>
      <w:bookmarkStart w:id="425" w:name="_Ref529372031"/>
      <w:bookmarkStart w:id="426" w:name="_Toc26368332"/>
      <w:bookmarkStart w:id="427" w:name="_Toc1554323"/>
      <w:bookmarkStart w:id="428" w:name="_Toc536800448"/>
      <w:r>
        <w:t>AIS Interfaces</w:t>
      </w:r>
      <w:bookmarkEnd w:id="425"/>
      <w:bookmarkEnd w:id="426"/>
      <w:bookmarkEnd w:id="427"/>
      <w:bookmarkEnd w:id="428"/>
    </w:p>
    <w:p w14:paraId="58DFEDDB" w14:textId="77777777" w:rsidR="00305BF4" w:rsidRDefault="00305BF4" w:rsidP="00305BF4">
      <w:pPr>
        <w:pStyle w:val="Heading5"/>
      </w:pPr>
      <w:bookmarkStart w:id="429" w:name="_Toc1554324"/>
      <w:r w:rsidRPr="00532AF2">
        <w:t>Publisher Interfaces</w:t>
      </w:r>
      <w:bookmarkEnd w:id="429"/>
    </w:p>
    <w:p w14:paraId="21B4C646" w14:textId="77777777" w:rsidR="00305BF4" w:rsidRPr="00A57D05" w:rsidRDefault="00305BF4" w:rsidP="00305BF4"/>
    <w:tbl>
      <w:tblPr>
        <w:tblW w:w="5000" w:type="pct"/>
        <w:tblCellMar>
          <w:left w:w="0" w:type="dxa"/>
          <w:right w:w="0" w:type="dxa"/>
        </w:tblCellMar>
        <w:tblLook w:val="04A0" w:firstRow="1" w:lastRow="0" w:firstColumn="1" w:lastColumn="0" w:noHBand="0" w:noVBand="1"/>
      </w:tblPr>
      <w:tblGrid>
        <w:gridCol w:w="2414"/>
        <w:gridCol w:w="1612"/>
        <w:gridCol w:w="5324"/>
      </w:tblGrid>
      <w:tr w:rsidR="00305BF4" w:rsidRPr="00D90A13" w14:paraId="0CBC663B" w14:textId="77777777" w:rsidTr="00784048">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2F272B7F" w14:textId="77777777" w:rsidR="00305BF4" w:rsidRPr="006D21F6" w:rsidRDefault="00305BF4" w:rsidP="00535EF7">
            <w:pPr>
              <w:ind w:left="37"/>
              <w:rPr>
                <w:rFonts w:cs="Arial"/>
                <w:bCs/>
                <w:color w:val="000000"/>
              </w:rPr>
            </w:pPr>
            <w:r w:rsidRPr="006D21F6">
              <w:rPr>
                <w:rFonts w:cs="Arial"/>
                <w:bCs/>
                <w:color w:val="000000"/>
              </w:rPr>
              <w:t xml:space="preserve">Requirement ID: </w:t>
            </w:r>
          </w:p>
        </w:tc>
      </w:tr>
      <w:tr w:rsidR="00305BF4" w:rsidRPr="0060165D" w14:paraId="2C11DA12"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AA96AA" w14:textId="77777777" w:rsidR="00305BF4" w:rsidRPr="009D702C" w:rsidRDefault="00305BF4" w:rsidP="00535EF7">
            <w:pPr>
              <w:ind w:left="37"/>
              <w:rPr>
                <w:rFonts w:cs="Arial"/>
                <w:bCs/>
                <w:color w:val="000000"/>
              </w:rPr>
            </w:pPr>
            <w:r>
              <w:rPr>
                <w:rFonts w:cs="Arial"/>
                <w:bCs/>
                <w:color w:val="000000"/>
              </w:rPr>
              <w:t>Interface Name</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2B832" w14:textId="77777777" w:rsidR="00305BF4" w:rsidRDefault="00305BF4" w:rsidP="00535EF7">
            <w:pPr>
              <w:ind w:left="37"/>
              <w:rPr>
                <w:rFonts w:cs="Arial"/>
                <w:b/>
              </w:rPr>
            </w:pPr>
            <w:proofErr w:type="spellStart"/>
            <w:r w:rsidRPr="008E5426">
              <w:rPr>
                <w:rFonts w:cs="Arial"/>
                <w:b/>
              </w:rPr>
              <w:t>PubIf_TechnicalSignalName</w:t>
            </w:r>
            <w:proofErr w:type="spellEnd"/>
          </w:p>
          <w:p w14:paraId="47413818" w14:textId="77777777" w:rsidR="00305BF4" w:rsidRPr="00211549" w:rsidRDefault="00305BF4" w:rsidP="00535EF7">
            <w:pPr>
              <w:ind w:left="37"/>
              <w:rPr>
                <w:rFonts w:cs="Arial"/>
                <w:b/>
              </w:rPr>
            </w:pPr>
            <w:r w:rsidRPr="005C2BE9">
              <w:rPr>
                <w:rFonts w:cs="Arial"/>
                <w:i/>
                <w:iCs/>
                <w:color w:val="808080" w:themeColor="background1" w:themeShade="80"/>
              </w:rPr>
              <w:t>(Please follow the naming convention “</w:t>
            </w:r>
            <w:proofErr w:type="spellStart"/>
            <w:r w:rsidRPr="005C2BE9">
              <w:rPr>
                <w:rFonts w:cs="Arial"/>
                <w:i/>
                <w:iCs/>
                <w:color w:val="808080" w:themeColor="background1" w:themeShade="80"/>
              </w:rPr>
              <w:t>PubIf_TechnicalSignalName</w:t>
            </w:r>
            <w:proofErr w:type="spellEnd"/>
            <w:r w:rsidRPr="005C2BE9">
              <w:rPr>
                <w:rFonts w:cs="Arial"/>
                <w:i/>
                <w:iCs/>
                <w:color w:val="808080" w:themeColor="background1" w:themeShade="80"/>
              </w:rPr>
              <w:t xml:space="preserve">”. Optionally you may </w:t>
            </w:r>
            <w:r w:rsidRPr="005C2BE9">
              <w:rPr>
                <w:rFonts w:cs="Arial"/>
                <w:i/>
                <w:iCs/>
                <w:color w:val="808080" w:themeColor="background1" w:themeShade="80"/>
              </w:rPr>
              <w:lastRenderedPageBreak/>
              <w:t xml:space="preserve">create a Word bookmark for the </w:t>
            </w:r>
            <w:r>
              <w:rPr>
                <w:rFonts w:cs="Arial"/>
                <w:i/>
                <w:iCs/>
                <w:color w:val="808080" w:themeColor="background1" w:themeShade="80"/>
              </w:rPr>
              <w:t>Interface</w:t>
            </w:r>
            <w:r w:rsidRPr="005C2BE9">
              <w:rPr>
                <w:rFonts w:cs="Arial"/>
                <w:i/>
                <w:iCs/>
                <w:color w:val="808080" w:themeColor="background1" w:themeShade="80"/>
              </w:rPr>
              <w:t xml:space="preserve"> Name. This allows referencing the Mapping object in the rest of the document)</w:t>
            </w:r>
          </w:p>
        </w:tc>
      </w:tr>
      <w:tr w:rsidR="00305BF4" w:rsidRPr="0060165D" w14:paraId="6B57C25D"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7A6DA" w14:textId="77777777" w:rsidR="00305BF4" w:rsidRDefault="00305BF4" w:rsidP="00535EF7">
            <w:pPr>
              <w:ind w:left="37"/>
              <w:rPr>
                <w:rFonts w:cs="Arial"/>
                <w:bCs/>
                <w:color w:val="000000"/>
              </w:rPr>
            </w:pPr>
            <w:r>
              <w:rPr>
                <w:rFonts w:cs="Arial"/>
                <w:bCs/>
                <w:color w:val="000000"/>
              </w:rPr>
              <w:lastRenderedPageBreak/>
              <w:t>Interface Description</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F8C985" w14:textId="77777777" w:rsidR="00305BF4" w:rsidRDefault="00305BF4" w:rsidP="00535EF7">
            <w:pPr>
              <w:ind w:left="37"/>
              <w:rPr>
                <w:rFonts w:cs="Arial"/>
              </w:rPr>
            </w:pPr>
            <w:r>
              <w:rPr>
                <w:rFonts w:cs="Arial"/>
                <w:color w:val="000000" w:themeColor="text1"/>
              </w:rPr>
              <w:t>Some Description of the Publisher Interface of the Technical Signal</w:t>
            </w:r>
          </w:p>
        </w:tc>
      </w:tr>
      <w:tr w:rsidR="00305BF4" w:rsidRPr="0060165D" w14:paraId="4177992D" w14:textId="77777777" w:rsidTr="00784048">
        <w:trPr>
          <w:hidden/>
        </w:trPr>
        <w:tc>
          <w:tcPr>
            <w:tcW w:w="5000" w:type="pct"/>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C85BD4" w14:textId="77777777" w:rsidR="00305BF4" w:rsidRPr="0060165D" w:rsidRDefault="00305BF4" w:rsidP="00535EF7">
            <w:pPr>
              <w:ind w:left="132"/>
              <w:rPr>
                <w:rFonts w:cs="Arial"/>
                <w:vanish/>
                <w:color w:val="000000" w:themeColor="text1"/>
                <w:sz w:val="16"/>
                <w:szCs w:val="14"/>
              </w:rPr>
            </w:pPr>
            <w:r>
              <w:rPr>
                <w:rFonts w:cs="Arial"/>
                <w:b/>
                <w:bCs/>
                <w:vanish/>
                <w:color w:val="000000"/>
              </w:rPr>
              <w:t>Signal Robustness/Integrity</w:t>
            </w:r>
          </w:p>
        </w:tc>
      </w:tr>
      <w:tr w:rsidR="00305BF4" w:rsidRPr="0060165D" w14:paraId="1E9140EB"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C1FED" w14:textId="77777777" w:rsidR="00305BF4" w:rsidRPr="009E3B7C" w:rsidRDefault="00305BF4" w:rsidP="00535EF7">
            <w:pPr>
              <w:rPr>
                <w:rFonts w:cs="Arial"/>
                <w:bCs/>
                <w:color w:val="000000"/>
              </w:rPr>
            </w:pPr>
            <w:r w:rsidRPr="009E3B7C">
              <w:rPr>
                <w:rFonts w:cs="Arial"/>
                <w:bCs/>
                <w:color w:val="000000"/>
              </w:rPr>
              <w:t>Functional Safety Relevant</w:t>
            </w:r>
          </w:p>
        </w:tc>
        <w:sdt>
          <w:sdtPr>
            <w:rPr>
              <w:rFonts w:cs="Arial"/>
              <w:color w:val="000000" w:themeColor="text1"/>
            </w:rPr>
            <w:alias w:val="Functional Safety Relevant"/>
            <w:id w:val="1383904122"/>
            <w:placeholder>
              <w:docPart w:val="C12B4B15F0B04A3CA28C0E17049240EC"/>
            </w:placeholder>
            <w:showingPlcHdr/>
            <w:dropDownList>
              <w:listItem w:value="Choose an item."/>
              <w:listItem w:displayText="Yes" w:value="Yes"/>
              <w:listItem w:displayText="No" w:value="No"/>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19300"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722CC800"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429A6" w14:textId="77777777" w:rsidR="00305BF4" w:rsidRPr="009E3B7C" w:rsidRDefault="00305BF4" w:rsidP="00535EF7">
            <w:pPr>
              <w:rPr>
                <w:rFonts w:cs="Arial"/>
                <w:bCs/>
                <w:color w:val="000000"/>
              </w:rPr>
            </w:pPr>
            <w:r w:rsidRPr="009E3B7C">
              <w:rPr>
                <w:rFonts w:cs="Arial"/>
                <w:bCs/>
                <w:color w:val="000000"/>
              </w:rPr>
              <w:t>Checksum</w:t>
            </w:r>
          </w:p>
        </w:tc>
        <w:sdt>
          <w:sdtPr>
            <w:rPr>
              <w:rFonts w:cs="Arial"/>
              <w:color w:val="000000" w:themeColor="text1"/>
            </w:rPr>
            <w:alias w:val="Checksum"/>
            <w:tag w:val="Checksum"/>
            <w:id w:val="369188791"/>
            <w:placeholder>
              <w:docPart w:val="F6D9B2E5F969421CBD9EEF9426983890"/>
            </w:placeholder>
            <w:showingPlcHdr/>
            <w:dropDownList>
              <w:listItem w:value="Choose an item."/>
              <w:listItem w:displayText="Yes" w:value="Yes"/>
              <w:listItem w:displayText="No" w:value="No"/>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E9A93"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2B78CD66"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19698" w14:textId="77777777" w:rsidR="00305BF4" w:rsidRPr="009E3B7C" w:rsidRDefault="00305BF4" w:rsidP="00535EF7">
            <w:pPr>
              <w:rPr>
                <w:rFonts w:cs="Arial"/>
                <w:bCs/>
                <w:color w:val="000000"/>
              </w:rPr>
            </w:pPr>
            <w:r w:rsidRPr="009E3B7C">
              <w:rPr>
                <w:rFonts w:cs="Arial"/>
                <w:bCs/>
                <w:color w:val="000000"/>
              </w:rPr>
              <w:t>Counter</w:t>
            </w:r>
          </w:p>
        </w:tc>
        <w:sdt>
          <w:sdtPr>
            <w:rPr>
              <w:rFonts w:cs="Arial"/>
              <w:color w:val="000000" w:themeColor="text1"/>
            </w:rPr>
            <w:alias w:val="Counter"/>
            <w:tag w:val="Counter"/>
            <w:id w:val="507336676"/>
            <w:placeholder>
              <w:docPart w:val="A28469DC82784C60B15684CAF1ACA63E"/>
            </w:placeholder>
            <w:showingPlcHdr/>
            <w:dropDownList>
              <w:listItem w:value="Choose an item."/>
              <w:listItem w:displayText="Yes" w:value="Yes"/>
              <w:listItem w:displayText="No" w:value="No"/>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B22F4"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6235D96F" w14:textId="77777777" w:rsidTr="00784048">
        <w:trPr>
          <w:hidden/>
        </w:trPr>
        <w:tc>
          <w:tcPr>
            <w:tcW w:w="5000" w:type="pct"/>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6C84F7" w14:textId="77777777" w:rsidR="00305BF4" w:rsidRPr="0060165D" w:rsidRDefault="00305BF4" w:rsidP="00535EF7">
            <w:pPr>
              <w:ind w:left="132"/>
              <w:rPr>
                <w:rFonts w:cs="Arial"/>
                <w:vanish/>
                <w:color w:val="000000" w:themeColor="text1"/>
                <w:sz w:val="16"/>
                <w:szCs w:val="14"/>
              </w:rPr>
            </w:pPr>
            <w:r>
              <w:rPr>
                <w:rFonts w:cs="Arial"/>
                <w:b/>
                <w:bCs/>
                <w:vanish/>
                <w:color w:val="000000"/>
              </w:rPr>
              <w:t>Network Timing</w:t>
            </w:r>
          </w:p>
        </w:tc>
      </w:tr>
      <w:tr w:rsidR="00305BF4" w:rsidRPr="0060165D" w14:paraId="3A9748BE"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37222" w14:textId="77777777" w:rsidR="00305BF4" w:rsidRPr="009E3B7C" w:rsidRDefault="00305BF4" w:rsidP="00535EF7">
            <w:pPr>
              <w:rPr>
                <w:rFonts w:cs="Arial"/>
                <w:bCs/>
                <w:color w:val="000000"/>
              </w:rPr>
            </w:pPr>
            <w:r w:rsidRPr="009E3B7C">
              <w:rPr>
                <w:rFonts w:cs="Arial"/>
                <w:bCs/>
                <w:color w:val="000000"/>
              </w:rPr>
              <w:t>Publishing Interval</w:t>
            </w:r>
            <w:r>
              <w:rPr>
                <w:rFonts w:cs="Arial"/>
                <w:bCs/>
                <w:color w:val="000000"/>
              </w:rPr>
              <w:t xml:space="preserve"> </w:t>
            </w:r>
            <w:r w:rsidRPr="009E3B7C">
              <w:rPr>
                <w:rFonts w:cs="Arial"/>
                <w:bCs/>
                <w:color w:val="000000"/>
              </w:rPr>
              <w:t>(</w:t>
            </w:r>
            <w:proofErr w:type="spellStart"/>
            <w:r w:rsidRPr="009E3B7C">
              <w:rPr>
                <w:rFonts w:cs="Arial"/>
                <w:bCs/>
                <w:color w:val="000000"/>
              </w:rPr>
              <w:t>ms</w:t>
            </w:r>
            <w:proofErr w:type="spellEnd"/>
            <w:r w:rsidRPr="009E3B7C">
              <w:rPr>
                <w:rFonts w:cs="Arial"/>
                <w:bCs/>
                <w:color w:val="000000"/>
              </w:rPr>
              <w:t>)</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E5107" w14:textId="77777777" w:rsidR="00305BF4" w:rsidRPr="00211549" w:rsidRDefault="00305BF4" w:rsidP="00535EF7">
            <w:pPr>
              <w:ind w:left="37"/>
              <w:rPr>
                <w:rFonts w:cs="Arial"/>
                <w:color w:val="000000" w:themeColor="text1"/>
              </w:rPr>
            </w:pPr>
          </w:p>
        </w:tc>
      </w:tr>
      <w:tr w:rsidR="00305BF4" w:rsidRPr="0060165D" w14:paraId="31B7EFB9"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E7AA3" w14:textId="77777777" w:rsidR="00305BF4" w:rsidRPr="009E3B7C" w:rsidRDefault="00305BF4" w:rsidP="00535EF7">
            <w:pPr>
              <w:rPr>
                <w:rFonts w:cs="Arial"/>
                <w:bCs/>
                <w:color w:val="000000"/>
              </w:rPr>
            </w:pPr>
            <w:r w:rsidRPr="009E3B7C">
              <w:rPr>
                <w:rFonts w:cs="Arial"/>
                <w:bCs/>
                <w:color w:val="000000"/>
              </w:rPr>
              <w:t>Publisher Latency (</w:t>
            </w:r>
            <w:proofErr w:type="spellStart"/>
            <w:r w:rsidRPr="009E3B7C">
              <w:rPr>
                <w:rFonts w:cs="Arial"/>
                <w:bCs/>
                <w:color w:val="000000"/>
              </w:rPr>
              <w:t>ms</w:t>
            </w:r>
            <w:proofErr w:type="spellEnd"/>
            <w:r w:rsidRPr="009E3B7C">
              <w:rPr>
                <w:rFonts w:cs="Arial"/>
                <w:bCs/>
                <w:color w:val="000000"/>
              </w:rPr>
              <w:t>)</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43A259" w14:textId="77777777" w:rsidR="00305BF4" w:rsidRPr="00211549" w:rsidRDefault="00305BF4" w:rsidP="00535EF7">
            <w:pPr>
              <w:ind w:left="37"/>
              <w:rPr>
                <w:rFonts w:cs="Arial"/>
                <w:color w:val="000000" w:themeColor="text1"/>
              </w:rPr>
            </w:pPr>
          </w:p>
        </w:tc>
      </w:tr>
      <w:tr w:rsidR="00305BF4" w:rsidRPr="0060165D" w14:paraId="7CC136E1"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4594E" w14:textId="77777777" w:rsidR="00305BF4" w:rsidRPr="009E3B7C" w:rsidRDefault="00305BF4" w:rsidP="00535EF7">
            <w:pPr>
              <w:rPr>
                <w:rFonts w:cs="Arial"/>
                <w:bCs/>
                <w:color w:val="000000"/>
              </w:rPr>
            </w:pPr>
            <w:r w:rsidRPr="009E3B7C">
              <w:rPr>
                <w:rFonts w:cs="Arial"/>
                <w:bCs/>
                <w:color w:val="000000"/>
              </w:rPr>
              <w:t>Signal Transmit Strategy</w:t>
            </w:r>
          </w:p>
        </w:tc>
        <w:sdt>
          <w:sdtPr>
            <w:rPr>
              <w:rFonts w:cs="Arial"/>
              <w:color w:val="000000" w:themeColor="text1"/>
            </w:rPr>
            <w:alias w:val="Signal Transmit Strategy"/>
            <w:tag w:val="Signal Transmit Strategy"/>
            <w:id w:val="411588051"/>
            <w:placeholder>
              <w:docPart w:val="CF758DDEE5C9412D8EF9D26774174044"/>
            </w:placeholder>
            <w:showingPlcHdr/>
            <w:dropDownList>
              <w:listItem w:value="Choose an item."/>
              <w:listItem w:displayText="Event" w:value="Event"/>
              <w:listItem w:displayText="Event Periodic" w:value="Event Periodic"/>
              <w:listItem w:displayText="Fixed Periodic" w:value="Fixed Periodic"/>
              <w:listItem w:displayText="NoMessageSendType" w:value="NoMessageSendType"/>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30205"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30548FC3"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3575E" w14:textId="77777777" w:rsidR="00305BF4" w:rsidRPr="009E3B7C" w:rsidRDefault="00305BF4" w:rsidP="00535EF7">
            <w:pPr>
              <w:rPr>
                <w:rFonts w:cs="Arial"/>
                <w:bCs/>
                <w:color w:val="000000"/>
              </w:rPr>
            </w:pPr>
            <w:r>
              <w:rPr>
                <w:rFonts w:cs="Arial"/>
                <w:bCs/>
                <w:color w:val="000000"/>
              </w:rPr>
              <w:t xml:space="preserve">Signal </w:t>
            </w:r>
            <w:r w:rsidRPr="009E3B7C">
              <w:rPr>
                <w:rFonts w:cs="Arial"/>
                <w:bCs/>
                <w:color w:val="000000"/>
              </w:rPr>
              <w:t>Send Type</w:t>
            </w:r>
          </w:p>
        </w:tc>
        <w:sdt>
          <w:sdtPr>
            <w:rPr>
              <w:rFonts w:cs="Arial"/>
              <w:color w:val="000000" w:themeColor="text1"/>
            </w:rPr>
            <w:alias w:val="Signal Send Type"/>
            <w:id w:val="-719213867"/>
            <w:placeholder>
              <w:docPart w:val="90C06803B3D34939859DB9A658FB3CD0"/>
            </w:placeholder>
            <w:showingPlcHdr/>
            <w:dropDownList>
              <w:listItem w:value="Choose an item."/>
              <w:listItem w:displayText="OnChange" w:value="OnChange"/>
              <w:listItem w:displayText="OnWrite" w:value="OnWrite"/>
              <w:listItem w:displayText="NoSigSendType" w:value="NoSigSendType"/>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B6DEA"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33162714"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BF8F1" w14:textId="77777777" w:rsidR="00305BF4" w:rsidRPr="009E3B7C" w:rsidRDefault="00305BF4" w:rsidP="00535EF7">
            <w:pPr>
              <w:rPr>
                <w:rFonts w:cs="Arial"/>
                <w:bCs/>
                <w:color w:val="000000"/>
              </w:rPr>
            </w:pPr>
            <w:r w:rsidRPr="009E3B7C">
              <w:rPr>
                <w:rFonts w:cs="Arial"/>
                <w:bCs/>
                <w:color w:val="000000"/>
              </w:rPr>
              <w:t>Signal Refresh Rate (</w:t>
            </w:r>
            <w:proofErr w:type="spellStart"/>
            <w:r w:rsidRPr="009E3B7C">
              <w:rPr>
                <w:rFonts w:cs="Arial"/>
                <w:bCs/>
                <w:color w:val="000000"/>
              </w:rPr>
              <w:t>ms</w:t>
            </w:r>
            <w:proofErr w:type="spellEnd"/>
            <w:r w:rsidRPr="009E3B7C">
              <w:rPr>
                <w:rFonts w:cs="Arial"/>
                <w:bCs/>
                <w:color w:val="000000"/>
              </w:rPr>
              <w:t>)</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A0BDE" w14:textId="77777777" w:rsidR="00305BF4" w:rsidRPr="00211549" w:rsidRDefault="00305BF4" w:rsidP="00535EF7">
            <w:pPr>
              <w:ind w:left="37"/>
              <w:rPr>
                <w:rFonts w:cs="Arial"/>
                <w:color w:val="000000" w:themeColor="text1"/>
              </w:rPr>
            </w:pPr>
          </w:p>
        </w:tc>
      </w:tr>
      <w:tr w:rsidR="00305BF4" w:rsidRPr="0060165D" w14:paraId="5A6EEF06" w14:textId="77777777" w:rsidTr="00784048">
        <w:trPr>
          <w:hidden/>
        </w:trPr>
        <w:tc>
          <w:tcPr>
            <w:tcW w:w="5000" w:type="pct"/>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E60587" w14:textId="77777777" w:rsidR="00305BF4" w:rsidRPr="0060165D" w:rsidRDefault="00305BF4" w:rsidP="00535EF7">
            <w:pPr>
              <w:ind w:left="132"/>
              <w:rPr>
                <w:rFonts w:cs="Arial"/>
                <w:vanish/>
                <w:color w:val="000000" w:themeColor="text1"/>
                <w:sz w:val="16"/>
                <w:szCs w:val="14"/>
              </w:rPr>
            </w:pPr>
            <w:r>
              <w:rPr>
                <w:rFonts w:cs="Arial"/>
                <w:b/>
                <w:bCs/>
                <w:vanish/>
                <w:color w:val="000000"/>
              </w:rPr>
              <w:t>Network Management</w:t>
            </w:r>
          </w:p>
        </w:tc>
      </w:tr>
      <w:tr w:rsidR="00305BF4" w:rsidRPr="0060165D" w14:paraId="4FDAEBA4"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49111" w14:textId="77777777" w:rsidR="00305BF4" w:rsidRPr="009E3B7C" w:rsidRDefault="00305BF4" w:rsidP="00535EF7">
            <w:pPr>
              <w:rPr>
                <w:rFonts w:cs="Arial"/>
                <w:bCs/>
                <w:color w:val="000000"/>
              </w:rPr>
            </w:pPr>
            <w:r w:rsidRPr="009E3B7C">
              <w:rPr>
                <w:rFonts w:cs="Arial"/>
                <w:bCs/>
                <w:color w:val="000000"/>
              </w:rPr>
              <w:t>Publishing Network Sleep Inhibitor</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E3BDA" w14:textId="77777777" w:rsidR="00305BF4" w:rsidRPr="00211549" w:rsidRDefault="00305BF4" w:rsidP="00535EF7">
            <w:pPr>
              <w:ind w:left="37"/>
              <w:rPr>
                <w:rFonts w:cs="Arial"/>
                <w:color w:val="000000" w:themeColor="text1"/>
              </w:rPr>
            </w:pPr>
          </w:p>
        </w:tc>
      </w:tr>
      <w:tr w:rsidR="00305BF4" w:rsidRPr="0060165D" w14:paraId="1222F112"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EDD6E" w14:textId="77777777" w:rsidR="00305BF4" w:rsidRPr="009E3B7C" w:rsidRDefault="00305BF4" w:rsidP="00535EF7">
            <w:pPr>
              <w:rPr>
                <w:rFonts w:cs="Arial"/>
                <w:bCs/>
                <w:color w:val="000000"/>
              </w:rPr>
            </w:pPr>
            <w:r w:rsidRPr="009E3B7C">
              <w:rPr>
                <w:rFonts w:cs="Arial"/>
                <w:bCs/>
                <w:color w:val="000000"/>
              </w:rPr>
              <w:t>Network Wake Up</w:t>
            </w:r>
          </w:p>
        </w:tc>
        <w:sdt>
          <w:sdtPr>
            <w:rPr>
              <w:rFonts w:cs="Arial"/>
              <w:color w:val="000000" w:themeColor="text1"/>
            </w:rPr>
            <w:alias w:val="Network Wake Up"/>
            <w:tag w:val="Network Wake Up"/>
            <w:id w:val="1638607930"/>
            <w:placeholder>
              <w:docPart w:val="370A8A4C4A67427E87EF654446B13D86"/>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17930"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7A151BD2"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6EFB7" w14:textId="77777777" w:rsidR="00305BF4" w:rsidRPr="009E3B7C" w:rsidRDefault="00305BF4" w:rsidP="00535EF7">
            <w:pPr>
              <w:rPr>
                <w:rFonts w:cs="Arial"/>
                <w:bCs/>
                <w:color w:val="000000"/>
              </w:rPr>
            </w:pPr>
            <w:r w:rsidRPr="009E3B7C">
              <w:rPr>
                <w:rFonts w:cs="Arial"/>
                <w:bCs/>
                <w:color w:val="000000"/>
              </w:rPr>
              <w:t>Signal Update While Network Asleep</w:t>
            </w:r>
          </w:p>
        </w:tc>
        <w:sdt>
          <w:sdtPr>
            <w:rPr>
              <w:rFonts w:cs="Arial"/>
              <w:color w:val="000000" w:themeColor="text1"/>
            </w:rPr>
            <w:alias w:val="Signal Update While Network Asleep"/>
            <w:id w:val="-306551666"/>
            <w:placeholder>
              <w:docPart w:val="5E7DD74AD6634CA18E5A402B4D846EA0"/>
            </w:placeholder>
            <w:showingPlcHdr/>
            <w:dropDownList>
              <w:listItem w:value="Choose an item."/>
              <w:listItem w:displayText="Yes" w:value="Yes"/>
              <w:listItem w:displayText="No" w:value="No"/>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737D2"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00E65FD4"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951C2" w14:textId="77777777" w:rsidR="00305BF4" w:rsidRPr="009E3B7C" w:rsidRDefault="00305BF4" w:rsidP="00535EF7">
            <w:pPr>
              <w:rPr>
                <w:rFonts w:cs="Arial"/>
                <w:bCs/>
                <w:color w:val="000000"/>
              </w:rPr>
            </w:pPr>
            <w:r w:rsidRPr="009E3B7C">
              <w:rPr>
                <w:rFonts w:cs="Arial"/>
                <w:bCs/>
                <w:color w:val="000000"/>
              </w:rPr>
              <w:t>Fresh data on Network wakeup</w:t>
            </w:r>
          </w:p>
        </w:tc>
        <w:sdt>
          <w:sdtPr>
            <w:rPr>
              <w:rFonts w:cs="Arial"/>
              <w:color w:val="000000" w:themeColor="text1"/>
            </w:rPr>
            <w:alias w:val="Fresh data on Network wakeup"/>
            <w:tag w:val="Network Wake Up"/>
            <w:id w:val="-29118380"/>
            <w:placeholder>
              <w:docPart w:val="2963B25212394667AED0A084EA7FB888"/>
            </w:placeholder>
            <w:showingPlcHdr/>
            <w:dropDownList>
              <w:listItem w:value="Choose an item."/>
              <w:listItem w:displayText="Yes" w:value="Yes"/>
              <w:listItem w:displayText="No" w:value="No"/>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24CBB"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69618656"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6FCD8" w14:textId="77777777" w:rsidR="00305BF4" w:rsidRPr="009E3B7C" w:rsidRDefault="00305BF4" w:rsidP="00535EF7">
            <w:pPr>
              <w:rPr>
                <w:rFonts w:cs="Arial"/>
                <w:bCs/>
                <w:color w:val="000000"/>
              </w:rPr>
            </w:pPr>
            <w:r w:rsidRPr="009E3B7C">
              <w:rPr>
                <w:rFonts w:cs="Arial"/>
                <w:bCs/>
                <w:color w:val="000000"/>
              </w:rPr>
              <w:t>Max latency before signal is valid on Network wakeup(</w:t>
            </w:r>
            <w:proofErr w:type="spellStart"/>
            <w:r w:rsidRPr="009E3B7C">
              <w:rPr>
                <w:rFonts w:cs="Arial"/>
                <w:bCs/>
                <w:color w:val="000000"/>
              </w:rPr>
              <w:t>ms</w:t>
            </w:r>
            <w:proofErr w:type="spellEnd"/>
            <w:r w:rsidRPr="009E3B7C">
              <w:rPr>
                <w:rFonts w:cs="Arial"/>
                <w:bCs/>
                <w:color w:val="000000"/>
              </w:rPr>
              <w:t>)</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EA01E" w14:textId="77777777" w:rsidR="00305BF4" w:rsidRPr="00211549" w:rsidRDefault="00305BF4" w:rsidP="00535EF7">
            <w:pPr>
              <w:ind w:left="37"/>
              <w:rPr>
                <w:rFonts w:cs="Arial"/>
                <w:color w:val="000000" w:themeColor="text1"/>
              </w:rPr>
            </w:pPr>
          </w:p>
        </w:tc>
      </w:tr>
      <w:tr w:rsidR="00305BF4" w:rsidRPr="0060165D" w14:paraId="7E70655B" w14:textId="77777777" w:rsidTr="00784048">
        <w:trPr>
          <w:hidden/>
        </w:trPr>
        <w:tc>
          <w:tcPr>
            <w:tcW w:w="5000" w:type="pct"/>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6B74E5" w14:textId="77777777" w:rsidR="00305BF4" w:rsidRPr="0060165D" w:rsidRDefault="00305BF4" w:rsidP="00535EF7">
            <w:pPr>
              <w:ind w:left="132"/>
              <w:rPr>
                <w:rFonts w:cs="Arial"/>
                <w:vanish/>
                <w:color w:val="000000" w:themeColor="text1"/>
                <w:sz w:val="16"/>
                <w:szCs w:val="14"/>
              </w:rPr>
            </w:pPr>
            <w:r>
              <w:rPr>
                <w:rFonts w:cs="Arial"/>
                <w:b/>
                <w:bCs/>
                <w:vanish/>
                <w:color w:val="000000"/>
              </w:rPr>
              <w:t>Reset Behavior</w:t>
            </w:r>
          </w:p>
        </w:tc>
      </w:tr>
      <w:tr w:rsidR="00305BF4" w:rsidRPr="0060165D" w14:paraId="668A632E"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D510A" w14:textId="77777777" w:rsidR="00305BF4" w:rsidRPr="009E3B7C" w:rsidRDefault="00305BF4" w:rsidP="00535EF7">
            <w:pPr>
              <w:rPr>
                <w:rFonts w:cs="Arial"/>
                <w:bCs/>
                <w:color w:val="000000"/>
              </w:rPr>
            </w:pPr>
            <w:r w:rsidRPr="009E3B7C">
              <w:rPr>
                <w:rFonts w:cs="Arial"/>
                <w:bCs/>
                <w:color w:val="000000"/>
              </w:rPr>
              <w:t>Fresh data on ECU Reset</w:t>
            </w:r>
          </w:p>
        </w:tc>
        <w:sdt>
          <w:sdtPr>
            <w:rPr>
              <w:rFonts w:cs="Arial"/>
              <w:color w:val="000000" w:themeColor="text1"/>
            </w:rPr>
            <w:alias w:val="Fresh data on ECU Reset"/>
            <w:id w:val="1330794848"/>
            <w:placeholder>
              <w:docPart w:val="EFDB38DA5BD6469BACB794EE3E438136"/>
            </w:placeholder>
            <w:showingPlcHdr/>
            <w:dropDownList>
              <w:listItem w:value="Choose an item."/>
              <w:listItem w:displayText="Yes" w:value="Yes"/>
              <w:listItem w:displayText="No" w:value="No"/>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AC594"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7DC36659"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BC031" w14:textId="77777777" w:rsidR="00305BF4" w:rsidRPr="009E3B7C" w:rsidRDefault="00305BF4" w:rsidP="00535EF7">
            <w:pPr>
              <w:rPr>
                <w:rFonts w:cs="Arial"/>
                <w:bCs/>
                <w:color w:val="000000"/>
              </w:rPr>
            </w:pPr>
            <w:r w:rsidRPr="009E3B7C">
              <w:rPr>
                <w:rFonts w:cs="Arial"/>
                <w:bCs/>
                <w:color w:val="000000"/>
              </w:rPr>
              <w:t>Max latency before signal is valid on reset (</w:t>
            </w:r>
            <w:proofErr w:type="spellStart"/>
            <w:r w:rsidRPr="009E3B7C">
              <w:rPr>
                <w:rFonts w:cs="Arial"/>
                <w:bCs/>
                <w:color w:val="000000"/>
              </w:rPr>
              <w:t>ms</w:t>
            </w:r>
            <w:proofErr w:type="spellEnd"/>
            <w:r w:rsidRPr="009E3B7C">
              <w:rPr>
                <w:rFonts w:cs="Arial"/>
                <w:bCs/>
                <w:color w:val="000000"/>
              </w:rPr>
              <w:t>)</w:t>
            </w:r>
          </w:p>
        </w:tc>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8F888" w14:textId="77777777" w:rsidR="00305BF4" w:rsidRPr="00211549" w:rsidRDefault="00305BF4" w:rsidP="00535EF7">
            <w:pPr>
              <w:ind w:left="37"/>
              <w:rPr>
                <w:rFonts w:cs="Arial"/>
                <w:color w:val="000000" w:themeColor="text1"/>
              </w:rPr>
            </w:pPr>
          </w:p>
        </w:tc>
      </w:tr>
      <w:tr w:rsidR="00305BF4" w:rsidRPr="0060165D" w14:paraId="77D0A645" w14:textId="77777777" w:rsidTr="00784048">
        <w:trPr>
          <w:hidden/>
        </w:trPr>
        <w:tc>
          <w:tcPr>
            <w:tcW w:w="5000" w:type="pct"/>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3A68BB" w14:textId="77777777" w:rsidR="00305BF4" w:rsidRPr="0060165D" w:rsidRDefault="00305BF4" w:rsidP="00535EF7">
            <w:pPr>
              <w:ind w:left="132"/>
              <w:rPr>
                <w:rFonts w:cs="Arial"/>
                <w:vanish/>
                <w:color w:val="000000" w:themeColor="text1"/>
                <w:sz w:val="16"/>
                <w:szCs w:val="14"/>
              </w:rPr>
            </w:pPr>
            <w:r>
              <w:rPr>
                <w:rFonts w:cs="Arial"/>
                <w:b/>
                <w:bCs/>
                <w:vanish/>
                <w:color w:val="000000"/>
              </w:rPr>
              <w:t>Functional Characteristics</w:t>
            </w:r>
          </w:p>
        </w:tc>
      </w:tr>
      <w:tr w:rsidR="00305BF4" w:rsidRPr="0060165D" w14:paraId="7E94AE26" w14:textId="77777777" w:rsidTr="00784048">
        <w:trPr>
          <w:hidden/>
        </w:trPr>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7AB31" w14:textId="77777777" w:rsidR="00305BF4" w:rsidRPr="0060165D" w:rsidRDefault="00305BF4" w:rsidP="00535EF7">
            <w:pPr>
              <w:rPr>
                <w:rFonts w:cs="Arial"/>
                <w:b/>
                <w:bCs/>
                <w:vanish/>
                <w:sz w:val="16"/>
                <w:szCs w:val="14"/>
              </w:rPr>
            </w:pPr>
            <w:r w:rsidRPr="009E3B7C">
              <w:rPr>
                <w:rFonts w:cs="Arial"/>
                <w:bCs/>
                <w:vanish/>
                <w:color w:val="000000"/>
              </w:rPr>
              <w:t>ECU Power Mode</w:t>
            </w:r>
          </w:p>
        </w:tc>
        <w:sdt>
          <w:sdtPr>
            <w:rPr>
              <w:rFonts w:cs="Arial"/>
              <w:color w:val="000000" w:themeColor="text1"/>
            </w:rPr>
            <w:alias w:val="ECU Power Mode"/>
            <w:tag w:val="ECU Power Mode"/>
            <w:id w:val="-1224295682"/>
            <w:placeholder>
              <w:docPart w:val="DBC9CBEE9A854E8B960C0137A3D9207D"/>
            </w:placeholder>
            <w:showingPlcHdr/>
            <w:dropDownList>
              <w:listItem w:value="Choose an item."/>
              <w:listItem w:displayText="PAAT" w:value="PAAT"/>
              <w:listItem w:displayText="Run/Start" w:value="Run/Start"/>
              <w:listItem w:displayText="Run" w:value="Run"/>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F2FAB"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4907D61A" w14:textId="77777777" w:rsidTr="00784048">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9F1C0" w14:textId="77777777" w:rsidR="00305BF4" w:rsidRPr="009E3B7C" w:rsidRDefault="00305BF4" w:rsidP="00535EF7">
            <w:pPr>
              <w:rPr>
                <w:rFonts w:cs="Arial"/>
                <w:bCs/>
                <w:color w:val="000000"/>
              </w:rPr>
            </w:pPr>
            <w:r>
              <w:rPr>
                <w:rFonts w:cs="Arial"/>
                <w:bCs/>
                <w:color w:val="000000"/>
              </w:rPr>
              <w:t xml:space="preserve">CAN </w:t>
            </w:r>
            <w:r w:rsidRPr="009E3B7C">
              <w:rPr>
                <w:rFonts w:cs="Arial"/>
                <w:bCs/>
                <w:color w:val="000000"/>
              </w:rPr>
              <w:t>Node Type</w:t>
            </w:r>
          </w:p>
        </w:tc>
        <w:sdt>
          <w:sdtPr>
            <w:rPr>
              <w:rFonts w:cs="Arial"/>
              <w:color w:val="000000" w:themeColor="text1"/>
            </w:rPr>
            <w:alias w:val="CAN Node Type"/>
            <w:tag w:val="CAN Node Type"/>
            <w:id w:val="299506525"/>
            <w:placeholder>
              <w:docPart w:val="C8258564B45E4D50B31FC050E9F2016D"/>
            </w:placeholder>
            <w:showingPlcHdr/>
            <w:dropDownList>
              <w:listItem w:value="Choose an item."/>
              <w:listItem w:displayText="PAAT Cutthroat" w:value="PAAT Cutthroat"/>
              <w:listItem w:displayText="PAAT Normal" w:value="PAAT Normal"/>
              <w:listItem w:displayText="Switched Power" w:value="Switched Power"/>
              <w:listItem w:displayText="Latched Power" w:value="Latched Power"/>
            </w:dropDownList>
          </w:sdtPr>
          <w:sdtEndPr/>
          <w:sdtContent>
            <w:tc>
              <w:tcPr>
                <w:tcW w:w="284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C15AA"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D90A13" w14:paraId="2126276E" w14:textId="77777777" w:rsidTr="00784048">
        <w:trPr>
          <w:hidden/>
        </w:trPr>
        <w:tc>
          <w:tcPr>
            <w:tcW w:w="1291" w:type="pct"/>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AD77E4" w14:textId="77777777" w:rsidR="00305BF4" w:rsidRPr="001B3BA3" w:rsidRDefault="000F1FDF" w:rsidP="00535EF7">
            <w:pPr>
              <w:rPr>
                <w:rFonts w:cs="Arial"/>
                <w:bCs/>
                <w:vanish/>
                <w:color w:val="808080" w:themeColor="background1" w:themeShade="80"/>
                <w:sz w:val="16"/>
                <w:szCs w:val="16"/>
              </w:rPr>
            </w:pPr>
            <w:hyperlink r:id="rId56" w:history="1">
              <w:r w:rsidR="00305BF4" w:rsidRPr="001B3BA3">
                <w:rPr>
                  <w:rStyle w:val="Hyperlink"/>
                  <w:rFonts w:cs="Arial"/>
                  <w:bCs/>
                  <w:vanish/>
                  <w:sz w:val="16"/>
                  <w:szCs w:val="16"/>
                </w:rPr>
                <w:t>Req. Template</w:t>
              </w:r>
            </w:hyperlink>
            <w:r w:rsidR="00305BF4" w:rsidRPr="001B3BA3">
              <w:rPr>
                <w:rFonts w:cs="Arial"/>
                <w:bCs/>
                <w:vanish/>
                <w:color w:val="808080" w:themeColor="background1" w:themeShade="80"/>
                <w:sz w:val="16"/>
                <w:szCs w:val="16"/>
              </w:rPr>
              <w:t xml:space="preserve"> Version</w:t>
            </w:r>
          </w:p>
        </w:tc>
        <w:tc>
          <w:tcPr>
            <w:tcW w:w="862" w:type="pct"/>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DD3481" w14:textId="77777777" w:rsidR="00305BF4" w:rsidRPr="001B3BA3" w:rsidRDefault="00305BF4" w:rsidP="00535EF7">
            <w:pPr>
              <w:rPr>
                <w:rFonts w:cs="Arial"/>
                <w:bCs/>
                <w:vanish/>
                <w:color w:val="808080" w:themeColor="background1" w:themeShade="80"/>
                <w:sz w:val="16"/>
                <w:szCs w:val="16"/>
              </w:rPr>
            </w:pP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TemplateVersion  \* MERGEFORMAT </w:instrText>
            </w:r>
            <w:r w:rsidRPr="001B3BA3">
              <w:rPr>
                <w:rFonts w:cs="Arial"/>
                <w:bCs/>
                <w:vanish/>
                <w:color w:val="808080" w:themeColor="background1" w:themeShade="80"/>
                <w:sz w:val="16"/>
                <w:szCs w:val="16"/>
              </w:rPr>
              <w:fldChar w:fldCharType="separate"/>
            </w:r>
            <w:r>
              <w:rPr>
                <w:rFonts w:cs="Arial"/>
                <w:bCs/>
                <w:vanish/>
                <w:color w:val="808080" w:themeColor="background1" w:themeShade="80"/>
                <w:sz w:val="16"/>
                <w:szCs w:val="16"/>
              </w:rPr>
              <w:t>6</w:t>
            </w:r>
            <w:r w:rsidRPr="001B3BA3">
              <w:rPr>
                <w:rFonts w:cs="Arial"/>
                <w:bCs/>
                <w:vanish/>
                <w:color w:val="808080" w:themeColor="background1" w:themeShade="80"/>
                <w:sz w:val="16"/>
                <w:szCs w:val="16"/>
              </w:rPr>
              <w:fldChar w:fldCharType="end"/>
            </w:r>
            <w:r w:rsidRPr="001B3BA3">
              <w:rPr>
                <w:rFonts w:cs="Arial"/>
                <w:bCs/>
                <w:vanish/>
                <w:color w:val="808080" w:themeColor="background1" w:themeShade="80"/>
                <w:sz w:val="16"/>
                <w:szCs w:val="16"/>
              </w:rPr>
              <w:t>.</w:t>
            </w: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TemplateRevision  \* MERGEFORMAT </w:instrText>
            </w:r>
            <w:r w:rsidRPr="001B3BA3">
              <w:rPr>
                <w:rFonts w:cs="Arial"/>
                <w:bCs/>
                <w:vanish/>
                <w:color w:val="808080" w:themeColor="background1" w:themeShade="80"/>
                <w:sz w:val="16"/>
                <w:szCs w:val="16"/>
              </w:rPr>
              <w:fldChar w:fldCharType="separate"/>
            </w:r>
            <w:r>
              <w:rPr>
                <w:rFonts w:cs="Arial"/>
                <w:bCs/>
                <w:vanish/>
                <w:color w:val="808080" w:themeColor="background1" w:themeShade="80"/>
                <w:sz w:val="16"/>
                <w:szCs w:val="16"/>
              </w:rPr>
              <w:t>0c</w:t>
            </w:r>
            <w:r w:rsidRPr="001B3BA3">
              <w:rPr>
                <w:rFonts w:cs="Arial"/>
                <w:bCs/>
                <w:vanish/>
                <w:color w:val="808080" w:themeColor="background1" w:themeShade="80"/>
                <w:sz w:val="16"/>
                <w:szCs w:val="16"/>
              </w:rPr>
              <w:fldChar w:fldCharType="end"/>
            </w:r>
          </w:p>
        </w:tc>
        <w:tc>
          <w:tcPr>
            <w:tcW w:w="2847" w:type="pct"/>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340811" w14:textId="77777777" w:rsidR="00305BF4" w:rsidRPr="001B3BA3" w:rsidRDefault="00305BF4" w:rsidP="00535EF7">
            <w:pPr>
              <w:jc w:val="right"/>
              <w:rPr>
                <w:rFonts w:cs="Arial"/>
                <w:bCs/>
                <w:vanish/>
                <w:color w:val="808080" w:themeColor="background1" w:themeShade="80"/>
                <w:sz w:val="16"/>
                <w:szCs w:val="16"/>
              </w:rPr>
            </w:pPr>
            <w:r w:rsidRPr="001B3BA3">
              <w:rPr>
                <w:rFonts w:cs="Arial"/>
                <w:bCs/>
                <w:vanish/>
                <w:color w:val="808080" w:themeColor="background1" w:themeShade="80"/>
                <w:sz w:val="16"/>
                <w:szCs w:val="16"/>
              </w:rPr>
              <w:t>End of Requirement</w:t>
            </w:r>
          </w:p>
        </w:tc>
      </w:tr>
    </w:tbl>
    <w:p w14:paraId="4FC363BB" w14:textId="77777777" w:rsidR="00305BF4" w:rsidRDefault="00305BF4" w:rsidP="00305BF4">
      <w:pPr>
        <w:pStyle w:val="Heading5"/>
      </w:pPr>
      <w:bookmarkStart w:id="430" w:name="_Toc1554325"/>
      <w:bookmarkStart w:id="431" w:name="_Toc536800450"/>
      <w:bookmarkStart w:id="432" w:name="_Toc521190465"/>
      <w:r w:rsidRPr="00BC3C56">
        <w:t>Subscriber Interfaces</w:t>
      </w:r>
      <w:bookmarkEnd w:id="430"/>
      <w:bookmarkEnd w:id="431"/>
      <w:bookmarkEnd w:id="432"/>
    </w:p>
    <w:p w14:paraId="15D5D354" w14:textId="77777777" w:rsidR="00305BF4" w:rsidRDefault="00305BF4" w:rsidP="00305BF4">
      <w:pPr>
        <w:rPr>
          <w:rFonts w:cs="Arial"/>
        </w:rPr>
      </w:pPr>
    </w:p>
    <w:tbl>
      <w:tblPr>
        <w:tblW w:w="5000" w:type="pct"/>
        <w:tblCellMar>
          <w:left w:w="0" w:type="dxa"/>
          <w:right w:w="0" w:type="dxa"/>
        </w:tblCellMar>
        <w:tblLook w:val="04A0" w:firstRow="1" w:lastRow="0" w:firstColumn="1" w:lastColumn="0" w:noHBand="0" w:noVBand="1"/>
      </w:tblPr>
      <w:tblGrid>
        <w:gridCol w:w="2414"/>
        <w:gridCol w:w="1612"/>
        <w:gridCol w:w="520"/>
        <w:gridCol w:w="4804"/>
      </w:tblGrid>
      <w:tr w:rsidR="00305BF4" w:rsidRPr="00D90A13" w14:paraId="255D555E" w14:textId="77777777" w:rsidTr="00535EF7">
        <w:trPr>
          <w:hidden/>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4719018D" w14:textId="77777777" w:rsidR="00305BF4" w:rsidRPr="001E7824" w:rsidRDefault="00305BF4" w:rsidP="00535EF7">
            <w:pPr>
              <w:ind w:left="37"/>
              <w:rPr>
                <w:rFonts w:eastAsiaTheme="minorHAnsi" w:cs="Arial"/>
                <w:bCs/>
                <w:vanish/>
                <w:color w:val="808080" w:themeColor="background1" w:themeShade="80"/>
                <w:sz w:val="16"/>
                <w:szCs w:val="14"/>
              </w:rPr>
            </w:pPr>
            <w:r w:rsidRPr="006D21F6">
              <w:rPr>
                <w:rFonts w:cs="Arial"/>
                <w:bCs/>
                <w:vanish/>
                <w:color w:val="000000"/>
              </w:rPr>
              <w:t xml:space="preserve">Requirement ID: </w:t>
            </w:r>
          </w:p>
        </w:tc>
      </w:tr>
      <w:tr w:rsidR="00305BF4" w:rsidRPr="0060165D" w14:paraId="4B595A7A" w14:textId="77777777" w:rsidTr="00535EF7">
        <w:tc>
          <w:tcPr>
            <w:tcW w:w="2153" w:type="pct"/>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0B425" w14:textId="77777777" w:rsidR="00305BF4" w:rsidRPr="009D702C" w:rsidRDefault="00305BF4" w:rsidP="00535EF7">
            <w:pPr>
              <w:ind w:left="37"/>
              <w:rPr>
                <w:rFonts w:cs="Arial"/>
                <w:bCs/>
                <w:color w:val="000000"/>
              </w:rPr>
            </w:pPr>
            <w:r>
              <w:rPr>
                <w:rFonts w:cs="Arial"/>
                <w:bCs/>
                <w:color w:val="000000"/>
              </w:rPr>
              <w:t>Interface Name</w:t>
            </w:r>
          </w:p>
        </w:tc>
        <w:tc>
          <w:tcPr>
            <w:tcW w:w="2847" w:type="pct"/>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B9D60" w14:textId="77777777" w:rsidR="00305BF4" w:rsidRDefault="00305BF4" w:rsidP="00535EF7">
            <w:pPr>
              <w:ind w:left="37"/>
              <w:rPr>
                <w:rFonts w:cs="Arial"/>
                <w:b/>
              </w:rPr>
            </w:pPr>
            <w:proofErr w:type="spellStart"/>
            <w:r w:rsidRPr="006822F2">
              <w:rPr>
                <w:rFonts w:cs="Arial"/>
                <w:b/>
              </w:rPr>
              <w:t>SubIf_TechnicalSignalName</w:t>
            </w:r>
            <w:proofErr w:type="spellEnd"/>
          </w:p>
          <w:p w14:paraId="5C412C9D" w14:textId="77777777" w:rsidR="00305BF4" w:rsidRPr="00211549" w:rsidRDefault="00305BF4" w:rsidP="00535EF7">
            <w:pPr>
              <w:ind w:left="37"/>
              <w:rPr>
                <w:rFonts w:cs="Arial"/>
                <w:b/>
              </w:rPr>
            </w:pPr>
            <w:r w:rsidRPr="005C2BE9">
              <w:rPr>
                <w:rFonts w:cs="Arial"/>
                <w:i/>
                <w:iCs/>
                <w:color w:val="808080" w:themeColor="background1" w:themeShade="80"/>
              </w:rPr>
              <w:t>(Please foll</w:t>
            </w:r>
            <w:r>
              <w:rPr>
                <w:rFonts w:cs="Arial"/>
                <w:i/>
                <w:iCs/>
                <w:color w:val="808080" w:themeColor="background1" w:themeShade="80"/>
              </w:rPr>
              <w:t>ow the naming convention “</w:t>
            </w:r>
            <w:proofErr w:type="spellStart"/>
            <w:r>
              <w:rPr>
                <w:rFonts w:cs="Arial"/>
                <w:i/>
                <w:iCs/>
                <w:color w:val="808080" w:themeColor="background1" w:themeShade="80"/>
              </w:rPr>
              <w:t>SubIf_</w:t>
            </w:r>
            <w:r w:rsidRPr="005C2BE9">
              <w:rPr>
                <w:rFonts w:cs="Arial"/>
                <w:i/>
                <w:iCs/>
                <w:color w:val="808080" w:themeColor="background1" w:themeShade="80"/>
              </w:rPr>
              <w:t>TechnicalSignalName</w:t>
            </w:r>
            <w:proofErr w:type="spellEnd"/>
            <w:r w:rsidRPr="005C2BE9">
              <w:rPr>
                <w:rFonts w:cs="Arial"/>
                <w:i/>
                <w:iCs/>
                <w:color w:val="808080" w:themeColor="background1" w:themeShade="80"/>
              </w:rPr>
              <w:t xml:space="preserve">”. Optionally you may create a Word bookmark for the </w:t>
            </w:r>
            <w:r>
              <w:rPr>
                <w:rFonts w:cs="Arial"/>
                <w:i/>
                <w:iCs/>
                <w:color w:val="808080" w:themeColor="background1" w:themeShade="80"/>
              </w:rPr>
              <w:t>Interface</w:t>
            </w:r>
            <w:r w:rsidRPr="005C2BE9">
              <w:rPr>
                <w:rFonts w:cs="Arial"/>
                <w:i/>
                <w:iCs/>
                <w:color w:val="808080" w:themeColor="background1" w:themeShade="80"/>
              </w:rPr>
              <w:t xml:space="preserve"> Name. This allows referencing the </w:t>
            </w:r>
            <w:r>
              <w:rPr>
                <w:rFonts w:cs="Arial"/>
                <w:i/>
                <w:iCs/>
                <w:color w:val="808080" w:themeColor="background1" w:themeShade="80"/>
              </w:rPr>
              <w:t>Interface</w:t>
            </w:r>
            <w:r w:rsidRPr="005C2BE9">
              <w:rPr>
                <w:rFonts w:cs="Arial"/>
                <w:i/>
                <w:iCs/>
                <w:color w:val="808080" w:themeColor="background1" w:themeShade="80"/>
              </w:rPr>
              <w:t xml:space="preserve"> object in the rest of the document)</w:t>
            </w:r>
          </w:p>
        </w:tc>
      </w:tr>
      <w:tr w:rsidR="00305BF4" w:rsidRPr="0060165D" w14:paraId="4291057D"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0D330" w14:textId="77777777" w:rsidR="00305BF4" w:rsidRDefault="00305BF4" w:rsidP="00535EF7">
            <w:pPr>
              <w:ind w:left="37"/>
              <w:rPr>
                <w:rFonts w:cs="Arial"/>
                <w:bCs/>
                <w:color w:val="000000"/>
              </w:rPr>
            </w:pPr>
            <w:r>
              <w:rPr>
                <w:rFonts w:cs="Arial"/>
                <w:bCs/>
                <w:color w:val="000000"/>
              </w:rPr>
              <w:t>Interface Description</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29C3F" w14:textId="77777777" w:rsidR="00305BF4" w:rsidRDefault="00305BF4" w:rsidP="00535EF7">
            <w:pPr>
              <w:ind w:left="37"/>
              <w:rPr>
                <w:rFonts w:cs="Arial"/>
              </w:rPr>
            </w:pPr>
            <w:r>
              <w:rPr>
                <w:rFonts w:cs="Arial"/>
                <w:color w:val="000000" w:themeColor="text1"/>
              </w:rPr>
              <w:t>Some Description of the Subscriber Interface of the Technical Signal</w:t>
            </w:r>
          </w:p>
        </w:tc>
      </w:tr>
      <w:tr w:rsidR="00305BF4" w:rsidRPr="0060165D" w14:paraId="32C31360" w14:textId="77777777" w:rsidTr="00535EF7">
        <w:trPr>
          <w:hidden/>
        </w:trPr>
        <w:tc>
          <w:tcPr>
            <w:tcW w:w="5000" w:type="pct"/>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8C55C4" w14:textId="77777777" w:rsidR="00305BF4" w:rsidRPr="0060165D" w:rsidRDefault="00305BF4" w:rsidP="00535EF7">
            <w:pPr>
              <w:ind w:left="132"/>
              <w:rPr>
                <w:rFonts w:cs="Arial"/>
                <w:vanish/>
                <w:color w:val="000000" w:themeColor="text1"/>
                <w:sz w:val="16"/>
                <w:szCs w:val="14"/>
              </w:rPr>
            </w:pPr>
            <w:r>
              <w:rPr>
                <w:rFonts w:cs="Arial"/>
                <w:b/>
                <w:bCs/>
                <w:vanish/>
                <w:color w:val="000000"/>
              </w:rPr>
              <w:t>Signal Robustness/Integrity</w:t>
            </w:r>
          </w:p>
        </w:tc>
      </w:tr>
      <w:tr w:rsidR="00305BF4" w:rsidRPr="0060165D" w14:paraId="15DE73C6"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B152F" w14:textId="77777777" w:rsidR="00305BF4" w:rsidRPr="009E3B7C" w:rsidRDefault="00305BF4" w:rsidP="00535EF7">
            <w:pPr>
              <w:ind w:left="37"/>
              <w:rPr>
                <w:rFonts w:cs="Arial"/>
                <w:bCs/>
                <w:color w:val="000000"/>
              </w:rPr>
            </w:pPr>
            <w:r w:rsidRPr="009E3B7C">
              <w:rPr>
                <w:rFonts w:cs="Arial"/>
                <w:bCs/>
                <w:color w:val="000000"/>
              </w:rPr>
              <w:t>Functional Safety Relevant</w:t>
            </w:r>
          </w:p>
        </w:tc>
        <w:sdt>
          <w:sdtPr>
            <w:rPr>
              <w:rFonts w:cs="Arial"/>
              <w:bCs/>
            </w:rPr>
            <w:alias w:val="Functional Safety Relevant"/>
            <w:id w:val="-175886600"/>
            <w:placeholder>
              <w:docPart w:val="9B2F0CE68869439ABF87150BD19D8435"/>
            </w:placeholder>
            <w:showingPlcHdr/>
            <w:dropDownList>
              <w:listItem w:value="Choose an item."/>
              <w:listItem w:displayText="Yes" w:value="Yes"/>
              <w:listItem w:displayText="No" w:value="No"/>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84E3F" w14:textId="77777777" w:rsidR="00305BF4" w:rsidRPr="0060165D" w:rsidRDefault="00305BF4" w:rsidP="00535EF7">
                <w:pPr>
                  <w:ind w:left="37"/>
                  <w:rPr>
                    <w:vanish/>
                    <w:sz w:val="16"/>
                    <w:szCs w:val="16"/>
                  </w:rPr>
                </w:pPr>
                <w:r w:rsidRPr="001B78E5">
                  <w:rPr>
                    <w:rFonts w:cs="Arial"/>
                    <w:bCs/>
                    <w:vanish/>
                  </w:rPr>
                  <w:t>Choose an item.</w:t>
                </w:r>
              </w:p>
            </w:tc>
          </w:sdtContent>
        </w:sdt>
      </w:tr>
      <w:tr w:rsidR="00305BF4" w:rsidRPr="0060165D" w14:paraId="46C233CA"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C2A58" w14:textId="77777777" w:rsidR="00305BF4" w:rsidRPr="009E3B7C" w:rsidRDefault="00305BF4" w:rsidP="00535EF7">
            <w:pPr>
              <w:ind w:left="37"/>
              <w:rPr>
                <w:rFonts w:cs="Arial"/>
                <w:bCs/>
                <w:color w:val="000000"/>
              </w:rPr>
            </w:pPr>
            <w:r w:rsidRPr="009E3B7C">
              <w:rPr>
                <w:rFonts w:cs="Arial"/>
                <w:bCs/>
                <w:color w:val="000000"/>
              </w:rPr>
              <w:t>Checksum</w:t>
            </w:r>
          </w:p>
        </w:tc>
        <w:sdt>
          <w:sdtPr>
            <w:rPr>
              <w:rFonts w:cs="Arial"/>
              <w:bCs/>
            </w:rPr>
            <w:alias w:val="Checksum"/>
            <w:tag w:val="Checksum"/>
            <w:id w:val="952064049"/>
            <w:placeholder>
              <w:docPart w:val="9634ADC5C07E47BFA778E4F26C762BB4"/>
            </w:placeholder>
            <w:showingPlcHdr/>
            <w:dropDownList>
              <w:listItem w:value="Choose an item."/>
              <w:listItem w:displayText="Yes" w:value="Yes"/>
              <w:listItem w:displayText="No" w:value="No"/>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11EA9" w14:textId="77777777" w:rsidR="00305BF4" w:rsidRPr="0060165D" w:rsidRDefault="00305BF4" w:rsidP="00535EF7">
                <w:pPr>
                  <w:ind w:left="37"/>
                  <w:rPr>
                    <w:rFonts w:cs="Arial"/>
                    <w:vanish/>
                    <w:color w:val="000000" w:themeColor="text1"/>
                    <w:sz w:val="16"/>
                    <w:szCs w:val="14"/>
                  </w:rPr>
                </w:pPr>
                <w:r w:rsidRPr="001B78E5">
                  <w:rPr>
                    <w:rFonts w:cs="Arial"/>
                    <w:bCs/>
                    <w:vanish/>
                  </w:rPr>
                  <w:t>Choose an item.</w:t>
                </w:r>
              </w:p>
            </w:tc>
          </w:sdtContent>
        </w:sdt>
      </w:tr>
      <w:tr w:rsidR="00305BF4" w:rsidRPr="0060165D" w14:paraId="119BD0D3"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9AE51" w14:textId="77777777" w:rsidR="00305BF4" w:rsidRPr="009E3B7C" w:rsidRDefault="00305BF4" w:rsidP="00535EF7">
            <w:pPr>
              <w:ind w:left="37"/>
              <w:rPr>
                <w:rFonts w:cs="Arial"/>
                <w:bCs/>
                <w:color w:val="000000"/>
              </w:rPr>
            </w:pPr>
            <w:r w:rsidRPr="009E3B7C">
              <w:rPr>
                <w:rFonts w:cs="Arial"/>
                <w:bCs/>
                <w:color w:val="000000"/>
              </w:rPr>
              <w:t>Counter</w:t>
            </w:r>
          </w:p>
        </w:tc>
        <w:sdt>
          <w:sdtPr>
            <w:rPr>
              <w:rFonts w:cs="Arial"/>
              <w:bCs/>
            </w:rPr>
            <w:alias w:val="Counter"/>
            <w:tag w:val="Counter"/>
            <w:id w:val="-1806540669"/>
            <w:placeholder>
              <w:docPart w:val="6E0B530AF1B345BFB83E2753831D3A85"/>
            </w:placeholder>
            <w:showingPlcHdr/>
            <w:dropDownList>
              <w:listItem w:value="Choose an item."/>
              <w:listItem w:displayText="Yes" w:value="Yes"/>
              <w:listItem w:displayText="No" w:value="No"/>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11C69" w14:textId="77777777" w:rsidR="00305BF4" w:rsidRDefault="00305BF4" w:rsidP="00535EF7">
                <w:pPr>
                  <w:ind w:left="37"/>
                  <w:rPr>
                    <w:vanish/>
                  </w:rPr>
                </w:pPr>
                <w:r w:rsidRPr="001B78E5">
                  <w:rPr>
                    <w:rFonts w:cs="Arial"/>
                    <w:bCs/>
                    <w:vanish/>
                  </w:rPr>
                  <w:t>Choose an item.</w:t>
                </w:r>
              </w:p>
            </w:tc>
          </w:sdtContent>
        </w:sdt>
      </w:tr>
      <w:tr w:rsidR="00305BF4" w:rsidRPr="0060165D" w14:paraId="18D0CE16" w14:textId="77777777" w:rsidTr="00535EF7">
        <w:trPr>
          <w:hidden/>
        </w:trPr>
        <w:tc>
          <w:tcPr>
            <w:tcW w:w="5000" w:type="pct"/>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A6D89D" w14:textId="77777777" w:rsidR="00305BF4" w:rsidRPr="0060165D" w:rsidRDefault="00305BF4" w:rsidP="00535EF7">
            <w:pPr>
              <w:ind w:left="132"/>
              <w:rPr>
                <w:rFonts w:cs="Arial"/>
                <w:vanish/>
                <w:color w:val="000000" w:themeColor="text1"/>
                <w:sz w:val="16"/>
                <w:szCs w:val="14"/>
              </w:rPr>
            </w:pPr>
            <w:r>
              <w:rPr>
                <w:rFonts w:cs="Arial"/>
                <w:b/>
                <w:bCs/>
                <w:vanish/>
                <w:color w:val="000000"/>
              </w:rPr>
              <w:t>Network Timing</w:t>
            </w:r>
          </w:p>
        </w:tc>
      </w:tr>
      <w:tr w:rsidR="00305BF4" w:rsidRPr="0060165D" w14:paraId="61635AC6"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EEDAC" w14:textId="77777777" w:rsidR="00305BF4" w:rsidRPr="009E3B7C" w:rsidRDefault="00305BF4" w:rsidP="00535EF7">
            <w:pPr>
              <w:ind w:left="37"/>
              <w:rPr>
                <w:rFonts w:cs="Arial"/>
                <w:bCs/>
                <w:color w:val="000000"/>
              </w:rPr>
            </w:pPr>
            <w:r w:rsidRPr="009E3B7C">
              <w:rPr>
                <w:rFonts w:cs="Arial"/>
                <w:bCs/>
                <w:color w:val="000000"/>
              </w:rPr>
              <w:t>Subscribing Interval</w:t>
            </w:r>
            <w:r>
              <w:rPr>
                <w:rFonts w:cs="Arial"/>
                <w:bCs/>
                <w:color w:val="000000"/>
              </w:rPr>
              <w:t xml:space="preserve"> </w:t>
            </w:r>
            <w:r w:rsidRPr="009E3B7C">
              <w:rPr>
                <w:rFonts w:cs="Arial"/>
                <w:bCs/>
                <w:color w:val="000000"/>
              </w:rPr>
              <w:t>(</w:t>
            </w:r>
            <w:proofErr w:type="spellStart"/>
            <w:r w:rsidRPr="009E3B7C">
              <w:rPr>
                <w:rFonts w:cs="Arial"/>
                <w:bCs/>
                <w:color w:val="000000"/>
              </w:rPr>
              <w:t>ms</w:t>
            </w:r>
            <w:proofErr w:type="spellEnd"/>
            <w:r w:rsidRPr="009E3B7C">
              <w:rPr>
                <w:rFonts w:cs="Arial"/>
                <w:bCs/>
                <w:color w:val="000000"/>
              </w:rPr>
              <w:t>)</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0A47F" w14:textId="77777777" w:rsidR="00305BF4" w:rsidRPr="00211549" w:rsidRDefault="00305BF4" w:rsidP="00535EF7">
            <w:pPr>
              <w:ind w:left="37"/>
              <w:rPr>
                <w:rFonts w:cs="Arial"/>
                <w:color w:val="000000" w:themeColor="text1"/>
              </w:rPr>
            </w:pPr>
          </w:p>
        </w:tc>
      </w:tr>
      <w:tr w:rsidR="00305BF4" w:rsidRPr="0060165D" w14:paraId="39221FE1"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E5870" w14:textId="77777777" w:rsidR="00305BF4" w:rsidRPr="009E3B7C" w:rsidRDefault="00305BF4" w:rsidP="00535EF7">
            <w:pPr>
              <w:ind w:left="37"/>
              <w:rPr>
                <w:rFonts w:cs="Arial"/>
                <w:bCs/>
                <w:color w:val="000000"/>
              </w:rPr>
            </w:pPr>
            <w:r>
              <w:rPr>
                <w:rFonts w:cs="Arial"/>
                <w:bCs/>
                <w:color w:val="000000"/>
              </w:rPr>
              <w:t xml:space="preserve">Subscriber </w:t>
            </w:r>
            <w:r w:rsidRPr="009E3B7C">
              <w:rPr>
                <w:rFonts w:cs="Arial"/>
                <w:bCs/>
                <w:color w:val="000000"/>
              </w:rPr>
              <w:t>Latency (</w:t>
            </w:r>
            <w:proofErr w:type="spellStart"/>
            <w:r w:rsidRPr="009E3B7C">
              <w:rPr>
                <w:rFonts w:cs="Arial"/>
                <w:bCs/>
                <w:color w:val="000000"/>
              </w:rPr>
              <w:t>ms</w:t>
            </w:r>
            <w:proofErr w:type="spellEnd"/>
            <w:r w:rsidRPr="009E3B7C">
              <w:rPr>
                <w:rFonts w:cs="Arial"/>
                <w:bCs/>
                <w:color w:val="000000"/>
              </w:rPr>
              <w:t>)</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399DA" w14:textId="77777777" w:rsidR="00305BF4" w:rsidRPr="00211549" w:rsidRDefault="00305BF4" w:rsidP="00535EF7">
            <w:pPr>
              <w:ind w:left="37"/>
              <w:rPr>
                <w:rFonts w:cs="Arial"/>
                <w:color w:val="000000" w:themeColor="text1"/>
              </w:rPr>
            </w:pPr>
          </w:p>
        </w:tc>
      </w:tr>
      <w:tr w:rsidR="00305BF4" w:rsidRPr="0060165D" w14:paraId="11FEE66A" w14:textId="77777777" w:rsidTr="00535EF7">
        <w:trPr>
          <w:hidden/>
        </w:trPr>
        <w:tc>
          <w:tcPr>
            <w:tcW w:w="5000" w:type="pct"/>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2DD2DA" w14:textId="77777777" w:rsidR="00305BF4" w:rsidRPr="0060165D" w:rsidRDefault="00305BF4" w:rsidP="00535EF7">
            <w:pPr>
              <w:ind w:left="132"/>
              <w:rPr>
                <w:rFonts w:cs="Arial"/>
                <w:vanish/>
                <w:color w:val="000000" w:themeColor="text1"/>
                <w:sz w:val="16"/>
                <w:szCs w:val="14"/>
              </w:rPr>
            </w:pPr>
            <w:r>
              <w:rPr>
                <w:rFonts w:cs="Arial"/>
                <w:b/>
                <w:bCs/>
                <w:vanish/>
                <w:color w:val="000000"/>
              </w:rPr>
              <w:t>Network Management</w:t>
            </w:r>
          </w:p>
        </w:tc>
      </w:tr>
      <w:tr w:rsidR="00305BF4" w:rsidRPr="0060165D" w14:paraId="45997814"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A35AA" w14:textId="77777777" w:rsidR="00305BF4" w:rsidRPr="009E3B7C" w:rsidRDefault="00305BF4" w:rsidP="00535EF7">
            <w:pPr>
              <w:ind w:left="37"/>
              <w:rPr>
                <w:rFonts w:cs="Arial"/>
                <w:bCs/>
                <w:color w:val="000000"/>
              </w:rPr>
            </w:pPr>
            <w:r w:rsidRPr="009E3B7C">
              <w:rPr>
                <w:rFonts w:cs="Arial"/>
                <w:bCs/>
                <w:color w:val="000000"/>
              </w:rPr>
              <w:t>Subscribing Network Sleep Inhibitor</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9ADB3" w14:textId="77777777" w:rsidR="00305BF4" w:rsidRPr="00211549" w:rsidRDefault="00305BF4" w:rsidP="00535EF7">
            <w:pPr>
              <w:ind w:left="37"/>
              <w:rPr>
                <w:rFonts w:cs="Arial"/>
                <w:color w:val="000000" w:themeColor="text1"/>
              </w:rPr>
            </w:pPr>
          </w:p>
        </w:tc>
      </w:tr>
      <w:tr w:rsidR="00305BF4" w:rsidRPr="0060165D" w14:paraId="01E2A3A2"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07F1E" w14:textId="77777777" w:rsidR="00305BF4" w:rsidRPr="009E3B7C" w:rsidRDefault="00305BF4" w:rsidP="00535EF7">
            <w:pPr>
              <w:ind w:left="37"/>
              <w:rPr>
                <w:rFonts w:cs="Arial"/>
                <w:bCs/>
                <w:color w:val="000000"/>
              </w:rPr>
            </w:pPr>
            <w:r w:rsidRPr="009E3B7C">
              <w:rPr>
                <w:rFonts w:cs="Arial"/>
                <w:bCs/>
                <w:color w:val="000000"/>
              </w:rPr>
              <w:t>Network Wake Up</w:t>
            </w:r>
          </w:p>
        </w:tc>
        <w:sdt>
          <w:sdtPr>
            <w:rPr>
              <w:rFonts w:cs="Arial"/>
              <w:bCs/>
            </w:rPr>
            <w:alias w:val="Network Wake Up"/>
            <w:tag w:val="Network Wake Up"/>
            <w:id w:val="-1453243735"/>
            <w:placeholder>
              <w:docPart w:val="41FF84BAC7514DAEAF8B1A61501CB50D"/>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9724C" w14:textId="77777777" w:rsidR="00305BF4" w:rsidRDefault="00305BF4" w:rsidP="00535EF7">
                <w:pPr>
                  <w:ind w:left="37"/>
                  <w:rPr>
                    <w:vanish/>
                  </w:rPr>
                </w:pPr>
                <w:r w:rsidRPr="001B78E5">
                  <w:rPr>
                    <w:rFonts w:cs="Arial"/>
                    <w:bCs/>
                    <w:vanish/>
                  </w:rPr>
                  <w:t>Choose an item.</w:t>
                </w:r>
              </w:p>
            </w:tc>
          </w:sdtContent>
        </w:sdt>
      </w:tr>
      <w:tr w:rsidR="00305BF4" w:rsidRPr="0060165D" w14:paraId="5C2FD4BE" w14:textId="77777777" w:rsidTr="00535EF7">
        <w:trPr>
          <w:hidden/>
        </w:trPr>
        <w:tc>
          <w:tcPr>
            <w:tcW w:w="5000" w:type="pct"/>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AC1F0B" w14:textId="77777777" w:rsidR="00305BF4" w:rsidRPr="0060165D" w:rsidRDefault="00305BF4" w:rsidP="00535EF7">
            <w:pPr>
              <w:ind w:left="132"/>
              <w:rPr>
                <w:rFonts w:cs="Arial"/>
                <w:vanish/>
                <w:color w:val="000000" w:themeColor="text1"/>
                <w:sz w:val="16"/>
                <w:szCs w:val="14"/>
              </w:rPr>
            </w:pPr>
            <w:r>
              <w:rPr>
                <w:rFonts w:cs="Arial"/>
                <w:b/>
                <w:bCs/>
                <w:vanish/>
                <w:color w:val="000000"/>
              </w:rPr>
              <w:t>Network Routing</w:t>
            </w:r>
          </w:p>
        </w:tc>
      </w:tr>
      <w:tr w:rsidR="00305BF4" w:rsidRPr="0060165D" w14:paraId="52AB8090"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17596" w14:textId="77777777" w:rsidR="00305BF4" w:rsidRPr="009E3B7C" w:rsidRDefault="00305BF4" w:rsidP="00535EF7">
            <w:pPr>
              <w:ind w:left="37"/>
              <w:rPr>
                <w:rFonts w:cs="Arial"/>
                <w:bCs/>
                <w:color w:val="000000"/>
              </w:rPr>
            </w:pPr>
            <w:r w:rsidRPr="009E3B7C">
              <w:rPr>
                <w:rFonts w:cs="Arial"/>
                <w:bCs/>
                <w:color w:val="000000"/>
              </w:rPr>
              <w:t>Gateway Required</w:t>
            </w:r>
          </w:p>
        </w:tc>
        <w:sdt>
          <w:sdtPr>
            <w:rPr>
              <w:rFonts w:cs="Arial"/>
              <w:color w:val="000000" w:themeColor="text1"/>
            </w:rPr>
            <w:alias w:val="Gateway Required"/>
            <w:tag w:val="Gateway Required"/>
            <w:id w:val="1607068395"/>
            <w:placeholder>
              <w:docPart w:val="D9921AA074BB412EB87EF9E3720E957E"/>
            </w:placeholder>
            <w:showingPlcHdr/>
            <w:dropDownList>
              <w:listItem w:value="Choose an item."/>
              <w:listItem w:displayText="Yes" w:value="Yes"/>
              <w:listItem w:displayText="No" w:value="No"/>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8B8EE"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2DA73D23"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00921" w14:textId="77777777" w:rsidR="00305BF4" w:rsidRPr="009E3B7C" w:rsidRDefault="00305BF4" w:rsidP="00535EF7">
            <w:pPr>
              <w:ind w:left="37"/>
              <w:rPr>
                <w:rFonts w:cs="Arial"/>
                <w:bCs/>
                <w:color w:val="000000"/>
              </w:rPr>
            </w:pPr>
            <w:r w:rsidRPr="009E3B7C">
              <w:rPr>
                <w:rFonts w:cs="Arial"/>
                <w:bCs/>
                <w:color w:val="000000"/>
              </w:rPr>
              <w:t>Max Gateway Latency</w:t>
            </w:r>
            <w:r>
              <w:rPr>
                <w:rFonts w:cs="Arial"/>
                <w:bCs/>
                <w:color w:val="000000"/>
              </w:rPr>
              <w:t xml:space="preserve"> (</w:t>
            </w:r>
            <w:proofErr w:type="spellStart"/>
            <w:r>
              <w:rPr>
                <w:rFonts w:cs="Arial"/>
                <w:bCs/>
                <w:color w:val="000000"/>
              </w:rPr>
              <w:t>ms</w:t>
            </w:r>
            <w:proofErr w:type="spellEnd"/>
            <w:r>
              <w:rPr>
                <w:rFonts w:cs="Arial"/>
                <w:bCs/>
                <w:color w:val="000000"/>
              </w:rPr>
              <w:t>)</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AF149" w14:textId="77777777" w:rsidR="00305BF4" w:rsidRPr="00211549" w:rsidRDefault="00305BF4" w:rsidP="00535EF7">
            <w:pPr>
              <w:ind w:left="37"/>
              <w:rPr>
                <w:rFonts w:cs="Arial"/>
                <w:color w:val="000000" w:themeColor="text1"/>
              </w:rPr>
            </w:pPr>
          </w:p>
        </w:tc>
      </w:tr>
      <w:tr w:rsidR="00305BF4" w:rsidRPr="0060165D" w14:paraId="4530296E"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1235D" w14:textId="77777777" w:rsidR="00305BF4" w:rsidRPr="009E3B7C" w:rsidRDefault="00305BF4" w:rsidP="00535EF7">
            <w:pPr>
              <w:ind w:left="37"/>
              <w:rPr>
                <w:rFonts w:cs="Arial"/>
                <w:bCs/>
                <w:color w:val="000000"/>
              </w:rPr>
            </w:pPr>
            <w:r>
              <w:rPr>
                <w:rFonts w:cs="Arial"/>
                <w:bCs/>
                <w:color w:val="000000"/>
              </w:rPr>
              <w:t>Gateway Message Type</w:t>
            </w:r>
          </w:p>
        </w:tc>
        <w:sdt>
          <w:sdtPr>
            <w:rPr>
              <w:rFonts w:cs="Arial"/>
              <w:color w:val="000000" w:themeColor="text1"/>
            </w:rPr>
            <w:alias w:val="Gateway Message Type"/>
            <w:id w:val="-1373217325"/>
            <w:placeholder>
              <w:docPart w:val="496FE7168B06419597B10EE9C0F9A603"/>
            </w:placeholder>
            <w:showingPlcHdr/>
            <w:dropDownList>
              <w:listItem w:value="Choose an item."/>
              <w:listItem w:displayText="Frame" w:value="Frame"/>
              <w:listItem w:displayText="Message" w:value="Message"/>
              <w:listItem w:displayText="Signal" w:value="Signal"/>
              <w:listItem w:displayText="NoMsgSendType" w:value="NoMsgSendType"/>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164A60"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462DABAA" w14:textId="77777777" w:rsidTr="00535EF7">
        <w:trPr>
          <w:hidden/>
        </w:trPr>
        <w:tc>
          <w:tcPr>
            <w:tcW w:w="5000" w:type="pct"/>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B231CF" w14:textId="77777777" w:rsidR="00305BF4" w:rsidRPr="0060165D" w:rsidRDefault="00305BF4" w:rsidP="00535EF7">
            <w:pPr>
              <w:ind w:left="132"/>
              <w:rPr>
                <w:rFonts w:cs="Arial"/>
                <w:vanish/>
                <w:color w:val="000000" w:themeColor="text1"/>
                <w:sz w:val="16"/>
                <w:szCs w:val="14"/>
              </w:rPr>
            </w:pPr>
            <w:r w:rsidRPr="009E3B7C">
              <w:rPr>
                <w:rFonts w:cs="Arial"/>
                <w:b/>
                <w:bCs/>
                <w:vanish/>
                <w:color w:val="000000"/>
              </w:rPr>
              <w:t>Missing Message Strategy</w:t>
            </w:r>
          </w:p>
        </w:tc>
      </w:tr>
      <w:tr w:rsidR="00305BF4" w:rsidRPr="0060165D" w14:paraId="1739D6C9"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F6DF3" w14:textId="77777777" w:rsidR="00305BF4" w:rsidRPr="00B826E6" w:rsidRDefault="00305BF4" w:rsidP="00535EF7">
            <w:pPr>
              <w:rPr>
                <w:rFonts w:cs="Arial"/>
                <w:bCs/>
                <w:color w:val="000000"/>
              </w:rPr>
            </w:pPr>
            <w:r w:rsidRPr="009E3B7C">
              <w:rPr>
                <w:rFonts w:cs="Arial"/>
                <w:bCs/>
                <w:color w:val="000000"/>
              </w:rPr>
              <w:t>Missing Message Strategy</w:t>
            </w:r>
          </w:p>
        </w:tc>
        <w:sdt>
          <w:sdtPr>
            <w:rPr>
              <w:rFonts w:cs="Arial"/>
              <w:color w:val="000000" w:themeColor="text1"/>
            </w:rPr>
            <w:alias w:val="Missing Message Strategy"/>
            <w:tag w:val="Missing Message Strategy"/>
            <w:id w:val="-63950571"/>
            <w:placeholder>
              <w:docPart w:val="77E8816EFEB84BDDA7C42DD1D38441B0"/>
            </w:placeholder>
            <w:showingPlcHdr/>
            <w:dropDownList>
              <w:listItem w:value="Choose an item."/>
              <w:listItem w:displayText="Default Value" w:value="Default Value"/>
              <w:listItem w:displayText="Last Signal" w:value="Last Signal"/>
              <w:listItem w:displayText="Last Signal and Default Value" w:value="Last Signal and Default Value"/>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9F147" w14:textId="77777777" w:rsidR="00305BF4" w:rsidRPr="00211549" w:rsidRDefault="00305BF4" w:rsidP="00535EF7">
                <w:pPr>
                  <w:ind w:left="37"/>
                  <w:rPr>
                    <w:rFonts w:cs="Arial"/>
                    <w:color w:val="000000" w:themeColor="text1"/>
                  </w:rPr>
                </w:pPr>
                <w:r w:rsidRPr="001B78E5">
                  <w:rPr>
                    <w:rFonts w:cs="Arial"/>
                    <w:bCs/>
                  </w:rPr>
                  <w:t>Choose an item.</w:t>
                </w:r>
              </w:p>
            </w:tc>
          </w:sdtContent>
        </w:sdt>
      </w:tr>
      <w:tr w:rsidR="00305BF4" w:rsidRPr="0060165D" w14:paraId="13DB3474"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19405" w14:textId="77777777" w:rsidR="00305BF4" w:rsidRPr="00B826E6" w:rsidRDefault="00305BF4" w:rsidP="00535EF7">
            <w:pPr>
              <w:rPr>
                <w:rFonts w:cs="Arial"/>
                <w:bCs/>
                <w:color w:val="000000"/>
              </w:rPr>
            </w:pPr>
            <w:r w:rsidRPr="009E3B7C">
              <w:rPr>
                <w:rFonts w:cs="Arial"/>
                <w:bCs/>
                <w:color w:val="000000"/>
              </w:rPr>
              <w:t>Time Period for Last Signal Value to be used</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843BA" w14:textId="77777777" w:rsidR="00305BF4" w:rsidRPr="00211549" w:rsidRDefault="00305BF4" w:rsidP="00535EF7">
            <w:pPr>
              <w:ind w:left="37"/>
              <w:rPr>
                <w:rFonts w:cs="Arial"/>
                <w:color w:val="000000" w:themeColor="text1"/>
              </w:rPr>
            </w:pPr>
          </w:p>
        </w:tc>
      </w:tr>
      <w:tr w:rsidR="00305BF4" w:rsidRPr="0060165D" w14:paraId="03344730"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7FF9C" w14:textId="77777777" w:rsidR="00305BF4" w:rsidRPr="00B826E6" w:rsidRDefault="00305BF4" w:rsidP="00535EF7">
            <w:pPr>
              <w:rPr>
                <w:rFonts w:cs="Arial"/>
                <w:bCs/>
                <w:color w:val="000000"/>
              </w:rPr>
            </w:pPr>
            <w:r>
              <w:rPr>
                <w:rFonts w:cs="Arial"/>
                <w:bCs/>
                <w:color w:val="000000"/>
              </w:rPr>
              <w:t>M</w:t>
            </w:r>
            <w:r w:rsidRPr="009E3B7C">
              <w:rPr>
                <w:rFonts w:cs="Arial"/>
                <w:bCs/>
                <w:color w:val="000000"/>
              </w:rPr>
              <w:t>issing Message Default Value</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5E9BA" w14:textId="77777777" w:rsidR="00305BF4" w:rsidRPr="00211549" w:rsidRDefault="00305BF4" w:rsidP="00535EF7">
            <w:pPr>
              <w:ind w:left="37"/>
              <w:rPr>
                <w:rFonts w:cs="Arial"/>
                <w:color w:val="000000" w:themeColor="text1"/>
              </w:rPr>
            </w:pPr>
          </w:p>
        </w:tc>
      </w:tr>
      <w:tr w:rsidR="00305BF4" w:rsidRPr="0060165D" w14:paraId="0E1713CA"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B9BE9" w14:textId="77777777" w:rsidR="00305BF4" w:rsidRPr="009E3B7C" w:rsidRDefault="00305BF4" w:rsidP="00535EF7">
            <w:pPr>
              <w:rPr>
                <w:rFonts w:cs="Arial"/>
                <w:bCs/>
                <w:color w:val="000000"/>
              </w:rPr>
            </w:pPr>
            <w:r w:rsidRPr="009E3B7C">
              <w:rPr>
                <w:rFonts w:cs="Arial"/>
                <w:bCs/>
                <w:color w:val="000000"/>
              </w:rPr>
              <w:t xml:space="preserve">Missing Message </w:t>
            </w:r>
            <w:r>
              <w:rPr>
                <w:rFonts w:cs="Arial"/>
                <w:bCs/>
                <w:color w:val="000000"/>
              </w:rPr>
              <w:t>DTC</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8F835" w14:textId="77777777" w:rsidR="00305BF4" w:rsidRPr="00211549" w:rsidRDefault="00305BF4" w:rsidP="00535EF7">
            <w:pPr>
              <w:ind w:left="37"/>
              <w:rPr>
                <w:rFonts w:cs="Arial"/>
                <w:color w:val="000000" w:themeColor="text1"/>
              </w:rPr>
            </w:pPr>
          </w:p>
        </w:tc>
      </w:tr>
      <w:tr w:rsidR="00305BF4" w:rsidRPr="0060165D" w14:paraId="1F188707" w14:textId="77777777" w:rsidTr="00535EF7">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EF165" w14:textId="77777777" w:rsidR="00305BF4" w:rsidRPr="00B826E6" w:rsidRDefault="00305BF4" w:rsidP="00535EF7">
            <w:pPr>
              <w:rPr>
                <w:rFonts w:cs="Arial"/>
                <w:bCs/>
                <w:color w:val="000000"/>
              </w:rPr>
            </w:pPr>
            <w:r w:rsidRPr="009E3B7C">
              <w:rPr>
                <w:rFonts w:cs="Arial"/>
                <w:bCs/>
                <w:color w:val="000000"/>
              </w:rPr>
              <w:t>Missing Message Strategy</w:t>
            </w:r>
            <w:r>
              <w:rPr>
                <w:rFonts w:cs="Arial"/>
                <w:bCs/>
                <w:color w:val="000000"/>
              </w:rPr>
              <w:t xml:space="preserve"> Details</w:t>
            </w:r>
          </w:p>
        </w:tc>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F6E55" w14:textId="77777777" w:rsidR="00305BF4" w:rsidRPr="00211549" w:rsidRDefault="00305BF4" w:rsidP="00535EF7">
            <w:pPr>
              <w:ind w:left="37"/>
              <w:rPr>
                <w:rFonts w:cs="Arial"/>
                <w:color w:val="000000" w:themeColor="text1"/>
              </w:rPr>
            </w:pPr>
          </w:p>
        </w:tc>
      </w:tr>
      <w:tr w:rsidR="00305BF4" w:rsidRPr="0060165D" w14:paraId="385F71A7" w14:textId="77777777" w:rsidTr="00535EF7">
        <w:trPr>
          <w:hidden/>
        </w:trPr>
        <w:tc>
          <w:tcPr>
            <w:tcW w:w="5000" w:type="pct"/>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00CA59" w14:textId="77777777" w:rsidR="00305BF4" w:rsidRPr="0060165D" w:rsidRDefault="00305BF4" w:rsidP="00535EF7">
            <w:pPr>
              <w:ind w:left="132"/>
              <w:rPr>
                <w:rFonts w:cs="Arial"/>
                <w:vanish/>
                <w:color w:val="000000" w:themeColor="text1"/>
                <w:sz w:val="16"/>
                <w:szCs w:val="14"/>
              </w:rPr>
            </w:pPr>
            <w:r>
              <w:rPr>
                <w:rFonts w:cs="Arial"/>
                <w:b/>
                <w:bCs/>
                <w:vanish/>
                <w:color w:val="000000"/>
              </w:rPr>
              <w:t>Functional Characteristics</w:t>
            </w:r>
          </w:p>
        </w:tc>
      </w:tr>
      <w:tr w:rsidR="00305BF4" w:rsidRPr="0060165D" w14:paraId="0D217E76" w14:textId="77777777" w:rsidTr="00535EF7">
        <w:trPr>
          <w:hidden/>
        </w:trPr>
        <w:tc>
          <w:tcPr>
            <w:tcW w:w="2153"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7EBC9" w14:textId="77777777" w:rsidR="00305BF4" w:rsidRPr="0060165D" w:rsidRDefault="00305BF4" w:rsidP="00535EF7">
            <w:pPr>
              <w:ind w:left="37"/>
              <w:rPr>
                <w:rFonts w:cs="Arial"/>
                <w:b/>
                <w:bCs/>
                <w:vanish/>
                <w:sz w:val="16"/>
                <w:szCs w:val="14"/>
              </w:rPr>
            </w:pPr>
            <w:r w:rsidRPr="009E3B7C">
              <w:rPr>
                <w:rFonts w:cs="Arial"/>
                <w:bCs/>
                <w:vanish/>
                <w:color w:val="000000"/>
              </w:rPr>
              <w:t>ECU Power Mode</w:t>
            </w:r>
          </w:p>
        </w:tc>
        <w:sdt>
          <w:sdtPr>
            <w:rPr>
              <w:rFonts w:cs="Arial"/>
              <w:bCs/>
            </w:rPr>
            <w:alias w:val="ECU Power Mode"/>
            <w:tag w:val="ECU Power Mode"/>
            <w:id w:val="889693570"/>
            <w:placeholder>
              <w:docPart w:val="EB963620934D4039ACBDB7A81C1E933F"/>
            </w:placeholder>
            <w:showingPlcHdr/>
            <w:dropDownList>
              <w:listItem w:value="Choose an item."/>
              <w:listItem w:displayText="PAAT" w:value="PAAT"/>
              <w:listItem w:displayText="Run/Start" w:value="Run/Start"/>
              <w:listItem w:displayText="Run" w:value="Run"/>
            </w:dropDownList>
          </w:sdtPr>
          <w:sdtEndPr/>
          <w:sdtContent>
            <w:tc>
              <w:tcPr>
                <w:tcW w:w="2847" w:type="pct"/>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D48E0" w14:textId="77777777" w:rsidR="00305BF4" w:rsidRPr="0060165D" w:rsidRDefault="00305BF4" w:rsidP="00535EF7">
                <w:pPr>
                  <w:ind w:left="37"/>
                  <w:rPr>
                    <w:rFonts w:cs="Arial"/>
                    <w:vanish/>
                    <w:color w:val="000000" w:themeColor="text1"/>
                    <w:sz w:val="16"/>
                    <w:szCs w:val="14"/>
                  </w:rPr>
                </w:pPr>
                <w:r w:rsidRPr="001B78E5">
                  <w:rPr>
                    <w:rFonts w:cs="Arial"/>
                    <w:bCs/>
                    <w:vanish/>
                  </w:rPr>
                  <w:t>Choose an item.</w:t>
                </w:r>
              </w:p>
            </w:tc>
          </w:sdtContent>
        </w:sdt>
      </w:tr>
      <w:tr w:rsidR="00305BF4" w:rsidRPr="00D90A13" w14:paraId="594F9663" w14:textId="77777777" w:rsidTr="00535EF7">
        <w:trPr>
          <w:hidden/>
        </w:trPr>
        <w:tc>
          <w:tcPr>
            <w:tcW w:w="1291" w:type="pct"/>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FD3A79" w14:textId="77777777" w:rsidR="00305BF4" w:rsidRPr="001B3BA3" w:rsidRDefault="000F1FDF" w:rsidP="00535EF7">
            <w:pPr>
              <w:rPr>
                <w:rFonts w:cs="Arial"/>
                <w:bCs/>
                <w:vanish/>
                <w:color w:val="808080" w:themeColor="background1" w:themeShade="80"/>
                <w:sz w:val="16"/>
                <w:szCs w:val="16"/>
              </w:rPr>
            </w:pPr>
            <w:hyperlink r:id="rId57" w:history="1">
              <w:r w:rsidR="00305BF4" w:rsidRPr="001B3BA3">
                <w:rPr>
                  <w:rStyle w:val="Hyperlink"/>
                  <w:rFonts w:cs="Arial"/>
                  <w:bCs/>
                  <w:vanish/>
                  <w:sz w:val="16"/>
                  <w:szCs w:val="16"/>
                </w:rPr>
                <w:t>Req. Template</w:t>
              </w:r>
            </w:hyperlink>
            <w:r w:rsidR="00305BF4" w:rsidRPr="001B3BA3">
              <w:rPr>
                <w:rFonts w:cs="Arial"/>
                <w:bCs/>
                <w:vanish/>
                <w:color w:val="808080" w:themeColor="background1" w:themeShade="80"/>
                <w:sz w:val="16"/>
                <w:szCs w:val="16"/>
              </w:rPr>
              <w:t xml:space="preserve"> Version</w:t>
            </w:r>
          </w:p>
        </w:tc>
        <w:tc>
          <w:tcPr>
            <w:tcW w:w="1140" w:type="pct"/>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B92A59" w14:textId="77777777" w:rsidR="00305BF4" w:rsidRPr="001B3BA3" w:rsidRDefault="00305BF4" w:rsidP="00535EF7">
            <w:pPr>
              <w:rPr>
                <w:rFonts w:cs="Arial"/>
                <w:bCs/>
                <w:vanish/>
                <w:color w:val="808080" w:themeColor="background1" w:themeShade="80"/>
                <w:sz w:val="16"/>
                <w:szCs w:val="16"/>
              </w:rPr>
            </w:pP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TemplateVersion  \* MERGEFORMAT </w:instrText>
            </w:r>
            <w:r w:rsidRPr="001B3BA3">
              <w:rPr>
                <w:rFonts w:cs="Arial"/>
                <w:bCs/>
                <w:vanish/>
                <w:color w:val="808080" w:themeColor="background1" w:themeShade="80"/>
                <w:sz w:val="16"/>
                <w:szCs w:val="16"/>
              </w:rPr>
              <w:fldChar w:fldCharType="separate"/>
            </w:r>
            <w:r>
              <w:rPr>
                <w:rFonts w:cs="Arial"/>
                <w:bCs/>
                <w:vanish/>
                <w:color w:val="808080" w:themeColor="background1" w:themeShade="80"/>
                <w:sz w:val="16"/>
                <w:szCs w:val="16"/>
              </w:rPr>
              <w:t>6</w:t>
            </w:r>
            <w:r w:rsidRPr="001B3BA3">
              <w:rPr>
                <w:rFonts w:cs="Arial"/>
                <w:bCs/>
                <w:vanish/>
                <w:color w:val="808080" w:themeColor="background1" w:themeShade="80"/>
                <w:sz w:val="16"/>
                <w:szCs w:val="16"/>
              </w:rPr>
              <w:fldChar w:fldCharType="end"/>
            </w:r>
            <w:r w:rsidRPr="001B3BA3">
              <w:rPr>
                <w:rFonts w:cs="Arial"/>
                <w:bCs/>
                <w:vanish/>
                <w:color w:val="808080" w:themeColor="background1" w:themeShade="80"/>
                <w:sz w:val="16"/>
                <w:szCs w:val="16"/>
              </w:rPr>
              <w:t>.</w:t>
            </w: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TemplateRevision  \* MERGEFORMAT </w:instrText>
            </w:r>
            <w:r w:rsidRPr="001B3BA3">
              <w:rPr>
                <w:rFonts w:cs="Arial"/>
                <w:bCs/>
                <w:vanish/>
                <w:color w:val="808080" w:themeColor="background1" w:themeShade="80"/>
                <w:sz w:val="16"/>
                <w:szCs w:val="16"/>
              </w:rPr>
              <w:fldChar w:fldCharType="separate"/>
            </w:r>
            <w:r>
              <w:rPr>
                <w:rFonts w:cs="Arial"/>
                <w:bCs/>
                <w:vanish/>
                <w:color w:val="808080" w:themeColor="background1" w:themeShade="80"/>
                <w:sz w:val="16"/>
                <w:szCs w:val="16"/>
              </w:rPr>
              <w:t>0c</w:t>
            </w:r>
            <w:r w:rsidRPr="001B3BA3">
              <w:rPr>
                <w:rFonts w:cs="Arial"/>
                <w:bCs/>
                <w:vanish/>
                <w:color w:val="808080" w:themeColor="background1" w:themeShade="80"/>
                <w:sz w:val="16"/>
                <w:szCs w:val="16"/>
              </w:rPr>
              <w:fldChar w:fldCharType="end"/>
            </w:r>
          </w:p>
        </w:tc>
        <w:tc>
          <w:tcPr>
            <w:tcW w:w="2569" w:type="pct"/>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A4B82" w14:textId="77777777" w:rsidR="00305BF4" w:rsidRPr="009B56B1" w:rsidRDefault="00305BF4" w:rsidP="00535EF7">
            <w:pPr>
              <w:jc w:val="right"/>
              <w:rPr>
                <w:rFonts w:cs="Arial"/>
                <w:bCs/>
                <w:vanish/>
                <w:color w:val="808080" w:themeColor="background1" w:themeShade="80"/>
                <w:sz w:val="16"/>
                <w:szCs w:val="14"/>
              </w:rPr>
            </w:pPr>
            <w:r w:rsidRPr="009B56B1">
              <w:rPr>
                <w:rFonts w:cs="Arial"/>
                <w:bCs/>
                <w:vanish/>
                <w:color w:val="808080" w:themeColor="background1" w:themeShade="80"/>
                <w:sz w:val="16"/>
                <w:szCs w:val="14"/>
              </w:rPr>
              <w:t>End of Requirement</w:t>
            </w:r>
          </w:p>
        </w:tc>
      </w:tr>
    </w:tbl>
    <w:p w14:paraId="5D493DD6" w14:textId="77777777" w:rsidR="00305BF4" w:rsidRDefault="00305BF4" w:rsidP="00305BF4">
      <w:pPr>
        <w:pStyle w:val="Heading4"/>
      </w:pPr>
      <w:bookmarkStart w:id="433" w:name="_Toc26368333"/>
      <w:bookmarkStart w:id="434" w:name="_Toc1554326"/>
      <w:bookmarkStart w:id="435" w:name="_Toc531345421"/>
      <w:bookmarkStart w:id="436" w:name="_Toc521190470"/>
      <w:bookmarkStart w:id="437" w:name="_Toc481143841"/>
      <w:r>
        <w:lastRenderedPageBreak/>
        <w:t xml:space="preserve">Service Oriented </w:t>
      </w:r>
      <w:proofErr w:type="spellStart"/>
      <w:r>
        <w:t>Communcation</w:t>
      </w:r>
      <w:proofErr w:type="spellEnd"/>
      <w:r>
        <w:t xml:space="preserve"> (SoC) Interfaces</w:t>
      </w:r>
      <w:bookmarkEnd w:id="433"/>
      <w:bookmarkEnd w:id="434"/>
    </w:p>
    <w:p w14:paraId="5DD62DD5" w14:textId="77777777" w:rsidR="00305BF4" w:rsidRDefault="00305BF4" w:rsidP="00305BF4">
      <w:pPr>
        <w:pStyle w:val="Heading4"/>
      </w:pPr>
      <w:bookmarkStart w:id="438" w:name="_Toc26368334"/>
      <w:bookmarkStart w:id="439" w:name="_Toc1554327"/>
      <w:r>
        <w:t>AUTOSAR Ports (SW Interfaces)</w:t>
      </w:r>
      <w:bookmarkEnd w:id="438"/>
      <w:bookmarkEnd w:id="439"/>
    </w:p>
    <w:p w14:paraId="7CA91E37" w14:textId="77777777" w:rsidR="00305BF4" w:rsidRDefault="00305BF4" w:rsidP="00305BF4">
      <w:pPr>
        <w:pStyle w:val="Heading3"/>
      </w:pPr>
      <w:bookmarkStart w:id="440" w:name="_Toc26368335"/>
      <w:bookmarkStart w:id="441" w:name="_Toc1554328"/>
      <w:bookmarkStart w:id="442" w:name="_Toc530489319"/>
      <w:bookmarkStart w:id="443" w:name="_Ref529372314"/>
      <w:r>
        <w:t>Messages</w:t>
      </w:r>
      <w:bookmarkEnd w:id="440"/>
      <w:bookmarkEnd w:id="441"/>
      <w:bookmarkEnd w:id="442"/>
      <w:bookmarkEnd w:id="443"/>
    </w:p>
    <w:p w14:paraId="7EF91C03" w14:textId="77777777" w:rsidR="00305BF4" w:rsidRPr="00AA48C6" w:rsidRDefault="00305BF4" w:rsidP="00305BF4">
      <w:pPr>
        <w:pStyle w:val="Heading4"/>
      </w:pPr>
      <w:bookmarkStart w:id="444" w:name="_Ref529372307"/>
      <w:bookmarkStart w:id="445" w:name="_Toc1554329"/>
      <w:bookmarkStart w:id="446" w:name="_Toc26368336"/>
      <w:r>
        <w:t>CAN</w:t>
      </w:r>
      <w:bookmarkEnd w:id="444"/>
      <w:r>
        <w:t xml:space="preserve"> Bus “&lt;Bus Name&gt;”</w:t>
      </w:r>
      <w:bookmarkEnd w:id="445"/>
      <w:bookmarkEnd w:id="446"/>
    </w:p>
    <w:p w14:paraId="788FAD0F" w14:textId="77777777" w:rsidR="004A7F6F" w:rsidRDefault="004A7F6F" w:rsidP="004A7F6F">
      <w:pPr>
        <w:pStyle w:val="RETechSignal"/>
      </w:pPr>
      <w:r>
        <w:t>Body_Info_6</w:t>
      </w:r>
    </w:p>
    <w:tbl>
      <w:tblPr>
        <w:tblStyle w:val="TableGrid"/>
        <w:tblW w:w="4524" w:type="pct"/>
        <w:tblInd w:w="625" w:type="dxa"/>
        <w:tblLook w:val="0620" w:firstRow="1" w:lastRow="0" w:firstColumn="0" w:lastColumn="0" w:noHBand="1" w:noVBand="1"/>
      </w:tblPr>
      <w:tblGrid>
        <w:gridCol w:w="1711"/>
        <w:gridCol w:w="3927"/>
        <w:gridCol w:w="734"/>
        <w:gridCol w:w="2088"/>
      </w:tblGrid>
      <w:tr w:rsidR="004A7F6F" w:rsidRPr="009E3B7C" w14:paraId="31405C26" w14:textId="77777777" w:rsidTr="00184FCF">
        <w:trPr>
          <w:trHeight w:val="166"/>
        </w:trPr>
        <w:tc>
          <w:tcPr>
            <w:tcW w:w="1011" w:type="pct"/>
            <w:shd w:val="clear" w:color="auto" w:fill="BFBFBF" w:themeFill="background1" w:themeFillShade="BF"/>
          </w:tcPr>
          <w:p w14:paraId="3AEF17AE" w14:textId="77777777" w:rsidR="004A7F6F" w:rsidRPr="009E3B7C" w:rsidRDefault="004A7F6F" w:rsidP="00184FCF">
            <w:pPr>
              <w:jc w:val="both"/>
              <w:rPr>
                <w:rFonts w:cs="Arial"/>
                <w:b/>
              </w:rPr>
            </w:pPr>
            <w:r>
              <w:rPr>
                <w:rFonts w:cs="Arial"/>
                <w:b/>
              </w:rPr>
              <w:t>Message</w:t>
            </w:r>
            <w:r w:rsidRPr="009E3B7C">
              <w:rPr>
                <w:rFonts w:cs="Arial"/>
                <w:b/>
              </w:rPr>
              <w:t xml:space="preserve"> Name</w:t>
            </w:r>
          </w:p>
        </w:tc>
        <w:tc>
          <w:tcPr>
            <w:tcW w:w="2321" w:type="pct"/>
            <w:shd w:val="clear" w:color="auto" w:fill="FFFFFF" w:themeFill="background1"/>
          </w:tcPr>
          <w:p w14:paraId="0BBB92BC" w14:textId="77777777" w:rsidR="00206F6A" w:rsidRDefault="00206F6A"/>
        </w:tc>
        <w:tc>
          <w:tcPr>
            <w:tcW w:w="434" w:type="pct"/>
            <w:shd w:val="clear" w:color="auto" w:fill="BFBFBF" w:themeFill="background1" w:themeFillShade="BF"/>
          </w:tcPr>
          <w:p w14:paraId="2ECD9229" w14:textId="77777777" w:rsidR="004A7F6F" w:rsidRPr="009E3B7C" w:rsidRDefault="004A7F6F" w:rsidP="00184FCF">
            <w:pPr>
              <w:jc w:val="both"/>
              <w:rPr>
                <w:rFonts w:cs="Arial"/>
                <w:b/>
              </w:rPr>
            </w:pPr>
            <w:r>
              <w:rPr>
                <w:rFonts w:cs="Arial"/>
                <w:b/>
              </w:rPr>
              <w:t>ID</w:t>
            </w:r>
          </w:p>
        </w:tc>
        <w:tc>
          <w:tcPr>
            <w:tcW w:w="1235" w:type="pct"/>
            <w:shd w:val="clear" w:color="auto" w:fill="FFFFFF" w:themeFill="background1"/>
          </w:tcPr>
          <w:p w14:paraId="35F8EEF2" w14:textId="77777777" w:rsidR="00920C72" w:rsidRDefault="00920C72" w:rsidP="00920C72">
            <w:r>
              <w:t>Not set</w:t>
            </w:r>
          </w:p>
        </w:tc>
      </w:tr>
      <w:tr w:rsidR="004A7F6F" w14:paraId="6B488B89" w14:textId="77777777" w:rsidTr="00184FCF">
        <w:trPr>
          <w:trHeight w:val="332"/>
        </w:trPr>
        <w:tc>
          <w:tcPr>
            <w:tcW w:w="1011" w:type="pct"/>
            <w:shd w:val="clear" w:color="auto" w:fill="BFBFBF" w:themeFill="background1" w:themeFillShade="BF"/>
          </w:tcPr>
          <w:p w14:paraId="0D1BF0B7" w14:textId="77777777" w:rsidR="004A7F6F" w:rsidRDefault="004A7F6F" w:rsidP="00184FCF">
            <w:pPr>
              <w:jc w:val="both"/>
              <w:rPr>
                <w:rFonts w:cs="Arial"/>
                <w:b/>
              </w:rPr>
            </w:pPr>
            <w:r>
              <w:rPr>
                <w:rFonts w:cs="Arial"/>
                <w:b/>
              </w:rPr>
              <w:t>Description</w:t>
            </w:r>
          </w:p>
        </w:tc>
        <w:tc>
          <w:tcPr>
            <w:tcW w:w="3989" w:type="pct"/>
            <w:gridSpan w:val="3"/>
          </w:tcPr>
          <w:p w14:paraId="29F379AE" w14:textId="77777777" w:rsidR="00206F6A" w:rsidRDefault="00206F6A"/>
        </w:tc>
      </w:tr>
      <w:tr w:rsidR="004A7F6F" w:rsidRPr="009E3B7C" w14:paraId="1851A7DA" w14:textId="77777777" w:rsidTr="00184FCF">
        <w:trPr>
          <w:trHeight w:val="332"/>
        </w:trPr>
        <w:tc>
          <w:tcPr>
            <w:tcW w:w="1011" w:type="pct"/>
            <w:shd w:val="clear" w:color="auto" w:fill="BFBFBF" w:themeFill="background1" w:themeFillShade="BF"/>
          </w:tcPr>
          <w:p w14:paraId="591DFF11" w14:textId="77777777" w:rsidR="004A7F6F" w:rsidRPr="00F161E5" w:rsidRDefault="004A7F6F" w:rsidP="00184FCF">
            <w:pPr>
              <w:jc w:val="both"/>
              <w:rPr>
                <w:rFonts w:cs="Arial"/>
                <w:b/>
              </w:rPr>
            </w:pPr>
            <w:r>
              <w:rPr>
                <w:rFonts w:cs="Arial"/>
                <w:b/>
              </w:rPr>
              <w:t>Transmission Mode</w:t>
            </w:r>
          </w:p>
        </w:tc>
        <w:tc>
          <w:tcPr>
            <w:tcW w:w="3989" w:type="pct"/>
            <w:gridSpan w:val="3"/>
          </w:tcPr>
          <w:p w14:paraId="7C8FD1CA" w14:textId="77777777" w:rsidR="00920C72" w:rsidRDefault="00920C72" w:rsidP="00920C72">
            <w:r>
              <w:t>Not set</w:t>
            </w:r>
          </w:p>
        </w:tc>
      </w:tr>
      <w:tr w:rsidR="004A7F6F" w14:paraId="6B3DF25C" w14:textId="77777777" w:rsidTr="00184FCF">
        <w:trPr>
          <w:trHeight w:val="332"/>
        </w:trPr>
        <w:tc>
          <w:tcPr>
            <w:tcW w:w="1011" w:type="pct"/>
            <w:shd w:val="clear" w:color="auto" w:fill="BFBFBF" w:themeFill="background1" w:themeFillShade="BF"/>
          </w:tcPr>
          <w:p w14:paraId="0FA10E2C" w14:textId="77777777" w:rsidR="004A7F6F" w:rsidRPr="00F161E5" w:rsidRDefault="004A7F6F" w:rsidP="00184FCF">
            <w:pPr>
              <w:jc w:val="both"/>
              <w:rPr>
                <w:rFonts w:cs="Arial"/>
                <w:b/>
              </w:rPr>
            </w:pPr>
            <w:r>
              <w:rPr>
                <w:rFonts w:cs="Arial"/>
                <w:b/>
              </w:rPr>
              <w:t>Period</w:t>
            </w:r>
          </w:p>
        </w:tc>
        <w:tc>
          <w:tcPr>
            <w:tcW w:w="3989" w:type="pct"/>
            <w:gridSpan w:val="3"/>
          </w:tcPr>
          <w:p w14:paraId="34701A76" w14:textId="77777777" w:rsidR="00920C72" w:rsidRDefault="00920C72" w:rsidP="00920C72">
            <w:r>
              <w:t>Not set</w:t>
            </w:r>
          </w:p>
        </w:tc>
      </w:tr>
      <w:tr w:rsidR="004A7F6F" w14:paraId="4F6BE7A0" w14:textId="77777777" w:rsidTr="00184FCF">
        <w:trPr>
          <w:trHeight w:val="332"/>
        </w:trPr>
        <w:tc>
          <w:tcPr>
            <w:tcW w:w="1011" w:type="pct"/>
            <w:shd w:val="clear" w:color="auto" w:fill="BFBFBF" w:themeFill="background1" w:themeFillShade="BF"/>
          </w:tcPr>
          <w:p w14:paraId="42879820" w14:textId="77777777" w:rsidR="004A7F6F" w:rsidRDefault="004A7F6F" w:rsidP="00184FCF">
            <w:pPr>
              <w:jc w:val="both"/>
              <w:rPr>
                <w:rFonts w:cs="Arial"/>
                <w:b/>
              </w:rPr>
            </w:pPr>
            <w:r>
              <w:rPr>
                <w:rFonts w:cs="Arial"/>
                <w:b/>
              </w:rPr>
              <w:t>Transmitter</w:t>
            </w:r>
          </w:p>
        </w:tc>
        <w:tc>
          <w:tcPr>
            <w:tcW w:w="3989" w:type="pct"/>
            <w:gridSpan w:val="3"/>
          </w:tcPr>
          <w:p w14:paraId="66E3E242" w14:textId="77777777" w:rsidR="004A7F6F" w:rsidRDefault="004A7F6F" w:rsidP="00184FCF">
            <w:pPr>
              <w:jc w:val="both"/>
              <w:rPr>
                <w:rFonts w:cs="Arial"/>
              </w:rPr>
            </w:pPr>
          </w:p>
        </w:tc>
      </w:tr>
      <w:tr w:rsidR="004A7F6F" w14:paraId="090CD578" w14:textId="77777777" w:rsidTr="00184FCF">
        <w:trPr>
          <w:trHeight w:val="332"/>
        </w:trPr>
        <w:tc>
          <w:tcPr>
            <w:tcW w:w="1011" w:type="pct"/>
            <w:shd w:val="clear" w:color="auto" w:fill="BFBFBF" w:themeFill="background1" w:themeFillShade="BF"/>
          </w:tcPr>
          <w:p w14:paraId="79A1C34F" w14:textId="77777777" w:rsidR="004A7F6F" w:rsidRDefault="004A7F6F" w:rsidP="00184FCF">
            <w:pPr>
              <w:jc w:val="both"/>
              <w:rPr>
                <w:rFonts w:cs="Arial"/>
                <w:b/>
              </w:rPr>
            </w:pPr>
            <w:r>
              <w:rPr>
                <w:rFonts w:cs="Arial"/>
                <w:b/>
              </w:rPr>
              <w:t>Receiver</w:t>
            </w:r>
          </w:p>
        </w:tc>
        <w:tc>
          <w:tcPr>
            <w:tcW w:w="3989" w:type="pct"/>
            <w:gridSpan w:val="3"/>
          </w:tcPr>
          <w:p w14:paraId="4DCE93E7" w14:textId="77777777" w:rsidR="004A7F6F" w:rsidRDefault="004A7F6F" w:rsidP="00184FCF">
            <w:pPr>
              <w:jc w:val="both"/>
              <w:rPr>
                <w:rFonts w:cs="Arial"/>
              </w:rPr>
            </w:pPr>
          </w:p>
        </w:tc>
      </w:tr>
      <w:tr w:rsidR="004A7F6F" w14:paraId="4A303E35" w14:textId="77777777" w:rsidTr="00184FCF">
        <w:trPr>
          <w:trHeight w:val="332"/>
        </w:trPr>
        <w:tc>
          <w:tcPr>
            <w:tcW w:w="1011" w:type="pct"/>
            <w:shd w:val="clear" w:color="auto" w:fill="BFBFBF" w:themeFill="background1" w:themeFillShade="BF"/>
          </w:tcPr>
          <w:p w14:paraId="4C661A2F" w14:textId="77777777" w:rsidR="004A7F6F" w:rsidRDefault="004A7F6F" w:rsidP="00184FCF">
            <w:pPr>
              <w:jc w:val="both"/>
              <w:rPr>
                <w:rFonts w:cs="Arial"/>
                <w:b/>
              </w:rPr>
            </w:pPr>
            <w:r>
              <w:rPr>
                <w:rFonts w:cs="Arial"/>
                <w:b/>
              </w:rPr>
              <w:t>Signals</w:t>
            </w:r>
          </w:p>
        </w:tc>
        <w:tc>
          <w:tcPr>
            <w:tcW w:w="3989" w:type="pct"/>
            <w:gridSpan w:val="3"/>
          </w:tcPr>
          <w:p w14:paraId="2A644C3F" w14:textId="77777777" w:rsidR="004A7F6F" w:rsidRDefault="000F1FDF" w:rsidP="00184FCF">
            <w:pPr>
              <w:jc w:val="both"/>
              <w:rPr>
                <w:rFonts w:cs="Arial"/>
              </w:rPr>
            </w:pPr>
            <w:hyperlink w:anchor="_ee23943e17c0f1205b6b6e8668d19fbe" w:history="1">
              <w:proofErr w:type="spellStart"/>
              <w:r w:rsidR="004A7F6F">
                <w:rPr>
                  <w:rStyle w:val="Hyperlink"/>
                  <w:rFonts w:cs="Arial"/>
                </w:rPr>
                <w:t>immoMsgTxt_D_Rq_ET</w:t>
              </w:r>
              <w:proofErr w:type="spellEnd"/>
            </w:hyperlink>
          </w:p>
        </w:tc>
      </w:tr>
    </w:tbl>
    <w:p w14:paraId="4BB3DFE2" w14:textId="77777777" w:rsidR="004A7F6F" w:rsidRDefault="004A7F6F" w:rsidP="004A7F6F">
      <w:pPr>
        <w:pStyle w:val="RETechSignal"/>
      </w:pPr>
      <w:proofErr w:type="spellStart"/>
      <w:r>
        <w:t>DevicePresenceMessage</w:t>
      </w:r>
      <w:proofErr w:type="spellEnd"/>
    </w:p>
    <w:tbl>
      <w:tblPr>
        <w:tblStyle w:val="TableGrid"/>
        <w:tblW w:w="4524" w:type="pct"/>
        <w:tblInd w:w="625" w:type="dxa"/>
        <w:tblLook w:val="0620" w:firstRow="1" w:lastRow="0" w:firstColumn="0" w:lastColumn="0" w:noHBand="1" w:noVBand="1"/>
      </w:tblPr>
      <w:tblGrid>
        <w:gridCol w:w="1711"/>
        <w:gridCol w:w="3927"/>
        <w:gridCol w:w="734"/>
        <w:gridCol w:w="2088"/>
      </w:tblGrid>
      <w:tr w:rsidR="004A7F6F" w:rsidRPr="009E3B7C" w14:paraId="3C1C6A24" w14:textId="77777777" w:rsidTr="00184FCF">
        <w:trPr>
          <w:trHeight w:val="166"/>
        </w:trPr>
        <w:tc>
          <w:tcPr>
            <w:tcW w:w="1011" w:type="pct"/>
            <w:shd w:val="clear" w:color="auto" w:fill="BFBFBF" w:themeFill="background1" w:themeFillShade="BF"/>
          </w:tcPr>
          <w:p w14:paraId="4EA0B1B9" w14:textId="77777777" w:rsidR="004A7F6F" w:rsidRPr="009E3B7C" w:rsidRDefault="004A7F6F" w:rsidP="00184FCF">
            <w:pPr>
              <w:jc w:val="both"/>
              <w:rPr>
                <w:rFonts w:cs="Arial"/>
                <w:b/>
              </w:rPr>
            </w:pPr>
            <w:r>
              <w:rPr>
                <w:rFonts w:cs="Arial"/>
                <w:b/>
              </w:rPr>
              <w:t>Message</w:t>
            </w:r>
            <w:r w:rsidRPr="009E3B7C">
              <w:rPr>
                <w:rFonts w:cs="Arial"/>
                <w:b/>
              </w:rPr>
              <w:t xml:space="preserve"> Name</w:t>
            </w:r>
          </w:p>
        </w:tc>
        <w:tc>
          <w:tcPr>
            <w:tcW w:w="2321" w:type="pct"/>
            <w:shd w:val="clear" w:color="auto" w:fill="FFFFFF" w:themeFill="background1"/>
          </w:tcPr>
          <w:p w14:paraId="05CEF122" w14:textId="77777777" w:rsidR="00206F6A" w:rsidRDefault="00206F6A"/>
        </w:tc>
        <w:tc>
          <w:tcPr>
            <w:tcW w:w="434" w:type="pct"/>
            <w:shd w:val="clear" w:color="auto" w:fill="BFBFBF" w:themeFill="background1" w:themeFillShade="BF"/>
          </w:tcPr>
          <w:p w14:paraId="6F05608B" w14:textId="77777777" w:rsidR="004A7F6F" w:rsidRPr="009E3B7C" w:rsidRDefault="004A7F6F" w:rsidP="00184FCF">
            <w:pPr>
              <w:jc w:val="both"/>
              <w:rPr>
                <w:rFonts w:cs="Arial"/>
                <w:b/>
              </w:rPr>
            </w:pPr>
            <w:r>
              <w:rPr>
                <w:rFonts w:cs="Arial"/>
                <w:b/>
              </w:rPr>
              <w:t>ID</w:t>
            </w:r>
          </w:p>
        </w:tc>
        <w:tc>
          <w:tcPr>
            <w:tcW w:w="1235" w:type="pct"/>
            <w:shd w:val="clear" w:color="auto" w:fill="FFFFFF" w:themeFill="background1"/>
          </w:tcPr>
          <w:p w14:paraId="3C55A15E" w14:textId="77777777" w:rsidR="00920C72" w:rsidRDefault="00920C72" w:rsidP="00920C72">
            <w:r>
              <w:t>Not set</w:t>
            </w:r>
          </w:p>
        </w:tc>
      </w:tr>
      <w:tr w:rsidR="004A7F6F" w14:paraId="6B141CD6" w14:textId="77777777" w:rsidTr="00184FCF">
        <w:trPr>
          <w:trHeight w:val="332"/>
        </w:trPr>
        <w:tc>
          <w:tcPr>
            <w:tcW w:w="1011" w:type="pct"/>
            <w:shd w:val="clear" w:color="auto" w:fill="BFBFBF" w:themeFill="background1" w:themeFillShade="BF"/>
          </w:tcPr>
          <w:p w14:paraId="2920BC80" w14:textId="77777777" w:rsidR="004A7F6F" w:rsidRDefault="004A7F6F" w:rsidP="00184FCF">
            <w:pPr>
              <w:jc w:val="both"/>
              <w:rPr>
                <w:rFonts w:cs="Arial"/>
                <w:b/>
              </w:rPr>
            </w:pPr>
            <w:r>
              <w:rPr>
                <w:rFonts w:cs="Arial"/>
                <w:b/>
              </w:rPr>
              <w:t>Description</w:t>
            </w:r>
          </w:p>
        </w:tc>
        <w:tc>
          <w:tcPr>
            <w:tcW w:w="3989" w:type="pct"/>
            <w:gridSpan w:val="3"/>
          </w:tcPr>
          <w:p w14:paraId="67EC30AC" w14:textId="77777777" w:rsidR="00206F6A" w:rsidRDefault="00206F6A"/>
        </w:tc>
      </w:tr>
      <w:tr w:rsidR="004A7F6F" w:rsidRPr="009E3B7C" w14:paraId="19869708" w14:textId="77777777" w:rsidTr="00184FCF">
        <w:trPr>
          <w:trHeight w:val="332"/>
        </w:trPr>
        <w:tc>
          <w:tcPr>
            <w:tcW w:w="1011" w:type="pct"/>
            <w:shd w:val="clear" w:color="auto" w:fill="BFBFBF" w:themeFill="background1" w:themeFillShade="BF"/>
          </w:tcPr>
          <w:p w14:paraId="7DA31C39" w14:textId="77777777" w:rsidR="004A7F6F" w:rsidRPr="00F161E5" w:rsidRDefault="004A7F6F" w:rsidP="00184FCF">
            <w:pPr>
              <w:jc w:val="both"/>
              <w:rPr>
                <w:rFonts w:cs="Arial"/>
                <w:b/>
              </w:rPr>
            </w:pPr>
            <w:r>
              <w:rPr>
                <w:rFonts w:cs="Arial"/>
                <w:b/>
              </w:rPr>
              <w:t>Transmission Mode</w:t>
            </w:r>
          </w:p>
        </w:tc>
        <w:tc>
          <w:tcPr>
            <w:tcW w:w="3989" w:type="pct"/>
            <w:gridSpan w:val="3"/>
          </w:tcPr>
          <w:p w14:paraId="757EB8DB" w14:textId="77777777" w:rsidR="00920C72" w:rsidRDefault="00920C72" w:rsidP="00920C72">
            <w:r>
              <w:t>Not set</w:t>
            </w:r>
          </w:p>
        </w:tc>
      </w:tr>
      <w:tr w:rsidR="004A7F6F" w14:paraId="4FE7FB9B" w14:textId="77777777" w:rsidTr="00184FCF">
        <w:trPr>
          <w:trHeight w:val="332"/>
        </w:trPr>
        <w:tc>
          <w:tcPr>
            <w:tcW w:w="1011" w:type="pct"/>
            <w:shd w:val="clear" w:color="auto" w:fill="BFBFBF" w:themeFill="background1" w:themeFillShade="BF"/>
          </w:tcPr>
          <w:p w14:paraId="5B5CCFEB" w14:textId="77777777" w:rsidR="004A7F6F" w:rsidRPr="00F161E5" w:rsidRDefault="004A7F6F" w:rsidP="00184FCF">
            <w:pPr>
              <w:jc w:val="both"/>
              <w:rPr>
                <w:rFonts w:cs="Arial"/>
                <w:b/>
              </w:rPr>
            </w:pPr>
            <w:r>
              <w:rPr>
                <w:rFonts w:cs="Arial"/>
                <w:b/>
              </w:rPr>
              <w:t>Period</w:t>
            </w:r>
          </w:p>
        </w:tc>
        <w:tc>
          <w:tcPr>
            <w:tcW w:w="3989" w:type="pct"/>
            <w:gridSpan w:val="3"/>
          </w:tcPr>
          <w:p w14:paraId="12A14530" w14:textId="77777777" w:rsidR="00920C72" w:rsidRDefault="00920C72" w:rsidP="00920C72">
            <w:r>
              <w:t>Not set</w:t>
            </w:r>
          </w:p>
        </w:tc>
      </w:tr>
      <w:tr w:rsidR="004A7F6F" w14:paraId="4059A895" w14:textId="77777777" w:rsidTr="00184FCF">
        <w:trPr>
          <w:trHeight w:val="332"/>
        </w:trPr>
        <w:tc>
          <w:tcPr>
            <w:tcW w:w="1011" w:type="pct"/>
            <w:shd w:val="clear" w:color="auto" w:fill="BFBFBF" w:themeFill="background1" w:themeFillShade="BF"/>
          </w:tcPr>
          <w:p w14:paraId="11AC59DB" w14:textId="77777777" w:rsidR="004A7F6F" w:rsidRDefault="004A7F6F" w:rsidP="00184FCF">
            <w:pPr>
              <w:jc w:val="both"/>
              <w:rPr>
                <w:rFonts w:cs="Arial"/>
                <w:b/>
              </w:rPr>
            </w:pPr>
            <w:r>
              <w:rPr>
                <w:rFonts w:cs="Arial"/>
                <w:b/>
              </w:rPr>
              <w:t>Transmitter</w:t>
            </w:r>
          </w:p>
        </w:tc>
        <w:tc>
          <w:tcPr>
            <w:tcW w:w="3989" w:type="pct"/>
            <w:gridSpan w:val="3"/>
          </w:tcPr>
          <w:p w14:paraId="1BFFD34B" w14:textId="77777777" w:rsidR="004A7F6F" w:rsidRDefault="004A7F6F" w:rsidP="00184FCF">
            <w:pPr>
              <w:jc w:val="both"/>
              <w:rPr>
                <w:rFonts w:cs="Arial"/>
              </w:rPr>
            </w:pPr>
          </w:p>
        </w:tc>
      </w:tr>
      <w:tr w:rsidR="004A7F6F" w14:paraId="360337D6" w14:textId="77777777" w:rsidTr="00184FCF">
        <w:trPr>
          <w:trHeight w:val="332"/>
        </w:trPr>
        <w:tc>
          <w:tcPr>
            <w:tcW w:w="1011" w:type="pct"/>
            <w:shd w:val="clear" w:color="auto" w:fill="BFBFBF" w:themeFill="background1" w:themeFillShade="BF"/>
          </w:tcPr>
          <w:p w14:paraId="4AA528C8" w14:textId="77777777" w:rsidR="004A7F6F" w:rsidRDefault="004A7F6F" w:rsidP="00184FCF">
            <w:pPr>
              <w:jc w:val="both"/>
              <w:rPr>
                <w:rFonts w:cs="Arial"/>
                <w:b/>
              </w:rPr>
            </w:pPr>
            <w:r>
              <w:rPr>
                <w:rFonts w:cs="Arial"/>
                <w:b/>
              </w:rPr>
              <w:t>Receiver</w:t>
            </w:r>
          </w:p>
        </w:tc>
        <w:tc>
          <w:tcPr>
            <w:tcW w:w="3989" w:type="pct"/>
            <w:gridSpan w:val="3"/>
          </w:tcPr>
          <w:p w14:paraId="3D1A5387" w14:textId="77777777" w:rsidR="004A7F6F" w:rsidRDefault="004A7F6F" w:rsidP="00184FCF">
            <w:pPr>
              <w:jc w:val="both"/>
              <w:rPr>
                <w:rFonts w:cs="Arial"/>
              </w:rPr>
            </w:pPr>
          </w:p>
        </w:tc>
      </w:tr>
      <w:tr w:rsidR="004A7F6F" w14:paraId="2C330C11" w14:textId="77777777" w:rsidTr="00184FCF">
        <w:trPr>
          <w:trHeight w:val="332"/>
        </w:trPr>
        <w:tc>
          <w:tcPr>
            <w:tcW w:w="1011" w:type="pct"/>
            <w:shd w:val="clear" w:color="auto" w:fill="BFBFBF" w:themeFill="background1" w:themeFillShade="BF"/>
          </w:tcPr>
          <w:p w14:paraId="3481E5C2" w14:textId="77777777" w:rsidR="004A7F6F" w:rsidRDefault="004A7F6F" w:rsidP="00184FCF">
            <w:pPr>
              <w:jc w:val="both"/>
              <w:rPr>
                <w:rFonts w:cs="Arial"/>
                <w:b/>
              </w:rPr>
            </w:pPr>
            <w:r>
              <w:rPr>
                <w:rFonts w:cs="Arial"/>
                <w:b/>
              </w:rPr>
              <w:t>Signals</w:t>
            </w:r>
          </w:p>
        </w:tc>
        <w:tc>
          <w:tcPr>
            <w:tcW w:w="3989" w:type="pct"/>
            <w:gridSpan w:val="3"/>
          </w:tcPr>
          <w:p w14:paraId="76581538" w14:textId="77777777" w:rsidR="00206F6A" w:rsidRDefault="00206F6A"/>
        </w:tc>
      </w:tr>
    </w:tbl>
    <w:p w14:paraId="3D62B26E" w14:textId="77777777" w:rsidR="004A7F6F" w:rsidRDefault="004A7F6F" w:rsidP="004A7F6F">
      <w:pPr>
        <w:pStyle w:val="RETechSignal"/>
      </w:pPr>
      <w:proofErr w:type="spellStart"/>
      <w:r>
        <w:t>NfcKeySearchMessage</w:t>
      </w:r>
      <w:proofErr w:type="spellEnd"/>
    </w:p>
    <w:tbl>
      <w:tblPr>
        <w:tblStyle w:val="TableGrid"/>
        <w:tblW w:w="4524" w:type="pct"/>
        <w:tblInd w:w="625" w:type="dxa"/>
        <w:tblLook w:val="0620" w:firstRow="1" w:lastRow="0" w:firstColumn="0" w:lastColumn="0" w:noHBand="1" w:noVBand="1"/>
      </w:tblPr>
      <w:tblGrid>
        <w:gridCol w:w="1711"/>
        <w:gridCol w:w="3927"/>
        <w:gridCol w:w="734"/>
        <w:gridCol w:w="2088"/>
      </w:tblGrid>
      <w:tr w:rsidR="004A7F6F" w:rsidRPr="009E3B7C" w14:paraId="47E6262B" w14:textId="77777777" w:rsidTr="00184FCF">
        <w:trPr>
          <w:trHeight w:val="166"/>
        </w:trPr>
        <w:tc>
          <w:tcPr>
            <w:tcW w:w="1011" w:type="pct"/>
            <w:shd w:val="clear" w:color="auto" w:fill="BFBFBF" w:themeFill="background1" w:themeFillShade="BF"/>
          </w:tcPr>
          <w:p w14:paraId="0E640007" w14:textId="77777777" w:rsidR="004A7F6F" w:rsidRPr="009E3B7C" w:rsidRDefault="004A7F6F" w:rsidP="00184FCF">
            <w:pPr>
              <w:jc w:val="both"/>
              <w:rPr>
                <w:rFonts w:cs="Arial"/>
                <w:b/>
              </w:rPr>
            </w:pPr>
            <w:r>
              <w:rPr>
                <w:rFonts w:cs="Arial"/>
                <w:b/>
              </w:rPr>
              <w:t>Message</w:t>
            </w:r>
            <w:r w:rsidRPr="009E3B7C">
              <w:rPr>
                <w:rFonts w:cs="Arial"/>
                <w:b/>
              </w:rPr>
              <w:t xml:space="preserve"> Name</w:t>
            </w:r>
          </w:p>
        </w:tc>
        <w:tc>
          <w:tcPr>
            <w:tcW w:w="2321" w:type="pct"/>
            <w:shd w:val="clear" w:color="auto" w:fill="FFFFFF" w:themeFill="background1"/>
          </w:tcPr>
          <w:p w14:paraId="2D61CCC2" w14:textId="77777777" w:rsidR="00206F6A" w:rsidRDefault="00206F6A"/>
        </w:tc>
        <w:tc>
          <w:tcPr>
            <w:tcW w:w="434" w:type="pct"/>
            <w:shd w:val="clear" w:color="auto" w:fill="BFBFBF" w:themeFill="background1" w:themeFillShade="BF"/>
          </w:tcPr>
          <w:p w14:paraId="1BF8FB81" w14:textId="77777777" w:rsidR="004A7F6F" w:rsidRPr="009E3B7C" w:rsidRDefault="004A7F6F" w:rsidP="00184FCF">
            <w:pPr>
              <w:jc w:val="both"/>
              <w:rPr>
                <w:rFonts w:cs="Arial"/>
                <w:b/>
              </w:rPr>
            </w:pPr>
            <w:r>
              <w:rPr>
                <w:rFonts w:cs="Arial"/>
                <w:b/>
              </w:rPr>
              <w:t>ID</w:t>
            </w:r>
          </w:p>
        </w:tc>
        <w:tc>
          <w:tcPr>
            <w:tcW w:w="1235" w:type="pct"/>
            <w:shd w:val="clear" w:color="auto" w:fill="FFFFFF" w:themeFill="background1"/>
          </w:tcPr>
          <w:p w14:paraId="39D55337" w14:textId="77777777" w:rsidR="00920C72" w:rsidRDefault="00920C72" w:rsidP="00920C72">
            <w:r>
              <w:t>Not set</w:t>
            </w:r>
          </w:p>
        </w:tc>
      </w:tr>
      <w:tr w:rsidR="004A7F6F" w14:paraId="00C372FF" w14:textId="77777777" w:rsidTr="00184FCF">
        <w:trPr>
          <w:trHeight w:val="332"/>
        </w:trPr>
        <w:tc>
          <w:tcPr>
            <w:tcW w:w="1011" w:type="pct"/>
            <w:shd w:val="clear" w:color="auto" w:fill="BFBFBF" w:themeFill="background1" w:themeFillShade="BF"/>
          </w:tcPr>
          <w:p w14:paraId="63531A82" w14:textId="77777777" w:rsidR="004A7F6F" w:rsidRDefault="004A7F6F" w:rsidP="00184FCF">
            <w:pPr>
              <w:jc w:val="both"/>
              <w:rPr>
                <w:rFonts w:cs="Arial"/>
                <w:b/>
              </w:rPr>
            </w:pPr>
            <w:r>
              <w:rPr>
                <w:rFonts w:cs="Arial"/>
                <w:b/>
              </w:rPr>
              <w:t>Description</w:t>
            </w:r>
          </w:p>
        </w:tc>
        <w:tc>
          <w:tcPr>
            <w:tcW w:w="3989" w:type="pct"/>
            <w:gridSpan w:val="3"/>
          </w:tcPr>
          <w:p w14:paraId="062CD3BB" w14:textId="77777777" w:rsidR="00206F6A" w:rsidRDefault="00206F6A"/>
        </w:tc>
      </w:tr>
      <w:tr w:rsidR="004A7F6F" w:rsidRPr="009E3B7C" w14:paraId="11C8E367" w14:textId="77777777" w:rsidTr="00184FCF">
        <w:trPr>
          <w:trHeight w:val="332"/>
        </w:trPr>
        <w:tc>
          <w:tcPr>
            <w:tcW w:w="1011" w:type="pct"/>
            <w:shd w:val="clear" w:color="auto" w:fill="BFBFBF" w:themeFill="background1" w:themeFillShade="BF"/>
          </w:tcPr>
          <w:p w14:paraId="651F4DBE" w14:textId="77777777" w:rsidR="004A7F6F" w:rsidRPr="00F161E5" w:rsidRDefault="004A7F6F" w:rsidP="00184FCF">
            <w:pPr>
              <w:jc w:val="both"/>
              <w:rPr>
                <w:rFonts w:cs="Arial"/>
                <w:b/>
              </w:rPr>
            </w:pPr>
            <w:r>
              <w:rPr>
                <w:rFonts w:cs="Arial"/>
                <w:b/>
              </w:rPr>
              <w:t>Transmission Mode</w:t>
            </w:r>
          </w:p>
        </w:tc>
        <w:tc>
          <w:tcPr>
            <w:tcW w:w="3989" w:type="pct"/>
            <w:gridSpan w:val="3"/>
          </w:tcPr>
          <w:p w14:paraId="7CF65933" w14:textId="77777777" w:rsidR="00920C72" w:rsidRDefault="00920C72" w:rsidP="00920C72">
            <w:r>
              <w:t>Event Periodic</w:t>
            </w:r>
          </w:p>
        </w:tc>
      </w:tr>
      <w:tr w:rsidR="004A7F6F" w14:paraId="62C641B8" w14:textId="77777777" w:rsidTr="00184FCF">
        <w:trPr>
          <w:trHeight w:val="332"/>
        </w:trPr>
        <w:tc>
          <w:tcPr>
            <w:tcW w:w="1011" w:type="pct"/>
            <w:shd w:val="clear" w:color="auto" w:fill="BFBFBF" w:themeFill="background1" w:themeFillShade="BF"/>
          </w:tcPr>
          <w:p w14:paraId="62C8B338" w14:textId="77777777" w:rsidR="004A7F6F" w:rsidRPr="00F161E5" w:rsidRDefault="004A7F6F" w:rsidP="00184FCF">
            <w:pPr>
              <w:jc w:val="both"/>
              <w:rPr>
                <w:rFonts w:cs="Arial"/>
                <w:b/>
              </w:rPr>
            </w:pPr>
            <w:r>
              <w:rPr>
                <w:rFonts w:cs="Arial"/>
                <w:b/>
              </w:rPr>
              <w:t>Period</w:t>
            </w:r>
          </w:p>
        </w:tc>
        <w:tc>
          <w:tcPr>
            <w:tcW w:w="3989" w:type="pct"/>
            <w:gridSpan w:val="3"/>
          </w:tcPr>
          <w:p w14:paraId="48904C27" w14:textId="77777777" w:rsidR="00920C72" w:rsidRDefault="00920C72" w:rsidP="00920C72">
            <w:r>
              <w:t>Not set</w:t>
            </w:r>
          </w:p>
        </w:tc>
      </w:tr>
      <w:tr w:rsidR="004A7F6F" w14:paraId="77C0F075" w14:textId="77777777" w:rsidTr="00184FCF">
        <w:trPr>
          <w:trHeight w:val="332"/>
        </w:trPr>
        <w:tc>
          <w:tcPr>
            <w:tcW w:w="1011" w:type="pct"/>
            <w:shd w:val="clear" w:color="auto" w:fill="BFBFBF" w:themeFill="background1" w:themeFillShade="BF"/>
          </w:tcPr>
          <w:p w14:paraId="6AD4099B" w14:textId="77777777" w:rsidR="004A7F6F" w:rsidRDefault="004A7F6F" w:rsidP="00184FCF">
            <w:pPr>
              <w:jc w:val="both"/>
              <w:rPr>
                <w:rFonts w:cs="Arial"/>
                <w:b/>
              </w:rPr>
            </w:pPr>
            <w:r>
              <w:rPr>
                <w:rFonts w:cs="Arial"/>
                <w:b/>
              </w:rPr>
              <w:t>Transmitter</w:t>
            </w:r>
          </w:p>
        </w:tc>
        <w:tc>
          <w:tcPr>
            <w:tcW w:w="3989" w:type="pct"/>
            <w:gridSpan w:val="3"/>
          </w:tcPr>
          <w:p w14:paraId="63817060" w14:textId="77777777" w:rsidR="004A7F6F" w:rsidRDefault="004A7F6F" w:rsidP="00184FCF">
            <w:pPr>
              <w:jc w:val="both"/>
              <w:rPr>
                <w:rFonts w:cs="Arial"/>
              </w:rPr>
            </w:pPr>
          </w:p>
        </w:tc>
      </w:tr>
      <w:tr w:rsidR="004A7F6F" w14:paraId="399D7D50" w14:textId="77777777" w:rsidTr="00184FCF">
        <w:trPr>
          <w:trHeight w:val="332"/>
        </w:trPr>
        <w:tc>
          <w:tcPr>
            <w:tcW w:w="1011" w:type="pct"/>
            <w:shd w:val="clear" w:color="auto" w:fill="BFBFBF" w:themeFill="background1" w:themeFillShade="BF"/>
          </w:tcPr>
          <w:p w14:paraId="3FD5B3B0" w14:textId="77777777" w:rsidR="004A7F6F" w:rsidRDefault="004A7F6F" w:rsidP="00184FCF">
            <w:pPr>
              <w:jc w:val="both"/>
              <w:rPr>
                <w:rFonts w:cs="Arial"/>
                <w:b/>
              </w:rPr>
            </w:pPr>
            <w:r>
              <w:rPr>
                <w:rFonts w:cs="Arial"/>
                <w:b/>
              </w:rPr>
              <w:t>Receiver</w:t>
            </w:r>
          </w:p>
        </w:tc>
        <w:tc>
          <w:tcPr>
            <w:tcW w:w="3989" w:type="pct"/>
            <w:gridSpan w:val="3"/>
          </w:tcPr>
          <w:p w14:paraId="045B3218" w14:textId="77777777" w:rsidR="004A7F6F" w:rsidRDefault="004A7F6F" w:rsidP="00184FCF">
            <w:pPr>
              <w:jc w:val="both"/>
              <w:rPr>
                <w:rFonts w:cs="Arial"/>
              </w:rPr>
            </w:pPr>
          </w:p>
        </w:tc>
      </w:tr>
      <w:tr w:rsidR="004A7F6F" w14:paraId="3C403112" w14:textId="77777777" w:rsidTr="00184FCF">
        <w:trPr>
          <w:trHeight w:val="332"/>
        </w:trPr>
        <w:tc>
          <w:tcPr>
            <w:tcW w:w="1011" w:type="pct"/>
            <w:shd w:val="clear" w:color="auto" w:fill="BFBFBF" w:themeFill="background1" w:themeFillShade="BF"/>
          </w:tcPr>
          <w:p w14:paraId="69DD418C" w14:textId="77777777" w:rsidR="004A7F6F" w:rsidRDefault="004A7F6F" w:rsidP="00184FCF">
            <w:pPr>
              <w:jc w:val="both"/>
              <w:rPr>
                <w:rFonts w:cs="Arial"/>
                <w:b/>
              </w:rPr>
            </w:pPr>
            <w:r>
              <w:rPr>
                <w:rFonts w:cs="Arial"/>
                <w:b/>
              </w:rPr>
              <w:t>Signals</w:t>
            </w:r>
          </w:p>
        </w:tc>
        <w:tc>
          <w:tcPr>
            <w:tcW w:w="3989" w:type="pct"/>
            <w:gridSpan w:val="3"/>
          </w:tcPr>
          <w:p w14:paraId="68288FBE" w14:textId="77777777" w:rsidR="004A7F6F" w:rsidRDefault="000F1FDF" w:rsidP="00184FCF">
            <w:pPr>
              <w:jc w:val="both"/>
              <w:rPr>
                <w:rFonts w:cs="Arial"/>
              </w:rPr>
            </w:pPr>
            <w:hyperlink w:anchor="_3e55f9dc9e38bb771a3e209cff10d75f" w:history="1">
              <w:proofErr w:type="spellStart"/>
              <w:r w:rsidR="004A7F6F">
                <w:rPr>
                  <w:rStyle w:val="Hyperlink"/>
                  <w:rFonts w:cs="Arial"/>
                </w:rPr>
                <w:t>NfcDevcSearch_No_Rq</w:t>
              </w:r>
              <w:proofErr w:type="spellEnd"/>
            </w:hyperlink>
          </w:p>
          <w:p w14:paraId="771F5DD6" w14:textId="77777777" w:rsidR="004A7F6F" w:rsidRDefault="000F1FDF" w:rsidP="00184FCF">
            <w:pPr>
              <w:jc w:val="both"/>
              <w:rPr>
                <w:rFonts w:cs="Arial"/>
              </w:rPr>
            </w:pPr>
            <w:hyperlink w:anchor="_d1fad270c60c17f36b3b11a007d1b28c" w:history="1">
              <w:proofErr w:type="spellStart"/>
              <w:r w:rsidR="004A7F6F">
                <w:rPr>
                  <w:rStyle w:val="Hyperlink"/>
                  <w:rFonts w:cs="Arial"/>
                </w:rPr>
                <w:t>NfcDevcSearchBRq_No_Crc</w:t>
              </w:r>
              <w:proofErr w:type="spellEnd"/>
            </w:hyperlink>
          </w:p>
          <w:p w14:paraId="095FD794" w14:textId="77777777" w:rsidR="004A7F6F" w:rsidRDefault="000F1FDF" w:rsidP="00184FCF">
            <w:pPr>
              <w:jc w:val="both"/>
              <w:rPr>
                <w:rFonts w:cs="Arial"/>
              </w:rPr>
            </w:pPr>
            <w:hyperlink w:anchor="_35bed76a2985cdf925d90787339f391b" w:history="1">
              <w:proofErr w:type="spellStart"/>
              <w:r w:rsidR="004A7F6F">
                <w:rPr>
                  <w:rStyle w:val="Hyperlink"/>
                  <w:rFonts w:cs="Arial"/>
                </w:rPr>
                <w:t>NfcDevcAuthrzT_B_Rq</w:t>
              </w:r>
              <w:proofErr w:type="spellEnd"/>
            </w:hyperlink>
          </w:p>
          <w:p w14:paraId="3CDDED8E" w14:textId="77777777" w:rsidR="004A7F6F" w:rsidRDefault="000F1FDF" w:rsidP="00184FCF">
            <w:pPr>
              <w:jc w:val="both"/>
              <w:rPr>
                <w:rFonts w:cs="Arial"/>
              </w:rPr>
            </w:pPr>
            <w:hyperlink w:anchor="_ef2ff2ecab6d7e0783e2c879fbb5c425" w:history="1">
              <w:proofErr w:type="spellStart"/>
              <w:r w:rsidR="004A7F6F">
                <w:rPr>
                  <w:rStyle w:val="Hyperlink"/>
                  <w:rFonts w:cs="Arial"/>
                </w:rPr>
                <w:t>NfcDevcSearch_B_Rq</w:t>
              </w:r>
              <w:proofErr w:type="spellEnd"/>
            </w:hyperlink>
          </w:p>
          <w:p w14:paraId="28EF418B" w14:textId="77777777" w:rsidR="004A7F6F" w:rsidRDefault="000F1FDF" w:rsidP="00184FCF">
            <w:pPr>
              <w:jc w:val="both"/>
              <w:rPr>
                <w:rFonts w:cs="Arial"/>
              </w:rPr>
            </w:pPr>
            <w:hyperlink w:anchor="_51dc0703c599ca301f20eec1a7047b4f" w:history="1">
              <w:proofErr w:type="spellStart"/>
              <w:r w:rsidR="004A7F6F">
                <w:rPr>
                  <w:rStyle w:val="Hyperlink"/>
                  <w:rFonts w:cs="Arial"/>
                </w:rPr>
                <w:t>NfcDevc_D_Dsply</w:t>
              </w:r>
              <w:proofErr w:type="spellEnd"/>
            </w:hyperlink>
          </w:p>
          <w:p w14:paraId="7DB24CFB" w14:textId="77777777" w:rsidR="004A7F6F" w:rsidRDefault="000F1FDF" w:rsidP="00184FCF">
            <w:pPr>
              <w:jc w:val="both"/>
              <w:rPr>
                <w:rFonts w:cs="Arial"/>
              </w:rPr>
            </w:pPr>
            <w:hyperlink w:anchor="_0e3900562f9f6fbf54498f9918c32ace" w:history="1">
              <w:proofErr w:type="spellStart"/>
              <w:r w:rsidR="004A7F6F">
                <w:rPr>
                  <w:rStyle w:val="Hyperlink"/>
                  <w:rFonts w:cs="Arial"/>
                </w:rPr>
                <w:t>NfcDevcSearchBRq_No_Cnt</w:t>
              </w:r>
              <w:proofErr w:type="spellEnd"/>
            </w:hyperlink>
          </w:p>
        </w:tc>
      </w:tr>
    </w:tbl>
    <w:p w14:paraId="05A74AFF" w14:textId="77777777" w:rsidR="004A7F6F" w:rsidRDefault="004A7F6F" w:rsidP="004A7F6F">
      <w:pPr>
        <w:pStyle w:val="RETechSignal"/>
      </w:pPr>
      <w:proofErr w:type="spellStart"/>
      <w:r>
        <w:t>NfcKeySearchResponseMessage</w:t>
      </w:r>
      <w:proofErr w:type="spellEnd"/>
    </w:p>
    <w:tbl>
      <w:tblPr>
        <w:tblStyle w:val="TableGrid"/>
        <w:tblW w:w="4524" w:type="pct"/>
        <w:tblInd w:w="625" w:type="dxa"/>
        <w:tblLook w:val="0620" w:firstRow="1" w:lastRow="0" w:firstColumn="0" w:lastColumn="0" w:noHBand="1" w:noVBand="1"/>
      </w:tblPr>
      <w:tblGrid>
        <w:gridCol w:w="1711"/>
        <w:gridCol w:w="3927"/>
        <w:gridCol w:w="734"/>
        <w:gridCol w:w="2088"/>
      </w:tblGrid>
      <w:tr w:rsidR="004A7F6F" w:rsidRPr="009E3B7C" w14:paraId="016F2BAA" w14:textId="77777777" w:rsidTr="00184FCF">
        <w:trPr>
          <w:trHeight w:val="166"/>
        </w:trPr>
        <w:tc>
          <w:tcPr>
            <w:tcW w:w="1011" w:type="pct"/>
            <w:shd w:val="clear" w:color="auto" w:fill="BFBFBF" w:themeFill="background1" w:themeFillShade="BF"/>
          </w:tcPr>
          <w:p w14:paraId="7DF4C8BD" w14:textId="77777777" w:rsidR="004A7F6F" w:rsidRPr="009E3B7C" w:rsidRDefault="004A7F6F" w:rsidP="00184FCF">
            <w:pPr>
              <w:jc w:val="both"/>
              <w:rPr>
                <w:rFonts w:cs="Arial"/>
                <w:b/>
              </w:rPr>
            </w:pPr>
            <w:r>
              <w:rPr>
                <w:rFonts w:cs="Arial"/>
                <w:b/>
              </w:rPr>
              <w:t>Message</w:t>
            </w:r>
            <w:r w:rsidRPr="009E3B7C">
              <w:rPr>
                <w:rFonts w:cs="Arial"/>
                <w:b/>
              </w:rPr>
              <w:t xml:space="preserve"> Name</w:t>
            </w:r>
          </w:p>
        </w:tc>
        <w:tc>
          <w:tcPr>
            <w:tcW w:w="2321" w:type="pct"/>
            <w:shd w:val="clear" w:color="auto" w:fill="FFFFFF" w:themeFill="background1"/>
          </w:tcPr>
          <w:p w14:paraId="32C5EC07" w14:textId="77777777" w:rsidR="00206F6A" w:rsidRDefault="00206F6A"/>
        </w:tc>
        <w:tc>
          <w:tcPr>
            <w:tcW w:w="434" w:type="pct"/>
            <w:shd w:val="clear" w:color="auto" w:fill="BFBFBF" w:themeFill="background1" w:themeFillShade="BF"/>
          </w:tcPr>
          <w:p w14:paraId="6DFC9BA3" w14:textId="77777777" w:rsidR="004A7F6F" w:rsidRPr="009E3B7C" w:rsidRDefault="004A7F6F" w:rsidP="00184FCF">
            <w:pPr>
              <w:jc w:val="both"/>
              <w:rPr>
                <w:rFonts w:cs="Arial"/>
                <w:b/>
              </w:rPr>
            </w:pPr>
            <w:r>
              <w:rPr>
                <w:rFonts w:cs="Arial"/>
                <w:b/>
              </w:rPr>
              <w:t>ID</w:t>
            </w:r>
          </w:p>
        </w:tc>
        <w:tc>
          <w:tcPr>
            <w:tcW w:w="1235" w:type="pct"/>
            <w:shd w:val="clear" w:color="auto" w:fill="FFFFFF" w:themeFill="background1"/>
          </w:tcPr>
          <w:p w14:paraId="0EEBA6EB" w14:textId="77777777" w:rsidR="00920C72" w:rsidRDefault="00920C72" w:rsidP="00920C72">
            <w:r>
              <w:t>Not set</w:t>
            </w:r>
          </w:p>
        </w:tc>
      </w:tr>
      <w:tr w:rsidR="004A7F6F" w14:paraId="0426C7A8" w14:textId="77777777" w:rsidTr="00184FCF">
        <w:trPr>
          <w:trHeight w:val="332"/>
        </w:trPr>
        <w:tc>
          <w:tcPr>
            <w:tcW w:w="1011" w:type="pct"/>
            <w:shd w:val="clear" w:color="auto" w:fill="BFBFBF" w:themeFill="background1" w:themeFillShade="BF"/>
          </w:tcPr>
          <w:p w14:paraId="20EAC544" w14:textId="77777777" w:rsidR="004A7F6F" w:rsidRDefault="004A7F6F" w:rsidP="00184FCF">
            <w:pPr>
              <w:jc w:val="both"/>
              <w:rPr>
                <w:rFonts w:cs="Arial"/>
                <w:b/>
              </w:rPr>
            </w:pPr>
            <w:r>
              <w:rPr>
                <w:rFonts w:cs="Arial"/>
                <w:b/>
              </w:rPr>
              <w:t>Description</w:t>
            </w:r>
          </w:p>
        </w:tc>
        <w:tc>
          <w:tcPr>
            <w:tcW w:w="3989" w:type="pct"/>
            <w:gridSpan w:val="3"/>
          </w:tcPr>
          <w:p w14:paraId="699E977F" w14:textId="77777777" w:rsidR="00206F6A" w:rsidRDefault="00206F6A"/>
        </w:tc>
      </w:tr>
      <w:tr w:rsidR="004A7F6F" w:rsidRPr="009E3B7C" w14:paraId="0777AC70" w14:textId="77777777" w:rsidTr="00184FCF">
        <w:trPr>
          <w:trHeight w:val="332"/>
        </w:trPr>
        <w:tc>
          <w:tcPr>
            <w:tcW w:w="1011" w:type="pct"/>
            <w:shd w:val="clear" w:color="auto" w:fill="BFBFBF" w:themeFill="background1" w:themeFillShade="BF"/>
          </w:tcPr>
          <w:p w14:paraId="5EC63206" w14:textId="77777777" w:rsidR="004A7F6F" w:rsidRPr="00F161E5" w:rsidRDefault="004A7F6F" w:rsidP="00184FCF">
            <w:pPr>
              <w:jc w:val="both"/>
              <w:rPr>
                <w:rFonts w:cs="Arial"/>
                <w:b/>
              </w:rPr>
            </w:pPr>
            <w:r>
              <w:rPr>
                <w:rFonts w:cs="Arial"/>
                <w:b/>
              </w:rPr>
              <w:lastRenderedPageBreak/>
              <w:t>Transmission Mode</w:t>
            </w:r>
          </w:p>
        </w:tc>
        <w:tc>
          <w:tcPr>
            <w:tcW w:w="3989" w:type="pct"/>
            <w:gridSpan w:val="3"/>
          </w:tcPr>
          <w:p w14:paraId="747A00A5" w14:textId="77777777" w:rsidR="00920C72" w:rsidRDefault="00920C72" w:rsidP="00920C72">
            <w:r>
              <w:t>Event Periodic</w:t>
            </w:r>
          </w:p>
        </w:tc>
      </w:tr>
      <w:tr w:rsidR="004A7F6F" w14:paraId="51E27137" w14:textId="77777777" w:rsidTr="00184FCF">
        <w:trPr>
          <w:trHeight w:val="332"/>
        </w:trPr>
        <w:tc>
          <w:tcPr>
            <w:tcW w:w="1011" w:type="pct"/>
            <w:shd w:val="clear" w:color="auto" w:fill="BFBFBF" w:themeFill="background1" w:themeFillShade="BF"/>
          </w:tcPr>
          <w:p w14:paraId="151EE6C8" w14:textId="77777777" w:rsidR="004A7F6F" w:rsidRPr="00F161E5" w:rsidRDefault="004A7F6F" w:rsidP="00184FCF">
            <w:pPr>
              <w:jc w:val="both"/>
              <w:rPr>
                <w:rFonts w:cs="Arial"/>
                <w:b/>
              </w:rPr>
            </w:pPr>
            <w:r>
              <w:rPr>
                <w:rFonts w:cs="Arial"/>
                <w:b/>
              </w:rPr>
              <w:t>Period</w:t>
            </w:r>
          </w:p>
        </w:tc>
        <w:tc>
          <w:tcPr>
            <w:tcW w:w="3989" w:type="pct"/>
            <w:gridSpan w:val="3"/>
          </w:tcPr>
          <w:p w14:paraId="5D8852EF" w14:textId="77777777" w:rsidR="00920C72" w:rsidRDefault="00920C72" w:rsidP="00920C72">
            <w:r>
              <w:t>Not set</w:t>
            </w:r>
          </w:p>
        </w:tc>
      </w:tr>
      <w:tr w:rsidR="004A7F6F" w14:paraId="6325E9AB" w14:textId="77777777" w:rsidTr="00184FCF">
        <w:trPr>
          <w:trHeight w:val="332"/>
        </w:trPr>
        <w:tc>
          <w:tcPr>
            <w:tcW w:w="1011" w:type="pct"/>
            <w:shd w:val="clear" w:color="auto" w:fill="BFBFBF" w:themeFill="background1" w:themeFillShade="BF"/>
          </w:tcPr>
          <w:p w14:paraId="771E3560" w14:textId="77777777" w:rsidR="004A7F6F" w:rsidRDefault="004A7F6F" w:rsidP="00184FCF">
            <w:pPr>
              <w:jc w:val="both"/>
              <w:rPr>
                <w:rFonts w:cs="Arial"/>
                <w:b/>
              </w:rPr>
            </w:pPr>
            <w:r>
              <w:rPr>
                <w:rFonts w:cs="Arial"/>
                <w:b/>
              </w:rPr>
              <w:t>Transmitter</w:t>
            </w:r>
          </w:p>
        </w:tc>
        <w:tc>
          <w:tcPr>
            <w:tcW w:w="3989" w:type="pct"/>
            <w:gridSpan w:val="3"/>
          </w:tcPr>
          <w:p w14:paraId="5CF2A161" w14:textId="77777777" w:rsidR="004A7F6F" w:rsidRDefault="004A7F6F" w:rsidP="00184FCF">
            <w:pPr>
              <w:jc w:val="both"/>
              <w:rPr>
                <w:rFonts w:cs="Arial"/>
              </w:rPr>
            </w:pPr>
          </w:p>
        </w:tc>
      </w:tr>
      <w:tr w:rsidR="004A7F6F" w14:paraId="239E55F2" w14:textId="77777777" w:rsidTr="00184FCF">
        <w:trPr>
          <w:trHeight w:val="332"/>
        </w:trPr>
        <w:tc>
          <w:tcPr>
            <w:tcW w:w="1011" w:type="pct"/>
            <w:shd w:val="clear" w:color="auto" w:fill="BFBFBF" w:themeFill="background1" w:themeFillShade="BF"/>
          </w:tcPr>
          <w:p w14:paraId="40822062" w14:textId="77777777" w:rsidR="004A7F6F" w:rsidRDefault="004A7F6F" w:rsidP="00184FCF">
            <w:pPr>
              <w:jc w:val="both"/>
              <w:rPr>
                <w:rFonts w:cs="Arial"/>
                <w:b/>
              </w:rPr>
            </w:pPr>
            <w:r>
              <w:rPr>
                <w:rFonts w:cs="Arial"/>
                <w:b/>
              </w:rPr>
              <w:t>Receiver</w:t>
            </w:r>
          </w:p>
        </w:tc>
        <w:tc>
          <w:tcPr>
            <w:tcW w:w="3989" w:type="pct"/>
            <w:gridSpan w:val="3"/>
          </w:tcPr>
          <w:p w14:paraId="5B213295" w14:textId="77777777" w:rsidR="004A7F6F" w:rsidRDefault="004A7F6F" w:rsidP="00184FCF">
            <w:pPr>
              <w:jc w:val="both"/>
              <w:rPr>
                <w:rFonts w:cs="Arial"/>
              </w:rPr>
            </w:pPr>
          </w:p>
        </w:tc>
      </w:tr>
      <w:tr w:rsidR="004A7F6F" w14:paraId="688B84BD" w14:textId="77777777" w:rsidTr="00184FCF">
        <w:trPr>
          <w:trHeight w:val="332"/>
        </w:trPr>
        <w:tc>
          <w:tcPr>
            <w:tcW w:w="1011" w:type="pct"/>
            <w:shd w:val="clear" w:color="auto" w:fill="BFBFBF" w:themeFill="background1" w:themeFillShade="BF"/>
          </w:tcPr>
          <w:p w14:paraId="0C53FA43" w14:textId="77777777" w:rsidR="004A7F6F" w:rsidRDefault="004A7F6F" w:rsidP="00184FCF">
            <w:pPr>
              <w:jc w:val="both"/>
              <w:rPr>
                <w:rFonts w:cs="Arial"/>
                <w:b/>
              </w:rPr>
            </w:pPr>
            <w:r>
              <w:rPr>
                <w:rFonts w:cs="Arial"/>
                <w:b/>
              </w:rPr>
              <w:t>Signals</w:t>
            </w:r>
          </w:p>
        </w:tc>
        <w:tc>
          <w:tcPr>
            <w:tcW w:w="3989" w:type="pct"/>
            <w:gridSpan w:val="3"/>
          </w:tcPr>
          <w:p w14:paraId="0CB48B8C" w14:textId="77777777" w:rsidR="004A7F6F" w:rsidRDefault="000F1FDF" w:rsidP="00184FCF">
            <w:pPr>
              <w:jc w:val="both"/>
              <w:rPr>
                <w:rFonts w:cs="Arial"/>
              </w:rPr>
            </w:pPr>
            <w:hyperlink w:anchor="_e218bcc3465d6b38884ec34665959447" w:history="1">
              <w:proofErr w:type="spellStart"/>
              <w:r w:rsidR="004A7F6F">
                <w:rPr>
                  <w:rStyle w:val="Hyperlink"/>
                  <w:rFonts w:cs="Arial"/>
                </w:rPr>
                <w:t>NfcDevcSearch_B_Stat</w:t>
              </w:r>
              <w:proofErr w:type="spellEnd"/>
            </w:hyperlink>
          </w:p>
          <w:p w14:paraId="055A3DF9" w14:textId="77777777" w:rsidR="004A7F6F" w:rsidRDefault="000F1FDF" w:rsidP="00184FCF">
            <w:pPr>
              <w:jc w:val="both"/>
              <w:rPr>
                <w:rFonts w:cs="Arial"/>
              </w:rPr>
            </w:pPr>
            <w:hyperlink w:anchor="_609eba62b5dfc9949089239038862da6" w:history="1">
              <w:proofErr w:type="spellStart"/>
              <w:r w:rsidR="004A7F6F">
                <w:rPr>
                  <w:rStyle w:val="Hyperlink"/>
                  <w:rFonts w:cs="Arial"/>
                </w:rPr>
                <w:t>NfcDevcSearchBStat_No_Cnt</w:t>
              </w:r>
              <w:proofErr w:type="spellEnd"/>
            </w:hyperlink>
          </w:p>
          <w:p w14:paraId="72083133" w14:textId="77777777" w:rsidR="004A7F6F" w:rsidRDefault="000F1FDF" w:rsidP="00184FCF">
            <w:pPr>
              <w:jc w:val="both"/>
              <w:rPr>
                <w:rFonts w:cs="Arial"/>
              </w:rPr>
            </w:pPr>
            <w:hyperlink w:anchor="_fafdec9231ed80245bc0c6f75884076e" w:history="1">
              <w:proofErr w:type="spellStart"/>
              <w:r w:rsidR="004A7F6F">
                <w:rPr>
                  <w:rStyle w:val="Hyperlink"/>
                  <w:rFonts w:cs="Arial"/>
                </w:rPr>
                <w:t>NfcDevcSearchId_No_Actl</w:t>
              </w:r>
              <w:proofErr w:type="spellEnd"/>
            </w:hyperlink>
          </w:p>
          <w:p w14:paraId="3F547720" w14:textId="77777777" w:rsidR="004A7F6F" w:rsidRDefault="000F1FDF" w:rsidP="00184FCF">
            <w:pPr>
              <w:jc w:val="both"/>
              <w:rPr>
                <w:rFonts w:cs="Arial"/>
              </w:rPr>
            </w:pPr>
            <w:hyperlink w:anchor="_9e67d3aa59abc3ec33ba5e18604b94bb" w:history="1">
              <w:proofErr w:type="spellStart"/>
              <w:r w:rsidR="004A7F6F">
                <w:rPr>
                  <w:rStyle w:val="Hyperlink"/>
                  <w:rFonts w:cs="Arial"/>
                </w:rPr>
                <w:t>NfcDevcSearchBStat_No_Crc</w:t>
              </w:r>
              <w:proofErr w:type="spellEnd"/>
            </w:hyperlink>
          </w:p>
          <w:p w14:paraId="266ADB5F" w14:textId="77777777" w:rsidR="004A7F6F" w:rsidRDefault="000F1FDF" w:rsidP="00184FCF">
            <w:pPr>
              <w:jc w:val="both"/>
              <w:rPr>
                <w:rFonts w:cs="Arial"/>
              </w:rPr>
            </w:pPr>
            <w:hyperlink w:anchor="_e1216f3cf95283e7249337d4d04e5b6d" w:history="1">
              <w:proofErr w:type="spellStart"/>
              <w:r w:rsidR="004A7F6F">
                <w:rPr>
                  <w:rStyle w:val="Hyperlink"/>
                  <w:rFonts w:cs="Arial"/>
                </w:rPr>
                <w:t>NfcDevcSearch_No_Actl</w:t>
              </w:r>
              <w:proofErr w:type="spellEnd"/>
            </w:hyperlink>
          </w:p>
          <w:p w14:paraId="6C6E8FB2" w14:textId="77777777" w:rsidR="004A7F6F" w:rsidRDefault="000F1FDF" w:rsidP="00184FCF">
            <w:pPr>
              <w:jc w:val="both"/>
              <w:rPr>
                <w:rFonts w:cs="Arial"/>
              </w:rPr>
            </w:pPr>
            <w:hyperlink w:anchor="_433ee99325cdaa20b3b78d3d26aafade" w:history="1">
              <w:proofErr w:type="spellStart"/>
              <w:r w:rsidR="004A7F6F">
                <w:rPr>
                  <w:rStyle w:val="Hyperlink"/>
                  <w:rFonts w:cs="Arial"/>
                </w:rPr>
                <w:t>NfcDevcKeyType_D_Stat</w:t>
              </w:r>
              <w:proofErr w:type="spellEnd"/>
            </w:hyperlink>
          </w:p>
        </w:tc>
      </w:tr>
    </w:tbl>
    <w:p w14:paraId="4B704836" w14:textId="77777777" w:rsidR="004A7F6F" w:rsidRDefault="004A7F6F" w:rsidP="004A7F6F">
      <w:pPr>
        <w:pStyle w:val="RETechSignal"/>
      </w:pPr>
      <w:proofErr w:type="spellStart"/>
      <w:r>
        <w:t>NfcLocalEventMessage</w:t>
      </w:r>
      <w:proofErr w:type="spellEnd"/>
    </w:p>
    <w:tbl>
      <w:tblPr>
        <w:tblStyle w:val="TableGrid"/>
        <w:tblW w:w="4524" w:type="pct"/>
        <w:tblInd w:w="625" w:type="dxa"/>
        <w:tblLook w:val="0620" w:firstRow="1" w:lastRow="0" w:firstColumn="0" w:lastColumn="0" w:noHBand="1" w:noVBand="1"/>
      </w:tblPr>
      <w:tblGrid>
        <w:gridCol w:w="1711"/>
        <w:gridCol w:w="3927"/>
        <w:gridCol w:w="734"/>
        <w:gridCol w:w="2088"/>
      </w:tblGrid>
      <w:tr w:rsidR="004A7F6F" w:rsidRPr="009E3B7C" w14:paraId="06BE8FEC" w14:textId="77777777" w:rsidTr="00184FCF">
        <w:trPr>
          <w:trHeight w:val="166"/>
        </w:trPr>
        <w:tc>
          <w:tcPr>
            <w:tcW w:w="1011" w:type="pct"/>
            <w:shd w:val="clear" w:color="auto" w:fill="BFBFBF" w:themeFill="background1" w:themeFillShade="BF"/>
          </w:tcPr>
          <w:p w14:paraId="2D8F1BA1" w14:textId="77777777" w:rsidR="004A7F6F" w:rsidRPr="009E3B7C" w:rsidRDefault="004A7F6F" w:rsidP="00184FCF">
            <w:pPr>
              <w:jc w:val="both"/>
              <w:rPr>
                <w:rFonts w:cs="Arial"/>
                <w:b/>
              </w:rPr>
            </w:pPr>
            <w:r>
              <w:rPr>
                <w:rFonts w:cs="Arial"/>
                <w:b/>
              </w:rPr>
              <w:t>Message</w:t>
            </w:r>
            <w:r w:rsidRPr="009E3B7C">
              <w:rPr>
                <w:rFonts w:cs="Arial"/>
                <w:b/>
              </w:rPr>
              <w:t xml:space="preserve"> Name</w:t>
            </w:r>
          </w:p>
        </w:tc>
        <w:tc>
          <w:tcPr>
            <w:tcW w:w="2321" w:type="pct"/>
            <w:shd w:val="clear" w:color="auto" w:fill="FFFFFF" w:themeFill="background1"/>
          </w:tcPr>
          <w:p w14:paraId="6623CB6C" w14:textId="77777777" w:rsidR="00206F6A" w:rsidRDefault="00206F6A"/>
        </w:tc>
        <w:tc>
          <w:tcPr>
            <w:tcW w:w="434" w:type="pct"/>
            <w:shd w:val="clear" w:color="auto" w:fill="BFBFBF" w:themeFill="background1" w:themeFillShade="BF"/>
          </w:tcPr>
          <w:p w14:paraId="063FE992" w14:textId="77777777" w:rsidR="004A7F6F" w:rsidRPr="009E3B7C" w:rsidRDefault="004A7F6F" w:rsidP="00184FCF">
            <w:pPr>
              <w:jc w:val="both"/>
              <w:rPr>
                <w:rFonts w:cs="Arial"/>
                <w:b/>
              </w:rPr>
            </w:pPr>
            <w:r>
              <w:rPr>
                <w:rFonts w:cs="Arial"/>
                <w:b/>
              </w:rPr>
              <w:t>ID</w:t>
            </w:r>
          </w:p>
        </w:tc>
        <w:tc>
          <w:tcPr>
            <w:tcW w:w="1235" w:type="pct"/>
            <w:shd w:val="clear" w:color="auto" w:fill="FFFFFF" w:themeFill="background1"/>
          </w:tcPr>
          <w:p w14:paraId="5CF038C4" w14:textId="77777777" w:rsidR="00920C72" w:rsidRDefault="00920C72" w:rsidP="00920C72">
            <w:r>
              <w:t>Not set</w:t>
            </w:r>
          </w:p>
        </w:tc>
      </w:tr>
      <w:tr w:rsidR="004A7F6F" w14:paraId="37CEF5C6" w14:textId="77777777" w:rsidTr="00184FCF">
        <w:trPr>
          <w:trHeight w:val="332"/>
        </w:trPr>
        <w:tc>
          <w:tcPr>
            <w:tcW w:w="1011" w:type="pct"/>
            <w:shd w:val="clear" w:color="auto" w:fill="BFBFBF" w:themeFill="background1" w:themeFillShade="BF"/>
          </w:tcPr>
          <w:p w14:paraId="57A4069B" w14:textId="77777777" w:rsidR="004A7F6F" w:rsidRDefault="004A7F6F" w:rsidP="00184FCF">
            <w:pPr>
              <w:jc w:val="both"/>
              <w:rPr>
                <w:rFonts w:cs="Arial"/>
                <w:b/>
              </w:rPr>
            </w:pPr>
            <w:r>
              <w:rPr>
                <w:rFonts w:cs="Arial"/>
                <w:b/>
              </w:rPr>
              <w:t>Description</w:t>
            </w:r>
          </w:p>
        </w:tc>
        <w:tc>
          <w:tcPr>
            <w:tcW w:w="3989" w:type="pct"/>
            <w:gridSpan w:val="3"/>
          </w:tcPr>
          <w:p w14:paraId="4A9E5926" w14:textId="77777777" w:rsidR="00206F6A" w:rsidRDefault="00206F6A"/>
        </w:tc>
      </w:tr>
      <w:tr w:rsidR="004A7F6F" w:rsidRPr="009E3B7C" w14:paraId="12C7E002" w14:textId="77777777" w:rsidTr="00184FCF">
        <w:trPr>
          <w:trHeight w:val="332"/>
        </w:trPr>
        <w:tc>
          <w:tcPr>
            <w:tcW w:w="1011" w:type="pct"/>
            <w:shd w:val="clear" w:color="auto" w:fill="BFBFBF" w:themeFill="background1" w:themeFillShade="BF"/>
          </w:tcPr>
          <w:p w14:paraId="19B78725" w14:textId="77777777" w:rsidR="004A7F6F" w:rsidRPr="00F161E5" w:rsidRDefault="004A7F6F" w:rsidP="00184FCF">
            <w:pPr>
              <w:jc w:val="both"/>
              <w:rPr>
                <w:rFonts w:cs="Arial"/>
                <w:b/>
              </w:rPr>
            </w:pPr>
            <w:r>
              <w:rPr>
                <w:rFonts w:cs="Arial"/>
                <w:b/>
              </w:rPr>
              <w:t>Transmission Mode</w:t>
            </w:r>
          </w:p>
        </w:tc>
        <w:tc>
          <w:tcPr>
            <w:tcW w:w="3989" w:type="pct"/>
            <w:gridSpan w:val="3"/>
          </w:tcPr>
          <w:p w14:paraId="30C86498" w14:textId="77777777" w:rsidR="00920C72" w:rsidRDefault="00920C72" w:rsidP="00920C72">
            <w:r>
              <w:t>Not set</w:t>
            </w:r>
          </w:p>
        </w:tc>
      </w:tr>
      <w:tr w:rsidR="004A7F6F" w14:paraId="7C21B3EA" w14:textId="77777777" w:rsidTr="00184FCF">
        <w:trPr>
          <w:trHeight w:val="332"/>
        </w:trPr>
        <w:tc>
          <w:tcPr>
            <w:tcW w:w="1011" w:type="pct"/>
            <w:shd w:val="clear" w:color="auto" w:fill="BFBFBF" w:themeFill="background1" w:themeFillShade="BF"/>
          </w:tcPr>
          <w:p w14:paraId="18E95677" w14:textId="77777777" w:rsidR="004A7F6F" w:rsidRPr="00F161E5" w:rsidRDefault="004A7F6F" w:rsidP="00184FCF">
            <w:pPr>
              <w:jc w:val="both"/>
              <w:rPr>
                <w:rFonts w:cs="Arial"/>
                <w:b/>
              </w:rPr>
            </w:pPr>
            <w:r>
              <w:rPr>
                <w:rFonts w:cs="Arial"/>
                <w:b/>
              </w:rPr>
              <w:t>Period</w:t>
            </w:r>
          </w:p>
        </w:tc>
        <w:tc>
          <w:tcPr>
            <w:tcW w:w="3989" w:type="pct"/>
            <w:gridSpan w:val="3"/>
          </w:tcPr>
          <w:p w14:paraId="4AA6CD60" w14:textId="77777777" w:rsidR="00920C72" w:rsidRDefault="00920C72" w:rsidP="00920C72">
            <w:r>
              <w:t>Not set</w:t>
            </w:r>
          </w:p>
        </w:tc>
      </w:tr>
      <w:tr w:rsidR="004A7F6F" w14:paraId="237FFB0D" w14:textId="77777777" w:rsidTr="00184FCF">
        <w:trPr>
          <w:trHeight w:val="332"/>
        </w:trPr>
        <w:tc>
          <w:tcPr>
            <w:tcW w:w="1011" w:type="pct"/>
            <w:shd w:val="clear" w:color="auto" w:fill="BFBFBF" w:themeFill="background1" w:themeFillShade="BF"/>
          </w:tcPr>
          <w:p w14:paraId="34000242" w14:textId="77777777" w:rsidR="004A7F6F" w:rsidRDefault="004A7F6F" w:rsidP="00184FCF">
            <w:pPr>
              <w:jc w:val="both"/>
              <w:rPr>
                <w:rFonts w:cs="Arial"/>
                <w:b/>
              </w:rPr>
            </w:pPr>
            <w:r>
              <w:rPr>
                <w:rFonts w:cs="Arial"/>
                <w:b/>
              </w:rPr>
              <w:t>Transmitter</w:t>
            </w:r>
          </w:p>
        </w:tc>
        <w:tc>
          <w:tcPr>
            <w:tcW w:w="3989" w:type="pct"/>
            <w:gridSpan w:val="3"/>
          </w:tcPr>
          <w:p w14:paraId="7F636754" w14:textId="77777777" w:rsidR="004A7F6F" w:rsidRDefault="004A7F6F" w:rsidP="00184FCF">
            <w:pPr>
              <w:jc w:val="both"/>
              <w:rPr>
                <w:rFonts w:cs="Arial"/>
              </w:rPr>
            </w:pPr>
          </w:p>
        </w:tc>
      </w:tr>
      <w:tr w:rsidR="004A7F6F" w14:paraId="4AB1F614" w14:textId="77777777" w:rsidTr="00184FCF">
        <w:trPr>
          <w:trHeight w:val="332"/>
        </w:trPr>
        <w:tc>
          <w:tcPr>
            <w:tcW w:w="1011" w:type="pct"/>
            <w:shd w:val="clear" w:color="auto" w:fill="BFBFBF" w:themeFill="background1" w:themeFillShade="BF"/>
          </w:tcPr>
          <w:p w14:paraId="7FCEED2C" w14:textId="77777777" w:rsidR="004A7F6F" w:rsidRDefault="004A7F6F" w:rsidP="00184FCF">
            <w:pPr>
              <w:jc w:val="both"/>
              <w:rPr>
                <w:rFonts w:cs="Arial"/>
                <w:b/>
              </w:rPr>
            </w:pPr>
            <w:r>
              <w:rPr>
                <w:rFonts w:cs="Arial"/>
                <w:b/>
              </w:rPr>
              <w:t>Receiver</w:t>
            </w:r>
          </w:p>
        </w:tc>
        <w:tc>
          <w:tcPr>
            <w:tcW w:w="3989" w:type="pct"/>
            <w:gridSpan w:val="3"/>
          </w:tcPr>
          <w:p w14:paraId="406DADD1" w14:textId="77777777" w:rsidR="004A7F6F" w:rsidRDefault="004A7F6F" w:rsidP="00184FCF">
            <w:pPr>
              <w:jc w:val="both"/>
              <w:rPr>
                <w:rFonts w:cs="Arial"/>
              </w:rPr>
            </w:pPr>
          </w:p>
        </w:tc>
      </w:tr>
      <w:tr w:rsidR="004A7F6F" w14:paraId="090880FD" w14:textId="77777777" w:rsidTr="00184FCF">
        <w:trPr>
          <w:trHeight w:val="332"/>
        </w:trPr>
        <w:tc>
          <w:tcPr>
            <w:tcW w:w="1011" w:type="pct"/>
            <w:shd w:val="clear" w:color="auto" w:fill="BFBFBF" w:themeFill="background1" w:themeFillShade="BF"/>
          </w:tcPr>
          <w:p w14:paraId="283A3E3A" w14:textId="77777777" w:rsidR="004A7F6F" w:rsidRDefault="004A7F6F" w:rsidP="00184FCF">
            <w:pPr>
              <w:jc w:val="both"/>
              <w:rPr>
                <w:rFonts w:cs="Arial"/>
                <w:b/>
              </w:rPr>
            </w:pPr>
            <w:r>
              <w:rPr>
                <w:rFonts w:cs="Arial"/>
                <w:b/>
              </w:rPr>
              <w:t>Signals</w:t>
            </w:r>
          </w:p>
        </w:tc>
        <w:tc>
          <w:tcPr>
            <w:tcW w:w="3989" w:type="pct"/>
            <w:gridSpan w:val="3"/>
          </w:tcPr>
          <w:p w14:paraId="5D71EC31" w14:textId="77777777" w:rsidR="004A7F6F" w:rsidRDefault="000F1FDF" w:rsidP="00184FCF">
            <w:pPr>
              <w:jc w:val="both"/>
              <w:rPr>
                <w:rFonts w:cs="Arial"/>
              </w:rPr>
            </w:pPr>
            <w:hyperlink w:anchor="_e2b1229dbea424d177db3a4c82e10532" w:history="1">
              <w:proofErr w:type="spellStart"/>
              <w:r w:rsidR="004A7F6F">
                <w:rPr>
                  <w:rStyle w:val="Hyperlink"/>
                  <w:rFonts w:cs="Arial"/>
                </w:rPr>
                <w:t>NfcDevc_D_Cmd</w:t>
              </w:r>
              <w:proofErr w:type="spellEnd"/>
            </w:hyperlink>
          </w:p>
          <w:p w14:paraId="767F0BAF" w14:textId="77777777" w:rsidR="004A7F6F" w:rsidRDefault="000F1FDF" w:rsidP="00184FCF">
            <w:pPr>
              <w:jc w:val="both"/>
              <w:rPr>
                <w:rFonts w:cs="Arial"/>
              </w:rPr>
            </w:pPr>
            <w:hyperlink w:anchor="_2ed1fc89d3498a9780c01f42ccd6c36c" w:history="1">
              <w:proofErr w:type="spellStart"/>
              <w:r w:rsidR="004A7F6F">
                <w:rPr>
                  <w:rStyle w:val="Hyperlink"/>
                  <w:rFonts w:cs="Arial"/>
                </w:rPr>
                <w:t>NfcDevc_D_Stat</w:t>
              </w:r>
              <w:proofErr w:type="spellEnd"/>
            </w:hyperlink>
          </w:p>
          <w:p w14:paraId="02F02A65" w14:textId="77777777" w:rsidR="004A7F6F" w:rsidRDefault="000F1FDF" w:rsidP="00184FCF">
            <w:pPr>
              <w:jc w:val="both"/>
              <w:rPr>
                <w:rFonts w:cs="Arial"/>
              </w:rPr>
            </w:pPr>
            <w:hyperlink w:anchor="_cdb5f16f41e835362e8eac9f9ce1d70b" w:history="1">
              <w:proofErr w:type="spellStart"/>
              <w:r w:rsidR="004A7F6F">
                <w:rPr>
                  <w:rStyle w:val="Hyperlink"/>
                  <w:rFonts w:cs="Arial"/>
                </w:rPr>
                <w:t>NfcDevcCmd_No_Actl</w:t>
              </w:r>
              <w:proofErr w:type="spellEnd"/>
            </w:hyperlink>
          </w:p>
          <w:p w14:paraId="529714DF" w14:textId="77777777" w:rsidR="004A7F6F" w:rsidRDefault="000F1FDF" w:rsidP="00184FCF">
            <w:pPr>
              <w:jc w:val="both"/>
              <w:rPr>
                <w:rFonts w:cs="Arial"/>
              </w:rPr>
            </w:pPr>
            <w:hyperlink w:anchor="_1b457950e97944ea71dc6c9c69380de7" w:history="1">
              <w:proofErr w:type="spellStart"/>
              <w:r w:rsidR="004A7F6F">
                <w:rPr>
                  <w:rStyle w:val="Hyperlink"/>
                  <w:rFonts w:cs="Arial"/>
                </w:rPr>
                <w:t>NfcDevcPair_D_Stat</w:t>
              </w:r>
              <w:proofErr w:type="spellEnd"/>
            </w:hyperlink>
          </w:p>
        </w:tc>
      </w:tr>
    </w:tbl>
    <w:p w14:paraId="26492974" w14:textId="77777777" w:rsidR="004A7F6F" w:rsidRDefault="004A7F6F" w:rsidP="004A7F6F">
      <w:pPr>
        <w:pStyle w:val="RETechSignal"/>
      </w:pPr>
      <w:proofErr w:type="spellStart"/>
      <w:r>
        <w:t>NfcMyKeyMessage</w:t>
      </w:r>
      <w:proofErr w:type="spellEnd"/>
    </w:p>
    <w:tbl>
      <w:tblPr>
        <w:tblStyle w:val="TableGrid"/>
        <w:tblW w:w="4524" w:type="pct"/>
        <w:tblInd w:w="625" w:type="dxa"/>
        <w:tblLook w:val="0620" w:firstRow="1" w:lastRow="0" w:firstColumn="0" w:lastColumn="0" w:noHBand="1" w:noVBand="1"/>
      </w:tblPr>
      <w:tblGrid>
        <w:gridCol w:w="1711"/>
        <w:gridCol w:w="3927"/>
        <w:gridCol w:w="734"/>
        <w:gridCol w:w="2088"/>
      </w:tblGrid>
      <w:tr w:rsidR="004A7F6F" w:rsidRPr="009E3B7C" w14:paraId="253AF199" w14:textId="77777777" w:rsidTr="00184FCF">
        <w:trPr>
          <w:trHeight w:val="166"/>
        </w:trPr>
        <w:tc>
          <w:tcPr>
            <w:tcW w:w="1011" w:type="pct"/>
            <w:shd w:val="clear" w:color="auto" w:fill="BFBFBF" w:themeFill="background1" w:themeFillShade="BF"/>
          </w:tcPr>
          <w:p w14:paraId="5FC7FBD0" w14:textId="77777777" w:rsidR="004A7F6F" w:rsidRPr="009E3B7C" w:rsidRDefault="004A7F6F" w:rsidP="00184FCF">
            <w:pPr>
              <w:jc w:val="both"/>
              <w:rPr>
                <w:rFonts w:cs="Arial"/>
                <w:b/>
              </w:rPr>
            </w:pPr>
            <w:r>
              <w:rPr>
                <w:rFonts w:cs="Arial"/>
                <w:b/>
              </w:rPr>
              <w:t>Message</w:t>
            </w:r>
            <w:r w:rsidRPr="009E3B7C">
              <w:rPr>
                <w:rFonts w:cs="Arial"/>
                <w:b/>
              </w:rPr>
              <w:t xml:space="preserve"> Name</w:t>
            </w:r>
          </w:p>
        </w:tc>
        <w:tc>
          <w:tcPr>
            <w:tcW w:w="2321" w:type="pct"/>
            <w:shd w:val="clear" w:color="auto" w:fill="FFFFFF" w:themeFill="background1"/>
          </w:tcPr>
          <w:p w14:paraId="16144F01" w14:textId="77777777" w:rsidR="00206F6A" w:rsidRDefault="00206F6A"/>
        </w:tc>
        <w:tc>
          <w:tcPr>
            <w:tcW w:w="434" w:type="pct"/>
            <w:shd w:val="clear" w:color="auto" w:fill="BFBFBF" w:themeFill="background1" w:themeFillShade="BF"/>
          </w:tcPr>
          <w:p w14:paraId="2427972E" w14:textId="77777777" w:rsidR="004A7F6F" w:rsidRPr="009E3B7C" w:rsidRDefault="004A7F6F" w:rsidP="00184FCF">
            <w:pPr>
              <w:jc w:val="both"/>
              <w:rPr>
                <w:rFonts w:cs="Arial"/>
                <w:b/>
              </w:rPr>
            </w:pPr>
            <w:r>
              <w:rPr>
                <w:rFonts w:cs="Arial"/>
                <w:b/>
              </w:rPr>
              <w:t>ID</w:t>
            </w:r>
          </w:p>
        </w:tc>
        <w:tc>
          <w:tcPr>
            <w:tcW w:w="1235" w:type="pct"/>
            <w:shd w:val="clear" w:color="auto" w:fill="FFFFFF" w:themeFill="background1"/>
          </w:tcPr>
          <w:p w14:paraId="1DDF93EF" w14:textId="77777777" w:rsidR="00920C72" w:rsidRDefault="00920C72" w:rsidP="00920C72">
            <w:r>
              <w:t>Not set</w:t>
            </w:r>
          </w:p>
        </w:tc>
      </w:tr>
      <w:tr w:rsidR="004A7F6F" w14:paraId="39A94D23" w14:textId="77777777" w:rsidTr="00184FCF">
        <w:trPr>
          <w:trHeight w:val="332"/>
        </w:trPr>
        <w:tc>
          <w:tcPr>
            <w:tcW w:w="1011" w:type="pct"/>
            <w:shd w:val="clear" w:color="auto" w:fill="BFBFBF" w:themeFill="background1" w:themeFillShade="BF"/>
          </w:tcPr>
          <w:p w14:paraId="61532FC8" w14:textId="77777777" w:rsidR="004A7F6F" w:rsidRDefault="004A7F6F" w:rsidP="00184FCF">
            <w:pPr>
              <w:jc w:val="both"/>
              <w:rPr>
                <w:rFonts w:cs="Arial"/>
                <w:b/>
              </w:rPr>
            </w:pPr>
            <w:r>
              <w:rPr>
                <w:rFonts w:cs="Arial"/>
                <w:b/>
              </w:rPr>
              <w:t>Description</w:t>
            </w:r>
          </w:p>
        </w:tc>
        <w:tc>
          <w:tcPr>
            <w:tcW w:w="3989" w:type="pct"/>
            <w:gridSpan w:val="3"/>
          </w:tcPr>
          <w:p w14:paraId="4F5CE425" w14:textId="77777777" w:rsidR="00206F6A" w:rsidRDefault="00206F6A"/>
        </w:tc>
      </w:tr>
      <w:tr w:rsidR="004A7F6F" w:rsidRPr="009E3B7C" w14:paraId="2B929FBE" w14:textId="77777777" w:rsidTr="00184FCF">
        <w:trPr>
          <w:trHeight w:val="332"/>
        </w:trPr>
        <w:tc>
          <w:tcPr>
            <w:tcW w:w="1011" w:type="pct"/>
            <w:shd w:val="clear" w:color="auto" w:fill="BFBFBF" w:themeFill="background1" w:themeFillShade="BF"/>
          </w:tcPr>
          <w:p w14:paraId="2F010E8F" w14:textId="77777777" w:rsidR="004A7F6F" w:rsidRPr="00F161E5" w:rsidRDefault="004A7F6F" w:rsidP="00184FCF">
            <w:pPr>
              <w:jc w:val="both"/>
              <w:rPr>
                <w:rFonts w:cs="Arial"/>
                <w:b/>
              </w:rPr>
            </w:pPr>
            <w:r>
              <w:rPr>
                <w:rFonts w:cs="Arial"/>
                <w:b/>
              </w:rPr>
              <w:t>Transmission Mode</w:t>
            </w:r>
          </w:p>
        </w:tc>
        <w:tc>
          <w:tcPr>
            <w:tcW w:w="3989" w:type="pct"/>
            <w:gridSpan w:val="3"/>
          </w:tcPr>
          <w:p w14:paraId="56984B6E" w14:textId="77777777" w:rsidR="00920C72" w:rsidRDefault="00920C72" w:rsidP="00920C72">
            <w:r>
              <w:t>Event Periodic</w:t>
            </w:r>
          </w:p>
        </w:tc>
      </w:tr>
      <w:tr w:rsidR="004A7F6F" w14:paraId="56C70935" w14:textId="77777777" w:rsidTr="00184FCF">
        <w:trPr>
          <w:trHeight w:val="332"/>
        </w:trPr>
        <w:tc>
          <w:tcPr>
            <w:tcW w:w="1011" w:type="pct"/>
            <w:shd w:val="clear" w:color="auto" w:fill="BFBFBF" w:themeFill="background1" w:themeFillShade="BF"/>
          </w:tcPr>
          <w:p w14:paraId="3306FB44" w14:textId="77777777" w:rsidR="004A7F6F" w:rsidRPr="00F161E5" w:rsidRDefault="004A7F6F" w:rsidP="00184FCF">
            <w:pPr>
              <w:jc w:val="both"/>
              <w:rPr>
                <w:rFonts w:cs="Arial"/>
                <w:b/>
              </w:rPr>
            </w:pPr>
            <w:r>
              <w:rPr>
                <w:rFonts w:cs="Arial"/>
                <w:b/>
              </w:rPr>
              <w:t>Period</w:t>
            </w:r>
          </w:p>
        </w:tc>
        <w:tc>
          <w:tcPr>
            <w:tcW w:w="3989" w:type="pct"/>
            <w:gridSpan w:val="3"/>
          </w:tcPr>
          <w:p w14:paraId="2DE21EDE" w14:textId="77777777" w:rsidR="00920C72" w:rsidRDefault="00920C72" w:rsidP="00920C72">
            <w:r>
              <w:t>Not set</w:t>
            </w:r>
          </w:p>
        </w:tc>
      </w:tr>
      <w:tr w:rsidR="004A7F6F" w14:paraId="6260B6D0" w14:textId="77777777" w:rsidTr="00184FCF">
        <w:trPr>
          <w:trHeight w:val="332"/>
        </w:trPr>
        <w:tc>
          <w:tcPr>
            <w:tcW w:w="1011" w:type="pct"/>
            <w:shd w:val="clear" w:color="auto" w:fill="BFBFBF" w:themeFill="background1" w:themeFillShade="BF"/>
          </w:tcPr>
          <w:p w14:paraId="2CB918F0" w14:textId="77777777" w:rsidR="004A7F6F" w:rsidRDefault="004A7F6F" w:rsidP="00184FCF">
            <w:pPr>
              <w:jc w:val="both"/>
              <w:rPr>
                <w:rFonts w:cs="Arial"/>
                <w:b/>
              </w:rPr>
            </w:pPr>
            <w:r>
              <w:rPr>
                <w:rFonts w:cs="Arial"/>
                <w:b/>
              </w:rPr>
              <w:t>Transmitter</w:t>
            </w:r>
          </w:p>
        </w:tc>
        <w:tc>
          <w:tcPr>
            <w:tcW w:w="3989" w:type="pct"/>
            <w:gridSpan w:val="3"/>
          </w:tcPr>
          <w:p w14:paraId="53FE6B21" w14:textId="77777777" w:rsidR="004A7F6F" w:rsidRDefault="004A7F6F" w:rsidP="00184FCF">
            <w:pPr>
              <w:jc w:val="both"/>
              <w:rPr>
                <w:rFonts w:cs="Arial"/>
              </w:rPr>
            </w:pPr>
          </w:p>
        </w:tc>
      </w:tr>
      <w:tr w:rsidR="004A7F6F" w14:paraId="13F45230" w14:textId="77777777" w:rsidTr="00184FCF">
        <w:trPr>
          <w:trHeight w:val="332"/>
        </w:trPr>
        <w:tc>
          <w:tcPr>
            <w:tcW w:w="1011" w:type="pct"/>
            <w:shd w:val="clear" w:color="auto" w:fill="BFBFBF" w:themeFill="background1" w:themeFillShade="BF"/>
          </w:tcPr>
          <w:p w14:paraId="335243FF" w14:textId="77777777" w:rsidR="004A7F6F" w:rsidRDefault="004A7F6F" w:rsidP="00184FCF">
            <w:pPr>
              <w:jc w:val="both"/>
              <w:rPr>
                <w:rFonts w:cs="Arial"/>
                <w:b/>
              </w:rPr>
            </w:pPr>
            <w:r>
              <w:rPr>
                <w:rFonts w:cs="Arial"/>
                <w:b/>
              </w:rPr>
              <w:t>Receiver</w:t>
            </w:r>
          </w:p>
        </w:tc>
        <w:tc>
          <w:tcPr>
            <w:tcW w:w="3989" w:type="pct"/>
            <w:gridSpan w:val="3"/>
          </w:tcPr>
          <w:p w14:paraId="76075FD5" w14:textId="77777777" w:rsidR="004A7F6F" w:rsidRDefault="004A7F6F" w:rsidP="00184FCF">
            <w:pPr>
              <w:jc w:val="both"/>
              <w:rPr>
                <w:rFonts w:cs="Arial"/>
              </w:rPr>
            </w:pPr>
          </w:p>
        </w:tc>
      </w:tr>
      <w:tr w:rsidR="004A7F6F" w14:paraId="6F2C0FA9" w14:textId="77777777" w:rsidTr="00184FCF">
        <w:trPr>
          <w:trHeight w:val="332"/>
        </w:trPr>
        <w:tc>
          <w:tcPr>
            <w:tcW w:w="1011" w:type="pct"/>
            <w:shd w:val="clear" w:color="auto" w:fill="BFBFBF" w:themeFill="background1" w:themeFillShade="BF"/>
          </w:tcPr>
          <w:p w14:paraId="1F01ACD1" w14:textId="77777777" w:rsidR="004A7F6F" w:rsidRDefault="004A7F6F" w:rsidP="00184FCF">
            <w:pPr>
              <w:jc w:val="both"/>
              <w:rPr>
                <w:rFonts w:cs="Arial"/>
                <w:b/>
              </w:rPr>
            </w:pPr>
            <w:r>
              <w:rPr>
                <w:rFonts w:cs="Arial"/>
                <w:b/>
              </w:rPr>
              <w:t>Signals</w:t>
            </w:r>
          </w:p>
        </w:tc>
        <w:tc>
          <w:tcPr>
            <w:tcW w:w="3989" w:type="pct"/>
            <w:gridSpan w:val="3"/>
          </w:tcPr>
          <w:p w14:paraId="1E4F9C4E" w14:textId="77777777" w:rsidR="00206F6A" w:rsidRDefault="00206F6A"/>
        </w:tc>
      </w:tr>
    </w:tbl>
    <w:p w14:paraId="0861B07F" w14:textId="77777777" w:rsidR="004A7F6F" w:rsidRDefault="004A7F6F" w:rsidP="004A7F6F">
      <w:pPr>
        <w:pStyle w:val="RETechSignal"/>
      </w:pPr>
      <w:proofErr w:type="spellStart"/>
      <w:r>
        <w:t>NfcTapMessage</w:t>
      </w:r>
      <w:proofErr w:type="spellEnd"/>
    </w:p>
    <w:tbl>
      <w:tblPr>
        <w:tblStyle w:val="TableGrid"/>
        <w:tblW w:w="4524" w:type="pct"/>
        <w:tblInd w:w="625" w:type="dxa"/>
        <w:tblLook w:val="0620" w:firstRow="1" w:lastRow="0" w:firstColumn="0" w:lastColumn="0" w:noHBand="1" w:noVBand="1"/>
      </w:tblPr>
      <w:tblGrid>
        <w:gridCol w:w="1711"/>
        <w:gridCol w:w="3927"/>
        <w:gridCol w:w="734"/>
        <w:gridCol w:w="2088"/>
      </w:tblGrid>
      <w:tr w:rsidR="004A7F6F" w:rsidRPr="009E3B7C" w14:paraId="54E01340" w14:textId="77777777" w:rsidTr="00184FCF">
        <w:trPr>
          <w:trHeight w:val="166"/>
        </w:trPr>
        <w:tc>
          <w:tcPr>
            <w:tcW w:w="1011" w:type="pct"/>
            <w:shd w:val="clear" w:color="auto" w:fill="BFBFBF" w:themeFill="background1" w:themeFillShade="BF"/>
          </w:tcPr>
          <w:p w14:paraId="26BCB368" w14:textId="77777777" w:rsidR="004A7F6F" w:rsidRPr="009E3B7C" w:rsidRDefault="004A7F6F" w:rsidP="00184FCF">
            <w:pPr>
              <w:jc w:val="both"/>
              <w:rPr>
                <w:rFonts w:cs="Arial"/>
                <w:b/>
              </w:rPr>
            </w:pPr>
            <w:r>
              <w:rPr>
                <w:rFonts w:cs="Arial"/>
                <w:b/>
              </w:rPr>
              <w:t>Message</w:t>
            </w:r>
            <w:r w:rsidRPr="009E3B7C">
              <w:rPr>
                <w:rFonts w:cs="Arial"/>
                <w:b/>
              </w:rPr>
              <w:t xml:space="preserve"> Name</w:t>
            </w:r>
          </w:p>
        </w:tc>
        <w:tc>
          <w:tcPr>
            <w:tcW w:w="2321" w:type="pct"/>
            <w:shd w:val="clear" w:color="auto" w:fill="FFFFFF" w:themeFill="background1"/>
          </w:tcPr>
          <w:p w14:paraId="303B6A42" w14:textId="77777777" w:rsidR="00206F6A" w:rsidRDefault="00206F6A"/>
        </w:tc>
        <w:tc>
          <w:tcPr>
            <w:tcW w:w="434" w:type="pct"/>
            <w:shd w:val="clear" w:color="auto" w:fill="BFBFBF" w:themeFill="background1" w:themeFillShade="BF"/>
          </w:tcPr>
          <w:p w14:paraId="726838C5" w14:textId="77777777" w:rsidR="004A7F6F" w:rsidRPr="009E3B7C" w:rsidRDefault="004A7F6F" w:rsidP="00184FCF">
            <w:pPr>
              <w:jc w:val="both"/>
              <w:rPr>
                <w:rFonts w:cs="Arial"/>
                <w:b/>
              </w:rPr>
            </w:pPr>
            <w:r>
              <w:rPr>
                <w:rFonts w:cs="Arial"/>
                <w:b/>
              </w:rPr>
              <w:t>ID</w:t>
            </w:r>
          </w:p>
        </w:tc>
        <w:tc>
          <w:tcPr>
            <w:tcW w:w="1235" w:type="pct"/>
            <w:shd w:val="clear" w:color="auto" w:fill="FFFFFF" w:themeFill="background1"/>
          </w:tcPr>
          <w:p w14:paraId="2356D2C2" w14:textId="77777777" w:rsidR="00920C72" w:rsidRDefault="00920C72" w:rsidP="00920C72">
            <w:r>
              <w:t>Not set</w:t>
            </w:r>
          </w:p>
        </w:tc>
      </w:tr>
      <w:tr w:rsidR="004A7F6F" w14:paraId="323DF44A" w14:textId="77777777" w:rsidTr="00184FCF">
        <w:trPr>
          <w:trHeight w:val="332"/>
        </w:trPr>
        <w:tc>
          <w:tcPr>
            <w:tcW w:w="1011" w:type="pct"/>
            <w:shd w:val="clear" w:color="auto" w:fill="BFBFBF" w:themeFill="background1" w:themeFillShade="BF"/>
          </w:tcPr>
          <w:p w14:paraId="334F4FA0" w14:textId="77777777" w:rsidR="004A7F6F" w:rsidRDefault="004A7F6F" w:rsidP="00184FCF">
            <w:pPr>
              <w:jc w:val="both"/>
              <w:rPr>
                <w:rFonts w:cs="Arial"/>
                <w:b/>
              </w:rPr>
            </w:pPr>
            <w:r>
              <w:rPr>
                <w:rFonts w:cs="Arial"/>
                <w:b/>
              </w:rPr>
              <w:t>Description</w:t>
            </w:r>
          </w:p>
        </w:tc>
        <w:tc>
          <w:tcPr>
            <w:tcW w:w="3989" w:type="pct"/>
            <w:gridSpan w:val="3"/>
          </w:tcPr>
          <w:p w14:paraId="04AE6AA5" w14:textId="77777777" w:rsidR="00206F6A" w:rsidRDefault="00206F6A"/>
        </w:tc>
      </w:tr>
      <w:tr w:rsidR="004A7F6F" w:rsidRPr="009E3B7C" w14:paraId="63FFDDDE" w14:textId="77777777" w:rsidTr="00184FCF">
        <w:trPr>
          <w:trHeight w:val="332"/>
        </w:trPr>
        <w:tc>
          <w:tcPr>
            <w:tcW w:w="1011" w:type="pct"/>
            <w:shd w:val="clear" w:color="auto" w:fill="BFBFBF" w:themeFill="background1" w:themeFillShade="BF"/>
          </w:tcPr>
          <w:p w14:paraId="0DD18524" w14:textId="77777777" w:rsidR="004A7F6F" w:rsidRPr="00F161E5" w:rsidRDefault="004A7F6F" w:rsidP="00184FCF">
            <w:pPr>
              <w:jc w:val="both"/>
              <w:rPr>
                <w:rFonts w:cs="Arial"/>
                <w:b/>
              </w:rPr>
            </w:pPr>
            <w:r>
              <w:rPr>
                <w:rFonts w:cs="Arial"/>
                <w:b/>
              </w:rPr>
              <w:t>Transmission Mode</w:t>
            </w:r>
          </w:p>
        </w:tc>
        <w:tc>
          <w:tcPr>
            <w:tcW w:w="3989" w:type="pct"/>
            <w:gridSpan w:val="3"/>
          </w:tcPr>
          <w:p w14:paraId="39ED69C8" w14:textId="77777777" w:rsidR="00920C72" w:rsidRDefault="00920C72" w:rsidP="00920C72">
            <w:r>
              <w:t>Not set</w:t>
            </w:r>
          </w:p>
        </w:tc>
      </w:tr>
      <w:tr w:rsidR="004A7F6F" w14:paraId="4D4223BC" w14:textId="77777777" w:rsidTr="00184FCF">
        <w:trPr>
          <w:trHeight w:val="332"/>
        </w:trPr>
        <w:tc>
          <w:tcPr>
            <w:tcW w:w="1011" w:type="pct"/>
            <w:shd w:val="clear" w:color="auto" w:fill="BFBFBF" w:themeFill="background1" w:themeFillShade="BF"/>
          </w:tcPr>
          <w:p w14:paraId="69EF8109" w14:textId="77777777" w:rsidR="004A7F6F" w:rsidRPr="00F161E5" w:rsidRDefault="004A7F6F" w:rsidP="00184FCF">
            <w:pPr>
              <w:jc w:val="both"/>
              <w:rPr>
                <w:rFonts w:cs="Arial"/>
                <w:b/>
              </w:rPr>
            </w:pPr>
            <w:r>
              <w:rPr>
                <w:rFonts w:cs="Arial"/>
                <w:b/>
              </w:rPr>
              <w:t>Period</w:t>
            </w:r>
          </w:p>
        </w:tc>
        <w:tc>
          <w:tcPr>
            <w:tcW w:w="3989" w:type="pct"/>
            <w:gridSpan w:val="3"/>
          </w:tcPr>
          <w:p w14:paraId="24362BFC" w14:textId="77777777" w:rsidR="00920C72" w:rsidRDefault="00920C72" w:rsidP="00920C72">
            <w:r>
              <w:t>Not set</w:t>
            </w:r>
          </w:p>
        </w:tc>
      </w:tr>
      <w:tr w:rsidR="004A7F6F" w14:paraId="442BAED3" w14:textId="77777777" w:rsidTr="00184FCF">
        <w:trPr>
          <w:trHeight w:val="332"/>
        </w:trPr>
        <w:tc>
          <w:tcPr>
            <w:tcW w:w="1011" w:type="pct"/>
            <w:shd w:val="clear" w:color="auto" w:fill="BFBFBF" w:themeFill="background1" w:themeFillShade="BF"/>
          </w:tcPr>
          <w:p w14:paraId="7D61BE2E" w14:textId="77777777" w:rsidR="004A7F6F" w:rsidRDefault="004A7F6F" w:rsidP="00184FCF">
            <w:pPr>
              <w:jc w:val="both"/>
              <w:rPr>
                <w:rFonts w:cs="Arial"/>
                <w:b/>
              </w:rPr>
            </w:pPr>
            <w:r>
              <w:rPr>
                <w:rFonts w:cs="Arial"/>
                <w:b/>
              </w:rPr>
              <w:t>Transmitter</w:t>
            </w:r>
          </w:p>
        </w:tc>
        <w:tc>
          <w:tcPr>
            <w:tcW w:w="3989" w:type="pct"/>
            <w:gridSpan w:val="3"/>
          </w:tcPr>
          <w:p w14:paraId="29C9F794" w14:textId="77777777" w:rsidR="004A7F6F" w:rsidRDefault="004A7F6F" w:rsidP="00184FCF">
            <w:pPr>
              <w:jc w:val="both"/>
              <w:rPr>
                <w:rFonts w:cs="Arial"/>
              </w:rPr>
            </w:pPr>
          </w:p>
        </w:tc>
      </w:tr>
      <w:tr w:rsidR="004A7F6F" w14:paraId="1E1F6B19" w14:textId="77777777" w:rsidTr="00184FCF">
        <w:trPr>
          <w:trHeight w:val="332"/>
        </w:trPr>
        <w:tc>
          <w:tcPr>
            <w:tcW w:w="1011" w:type="pct"/>
            <w:shd w:val="clear" w:color="auto" w:fill="BFBFBF" w:themeFill="background1" w:themeFillShade="BF"/>
          </w:tcPr>
          <w:p w14:paraId="5ADEA81F" w14:textId="77777777" w:rsidR="004A7F6F" w:rsidRDefault="004A7F6F" w:rsidP="00184FCF">
            <w:pPr>
              <w:jc w:val="both"/>
              <w:rPr>
                <w:rFonts w:cs="Arial"/>
                <w:b/>
              </w:rPr>
            </w:pPr>
            <w:r>
              <w:rPr>
                <w:rFonts w:cs="Arial"/>
                <w:b/>
              </w:rPr>
              <w:t>Receiver</w:t>
            </w:r>
          </w:p>
        </w:tc>
        <w:tc>
          <w:tcPr>
            <w:tcW w:w="3989" w:type="pct"/>
            <w:gridSpan w:val="3"/>
          </w:tcPr>
          <w:p w14:paraId="2AE49471" w14:textId="77777777" w:rsidR="004A7F6F" w:rsidRDefault="004A7F6F" w:rsidP="00184FCF">
            <w:pPr>
              <w:jc w:val="both"/>
              <w:rPr>
                <w:rFonts w:cs="Arial"/>
              </w:rPr>
            </w:pPr>
          </w:p>
        </w:tc>
      </w:tr>
      <w:tr w:rsidR="004A7F6F" w14:paraId="2F8312A1" w14:textId="77777777" w:rsidTr="00184FCF">
        <w:trPr>
          <w:trHeight w:val="332"/>
        </w:trPr>
        <w:tc>
          <w:tcPr>
            <w:tcW w:w="1011" w:type="pct"/>
            <w:shd w:val="clear" w:color="auto" w:fill="BFBFBF" w:themeFill="background1" w:themeFillShade="BF"/>
          </w:tcPr>
          <w:p w14:paraId="365C72D4" w14:textId="77777777" w:rsidR="004A7F6F" w:rsidRDefault="004A7F6F" w:rsidP="00184FCF">
            <w:pPr>
              <w:jc w:val="both"/>
              <w:rPr>
                <w:rFonts w:cs="Arial"/>
                <w:b/>
              </w:rPr>
            </w:pPr>
            <w:r>
              <w:rPr>
                <w:rFonts w:cs="Arial"/>
                <w:b/>
              </w:rPr>
              <w:t>Signals</w:t>
            </w:r>
          </w:p>
        </w:tc>
        <w:tc>
          <w:tcPr>
            <w:tcW w:w="3989" w:type="pct"/>
            <w:gridSpan w:val="3"/>
          </w:tcPr>
          <w:p w14:paraId="13ADF334" w14:textId="77777777" w:rsidR="004A7F6F" w:rsidRDefault="000F1FDF" w:rsidP="00184FCF">
            <w:pPr>
              <w:jc w:val="both"/>
              <w:rPr>
                <w:rFonts w:cs="Arial"/>
              </w:rPr>
            </w:pPr>
            <w:hyperlink w:anchor="_8297bb1e903fad1daa143bb39ad37c5f" w:history="1">
              <w:proofErr w:type="spellStart"/>
              <w:r w:rsidR="004A7F6F">
                <w:rPr>
                  <w:rStyle w:val="Hyperlink"/>
                  <w:rFonts w:cs="Arial"/>
                </w:rPr>
                <w:t>NfcDevcTapDur_D_Stat</w:t>
              </w:r>
              <w:proofErr w:type="spellEnd"/>
            </w:hyperlink>
          </w:p>
          <w:p w14:paraId="1357D09C" w14:textId="77777777" w:rsidR="004A7F6F" w:rsidRDefault="000F1FDF" w:rsidP="00184FCF">
            <w:pPr>
              <w:jc w:val="both"/>
              <w:rPr>
                <w:rFonts w:cs="Arial"/>
              </w:rPr>
            </w:pPr>
            <w:hyperlink w:anchor="_81c47bb17e112f61966f4cdf016d76a9" w:history="1">
              <w:proofErr w:type="spellStart"/>
              <w:r w:rsidR="004A7F6F">
                <w:rPr>
                  <w:rStyle w:val="Hyperlink"/>
                  <w:rFonts w:cs="Arial"/>
                </w:rPr>
                <w:t>NfcDevcTapDurDStat_No_Crc</w:t>
              </w:r>
              <w:proofErr w:type="spellEnd"/>
            </w:hyperlink>
          </w:p>
          <w:p w14:paraId="2AEAA56C" w14:textId="77777777" w:rsidR="004A7F6F" w:rsidRDefault="000F1FDF" w:rsidP="00184FCF">
            <w:pPr>
              <w:jc w:val="both"/>
              <w:rPr>
                <w:rFonts w:cs="Arial"/>
              </w:rPr>
            </w:pPr>
            <w:hyperlink w:anchor="_7f221299da751e77a4c5f8a23fd5de0a" w:history="1">
              <w:proofErr w:type="spellStart"/>
              <w:r w:rsidR="004A7F6F">
                <w:rPr>
                  <w:rStyle w:val="Hyperlink"/>
                  <w:rFonts w:cs="Arial"/>
                </w:rPr>
                <w:t>NfcDevcTapPardBStat_No_Crc</w:t>
              </w:r>
              <w:proofErr w:type="spellEnd"/>
            </w:hyperlink>
          </w:p>
          <w:p w14:paraId="06D8F548" w14:textId="77777777" w:rsidR="004A7F6F" w:rsidRDefault="000F1FDF" w:rsidP="00184FCF">
            <w:pPr>
              <w:jc w:val="both"/>
              <w:rPr>
                <w:rFonts w:cs="Arial"/>
              </w:rPr>
            </w:pPr>
            <w:hyperlink w:anchor="_7a79721caca0c008b72504325d5c2add" w:history="1">
              <w:proofErr w:type="spellStart"/>
              <w:r w:rsidR="004A7F6F">
                <w:rPr>
                  <w:rStyle w:val="Hyperlink"/>
                  <w:rFonts w:cs="Arial"/>
                </w:rPr>
                <w:t>NfcDevcAuthrz_B_Stat</w:t>
              </w:r>
              <w:proofErr w:type="spellEnd"/>
            </w:hyperlink>
          </w:p>
          <w:p w14:paraId="4C4684DA" w14:textId="77777777" w:rsidR="004A7F6F" w:rsidRDefault="000F1FDF" w:rsidP="00184FCF">
            <w:pPr>
              <w:jc w:val="both"/>
              <w:rPr>
                <w:rFonts w:cs="Arial"/>
              </w:rPr>
            </w:pPr>
            <w:hyperlink w:anchor="_b4b202ffdde2cb915ce0394386d2e206" w:history="1">
              <w:proofErr w:type="spellStart"/>
              <w:r w:rsidR="004A7F6F">
                <w:rPr>
                  <w:rStyle w:val="Hyperlink"/>
                  <w:rFonts w:cs="Arial"/>
                </w:rPr>
                <w:t>NfcDevcTapId_No_Actl</w:t>
              </w:r>
              <w:proofErr w:type="spellEnd"/>
            </w:hyperlink>
          </w:p>
          <w:p w14:paraId="486373CA" w14:textId="77777777" w:rsidR="004A7F6F" w:rsidRDefault="000F1FDF" w:rsidP="00184FCF">
            <w:pPr>
              <w:jc w:val="both"/>
              <w:rPr>
                <w:rFonts w:cs="Arial"/>
              </w:rPr>
            </w:pPr>
            <w:hyperlink w:anchor="_798a55bb334341f2d8a4ddb980b31ffd" w:history="1">
              <w:proofErr w:type="spellStart"/>
              <w:r w:rsidR="004A7F6F">
                <w:rPr>
                  <w:rStyle w:val="Hyperlink"/>
                  <w:rFonts w:cs="Arial"/>
                </w:rPr>
                <w:t>NfcDevcTapPardBStat_No_Cnt</w:t>
              </w:r>
              <w:proofErr w:type="spellEnd"/>
            </w:hyperlink>
          </w:p>
          <w:p w14:paraId="2A5DE8FF" w14:textId="77777777" w:rsidR="004A7F6F" w:rsidRDefault="000F1FDF" w:rsidP="00184FCF">
            <w:pPr>
              <w:jc w:val="both"/>
              <w:rPr>
                <w:rFonts w:cs="Arial"/>
              </w:rPr>
            </w:pPr>
            <w:hyperlink w:anchor="_3bc8636a3fa04f4e5a8b80a131301ff6" w:history="1">
              <w:proofErr w:type="spellStart"/>
              <w:r w:rsidR="004A7F6F">
                <w:rPr>
                  <w:rStyle w:val="Hyperlink"/>
                  <w:rFonts w:cs="Arial"/>
                </w:rPr>
                <w:t>NfcDevcTap_No_Rq</w:t>
              </w:r>
              <w:proofErr w:type="spellEnd"/>
            </w:hyperlink>
          </w:p>
          <w:p w14:paraId="6FC04597" w14:textId="77777777" w:rsidR="004A7F6F" w:rsidRDefault="000F1FDF" w:rsidP="00184FCF">
            <w:pPr>
              <w:jc w:val="both"/>
              <w:rPr>
                <w:rFonts w:cs="Arial"/>
              </w:rPr>
            </w:pPr>
            <w:hyperlink w:anchor="_0403c2e759d881e13a352c043199640f" w:history="1">
              <w:proofErr w:type="spellStart"/>
              <w:r w:rsidR="004A7F6F">
                <w:rPr>
                  <w:rStyle w:val="Hyperlink"/>
                  <w:rFonts w:cs="Arial"/>
                </w:rPr>
                <w:t>NfcDevcTapDurDStat_No_Cnt</w:t>
              </w:r>
              <w:proofErr w:type="spellEnd"/>
            </w:hyperlink>
          </w:p>
          <w:p w14:paraId="3E3AB295" w14:textId="77777777" w:rsidR="004A7F6F" w:rsidRDefault="000F1FDF" w:rsidP="00184FCF">
            <w:pPr>
              <w:jc w:val="both"/>
              <w:rPr>
                <w:rFonts w:cs="Arial"/>
              </w:rPr>
            </w:pPr>
            <w:hyperlink w:anchor="_630b9597afb514aac1a6553f4db6067a" w:history="1">
              <w:proofErr w:type="spellStart"/>
              <w:r w:rsidR="004A7F6F">
                <w:rPr>
                  <w:rStyle w:val="Hyperlink"/>
                  <w:rFonts w:cs="Arial"/>
                </w:rPr>
                <w:t>NfcDevcDetct_D_Stat</w:t>
              </w:r>
              <w:proofErr w:type="spellEnd"/>
            </w:hyperlink>
          </w:p>
          <w:p w14:paraId="6CE1DA5D" w14:textId="77777777" w:rsidR="004A7F6F" w:rsidRDefault="000F1FDF" w:rsidP="00184FCF">
            <w:pPr>
              <w:jc w:val="both"/>
              <w:rPr>
                <w:rFonts w:cs="Arial"/>
              </w:rPr>
            </w:pPr>
            <w:hyperlink w:anchor="_9bde2362728b1f96f1741ae2cf94a48b" w:history="1">
              <w:proofErr w:type="spellStart"/>
              <w:r w:rsidR="004A7F6F">
                <w:rPr>
                  <w:rStyle w:val="Hyperlink"/>
                  <w:rFonts w:cs="Arial"/>
                </w:rPr>
                <w:t>NfcDevcTapPard_B_Stat</w:t>
              </w:r>
              <w:proofErr w:type="spellEnd"/>
            </w:hyperlink>
          </w:p>
        </w:tc>
      </w:tr>
    </w:tbl>
    <w:p w14:paraId="2FDEF5F8" w14:textId="0AE4EFF6" w:rsidR="009E7C1F" w:rsidRDefault="009E7C1F" w:rsidP="009E7C1F">
      <w:pPr>
        <w:pStyle w:val="VelocityScript"/>
      </w:pPr>
    </w:p>
    <w:p w14:paraId="4B62C983" w14:textId="43F52D7D" w:rsidR="00305BF4" w:rsidRPr="00AA48C6" w:rsidRDefault="00305BF4" w:rsidP="00305BF4">
      <w:pPr>
        <w:pStyle w:val="Heading4"/>
      </w:pPr>
      <w:r>
        <w:t>LIN Bus “&lt;Bus Name&gt;”</w:t>
      </w:r>
    </w:p>
    <w:p w14:paraId="27D97DBC" w14:textId="77777777" w:rsidR="00305BF4" w:rsidRPr="00BC3C56" w:rsidRDefault="00305BF4" w:rsidP="00305BF4">
      <w:pPr>
        <w:pStyle w:val="Heading3"/>
      </w:pPr>
      <w:bookmarkStart w:id="447" w:name="_Toc26368338"/>
      <w:bookmarkStart w:id="448" w:name="_Toc1554331"/>
      <w:r>
        <w:t>Encoding</w:t>
      </w:r>
      <w:r w:rsidRPr="00BC3C56">
        <w:t xml:space="preserve"> Types</w:t>
      </w:r>
      <w:bookmarkEnd w:id="435"/>
      <w:bookmarkEnd w:id="436"/>
      <w:bookmarkEnd w:id="437"/>
      <w:bookmarkEnd w:id="447"/>
      <w:bookmarkEnd w:id="448"/>
    </w:p>
    <w:p w14:paraId="4F7DE973" w14:textId="77777777" w:rsidR="008538C6" w:rsidRDefault="008538C6" w:rsidP="008538C6">
      <w:pPr>
        <w:pStyle w:val="REDataType"/>
        <w:rPr>
          <w:highlight w:val="green"/>
        </w:rPr>
      </w:pPr>
      <w:bookmarkStart w:id="449" w:name="_e6a5106c855bb9f6c0c196c9bbe16e2e"/>
      <w:proofErr w:type="spellStart"/>
      <w:r w:rsidRPr="007F2C21">
        <w:t>ActiveInactive_ET</w:t>
      </w:r>
      <w:bookmarkEnd w:id="449"/>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47FC40EA" w14:textId="77777777" w:rsidTr="00184FCF">
        <w:trPr>
          <w:trHeight w:val="350"/>
          <w:tblHeader/>
        </w:trPr>
        <w:tc>
          <w:tcPr>
            <w:tcW w:w="990" w:type="dxa"/>
            <w:shd w:val="pct20" w:color="auto" w:fill="FFFFFF"/>
            <w:vAlign w:val="center"/>
          </w:tcPr>
          <w:p w14:paraId="2563EACB" w14:textId="77777777" w:rsidR="008538C6" w:rsidRPr="00643D15" w:rsidRDefault="008538C6" w:rsidP="00184FCF">
            <w:pPr>
              <w:jc w:val="center"/>
              <w:rPr>
                <w:b/>
              </w:rPr>
            </w:pPr>
            <w:r>
              <w:rPr>
                <w:b/>
              </w:rPr>
              <w:t>Value</w:t>
            </w:r>
          </w:p>
        </w:tc>
        <w:tc>
          <w:tcPr>
            <w:tcW w:w="2790" w:type="dxa"/>
            <w:shd w:val="pct20" w:color="auto" w:fill="FFFFFF"/>
            <w:vAlign w:val="center"/>
          </w:tcPr>
          <w:p w14:paraId="05332892" w14:textId="77777777" w:rsidR="008538C6" w:rsidRPr="00643D15" w:rsidRDefault="008538C6" w:rsidP="00184FCF">
            <w:pPr>
              <w:jc w:val="center"/>
              <w:rPr>
                <w:b/>
              </w:rPr>
            </w:pPr>
            <w:r>
              <w:rPr>
                <w:b/>
              </w:rPr>
              <w:t>Name</w:t>
            </w:r>
          </w:p>
        </w:tc>
        <w:tc>
          <w:tcPr>
            <w:tcW w:w="4680" w:type="dxa"/>
            <w:shd w:val="pct20" w:color="auto" w:fill="FFFFFF"/>
          </w:tcPr>
          <w:p w14:paraId="16A80CB5" w14:textId="77777777" w:rsidR="008538C6" w:rsidRPr="00643D15" w:rsidRDefault="008538C6" w:rsidP="00184FCF">
            <w:pPr>
              <w:jc w:val="center"/>
              <w:rPr>
                <w:b/>
              </w:rPr>
            </w:pPr>
            <w:r>
              <w:rPr>
                <w:b/>
              </w:rPr>
              <w:t>Description</w:t>
            </w:r>
          </w:p>
        </w:tc>
      </w:tr>
      <w:tr w:rsidR="008538C6" w:rsidRPr="00106C17" w14:paraId="4BD80EE8" w14:textId="77777777" w:rsidTr="00184FCF">
        <w:tc>
          <w:tcPr>
            <w:tcW w:w="990" w:type="dxa"/>
          </w:tcPr>
          <w:p w14:paraId="1E9E9955" w14:textId="77777777" w:rsidR="008538C6" w:rsidRDefault="008538C6" w:rsidP="00184FCF">
            <w:r>
              <w:t>[0]</w:t>
            </w:r>
          </w:p>
        </w:tc>
        <w:tc>
          <w:tcPr>
            <w:tcW w:w="2790" w:type="dxa"/>
          </w:tcPr>
          <w:p w14:paraId="04F16906" w14:textId="77777777" w:rsidR="008538C6" w:rsidRPr="006F1E0F" w:rsidRDefault="008538C6" w:rsidP="00184FCF">
            <w:pPr>
              <w:rPr>
                <w:rFonts w:ascii="Consolas" w:hAnsi="Consolas"/>
              </w:rPr>
            </w:pPr>
            <w:r w:rsidRPr="006F1E0F">
              <w:rPr>
                <w:rFonts w:ascii="Consolas" w:hAnsi="Consolas"/>
              </w:rPr>
              <w:t>Inactive</w:t>
            </w:r>
          </w:p>
        </w:tc>
        <w:tc>
          <w:tcPr>
            <w:tcW w:w="4680" w:type="dxa"/>
          </w:tcPr>
          <w:p w14:paraId="526E733E" w14:textId="77777777" w:rsidR="00206F6A" w:rsidRDefault="00206F6A"/>
        </w:tc>
      </w:tr>
      <w:tr w:rsidR="008538C6" w:rsidRPr="00106C17" w14:paraId="110F3305" w14:textId="77777777" w:rsidTr="00184FCF">
        <w:tc>
          <w:tcPr>
            <w:tcW w:w="990" w:type="dxa"/>
          </w:tcPr>
          <w:p w14:paraId="7247F9AC" w14:textId="77777777" w:rsidR="008538C6" w:rsidRDefault="008538C6" w:rsidP="00184FCF">
            <w:r>
              <w:t>[1]</w:t>
            </w:r>
          </w:p>
        </w:tc>
        <w:tc>
          <w:tcPr>
            <w:tcW w:w="2790" w:type="dxa"/>
          </w:tcPr>
          <w:p w14:paraId="4E4227C1" w14:textId="77777777" w:rsidR="008538C6" w:rsidRPr="006F1E0F" w:rsidRDefault="008538C6" w:rsidP="00184FCF">
            <w:pPr>
              <w:rPr>
                <w:rFonts w:ascii="Consolas" w:hAnsi="Consolas"/>
              </w:rPr>
            </w:pPr>
            <w:r w:rsidRPr="006F1E0F">
              <w:rPr>
                <w:rFonts w:ascii="Consolas" w:hAnsi="Consolas"/>
              </w:rPr>
              <w:t>Active</w:t>
            </w:r>
          </w:p>
        </w:tc>
        <w:tc>
          <w:tcPr>
            <w:tcW w:w="4680" w:type="dxa"/>
          </w:tcPr>
          <w:p w14:paraId="5AFC0315" w14:textId="77777777" w:rsidR="00206F6A" w:rsidRDefault="00206F6A"/>
        </w:tc>
      </w:tr>
    </w:tbl>
    <w:p w14:paraId="0F24F9FF" w14:textId="77777777" w:rsidR="008538C6" w:rsidRDefault="008538C6" w:rsidP="008538C6">
      <w:pPr>
        <w:pStyle w:val="REDataType"/>
        <w:rPr>
          <w:highlight w:val="green"/>
        </w:rPr>
      </w:pPr>
      <w:bookmarkStart w:id="450" w:name="_90c15bf05e6db08edafc9f537e4597f1"/>
      <w:proofErr w:type="spellStart"/>
      <w:r w:rsidRPr="007F2C21">
        <w:t>ActivePendingCreatePendingDelete_ET</w:t>
      </w:r>
      <w:bookmarkEnd w:id="450"/>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3A957575" w14:textId="77777777" w:rsidTr="00184FCF">
        <w:trPr>
          <w:trHeight w:val="350"/>
          <w:tblHeader/>
        </w:trPr>
        <w:tc>
          <w:tcPr>
            <w:tcW w:w="990" w:type="dxa"/>
            <w:shd w:val="pct20" w:color="auto" w:fill="FFFFFF"/>
            <w:vAlign w:val="center"/>
          </w:tcPr>
          <w:p w14:paraId="18976170" w14:textId="77777777" w:rsidR="008538C6" w:rsidRPr="00643D15" w:rsidRDefault="008538C6" w:rsidP="00184FCF">
            <w:pPr>
              <w:jc w:val="center"/>
              <w:rPr>
                <w:b/>
              </w:rPr>
            </w:pPr>
            <w:r>
              <w:rPr>
                <w:b/>
              </w:rPr>
              <w:t>Value</w:t>
            </w:r>
          </w:p>
        </w:tc>
        <w:tc>
          <w:tcPr>
            <w:tcW w:w="2790" w:type="dxa"/>
            <w:shd w:val="pct20" w:color="auto" w:fill="FFFFFF"/>
            <w:vAlign w:val="center"/>
          </w:tcPr>
          <w:p w14:paraId="0281C934" w14:textId="77777777" w:rsidR="008538C6" w:rsidRPr="00643D15" w:rsidRDefault="008538C6" w:rsidP="00184FCF">
            <w:pPr>
              <w:jc w:val="center"/>
              <w:rPr>
                <w:b/>
              </w:rPr>
            </w:pPr>
            <w:r>
              <w:rPr>
                <w:b/>
              </w:rPr>
              <w:t>Name</w:t>
            </w:r>
          </w:p>
        </w:tc>
        <w:tc>
          <w:tcPr>
            <w:tcW w:w="4680" w:type="dxa"/>
            <w:shd w:val="pct20" w:color="auto" w:fill="FFFFFF"/>
          </w:tcPr>
          <w:p w14:paraId="48107641" w14:textId="77777777" w:rsidR="008538C6" w:rsidRPr="00643D15" w:rsidRDefault="008538C6" w:rsidP="00184FCF">
            <w:pPr>
              <w:jc w:val="center"/>
              <w:rPr>
                <w:b/>
              </w:rPr>
            </w:pPr>
            <w:r>
              <w:rPr>
                <w:b/>
              </w:rPr>
              <w:t>Description</w:t>
            </w:r>
          </w:p>
        </w:tc>
      </w:tr>
      <w:tr w:rsidR="008538C6" w:rsidRPr="00106C17" w14:paraId="3BE8234D" w14:textId="77777777" w:rsidTr="00184FCF">
        <w:tc>
          <w:tcPr>
            <w:tcW w:w="990" w:type="dxa"/>
          </w:tcPr>
          <w:p w14:paraId="055E25F4" w14:textId="77777777" w:rsidR="008538C6" w:rsidRDefault="008538C6" w:rsidP="00184FCF">
            <w:r>
              <w:t>?</w:t>
            </w:r>
          </w:p>
        </w:tc>
        <w:tc>
          <w:tcPr>
            <w:tcW w:w="2790" w:type="dxa"/>
          </w:tcPr>
          <w:p w14:paraId="12C7CBD2" w14:textId="77777777" w:rsidR="008538C6" w:rsidRPr="006F1E0F" w:rsidRDefault="008538C6" w:rsidP="00184FCF">
            <w:pPr>
              <w:rPr>
                <w:rFonts w:ascii="Consolas" w:hAnsi="Consolas"/>
              </w:rPr>
            </w:pPr>
            <w:r w:rsidRPr="006F1E0F">
              <w:rPr>
                <w:rFonts w:ascii="Consolas" w:hAnsi="Consolas"/>
              </w:rPr>
              <w:t>Active</w:t>
            </w:r>
          </w:p>
        </w:tc>
        <w:tc>
          <w:tcPr>
            <w:tcW w:w="4680" w:type="dxa"/>
          </w:tcPr>
          <w:p w14:paraId="15E2E140" w14:textId="77777777" w:rsidR="00206F6A" w:rsidRDefault="00206F6A"/>
        </w:tc>
      </w:tr>
      <w:tr w:rsidR="008538C6" w:rsidRPr="00106C17" w14:paraId="2F540B57" w14:textId="77777777" w:rsidTr="00184FCF">
        <w:tc>
          <w:tcPr>
            <w:tcW w:w="990" w:type="dxa"/>
          </w:tcPr>
          <w:p w14:paraId="539F0CA6" w14:textId="77777777" w:rsidR="008538C6" w:rsidRDefault="008538C6" w:rsidP="00184FCF">
            <w:r>
              <w:t>?</w:t>
            </w:r>
          </w:p>
        </w:tc>
        <w:tc>
          <w:tcPr>
            <w:tcW w:w="2790" w:type="dxa"/>
          </w:tcPr>
          <w:p w14:paraId="17B527AE" w14:textId="77777777" w:rsidR="008538C6" w:rsidRPr="006F1E0F" w:rsidRDefault="008538C6" w:rsidP="00184FCF">
            <w:pPr>
              <w:rPr>
                <w:rFonts w:ascii="Consolas" w:hAnsi="Consolas"/>
              </w:rPr>
            </w:pPr>
            <w:proofErr w:type="spellStart"/>
            <w:r w:rsidRPr="006F1E0F">
              <w:rPr>
                <w:rFonts w:ascii="Consolas" w:hAnsi="Consolas"/>
              </w:rPr>
              <w:t>PendingCreation</w:t>
            </w:r>
            <w:proofErr w:type="spellEnd"/>
          </w:p>
        </w:tc>
        <w:tc>
          <w:tcPr>
            <w:tcW w:w="4680" w:type="dxa"/>
          </w:tcPr>
          <w:p w14:paraId="1BBFFCDB" w14:textId="77777777" w:rsidR="00206F6A" w:rsidRDefault="00206F6A"/>
        </w:tc>
      </w:tr>
      <w:tr w:rsidR="008538C6" w:rsidRPr="00106C17" w14:paraId="1CB0E601" w14:textId="77777777" w:rsidTr="00184FCF">
        <w:tc>
          <w:tcPr>
            <w:tcW w:w="990" w:type="dxa"/>
          </w:tcPr>
          <w:p w14:paraId="4643E1C5" w14:textId="77777777" w:rsidR="008538C6" w:rsidRDefault="008538C6" w:rsidP="00184FCF">
            <w:r>
              <w:t>?</w:t>
            </w:r>
          </w:p>
        </w:tc>
        <w:tc>
          <w:tcPr>
            <w:tcW w:w="2790" w:type="dxa"/>
          </w:tcPr>
          <w:p w14:paraId="35392240" w14:textId="77777777" w:rsidR="008538C6" w:rsidRPr="006F1E0F" w:rsidRDefault="008538C6" w:rsidP="00184FCF">
            <w:pPr>
              <w:rPr>
                <w:rFonts w:ascii="Consolas" w:hAnsi="Consolas"/>
              </w:rPr>
            </w:pPr>
            <w:proofErr w:type="spellStart"/>
            <w:r w:rsidRPr="006F1E0F">
              <w:rPr>
                <w:rFonts w:ascii="Consolas" w:hAnsi="Consolas"/>
              </w:rPr>
              <w:t>PendingDeletion</w:t>
            </w:r>
            <w:proofErr w:type="spellEnd"/>
          </w:p>
        </w:tc>
        <w:tc>
          <w:tcPr>
            <w:tcW w:w="4680" w:type="dxa"/>
          </w:tcPr>
          <w:p w14:paraId="6BE3C95D" w14:textId="77777777" w:rsidR="00206F6A" w:rsidRDefault="00206F6A"/>
        </w:tc>
      </w:tr>
    </w:tbl>
    <w:p w14:paraId="49747986" w14:textId="77777777" w:rsidR="008538C6" w:rsidRDefault="008538C6" w:rsidP="008538C6">
      <w:pPr>
        <w:pStyle w:val="REDataType"/>
        <w:rPr>
          <w:highlight w:val="green"/>
        </w:rPr>
      </w:pPr>
      <w:bookmarkStart w:id="451" w:name="_4e65a00be2f87add8edf4a0a47ef2ad2"/>
      <w:r w:rsidRPr="007F2C21">
        <w:t>Base64_Enc_ET</w:t>
      </w:r>
      <w:bookmarkEnd w:id="451"/>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18CB2150" w14:textId="77777777" w:rsidTr="00184FCF">
        <w:trPr>
          <w:trHeight w:val="350"/>
          <w:tblHeader/>
        </w:trPr>
        <w:tc>
          <w:tcPr>
            <w:tcW w:w="990" w:type="dxa"/>
            <w:shd w:val="pct20" w:color="auto" w:fill="FFFFFF"/>
            <w:vAlign w:val="center"/>
          </w:tcPr>
          <w:p w14:paraId="1466D642" w14:textId="77777777" w:rsidR="008538C6" w:rsidRPr="00643D15" w:rsidRDefault="008538C6" w:rsidP="00184FCF">
            <w:pPr>
              <w:jc w:val="center"/>
              <w:rPr>
                <w:b/>
              </w:rPr>
            </w:pPr>
            <w:r>
              <w:rPr>
                <w:b/>
              </w:rPr>
              <w:t>Value</w:t>
            </w:r>
          </w:p>
        </w:tc>
        <w:tc>
          <w:tcPr>
            <w:tcW w:w="2790" w:type="dxa"/>
            <w:shd w:val="pct20" w:color="auto" w:fill="FFFFFF"/>
            <w:vAlign w:val="center"/>
          </w:tcPr>
          <w:p w14:paraId="48366DE1" w14:textId="77777777" w:rsidR="008538C6" w:rsidRPr="00643D15" w:rsidRDefault="008538C6" w:rsidP="00184FCF">
            <w:pPr>
              <w:jc w:val="center"/>
              <w:rPr>
                <w:b/>
              </w:rPr>
            </w:pPr>
            <w:r>
              <w:rPr>
                <w:b/>
              </w:rPr>
              <w:t>Name</w:t>
            </w:r>
          </w:p>
        </w:tc>
        <w:tc>
          <w:tcPr>
            <w:tcW w:w="4680" w:type="dxa"/>
            <w:shd w:val="pct20" w:color="auto" w:fill="FFFFFF"/>
          </w:tcPr>
          <w:p w14:paraId="6B222AA6" w14:textId="77777777" w:rsidR="008538C6" w:rsidRPr="00643D15" w:rsidRDefault="008538C6" w:rsidP="00184FCF">
            <w:pPr>
              <w:jc w:val="center"/>
              <w:rPr>
                <w:b/>
              </w:rPr>
            </w:pPr>
            <w:r>
              <w:rPr>
                <w:b/>
              </w:rPr>
              <w:t>Description</w:t>
            </w:r>
          </w:p>
        </w:tc>
      </w:tr>
    </w:tbl>
    <w:p w14:paraId="43C9A90B" w14:textId="77777777" w:rsidR="008538C6" w:rsidRDefault="008538C6" w:rsidP="008538C6">
      <w:pPr>
        <w:pStyle w:val="REDataType"/>
        <w:rPr>
          <w:highlight w:val="green"/>
        </w:rPr>
      </w:pPr>
      <w:bookmarkStart w:id="452" w:name="_b671ece51ac1cad3f02aad86dcffc6f1"/>
      <w:proofErr w:type="spellStart"/>
      <w:r w:rsidRPr="007F2C21">
        <w:t>CarMode_St_ET</w:t>
      </w:r>
      <w:bookmarkEnd w:id="452"/>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755B0838" w14:textId="77777777" w:rsidTr="00184FCF">
        <w:trPr>
          <w:trHeight w:val="350"/>
          <w:tblHeader/>
        </w:trPr>
        <w:tc>
          <w:tcPr>
            <w:tcW w:w="990" w:type="dxa"/>
            <w:shd w:val="pct20" w:color="auto" w:fill="FFFFFF"/>
            <w:vAlign w:val="center"/>
          </w:tcPr>
          <w:p w14:paraId="2A66E091" w14:textId="77777777" w:rsidR="008538C6" w:rsidRPr="00643D15" w:rsidRDefault="008538C6" w:rsidP="00184FCF">
            <w:pPr>
              <w:jc w:val="center"/>
              <w:rPr>
                <w:b/>
              </w:rPr>
            </w:pPr>
            <w:r>
              <w:rPr>
                <w:b/>
              </w:rPr>
              <w:t>Value</w:t>
            </w:r>
          </w:p>
        </w:tc>
        <w:tc>
          <w:tcPr>
            <w:tcW w:w="2790" w:type="dxa"/>
            <w:shd w:val="pct20" w:color="auto" w:fill="FFFFFF"/>
            <w:vAlign w:val="center"/>
          </w:tcPr>
          <w:p w14:paraId="47C1DEC9" w14:textId="77777777" w:rsidR="008538C6" w:rsidRPr="00643D15" w:rsidRDefault="008538C6" w:rsidP="00184FCF">
            <w:pPr>
              <w:jc w:val="center"/>
              <w:rPr>
                <w:b/>
              </w:rPr>
            </w:pPr>
            <w:r>
              <w:rPr>
                <w:b/>
              </w:rPr>
              <w:t>Name</w:t>
            </w:r>
          </w:p>
        </w:tc>
        <w:tc>
          <w:tcPr>
            <w:tcW w:w="4680" w:type="dxa"/>
            <w:shd w:val="pct20" w:color="auto" w:fill="FFFFFF"/>
          </w:tcPr>
          <w:p w14:paraId="738CA320" w14:textId="77777777" w:rsidR="008538C6" w:rsidRPr="00643D15" w:rsidRDefault="008538C6" w:rsidP="00184FCF">
            <w:pPr>
              <w:jc w:val="center"/>
              <w:rPr>
                <w:b/>
              </w:rPr>
            </w:pPr>
            <w:r>
              <w:rPr>
                <w:b/>
              </w:rPr>
              <w:t>Description</w:t>
            </w:r>
          </w:p>
        </w:tc>
      </w:tr>
      <w:tr w:rsidR="008538C6" w:rsidRPr="00106C17" w14:paraId="01143697" w14:textId="77777777" w:rsidTr="00184FCF">
        <w:tc>
          <w:tcPr>
            <w:tcW w:w="990" w:type="dxa"/>
          </w:tcPr>
          <w:p w14:paraId="40574774" w14:textId="77777777" w:rsidR="008538C6" w:rsidRDefault="008538C6" w:rsidP="00184FCF">
            <w:r>
              <w:t>?</w:t>
            </w:r>
          </w:p>
        </w:tc>
        <w:tc>
          <w:tcPr>
            <w:tcW w:w="2790" w:type="dxa"/>
          </w:tcPr>
          <w:p w14:paraId="6F5CF166" w14:textId="77777777" w:rsidR="008538C6" w:rsidRPr="006F1E0F" w:rsidRDefault="008538C6" w:rsidP="00184FCF">
            <w:pPr>
              <w:rPr>
                <w:rFonts w:ascii="Consolas" w:hAnsi="Consolas"/>
              </w:rPr>
            </w:pPr>
            <w:r w:rsidRPr="006F1E0F">
              <w:rPr>
                <w:rFonts w:ascii="Consolas" w:hAnsi="Consolas"/>
              </w:rPr>
              <w:t>Normal</w:t>
            </w:r>
          </w:p>
        </w:tc>
        <w:tc>
          <w:tcPr>
            <w:tcW w:w="4680" w:type="dxa"/>
          </w:tcPr>
          <w:p w14:paraId="5BA5C21A" w14:textId="77777777" w:rsidR="00206F6A" w:rsidRDefault="00206F6A"/>
        </w:tc>
      </w:tr>
      <w:tr w:rsidR="008538C6" w:rsidRPr="00106C17" w14:paraId="5DA2B4F7" w14:textId="77777777" w:rsidTr="00184FCF">
        <w:tc>
          <w:tcPr>
            <w:tcW w:w="990" w:type="dxa"/>
          </w:tcPr>
          <w:p w14:paraId="7F7EFBD8" w14:textId="77777777" w:rsidR="008538C6" w:rsidRDefault="008538C6" w:rsidP="00184FCF">
            <w:r>
              <w:t>?</w:t>
            </w:r>
          </w:p>
        </w:tc>
        <w:tc>
          <w:tcPr>
            <w:tcW w:w="2790" w:type="dxa"/>
          </w:tcPr>
          <w:p w14:paraId="45908821" w14:textId="77777777" w:rsidR="008538C6" w:rsidRPr="006F1E0F" w:rsidRDefault="008538C6" w:rsidP="00184FCF">
            <w:pPr>
              <w:rPr>
                <w:rFonts w:ascii="Consolas" w:hAnsi="Consolas"/>
              </w:rPr>
            </w:pPr>
            <w:r w:rsidRPr="006F1E0F">
              <w:rPr>
                <w:rFonts w:ascii="Consolas" w:hAnsi="Consolas"/>
              </w:rPr>
              <w:t>Factory</w:t>
            </w:r>
          </w:p>
        </w:tc>
        <w:tc>
          <w:tcPr>
            <w:tcW w:w="4680" w:type="dxa"/>
          </w:tcPr>
          <w:p w14:paraId="54C32657" w14:textId="77777777" w:rsidR="00206F6A" w:rsidRDefault="00206F6A"/>
        </w:tc>
      </w:tr>
      <w:tr w:rsidR="008538C6" w:rsidRPr="00106C17" w14:paraId="5653951C" w14:textId="77777777" w:rsidTr="00184FCF">
        <w:tc>
          <w:tcPr>
            <w:tcW w:w="990" w:type="dxa"/>
          </w:tcPr>
          <w:p w14:paraId="46054E02" w14:textId="77777777" w:rsidR="008538C6" w:rsidRDefault="008538C6" w:rsidP="00184FCF">
            <w:r>
              <w:t>?</w:t>
            </w:r>
          </w:p>
        </w:tc>
        <w:tc>
          <w:tcPr>
            <w:tcW w:w="2790" w:type="dxa"/>
          </w:tcPr>
          <w:p w14:paraId="548E7A3E" w14:textId="77777777" w:rsidR="008538C6" w:rsidRPr="006F1E0F" w:rsidRDefault="008538C6" w:rsidP="00184FCF">
            <w:pPr>
              <w:rPr>
                <w:rFonts w:ascii="Consolas" w:hAnsi="Consolas"/>
              </w:rPr>
            </w:pPr>
            <w:proofErr w:type="spellStart"/>
            <w:r w:rsidRPr="006F1E0F">
              <w:rPr>
                <w:rFonts w:ascii="Consolas" w:hAnsi="Consolas"/>
              </w:rPr>
              <w:t>NotUsed</w:t>
            </w:r>
            <w:proofErr w:type="spellEnd"/>
          </w:p>
        </w:tc>
        <w:tc>
          <w:tcPr>
            <w:tcW w:w="4680" w:type="dxa"/>
          </w:tcPr>
          <w:p w14:paraId="78F47C5B" w14:textId="77777777" w:rsidR="00206F6A" w:rsidRDefault="00206F6A"/>
        </w:tc>
      </w:tr>
      <w:tr w:rsidR="008538C6" w:rsidRPr="00106C17" w14:paraId="155D5E07" w14:textId="77777777" w:rsidTr="00184FCF">
        <w:tc>
          <w:tcPr>
            <w:tcW w:w="990" w:type="dxa"/>
          </w:tcPr>
          <w:p w14:paraId="5F8C3C4B" w14:textId="77777777" w:rsidR="008538C6" w:rsidRDefault="008538C6" w:rsidP="00184FCF">
            <w:r>
              <w:t>?</w:t>
            </w:r>
          </w:p>
        </w:tc>
        <w:tc>
          <w:tcPr>
            <w:tcW w:w="2790" w:type="dxa"/>
          </w:tcPr>
          <w:p w14:paraId="21F20362" w14:textId="77777777" w:rsidR="008538C6" w:rsidRPr="006F1E0F" w:rsidRDefault="008538C6" w:rsidP="00184FCF">
            <w:pPr>
              <w:rPr>
                <w:rFonts w:ascii="Consolas" w:hAnsi="Consolas"/>
              </w:rPr>
            </w:pPr>
            <w:r w:rsidRPr="006F1E0F">
              <w:rPr>
                <w:rFonts w:ascii="Consolas" w:hAnsi="Consolas"/>
              </w:rPr>
              <w:t>Transportation</w:t>
            </w:r>
          </w:p>
        </w:tc>
        <w:tc>
          <w:tcPr>
            <w:tcW w:w="4680" w:type="dxa"/>
          </w:tcPr>
          <w:p w14:paraId="5C787CEC" w14:textId="77777777" w:rsidR="00206F6A" w:rsidRDefault="00206F6A"/>
        </w:tc>
      </w:tr>
    </w:tbl>
    <w:p w14:paraId="39ECE26C" w14:textId="77777777" w:rsidR="008538C6" w:rsidRDefault="008538C6" w:rsidP="008538C6">
      <w:pPr>
        <w:pStyle w:val="REDataType"/>
        <w:rPr>
          <w:highlight w:val="green"/>
        </w:rPr>
      </w:pPr>
      <w:bookmarkStart w:id="453" w:name="_adcb81e38576495daed2f39bf2cccd66"/>
      <w:proofErr w:type="spellStart"/>
      <w:r w:rsidRPr="007F2C21">
        <w:t>DisableEnable_ET</w:t>
      </w:r>
      <w:bookmarkEnd w:id="453"/>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383FBA12" w14:textId="77777777" w:rsidTr="00184FCF">
        <w:trPr>
          <w:trHeight w:val="350"/>
          <w:tblHeader/>
        </w:trPr>
        <w:tc>
          <w:tcPr>
            <w:tcW w:w="990" w:type="dxa"/>
            <w:shd w:val="pct20" w:color="auto" w:fill="FFFFFF"/>
            <w:vAlign w:val="center"/>
          </w:tcPr>
          <w:p w14:paraId="4FB725B2" w14:textId="77777777" w:rsidR="008538C6" w:rsidRPr="00643D15" w:rsidRDefault="008538C6" w:rsidP="00184FCF">
            <w:pPr>
              <w:jc w:val="center"/>
              <w:rPr>
                <w:b/>
              </w:rPr>
            </w:pPr>
            <w:r>
              <w:rPr>
                <w:b/>
              </w:rPr>
              <w:t>Value</w:t>
            </w:r>
          </w:p>
        </w:tc>
        <w:tc>
          <w:tcPr>
            <w:tcW w:w="2790" w:type="dxa"/>
            <w:shd w:val="pct20" w:color="auto" w:fill="FFFFFF"/>
            <w:vAlign w:val="center"/>
          </w:tcPr>
          <w:p w14:paraId="402DFD0C" w14:textId="77777777" w:rsidR="008538C6" w:rsidRPr="00643D15" w:rsidRDefault="008538C6" w:rsidP="00184FCF">
            <w:pPr>
              <w:jc w:val="center"/>
              <w:rPr>
                <w:b/>
              </w:rPr>
            </w:pPr>
            <w:r>
              <w:rPr>
                <w:b/>
              </w:rPr>
              <w:t>Name</w:t>
            </w:r>
          </w:p>
        </w:tc>
        <w:tc>
          <w:tcPr>
            <w:tcW w:w="4680" w:type="dxa"/>
            <w:shd w:val="pct20" w:color="auto" w:fill="FFFFFF"/>
          </w:tcPr>
          <w:p w14:paraId="3F5197F7" w14:textId="77777777" w:rsidR="008538C6" w:rsidRPr="00643D15" w:rsidRDefault="008538C6" w:rsidP="00184FCF">
            <w:pPr>
              <w:jc w:val="center"/>
              <w:rPr>
                <w:b/>
              </w:rPr>
            </w:pPr>
            <w:r>
              <w:rPr>
                <w:b/>
              </w:rPr>
              <w:t>Description</w:t>
            </w:r>
          </w:p>
        </w:tc>
      </w:tr>
      <w:tr w:rsidR="008538C6" w:rsidRPr="00106C17" w14:paraId="3F706F25" w14:textId="77777777" w:rsidTr="00184FCF">
        <w:tc>
          <w:tcPr>
            <w:tcW w:w="990" w:type="dxa"/>
          </w:tcPr>
          <w:p w14:paraId="7FD2081F" w14:textId="77777777" w:rsidR="008538C6" w:rsidRDefault="008538C6" w:rsidP="00184FCF">
            <w:r>
              <w:t>[0]</w:t>
            </w:r>
          </w:p>
        </w:tc>
        <w:tc>
          <w:tcPr>
            <w:tcW w:w="2790" w:type="dxa"/>
          </w:tcPr>
          <w:p w14:paraId="378E8752" w14:textId="77777777" w:rsidR="008538C6" w:rsidRPr="006F1E0F" w:rsidRDefault="008538C6" w:rsidP="00184FCF">
            <w:pPr>
              <w:rPr>
                <w:rFonts w:ascii="Consolas" w:hAnsi="Consolas"/>
              </w:rPr>
            </w:pPr>
            <w:r w:rsidRPr="006F1E0F">
              <w:rPr>
                <w:rFonts w:ascii="Consolas" w:hAnsi="Consolas"/>
              </w:rPr>
              <w:t>Disable</w:t>
            </w:r>
          </w:p>
        </w:tc>
        <w:tc>
          <w:tcPr>
            <w:tcW w:w="4680" w:type="dxa"/>
          </w:tcPr>
          <w:p w14:paraId="71EA2A94" w14:textId="77777777" w:rsidR="00206F6A" w:rsidRDefault="00206F6A"/>
        </w:tc>
      </w:tr>
      <w:tr w:rsidR="008538C6" w:rsidRPr="00106C17" w14:paraId="1A433F1C" w14:textId="77777777" w:rsidTr="00184FCF">
        <w:tc>
          <w:tcPr>
            <w:tcW w:w="990" w:type="dxa"/>
          </w:tcPr>
          <w:p w14:paraId="5764B030" w14:textId="77777777" w:rsidR="008538C6" w:rsidRDefault="008538C6" w:rsidP="00184FCF">
            <w:r>
              <w:t>[3]</w:t>
            </w:r>
          </w:p>
        </w:tc>
        <w:tc>
          <w:tcPr>
            <w:tcW w:w="2790" w:type="dxa"/>
          </w:tcPr>
          <w:p w14:paraId="4CC801CB" w14:textId="77777777" w:rsidR="008538C6" w:rsidRPr="006F1E0F" w:rsidRDefault="008538C6" w:rsidP="00184FCF">
            <w:pPr>
              <w:rPr>
                <w:rFonts w:ascii="Consolas" w:hAnsi="Consolas"/>
              </w:rPr>
            </w:pPr>
            <w:r w:rsidRPr="006F1E0F">
              <w:rPr>
                <w:rFonts w:ascii="Consolas" w:hAnsi="Consolas"/>
              </w:rPr>
              <w:t>Enable</w:t>
            </w:r>
          </w:p>
        </w:tc>
        <w:tc>
          <w:tcPr>
            <w:tcW w:w="4680" w:type="dxa"/>
          </w:tcPr>
          <w:p w14:paraId="2FF9B937" w14:textId="77777777" w:rsidR="00206F6A" w:rsidRDefault="00206F6A"/>
        </w:tc>
      </w:tr>
    </w:tbl>
    <w:p w14:paraId="20D8DDA1" w14:textId="77777777" w:rsidR="008538C6" w:rsidRDefault="008538C6" w:rsidP="008538C6">
      <w:pPr>
        <w:pStyle w:val="REDataType"/>
        <w:rPr>
          <w:highlight w:val="green"/>
        </w:rPr>
      </w:pPr>
      <w:bookmarkStart w:id="454" w:name="_189988d47d9e9f3ae3723971d4265684"/>
      <w:proofErr w:type="spellStart"/>
      <w:r w:rsidRPr="007F2C21">
        <w:t>ECG_ECUProvState</w:t>
      </w:r>
      <w:bookmarkEnd w:id="454"/>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61B6778A" w14:textId="77777777" w:rsidTr="00184FCF">
        <w:trPr>
          <w:trHeight w:val="350"/>
          <w:tblHeader/>
        </w:trPr>
        <w:tc>
          <w:tcPr>
            <w:tcW w:w="990" w:type="dxa"/>
            <w:shd w:val="pct20" w:color="auto" w:fill="FFFFFF"/>
            <w:vAlign w:val="center"/>
          </w:tcPr>
          <w:p w14:paraId="3ABB35C4" w14:textId="77777777" w:rsidR="008538C6" w:rsidRPr="00643D15" w:rsidRDefault="008538C6" w:rsidP="00184FCF">
            <w:pPr>
              <w:jc w:val="center"/>
              <w:rPr>
                <w:b/>
              </w:rPr>
            </w:pPr>
            <w:r>
              <w:rPr>
                <w:b/>
              </w:rPr>
              <w:t>Value</w:t>
            </w:r>
          </w:p>
        </w:tc>
        <w:tc>
          <w:tcPr>
            <w:tcW w:w="2790" w:type="dxa"/>
            <w:shd w:val="pct20" w:color="auto" w:fill="FFFFFF"/>
            <w:vAlign w:val="center"/>
          </w:tcPr>
          <w:p w14:paraId="3B0A7699" w14:textId="77777777" w:rsidR="008538C6" w:rsidRPr="00643D15" w:rsidRDefault="008538C6" w:rsidP="00184FCF">
            <w:pPr>
              <w:jc w:val="center"/>
              <w:rPr>
                <w:b/>
              </w:rPr>
            </w:pPr>
            <w:r>
              <w:rPr>
                <w:b/>
              </w:rPr>
              <w:t>Name</w:t>
            </w:r>
          </w:p>
        </w:tc>
        <w:tc>
          <w:tcPr>
            <w:tcW w:w="4680" w:type="dxa"/>
            <w:shd w:val="pct20" w:color="auto" w:fill="FFFFFF"/>
          </w:tcPr>
          <w:p w14:paraId="1B748F9F" w14:textId="77777777" w:rsidR="008538C6" w:rsidRPr="00643D15" w:rsidRDefault="008538C6" w:rsidP="00184FCF">
            <w:pPr>
              <w:jc w:val="center"/>
              <w:rPr>
                <w:b/>
              </w:rPr>
            </w:pPr>
            <w:r>
              <w:rPr>
                <w:b/>
              </w:rPr>
              <w:t>Description</w:t>
            </w:r>
          </w:p>
        </w:tc>
      </w:tr>
      <w:tr w:rsidR="008538C6" w:rsidRPr="00106C17" w14:paraId="73C8FF7D" w14:textId="77777777" w:rsidTr="00184FCF">
        <w:tc>
          <w:tcPr>
            <w:tcW w:w="990" w:type="dxa"/>
          </w:tcPr>
          <w:p w14:paraId="3014CC7D" w14:textId="77777777" w:rsidR="008538C6" w:rsidRDefault="008538C6" w:rsidP="00184FCF">
            <w:r>
              <w:t>?</w:t>
            </w:r>
          </w:p>
        </w:tc>
        <w:tc>
          <w:tcPr>
            <w:tcW w:w="2790" w:type="dxa"/>
          </w:tcPr>
          <w:p w14:paraId="28F5ABB5" w14:textId="77777777" w:rsidR="008538C6" w:rsidRPr="006F1E0F" w:rsidRDefault="008538C6" w:rsidP="00184FCF">
            <w:pPr>
              <w:rPr>
                <w:rFonts w:ascii="Consolas" w:hAnsi="Consolas"/>
              </w:rPr>
            </w:pPr>
            <w:proofErr w:type="spellStart"/>
            <w:r w:rsidRPr="006F1E0F">
              <w:rPr>
                <w:rFonts w:ascii="Consolas" w:hAnsi="Consolas"/>
              </w:rPr>
              <w:t>FactoryMode</w:t>
            </w:r>
            <w:proofErr w:type="spellEnd"/>
          </w:p>
        </w:tc>
        <w:tc>
          <w:tcPr>
            <w:tcW w:w="4680" w:type="dxa"/>
          </w:tcPr>
          <w:p w14:paraId="3C56C40D" w14:textId="77777777" w:rsidR="008538C6" w:rsidRDefault="008538C6" w:rsidP="00184FCF">
            <w:r>
              <w:t>NFAM is not Configured</w:t>
            </w:r>
          </w:p>
        </w:tc>
      </w:tr>
      <w:tr w:rsidR="008538C6" w:rsidRPr="00106C17" w14:paraId="71332B88" w14:textId="77777777" w:rsidTr="00184FCF">
        <w:tc>
          <w:tcPr>
            <w:tcW w:w="990" w:type="dxa"/>
          </w:tcPr>
          <w:p w14:paraId="00FE5C38" w14:textId="77777777" w:rsidR="008538C6" w:rsidRDefault="008538C6" w:rsidP="00184FCF">
            <w:r>
              <w:t>?</w:t>
            </w:r>
          </w:p>
        </w:tc>
        <w:tc>
          <w:tcPr>
            <w:tcW w:w="2790" w:type="dxa"/>
          </w:tcPr>
          <w:p w14:paraId="392482EC" w14:textId="77777777" w:rsidR="008538C6" w:rsidRPr="006F1E0F" w:rsidRDefault="008538C6" w:rsidP="00184FCF">
            <w:pPr>
              <w:rPr>
                <w:rFonts w:ascii="Consolas" w:hAnsi="Consolas"/>
              </w:rPr>
            </w:pPr>
            <w:proofErr w:type="spellStart"/>
            <w:r w:rsidRPr="006F1E0F">
              <w:rPr>
                <w:rFonts w:ascii="Consolas" w:hAnsi="Consolas"/>
              </w:rPr>
              <w:t>Unprovisioned</w:t>
            </w:r>
            <w:proofErr w:type="spellEnd"/>
          </w:p>
        </w:tc>
        <w:tc>
          <w:tcPr>
            <w:tcW w:w="4680" w:type="dxa"/>
          </w:tcPr>
          <w:p w14:paraId="48BF6284" w14:textId="77777777" w:rsidR="008538C6" w:rsidRDefault="008538C6" w:rsidP="00184FCF">
            <w:r>
              <w:t>NFAM is Configured, Self-Test not complete</w:t>
            </w:r>
          </w:p>
        </w:tc>
      </w:tr>
      <w:tr w:rsidR="008538C6" w:rsidRPr="00106C17" w14:paraId="5F06A73F" w14:textId="77777777" w:rsidTr="00184FCF">
        <w:tc>
          <w:tcPr>
            <w:tcW w:w="990" w:type="dxa"/>
          </w:tcPr>
          <w:p w14:paraId="5319E87B" w14:textId="77777777" w:rsidR="008538C6" w:rsidRDefault="008538C6" w:rsidP="00184FCF">
            <w:r>
              <w:t>?</w:t>
            </w:r>
          </w:p>
        </w:tc>
        <w:tc>
          <w:tcPr>
            <w:tcW w:w="2790" w:type="dxa"/>
          </w:tcPr>
          <w:p w14:paraId="23F89C10" w14:textId="77777777" w:rsidR="008538C6" w:rsidRPr="006F1E0F" w:rsidRDefault="008538C6" w:rsidP="00184FCF">
            <w:pPr>
              <w:rPr>
                <w:rFonts w:ascii="Consolas" w:hAnsi="Consolas"/>
              </w:rPr>
            </w:pPr>
            <w:proofErr w:type="spellStart"/>
            <w:r w:rsidRPr="006F1E0F">
              <w:rPr>
                <w:rFonts w:ascii="Consolas" w:hAnsi="Consolas"/>
              </w:rPr>
              <w:t>NFAMProvAlertACK</w:t>
            </w:r>
            <w:proofErr w:type="spellEnd"/>
          </w:p>
        </w:tc>
        <w:tc>
          <w:tcPr>
            <w:tcW w:w="4680" w:type="dxa"/>
          </w:tcPr>
          <w:p w14:paraId="1387E270" w14:textId="77777777" w:rsidR="008538C6" w:rsidRDefault="008538C6" w:rsidP="00184FCF">
            <w:r>
              <w:t>NFAM is waiting for Provisioning Alert Ack from ECG</w:t>
            </w:r>
          </w:p>
        </w:tc>
      </w:tr>
      <w:tr w:rsidR="008538C6" w:rsidRPr="00106C17" w14:paraId="0C9F9D1F" w14:textId="77777777" w:rsidTr="00184FCF">
        <w:tc>
          <w:tcPr>
            <w:tcW w:w="990" w:type="dxa"/>
          </w:tcPr>
          <w:p w14:paraId="1D4AFD72" w14:textId="77777777" w:rsidR="008538C6" w:rsidRDefault="008538C6" w:rsidP="00184FCF">
            <w:r>
              <w:t>?</w:t>
            </w:r>
          </w:p>
        </w:tc>
        <w:tc>
          <w:tcPr>
            <w:tcW w:w="2790" w:type="dxa"/>
          </w:tcPr>
          <w:p w14:paraId="60E9C4EB" w14:textId="77777777" w:rsidR="008538C6" w:rsidRPr="006F1E0F" w:rsidRDefault="008538C6" w:rsidP="00184FCF">
            <w:pPr>
              <w:rPr>
                <w:rFonts w:ascii="Consolas" w:hAnsi="Consolas"/>
              </w:rPr>
            </w:pPr>
            <w:r w:rsidRPr="006F1E0F">
              <w:rPr>
                <w:rFonts w:ascii="Consolas" w:hAnsi="Consolas"/>
              </w:rPr>
              <w:t>Provisioned</w:t>
            </w:r>
          </w:p>
        </w:tc>
        <w:tc>
          <w:tcPr>
            <w:tcW w:w="4680" w:type="dxa"/>
          </w:tcPr>
          <w:p w14:paraId="033468A8" w14:textId="77777777" w:rsidR="008538C6" w:rsidRDefault="008538C6" w:rsidP="00184FCF">
            <w:r>
              <w:t>NFAM is Provisioned</w:t>
            </w:r>
          </w:p>
        </w:tc>
      </w:tr>
      <w:tr w:rsidR="008538C6" w:rsidRPr="00106C17" w14:paraId="6DE069FD" w14:textId="77777777" w:rsidTr="00184FCF">
        <w:tc>
          <w:tcPr>
            <w:tcW w:w="990" w:type="dxa"/>
          </w:tcPr>
          <w:p w14:paraId="625B688E" w14:textId="77777777" w:rsidR="008538C6" w:rsidRDefault="008538C6" w:rsidP="00184FCF">
            <w:r>
              <w:lastRenderedPageBreak/>
              <w:t>?</w:t>
            </w:r>
          </w:p>
        </w:tc>
        <w:tc>
          <w:tcPr>
            <w:tcW w:w="2790" w:type="dxa"/>
          </w:tcPr>
          <w:p w14:paraId="67C70C8E" w14:textId="77777777" w:rsidR="008538C6" w:rsidRPr="006F1E0F" w:rsidRDefault="008538C6" w:rsidP="00184FCF">
            <w:pPr>
              <w:rPr>
                <w:rFonts w:ascii="Consolas" w:hAnsi="Consolas"/>
              </w:rPr>
            </w:pPr>
            <w:proofErr w:type="spellStart"/>
            <w:r w:rsidRPr="006F1E0F">
              <w:rPr>
                <w:rFonts w:ascii="Consolas" w:hAnsi="Consolas"/>
              </w:rPr>
              <w:t>FactoryKeyPaired</w:t>
            </w:r>
            <w:proofErr w:type="spellEnd"/>
          </w:p>
        </w:tc>
        <w:tc>
          <w:tcPr>
            <w:tcW w:w="4680" w:type="dxa"/>
          </w:tcPr>
          <w:p w14:paraId="5A39939A" w14:textId="77777777" w:rsidR="008538C6" w:rsidRDefault="008538C6" w:rsidP="00184FCF">
            <w:r>
              <w:t>Factory Key Card(s) paired to vehicle</w:t>
            </w:r>
          </w:p>
        </w:tc>
      </w:tr>
    </w:tbl>
    <w:p w14:paraId="554EF017" w14:textId="77777777" w:rsidR="008538C6" w:rsidRDefault="008538C6" w:rsidP="008538C6">
      <w:pPr>
        <w:pStyle w:val="REDataType"/>
        <w:rPr>
          <w:highlight w:val="green"/>
        </w:rPr>
      </w:pPr>
      <w:bookmarkStart w:id="455" w:name="_8a4d5abcb5fa8d3f797ec8fba6bb1932"/>
      <w:r w:rsidRPr="007F2C21">
        <w:t>Ext1_CardType_ET</w:t>
      </w:r>
      <w:bookmarkEnd w:id="455"/>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0A4455D1" w14:textId="77777777" w:rsidTr="00184FCF">
        <w:trPr>
          <w:trHeight w:val="350"/>
          <w:tblHeader/>
        </w:trPr>
        <w:tc>
          <w:tcPr>
            <w:tcW w:w="990" w:type="dxa"/>
            <w:shd w:val="pct20" w:color="auto" w:fill="FFFFFF"/>
            <w:vAlign w:val="center"/>
          </w:tcPr>
          <w:p w14:paraId="505D92D2" w14:textId="77777777" w:rsidR="008538C6" w:rsidRPr="00643D15" w:rsidRDefault="008538C6" w:rsidP="00184FCF">
            <w:pPr>
              <w:jc w:val="center"/>
              <w:rPr>
                <w:b/>
              </w:rPr>
            </w:pPr>
            <w:r>
              <w:rPr>
                <w:b/>
              </w:rPr>
              <w:t>Value</w:t>
            </w:r>
          </w:p>
        </w:tc>
        <w:tc>
          <w:tcPr>
            <w:tcW w:w="2790" w:type="dxa"/>
            <w:shd w:val="pct20" w:color="auto" w:fill="FFFFFF"/>
            <w:vAlign w:val="center"/>
          </w:tcPr>
          <w:p w14:paraId="30D674C8" w14:textId="77777777" w:rsidR="008538C6" w:rsidRPr="00643D15" w:rsidRDefault="008538C6" w:rsidP="00184FCF">
            <w:pPr>
              <w:jc w:val="center"/>
              <w:rPr>
                <w:b/>
              </w:rPr>
            </w:pPr>
            <w:r>
              <w:rPr>
                <w:b/>
              </w:rPr>
              <w:t>Name</w:t>
            </w:r>
          </w:p>
        </w:tc>
        <w:tc>
          <w:tcPr>
            <w:tcW w:w="4680" w:type="dxa"/>
            <w:shd w:val="pct20" w:color="auto" w:fill="FFFFFF"/>
          </w:tcPr>
          <w:p w14:paraId="2E4AE51D" w14:textId="77777777" w:rsidR="008538C6" w:rsidRPr="00643D15" w:rsidRDefault="008538C6" w:rsidP="00184FCF">
            <w:pPr>
              <w:jc w:val="center"/>
              <w:rPr>
                <w:b/>
              </w:rPr>
            </w:pPr>
            <w:r>
              <w:rPr>
                <w:b/>
              </w:rPr>
              <w:t>Description</w:t>
            </w:r>
          </w:p>
        </w:tc>
      </w:tr>
      <w:tr w:rsidR="008538C6" w:rsidRPr="00106C17" w14:paraId="726CCA5B" w14:textId="77777777" w:rsidTr="00184FCF">
        <w:tc>
          <w:tcPr>
            <w:tcW w:w="990" w:type="dxa"/>
          </w:tcPr>
          <w:p w14:paraId="7A9CE2F4" w14:textId="77777777" w:rsidR="008538C6" w:rsidRDefault="008538C6" w:rsidP="00184FCF">
            <w:r>
              <w:t>[0]</w:t>
            </w:r>
          </w:p>
        </w:tc>
        <w:tc>
          <w:tcPr>
            <w:tcW w:w="2790" w:type="dxa"/>
          </w:tcPr>
          <w:p w14:paraId="6FBB9509"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0A5177C7" w14:textId="77777777" w:rsidR="00206F6A" w:rsidRDefault="00206F6A"/>
        </w:tc>
      </w:tr>
      <w:tr w:rsidR="008538C6" w:rsidRPr="00106C17" w14:paraId="6CC5758A" w14:textId="77777777" w:rsidTr="00184FCF">
        <w:tc>
          <w:tcPr>
            <w:tcW w:w="990" w:type="dxa"/>
          </w:tcPr>
          <w:p w14:paraId="529C06AF" w14:textId="77777777" w:rsidR="008538C6" w:rsidRDefault="008538C6" w:rsidP="00184FCF">
            <w:r>
              <w:t>[3]</w:t>
            </w:r>
          </w:p>
        </w:tc>
        <w:tc>
          <w:tcPr>
            <w:tcW w:w="2790" w:type="dxa"/>
          </w:tcPr>
          <w:p w14:paraId="46B94AB4" w14:textId="77777777" w:rsidR="008538C6" w:rsidRPr="006F1E0F" w:rsidRDefault="008538C6" w:rsidP="00184FCF">
            <w:pPr>
              <w:rPr>
                <w:rFonts w:ascii="Consolas" w:hAnsi="Consolas"/>
              </w:rPr>
            </w:pPr>
            <w:r w:rsidRPr="006F1E0F">
              <w:rPr>
                <w:rFonts w:ascii="Consolas" w:hAnsi="Consolas"/>
              </w:rPr>
              <w:t>CCC</w:t>
            </w:r>
          </w:p>
        </w:tc>
        <w:tc>
          <w:tcPr>
            <w:tcW w:w="4680" w:type="dxa"/>
          </w:tcPr>
          <w:p w14:paraId="4D73C125" w14:textId="77777777" w:rsidR="00206F6A" w:rsidRDefault="00206F6A"/>
        </w:tc>
      </w:tr>
      <w:tr w:rsidR="008538C6" w:rsidRPr="00106C17" w14:paraId="2B327EB2" w14:textId="77777777" w:rsidTr="00184FCF">
        <w:tc>
          <w:tcPr>
            <w:tcW w:w="990" w:type="dxa"/>
          </w:tcPr>
          <w:p w14:paraId="6E3B2BD0" w14:textId="77777777" w:rsidR="008538C6" w:rsidRDefault="008538C6" w:rsidP="00184FCF">
            <w:r>
              <w:t>[5]</w:t>
            </w:r>
          </w:p>
        </w:tc>
        <w:tc>
          <w:tcPr>
            <w:tcW w:w="2790" w:type="dxa"/>
          </w:tcPr>
          <w:p w14:paraId="6F0CADFD" w14:textId="77777777" w:rsidR="008538C6" w:rsidRPr="006F1E0F" w:rsidRDefault="008538C6" w:rsidP="00184FCF">
            <w:pPr>
              <w:rPr>
                <w:rFonts w:ascii="Consolas" w:hAnsi="Consolas"/>
              </w:rPr>
            </w:pPr>
            <w:r w:rsidRPr="006F1E0F">
              <w:rPr>
                <w:rFonts w:ascii="Consolas" w:hAnsi="Consolas"/>
              </w:rPr>
              <w:t>Card</w:t>
            </w:r>
          </w:p>
        </w:tc>
        <w:tc>
          <w:tcPr>
            <w:tcW w:w="4680" w:type="dxa"/>
          </w:tcPr>
          <w:p w14:paraId="547BC49C" w14:textId="77777777" w:rsidR="00206F6A" w:rsidRDefault="00206F6A"/>
        </w:tc>
      </w:tr>
    </w:tbl>
    <w:p w14:paraId="4B334D54" w14:textId="77777777" w:rsidR="008538C6" w:rsidRDefault="008538C6" w:rsidP="008538C6">
      <w:pPr>
        <w:pStyle w:val="REDataType"/>
        <w:rPr>
          <w:highlight w:val="green"/>
        </w:rPr>
      </w:pPr>
      <w:bookmarkStart w:id="456" w:name="_21e770ae7d43fd22c9799148451297c6"/>
      <w:r w:rsidRPr="007F2C21">
        <w:t>Ext1_Card_Infield_D_Stat_ET</w:t>
      </w:r>
      <w:bookmarkEnd w:id="456"/>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5A86EC12" w14:textId="77777777" w:rsidTr="00184FCF">
        <w:trPr>
          <w:trHeight w:val="350"/>
          <w:tblHeader/>
        </w:trPr>
        <w:tc>
          <w:tcPr>
            <w:tcW w:w="990" w:type="dxa"/>
            <w:shd w:val="pct20" w:color="auto" w:fill="FFFFFF"/>
            <w:vAlign w:val="center"/>
          </w:tcPr>
          <w:p w14:paraId="0A2A611E" w14:textId="77777777" w:rsidR="008538C6" w:rsidRPr="00643D15" w:rsidRDefault="008538C6" w:rsidP="00184FCF">
            <w:pPr>
              <w:jc w:val="center"/>
              <w:rPr>
                <w:b/>
              </w:rPr>
            </w:pPr>
            <w:r>
              <w:rPr>
                <w:b/>
              </w:rPr>
              <w:t>Value</w:t>
            </w:r>
          </w:p>
        </w:tc>
        <w:tc>
          <w:tcPr>
            <w:tcW w:w="2790" w:type="dxa"/>
            <w:shd w:val="pct20" w:color="auto" w:fill="FFFFFF"/>
            <w:vAlign w:val="center"/>
          </w:tcPr>
          <w:p w14:paraId="16DC67F6" w14:textId="77777777" w:rsidR="008538C6" w:rsidRPr="00643D15" w:rsidRDefault="008538C6" w:rsidP="00184FCF">
            <w:pPr>
              <w:jc w:val="center"/>
              <w:rPr>
                <w:b/>
              </w:rPr>
            </w:pPr>
            <w:r>
              <w:rPr>
                <w:b/>
              </w:rPr>
              <w:t>Name</w:t>
            </w:r>
          </w:p>
        </w:tc>
        <w:tc>
          <w:tcPr>
            <w:tcW w:w="4680" w:type="dxa"/>
            <w:shd w:val="pct20" w:color="auto" w:fill="FFFFFF"/>
          </w:tcPr>
          <w:p w14:paraId="208CF45A" w14:textId="77777777" w:rsidR="008538C6" w:rsidRPr="00643D15" w:rsidRDefault="008538C6" w:rsidP="00184FCF">
            <w:pPr>
              <w:jc w:val="center"/>
              <w:rPr>
                <w:b/>
              </w:rPr>
            </w:pPr>
            <w:r>
              <w:rPr>
                <w:b/>
              </w:rPr>
              <w:t>Description</w:t>
            </w:r>
          </w:p>
        </w:tc>
      </w:tr>
      <w:tr w:rsidR="008538C6" w:rsidRPr="00106C17" w14:paraId="45B19954" w14:textId="77777777" w:rsidTr="00184FCF">
        <w:tc>
          <w:tcPr>
            <w:tcW w:w="990" w:type="dxa"/>
          </w:tcPr>
          <w:p w14:paraId="051B6468" w14:textId="77777777" w:rsidR="008538C6" w:rsidRDefault="008538C6" w:rsidP="00184FCF">
            <w:r>
              <w:t>[0]</w:t>
            </w:r>
          </w:p>
        </w:tc>
        <w:tc>
          <w:tcPr>
            <w:tcW w:w="2790" w:type="dxa"/>
          </w:tcPr>
          <w:p w14:paraId="06E7928C" w14:textId="77777777" w:rsidR="008538C6" w:rsidRPr="006F1E0F" w:rsidRDefault="008538C6" w:rsidP="00184FCF">
            <w:pPr>
              <w:rPr>
                <w:rFonts w:ascii="Consolas" w:hAnsi="Consolas"/>
              </w:rPr>
            </w:pPr>
            <w:proofErr w:type="spellStart"/>
            <w:r w:rsidRPr="006F1E0F">
              <w:rPr>
                <w:rFonts w:ascii="Consolas" w:hAnsi="Consolas"/>
              </w:rPr>
              <w:t>OutOfField</w:t>
            </w:r>
            <w:proofErr w:type="spellEnd"/>
          </w:p>
        </w:tc>
        <w:tc>
          <w:tcPr>
            <w:tcW w:w="4680" w:type="dxa"/>
          </w:tcPr>
          <w:p w14:paraId="7CEDB123" w14:textId="77777777" w:rsidR="00206F6A" w:rsidRDefault="00206F6A"/>
        </w:tc>
      </w:tr>
      <w:tr w:rsidR="008538C6" w:rsidRPr="00106C17" w14:paraId="19824E03" w14:textId="77777777" w:rsidTr="00184FCF">
        <w:tc>
          <w:tcPr>
            <w:tcW w:w="990" w:type="dxa"/>
          </w:tcPr>
          <w:p w14:paraId="4954110B" w14:textId="77777777" w:rsidR="008538C6" w:rsidRDefault="008538C6" w:rsidP="00184FCF">
            <w:r>
              <w:t>[3]</w:t>
            </w:r>
          </w:p>
        </w:tc>
        <w:tc>
          <w:tcPr>
            <w:tcW w:w="2790" w:type="dxa"/>
          </w:tcPr>
          <w:p w14:paraId="391EB18E" w14:textId="77777777" w:rsidR="008538C6" w:rsidRPr="006F1E0F" w:rsidRDefault="008538C6" w:rsidP="00184FCF">
            <w:pPr>
              <w:rPr>
                <w:rFonts w:ascii="Consolas" w:hAnsi="Consolas"/>
              </w:rPr>
            </w:pPr>
            <w:proofErr w:type="spellStart"/>
            <w:r w:rsidRPr="006F1E0F">
              <w:rPr>
                <w:rFonts w:ascii="Consolas" w:hAnsi="Consolas"/>
              </w:rPr>
              <w:t>InField</w:t>
            </w:r>
            <w:proofErr w:type="spellEnd"/>
          </w:p>
        </w:tc>
        <w:tc>
          <w:tcPr>
            <w:tcW w:w="4680" w:type="dxa"/>
          </w:tcPr>
          <w:p w14:paraId="698E7744" w14:textId="77777777" w:rsidR="00206F6A" w:rsidRDefault="00206F6A"/>
        </w:tc>
      </w:tr>
    </w:tbl>
    <w:p w14:paraId="36F7888E" w14:textId="77777777" w:rsidR="008538C6" w:rsidRDefault="008538C6" w:rsidP="008538C6">
      <w:pPr>
        <w:pStyle w:val="REDataType"/>
        <w:rPr>
          <w:highlight w:val="green"/>
        </w:rPr>
      </w:pPr>
      <w:bookmarkStart w:id="457" w:name="_a7247190b4f22f97e1cbb0ea950da497"/>
      <w:r w:rsidRPr="007F2C21">
        <w:t>Ext1_FaultStatus_ET</w:t>
      </w:r>
      <w:bookmarkEnd w:id="457"/>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2AA5F31E" w14:textId="77777777" w:rsidTr="00184FCF">
        <w:trPr>
          <w:trHeight w:val="350"/>
          <w:tblHeader/>
        </w:trPr>
        <w:tc>
          <w:tcPr>
            <w:tcW w:w="990" w:type="dxa"/>
            <w:shd w:val="pct20" w:color="auto" w:fill="FFFFFF"/>
            <w:vAlign w:val="center"/>
          </w:tcPr>
          <w:p w14:paraId="513E83A8" w14:textId="77777777" w:rsidR="008538C6" w:rsidRPr="00643D15" w:rsidRDefault="008538C6" w:rsidP="00184FCF">
            <w:pPr>
              <w:jc w:val="center"/>
              <w:rPr>
                <w:b/>
              </w:rPr>
            </w:pPr>
            <w:r>
              <w:rPr>
                <w:b/>
              </w:rPr>
              <w:t>Value</w:t>
            </w:r>
          </w:p>
        </w:tc>
        <w:tc>
          <w:tcPr>
            <w:tcW w:w="2790" w:type="dxa"/>
            <w:shd w:val="pct20" w:color="auto" w:fill="FFFFFF"/>
            <w:vAlign w:val="center"/>
          </w:tcPr>
          <w:p w14:paraId="664D963A" w14:textId="77777777" w:rsidR="008538C6" w:rsidRPr="00643D15" w:rsidRDefault="008538C6" w:rsidP="00184FCF">
            <w:pPr>
              <w:jc w:val="center"/>
              <w:rPr>
                <w:b/>
              </w:rPr>
            </w:pPr>
            <w:r>
              <w:rPr>
                <w:b/>
              </w:rPr>
              <w:t>Name</w:t>
            </w:r>
          </w:p>
        </w:tc>
        <w:tc>
          <w:tcPr>
            <w:tcW w:w="4680" w:type="dxa"/>
            <w:shd w:val="pct20" w:color="auto" w:fill="FFFFFF"/>
          </w:tcPr>
          <w:p w14:paraId="498912E0" w14:textId="77777777" w:rsidR="008538C6" w:rsidRPr="00643D15" w:rsidRDefault="008538C6" w:rsidP="00184FCF">
            <w:pPr>
              <w:jc w:val="center"/>
              <w:rPr>
                <w:b/>
              </w:rPr>
            </w:pPr>
            <w:r>
              <w:rPr>
                <w:b/>
              </w:rPr>
              <w:t>Description</w:t>
            </w:r>
          </w:p>
        </w:tc>
      </w:tr>
      <w:tr w:rsidR="008538C6" w:rsidRPr="00106C17" w14:paraId="68431344" w14:textId="77777777" w:rsidTr="00184FCF">
        <w:tc>
          <w:tcPr>
            <w:tcW w:w="990" w:type="dxa"/>
          </w:tcPr>
          <w:p w14:paraId="3B6C9446" w14:textId="77777777" w:rsidR="008538C6" w:rsidRDefault="008538C6" w:rsidP="00184FCF">
            <w:r>
              <w:t>[0]</w:t>
            </w:r>
          </w:p>
        </w:tc>
        <w:tc>
          <w:tcPr>
            <w:tcW w:w="2790" w:type="dxa"/>
          </w:tcPr>
          <w:p w14:paraId="4F811B1E" w14:textId="77777777" w:rsidR="008538C6" w:rsidRPr="006F1E0F" w:rsidRDefault="008538C6" w:rsidP="00184FCF">
            <w:pPr>
              <w:rPr>
                <w:rFonts w:ascii="Consolas" w:hAnsi="Consolas"/>
              </w:rPr>
            </w:pPr>
            <w:r w:rsidRPr="006F1E0F">
              <w:rPr>
                <w:rFonts w:ascii="Consolas" w:hAnsi="Consolas"/>
              </w:rPr>
              <w:t>No fault</w:t>
            </w:r>
          </w:p>
        </w:tc>
        <w:tc>
          <w:tcPr>
            <w:tcW w:w="4680" w:type="dxa"/>
          </w:tcPr>
          <w:p w14:paraId="26FA3800" w14:textId="77777777" w:rsidR="00206F6A" w:rsidRDefault="00206F6A"/>
        </w:tc>
      </w:tr>
      <w:tr w:rsidR="008538C6" w:rsidRPr="00106C17" w14:paraId="064921A0" w14:textId="77777777" w:rsidTr="00184FCF">
        <w:tc>
          <w:tcPr>
            <w:tcW w:w="990" w:type="dxa"/>
          </w:tcPr>
          <w:p w14:paraId="70470B8A" w14:textId="77777777" w:rsidR="008538C6" w:rsidRDefault="008538C6" w:rsidP="00184FCF">
            <w:r>
              <w:t>[3]</w:t>
            </w:r>
          </w:p>
        </w:tc>
        <w:tc>
          <w:tcPr>
            <w:tcW w:w="2790" w:type="dxa"/>
          </w:tcPr>
          <w:p w14:paraId="7092A64A" w14:textId="77777777" w:rsidR="008538C6" w:rsidRPr="006F1E0F" w:rsidRDefault="008538C6" w:rsidP="00184FCF">
            <w:pPr>
              <w:rPr>
                <w:rFonts w:ascii="Consolas" w:hAnsi="Consolas"/>
              </w:rPr>
            </w:pPr>
            <w:r w:rsidRPr="006F1E0F">
              <w:rPr>
                <w:rFonts w:ascii="Consolas" w:hAnsi="Consolas"/>
              </w:rPr>
              <w:t>Module fault</w:t>
            </w:r>
          </w:p>
        </w:tc>
        <w:tc>
          <w:tcPr>
            <w:tcW w:w="4680" w:type="dxa"/>
          </w:tcPr>
          <w:p w14:paraId="45025A25" w14:textId="77777777" w:rsidR="00206F6A" w:rsidRDefault="00206F6A"/>
        </w:tc>
      </w:tr>
      <w:tr w:rsidR="008538C6" w:rsidRPr="00106C17" w14:paraId="0A12618E" w14:textId="77777777" w:rsidTr="00184FCF">
        <w:tc>
          <w:tcPr>
            <w:tcW w:w="990" w:type="dxa"/>
          </w:tcPr>
          <w:p w14:paraId="3E9BA4FB" w14:textId="77777777" w:rsidR="008538C6" w:rsidRDefault="008538C6" w:rsidP="00184FCF">
            <w:r>
              <w:t>[5]</w:t>
            </w:r>
          </w:p>
        </w:tc>
        <w:tc>
          <w:tcPr>
            <w:tcW w:w="2790" w:type="dxa"/>
          </w:tcPr>
          <w:p w14:paraId="74151150" w14:textId="77777777" w:rsidR="008538C6" w:rsidRPr="006F1E0F" w:rsidRDefault="008538C6" w:rsidP="00184FCF">
            <w:pPr>
              <w:rPr>
                <w:rFonts w:ascii="Consolas" w:hAnsi="Consolas"/>
              </w:rPr>
            </w:pPr>
            <w:r w:rsidRPr="006F1E0F">
              <w:rPr>
                <w:rFonts w:ascii="Consolas" w:hAnsi="Consolas"/>
              </w:rPr>
              <w:t>Voltage Fault</w:t>
            </w:r>
          </w:p>
        </w:tc>
        <w:tc>
          <w:tcPr>
            <w:tcW w:w="4680" w:type="dxa"/>
          </w:tcPr>
          <w:p w14:paraId="67462BFC" w14:textId="77777777" w:rsidR="00206F6A" w:rsidRDefault="00206F6A"/>
        </w:tc>
      </w:tr>
      <w:tr w:rsidR="008538C6" w:rsidRPr="00106C17" w14:paraId="0D07976B" w14:textId="77777777" w:rsidTr="00184FCF">
        <w:tc>
          <w:tcPr>
            <w:tcW w:w="990" w:type="dxa"/>
          </w:tcPr>
          <w:p w14:paraId="7E35337D" w14:textId="77777777" w:rsidR="008538C6" w:rsidRDefault="008538C6" w:rsidP="00184FCF">
            <w:r>
              <w:t>[6]</w:t>
            </w:r>
          </w:p>
        </w:tc>
        <w:tc>
          <w:tcPr>
            <w:tcW w:w="2790" w:type="dxa"/>
          </w:tcPr>
          <w:p w14:paraId="5A05375F" w14:textId="77777777" w:rsidR="008538C6" w:rsidRPr="006F1E0F" w:rsidRDefault="008538C6" w:rsidP="00184FCF">
            <w:pPr>
              <w:rPr>
                <w:rFonts w:ascii="Consolas" w:hAnsi="Consolas"/>
              </w:rPr>
            </w:pPr>
            <w:r w:rsidRPr="006F1E0F">
              <w:rPr>
                <w:rFonts w:ascii="Consolas" w:hAnsi="Consolas"/>
              </w:rPr>
              <w:t>Short Circuit</w:t>
            </w:r>
          </w:p>
        </w:tc>
        <w:tc>
          <w:tcPr>
            <w:tcW w:w="4680" w:type="dxa"/>
          </w:tcPr>
          <w:p w14:paraId="152A262F" w14:textId="77777777" w:rsidR="00206F6A" w:rsidRDefault="00206F6A"/>
        </w:tc>
      </w:tr>
    </w:tbl>
    <w:p w14:paraId="77489C24" w14:textId="77777777" w:rsidR="008538C6" w:rsidRDefault="008538C6" w:rsidP="008538C6">
      <w:pPr>
        <w:pStyle w:val="REDataType"/>
        <w:rPr>
          <w:highlight w:val="green"/>
        </w:rPr>
      </w:pPr>
      <w:bookmarkStart w:id="458" w:name="_5d4007c48272309c3218312f2197d8d7"/>
      <w:proofErr w:type="spellStart"/>
      <w:r w:rsidRPr="007F2C21">
        <w:t>FactoryResetRq_ET</w:t>
      </w:r>
      <w:bookmarkEnd w:id="458"/>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2BDF58C2" w14:textId="77777777" w:rsidTr="00184FCF">
        <w:trPr>
          <w:trHeight w:val="350"/>
          <w:tblHeader/>
        </w:trPr>
        <w:tc>
          <w:tcPr>
            <w:tcW w:w="990" w:type="dxa"/>
            <w:shd w:val="pct20" w:color="auto" w:fill="FFFFFF"/>
            <w:vAlign w:val="center"/>
          </w:tcPr>
          <w:p w14:paraId="379AFABA" w14:textId="77777777" w:rsidR="008538C6" w:rsidRPr="00643D15" w:rsidRDefault="008538C6" w:rsidP="00184FCF">
            <w:pPr>
              <w:jc w:val="center"/>
              <w:rPr>
                <w:b/>
              </w:rPr>
            </w:pPr>
            <w:r>
              <w:rPr>
                <w:b/>
              </w:rPr>
              <w:t>Value</w:t>
            </w:r>
          </w:p>
        </w:tc>
        <w:tc>
          <w:tcPr>
            <w:tcW w:w="2790" w:type="dxa"/>
            <w:shd w:val="pct20" w:color="auto" w:fill="FFFFFF"/>
            <w:vAlign w:val="center"/>
          </w:tcPr>
          <w:p w14:paraId="4F918FE8" w14:textId="77777777" w:rsidR="008538C6" w:rsidRPr="00643D15" w:rsidRDefault="008538C6" w:rsidP="00184FCF">
            <w:pPr>
              <w:jc w:val="center"/>
              <w:rPr>
                <w:b/>
              </w:rPr>
            </w:pPr>
            <w:r>
              <w:rPr>
                <w:b/>
              </w:rPr>
              <w:t>Name</w:t>
            </w:r>
          </w:p>
        </w:tc>
        <w:tc>
          <w:tcPr>
            <w:tcW w:w="4680" w:type="dxa"/>
            <w:shd w:val="pct20" w:color="auto" w:fill="FFFFFF"/>
          </w:tcPr>
          <w:p w14:paraId="1E4A850F" w14:textId="77777777" w:rsidR="008538C6" w:rsidRPr="00643D15" w:rsidRDefault="008538C6" w:rsidP="00184FCF">
            <w:pPr>
              <w:jc w:val="center"/>
              <w:rPr>
                <w:b/>
              </w:rPr>
            </w:pPr>
            <w:r>
              <w:rPr>
                <w:b/>
              </w:rPr>
              <w:t>Description</w:t>
            </w:r>
          </w:p>
        </w:tc>
      </w:tr>
      <w:tr w:rsidR="008538C6" w:rsidRPr="00106C17" w14:paraId="24B8FEC5" w14:textId="77777777" w:rsidTr="00184FCF">
        <w:tc>
          <w:tcPr>
            <w:tcW w:w="990" w:type="dxa"/>
          </w:tcPr>
          <w:p w14:paraId="325CC8D1" w14:textId="77777777" w:rsidR="008538C6" w:rsidRDefault="008538C6" w:rsidP="00184FCF">
            <w:r>
              <w:t>?</w:t>
            </w:r>
          </w:p>
        </w:tc>
        <w:tc>
          <w:tcPr>
            <w:tcW w:w="2790" w:type="dxa"/>
          </w:tcPr>
          <w:p w14:paraId="2C90D890" w14:textId="77777777" w:rsidR="008538C6" w:rsidRPr="006F1E0F" w:rsidRDefault="008538C6" w:rsidP="00184FCF">
            <w:pPr>
              <w:rPr>
                <w:rFonts w:ascii="Consolas" w:hAnsi="Consolas"/>
              </w:rPr>
            </w:pPr>
            <w:r w:rsidRPr="006F1E0F">
              <w:rPr>
                <w:rFonts w:ascii="Consolas" w:hAnsi="Consolas"/>
              </w:rPr>
              <w:t>Inactive</w:t>
            </w:r>
          </w:p>
        </w:tc>
        <w:tc>
          <w:tcPr>
            <w:tcW w:w="4680" w:type="dxa"/>
          </w:tcPr>
          <w:p w14:paraId="4BD0CF99" w14:textId="77777777" w:rsidR="00206F6A" w:rsidRDefault="00206F6A"/>
        </w:tc>
      </w:tr>
      <w:tr w:rsidR="008538C6" w:rsidRPr="00106C17" w14:paraId="2C0B0046" w14:textId="77777777" w:rsidTr="00184FCF">
        <w:tc>
          <w:tcPr>
            <w:tcW w:w="990" w:type="dxa"/>
          </w:tcPr>
          <w:p w14:paraId="68128B67" w14:textId="77777777" w:rsidR="008538C6" w:rsidRDefault="008538C6" w:rsidP="00184FCF">
            <w:r>
              <w:t>?</w:t>
            </w:r>
          </w:p>
        </w:tc>
        <w:tc>
          <w:tcPr>
            <w:tcW w:w="2790" w:type="dxa"/>
          </w:tcPr>
          <w:p w14:paraId="2A7AE555" w14:textId="77777777" w:rsidR="008538C6" w:rsidRPr="006F1E0F" w:rsidRDefault="008538C6" w:rsidP="00184FCF">
            <w:pPr>
              <w:rPr>
                <w:rFonts w:ascii="Consolas" w:hAnsi="Consolas"/>
              </w:rPr>
            </w:pPr>
            <w:proofErr w:type="spellStart"/>
            <w:r w:rsidRPr="006F1E0F">
              <w:rPr>
                <w:rFonts w:ascii="Consolas" w:hAnsi="Consolas"/>
              </w:rPr>
              <w:t>ResetFactoryDefaults</w:t>
            </w:r>
            <w:proofErr w:type="spellEnd"/>
          </w:p>
        </w:tc>
        <w:tc>
          <w:tcPr>
            <w:tcW w:w="4680" w:type="dxa"/>
          </w:tcPr>
          <w:p w14:paraId="47BCAB78" w14:textId="77777777" w:rsidR="00206F6A" w:rsidRDefault="00206F6A"/>
        </w:tc>
      </w:tr>
    </w:tbl>
    <w:p w14:paraId="3D164390" w14:textId="77777777" w:rsidR="008538C6" w:rsidRDefault="008538C6" w:rsidP="008538C6">
      <w:pPr>
        <w:pStyle w:val="REDataType"/>
        <w:rPr>
          <w:highlight w:val="green"/>
        </w:rPr>
      </w:pPr>
      <w:bookmarkStart w:id="459" w:name="_278c16cdc9117ab01767e55932a93261"/>
      <w:proofErr w:type="spellStart"/>
      <w:r w:rsidRPr="007F2C21">
        <w:t>Ignition_Status_ET</w:t>
      </w:r>
      <w:bookmarkEnd w:id="459"/>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30910F0F" w14:textId="77777777" w:rsidTr="00184FCF">
        <w:trPr>
          <w:trHeight w:val="350"/>
          <w:tblHeader/>
        </w:trPr>
        <w:tc>
          <w:tcPr>
            <w:tcW w:w="990" w:type="dxa"/>
            <w:shd w:val="pct20" w:color="auto" w:fill="FFFFFF"/>
            <w:vAlign w:val="center"/>
          </w:tcPr>
          <w:p w14:paraId="1A2AC5C1" w14:textId="77777777" w:rsidR="008538C6" w:rsidRPr="00643D15" w:rsidRDefault="008538C6" w:rsidP="00184FCF">
            <w:pPr>
              <w:jc w:val="center"/>
              <w:rPr>
                <w:b/>
              </w:rPr>
            </w:pPr>
            <w:r>
              <w:rPr>
                <w:b/>
              </w:rPr>
              <w:t>Value</w:t>
            </w:r>
          </w:p>
        </w:tc>
        <w:tc>
          <w:tcPr>
            <w:tcW w:w="2790" w:type="dxa"/>
            <w:shd w:val="pct20" w:color="auto" w:fill="FFFFFF"/>
            <w:vAlign w:val="center"/>
          </w:tcPr>
          <w:p w14:paraId="75F139CD" w14:textId="77777777" w:rsidR="008538C6" w:rsidRPr="00643D15" w:rsidRDefault="008538C6" w:rsidP="00184FCF">
            <w:pPr>
              <w:jc w:val="center"/>
              <w:rPr>
                <w:b/>
              </w:rPr>
            </w:pPr>
            <w:r>
              <w:rPr>
                <w:b/>
              </w:rPr>
              <w:t>Name</w:t>
            </w:r>
          </w:p>
        </w:tc>
        <w:tc>
          <w:tcPr>
            <w:tcW w:w="4680" w:type="dxa"/>
            <w:shd w:val="pct20" w:color="auto" w:fill="FFFFFF"/>
          </w:tcPr>
          <w:p w14:paraId="4243729F" w14:textId="77777777" w:rsidR="008538C6" w:rsidRPr="00643D15" w:rsidRDefault="008538C6" w:rsidP="00184FCF">
            <w:pPr>
              <w:jc w:val="center"/>
              <w:rPr>
                <w:b/>
              </w:rPr>
            </w:pPr>
            <w:r>
              <w:rPr>
                <w:b/>
              </w:rPr>
              <w:t>Description</w:t>
            </w:r>
          </w:p>
        </w:tc>
      </w:tr>
      <w:tr w:rsidR="008538C6" w:rsidRPr="00106C17" w14:paraId="63E7A15B" w14:textId="77777777" w:rsidTr="00184FCF">
        <w:tc>
          <w:tcPr>
            <w:tcW w:w="990" w:type="dxa"/>
          </w:tcPr>
          <w:p w14:paraId="47FB8F5C" w14:textId="77777777" w:rsidR="008538C6" w:rsidRDefault="008538C6" w:rsidP="00184FCF">
            <w:r>
              <w:t>?</w:t>
            </w:r>
          </w:p>
        </w:tc>
        <w:tc>
          <w:tcPr>
            <w:tcW w:w="2790" w:type="dxa"/>
          </w:tcPr>
          <w:p w14:paraId="18B79F41" w14:textId="77777777" w:rsidR="008538C6" w:rsidRPr="006F1E0F" w:rsidRDefault="008538C6" w:rsidP="00184FCF">
            <w:pPr>
              <w:rPr>
                <w:rFonts w:ascii="Consolas" w:hAnsi="Consolas"/>
              </w:rPr>
            </w:pPr>
            <w:r w:rsidRPr="006F1E0F">
              <w:rPr>
                <w:rFonts w:ascii="Consolas" w:hAnsi="Consolas"/>
              </w:rPr>
              <w:t>Unknown</w:t>
            </w:r>
          </w:p>
        </w:tc>
        <w:tc>
          <w:tcPr>
            <w:tcW w:w="4680" w:type="dxa"/>
          </w:tcPr>
          <w:p w14:paraId="57654A7E" w14:textId="77777777" w:rsidR="00206F6A" w:rsidRDefault="00206F6A"/>
        </w:tc>
      </w:tr>
      <w:tr w:rsidR="008538C6" w:rsidRPr="00106C17" w14:paraId="66603779" w14:textId="77777777" w:rsidTr="00184FCF">
        <w:tc>
          <w:tcPr>
            <w:tcW w:w="990" w:type="dxa"/>
          </w:tcPr>
          <w:p w14:paraId="48261B3E" w14:textId="77777777" w:rsidR="008538C6" w:rsidRDefault="008538C6" w:rsidP="00184FCF">
            <w:r>
              <w:t>?</w:t>
            </w:r>
          </w:p>
        </w:tc>
        <w:tc>
          <w:tcPr>
            <w:tcW w:w="2790" w:type="dxa"/>
          </w:tcPr>
          <w:p w14:paraId="78EFE4AC" w14:textId="77777777" w:rsidR="008538C6" w:rsidRPr="006F1E0F" w:rsidRDefault="008538C6" w:rsidP="00184FCF">
            <w:pPr>
              <w:rPr>
                <w:rFonts w:ascii="Consolas" w:hAnsi="Consolas"/>
              </w:rPr>
            </w:pPr>
            <w:r w:rsidRPr="006F1E0F">
              <w:rPr>
                <w:rFonts w:ascii="Consolas" w:hAnsi="Consolas"/>
              </w:rPr>
              <w:t>Off</w:t>
            </w:r>
          </w:p>
        </w:tc>
        <w:tc>
          <w:tcPr>
            <w:tcW w:w="4680" w:type="dxa"/>
          </w:tcPr>
          <w:p w14:paraId="2624A1CF" w14:textId="77777777" w:rsidR="00206F6A" w:rsidRDefault="00206F6A"/>
        </w:tc>
      </w:tr>
      <w:tr w:rsidR="008538C6" w:rsidRPr="00106C17" w14:paraId="4DACECCB" w14:textId="77777777" w:rsidTr="00184FCF">
        <w:tc>
          <w:tcPr>
            <w:tcW w:w="990" w:type="dxa"/>
          </w:tcPr>
          <w:p w14:paraId="143CFC6B" w14:textId="77777777" w:rsidR="008538C6" w:rsidRDefault="008538C6" w:rsidP="00184FCF">
            <w:r>
              <w:t>?</w:t>
            </w:r>
          </w:p>
        </w:tc>
        <w:tc>
          <w:tcPr>
            <w:tcW w:w="2790" w:type="dxa"/>
          </w:tcPr>
          <w:p w14:paraId="02AC5816" w14:textId="77777777" w:rsidR="008538C6" w:rsidRPr="006F1E0F" w:rsidRDefault="008538C6" w:rsidP="00184FCF">
            <w:pPr>
              <w:rPr>
                <w:rFonts w:ascii="Consolas" w:hAnsi="Consolas"/>
              </w:rPr>
            </w:pPr>
            <w:r w:rsidRPr="006F1E0F">
              <w:rPr>
                <w:rFonts w:ascii="Consolas" w:hAnsi="Consolas"/>
              </w:rPr>
              <w:t>Accessory</w:t>
            </w:r>
          </w:p>
        </w:tc>
        <w:tc>
          <w:tcPr>
            <w:tcW w:w="4680" w:type="dxa"/>
          </w:tcPr>
          <w:p w14:paraId="28BBF4D9" w14:textId="77777777" w:rsidR="00206F6A" w:rsidRDefault="00206F6A"/>
        </w:tc>
      </w:tr>
      <w:tr w:rsidR="008538C6" w:rsidRPr="00106C17" w14:paraId="5735379F" w14:textId="77777777" w:rsidTr="00184FCF">
        <w:tc>
          <w:tcPr>
            <w:tcW w:w="990" w:type="dxa"/>
          </w:tcPr>
          <w:p w14:paraId="7E050EEB" w14:textId="77777777" w:rsidR="008538C6" w:rsidRDefault="008538C6" w:rsidP="00184FCF">
            <w:r>
              <w:t>?</w:t>
            </w:r>
          </w:p>
        </w:tc>
        <w:tc>
          <w:tcPr>
            <w:tcW w:w="2790" w:type="dxa"/>
          </w:tcPr>
          <w:p w14:paraId="231A5225" w14:textId="77777777" w:rsidR="008538C6" w:rsidRPr="006F1E0F" w:rsidRDefault="008538C6" w:rsidP="00184FCF">
            <w:pPr>
              <w:rPr>
                <w:rFonts w:ascii="Consolas" w:hAnsi="Consolas"/>
              </w:rPr>
            </w:pPr>
            <w:r w:rsidRPr="006F1E0F">
              <w:rPr>
                <w:rFonts w:ascii="Consolas" w:hAnsi="Consolas"/>
              </w:rPr>
              <w:t>Run</w:t>
            </w:r>
          </w:p>
        </w:tc>
        <w:tc>
          <w:tcPr>
            <w:tcW w:w="4680" w:type="dxa"/>
          </w:tcPr>
          <w:p w14:paraId="43CE2A2F" w14:textId="77777777" w:rsidR="00206F6A" w:rsidRDefault="00206F6A"/>
        </w:tc>
      </w:tr>
      <w:tr w:rsidR="008538C6" w:rsidRPr="00106C17" w14:paraId="3DBCD506" w14:textId="77777777" w:rsidTr="00184FCF">
        <w:tc>
          <w:tcPr>
            <w:tcW w:w="990" w:type="dxa"/>
          </w:tcPr>
          <w:p w14:paraId="2FA3B3D7" w14:textId="77777777" w:rsidR="008538C6" w:rsidRDefault="008538C6" w:rsidP="00184FCF">
            <w:r>
              <w:t>?</w:t>
            </w:r>
          </w:p>
        </w:tc>
        <w:tc>
          <w:tcPr>
            <w:tcW w:w="2790" w:type="dxa"/>
          </w:tcPr>
          <w:p w14:paraId="36371A38" w14:textId="77777777" w:rsidR="008538C6" w:rsidRPr="006F1E0F" w:rsidRDefault="008538C6" w:rsidP="00184FCF">
            <w:pPr>
              <w:rPr>
                <w:rFonts w:ascii="Consolas" w:hAnsi="Consolas"/>
              </w:rPr>
            </w:pPr>
            <w:r w:rsidRPr="006F1E0F">
              <w:rPr>
                <w:rFonts w:ascii="Consolas" w:hAnsi="Consolas"/>
              </w:rPr>
              <w:t>Start</w:t>
            </w:r>
          </w:p>
        </w:tc>
        <w:tc>
          <w:tcPr>
            <w:tcW w:w="4680" w:type="dxa"/>
          </w:tcPr>
          <w:p w14:paraId="7AF5AB62" w14:textId="77777777" w:rsidR="00206F6A" w:rsidRDefault="00206F6A"/>
        </w:tc>
      </w:tr>
      <w:tr w:rsidR="008538C6" w:rsidRPr="00106C17" w14:paraId="3C2C7AE9" w14:textId="77777777" w:rsidTr="00184FCF">
        <w:tc>
          <w:tcPr>
            <w:tcW w:w="990" w:type="dxa"/>
          </w:tcPr>
          <w:p w14:paraId="10451BED" w14:textId="77777777" w:rsidR="008538C6" w:rsidRDefault="008538C6" w:rsidP="00184FCF">
            <w:r>
              <w:t>?</w:t>
            </w:r>
          </w:p>
        </w:tc>
        <w:tc>
          <w:tcPr>
            <w:tcW w:w="2790" w:type="dxa"/>
          </w:tcPr>
          <w:p w14:paraId="464D1748" w14:textId="77777777" w:rsidR="008538C6" w:rsidRPr="006F1E0F" w:rsidRDefault="008538C6" w:rsidP="00184FCF">
            <w:pPr>
              <w:rPr>
                <w:rFonts w:ascii="Consolas" w:hAnsi="Consolas"/>
              </w:rPr>
            </w:pPr>
            <w:r w:rsidRPr="006F1E0F">
              <w:rPr>
                <w:rFonts w:ascii="Consolas" w:hAnsi="Consolas"/>
              </w:rPr>
              <w:t>Invalid</w:t>
            </w:r>
          </w:p>
        </w:tc>
        <w:tc>
          <w:tcPr>
            <w:tcW w:w="4680" w:type="dxa"/>
          </w:tcPr>
          <w:p w14:paraId="16830A3D" w14:textId="77777777" w:rsidR="00206F6A" w:rsidRDefault="00206F6A"/>
        </w:tc>
      </w:tr>
    </w:tbl>
    <w:p w14:paraId="117411B1" w14:textId="77777777" w:rsidR="008538C6" w:rsidRDefault="008538C6" w:rsidP="008538C6">
      <w:pPr>
        <w:pStyle w:val="REDataType"/>
        <w:rPr>
          <w:highlight w:val="green"/>
        </w:rPr>
      </w:pPr>
      <w:bookmarkStart w:id="460" w:name="_1c9e769345df1eda83e96b6639c68065"/>
      <w:proofErr w:type="spellStart"/>
      <w:r w:rsidRPr="007F2C21">
        <w:t>LOCK_DBLLock_ALLUNLOCK_ALLUNLOCK_DRV_ET</w:t>
      </w:r>
      <w:bookmarkEnd w:id="460"/>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1A70B652" w14:textId="77777777" w:rsidTr="00184FCF">
        <w:trPr>
          <w:trHeight w:val="350"/>
          <w:tblHeader/>
        </w:trPr>
        <w:tc>
          <w:tcPr>
            <w:tcW w:w="990" w:type="dxa"/>
            <w:shd w:val="pct20" w:color="auto" w:fill="FFFFFF"/>
            <w:vAlign w:val="center"/>
          </w:tcPr>
          <w:p w14:paraId="2CD76CFF" w14:textId="77777777" w:rsidR="008538C6" w:rsidRPr="00643D15" w:rsidRDefault="008538C6" w:rsidP="00184FCF">
            <w:pPr>
              <w:jc w:val="center"/>
              <w:rPr>
                <w:b/>
              </w:rPr>
            </w:pPr>
            <w:r>
              <w:rPr>
                <w:b/>
              </w:rPr>
              <w:t>Value</w:t>
            </w:r>
          </w:p>
        </w:tc>
        <w:tc>
          <w:tcPr>
            <w:tcW w:w="2790" w:type="dxa"/>
            <w:shd w:val="pct20" w:color="auto" w:fill="FFFFFF"/>
            <w:vAlign w:val="center"/>
          </w:tcPr>
          <w:p w14:paraId="5F7D473B" w14:textId="77777777" w:rsidR="008538C6" w:rsidRPr="00643D15" w:rsidRDefault="008538C6" w:rsidP="00184FCF">
            <w:pPr>
              <w:jc w:val="center"/>
              <w:rPr>
                <w:b/>
              </w:rPr>
            </w:pPr>
            <w:r>
              <w:rPr>
                <w:b/>
              </w:rPr>
              <w:t>Name</w:t>
            </w:r>
          </w:p>
        </w:tc>
        <w:tc>
          <w:tcPr>
            <w:tcW w:w="4680" w:type="dxa"/>
            <w:shd w:val="pct20" w:color="auto" w:fill="FFFFFF"/>
          </w:tcPr>
          <w:p w14:paraId="64227F0B" w14:textId="77777777" w:rsidR="008538C6" w:rsidRPr="00643D15" w:rsidRDefault="008538C6" w:rsidP="00184FCF">
            <w:pPr>
              <w:jc w:val="center"/>
              <w:rPr>
                <w:b/>
              </w:rPr>
            </w:pPr>
            <w:r>
              <w:rPr>
                <w:b/>
              </w:rPr>
              <w:t>Description</w:t>
            </w:r>
          </w:p>
        </w:tc>
      </w:tr>
    </w:tbl>
    <w:p w14:paraId="710F1BC9" w14:textId="77777777" w:rsidR="008538C6" w:rsidRDefault="008538C6" w:rsidP="008538C6">
      <w:pPr>
        <w:pStyle w:val="REDataType"/>
        <w:rPr>
          <w:highlight w:val="green"/>
        </w:rPr>
      </w:pPr>
      <w:bookmarkStart w:id="461" w:name="_40a0bdd83af45ae4834809e8e873ae30"/>
      <w:proofErr w:type="spellStart"/>
      <w:r w:rsidRPr="007F2C21">
        <w:t>LifeCycMdeDActl_ET</w:t>
      </w:r>
      <w:bookmarkEnd w:id="461"/>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08D11AA3" w14:textId="77777777" w:rsidTr="00184FCF">
        <w:trPr>
          <w:trHeight w:val="350"/>
          <w:tblHeader/>
        </w:trPr>
        <w:tc>
          <w:tcPr>
            <w:tcW w:w="990" w:type="dxa"/>
            <w:shd w:val="pct20" w:color="auto" w:fill="FFFFFF"/>
            <w:vAlign w:val="center"/>
          </w:tcPr>
          <w:p w14:paraId="6BA9F078" w14:textId="77777777" w:rsidR="008538C6" w:rsidRPr="00643D15" w:rsidRDefault="008538C6" w:rsidP="00184FCF">
            <w:pPr>
              <w:jc w:val="center"/>
              <w:rPr>
                <w:b/>
              </w:rPr>
            </w:pPr>
            <w:r>
              <w:rPr>
                <w:b/>
              </w:rPr>
              <w:t>Value</w:t>
            </w:r>
          </w:p>
        </w:tc>
        <w:tc>
          <w:tcPr>
            <w:tcW w:w="2790" w:type="dxa"/>
            <w:shd w:val="pct20" w:color="auto" w:fill="FFFFFF"/>
            <w:vAlign w:val="center"/>
          </w:tcPr>
          <w:p w14:paraId="717B0E92" w14:textId="77777777" w:rsidR="008538C6" w:rsidRPr="00643D15" w:rsidRDefault="008538C6" w:rsidP="00184FCF">
            <w:pPr>
              <w:jc w:val="center"/>
              <w:rPr>
                <w:b/>
              </w:rPr>
            </w:pPr>
            <w:r>
              <w:rPr>
                <w:b/>
              </w:rPr>
              <w:t>Name</w:t>
            </w:r>
          </w:p>
        </w:tc>
        <w:tc>
          <w:tcPr>
            <w:tcW w:w="4680" w:type="dxa"/>
            <w:shd w:val="pct20" w:color="auto" w:fill="FFFFFF"/>
          </w:tcPr>
          <w:p w14:paraId="18EAF54C" w14:textId="77777777" w:rsidR="008538C6" w:rsidRPr="00643D15" w:rsidRDefault="008538C6" w:rsidP="00184FCF">
            <w:pPr>
              <w:jc w:val="center"/>
              <w:rPr>
                <w:b/>
              </w:rPr>
            </w:pPr>
            <w:r>
              <w:rPr>
                <w:b/>
              </w:rPr>
              <w:t>Description</w:t>
            </w:r>
          </w:p>
        </w:tc>
      </w:tr>
      <w:tr w:rsidR="008538C6" w:rsidRPr="00106C17" w14:paraId="72D66D34" w14:textId="77777777" w:rsidTr="00184FCF">
        <w:tc>
          <w:tcPr>
            <w:tcW w:w="990" w:type="dxa"/>
          </w:tcPr>
          <w:p w14:paraId="58F79144" w14:textId="77777777" w:rsidR="008538C6" w:rsidRDefault="008538C6" w:rsidP="00184FCF">
            <w:r>
              <w:t>?</w:t>
            </w:r>
          </w:p>
        </w:tc>
        <w:tc>
          <w:tcPr>
            <w:tcW w:w="2790" w:type="dxa"/>
          </w:tcPr>
          <w:p w14:paraId="2C8CC46E" w14:textId="77777777" w:rsidR="008538C6" w:rsidRPr="006F1E0F" w:rsidRDefault="008538C6" w:rsidP="00184FCF">
            <w:pPr>
              <w:rPr>
                <w:rFonts w:ascii="Consolas" w:hAnsi="Consolas"/>
              </w:rPr>
            </w:pPr>
            <w:r w:rsidRPr="006F1E0F">
              <w:rPr>
                <w:rFonts w:ascii="Consolas" w:hAnsi="Consolas"/>
              </w:rPr>
              <w:t>Normal</w:t>
            </w:r>
          </w:p>
        </w:tc>
        <w:tc>
          <w:tcPr>
            <w:tcW w:w="4680" w:type="dxa"/>
          </w:tcPr>
          <w:p w14:paraId="2F588AED" w14:textId="77777777" w:rsidR="00206F6A" w:rsidRDefault="00206F6A"/>
        </w:tc>
      </w:tr>
      <w:tr w:rsidR="008538C6" w:rsidRPr="00106C17" w14:paraId="2BD9FF63" w14:textId="77777777" w:rsidTr="00184FCF">
        <w:tc>
          <w:tcPr>
            <w:tcW w:w="990" w:type="dxa"/>
          </w:tcPr>
          <w:p w14:paraId="27284C31" w14:textId="77777777" w:rsidR="008538C6" w:rsidRDefault="008538C6" w:rsidP="00184FCF">
            <w:r>
              <w:t>?</w:t>
            </w:r>
          </w:p>
        </w:tc>
        <w:tc>
          <w:tcPr>
            <w:tcW w:w="2790" w:type="dxa"/>
          </w:tcPr>
          <w:p w14:paraId="4FFFC7A5" w14:textId="77777777" w:rsidR="008538C6" w:rsidRPr="006F1E0F" w:rsidRDefault="008538C6" w:rsidP="00184FCF">
            <w:pPr>
              <w:rPr>
                <w:rFonts w:ascii="Consolas" w:hAnsi="Consolas"/>
              </w:rPr>
            </w:pPr>
            <w:r w:rsidRPr="006F1E0F">
              <w:rPr>
                <w:rFonts w:ascii="Consolas" w:hAnsi="Consolas"/>
              </w:rPr>
              <w:t>Factory</w:t>
            </w:r>
          </w:p>
        </w:tc>
        <w:tc>
          <w:tcPr>
            <w:tcW w:w="4680" w:type="dxa"/>
          </w:tcPr>
          <w:p w14:paraId="229AE899" w14:textId="77777777" w:rsidR="00206F6A" w:rsidRDefault="00206F6A"/>
        </w:tc>
      </w:tr>
      <w:tr w:rsidR="008538C6" w:rsidRPr="00106C17" w14:paraId="629B50E7" w14:textId="77777777" w:rsidTr="00184FCF">
        <w:tc>
          <w:tcPr>
            <w:tcW w:w="990" w:type="dxa"/>
          </w:tcPr>
          <w:p w14:paraId="65274F94" w14:textId="77777777" w:rsidR="008538C6" w:rsidRDefault="008538C6" w:rsidP="00184FCF">
            <w:r>
              <w:t>?</w:t>
            </w:r>
          </w:p>
        </w:tc>
        <w:tc>
          <w:tcPr>
            <w:tcW w:w="2790" w:type="dxa"/>
          </w:tcPr>
          <w:p w14:paraId="3024E012" w14:textId="77777777" w:rsidR="008538C6" w:rsidRPr="006F1E0F" w:rsidRDefault="008538C6" w:rsidP="00184FCF">
            <w:pPr>
              <w:rPr>
                <w:rFonts w:ascii="Consolas" w:hAnsi="Consolas"/>
              </w:rPr>
            </w:pPr>
            <w:proofErr w:type="spellStart"/>
            <w:r w:rsidRPr="006F1E0F">
              <w:rPr>
                <w:rFonts w:ascii="Consolas" w:hAnsi="Consolas"/>
              </w:rPr>
              <w:t>NotUsed</w:t>
            </w:r>
            <w:proofErr w:type="spellEnd"/>
          </w:p>
        </w:tc>
        <w:tc>
          <w:tcPr>
            <w:tcW w:w="4680" w:type="dxa"/>
          </w:tcPr>
          <w:p w14:paraId="11B4DD52" w14:textId="77777777" w:rsidR="00206F6A" w:rsidRDefault="00206F6A"/>
        </w:tc>
      </w:tr>
      <w:tr w:rsidR="008538C6" w:rsidRPr="00106C17" w14:paraId="12185E7C" w14:textId="77777777" w:rsidTr="00184FCF">
        <w:tc>
          <w:tcPr>
            <w:tcW w:w="990" w:type="dxa"/>
          </w:tcPr>
          <w:p w14:paraId="7B7B9E02" w14:textId="77777777" w:rsidR="008538C6" w:rsidRDefault="008538C6" w:rsidP="00184FCF">
            <w:r>
              <w:lastRenderedPageBreak/>
              <w:t>?</w:t>
            </w:r>
          </w:p>
        </w:tc>
        <w:tc>
          <w:tcPr>
            <w:tcW w:w="2790" w:type="dxa"/>
          </w:tcPr>
          <w:p w14:paraId="5069A8BD" w14:textId="77777777" w:rsidR="008538C6" w:rsidRPr="006F1E0F" w:rsidRDefault="008538C6" w:rsidP="00184FCF">
            <w:pPr>
              <w:rPr>
                <w:rFonts w:ascii="Consolas" w:hAnsi="Consolas"/>
              </w:rPr>
            </w:pPr>
            <w:r w:rsidRPr="006F1E0F">
              <w:rPr>
                <w:rFonts w:ascii="Consolas" w:hAnsi="Consolas"/>
              </w:rPr>
              <w:t>Transport</w:t>
            </w:r>
          </w:p>
        </w:tc>
        <w:tc>
          <w:tcPr>
            <w:tcW w:w="4680" w:type="dxa"/>
          </w:tcPr>
          <w:p w14:paraId="007B37CD" w14:textId="77777777" w:rsidR="00206F6A" w:rsidRDefault="00206F6A"/>
        </w:tc>
      </w:tr>
    </w:tbl>
    <w:p w14:paraId="4BED7890" w14:textId="77777777" w:rsidR="008538C6" w:rsidRDefault="008538C6" w:rsidP="008538C6">
      <w:pPr>
        <w:pStyle w:val="REDataType"/>
        <w:rPr>
          <w:highlight w:val="green"/>
        </w:rPr>
      </w:pPr>
      <w:bookmarkStart w:id="462" w:name="_49ea3b5734108a666c26eac0dd238d3d"/>
      <w:proofErr w:type="spellStart"/>
      <w:r w:rsidRPr="007F2C21">
        <w:t>LongShortNull_D_ET</w:t>
      </w:r>
      <w:bookmarkEnd w:id="462"/>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43B8D176" w14:textId="77777777" w:rsidTr="00184FCF">
        <w:trPr>
          <w:trHeight w:val="350"/>
          <w:tblHeader/>
        </w:trPr>
        <w:tc>
          <w:tcPr>
            <w:tcW w:w="990" w:type="dxa"/>
            <w:shd w:val="pct20" w:color="auto" w:fill="FFFFFF"/>
            <w:vAlign w:val="center"/>
          </w:tcPr>
          <w:p w14:paraId="70371685" w14:textId="77777777" w:rsidR="008538C6" w:rsidRPr="00643D15" w:rsidRDefault="008538C6" w:rsidP="00184FCF">
            <w:pPr>
              <w:jc w:val="center"/>
              <w:rPr>
                <w:b/>
              </w:rPr>
            </w:pPr>
            <w:r>
              <w:rPr>
                <w:b/>
              </w:rPr>
              <w:t>Value</w:t>
            </w:r>
          </w:p>
        </w:tc>
        <w:tc>
          <w:tcPr>
            <w:tcW w:w="2790" w:type="dxa"/>
            <w:shd w:val="pct20" w:color="auto" w:fill="FFFFFF"/>
            <w:vAlign w:val="center"/>
          </w:tcPr>
          <w:p w14:paraId="0C67EB8C" w14:textId="77777777" w:rsidR="008538C6" w:rsidRPr="00643D15" w:rsidRDefault="008538C6" w:rsidP="00184FCF">
            <w:pPr>
              <w:jc w:val="center"/>
              <w:rPr>
                <w:b/>
              </w:rPr>
            </w:pPr>
            <w:r>
              <w:rPr>
                <w:b/>
              </w:rPr>
              <w:t>Name</w:t>
            </w:r>
          </w:p>
        </w:tc>
        <w:tc>
          <w:tcPr>
            <w:tcW w:w="4680" w:type="dxa"/>
            <w:shd w:val="pct20" w:color="auto" w:fill="FFFFFF"/>
          </w:tcPr>
          <w:p w14:paraId="09C41DD3" w14:textId="77777777" w:rsidR="008538C6" w:rsidRPr="00643D15" w:rsidRDefault="008538C6" w:rsidP="00184FCF">
            <w:pPr>
              <w:jc w:val="center"/>
              <w:rPr>
                <w:b/>
              </w:rPr>
            </w:pPr>
            <w:r>
              <w:rPr>
                <w:b/>
              </w:rPr>
              <w:t>Description</w:t>
            </w:r>
          </w:p>
        </w:tc>
      </w:tr>
      <w:tr w:rsidR="008538C6" w:rsidRPr="00106C17" w14:paraId="7FFCF509" w14:textId="77777777" w:rsidTr="00184FCF">
        <w:tc>
          <w:tcPr>
            <w:tcW w:w="990" w:type="dxa"/>
          </w:tcPr>
          <w:p w14:paraId="24488358" w14:textId="77777777" w:rsidR="008538C6" w:rsidRDefault="008538C6" w:rsidP="00184FCF">
            <w:r>
              <w:t>?</w:t>
            </w:r>
          </w:p>
        </w:tc>
        <w:tc>
          <w:tcPr>
            <w:tcW w:w="2790" w:type="dxa"/>
          </w:tcPr>
          <w:p w14:paraId="0CE39AE4"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12B9E117" w14:textId="77777777" w:rsidR="00206F6A" w:rsidRDefault="00206F6A"/>
        </w:tc>
      </w:tr>
      <w:tr w:rsidR="008538C6" w:rsidRPr="00106C17" w14:paraId="53200A26" w14:textId="77777777" w:rsidTr="00184FCF">
        <w:tc>
          <w:tcPr>
            <w:tcW w:w="990" w:type="dxa"/>
          </w:tcPr>
          <w:p w14:paraId="265157A0" w14:textId="77777777" w:rsidR="008538C6" w:rsidRDefault="008538C6" w:rsidP="00184FCF">
            <w:r>
              <w:t>?</w:t>
            </w:r>
          </w:p>
        </w:tc>
        <w:tc>
          <w:tcPr>
            <w:tcW w:w="2790" w:type="dxa"/>
          </w:tcPr>
          <w:p w14:paraId="199B6A9F" w14:textId="77777777" w:rsidR="008538C6" w:rsidRPr="006F1E0F" w:rsidRDefault="008538C6" w:rsidP="00184FCF">
            <w:pPr>
              <w:rPr>
                <w:rFonts w:ascii="Consolas" w:hAnsi="Consolas"/>
              </w:rPr>
            </w:pPr>
            <w:r w:rsidRPr="006F1E0F">
              <w:rPr>
                <w:rFonts w:ascii="Consolas" w:hAnsi="Consolas"/>
              </w:rPr>
              <w:t>Short</w:t>
            </w:r>
          </w:p>
        </w:tc>
        <w:tc>
          <w:tcPr>
            <w:tcW w:w="4680" w:type="dxa"/>
          </w:tcPr>
          <w:p w14:paraId="7A5612E6" w14:textId="77777777" w:rsidR="00206F6A" w:rsidRDefault="00206F6A"/>
        </w:tc>
      </w:tr>
      <w:tr w:rsidR="008538C6" w:rsidRPr="00106C17" w14:paraId="1115559D" w14:textId="77777777" w:rsidTr="00184FCF">
        <w:tc>
          <w:tcPr>
            <w:tcW w:w="990" w:type="dxa"/>
          </w:tcPr>
          <w:p w14:paraId="0F3232BE" w14:textId="77777777" w:rsidR="008538C6" w:rsidRDefault="008538C6" w:rsidP="00184FCF">
            <w:r>
              <w:t>?</w:t>
            </w:r>
          </w:p>
        </w:tc>
        <w:tc>
          <w:tcPr>
            <w:tcW w:w="2790" w:type="dxa"/>
          </w:tcPr>
          <w:p w14:paraId="13D15BD2" w14:textId="77777777" w:rsidR="008538C6" w:rsidRPr="006F1E0F" w:rsidRDefault="008538C6" w:rsidP="00184FCF">
            <w:pPr>
              <w:rPr>
                <w:rFonts w:ascii="Consolas" w:hAnsi="Consolas"/>
              </w:rPr>
            </w:pPr>
            <w:r w:rsidRPr="006F1E0F">
              <w:rPr>
                <w:rFonts w:ascii="Consolas" w:hAnsi="Consolas"/>
              </w:rPr>
              <w:t>Long</w:t>
            </w:r>
          </w:p>
        </w:tc>
        <w:tc>
          <w:tcPr>
            <w:tcW w:w="4680" w:type="dxa"/>
          </w:tcPr>
          <w:p w14:paraId="61BC54FD" w14:textId="77777777" w:rsidR="00206F6A" w:rsidRDefault="00206F6A"/>
        </w:tc>
      </w:tr>
    </w:tbl>
    <w:p w14:paraId="7A822A7E" w14:textId="77777777" w:rsidR="008538C6" w:rsidRDefault="008538C6" w:rsidP="008538C6">
      <w:pPr>
        <w:pStyle w:val="REDataType"/>
        <w:rPr>
          <w:highlight w:val="green"/>
        </w:rPr>
      </w:pPr>
      <w:bookmarkStart w:id="463" w:name="_2c3d6edeba71e8dc9abddbbda8cdd3af"/>
      <w:proofErr w:type="spellStart"/>
      <w:r w:rsidRPr="007F2C21">
        <w:t>ModemAuthrzDStat_ET</w:t>
      </w:r>
      <w:bookmarkEnd w:id="463"/>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01B66F1A" w14:textId="77777777" w:rsidTr="00184FCF">
        <w:trPr>
          <w:trHeight w:val="350"/>
          <w:tblHeader/>
        </w:trPr>
        <w:tc>
          <w:tcPr>
            <w:tcW w:w="990" w:type="dxa"/>
            <w:shd w:val="pct20" w:color="auto" w:fill="FFFFFF"/>
            <w:vAlign w:val="center"/>
          </w:tcPr>
          <w:p w14:paraId="6EA52865" w14:textId="77777777" w:rsidR="008538C6" w:rsidRPr="00643D15" w:rsidRDefault="008538C6" w:rsidP="00184FCF">
            <w:pPr>
              <w:jc w:val="center"/>
              <w:rPr>
                <w:b/>
              </w:rPr>
            </w:pPr>
            <w:r>
              <w:rPr>
                <w:b/>
              </w:rPr>
              <w:t>Value</w:t>
            </w:r>
          </w:p>
        </w:tc>
        <w:tc>
          <w:tcPr>
            <w:tcW w:w="2790" w:type="dxa"/>
            <w:shd w:val="pct20" w:color="auto" w:fill="FFFFFF"/>
            <w:vAlign w:val="center"/>
          </w:tcPr>
          <w:p w14:paraId="510B9803" w14:textId="77777777" w:rsidR="008538C6" w:rsidRPr="00643D15" w:rsidRDefault="008538C6" w:rsidP="00184FCF">
            <w:pPr>
              <w:jc w:val="center"/>
              <w:rPr>
                <w:b/>
              </w:rPr>
            </w:pPr>
            <w:r>
              <w:rPr>
                <w:b/>
              </w:rPr>
              <w:t>Name</w:t>
            </w:r>
          </w:p>
        </w:tc>
        <w:tc>
          <w:tcPr>
            <w:tcW w:w="4680" w:type="dxa"/>
            <w:shd w:val="pct20" w:color="auto" w:fill="FFFFFF"/>
          </w:tcPr>
          <w:p w14:paraId="44D38587" w14:textId="77777777" w:rsidR="008538C6" w:rsidRPr="00643D15" w:rsidRDefault="008538C6" w:rsidP="00184FCF">
            <w:pPr>
              <w:jc w:val="center"/>
              <w:rPr>
                <w:b/>
              </w:rPr>
            </w:pPr>
            <w:r>
              <w:rPr>
                <w:b/>
              </w:rPr>
              <w:t>Description</w:t>
            </w:r>
          </w:p>
        </w:tc>
      </w:tr>
      <w:tr w:rsidR="008538C6" w:rsidRPr="00106C17" w14:paraId="79355CE3" w14:textId="77777777" w:rsidTr="00184FCF">
        <w:tc>
          <w:tcPr>
            <w:tcW w:w="990" w:type="dxa"/>
          </w:tcPr>
          <w:p w14:paraId="4ED0F0DE" w14:textId="77777777" w:rsidR="008538C6" w:rsidRDefault="008538C6" w:rsidP="00184FCF">
            <w:r>
              <w:t>?</w:t>
            </w:r>
          </w:p>
        </w:tc>
        <w:tc>
          <w:tcPr>
            <w:tcW w:w="2790" w:type="dxa"/>
          </w:tcPr>
          <w:p w14:paraId="40B545E0" w14:textId="77777777" w:rsidR="008538C6" w:rsidRPr="006F1E0F" w:rsidRDefault="008538C6" w:rsidP="00184FCF">
            <w:pPr>
              <w:rPr>
                <w:rFonts w:ascii="Consolas" w:hAnsi="Consolas"/>
              </w:rPr>
            </w:pPr>
            <w:proofErr w:type="spellStart"/>
            <w:r w:rsidRPr="006F1E0F">
              <w:rPr>
                <w:rFonts w:ascii="Consolas" w:hAnsi="Consolas"/>
              </w:rPr>
              <w:t>NotAuthorized</w:t>
            </w:r>
            <w:proofErr w:type="spellEnd"/>
          </w:p>
        </w:tc>
        <w:tc>
          <w:tcPr>
            <w:tcW w:w="4680" w:type="dxa"/>
          </w:tcPr>
          <w:p w14:paraId="054668F6" w14:textId="77777777" w:rsidR="00206F6A" w:rsidRDefault="00206F6A"/>
        </w:tc>
      </w:tr>
      <w:tr w:rsidR="008538C6" w:rsidRPr="00106C17" w14:paraId="388E2CF8" w14:textId="77777777" w:rsidTr="00184FCF">
        <w:tc>
          <w:tcPr>
            <w:tcW w:w="990" w:type="dxa"/>
          </w:tcPr>
          <w:p w14:paraId="0F396129" w14:textId="77777777" w:rsidR="008538C6" w:rsidRDefault="008538C6" w:rsidP="00184FCF">
            <w:r>
              <w:t>?</w:t>
            </w:r>
          </w:p>
        </w:tc>
        <w:tc>
          <w:tcPr>
            <w:tcW w:w="2790" w:type="dxa"/>
          </w:tcPr>
          <w:p w14:paraId="27511C91" w14:textId="77777777" w:rsidR="008538C6" w:rsidRPr="006F1E0F" w:rsidRDefault="008538C6" w:rsidP="00184FCF">
            <w:pPr>
              <w:rPr>
                <w:rFonts w:ascii="Consolas" w:hAnsi="Consolas"/>
              </w:rPr>
            </w:pPr>
            <w:r w:rsidRPr="006F1E0F">
              <w:rPr>
                <w:rFonts w:ascii="Consolas" w:hAnsi="Consolas"/>
              </w:rPr>
              <w:t>Authorized</w:t>
            </w:r>
          </w:p>
        </w:tc>
        <w:tc>
          <w:tcPr>
            <w:tcW w:w="4680" w:type="dxa"/>
          </w:tcPr>
          <w:p w14:paraId="6DC1A2C4" w14:textId="77777777" w:rsidR="00206F6A" w:rsidRDefault="00206F6A"/>
        </w:tc>
      </w:tr>
      <w:tr w:rsidR="008538C6" w:rsidRPr="00106C17" w14:paraId="5D8AAD8D" w14:textId="77777777" w:rsidTr="00184FCF">
        <w:tc>
          <w:tcPr>
            <w:tcW w:w="990" w:type="dxa"/>
          </w:tcPr>
          <w:p w14:paraId="415FF1FF" w14:textId="77777777" w:rsidR="008538C6" w:rsidRDefault="008538C6" w:rsidP="00184FCF">
            <w:r>
              <w:t>?</w:t>
            </w:r>
          </w:p>
        </w:tc>
        <w:tc>
          <w:tcPr>
            <w:tcW w:w="2790" w:type="dxa"/>
          </w:tcPr>
          <w:p w14:paraId="18D39D8E" w14:textId="77777777" w:rsidR="008538C6" w:rsidRPr="006F1E0F" w:rsidRDefault="008538C6" w:rsidP="00184FCF">
            <w:pPr>
              <w:rPr>
                <w:rFonts w:ascii="Consolas" w:hAnsi="Consolas"/>
              </w:rPr>
            </w:pPr>
            <w:proofErr w:type="spellStart"/>
            <w:r w:rsidRPr="006F1E0F">
              <w:rPr>
                <w:rFonts w:ascii="Consolas" w:hAnsi="Consolas"/>
              </w:rPr>
              <w:t>RemoveKeys</w:t>
            </w:r>
            <w:proofErr w:type="spellEnd"/>
          </w:p>
        </w:tc>
        <w:tc>
          <w:tcPr>
            <w:tcW w:w="4680" w:type="dxa"/>
          </w:tcPr>
          <w:p w14:paraId="095002DE" w14:textId="77777777" w:rsidR="00206F6A" w:rsidRDefault="00206F6A"/>
        </w:tc>
      </w:tr>
      <w:tr w:rsidR="008538C6" w:rsidRPr="00106C17" w14:paraId="0BE74964" w14:textId="77777777" w:rsidTr="00184FCF">
        <w:tc>
          <w:tcPr>
            <w:tcW w:w="990" w:type="dxa"/>
          </w:tcPr>
          <w:p w14:paraId="2C30EF30" w14:textId="77777777" w:rsidR="008538C6" w:rsidRDefault="008538C6" w:rsidP="00184FCF">
            <w:r>
              <w:t>?</w:t>
            </w:r>
          </w:p>
        </w:tc>
        <w:tc>
          <w:tcPr>
            <w:tcW w:w="2790" w:type="dxa"/>
          </w:tcPr>
          <w:p w14:paraId="6C54CCAA" w14:textId="77777777" w:rsidR="008538C6" w:rsidRPr="006F1E0F" w:rsidRDefault="008538C6" w:rsidP="00184FCF">
            <w:pPr>
              <w:rPr>
                <w:rFonts w:ascii="Consolas" w:hAnsi="Consolas"/>
              </w:rPr>
            </w:pPr>
            <w:proofErr w:type="spellStart"/>
            <w:r w:rsidRPr="006F1E0F">
              <w:rPr>
                <w:rFonts w:ascii="Consolas" w:hAnsi="Consolas"/>
              </w:rPr>
              <w:t>NotUsed</w:t>
            </w:r>
            <w:proofErr w:type="spellEnd"/>
          </w:p>
        </w:tc>
        <w:tc>
          <w:tcPr>
            <w:tcW w:w="4680" w:type="dxa"/>
          </w:tcPr>
          <w:p w14:paraId="0C3C99DC" w14:textId="77777777" w:rsidR="00206F6A" w:rsidRDefault="00206F6A"/>
        </w:tc>
      </w:tr>
    </w:tbl>
    <w:p w14:paraId="42F74B35" w14:textId="77777777" w:rsidR="008538C6" w:rsidRDefault="008538C6" w:rsidP="008538C6">
      <w:pPr>
        <w:pStyle w:val="REDataType"/>
        <w:rPr>
          <w:highlight w:val="green"/>
        </w:rPr>
      </w:pPr>
      <w:bookmarkStart w:id="464" w:name="_519cccc0570c7b0fcbd8d311db62c31f"/>
      <w:proofErr w:type="spellStart"/>
      <w:r w:rsidRPr="007F2C21">
        <w:t>ModemResetDRq_ET</w:t>
      </w:r>
      <w:bookmarkEnd w:id="464"/>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5100D835" w14:textId="77777777" w:rsidTr="00184FCF">
        <w:trPr>
          <w:trHeight w:val="350"/>
          <w:tblHeader/>
        </w:trPr>
        <w:tc>
          <w:tcPr>
            <w:tcW w:w="990" w:type="dxa"/>
            <w:shd w:val="pct20" w:color="auto" w:fill="FFFFFF"/>
            <w:vAlign w:val="center"/>
          </w:tcPr>
          <w:p w14:paraId="240D0DD7" w14:textId="77777777" w:rsidR="008538C6" w:rsidRPr="00643D15" w:rsidRDefault="008538C6" w:rsidP="00184FCF">
            <w:pPr>
              <w:jc w:val="center"/>
              <w:rPr>
                <w:b/>
              </w:rPr>
            </w:pPr>
            <w:r>
              <w:rPr>
                <w:b/>
              </w:rPr>
              <w:t>Value</w:t>
            </w:r>
          </w:p>
        </w:tc>
        <w:tc>
          <w:tcPr>
            <w:tcW w:w="2790" w:type="dxa"/>
            <w:shd w:val="pct20" w:color="auto" w:fill="FFFFFF"/>
            <w:vAlign w:val="center"/>
          </w:tcPr>
          <w:p w14:paraId="23D8C5ED" w14:textId="77777777" w:rsidR="008538C6" w:rsidRPr="00643D15" w:rsidRDefault="008538C6" w:rsidP="00184FCF">
            <w:pPr>
              <w:jc w:val="center"/>
              <w:rPr>
                <w:b/>
              </w:rPr>
            </w:pPr>
            <w:r>
              <w:rPr>
                <w:b/>
              </w:rPr>
              <w:t>Name</w:t>
            </w:r>
          </w:p>
        </w:tc>
        <w:tc>
          <w:tcPr>
            <w:tcW w:w="4680" w:type="dxa"/>
            <w:shd w:val="pct20" w:color="auto" w:fill="FFFFFF"/>
          </w:tcPr>
          <w:p w14:paraId="4E2DE040" w14:textId="77777777" w:rsidR="008538C6" w:rsidRPr="00643D15" w:rsidRDefault="008538C6" w:rsidP="00184FCF">
            <w:pPr>
              <w:jc w:val="center"/>
              <w:rPr>
                <w:b/>
              </w:rPr>
            </w:pPr>
            <w:r>
              <w:rPr>
                <w:b/>
              </w:rPr>
              <w:t>Description</w:t>
            </w:r>
          </w:p>
        </w:tc>
      </w:tr>
      <w:tr w:rsidR="008538C6" w:rsidRPr="00106C17" w14:paraId="622F2F87" w14:textId="77777777" w:rsidTr="00184FCF">
        <w:tc>
          <w:tcPr>
            <w:tcW w:w="990" w:type="dxa"/>
          </w:tcPr>
          <w:p w14:paraId="287344BE" w14:textId="77777777" w:rsidR="008538C6" w:rsidRDefault="008538C6" w:rsidP="00184FCF">
            <w:r>
              <w:t>?</w:t>
            </w:r>
          </w:p>
        </w:tc>
        <w:tc>
          <w:tcPr>
            <w:tcW w:w="2790" w:type="dxa"/>
          </w:tcPr>
          <w:p w14:paraId="6920FE8B"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31D20C50" w14:textId="77777777" w:rsidR="00206F6A" w:rsidRDefault="00206F6A"/>
        </w:tc>
      </w:tr>
      <w:tr w:rsidR="008538C6" w:rsidRPr="00106C17" w14:paraId="1471F2B0" w14:textId="77777777" w:rsidTr="00184FCF">
        <w:tc>
          <w:tcPr>
            <w:tcW w:w="990" w:type="dxa"/>
          </w:tcPr>
          <w:p w14:paraId="473F3F69" w14:textId="77777777" w:rsidR="008538C6" w:rsidRDefault="008538C6" w:rsidP="00184FCF">
            <w:r>
              <w:t>?</w:t>
            </w:r>
          </w:p>
        </w:tc>
        <w:tc>
          <w:tcPr>
            <w:tcW w:w="2790" w:type="dxa"/>
          </w:tcPr>
          <w:p w14:paraId="6070722A" w14:textId="77777777" w:rsidR="008538C6" w:rsidRPr="006F1E0F" w:rsidRDefault="008538C6" w:rsidP="00184FCF">
            <w:pPr>
              <w:rPr>
                <w:rFonts w:ascii="Consolas" w:hAnsi="Consolas"/>
              </w:rPr>
            </w:pPr>
            <w:proofErr w:type="spellStart"/>
            <w:r w:rsidRPr="006F1E0F">
              <w:rPr>
                <w:rFonts w:ascii="Consolas" w:hAnsi="Consolas"/>
              </w:rPr>
              <w:t>WifiHotSpotReset</w:t>
            </w:r>
            <w:proofErr w:type="spellEnd"/>
          </w:p>
        </w:tc>
        <w:tc>
          <w:tcPr>
            <w:tcW w:w="4680" w:type="dxa"/>
          </w:tcPr>
          <w:p w14:paraId="54D898FD" w14:textId="77777777" w:rsidR="00206F6A" w:rsidRDefault="00206F6A"/>
        </w:tc>
      </w:tr>
      <w:tr w:rsidR="008538C6" w:rsidRPr="00106C17" w14:paraId="63A74ADF" w14:textId="77777777" w:rsidTr="00184FCF">
        <w:tc>
          <w:tcPr>
            <w:tcW w:w="990" w:type="dxa"/>
          </w:tcPr>
          <w:p w14:paraId="7277F611" w14:textId="77777777" w:rsidR="008538C6" w:rsidRDefault="008538C6" w:rsidP="00184FCF">
            <w:r>
              <w:t>?</w:t>
            </w:r>
          </w:p>
        </w:tc>
        <w:tc>
          <w:tcPr>
            <w:tcW w:w="2790" w:type="dxa"/>
          </w:tcPr>
          <w:p w14:paraId="7F27E9DA" w14:textId="77777777" w:rsidR="008538C6" w:rsidRPr="006F1E0F" w:rsidRDefault="008538C6" w:rsidP="00184FCF">
            <w:pPr>
              <w:rPr>
                <w:rFonts w:ascii="Consolas" w:hAnsi="Consolas"/>
              </w:rPr>
            </w:pPr>
            <w:proofErr w:type="spellStart"/>
            <w:r w:rsidRPr="006F1E0F">
              <w:rPr>
                <w:rFonts w:ascii="Consolas" w:hAnsi="Consolas"/>
              </w:rPr>
              <w:t>PaakReset</w:t>
            </w:r>
            <w:proofErr w:type="spellEnd"/>
          </w:p>
        </w:tc>
        <w:tc>
          <w:tcPr>
            <w:tcW w:w="4680" w:type="dxa"/>
          </w:tcPr>
          <w:p w14:paraId="39433DD1" w14:textId="77777777" w:rsidR="00206F6A" w:rsidRDefault="00206F6A"/>
        </w:tc>
      </w:tr>
      <w:tr w:rsidR="008538C6" w:rsidRPr="00106C17" w14:paraId="3E9C5202" w14:textId="77777777" w:rsidTr="00184FCF">
        <w:tc>
          <w:tcPr>
            <w:tcW w:w="990" w:type="dxa"/>
          </w:tcPr>
          <w:p w14:paraId="23F045F3" w14:textId="77777777" w:rsidR="008538C6" w:rsidRDefault="008538C6" w:rsidP="00184FCF">
            <w:r>
              <w:t>?</w:t>
            </w:r>
          </w:p>
        </w:tc>
        <w:tc>
          <w:tcPr>
            <w:tcW w:w="2790" w:type="dxa"/>
          </w:tcPr>
          <w:p w14:paraId="53B83532" w14:textId="77777777" w:rsidR="008538C6" w:rsidRPr="006F1E0F" w:rsidRDefault="008538C6" w:rsidP="00184FCF">
            <w:pPr>
              <w:rPr>
                <w:rFonts w:ascii="Consolas" w:hAnsi="Consolas"/>
              </w:rPr>
            </w:pPr>
            <w:proofErr w:type="spellStart"/>
            <w:r w:rsidRPr="006F1E0F">
              <w:rPr>
                <w:rFonts w:ascii="Consolas" w:hAnsi="Consolas"/>
              </w:rPr>
              <w:t>OnlineTrafficReset</w:t>
            </w:r>
            <w:proofErr w:type="spellEnd"/>
          </w:p>
        </w:tc>
        <w:tc>
          <w:tcPr>
            <w:tcW w:w="4680" w:type="dxa"/>
          </w:tcPr>
          <w:p w14:paraId="5CDDA8A9" w14:textId="77777777" w:rsidR="00206F6A" w:rsidRDefault="00206F6A"/>
        </w:tc>
      </w:tr>
      <w:tr w:rsidR="008538C6" w:rsidRPr="00106C17" w14:paraId="6E09F660" w14:textId="77777777" w:rsidTr="00184FCF">
        <w:tc>
          <w:tcPr>
            <w:tcW w:w="990" w:type="dxa"/>
          </w:tcPr>
          <w:p w14:paraId="0E02DED0" w14:textId="77777777" w:rsidR="008538C6" w:rsidRDefault="008538C6" w:rsidP="00184FCF">
            <w:r>
              <w:t>?</w:t>
            </w:r>
          </w:p>
        </w:tc>
        <w:tc>
          <w:tcPr>
            <w:tcW w:w="2790" w:type="dxa"/>
          </w:tcPr>
          <w:p w14:paraId="1F2A7B00" w14:textId="77777777" w:rsidR="008538C6" w:rsidRPr="006F1E0F" w:rsidRDefault="008538C6" w:rsidP="00184FCF">
            <w:pPr>
              <w:rPr>
                <w:rFonts w:ascii="Consolas" w:hAnsi="Consolas"/>
              </w:rPr>
            </w:pPr>
            <w:proofErr w:type="spellStart"/>
            <w:r w:rsidRPr="006F1E0F">
              <w:rPr>
                <w:rFonts w:ascii="Consolas" w:hAnsi="Consolas"/>
              </w:rPr>
              <w:t>CcsReset</w:t>
            </w:r>
            <w:proofErr w:type="spellEnd"/>
          </w:p>
        </w:tc>
        <w:tc>
          <w:tcPr>
            <w:tcW w:w="4680" w:type="dxa"/>
          </w:tcPr>
          <w:p w14:paraId="3BBD73A3" w14:textId="77777777" w:rsidR="00206F6A" w:rsidRDefault="00206F6A"/>
        </w:tc>
      </w:tr>
      <w:tr w:rsidR="008538C6" w:rsidRPr="00106C17" w14:paraId="48F4654E" w14:textId="77777777" w:rsidTr="00184FCF">
        <w:tc>
          <w:tcPr>
            <w:tcW w:w="990" w:type="dxa"/>
          </w:tcPr>
          <w:p w14:paraId="0F3DA9A1" w14:textId="77777777" w:rsidR="008538C6" w:rsidRDefault="008538C6" w:rsidP="00184FCF">
            <w:r>
              <w:t>?</w:t>
            </w:r>
          </w:p>
        </w:tc>
        <w:tc>
          <w:tcPr>
            <w:tcW w:w="2790" w:type="dxa"/>
          </w:tcPr>
          <w:p w14:paraId="4BA13691" w14:textId="77777777" w:rsidR="008538C6" w:rsidRPr="006F1E0F" w:rsidRDefault="008538C6" w:rsidP="00184FCF">
            <w:pPr>
              <w:rPr>
                <w:rFonts w:ascii="Consolas" w:hAnsi="Consolas"/>
              </w:rPr>
            </w:pPr>
            <w:r w:rsidRPr="006F1E0F">
              <w:rPr>
                <w:rFonts w:ascii="Consolas" w:hAnsi="Consolas"/>
              </w:rPr>
              <w:t>BrandConnectReset1</w:t>
            </w:r>
          </w:p>
        </w:tc>
        <w:tc>
          <w:tcPr>
            <w:tcW w:w="4680" w:type="dxa"/>
          </w:tcPr>
          <w:p w14:paraId="02B7318B" w14:textId="77777777" w:rsidR="00206F6A" w:rsidRDefault="00206F6A"/>
        </w:tc>
      </w:tr>
      <w:tr w:rsidR="008538C6" w:rsidRPr="00106C17" w14:paraId="55063FDB" w14:textId="77777777" w:rsidTr="00184FCF">
        <w:tc>
          <w:tcPr>
            <w:tcW w:w="990" w:type="dxa"/>
          </w:tcPr>
          <w:p w14:paraId="62DF49F0" w14:textId="77777777" w:rsidR="008538C6" w:rsidRDefault="008538C6" w:rsidP="00184FCF">
            <w:r>
              <w:t>?</w:t>
            </w:r>
          </w:p>
        </w:tc>
        <w:tc>
          <w:tcPr>
            <w:tcW w:w="2790" w:type="dxa"/>
          </w:tcPr>
          <w:p w14:paraId="2B245C8C" w14:textId="77777777" w:rsidR="008538C6" w:rsidRPr="006F1E0F" w:rsidRDefault="008538C6" w:rsidP="00184FCF">
            <w:pPr>
              <w:rPr>
                <w:rFonts w:ascii="Consolas" w:hAnsi="Consolas"/>
              </w:rPr>
            </w:pPr>
            <w:r w:rsidRPr="006F1E0F">
              <w:rPr>
                <w:rFonts w:ascii="Consolas" w:hAnsi="Consolas"/>
              </w:rPr>
              <w:t>BrandConnectReset2</w:t>
            </w:r>
          </w:p>
        </w:tc>
        <w:tc>
          <w:tcPr>
            <w:tcW w:w="4680" w:type="dxa"/>
          </w:tcPr>
          <w:p w14:paraId="2CFF30F7" w14:textId="77777777" w:rsidR="00206F6A" w:rsidRDefault="00206F6A"/>
        </w:tc>
      </w:tr>
    </w:tbl>
    <w:p w14:paraId="6BCCA360" w14:textId="77777777" w:rsidR="008538C6" w:rsidRDefault="008538C6" w:rsidP="008538C6">
      <w:pPr>
        <w:pStyle w:val="REDataType"/>
        <w:rPr>
          <w:highlight w:val="green"/>
        </w:rPr>
      </w:pPr>
      <w:bookmarkStart w:id="465" w:name="_02e0756921c88be8630b9583693facf4"/>
      <w:proofErr w:type="spellStart"/>
      <w:r w:rsidRPr="007F2C21">
        <w:t>NFCDevcDetct_D_Stat</w:t>
      </w:r>
      <w:bookmarkEnd w:id="465"/>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1BD7FD13" w14:textId="77777777" w:rsidTr="00184FCF">
        <w:trPr>
          <w:trHeight w:val="350"/>
          <w:tblHeader/>
        </w:trPr>
        <w:tc>
          <w:tcPr>
            <w:tcW w:w="990" w:type="dxa"/>
            <w:shd w:val="pct20" w:color="auto" w:fill="FFFFFF"/>
            <w:vAlign w:val="center"/>
          </w:tcPr>
          <w:p w14:paraId="24A48C84" w14:textId="77777777" w:rsidR="008538C6" w:rsidRPr="00643D15" w:rsidRDefault="008538C6" w:rsidP="00184FCF">
            <w:pPr>
              <w:jc w:val="center"/>
              <w:rPr>
                <w:b/>
              </w:rPr>
            </w:pPr>
            <w:r>
              <w:rPr>
                <w:b/>
              </w:rPr>
              <w:t>Value</w:t>
            </w:r>
          </w:p>
        </w:tc>
        <w:tc>
          <w:tcPr>
            <w:tcW w:w="2790" w:type="dxa"/>
            <w:shd w:val="pct20" w:color="auto" w:fill="FFFFFF"/>
            <w:vAlign w:val="center"/>
          </w:tcPr>
          <w:p w14:paraId="57AF7A7F" w14:textId="77777777" w:rsidR="008538C6" w:rsidRPr="00643D15" w:rsidRDefault="008538C6" w:rsidP="00184FCF">
            <w:pPr>
              <w:jc w:val="center"/>
              <w:rPr>
                <w:b/>
              </w:rPr>
            </w:pPr>
            <w:r>
              <w:rPr>
                <w:b/>
              </w:rPr>
              <w:t>Name</w:t>
            </w:r>
          </w:p>
        </w:tc>
        <w:tc>
          <w:tcPr>
            <w:tcW w:w="4680" w:type="dxa"/>
            <w:shd w:val="pct20" w:color="auto" w:fill="FFFFFF"/>
          </w:tcPr>
          <w:p w14:paraId="01FB2C1D" w14:textId="77777777" w:rsidR="008538C6" w:rsidRPr="00643D15" w:rsidRDefault="008538C6" w:rsidP="00184FCF">
            <w:pPr>
              <w:jc w:val="center"/>
              <w:rPr>
                <w:b/>
              </w:rPr>
            </w:pPr>
            <w:r>
              <w:rPr>
                <w:b/>
              </w:rPr>
              <w:t>Description</w:t>
            </w:r>
          </w:p>
        </w:tc>
      </w:tr>
      <w:tr w:rsidR="008538C6" w:rsidRPr="00106C17" w14:paraId="078236B6" w14:textId="77777777" w:rsidTr="00184FCF">
        <w:tc>
          <w:tcPr>
            <w:tcW w:w="990" w:type="dxa"/>
          </w:tcPr>
          <w:p w14:paraId="48147FA5" w14:textId="77777777" w:rsidR="008538C6" w:rsidRDefault="008538C6" w:rsidP="00184FCF">
            <w:r>
              <w:t>[0]</w:t>
            </w:r>
          </w:p>
        </w:tc>
        <w:tc>
          <w:tcPr>
            <w:tcW w:w="2790" w:type="dxa"/>
          </w:tcPr>
          <w:p w14:paraId="5571C132"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080D765B" w14:textId="77777777" w:rsidR="00206F6A" w:rsidRDefault="00206F6A"/>
        </w:tc>
      </w:tr>
      <w:tr w:rsidR="008538C6" w:rsidRPr="00106C17" w14:paraId="129CB740" w14:textId="77777777" w:rsidTr="00184FCF">
        <w:tc>
          <w:tcPr>
            <w:tcW w:w="990" w:type="dxa"/>
          </w:tcPr>
          <w:p w14:paraId="297999B1" w14:textId="77777777" w:rsidR="008538C6" w:rsidRDefault="008538C6" w:rsidP="00184FCF">
            <w:r>
              <w:t>[1]</w:t>
            </w:r>
          </w:p>
        </w:tc>
        <w:tc>
          <w:tcPr>
            <w:tcW w:w="2790" w:type="dxa"/>
          </w:tcPr>
          <w:p w14:paraId="3909F045" w14:textId="77777777" w:rsidR="008538C6" w:rsidRPr="006F1E0F" w:rsidRDefault="008538C6" w:rsidP="00184FCF">
            <w:pPr>
              <w:rPr>
                <w:rFonts w:ascii="Consolas" w:hAnsi="Consolas"/>
              </w:rPr>
            </w:pPr>
            <w:r w:rsidRPr="006F1E0F">
              <w:rPr>
                <w:rFonts w:ascii="Consolas" w:hAnsi="Consolas"/>
              </w:rPr>
              <w:t>Ext1LFDoorReader</w:t>
            </w:r>
          </w:p>
        </w:tc>
        <w:tc>
          <w:tcPr>
            <w:tcW w:w="4680" w:type="dxa"/>
          </w:tcPr>
          <w:p w14:paraId="4D536028" w14:textId="77777777" w:rsidR="00206F6A" w:rsidRDefault="00206F6A"/>
        </w:tc>
      </w:tr>
      <w:tr w:rsidR="008538C6" w:rsidRPr="00106C17" w14:paraId="20686EB9" w14:textId="77777777" w:rsidTr="00184FCF">
        <w:tc>
          <w:tcPr>
            <w:tcW w:w="990" w:type="dxa"/>
          </w:tcPr>
          <w:p w14:paraId="212EC820" w14:textId="77777777" w:rsidR="008538C6" w:rsidRDefault="008538C6" w:rsidP="00184FCF">
            <w:r>
              <w:t>[2]</w:t>
            </w:r>
          </w:p>
        </w:tc>
        <w:tc>
          <w:tcPr>
            <w:tcW w:w="2790" w:type="dxa"/>
          </w:tcPr>
          <w:p w14:paraId="1AC03E1B" w14:textId="77777777" w:rsidR="008538C6" w:rsidRPr="006F1E0F" w:rsidRDefault="008538C6" w:rsidP="00184FCF">
            <w:pPr>
              <w:rPr>
                <w:rFonts w:ascii="Consolas" w:hAnsi="Consolas"/>
              </w:rPr>
            </w:pPr>
            <w:r w:rsidRPr="006F1E0F">
              <w:rPr>
                <w:rFonts w:ascii="Consolas" w:hAnsi="Consolas"/>
              </w:rPr>
              <w:t>Ext2RFDoorReader</w:t>
            </w:r>
          </w:p>
        </w:tc>
        <w:tc>
          <w:tcPr>
            <w:tcW w:w="4680" w:type="dxa"/>
          </w:tcPr>
          <w:p w14:paraId="5C1B5A6A" w14:textId="77777777" w:rsidR="00206F6A" w:rsidRDefault="00206F6A"/>
        </w:tc>
      </w:tr>
      <w:tr w:rsidR="008538C6" w:rsidRPr="00106C17" w14:paraId="0AC06935" w14:textId="77777777" w:rsidTr="00184FCF">
        <w:tc>
          <w:tcPr>
            <w:tcW w:w="990" w:type="dxa"/>
          </w:tcPr>
          <w:p w14:paraId="616C7D5B" w14:textId="77777777" w:rsidR="008538C6" w:rsidRDefault="008538C6" w:rsidP="00184FCF">
            <w:r>
              <w:t>[3]</w:t>
            </w:r>
          </w:p>
        </w:tc>
        <w:tc>
          <w:tcPr>
            <w:tcW w:w="2790" w:type="dxa"/>
          </w:tcPr>
          <w:p w14:paraId="1A11F735" w14:textId="77777777" w:rsidR="008538C6" w:rsidRPr="006F1E0F" w:rsidRDefault="008538C6" w:rsidP="00184FCF">
            <w:pPr>
              <w:rPr>
                <w:rFonts w:ascii="Consolas" w:hAnsi="Consolas"/>
              </w:rPr>
            </w:pPr>
            <w:r w:rsidRPr="006F1E0F">
              <w:rPr>
                <w:rFonts w:ascii="Consolas" w:hAnsi="Consolas"/>
              </w:rPr>
              <w:t>Ext3LRDoorReader</w:t>
            </w:r>
          </w:p>
        </w:tc>
        <w:tc>
          <w:tcPr>
            <w:tcW w:w="4680" w:type="dxa"/>
          </w:tcPr>
          <w:p w14:paraId="3E457C5A" w14:textId="77777777" w:rsidR="00206F6A" w:rsidRDefault="00206F6A"/>
        </w:tc>
      </w:tr>
      <w:tr w:rsidR="008538C6" w:rsidRPr="00106C17" w14:paraId="0A94BF64" w14:textId="77777777" w:rsidTr="00184FCF">
        <w:tc>
          <w:tcPr>
            <w:tcW w:w="990" w:type="dxa"/>
          </w:tcPr>
          <w:p w14:paraId="1290C7EF" w14:textId="77777777" w:rsidR="008538C6" w:rsidRDefault="008538C6" w:rsidP="00184FCF">
            <w:r>
              <w:t>[4]</w:t>
            </w:r>
          </w:p>
        </w:tc>
        <w:tc>
          <w:tcPr>
            <w:tcW w:w="2790" w:type="dxa"/>
          </w:tcPr>
          <w:p w14:paraId="5752DFB5" w14:textId="77777777" w:rsidR="008538C6" w:rsidRPr="006F1E0F" w:rsidRDefault="008538C6" w:rsidP="00184FCF">
            <w:pPr>
              <w:rPr>
                <w:rFonts w:ascii="Consolas" w:hAnsi="Consolas"/>
              </w:rPr>
            </w:pPr>
            <w:r w:rsidRPr="006F1E0F">
              <w:rPr>
                <w:rFonts w:ascii="Consolas" w:hAnsi="Consolas"/>
              </w:rPr>
              <w:t>Ext4RRReader</w:t>
            </w:r>
          </w:p>
        </w:tc>
        <w:tc>
          <w:tcPr>
            <w:tcW w:w="4680" w:type="dxa"/>
          </w:tcPr>
          <w:p w14:paraId="215D1253" w14:textId="77777777" w:rsidR="00206F6A" w:rsidRDefault="00206F6A"/>
        </w:tc>
      </w:tr>
      <w:tr w:rsidR="008538C6" w:rsidRPr="00106C17" w14:paraId="55193897" w14:textId="77777777" w:rsidTr="00184FCF">
        <w:tc>
          <w:tcPr>
            <w:tcW w:w="990" w:type="dxa"/>
          </w:tcPr>
          <w:p w14:paraId="077F0C83" w14:textId="77777777" w:rsidR="008538C6" w:rsidRDefault="008538C6" w:rsidP="00184FCF">
            <w:r>
              <w:t>[5]</w:t>
            </w:r>
          </w:p>
        </w:tc>
        <w:tc>
          <w:tcPr>
            <w:tcW w:w="2790" w:type="dxa"/>
          </w:tcPr>
          <w:p w14:paraId="300FC55F" w14:textId="77777777" w:rsidR="008538C6" w:rsidRPr="006F1E0F" w:rsidRDefault="008538C6" w:rsidP="00184FCF">
            <w:pPr>
              <w:rPr>
                <w:rFonts w:ascii="Consolas" w:hAnsi="Consolas"/>
              </w:rPr>
            </w:pPr>
            <w:r w:rsidRPr="006F1E0F">
              <w:rPr>
                <w:rFonts w:ascii="Consolas" w:hAnsi="Consolas"/>
              </w:rPr>
              <w:t>Ext5BackEndReader</w:t>
            </w:r>
          </w:p>
        </w:tc>
        <w:tc>
          <w:tcPr>
            <w:tcW w:w="4680" w:type="dxa"/>
          </w:tcPr>
          <w:p w14:paraId="6813A7CC" w14:textId="77777777" w:rsidR="00206F6A" w:rsidRDefault="00206F6A"/>
        </w:tc>
      </w:tr>
      <w:tr w:rsidR="008538C6" w:rsidRPr="00106C17" w14:paraId="72058CD6" w14:textId="77777777" w:rsidTr="00184FCF">
        <w:tc>
          <w:tcPr>
            <w:tcW w:w="990" w:type="dxa"/>
          </w:tcPr>
          <w:p w14:paraId="439CDFE2" w14:textId="77777777" w:rsidR="008538C6" w:rsidRDefault="008538C6" w:rsidP="00184FCF">
            <w:r>
              <w:t>[6]</w:t>
            </w:r>
          </w:p>
        </w:tc>
        <w:tc>
          <w:tcPr>
            <w:tcW w:w="2790" w:type="dxa"/>
          </w:tcPr>
          <w:p w14:paraId="7445B192" w14:textId="77777777" w:rsidR="008538C6" w:rsidRPr="006F1E0F" w:rsidRDefault="008538C6" w:rsidP="00184FCF">
            <w:pPr>
              <w:rPr>
                <w:rFonts w:ascii="Consolas" w:hAnsi="Consolas"/>
              </w:rPr>
            </w:pPr>
            <w:r w:rsidRPr="006F1E0F">
              <w:rPr>
                <w:rFonts w:ascii="Consolas" w:hAnsi="Consolas"/>
              </w:rPr>
              <w:t>Ext6FrontEndReader</w:t>
            </w:r>
          </w:p>
        </w:tc>
        <w:tc>
          <w:tcPr>
            <w:tcW w:w="4680" w:type="dxa"/>
          </w:tcPr>
          <w:p w14:paraId="30BA3164" w14:textId="77777777" w:rsidR="00206F6A" w:rsidRDefault="00206F6A"/>
        </w:tc>
      </w:tr>
      <w:tr w:rsidR="008538C6" w:rsidRPr="00106C17" w14:paraId="473A1DD8" w14:textId="77777777" w:rsidTr="00184FCF">
        <w:tc>
          <w:tcPr>
            <w:tcW w:w="990" w:type="dxa"/>
          </w:tcPr>
          <w:p w14:paraId="59F8E0D5" w14:textId="77777777" w:rsidR="008538C6" w:rsidRDefault="008538C6" w:rsidP="00184FCF">
            <w:r>
              <w:t>[7]</w:t>
            </w:r>
          </w:p>
        </w:tc>
        <w:tc>
          <w:tcPr>
            <w:tcW w:w="2790" w:type="dxa"/>
          </w:tcPr>
          <w:p w14:paraId="3BD62538" w14:textId="77777777" w:rsidR="008538C6" w:rsidRPr="006F1E0F" w:rsidRDefault="008538C6" w:rsidP="00184FCF">
            <w:pPr>
              <w:rPr>
                <w:rFonts w:ascii="Consolas" w:hAnsi="Consolas"/>
              </w:rPr>
            </w:pPr>
            <w:r w:rsidRPr="006F1E0F">
              <w:rPr>
                <w:rFonts w:ascii="Consolas" w:hAnsi="Consolas"/>
              </w:rPr>
              <w:t>Int1Starting</w:t>
            </w:r>
          </w:p>
        </w:tc>
        <w:tc>
          <w:tcPr>
            <w:tcW w:w="4680" w:type="dxa"/>
          </w:tcPr>
          <w:p w14:paraId="215EA705" w14:textId="77777777" w:rsidR="00206F6A" w:rsidRDefault="00206F6A"/>
        </w:tc>
      </w:tr>
      <w:tr w:rsidR="008538C6" w:rsidRPr="00106C17" w14:paraId="78122AB6" w14:textId="77777777" w:rsidTr="00184FCF">
        <w:tc>
          <w:tcPr>
            <w:tcW w:w="990" w:type="dxa"/>
          </w:tcPr>
          <w:p w14:paraId="1B97B5B2" w14:textId="77777777" w:rsidR="008538C6" w:rsidRDefault="008538C6" w:rsidP="00184FCF">
            <w:r>
              <w:t>[8]</w:t>
            </w:r>
          </w:p>
        </w:tc>
        <w:tc>
          <w:tcPr>
            <w:tcW w:w="2790" w:type="dxa"/>
          </w:tcPr>
          <w:p w14:paraId="2622396B" w14:textId="77777777" w:rsidR="008538C6" w:rsidRPr="006F1E0F" w:rsidRDefault="008538C6" w:rsidP="00184FCF">
            <w:pPr>
              <w:rPr>
                <w:rFonts w:ascii="Consolas" w:hAnsi="Consolas"/>
              </w:rPr>
            </w:pPr>
            <w:r w:rsidRPr="006F1E0F">
              <w:rPr>
                <w:rFonts w:ascii="Consolas" w:hAnsi="Consolas"/>
              </w:rPr>
              <w:t>Int2Charging</w:t>
            </w:r>
          </w:p>
        </w:tc>
        <w:tc>
          <w:tcPr>
            <w:tcW w:w="4680" w:type="dxa"/>
          </w:tcPr>
          <w:p w14:paraId="0A0189DA" w14:textId="77777777" w:rsidR="00206F6A" w:rsidRDefault="00206F6A"/>
        </w:tc>
      </w:tr>
    </w:tbl>
    <w:p w14:paraId="6BFD82FF" w14:textId="77777777" w:rsidR="008538C6" w:rsidRDefault="008538C6" w:rsidP="008538C6">
      <w:pPr>
        <w:pStyle w:val="REDataType"/>
        <w:rPr>
          <w:highlight w:val="green"/>
        </w:rPr>
      </w:pPr>
      <w:bookmarkStart w:id="466" w:name="_41c8ee7c30ff3d5b399bd2867e2da979"/>
      <w:proofErr w:type="spellStart"/>
      <w:r w:rsidRPr="007F2C21">
        <w:t>NFCSerial_D_Rq_ET</w:t>
      </w:r>
      <w:bookmarkEnd w:id="466"/>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47172635" w14:textId="77777777" w:rsidTr="00184FCF">
        <w:trPr>
          <w:trHeight w:val="350"/>
          <w:tblHeader/>
        </w:trPr>
        <w:tc>
          <w:tcPr>
            <w:tcW w:w="990" w:type="dxa"/>
            <w:shd w:val="pct20" w:color="auto" w:fill="FFFFFF"/>
            <w:vAlign w:val="center"/>
          </w:tcPr>
          <w:p w14:paraId="77976CA4" w14:textId="77777777" w:rsidR="008538C6" w:rsidRPr="00643D15" w:rsidRDefault="008538C6" w:rsidP="00184FCF">
            <w:pPr>
              <w:jc w:val="center"/>
              <w:rPr>
                <w:b/>
              </w:rPr>
            </w:pPr>
            <w:r>
              <w:rPr>
                <w:b/>
              </w:rPr>
              <w:t>Value</w:t>
            </w:r>
          </w:p>
        </w:tc>
        <w:tc>
          <w:tcPr>
            <w:tcW w:w="2790" w:type="dxa"/>
            <w:shd w:val="pct20" w:color="auto" w:fill="FFFFFF"/>
            <w:vAlign w:val="center"/>
          </w:tcPr>
          <w:p w14:paraId="072FC119" w14:textId="77777777" w:rsidR="008538C6" w:rsidRPr="00643D15" w:rsidRDefault="008538C6" w:rsidP="00184FCF">
            <w:pPr>
              <w:jc w:val="center"/>
              <w:rPr>
                <w:b/>
              </w:rPr>
            </w:pPr>
            <w:r>
              <w:rPr>
                <w:b/>
              </w:rPr>
              <w:t>Name</w:t>
            </w:r>
          </w:p>
        </w:tc>
        <w:tc>
          <w:tcPr>
            <w:tcW w:w="4680" w:type="dxa"/>
            <w:shd w:val="pct20" w:color="auto" w:fill="FFFFFF"/>
          </w:tcPr>
          <w:p w14:paraId="4E0F96C0" w14:textId="77777777" w:rsidR="008538C6" w:rsidRPr="00643D15" w:rsidRDefault="008538C6" w:rsidP="00184FCF">
            <w:pPr>
              <w:jc w:val="center"/>
              <w:rPr>
                <w:b/>
              </w:rPr>
            </w:pPr>
            <w:r>
              <w:rPr>
                <w:b/>
              </w:rPr>
              <w:t>Description</w:t>
            </w:r>
          </w:p>
        </w:tc>
      </w:tr>
      <w:tr w:rsidR="008538C6" w:rsidRPr="00106C17" w14:paraId="17BBF76A" w14:textId="77777777" w:rsidTr="00184FCF">
        <w:tc>
          <w:tcPr>
            <w:tcW w:w="990" w:type="dxa"/>
          </w:tcPr>
          <w:p w14:paraId="5E218CA7" w14:textId="77777777" w:rsidR="008538C6" w:rsidRDefault="008538C6" w:rsidP="00184FCF">
            <w:r>
              <w:t>?</w:t>
            </w:r>
          </w:p>
        </w:tc>
        <w:tc>
          <w:tcPr>
            <w:tcW w:w="2790" w:type="dxa"/>
          </w:tcPr>
          <w:p w14:paraId="481DD4DC" w14:textId="77777777" w:rsidR="008538C6" w:rsidRPr="006F1E0F" w:rsidRDefault="008538C6" w:rsidP="00184FCF">
            <w:pPr>
              <w:rPr>
                <w:rFonts w:ascii="Consolas" w:hAnsi="Consolas"/>
              </w:rPr>
            </w:pPr>
            <w:r w:rsidRPr="006F1E0F">
              <w:rPr>
                <w:rFonts w:ascii="Consolas" w:hAnsi="Consolas"/>
              </w:rPr>
              <w:t>Not Present</w:t>
            </w:r>
          </w:p>
        </w:tc>
        <w:tc>
          <w:tcPr>
            <w:tcW w:w="4680" w:type="dxa"/>
          </w:tcPr>
          <w:p w14:paraId="3B7BCEDE" w14:textId="77777777" w:rsidR="00206F6A" w:rsidRDefault="00206F6A"/>
        </w:tc>
      </w:tr>
      <w:tr w:rsidR="008538C6" w:rsidRPr="00106C17" w14:paraId="28C60324" w14:textId="77777777" w:rsidTr="00184FCF">
        <w:tc>
          <w:tcPr>
            <w:tcW w:w="990" w:type="dxa"/>
          </w:tcPr>
          <w:p w14:paraId="210F4C0A" w14:textId="77777777" w:rsidR="008538C6" w:rsidRDefault="008538C6" w:rsidP="00184FCF">
            <w:r>
              <w:t>?</w:t>
            </w:r>
          </w:p>
        </w:tc>
        <w:tc>
          <w:tcPr>
            <w:tcW w:w="2790" w:type="dxa"/>
          </w:tcPr>
          <w:p w14:paraId="62E4EDC1" w14:textId="77777777" w:rsidR="008538C6" w:rsidRPr="006F1E0F" w:rsidRDefault="008538C6" w:rsidP="00184FCF">
            <w:pPr>
              <w:rPr>
                <w:rFonts w:ascii="Consolas" w:hAnsi="Consolas"/>
              </w:rPr>
            </w:pPr>
            <w:r w:rsidRPr="006F1E0F">
              <w:rPr>
                <w:rFonts w:ascii="Consolas" w:hAnsi="Consolas"/>
              </w:rPr>
              <w:t xml:space="preserve">Present &amp; </w:t>
            </w:r>
            <w:proofErr w:type="spellStart"/>
            <w:r w:rsidRPr="006F1E0F">
              <w:rPr>
                <w:rFonts w:ascii="Consolas" w:hAnsi="Consolas"/>
              </w:rPr>
              <w:t>Unprovisioned</w:t>
            </w:r>
            <w:proofErr w:type="spellEnd"/>
          </w:p>
        </w:tc>
        <w:tc>
          <w:tcPr>
            <w:tcW w:w="4680" w:type="dxa"/>
          </w:tcPr>
          <w:p w14:paraId="0381E1F4" w14:textId="77777777" w:rsidR="00206F6A" w:rsidRDefault="00206F6A"/>
        </w:tc>
      </w:tr>
      <w:tr w:rsidR="008538C6" w:rsidRPr="00106C17" w14:paraId="4A250127" w14:textId="77777777" w:rsidTr="00184FCF">
        <w:tc>
          <w:tcPr>
            <w:tcW w:w="990" w:type="dxa"/>
          </w:tcPr>
          <w:p w14:paraId="4F734A14" w14:textId="77777777" w:rsidR="008538C6" w:rsidRDefault="008538C6" w:rsidP="00184FCF">
            <w:r>
              <w:t>?</w:t>
            </w:r>
          </w:p>
        </w:tc>
        <w:tc>
          <w:tcPr>
            <w:tcW w:w="2790" w:type="dxa"/>
          </w:tcPr>
          <w:p w14:paraId="14EDBE7B" w14:textId="77777777" w:rsidR="008538C6" w:rsidRPr="006F1E0F" w:rsidRDefault="008538C6" w:rsidP="00184FCF">
            <w:pPr>
              <w:rPr>
                <w:rFonts w:ascii="Consolas" w:hAnsi="Consolas"/>
              </w:rPr>
            </w:pPr>
            <w:r w:rsidRPr="006F1E0F">
              <w:rPr>
                <w:rFonts w:ascii="Consolas" w:hAnsi="Consolas"/>
              </w:rPr>
              <w:t xml:space="preserve">Present &amp; </w:t>
            </w:r>
            <w:proofErr w:type="spellStart"/>
            <w:r w:rsidRPr="006F1E0F">
              <w:rPr>
                <w:rFonts w:ascii="Consolas" w:hAnsi="Consolas"/>
              </w:rPr>
              <w:t>NFAMProvAlertACK</w:t>
            </w:r>
            <w:proofErr w:type="spellEnd"/>
          </w:p>
        </w:tc>
        <w:tc>
          <w:tcPr>
            <w:tcW w:w="4680" w:type="dxa"/>
          </w:tcPr>
          <w:p w14:paraId="7FB126A8" w14:textId="77777777" w:rsidR="00206F6A" w:rsidRDefault="00206F6A"/>
        </w:tc>
      </w:tr>
      <w:tr w:rsidR="008538C6" w:rsidRPr="00106C17" w14:paraId="4155A550" w14:textId="77777777" w:rsidTr="00184FCF">
        <w:tc>
          <w:tcPr>
            <w:tcW w:w="990" w:type="dxa"/>
          </w:tcPr>
          <w:p w14:paraId="08AA1468" w14:textId="77777777" w:rsidR="008538C6" w:rsidRDefault="008538C6" w:rsidP="00184FCF">
            <w:r>
              <w:t>?</w:t>
            </w:r>
          </w:p>
        </w:tc>
        <w:tc>
          <w:tcPr>
            <w:tcW w:w="2790" w:type="dxa"/>
          </w:tcPr>
          <w:p w14:paraId="7FDD8815" w14:textId="77777777" w:rsidR="008538C6" w:rsidRPr="006F1E0F" w:rsidRDefault="008538C6" w:rsidP="00184FCF">
            <w:pPr>
              <w:rPr>
                <w:rFonts w:ascii="Consolas" w:hAnsi="Consolas"/>
              </w:rPr>
            </w:pPr>
            <w:r w:rsidRPr="006F1E0F">
              <w:rPr>
                <w:rFonts w:ascii="Consolas" w:hAnsi="Consolas"/>
              </w:rPr>
              <w:t xml:space="preserve">Present &amp; </w:t>
            </w:r>
            <w:proofErr w:type="spellStart"/>
            <w:r w:rsidRPr="006F1E0F">
              <w:rPr>
                <w:rFonts w:ascii="Consolas" w:hAnsi="Consolas"/>
              </w:rPr>
              <w:t>ReadyForKeyDelivery</w:t>
            </w:r>
            <w:proofErr w:type="spellEnd"/>
          </w:p>
        </w:tc>
        <w:tc>
          <w:tcPr>
            <w:tcW w:w="4680" w:type="dxa"/>
          </w:tcPr>
          <w:p w14:paraId="70BA9792" w14:textId="77777777" w:rsidR="00206F6A" w:rsidRDefault="00206F6A"/>
        </w:tc>
      </w:tr>
    </w:tbl>
    <w:p w14:paraId="0DB3CFD9" w14:textId="77777777" w:rsidR="008538C6" w:rsidRDefault="008538C6" w:rsidP="008538C6">
      <w:pPr>
        <w:pStyle w:val="REDataType"/>
        <w:rPr>
          <w:highlight w:val="green"/>
        </w:rPr>
      </w:pPr>
      <w:bookmarkStart w:id="467" w:name="_410e9923ebab3defe93fc9bdb1b56b6c"/>
      <w:proofErr w:type="spellStart"/>
      <w:r w:rsidRPr="007F2C21">
        <w:lastRenderedPageBreak/>
        <w:t>NfcDevcCmd_D_Rq_ET</w:t>
      </w:r>
      <w:bookmarkEnd w:id="467"/>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7C81A066" w14:textId="77777777" w:rsidTr="00184FCF">
        <w:trPr>
          <w:trHeight w:val="350"/>
          <w:tblHeader/>
        </w:trPr>
        <w:tc>
          <w:tcPr>
            <w:tcW w:w="990" w:type="dxa"/>
            <w:shd w:val="pct20" w:color="auto" w:fill="FFFFFF"/>
            <w:vAlign w:val="center"/>
          </w:tcPr>
          <w:p w14:paraId="46396CE2" w14:textId="77777777" w:rsidR="008538C6" w:rsidRPr="00643D15" w:rsidRDefault="008538C6" w:rsidP="00184FCF">
            <w:pPr>
              <w:jc w:val="center"/>
              <w:rPr>
                <w:b/>
              </w:rPr>
            </w:pPr>
            <w:r>
              <w:rPr>
                <w:b/>
              </w:rPr>
              <w:t>Value</w:t>
            </w:r>
          </w:p>
        </w:tc>
        <w:tc>
          <w:tcPr>
            <w:tcW w:w="2790" w:type="dxa"/>
            <w:shd w:val="pct20" w:color="auto" w:fill="FFFFFF"/>
            <w:vAlign w:val="center"/>
          </w:tcPr>
          <w:p w14:paraId="2412E4A8" w14:textId="77777777" w:rsidR="008538C6" w:rsidRPr="00643D15" w:rsidRDefault="008538C6" w:rsidP="00184FCF">
            <w:pPr>
              <w:jc w:val="center"/>
              <w:rPr>
                <w:b/>
              </w:rPr>
            </w:pPr>
            <w:r>
              <w:rPr>
                <w:b/>
              </w:rPr>
              <w:t>Name</w:t>
            </w:r>
          </w:p>
        </w:tc>
        <w:tc>
          <w:tcPr>
            <w:tcW w:w="4680" w:type="dxa"/>
            <w:shd w:val="pct20" w:color="auto" w:fill="FFFFFF"/>
          </w:tcPr>
          <w:p w14:paraId="03DAD09C" w14:textId="77777777" w:rsidR="008538C6" w:rsidRPr="00643D15" w:rsidRDefault="008538C6" w:rsidP="00184FCF">
            <w:pPr>
              <w:jc w:val="center"/>
              <w:rPr>
                <w:b/>
              </w:rPr>
            </w:pPr>
            <w:r>
              <w:rPr>
                <w:b/>
              </w:rPr>
              <w:t>Description</w:t>
            </w:r>
          </w:p>
        </w:tc>
      </w:tr>
      <w:tr w:rsidR="008538C6" w:rsidRPr="00106C17" w14:paraId="4B8C8B6C" w14:textId="77777777" w:rsidTr="00184FCF">
        <w:tc>
          <w:tcPr>
            <w:tcW w:w="990" w:type="dxa"/>
          </w:tcPr>
          <w:p w14:paraId="13F35DF2" w14:textId="77777777" w:rsidR="008538C6" w:rsidRDefault="008538C6" w:rsidP="00184FCF">
            <w:r>
              <w:t>?</w:t>
            </w:r>
          </w:p>
        </w:tc>
        <w:tc>
          <w:tcPr>
            <w:tcW w:w="2790" w:type="dxa"/>
          </w:tcPr>
          <w:p w14:paraId="7A67CE2C"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7B5D7633" w14:textId="77777777" w:rsidR="00206F6A" w:rsidRDefault="00206F6A"/>
        </w:tc>
      </w:tr>
      <w:tr w:rsidR="008538C6" w:rsidRPr="00106C17" w14:paraId="17B22D60" w14:textId="77777777" w:rsidTr="00184FCF">
        <w:tc>
          <w:tcPr>
            <w:tcW w:w="990" w:type="dxa"/>
          </w:tcPr>
          <w:p w14:paraId="69CD82AD" w14:textId="77777777" w:rsidR="008538C6" w:rsidRDefault="008538C6" w:rsidP="00184FCF">
            <w:r>
              <w:t>[1]</w:t>
            </w:r>
          </w:p>
        </w:tc>
        <w:tc>
          <w:tcPr>
            <w:tcW w:w="2790" w:type="dxa"/>
          </w:tcPr>
          <w:p w14:paraId="0C1B1BE4" w14:textId="77777777" w:rsidR="008538C6" w:rsidRPr="006F1E0F" w:rsidRDefault="008538C6" w:rsidP="00184FCF">
            <w:pPr>
              <w:rPr>
                <w:rFonts w:ascii="Consolas" w:hAnsi="Consolas"/>
              </w:rPr>
            </w:pPr>
            <w:r w:rsidRPr="006F1E0F">
              <w:rPr>
                <w:rFonts w:ascii="Consolas" w:hAnsi="Consolas"/>
              </w:rPr>
              <w:t>Add</w:t>
            </w:r>
          </w:p>
        </w:tc>
        <w:tc>
          <w:tcPr>
            <w:tcW w:w="4680" w:type="dxa"/>
          </w:tcPr>
          <w:p w14:paraId="0709A2AB" w14:textId="77777777" w:rsidR="00206F6A" w:rsidRDefault="00206F6A"/>
        </w:tc>
      </w:tr>
      <w:tr w:rsidR="008538C6" w:rsidRPr="00106C17" w14:paraId="6CE19180" w14:textId="77777777" w:rsidTr="00184FCF">
        <w:tc>
          <w:tcPr>
            <w:tcW w:w="990" w:type="dxa"/>
          </w:tcPr>
          <w:p w14:paraId="298378A5" w14:textId="77777777" w:rsidR="008538C6" w:rsidRDefault="008538C6" w:rsidP="00184FCF">
            <w:r>
              <w:t>?</w:t>
            </w:r>
          </w:p>
        </w:tc>
        <w:tc>
          <w:tcPr>
            <w:tcW w:w="2790" w:type="dxa"/>
          </w:tcPr>
          <w:p w14:paraId="33B81155" w14:textId="77777777" w:rsidR="008538C6" w:rsidRPr="006F1E0F" w:rsidRDefault="008538C6" w:rsidP="00184FCF">
            <w:pPr>
              <w:rPr>
                <w:rFonts w:ascii="Consolas" w:hAnsi="Consolas"/>
              </w:rPr>
            </w:pPr>
            <w:r w:rsidRPr="006F1E0F">
              <w:rPr>
                <w:rFonts w:ascii="Consolas" w:hAnsi="Consolas"/>
              </w:rPr>
              <w:t>Remove</w:t>
            </w:r>
          </w:p>
        </w:tc>
        <w:tc>
          <w:tcPr>
            <w:tcW w:w="4680" w:type="dxa"/>
          </w:tcPr>
          <w:p w14:paraId="377DB6FB" w14:textId="77777777" w:rsidR="00206F6A" w:rsidRDefault="00206F6A"/>
        </w:tc>
      </w:tr>
      <w:tr w:rsidR="008538C6" w:rsidRPr="00106C17" w14:paraId="31F3424C" w14:textId="77777777" w:rsidTr="00184FCF">
        <w:tc>
          <w:tcPr>
            <w:tcW w:w="990" w:type="dxa"/>
          </w:tcPr>
          <w:p w14:paraId="2497BEEF" w14:textId="77777777" w:rsidR="008538C6" w:rsidRDefault="008538C6" w:rsidP="00184FCF">
            <w:r>
              <w:t>?</w:t>
            </w:r>
          </w:p>
        </w:tc>
        <w:tc>
          <w:tcPr>
            <w:tcW w:w="2790" w:type="dxa"/>
          </w:tcPr>
          <w:p w14:paraId="6C848BCC" w14:textId="77777777" w:rsidR="008538C6" w:rsidRPr="006F1E0F" w:rsidRDefault="008538C6" w:rsidP="00184FCF">
            <w:pPr>
              <w:rPr>
                <w:rFonts w:ascii="Consolas" w:hAnsi="Consolas"/>
              </w:rPr>
            </w:pPr>
            <w:proofErr w:type="spellStart"/>
            <w:r w:rsidRPr="006F1E0F">
              <w:rPr>
                <w:rFonts w:ascii="Consolas" w:hAnsi="Consolas"/>
              </w:rPr>
              <w:t>RemoveAll</w:t>
            </w:r>
            <w:proofErr w:type="spellEnd"/>
          </w:p>
        </w:tc>
        <w:tc>
          <w:tcPr>
            <w:tcW w:w="4680" w:type="dxa"/>
          </w:tcPr>
          <w:p w14:paraId="33F3FB0F" w14:textId="77777777" w:rsidR="00206F6A" w:rsidRDefault="00206F6A"/>
        </w:tc>
      </w:tr>
    </w:tbl>
    <w:p w14:paraId="5C431AE6" w14:textId="77777777" w:rsidR="008538C6" w:rsidRDefault="008538C6" w:rsidP="008538C6">
      <w:pPr>
        <w:pStyle w:val="REDataType"/>
        <w:rPr>
          <w:highlight w:val="green"/>
        </w:rPr>
      </w:pPr>
      <w:bookmarkStart w:id="468" w:name="_71e5de2b54904acb29e6f6c3e2ecf28e"/>
      <w:proofErr w:type="spellStart"/>
      <w:r w:rsidRPr="007F2C21">
        <w:t>NfcDevcDsply_D_Rq_ET</w:t>
      </w:r>
      <w:bookmarkEnd w:id="468"/>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11035100" w14:textId="77777777" w:rsidTr="00184FCF">
        <w:trPr>
          <w:trHeight w:val="350"/>
          <w:tblHeader/>
        </w:trPr>
        <w:tc>
          <w:tcPr>
            <w:tcW w:w="990" w:type="dxa"/>
            <w:shd w:val="pct20" w:color="auto" w:fill="FFFFFF"/>
            <w:vAlign w:val="center"/>
          </w:tcPr>
          <w:p w14:paraId="156BD9BA" w14:textId="77777777" w:rsidR="008538C6" w:rsidRPr="00643D15" w:rsidRDefault="008538C6" w:rsidP="00184FCF">
            <w:pPr>
              <w:jc w:val="center"/>
              <w:rPr>
                <w:b/>
              </w:rPr>
            </w:pPr>
            <w:r>
              <w:rPr>
                <w:b/>
              </w:rPr>
              <w:t>Value</w:t>
            </w:r>
          </w:p>
        </w:tc>
        <w:tc>
          <w:tcPr>
            <w:tcW w:w="2790" w:type="dxa"/>
            <w:shd w:val="pct20" w:color="auto" w:fill="FFFFFF"/>
            <w:vAlign w:val="center"/>
          </w:tcPr>
          <w:p w14:paraId="658C64D2" w14:textId="77777777" w:rsidR="008538C6" w:rsidRPr="00643D15" w:rsidRDefault="008538C6" w:rsidP="00184FCF">
            <w:pPr>
              <w:jc w:val="center"/>
              <w:rPr>
                <w:b/>
              </w:rPr>
            </w:pPr>
            <w:r>
              <w:rPr>
                <w:b/>
              </w:rPr>
              <w:t>Name</w:t>
            </w:r>
          </w:p>
        </w:tc>
        <w:tc>
          <w:tcPr>
            <w:tcW w:w="4680" w:type="dxa"/>
            <w:shd w:val="pct20" w:color="auto" w:fill="FFFFFF"/>
          </w:tcPr>
          <w:p w14:paraId="5604CB97" w14:textId="77777777" w:rsidR="008538C6" w:rsidRPr="00643D15" w:rsidRDefault="008538C6" w:rsidP="00184FCF">
            <w:pPr>
              <w:jc w:val="center"/>
              <w:rPr>
                <w:b/>
              </w:rPr>
            </w:pPr>
            <w:r>
              <w:rPr>
                <w:b/>
              </w:rPr>
              <w:t>Description</w:t>
            </w:r>
          </w:p>
        </w:tc>
      </w:tr>
      <w:tr w:rsidR="008538C6" w:rsidRPr="00106C17" w14:paraId="1CD2AAC7" w14:textId="77777777" w:rsidTr="00184FCF">
        <w:tc>
          <w:tcPr>
            <w:tcW w:w="990" w:type="dxa"/>
          </w:tcPr>
          <w:p w14:paraId="47472B1E" w14:textId="77777777" w:rsidR="008538C6" w:rsidRDefault="008538C6" w:rsidP="00184FCF">
            <w:r>
              <w:t>?</w:t>
            </w:r>
          </w:p>
        </w:tc>
        <w:tc>
          <w:tcPr>
            <w:tcW w:w="2790" w:type="dxa"/>
          </w:tcPr>
          <w:p w14:paraId="104DE7A2" w14:textId="77777777" w:rsidR="008538C6" w:rsidRPr="006F1E0F" w:rsidRDefault="008538C6" w:rsidP="00184FCF">
            <w:pPr>
              <w:rPr>
                <w:rFonts w:ascii="Consolas" w:hAnsi="Consolas"/>
              </w:rPr>
            </w:pPr>
            <w:r w:rsidRPr="006F1E0F">
              <w:rPr>
                <w:rFonts w:ascii="Consolas" w:hAnsi="Consolas"/>
              </w:rPr>
              <w:t>Inactive</w:t>
            </w:r>
          </w:p>
        </w:tc>
        <w:tc>
          <w:tcPr>
            <w:tcW w:w="4680" w:type="dxa"/>
          </w:tcPr>
          <w:p w14:paraId="17BBDB24" w14:textId="77777777" w:rsidR="00206F6A" w:rsidRDefault="00206F6A"/>
        </w:tc>
      </w:tr>
      <w:tr w:rsidR="008538C6" w:rsidRPr="00106C17" w14:paraId="0F7D687F" w14:textId="77777777" w:rsidTr="00184FCF">
        <w:tc>
          <w:tcPr>
            <w:tcW w:w="990" w:type="dxa"/>
          </w:tcPr>
          <w:p w14:paraId="58EE5EB2" w14:textId="77777777" w:rsidR="008538C6" w:rsidRDefault="008538C6" w:rsidP="00184FCF">
            <w:r>
              <w:t>?</w:t>
            </w:r>
          </w:p>
        </w:tc>
        <w:tc>
          <w:tcPr>
            <w:tcW w:w="2790" w:type="dxa"/>
          </w:tcPr>
          <w:p w14:paraId="4BB3BAAA" w14:textId="77777777" w:rsidR="008538C6" w:rsidRPr="006F1E0F" w:rsidRDefault="008538C6" w:rsidP="00184FCF">
            <w:pPr>
              <w:rPr>
                <w:rFonts w:ascii="Consolas" w:hAnsi="Consolas"/>
              </w:rPr>
            </w:pPr>
            <w:r w:rsidRPr="006F1E0F">
              <w:rPr>
                <w:rFonts w:ascii="Consolas" w:hAnsi="Consolas"/>
              </w:rPr>
              <w:t>DisplayW1</w:t>
            </w:r>
          </w:p>
        </w:tc>
        <w:tc>
          <w:tcPr>
            <w:tcW w:w="4680" w:type="dxa"/>
          </w:tcPr>
          <w:p w14:paraId="490CEA18" w14:textId="77777777" w:rsidR="00206F6A" w:rsidRDefault="00206F6A"/>
        </w:tc>
      </w:tr>
      <w:tr w:rsidR="008538C6" w:rsidRPr="00106C17" w14:paraId="55DE8E09" w14:textId="77777777" w:rsidTr="00184FCF">
        <w:tc>
          <w:tcPr>
            <w:tcW w:w="990" w:type="dxa"/>
          </w:tcPr>
          <w:p w14:paraId="591E9871" w14:textId="77777777" w:rsidR="008538C6" w:rsidRDefault="008538C6" w:rsidP="00184FCF">
            <w:r>
              <w:t>?</w:t>
            </w:r>
          </w:p>
        </w:tc>
        <w:tc>
          <w:tcPr>
            <w:tcW w:w="2790" w:type="dxa"/>
          </w:tcPr>
          <w:p w14:paraId="05CB0BC2" w14:textId="77777777" w:rsidR="008538C6" w:rsidRPr="006F1E0F" w:rsidRDefault="008538C6" w:rsidP="00184FCF">
            <w:pPr>
              <w:rPr>
                <w:rFonts w:ascii="Consolas" w:hAnsi="Consolas"/>
              </w:rPr>
            </w:pPr>
            <w:r w:rsidRPr="006F1E0F">
              <w:rPr>
                <w:rFonts w:ascii="Consolas" w:hAnsi="Consolas"/>
              </w:rPr>
              <w:t>DisplayW2</w:t>
            </w:r>
          </w:p>
        </w:tc>
        <w:tc>
          <w:tcPr>
            <w:tcW w:w="4680" w:type="dxa"/>
          </w:tcPr>
          <w:p w14:paraId="598EC9BF" w14:textId="77777777" w:rsidR="00206F6A" w:rsidRDefault="00206F6A"/>
        </w:tc>
      </w:tr>
      <w:tr w:rsidR="008538C6" w:rsidRPr="00106C17" w14:paraId="0A9434E9" w14:textId="77777777" w:rsidTr="00184FCF">
        <w:tc>
          <w:tcPr>
            <w:tcW w:w="990" w:type="dxa"/>
          </w:tcPr>
          <w:p w14:paraId="55FBCD74" w14:textId="77777777" w:rsidR="008538C6" w:rsidRDefault="008538C6" w:rsidP="00184FCF">
            <w:r>
              <w:t>?</w:t>
            </w:r>
          </w:p>
        </w:tc>
        <w:tc>
          <w:tcPr>
            <w:tcW w:w="2790" w:type="dxa"/>
          </w:tcPr>
          <w:p w14:paraId="3805C158" w14:textId="77777777" w:rsidR="008538C6" w:rsidRPr="006F1E0F" w:rsidRDefault="008538C6" w:rsidP="00184FCF">
            <w:pPr>
              <w:rPr>
                <w:rFonts w:ascii="Consolas" w:hAnsi="Consolas"/>
              </w:rPr>
            </w:pPr>
            <w:r w:rsidRPr="006F1E0F">
              <w:rPr>
                <w:rFonts w:ascii="Consolas" w:hAnsi="Consolas"/>
              </w:rPr>
              <w:t>DisplayW3</w:t>
            </w:r>
          </w:p>
        </w:tc>
        <w:tc>
          <w:tcPr>
            <w:tcW w:w="4680" w:type="dxa"/>
          </w:tcPr>
          <w:p w14:paraId="4FD71D84" w14:textId="77777777" w:rsidR="00206F6A" w:rsidRDefault="00206F6A"/>
        </w:tc>
      </w:tr>
    </w:tbl>
    <w:p w14:paraId="72BE8DF5" w14:textId="77777777" w:rsidR="008538C6" w:rsidRDefault="008538C6" w:rsidP="008538C6">
      <w:pPr>
        <w:pStyle w:val="REDataType"/>
        <w:rPr>
          <w:highlight w:val="green"/>
        </w:rPr>
      </w:pPr>
      <w:bookmarkStart w:id="469" w:name="_637653f72482d3e632da2dab6a5ccfcb"/>
      <w:proofErr w:type="spellStart"/>
      <w:r w:rsidRPr="007F2C21">
        <w:t>NfcDevcType_D_Stat_ET</w:t>
      </w:r>
      <w:bookmarkEnd w:id="469"/>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46DBEF4F" w14:textId="77777777" w:rsidTr="00184FCF">
        <w:trPr>
          <w:trHeight w:val="350"/>
          <w:tblHeader/>
        </w:trPr>
        <w:tc>
          <w:tcPr>
            <w:tcW w:w="990" w:type="dxa"/>
            <w:shd w:val="pct20" w:color="auto" w:fill="FFFFFF"/>
            <w:vAlign w:val="center"/>
          </w:tcPr>
          <w:p w14:paraId="1358DC81" w14:textId="77777777" w:rsidR="008538C6" w:rsidRPr="00643D15" w:rsidRDefault="008538C6" w:rsidP="00184FCF">
            <w:pPr>
              <w:jc w:val="center"/>
              <w:rPr>
                <w:b/>
              </w:rPr>
            </w:pPr>
            <w:r>
              <w:rPr>
                <w:b/>
              </w:rPr>
              <w:t>Value</w:t>
            </w:r>
          </w:p>
        </w:tc>
        <w:tc>
          <w:tcPr>
            <w:tcW w:w="2790" w:type="dxa"/>
            <w:shd w:val="pct20" w:color="auto" w:fill="FFFFFF"/>
            <w:vAlign w:val="center"/>
          </w:tcPr>
          <w:p w14:paraId="530FF4F0" w14:textId="77777777" w:rsidR="008538C6" w:rsidRPr="00643D15" w:rsidRDefault="008538C6" w:rsidP="00184FCF">
            <w:pPr>
              <w:jc w:val="center"/>
              <w:rPr>
                <w:b/>
              </w:rPr>
            </w:pPr>
            <w:r>
              <w:rPr>
                <w:b/>
              </w:rPr>
              <w:t>Name</w:t>
            </w:r>
          </w:p>
        </w:tc>
        <w:tc>
          <w:tcPr>
            <w:tcW w:w="4680" w:type="dxa"/>
            <w:shd w:val="pct20" w:color="auto" w:fill="FFFFFF"/>
          </w:tcPr>
          <w:p w14:paraId="26347E3F" w14:textId="77777777" w:rsidR="008538C6" w:rsidRPr="00643D15" w:rsidRDefault="008538C6" w:rsidP="00184FCF">
            <w:pPr>
              <w:jc w:val="center"/>
              <w:rPr>
                <w:b/>
              </w:rPr>
            </w:pPr>
            <w:r>
              <w:rPr>
                <w:b/>
              </w:rPr>
              <w:t>Description</w:t>
            </w:r>
          </w:p>
        </w:tc>
      </w:tr>
      <w:tr w:rsidR="008538C6" w:rsidRPr="00106C17" w14:paraId="5CC475EC" w14:textId="77777777" w:rsidTr="00184FCF">
        <w:tc>
          <w:tcPr>
            <w:tcW w:w="990" w:type="dxa"/>
          </w:tcPr>
          <w:p w14:paraId="7E787AEB" w14:textId="77777777" w:rsidR="008538C6" w:rsidRDefault="008538C6" w:rsidP="00184FCF">
            <w:r>
              <w:t>?</w:t>
            </w:r>
          </w:p>
        </w:tc>
        <w:tc>
          <w:tcPr>
            <w:tcW w:w="2790" w:type="dxa"/>
          </w:tcPr>
          <w:p w14:paraId="6F1085AD" w14:textId="77777777" w:rsidR="008538C6" w:rsidRPr="006F1E0F" w:rsidRDefault="008538C6" w:rsidP="00184FCF">
            <w:pPr>
              <w:rPr>
                <w:rFonts w:ascii="Consolas" w:hAnsi="Consolas"/>
              </w:rPr>
            </w:pPr>
            <w:proofErr w:type="spellStart"/>
            <w:r w:rsidRPr="006F1E0F">
              <w:rPr>
                <w:rFonts w:ascii="Consolas" w:hAnsi="Consolas"/>
              </w:rPr>
              <w:t>FordNFCDevice</w:t>
            </w:r>
            <w:proofErr w:type="spellEnd"/>
          </w:p>
        </w:tc>
        <w:tc>
          <w:tcPr>
            <w:tcW w:w="4680" w:type="dxa"/>
          </w:tcPr>
          <w:p w14:paraId="67E524DF" w14:textId="77777777" w:rsidR="00206F6A" w:rsidRDefault="00206F6A"/>
        </w:tc>
      </w:tr>
      <w:tr w:rsidR="008538C6" w:rsidRPr="00106C17" w14:paraId="6069D9B7" w14:textId="77777777" w:rsidTr="00184FCF">
        <w:tc>
          <w:tcPr>
            <w:tcW w:w="990" w:type="dxa"/>
          </w:tcPr>
          <w:p w14:paraId="77ECC2B0" w14:textId="77777777" w:rsidR="008538C6" w:rsidRDefault="008538C6" w:rsidP="00184FCF">
            <w:r>
              <w:t>?</w:t>
            </w:r>
          </w:p>
        </w:tc>
        <w:tc>
          <w:tcPr>
            <w:tcW w:w="2790" w:type="dxa"/>
          </w:tcPr>
          <w:p w14:paraId="50F5BF9D" w14:textId="77777777" w:rsidR="008538C6" w:rsidRPr="006F1E0F" w:rsidRDefault="008538C6" w:rsidP="00184FCF">
            <w:pPr>
              <w:rPr>
                <w:rFonts w:ascii="Consolas" w:hAnsi="Consolas"/>
              </w:rPr>
            </w:pPr>
            <w:proofErr w:type="spellStart"/>
            <w:r w:rsidRPr="006F1E0F">
              <w:rPr>
                <w:rFonts w:ascii="Consolas" w:hAnsi="Consolas"/>
              </w:rPr>
              <w:t>CCCNFCDevice</w:t>
            </w:r>
            <w:proofErr w:type="spellEnd"/>
          </w:p>
        </w:tc>
        <w:tc>
          <w:tcPr>
            <w:tcW w:w="4680" w:type="dxa"/>
          </w:tcPr>
          <w:p w14:paraId="7EC4D69A" w14:textId="77777777" w:rsidR="00206F6A" w:rsidRDefault="00206F6A"/>
        </w:tc>
      </w:tr>
    </w:tbl>
    <w:p w14:paraId="57D2206A" w14:textId="77777777" w:rsidR="008538C6" w:rsidRDefault="008538C6" w:rsidP="008538C6">
      <w:pPr>
        <w:pStyle w:val="REDataType"/>
        <w:rPr>
          <w:highlight w:val="green"/>
        </w:rPr>
      </w:pPr>
      <w:bookmarkStart w:id="470" w:name="_526998a7e30b25d6c75e2af8e8153bef"/>
      <w:proofErr w:type="spellStart"/>
      <w:r w:rsidRPr="007F2C21">
        <w:t>NfcMyKeyCreate_D_Stat_ET</w:t>
      </w:r>
      <w:bookmarkEnd w:id="470"/>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61D3CFBC" w14:textId="77777777" w:rsidTr="00184FCF">
        <w:trPr>
          <w:trHeight w:val="350"/>
          <w:tblHeader/>
        </w:trPr>
        <w:tc>
          <w:tcPr>
            <w:tcW w:w="990" w:type="dxa"/>
            <w:shd w:val="pct20" w:color="auto" w:fill="FFFFFF"/>
            <w:vAlign w:val="center"/>
          </w:tcPr>
          <w:p w14:paraId="333261AB" w14:textId="77777777" w:rsidR="008538C6" w:rsidRPr="00643D15" w:rsidRDefault="008538C6" w:rsidP="00184FCF">
            <w:pPr>
              <w:jc w:val="center"/>
              <w:rPr>
                <w:b/>
              </w:rPr>
            </w:pPr>
            <w:r>
              <w:rPr>
                <w:b/>
              </w:rPr>
              <w:t>Value</w:t>
            </w:r>
          </w:p>
        </w:tc>
        <w:tc>
          <w:tcPr>
            <w:tcW w:w="2790" w:type="dxa"/>
            <w:shd w:val="pct20" w:color="auto" w:fill="FFFFFF"/>
            <w:vAlign w:val="center"/>
          </w:tcPr>
          <w:p w14:paraId="2ED9AAD3" w14:textId="77777777" w:rsidR="008538C6" w:rsidRPr="00643D15" w:rsidRDefault="008538C6" w:rsidP="00184FCF">
            <w:pPr>
              <w:jc w:val="center"/>
              <w:rPr>
                <w:b/>
              </w:rPr>
            </w:pPr>
            <w:r>
              <w:rPr>
                <w:b/>
              </w:rPr>
              <w:t>Name</w:t>
            </w:r>
          </w:p>
        </w:tc>
        <w:tc>
          <w:tcPr>
            <w:tcW w:w="4680" w:type="dxa"/>
            <w:shd w:val="pct20" w:color="auto" w:fill="FFFFFF"/>
          </w:tcPr>
          <w:p w14:paraId="6F7B21FD" w14:textId="77777777" w:rsidR="008538C6" w:rsidRPr="00643D15" w:rsidRDefault="008538C6" w:rsidP="00184FCF">
            <w:pPr>
              <w:jc w:val="center"/>
              <w:rPr>
                <w:b/>
              </w:rPr>
            </w:pPr>
            <w:r>
              <w:rPr>
                <w:b/>
              </w:rPr>
              <w:t>Description</w:t>
            </w:r>
          </w:p>
        </w:tc>
      </w:tr>
      <w:tr w:rsidR="008538C6" w:rsidRPr="00106C17" w14:paraId="59B67D73" w14:textId="77777777" w:rsidTr="00184FCF">
        <w:tc>
          <w:tcPr>
            <w:tcW w:w="990" w:type="dxa"/>
          </w:tcPr>
          <w:p w14:paraId="15D53DA2" w14:textId="77777777" w:rsidR="008538C6" w:rsidRDefault="008538C6" w:rsidP="00184FCF">
            <w:r>
              <w:t>?</w:t>
            </w:r>
          </w:p>
        </w:tc>
        <w:tc>
          <w:tcPr>
            <w:tcW w:w="2790" w:type="dxa"/>
          </w:tcPr>
          <w:p w14:paraId="30AA3DA1"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0E0B11CC" w14:textId="77777777" w:rsidR="00206F6A" w:rsidRDefault="00206F6A"/>
        </w:tc>
      </w:tr>
      <w:tr w:rsidR="008538C6" w:rsidRPr="00106C17" w14:paraId="353C31AA" w14:textId="77777777" w:rsidTr="00184FCF">
        <w:tc>
          <w:tcPr>
            <w:tcW w:w="990" w:type="dxa"/>
          </w:tcPr>
          <w:p w14:paraId="48F78369" w14:textId="77777777" w:rsidR="008538C6" w:rsidRDefault="008538C6" w:rsidP="00184FCF">
            <w:r>
              <w:t>?</w:t>
            </w:r>
          </w:p>
        </w:tc>
        <w:tc>
          <w:tcPr>
            <w:tcW w:w="2790" w:type="dxa"/>
          </w:tcPr>
          <w:p w14:paraId="5A793CCB" w14:textId="77777777" w:rsidR="008538C6" w:rsidRPr="006F1E0F" w:rsidRDefault="008538C6" w:rsidP="00184FCF">
            <w:pPr>
              <w:rPr>
                <w:rFonts w:ascii="Consolas" w:hAnsi="Consolas"/>
              </w:rPr>
            </w:pPr>
            <w:proofErr w:type="spellStart"/>
            <w:r w:rsidRPr="006F1E0F">
              <w:rPr>
                <w:rFonts w:ascii="Consolas" w:hAnsi="Consolas"/>
              </w:rPr>
              <w:t>TapNfcCard</w:t>
            </w:r>
            <w:proofErr w:type="spellEnd"/>
          </w:p>
        </w:tc>
        <w:tc>
          <w:tcPr>
            <w:tcW w:w="4680" w:type="dxa"/>
          </w:tcPr>
          <w:p w14:paraId="781E15EE" w14:textId="77777777" w:rsidR="00206F6A" w:rsidRDefault="00206F6A"/>
        </w:tc>
      </w:tr>
      <w:tr w:rsidR="008538C6" w:rsidRPr="00106C17" w14:paraId="173B8D86" w14:textId="77777777" w:rsidTr="00184FCF">
        <w:tc>
          <w:tcPr>
            <w:tcW w:w="990" w:type="dxa"/>
          </w:tcPr>
          <w:p w14:paraId="614A174E" w14:textId="77777777" w:rsidR="008538C6" w:rsidRDefault="008538C6" w:rsidP="00184FCF">
            <w:r>
              <w:t>?</w:t>
            </w:r>
          </w:p>
        </w:tc>
        <w:tc>
          <w:tcPr>
            <w:tcW w:w="2790" w:type="dxa"/>
          </w:tcPr>
          <w:p w14:paraId="726CEF4A" w14:textId="77777777" w:rsidR="008538C6" w:rsidRPr="006F1E0F" w:rsidRDefault="008538C6" w:rsidP="00184FCF">
            <w:pPr>
              <w:rPr>
                <w:rFonts w:ascii="Consolas" w:hAnsi="Consolas"/>
              </w:rPr>
            </w:pPr>
            <w:proofErr w:type="spellStart"/>
            <w:r w:rsidRPr="006F1E0F">
              <w:rPr>
                <w:rFonts w:ascii="Consolas" w:hAnsi="Consolas"/>
              </w:rPr>
              <w:t>TaptimeOut</w:t>
            </w:r>
            <w:proofErr w:type="spellEnd"/>
          </w:p>
        </w:tc>
        <w:tc>
          <w:tcPr>
            <w:tcW w:w="4680" w:type="dxa"/>
          </w:tcPr>
          <w:p w14:paraId="5824CF8F" w14:textId="77777777" w:rsidR="00206F6A" w:rsidRDefault="00206F6A"/>
        </w:tc>
      </w:tr>
      <w:tr w:rsidR="008538C6" w:rsidRPr="00106C17" w14:paraId="2D9D25DD" w14:textId="77777777" w:rsidTr="00184FCF">
        <w:tc>
          <w:tcPr>
            <w:tcW w:w="990" w:type="dxa"/>
          </w:tcPr>
          <w:p w14:paraId="62B108B9" w14:textId="77777777" w:rsidR="008538C6" w:rsidRDefault="008538C6" w:rsidP="00184FCF">
            <w:r>
              <w:t>?</w:t>
            </w:r>
          </w:p>
        </w:tc>
        <w:tc>
          <w:tcPr>
            <w:tcW w:w="2790" w:type="dxa"/>
          </w:tcPr>
          <w:p w14:paraId="3CA88024" w14:textId="77777777" w:rsidR="008538C6" w:rsidRPr="006F1E0F" w:rsidRDefault="008538C6" w:rsidP="00184FCF">
            <w:pPr>
              <w:rPr>
                <w:rFonts w:ascii="Consolas" w:hAnsi="Consolas"/>
              </w:rPr>
            </w:pPr>
            <w:proofErr w:type="spellStart"/>
            <w:r w:rsidRPr="006F1E0F">
              <w:rPr>
                <w:rFonts w:ascii="Consolas" w:hAnsi="Consolas"/>
              </w:rPr>
              <w:t>KeyAlreadyMyKey</w:t>
            </w:r>
            <w:proofErr w:type="spellEnd"/>
          </w:p>
        </w:tc>
        <w:tc>
          <w:tcPr>
            <w:tcW w:w="4680" w:type="dxa"/>
          </w:tcPr>
          <w:p w14:paraId="2748C43D" w14:textId="77777777" w:rsidR="00206F6A" w:rsidRDefault="00206F6A"/>
        </w:tc>
      </w:tr>
    </w:tbl>
    <w:p w14:paraId="00C250A0" w14:textId="77777777" w:rsidR="008538C6" w:rsidRDefault="008538C6" w:rsidP="008538C6">
      <w:pPr>
        <w:pStyle w:val="REDataType"/>
        <w:rPr>
          <w:highlight w:val="green"/>
        </w:rPr>
      </w:pPr>
      <w:bookmarkStart w:id="471" w:name="_04b7f7eebdf540b2f7f62c26d6cf4d88"/>
      <w:proofErr w:type="spellStart"/>
      <w:r w:rsidRPr="007F2C21">
        <w:t>NullValid_ET</w:t>
      </w:r>
      <w:bookmarkEnd w:id="471"/>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359CB460" w14:textId="77777777" w:rsidTr="00184FCF">
        <w:trPr>
          <w:trHeight w:val="350"/>
          <w:tblHeader/>
        </w:trPr>
        <w:tc>
          <w:tcPr>
            <w:tcW w:w="990" w:type="dxa"/>
            <w:shd w:val="pct20" w:color="auto" w:fill="FFFFFF"/>
            <w:vAlign w:val="center"/>
          </w:tcPr>
          <w:p w14:paraId="399BCC96" w14:textId="77777777" w:rsidR="008538C6" w:rsidRPr="00643D15" w:rsidRDefault="008538C6" w:rsidP="00184FCF">
            <w:pPr>
              <w:jc w:val="center"/>
              <w:rPr>
                <w:b/>
              </w:rPr>
            </w:pPr>
            <w:r>
              <w:rPr>
                <w:b/>
              </w:rPr>
              <w:t>Value</w:t>
            </w:r>
          </w:p>
        </w:tc>
        <w:tc>
          <w:tcPr>
            <w:tcW w:w="2790" w:type="dxa"/>
            <w:shd w:val="pct20" w:color="auto" w:fill="FFFFFF"/>
            <w:vAlign w:val="center"/>
          </w:tcPr>
          <w:p w14:paraId="290474C1" w14:textId="77777777" w:rsidR="008538C6" w:rsidRPr="00643D15" w:rsidRDefault="008538C6" w:rsidP="00184FCF">
            <w:pPr>
              <w:jc w:val="center"/>
              <w:rPr>
                <w:b/>
              </w:rPr>
            </w:pPr>
            <w:r>
              <w:rPr>
                <w:b/>
              </w:rPr>
              <w:t>Name</w:t>
            </w:r>
          </w:p>
        </w:tc>
        <w:tc>
          <w:tcPr>
            <w:tcW w:w="4680" w:type="dxa"/>
            <w:shd w:val="pct20" w:color="auto" w:fill="FFFFFF"/>
          </w:tcPr>
          <w:p w14:paraId="2AFFE263" w14:textId="77777777" w:rsidR="008538C6" w:rsidRPr="00643D15" w:rsidRDefault="008538C6" w:rsidP="00184FCF">
            <w:pPr>
              <w:jc w:val="center"/>
              <w:rPr>
                <w:b/>
              </w:rPr>
            </w:pPr>
            <w:r>
              <w:rPr>
                <w:b/>
              </w:rPr>
              <w:t>Description</w:t>
            </w:r>
          </w:p>
        </w:tc>
      </w:tr>
    </w:tbl>
    <w:p w14:paraId="57C09A7E" w14:textId="77777777" w:rsidR="008538C6" w:rsidRDefault="008538C6" w:rsidP="008538C6">
      <w:pPr>
        <w:pStyle w:val="REDataType"/>
        <w:rPr>
          <w:highlight w:val="green"/>
        </w:rPr>
      </w:pPr>
      <w:bookmarkStart w:id="472" w:name="_55fa4324d498236d36661656c12d331d"/>
      <w:proofErr w:type="spellStart"/>
      <w:r w:rsidRPr="007F2C21">
        <w:t>PwPckTqDStat_ET</w:t>
      </w:r>
      <w:bookmarkEnd w:id="472"/>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397B5179" w14:textId="77777777" w:rsidTr="00184FCF">
        <w:trPr>
          <w:trHeight w:val="350"/>
          <w:tblHeader/>
        </w:trPr>
        <w:tc>
          <w:tcPr>
            <w:tcW w:w="990" w:type="dxa"/>
            <w:shd w:val="pct20" w:color="auto" w:fill="FFFFFF"/>
            <w:vAlign w:val="center"/>
          </w:tcPr>
          <w:p w14:paraId="12F3C8E4" w14:textId="77777777" w:rsidR="008538C6" w:rsidRPr="00643D15" w:rsidRDefault="008538C6" w:rsidP="00184FCF">
            <w:pPr>
              <w:jc w:val="center"/>
              <w:rPr>
                <w:b/>
              </w:rPr>
            </w:pPr>
            <w:r>
              <w:rPr>
                <w:b/>
              </w:rPr>
              <w:t>Value</w:t>
            </w:r>
          </w:p>
        </w:tc>
        <w:tc>
          <w:tcPr>
            <w:tcW w:w="2790" w:type="dxa"/>
            <w:shd w:val="pct20" w:color="auto" w:fill="FFFFFF"/>
            <w:vAlign w:val="center"/>
          </w:tcPr>
          <w:p w14:paraId="2D6E82A2" w14:textId="77777777" w:rsidR="008538C6" w:rsidRPr="00643D15" w:rsidRDefault="008538C6" w:rsidP="00184FCF">
            <w:pPr>
              <w:jc w:val="center"/>
              <w:rPr>
                <w:b/>
              </w:rPr>
            </w:pPr>
            <w:r>
              <w:rPr>
                <w:b/>
              </w:rPr>
              <w:t>Name</w:t>
            </w:r>
          </w:p>
        </w:tc>
        <w:tc>
          <w:tcPr>
            <w:tcW w:w="4680" w:type="dxa"/>
            <w:shd w:val="pct20" w:color="auto" w:fill="FFFFFF"/>
          </w:tcPr>
          <w:p w14:paraId="03965659" w14:textId="77777777" w:rsidR="008538C6" w:rsidRPr="00643D15" w:rsidRDefault="008538C6" w:rsidP="00184FCF">
            <w:pPr>
              <w:jc w:val="center"/>
              <w:rPr>
                <w:b/>
              </w:rPr>
            </w:pPr>
            <w:r>
              <w:rPr>
                <w:b/>
              </w:rPr>
              <w:t>Description</w:t>
            </w:r>
          </w:p>
        </w:tc>
      </w:tr>
      <w:tr w:rsidR="008538C6" w:rsidRPr="00106C17" w14:paraId="484ABE4B" w14:textId="77777777" w:rsidTr="00184FCF">
        <w:tc>
          <w:tcPr>
            <w:tcW w:w="990" w:type="dxa"/>
          </w:tcPr>
          <w:p w14:paraId="4AF17130" w14:textId="77777777" w:rsidR="008538C6" w:rsidRDefault="008538C6" w:rsidP="00184FCF">
            <w:r>
              <w:t>?</w:t>
            </w:r>
          </w:p>
        </w:tc>
        <w:tc>
          <w:tcPr>
            <w:tcW w:w="2790" w:type="dxa"/>
          </w:tcPr>
          <w:p w14:paraId="2B901D4C" w14:textId="77777777" w:rsidR="008538C6" w:rsidRPr="006F1E0F" w:rsidRDefault="008538C6" w:rsidP="00184FCF">
            <w:pPr>
              <w:rPr>
                <w:rFonts w:ascii="Consolas" w:hAnsi="Consolas"/>
              </w:rPr>
            </w:pPr>
            <w:proofErr w:type="spellStart"/>
            <w:r w:rsidRPr="006F1E0F">
              <w:rPr>
                <w:rFonts w:ascii="Consolas" w:hAnsi="Consolas"/>
              </w:rPr>
              <w:t>PwPckOff_TqNotAvailable</w:t>
            </w:r>
            <w:proofErr w:type="spellEnd"/>
          </w:p>
        </w:tc>
        <w:tc>
          <w:tcPr>
            <w:tcW w:w="4680" w:type="dxa"/>
          </w:tcPr>
          <w:p w14:paraId="52C0C4CD" w14:textId="77777777" w:rsidR="00206F6A" w:rsidRDefault="00206F6A"/>
        </w:tc>
      </w:tr>
      <w:tr w:rsidR="008538C6" w:rsidRPr="00106C17" w14:paraId="67F62144" w14:textId="77777777" w:rsidTr="00184FCF">
        <w:tc>
          <w:tcPr>
            <w:tcW w:w="990" w:type="dxa"/>
          </w:tcPr>
          <w:p w14:paraId="76732A92" w14:textId="77777777" w:rsidR="008538C6" w:rsidRDefault="008538C6" w:rsidP="00184FCF">
            <w:r>
              <w:t>?</w:t>
            </w:r>
          </w:p>
        </w:tc>
        <w:tc>
          <w:tcPr>
            <w:tcW w:w="2790" w:type="dxa"/>
          </w:tcPr>
          <w:p w14:paraId="3B350F63" w14:textId="77777777" w:rsidR="008538C6" w:rsidRPr="006F1E0F" w:rsidRDefault="008538C6" w:rsidP="00184FCF">
            <w:pPr>
              <w:rPr>
                <w:rFonts w:ascii="Consolas" w:hAnsi="Consolas"/>
              </w:rPr>
            </w:pPr>
            <w:proofErr w:type="spellStart"/>
            <w:r w:rsidRPr="006F1E0F">
              <w:rPr>
                <w:rFonts w:ascii="Consolas" w:hAnsi="Consolas"/>
              </w:rPr>
              <w:t>PwPckOn_TqNotAvailable</w:t>
            </w:r>
            <w:proofErr w:type="spellEnd"/>
          </w:p>
        </w:tc>
        <w:tc>
          <w:tcPr>
            <w:tcW w:w="4680" w:type="dxa"/>
          </w:tcPr>
          <w:p w14:paraId="7D9C159D" w14:textId="77777777" w:rsidR="00206F6A" w:rsidRDefault="00206F6A"/>
        </w:tc>
      </w:tr>
      <w:tr w:rsidR="008538C6" w:rsidRPr="00106C17" w14:paraId="06C61697" w14:textId="77777777" w:rsidTr="00184FCF">
        <w:tc>
          <w:tcPr>
            <w:tcW w:w="990" w:type="dxa"/>
          </w:tcPr>
          <w:p w14:paraId="68672A02" w14:textId="77777777" w:rsidR="008538C6" w:rsidRDefault="008538C6" w:rsidP="00184FCF">
            <w:r>
              <w:t>?</w:t>
            </w:r>
          </w:p>
        </w:tc>
        <w:tc>
          <w:tcPr>
            <w:tcW w:w="2790" w:type="dxa"/>
          </w:tcPr>
          <w:p w14:paraId="58C375AD" w14:textId="77777777" w:rsidR="008538C6" w:rsidRPr="006F1E0F" w:rsidRDefault="008538C6" w:rsidP="00184FCF">
            <w:pPr>
              <w:rPr>
                <w:rFonts w:ascii="Consolas" w:hAnsi="Consolas"/>
              </w:rPr>
            </w:pPr>
            <w:proofErr w:type="spellStart"/>
            <w:r w:rsidRPr="006F1E0F">
              <w:rPr>
                <w:rFonts w:ascii="Consolas" w:hAnsi="Consolas"/>
              </w:rPr>
              <w:t>StartInprgrss_TqNotAvailable</w:t>
            </w:r>
            <w:proofErr w:type="spellEnd"/>
          </w:p>
        </w:tc>
        <w:tc>
          <w:tcPr>
            <w:tcW w:w="4680" w:type="dxa"/>
          </w:tcPr>
          <w:p w14:paraId="5D865DB7" w14:textId="77777777" w:rsidR="00206F6A" w:rsidRDefault="00206F6A"/>
        </w:tc>
      </w:tr>
      <w:tr w:rsidR="008538C6" w:rsidRPr="00106C17" w14:paraId="1E68292E" w14:textId="77777777" w:rsidTr="00184FCF">
        <w:tc>
          <w:tcPr>
            <w:tcW w:w="990" w:type="dxa"/>
          </w:tcPr>
          <w:p w14:paraId="785D61EA" w14:textId="77777777" w:rsidR="008538C6" w:rsidRDefault="008538C6" w:rsidP="00184FCF">
            <w:r>
              <w:t>?</w:t>
            </w:r>
          </w:p>
        </w:tc>
        <w:tc>
          <w:tcPr>
            <w:tcW w:w="2790" w:type="dxa"/>
          </w:tcPr>
          <w:p w14:paraId="31823DA7" w14:textId="77777777" w:rsidR="008538C6" w:rsidRPr="006F1E0F" w:rsidRDefault="008538C6" w:rsidP="00184FCF">
            <w:pPr>
              <w:rPr>
                <w:rFonts w:ascii="Consolas" w:hAnsi="Consolas"/>
              </w:rPr>
            </w:pPr>
            <w:proofErr w:type="spellStart"/>
            <w:r w:rsidRPr="006F1E0F">
              <w:rPr>
                <w:rFonts w:ascii="Consolas" w:hAnsi="Consolas"/>
              </w:rPr>
              <w:t>PwPckOn_TqAvailable</w:t>
            </w:r>
            <w:proofErr w:type="spellEnd"/>
          </w:p>
        </w:tc>
        <w:tc>
          <w:tcPr>
            <w:tcW w:w="4680" w:type="dxa"/>
          </w:tcPr>
          <w:p w14:paraId="6C83FC04" w14:textId="77777777" w:rsidR="00206F6A" w:rsidRDefault="00206F6A"/>
        </w:tc>
      </w:tr>
    </w:tbl>
    <w:p w14:paraId="1D0089C7" w14:textId="77777777" w:rsidR="008538C6" w:rsidRDefault="008538C6" w:rsidP="008538C6">
      <w:pPr>
        <w:pStyle w:val="REDataType"/>
        <w:rPr>
          <w:highlight w:val="green"/>
        </w:rPr>
      </w:pPr>
      <w:bookmarkStart w:id="473" w:name="_68cc8a1b8b52e80d5d6299882503b693"/>
      <w:proofErr w:type="spellStart"/>
      <w:r w:rsidRPr="007F2C21">
        <w:t>RemoteStartStatus_ET</w:t>
      </w:r>
      <w:bookmarkEnd w:id="473"/>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17A628E1" w14:textId="77777777" w:rsidTr="00184FCF">
        <w:trPr>
          <w:trHeight w:val="350"/>
          <w:tblHeader/>
        </w:trPr>
        <w:tc>
          <w:tcPr>
            <w:tcW w:w="990" w:type="dxa"/>
            <w:shd w:val="pct20" w:color="auto" w:fill="FFFFFF"/>
            <w:vAlign w:val="center"/>
          </w:tcPr>
          <w:p w14:paraId="38B25662" w14:textId="77777777" w:rsidR="008538C6" w:rsidRPr="00643D15" w:rsidRDefault="008538C6" w:rsidP="00184FCF">
            <w:pPr>
              <w:jc w:val="center"/>
              <w:rPr>
                <w:b/>
              </w:rPr>
            </w:pPr>
            <w:r>
              <w:rPr>
                <w:b/>
              </w:rPr>
              <w:t>Value</w:t>
            </w:r>
          </w:p>
        </w:tc>
        <w:tc>
          <w:tcPr>
            <w:tcW w:w="2790" w:type="dxa"/>
            <w:shd w:val="pct20" w:color="auto" w:fill="FFFFFF"/>
            <w:vAlign w:val="center"/>
          </w:tcPr>
          <w:p w14:paraId="2CA8C532" w14:textId="77777777" w:rsidR="008538C6" w:rsidRPr="00643D15" w:rsidRDefault="008538C6" w:rsidP="00184FCF">
            <w:pPr>
              <w:jc w:val="center"/>
              <w:rPr>
                <w:b/>
              </w:rPr>
            </w:pPr>
            <w:r>
              <w:rPr>
                <w:b/>
              </w:rPr>
              <w:t>Name</w:t>
            </w:r>
          </w:p>
        </w:tc>
        <w:tc>
          <w:tcPr>
            <w:tcW w:w="4680" w:type="dxa"/>
            <w:shd w:val="pct20" w:color="auto" w:fill="FFFFFF"/>
          </w:tcPr>
          <w:p w14:paraId="61A1CF9A" w14:textId="77777777" w:rsidR="008538C6" w:rsidRPr="00643D15" w:rsidRDefault="008538C6" w:rsidP="00184FCF">
            <w:pPr>
              <w:jc w:val="center"/>
              <w:rPr>
                <w:b/>
              </w:rPr>
            </w:pPr>
            <w:r>
              <w:rPr>
                <w:b/>
              </w:rPr>
              <w:t>Description</w:t>
            </w:r>
          </w:p>
        </w:tc>
      </w:tr>
      <w:tr w:rsidR="008538C6" w:rsidRPr="00106C17" w14:paraId="67A0CDA5" w14:textId="77777777" w:rsidTr="00184FCF">
        <w:tc>
          <w:tcPr>
            <w:tcW w:w="990" w:type="dxa"/>
          </w:tcPr>
          <w:p w14:paraId="5C7B02B9" w14:textId="77777777" w:rsidR="008538C6" w:rsidRDefault="008538C6" w:rsidP="00184FCF">
            <w:r>
              <w:t>?</w:t>
            </w:r>
          </w:p>
        </w:tc>
        <w:tc>
          <w:tcPr>
            <w:tcW w:w="2790" w:type="dxa"/>
          </w:tcPr>
          <w:p w14:paraId="76245BE1"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6BE5BD6C" w14:textId="77777777" w:rsidR="00206F6A" w:rsidRDefault="00206F6A"/>
        </w:tc>
      </w:tr>
      <w:tr w:rsidR="008538C6" w:rsidRPr="00106C17" w14:paraId="008D3D35" w14:textId="77777777" w:rsidTr="00184FCF">
        <w:tc>
          <w:tcPr>
            <w:tcW w:w="990" w:type="dxa"/>
          </w:tcPr>
          <w:p w14:paraId="1EFE250F" w14:textId="77777777" w:rsidR="008538C6" w:rsidRDefault="008538C6" w:rsidP="00184FCF">
            <w:r>
              <w:t>?</w:t>
            </w:r>
          </w:p>
        </w:tc>
        <w:tc>
          <w:tcPr>
            <w:tcW w:w="2790" w:type="dxa"/>
          </w:tcPr>
          <w:p w14:paraId="16E07C6E" w14:textId="77777777" w:rsidR="008538C6" w:rsidRPr="006F1E0F" w:rsidRDefault="008538C6" w:rsidP="00184FCF">
            <w:pPr>
              <w:rPr>
                <w:rFonts w:ascii="Consolas" w:hAnsi="Consolas"/>
              </w:rPr>
            </w:pPr>
            <w:r w:rsidRPr="006F1E0F">
              <w:rPr>
                <w:rFonts w:ascii="Consolas" w:hAnsi="Consolas"/>
              </w:rPr>
              <w:t>Remote</w:t>
            </w:r>
          </w:p>
        </w:tc>
        <w:tc>
          <w:tcPr>
            <w:tcW w:w="4680" w:type="dxa"/>
          </w:tcPr>
          <w:p w14:paraId="3D12427B" w14:textId="77777777" w:rsidR="00206F6A" w:rsidRDefault="00206F6A"/>
        </w:tc>
      </w:tr>
      <w:tr w:rsidR="008538C6" w:rsidRPr="00106C17" w14:paraId="3847991D" w14:textId="77777777" w:rsidTr="00184FCF">
        <w:tc>
          <w:tcPr>
            <w:tcW w:w="990" w:type="dxa"/>
          </w:tcPr>
          <w:p w14:paraId="4571C989" w14:textId="77777777" w:rsidR="008538C6" w:rsidRDefault="008538C6" w:rsidP="00184FCF">
            <w:r>
              <w:t>?</w:t>
            </w:r>
          </w:p>
        </w:tc>
        <w:tc>
          <w:tcPr>
            <w:tcW w:w="2790" w:type="dxa"/>
          </w:tcPr>
          <w:p w14:paraId="394D57D9" w14:textId="77777777" w:rsidR="008538C6" w:rsidRPr="006F1E0F" w:rsidRDefault="008538C6" w:rsidP="00184FCF">
            <w:pPr>
              <w:rPr>
                <w:rFonts w:ascii="Consolas" w:hAnsi="Consolas"/>
              </w:rPr>
            </w:pPr>
            <w:r w:rsidRPr="006F1E0F">
              <w:rPr>
                <w:rFonts w:ascii="Consolas" w:hAnsi="Consolas"/>
              </w:rPr>
              <w:t>Unknown</w:t>
            </w:r>
          </w:p>
        </w:tc>
        <w:tc>
          <w:tcPr>
            <w:tcW w:w="4680" w:type="dxa"/>
          </w:tcPr>
          <w:p w14:paraId="67300548" w14:textId="77777777" w:rsidR="00206F6A" w:rsidRDefault="00206F6A"/>
        </w:tc>
      </w:tr>
      <w:tr w:rsidR="008538C6" w:rsidRPr="00106C17" w14:paraId="54F2EBBD" w14:textId="77777777" w:rsidTr="00184FCF">
        <w:tc>
          <w:tcPr>
            <w:tcW w:w="990" w:type="dxa"/>
          </w:tcPr>
          <w:p w14:paraId="2DC9ADFA" w14:textId="77777777" w:rsidR="008538C6" w:rsidRDefault="008538C6" w:rsidP="00184FCF">
            <w:r>
              <w:t>?</w:t>
            </w:r>
          </w:p>
        </w:tc>
        <w:tc>
          <w:tcPr>
            <w:tcW w:w="2790" w:type="dxa"/>
          </w:tcPr>
          <w:p w14:paraId="2D240B64" w14:textId="77777777" w:rsidR="008538C6" w:rsidRPr="006F1E0F" w:rsidRDefault="008538C6" w:rsidP="00184FCF">
            <w:pPr>
              <w:rPr>
                <w:rFonts w:ascii="Consolas" w:hAnsi="Consolas"/>
              </w:rPr>
            </w:pPr>
            <w:r w:rsidRPr="006F1E0F">
              <w:rPr>
                <w:rFonts w:ascii="Consolas" w:hAnsi="Consolas"/>
              </w:rPr>
              <w:t>Invalid</w:t>
            </w:r>
          </w:p>
        </w:tc>
        <w:tc>
          <w:tcPr>
            <w:tcW w:w="4680" w:type="dxa"/>
          </w:tcPr>
          <w:p w14:paraId="5AD5BE50" w14:textId="77777777" w:rsidR="00206F6A" w:rsidRDefault="00206F6A"/>
        </w:tc>
      </w:tr>
    </w:tbl>
    <w:p w14:paraId="064A81FD" w14:textId="77777777" w:rsidR="008538C6" w:rsidRDefault="008538C6" w:rsidP="008538C6">
      <w:pPr>
        <w:pStyle w:val="REDataType"/>
        <w:rPr>
          <w:highlight w:val="green"/>
        </w:rPr>
      </w:pPr>
      <w:bookmarkStart w:id="474" w:name="_7577a8e20dcd344a71be989514f57e48"/>
      <w:proofErr w:type="spellStart"/>
      <w:r w:rsidRPr="007F2C21">
        <w:lastRenderedPageBreak/>
        <w:t>RequestNfcMyKey_Null_ET</w:t>
      </w:r>
      <w:bookmarkEnd w:id="474"/>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278B9A14" w14:textId="77777777" w:rsidTr="00184FCF">
        <w:trPr>
          <w:trHeight w:val="350"/>
          <w:tblHeader/>
        </w:trPr>
        <w:tc>
          <w:tcPr>
            <w:tcW w:w="990" w:type="dxa"/>
            <w:shd w:val="pct20" w:color="auto" w:fill="FFFFFF"/>
            <w:vAlign w:val="center"/>
          </w:tcPr>
          <w:p w14:paraId="73696F98" w14:textId="77777777" w:rsidR="008538C6" w:rsidRPr="00643D15" w:rsidRDefault="008538C6" w:rsidP="00184FCF">
            <w:pPr>
              <w:jc w:val="center"/>
              <w:rPr>
                <w:b/>
              </w:rPr>
            </w:pPr>
            <w:r>
              <w:rPr>
                <w:b/>
              </w:rPr>
              <w:t>Value</w:t>
            </w:r>
          </w:p>
        </w:tc>
        <w:tc>
          <w:tcPr>
            <w:tcW w:w="2790" w:type="dxa"/>
            <w:shd w:val="pct20" w:color="auto" w:fill="FFFFFF"/>
            <w:vAlign w:val="center"/>
          </w:tcPr>
          <w:p w14:paraId="2EEB0C43" w14:textId="77777777" w:rsidR="008538C6" w:rsidRPr="00643D15" w:rsidRDefault="008538C6" w:rsidP="00184FCF">
            <w:pPr>
              <w:jc w:val="center"/>
              <w:rPr>
                <w:b/>
              </w:rPr>
            </w:pPr>
            <w:r>
              <w:rPr>
                <w:b/>
              </w:rPr>
              <w:t>Name</w:t>
            </w:r>
          </w:p>
        </w:tc>
        <w:tc>
          <w:tcPr>
            <w:tcW w:w="4680" w:type="dxa"/>
            <w:shd w:val="pct20" w:color="auto" w:fill="FFFFFF"/>
          </w:tcPr>
          <w:p w14:paraId="0A422B81" w14:textId="77777777" w:rsidR="008538C6" w:rsidRPr="00643D15" w:rsidRDefault="008538C6" w:rsidP="00184FCF">
            <w:pPr>
              <w:jc w:val="center"/>
              <w:rPr>
                <w:b/>
              </w:rPr>
            </w:pPr>
            <w:r>
              <w:rPr>
                <w:b/>
              </w:rPr>
              <w:t>Description</w:t>
            </w:r>
          </w:p>
        </w:tc>
      </w:tr>
      <w:tr w:rsidR="008538C6" w:rsidRPr="00106C17" w14:paraId="42D7056A" w14:textId="77777777" w:rsidTr="00184FCF">
        <w:tc>
          <w:tcPr>
            <w:tcW w:w="990" w:type="dxa"/>
          </w:tcPr>
          <w:p w14:paraId="31A2BD2B" w14:textId="77777777" w:rsidR="008538C6" w:rsidRDefault="008538C6" w:rsidP="00184FCF">
            <w:r>
              <w:t>?</w:t>
            </w:r>
          </w:p>
        </w:tc>
        <w:tc>
          <w:tcPr>
            <w:tcW w:w="2790" w:type="dxa"/>
          </w:tcPr>
          <w:p w14:paraId="4B3FF489"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6F950468" w14:textId="77777777" w:rsidR="00206F6A" w:rsidRDefault="00206F6A"/>
        </w:tc>
      </w:tr>
      <w:tr w:rsidR="008538C6" w:rsidRPr="00106C17" w14:paraId="06AD2855" w14:textId="77777777" w:rsidTr="00184FCF">
        <w:tc>
          <w:tcPr>
            <w:tcW w:w="990" w:type="dxa"/>
          </w:tcPr>
          <w:p w14:paraId="4DF78242" w14:textId="77777777" w:rsidR="008538C6" w:rsidRDefault="008538C6" w:rsidP="00184FCF">
            <w:r>
              <w:t>?</w:t>
            </w:r>
          </w:p>
        </w:tc>
        <w:tc>
          <w:tcPr>
            <w:tcW w:w="2790" w:type="dxa"/>
          </w:tcPr>
          <w:p w14:paraId="2B4CF425" w14:textId="77777777" w:rsidR="008538C6" w:rsidRPr="006F1E0F" w:rsidRDefault="008538C6" w:rsidP="00184FCF">
            <w:pPr>
              <w:rPr>
                <w:rFonts w:ascii="Consolas" w:hAnsi="Consolas"/>
              </w:rPr>
            </w:pPr>
            <w:proofErr w:type="spellStart"/>
            <w:r w:rsidRPr="006F1E0F">
              <w:rPr>
                <w:rFonts w:ascii="Consolas" w:hAnsi="Consolas"/>
              </w:rPr>
              <w:t>RequestNfcMyKey</w:t>
            </w:r>
            <w:proofErr w:type="spellEnd"/>
          </w:p>
        </w:tc>
        <w:tc>
          <w:tcPr>
            <w:tcW w:w="4680" w:type="dxa"/>
          </w:tcPr>
          <w:p w14:paraId="423F04EF" w14:textId="77777777" w:rsidR="00206F6A" w:rsidRDefault="00206F6A"/>
        </w:tc>
      </w:tr>
    </w:tbl>
    <w:p w14:paraId="3BF100BF" w14:textId="77777777" w:rsidR="008538C6" w:rsidRDefault="008538C6" w:rsidP="008538C6">
      <w:pPr>
        <w:pStyle w:val="REDataType"/>
        <w:rPr>
          <w:highlight w:val="green"/>
        </w:rPr>
      </w:pPr>
      <w:bookmarkStart w:id="475" w:name="_23223749c15689d80659a124619fbc0d"/>
      <w:proofErr w:type="spellStart"/>
      <w:r w:rsidRPr="007F2C21">
        <w:t>RequestNull_ET</w:t>
      </w:r>
      <w:bookmarkEnd w:id="475"/>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2B39E752" w14:textId="77777777" w:rsidTr="00184FCF">
        <w:trPr>
          <w:trHeight w:val="350"/>
          <w:tblHeader/>
        </w:trPr>
        <w:tc>
          <w:tcPr>
            <w:tcW w:w="990" w:type="dxa"/>
            <w:shd w:val="pct20" w:color="auto" w:fill="FFFFFF"/>
            <w:vAlign w:val="center"/>
          </w:tcPr>
          <w:p w14:paraId="27B67E3F" w14:textId="77777777" w:rsidR="008538C6" w:rsidRPr="00643D15" w:rsidRDefault="008538C6" w:rsidP="00184FCF">
            <w:pPr>
              <w:jc w:val="center"/>
              <w:rPr>
                <w:b/>
              </w:rPr>
            </w:pPr>
            <w:r>
              <w:rPr>
                <w:b/>
              </w:rPr>
              <w:t>Value</w:t>
            </w:r>
          </w:p>
        </w:tc>
        <w:tc>
          <w:tcPr>
            <w:tcW w:w="2790" w:type="dxa"/>
            <w:shd w:val="pct20" w:color="auto" w:fill="FFFFFF"/>
            <w:vAlign w:val="center"/>
          </w:tcPr>
          <w:p w14:paraId="1F160F14" w14:textId="77777777" w:rsidR="008538C6" w:rsidRPr="00643D15" w:rsidRDefault="008538C6" w:rsidP="00184FCF">
            <w:pPr>
              <w:jc w:val="center"/>
              <w:rPr>
                <w:b/>
              </w:rPr>
            </w:pPr>
            <w:r>
              <w:rPr>
                <w:b/>
              </w:rPr>
              <w:t>Name</w:t>
            </w:r>
          </w:p>
        </w:tc>
        <w:tc>
          <w:tcPr>
            <w:tcW w:w="4680" w:type="dxa"/>
            <w:shd w:val="pct20" w:color="auto" w:fill="FFFFFF"/>
          </w:tcPr>
          <w:p w14:paraId="2C4D4417" w14:textId="77777777" w:rsidR="008538C6" w:rsidRPr="00643D15" w:rsidRDefault="008538C6" w:rsidP="00184FCF">
            <w:pPr>
              <w:jc w:val="center"/>
              <w:rPr>
                <w:b/>
              </w:rPr>
            </w:pPr>
            <w:r>
              <w:rPr>
                <w:b/>
              </w:rPr>
              <w:t>Description</w:t>
            </w:r>
          </w:p>
        </w:tc>
      </w:tr>
      <w:tr w:rsidR="008538C6" w:rsidRPr="00106C17" w14:paraId="776B4702" w14:textId="77777777" w:rsidTr="00184FCF">
        <w:tc>
          <w:tcPr>
            <w:tcW w:w="990" w:type="dxa"/>
          </w:tcPr>
          <w:p w14:paraId="676BFAC5" w14:textId="77777777" w:rsidR="008538C6" w:rsidRDefault="008538C6" w:rsidP="00184FCF">
            <w:r>
              <w:t>?</w:t>
            </w:r>
          </w:p>
        </w:tc>
        <w:tc>
          <w:tcPr>
            <w:tcW w:w="2790" w:type="dxa"/>
          </w:tcPr>
          <w:p w14:paraId="34804A6F" w14:textId="77777777" w:rsidR="008538C6" w:rsidRPr="006F1E0F" w:rsidRDefault="008538C6" w:rsidP="00184FCF">
            <w:pPr>
              <w:rPr>
                <w:rFonts w:ascii="Consolas" w:hAnsi="Consolas"/>
              </w:rPr>
            </w:pPr>
            <w:r w:rsidRPr="006F1E0F">
              <w:rPr>
                <w:rFonts w:ascii="Consolas" w:hAnsi="Consolas"/>
              </w:rPr>
              <w:t>Request</w:t>
            </w:r>
          </w:p>
        </w:tc>
        <w:tc>
          <w:tcPr>
            <w:tcW w:w="4680" w:type="dxa"/>
          </w:tcPr>
          <w:p w14:paraId="38B44942" w14:textId="77777777" w:rsidR="00206F6A" w:rsidRDefault="00206F6A"/>
        </w:tc>
      </w:tr>
      <w:tr w:rsidR="008538C6" w:rsidRPr="00106C17" w14:paraId="7123E2C5" w14:textId="77777777" w:rsidTr="00184FCF">
        <w:tc>
          <w:tcPr>
            <w:tcW w:w="990" w:type="dxa"/>
          </w:tcPr>
          <w:p w14:paraId="6990165A" w14:textId="77777777" w:rsidR="008538C6" w:rsidRDefault="008538C6" w:rsidP="00184FCF">
            <w:r>
              <w:t>?</w:t>
            </w:r>
          </w:p>
        </w:tc>
        <w:tc>
          <w:tcPr>
            <w:tcW w:w="2790" w:type="dxa"/>
          </w:tcPr>
          <w:p w14:paraId="57B679FF"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0E731CC8" w14:textId="77777777" w:rsidR="00206F6A" w:rsidRDefault="00206F6A"/>
        </w:tc>
      </w:tr>
    </w:tbl>
    <w:p w14:paraId="08BF8FAA" w14:textId="77777777" w:rsidR="008538C6" w:rsidRDefault="008538C6" w:rsidP="008538C6">
      <w:pPr>
        <w:pStyle w:val="REDataType"/>
        <w:rPr>
          <w:highlight w:val="green"/>
        </w:rPr>
      </w:pPr>
      <w:bookmarkStart w:id="476" w:name="_ebdb6bab62bc4115605b0ed080bf9152"/>
      <w:proofErr w:type="spellStart"/>
      <w:r w:rsidRPr="007F2C21">
        <w:t>SuccessFailNull_D_ET</w:t>
      </w:r>
      <w:bookmarkEnd w:id="476"/>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20192133" w14:textId="77777777" w:rsidTr="00184FCF">
        <w:trPr>
          <w:trHeight w:val="350"/>
          <w:tblHeader/>
        </w:trPr>
        <w:tc>
          <w:tcPr>
            <w:tcW w:w="990" w:type="dxa"/>
            <w:shd w:val="pct20" w:color="auto" w:fill="FFFFFF"/>
            <w:vAlign w:val="center"/>
          </w:tcPr>
          <w:p w14:paraId="37F7160B" w14:textId="77777777" w:rsidR="008538C6" w:rsidRPr="00643D15" w:rsidRDefault="008538C6" w:rsidP="00184FCF">
            <w:pPr>
              <w:jc w:val="center"/>
              <w:rPr>
                <w:b/>
              </w:rPr>
            </w:pPr>
            <w:r>
              <w:rPr>
                <w:b/>
              </w:rPr>
              <w:t>Value</w:t>
            </w:r>
          </w:p>
        </w:tc>
        <w:tc>
          <w:tcPr>
            <w:tcW w:w="2790" w:type="dxa"/>
            <w:shd w:val="pct20" w:color="auto" w:fill="FFFFFF"/>
            <w:vAlign w:val="center"/>
          </w:tcPr>
          <w:p w14:paraId="1D15810F" w14:textId="77777777" w:rsidR="008538C6" w:rsidRPr="00643D15" w:rsidRDefault="008538C6" w:rsidP="00184FCF">
            <w:pPr>
              <w:jc w:val="center"/>
              <w:rPr>
                <w:b/>
              </w:rPr>
            </w:pPr>
            <w:r>
              <w:rPr>
                <w:b/>
              </w:rPr>
              <w:t>Name</w:t>
            </w:r>
          </w:p>
        </w:tc>
        <w:tc>
          <w:tcPr>
            <w:tcW w:w="4680" w:type="dxa"/>
            <w:shd w:val="pct20" w:color="auto" w:fill="FFFFFF"/>
          </w:tcPr>
          <w:p w14:paraId="5D04E6DA" w14:textId="77777777" w:rsidR="008538C6" w:rsidRPr="00643D15" w:rsidRDefault="008538C6" w:rsidP="00184FCF">
            <w:pPr>
              <w:jc w:val="center"/>
              <w:rPr>
                <w:b/>
              </w:rPr>
            </w:pPr>
            <w:r>
              <w:rPr>
                <w:b/>
              </w:rPr>
              <w:t>Description</w:t>
            </w:r>
          </w:p>
        </w:tc>
      </w:tr>
      <w:tr w:rsidR="008538C6" w:rsidRPr="00106C17" w14:paraId="0DDA3888" w14:textId="77777777" w:rsidTr="00184FCF">
        <w:tc>
          <w:tcPr>
            <w:tcW w:w="990" w:type="dxa"/>
          </w:tcPr>
          <w:p w14:paraId="7F1B597F" w14:textId="77777777" w:rsidR="008538C6" w:rsidRDefault="008538C6" w:rsidP="00184FCF">
            <w:r>
              <w:t>?</w:t>
            </w:r>
          </w:p>
        </w:tc>
        <w:tc>
          <w:tcPr>
            <w:tcW w:w="2790" w:type="dxa"/>
          </w:tcPr>
          <w:p w14:paraId="57455146"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194BD940" w14:textId="77777777" w:rsidR="00206F6A" w:rsidRDefault="00206F6A"/>
        </w:tc>
      </w:tr>
      <w:tr w:rsidR="008538C6" w:rsidRPr="00106C17" w14:paraId="086282B1" w14:textId="77777777" w:rsidTr="00184FCF">
        <w:tc>
          <w:tcPr>
            <w:tcW w:w="990" w:type="dxa"/>
          </w:tcPr>
          <w:p w14:paraId="07B76970" w14:textId="77777777" w:rsidR="008538C6" w:rsidRDefault="008538C6" w:rsidP="00184FCF">
            <w:r>
              <w:t>?</w:t>
            </w:r>
          </w:p>
        </w:tc>
        <w:tc>
          <w:tcPr>
            <w:tcW w:w="2790" w:type="dxa"/>
          </w:tcPr>
          <w:p w14:paraId="2254B1B9" w14:textId="77777777" w:rsidR="008538C6" w:rsidRPr="006F1E0F" w:rsidRDefault="008538C6" w:rsidP="00184FCF">
            <w:pPr>
              <w:rPr>
                <w:rFonts w:ascii="Consolas" w:hAnsi="Consolas"/>
              </w:rPr>
            </w:pPr>
            <w:r w:rsidRPr="006F1E0F">
              <w:rPr>
                <w:rFonts w:ascii="Consolas" w:hAnsi="Consolas"/>
              </w:rPr>
              <w:t>Fail</w:t>
            </w:r>
          </w:p>
        </w:tc>
        <w:tc>
          <w:tcPr>
            <w:tcW w:w="4680" w:type="dxa"/>
          </w:tcPr>
          <w:p w14:paraId="2632DD5A" w14:textId="77777777" w:rsidR="00206F6A" w:rsidRDefault="00206F6A"/>
        </w:tc>
      </w:tr>
      <w:tr w:rsidR="008538C6" w:rsidRPr="00106C17" w14:paraId="3CC4C77C" w14:textId="77777777" w:rsidTr="00184FCF">
        <w:tc>
          <w:tcPr>
            <w:tcW w:w="990" w:type="dxa"/>
          </w:tcPr>
          <w:p w14:paraId="463C6E3B" w14:textId="77777777" w:rsidR="008538C6" w:rsidRDefault="008538C6" w:rsidP="00184FCF">
            <w:r>
              <w:t>?</w:t>
            </w:r>
          </w:p>
        </w:tc>
        <w:tc>
          <w:tcPr>
            <w:tcW w:w="2790" w:type="dxa"/>
          </w:tcPr>
          <w:p w14:paraId="175DB48A" w14:textId="77777777" w:rsidR="008538C6" w:rsidRPr="006F1E0F" w:rsidRDefault="008538C6" w:rsidP="00184FCF">
            <w:pPr>
              <w:rPr>
                <w:rFonts w:ascii="Consolas" w:hAnsi="Consolas"/>
              </w:rPr>
            </w:pPr>
            <w:r w:rsidRPr="006F1E0F">
              <w:rPr>
                <w:rFonts w:ascii="Consolas" w:hAnsi="Consolas"/>
              </w:rPr>
              <w:t>Success</w:t>
            </w:r>
          </w:p>
        </w:tc>
        <w:tc>
          <w:tcPr>
            <w:tcW w:w="4680" w:type="dxa"/>
          </w:tcPr>
          <w:p w14:paraId="00E3C337" w14:textId="77777777" w:rsidR="00206F6A" w:rsidRDefault="00206F6A"/>
        </w:tc>
      </w:tr>
    </w:tbl>
    <w:p w14:paraId="6425A3DB" w14:textId="77777777" w:rsidR="008538C6" w:rsidRDefault="008538C6" w:rsidP="008538C6">
      <w:pPr>
        <w:pStyle w:val="REDataType"/>
        <w:rPr>
          <w:highlight w:val="green"/>
        </w:rPr>
      </w:pPr>
      <w:bookmarkStart w:id="477" w:name="_64468bb5a0a50c7797926c8ea4df891e"/>
      <w:r w:rsidRPr="007F2C21">
        <w:t>UnitlessValue3bit_ET</w:t>
      </w:r>
      <w:bookmarkEnd w:id="477"/>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62AFFE8F" w14:textId="77777777" w:rsidTr="00184FCF">
        <w:trPr>
          <w:trHeight w:val="350"/>
          <w:tblHeader/>
        </w:trPr>
        <w:tc>
          <w:tcPr>
            <w:tcW w:w="990" w:type="dxa"/>
            <w:shd w:val="pct20" w:color="auto" w:fill="FFFFFF"/>
            <w:vAlign w:val="center"/>
          </w:tcPr>
          <w:p w14:paraId="130BFCA0" w14:textId="77777777" w:rsidR="008538C6" w:rsidRPr="00643D15" w:rsidRDefault="008538C6" w:rsidP="00184FCF">
            <w:pPr>
              <w:jc w:val="center"/>
              <w:rPr>
                <w:b/>
              </w:rPr>
            </w:pPr>
            <w:r>
              <w:rPr>
                <w:b/>
              </w:rPr>
              <w:t>Value</w:t>
            </w:r>
          </w:p>
        </w:tc>
        <w:tc>
          <w:tcPr>
            <w:tcW w:w="2790" w:type="dxa"/>
            <w:shd w:val="pct20" w:color="auto" w:fill="FFFFFF"/>
            <w:vAlign w:val="center"/>
          </w:tcPr>
          <w:p w14:paraId="4DE74776" w14:textId="77777777" w:rsidR="008538C6" w:rsidRPr="00643D15" w:rsidRDefault="008538C6" w:rsidP="00184FCF">
            <w:pPr>
              <w:jc w:val="center"/>
              <w:rPr>
                <w:b/>
              </w:rPr>
            </w:pPr>
            <w:r>
              <w:rPr>
                <w:b/>
              </w:rPr>
              <w:t>Name</w:t>
            </w:r>
          </w:p>
        </w:tc>
        <w:tc>
          <w:tcPr>
            <w:tcW w:w="4680" w:type="dxa"/>
            <w:shd w:val="pct20" w:color="auto" w:fill="FFFFFF"/>
          </w:tcPr>
          <w:p w14:paraId="3CAD62B1" w14:textId="77777777" w:rsidR="008538C6" w:rsidRPr="00643D15" w:rsidRDefault="008538C6" w:rsidP="00184FCF">
            <w:pPr>
              <w:jc w:val="center"/>
              <w:rPr>
                <w:b/>
              </w:rPr>
            </w:pPr>
            <w:r>
              <w:rPr>
                <w:b/>
              </w:rPr>
              <w:t>Description</w:t>
            </w:r>
          </w:p>
        </w:tc>
      </w:tr>
    </w:tbl>
    <w:p w14:paraId="14C5A11F" w14:textId="77777777" w:rsidR="008538C6" w:rsidRDefault="008538C6" w:rsidP="008538C6">
      <w:pPr>
        <w:pStyle w:val="REDataType"/>
        <w:rPr>
          <w:highlight w:val="green"/>
        </w:rPr>
      </w:pPr>
      <w:bookmarkStart w:id="478" w:name="_93016c9229789bddd57866fa06070e1f"/>
      <w:r w:rsidRPr="007F2C21">
        <w:t>UnitlessValue4bit_ET</w:t>
      </w:r>
      <w:bookmarkEnd w:id="478"/>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4E0543AF" w14:textId="77777777" w:rsidTr="00184FCF">
        <w:trPr>
          <w:trHeight w:val="350"/>
          <w:tblHeader/>
        </w:trPr>
        <w:tc>
          <w:tcPr>
            <w:tcW w:w="990" w:type="dxa"/>
            <w:shd w:val="pct20" w:color="auto" w:fill="FFFFFF"/>
            <w:vAlign w:val="center"/>
          </w:tcPr>
          <w:p w14:paraId="7CC2EEAF" w14:textId="77777777" w:rsidR="008538C6" w:rsidRPr="00643D15" w:rsidRDefault="008538C6" w:rsidP="00184FCF">
            <w:pPr>
              <w:jc w:val="center"/>
              <w:rPr>
                <w:b/>
              </w:rPr>
            </w:pPr>
            <w:r>
              <w:rPr>
                <w:b/>
              </w:rPr>
              <w:t>Value</w:t>
            </w:r>
          </w:p>
        </w:tc>
        <w:tc>
          <w:tcPr>
            <w:tcW w:w="2790" w:type="dxa"/>
            <w:shd w:val="pct20" w:color="auto" w:fill="FFFFFF"/>
            <w:vAlign w:val="center"/>
          </w:tcPr>
          <w:p w14:paraId="5D4BBA44" w14:textId="77777777" w:rsidR="008538C6" w:rsidRPr="00643D15" w:rsidRDefault="008538C6" w:rsidP="00184FCF">
            <w:pPr>
              <w:jc w:val="center"/>
              <w:rPr>
                <w:b/>
              </w:rPr>
            </w:pPr>
            <w:r>
              <w:rPr>
                <w:b/>
              </w:rPr>
              <w:t>Name</w:t>
            </w:r>
          </w:p>
        </w:tc>
        <w:tc>
          <w:tcPr>
            <w:tcW w:w="4680" w:type="dxa"/>
            <w:shd w:val="pct20" w:color="auto" w:fill="FFFFFF"/>
          </w:tcPr>
          <w:p w14:paraId="3D35A4EF" w14:textId="77777777" w:rsidR="008538C6" w:rsidRPr="00643D15" w:rsidRDefault="008538C6" w:rsidP="00184FCF">
            <w:pPr>
              <w:jc w:val="center"/>
              <w:rPr>
                <w:b/>
              </w:rPr>
            </w:pPr>
            <w:r>
              <w:rPr>
                <w:b/>
              </w:rPr>
              <w:t>Description</w:t>
            </w:r>
          </w:p>
        </w:tc>
      </w:tr>
    </w:tbl>
    <w:p w14:paraId="3B0268C4" w14:textId="77777777" w:rsidR="008538C6" w:rsidRDefault="008538C6" w:rsidP="008538C6">
      <w:pPr>
        <w:pStyle w:val="REDataType"/>
        <w:rPr>
          <w:highlight w:val="green"/>
        </w:rPr>
      </w:pPr>
      <w:bookmarkStart w:id="479" w:name="_933f74f9c481c77f021a6aa066d15403"/>
      <w:r w:rsidRPr="007F2C21">
        <w:t>UnitlessValue8bit_ET</w:t>
      </w:r>
      <w:bookmarkEnd w:id="479"/>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268B5345" w14:textId="77777777" w:rsidTr="00184FCF">
        <w:trPr>
          <w:trHeight w:val="350"/>
          <w:tblHeader/>
        </w:trPr>
        <w:tc>
          <w:tcPr>
            <w:tcW w:w="990" w:type="dxa"/>
            <w:shd w:val="pct20" w:color="auto" w:fill="FFFFFF"/>
            <w:vAlign w:val="center"/>
          </w:tcPr>
          <w:p w14:paraId="6679F906" w14:textId="77777777" w:rsidR="008538C6" w:rsidRPr="00643D15" w:rsidRDefault="008538C6" w:rsidP="00184FCF">
            <w:pPr>
              <w:jc w:val="center"/>
              <w:rPr>
                <w:b/>
              </w:rPr>
            </w:pPr>
            <w:r>
              <w:rPr>
                <w:b/>
              </w:rPr>
              <w:t>Value</w:t>
            </w:r>
          </w:p>
        </w:tc>
        <w:tc>
          <w:tcPr>
            <w:tcW w:w="2790" w:type="dxa"/>
            <w:shd w:val="pct20" w:color="auto" w:fill="FFFFFF"/>
            <w:vAlign w:val="center"/>
          </w:tcPr>
          <w:p w14:paraId="70534281" w14:textId="77777777" w:rsidR="008538C6" w:rsidRPr="00643D15" w:rsidRDefault="008538C6" w:rsidP="00184FCF">
            <w:pPr>
              <w:jc w:val="center"/>
              <w:rPr>
                <w:b/>
              </w:rPr>
            </w:pPr>
            <w:r>
              <w:rPr>
                <w:b/>
              </w:rPr>
              <w:t>Name</w:t>
            </w:r>
          </w:p>
        </w:tc>
        <w:tc>
          <w:tcPr>
            <w:tcW w:w="4680" w:type="dxa"/>
            <w:shd w:val="pct20" w:color="auto" w:fill="FFFFFF"/>
          </w:tcPr>
          <w:p w14:paraId="452B3B36" w14:textId="77777777" w:rsidR="008538C6" w:rsidRPr="00643D15" w:rsidRDefault="008538C6" w:rsidP="00184FCF">
            <w:pPr>
              <w:jc w:val="center"/>
              <w:rPr>
                <w:b/>
              </w:rPr>
            </w:pPr>
            <w:r>
              <w:rPr>
                <w:b/>
              </w:rPr>
              <w:t>Description</w:t>
            </w:r>
          </w:p>
        </w:tc>
      </w:tr>
    </w:tbl>
    <w:p w14:paraId="4A0650F0" w14:textId="77777777" w:rsidR="008538C6" w:rsidRDefault="008538C6" w:rsidP="008538C6">
      <w:pPr>
        <w:pStyle w:val="REDataType"/>
        <w:rPr>
          <w:highlight w:val="green"/>
        </w:rPr>
      </w:pPr>
      <w:bookmarkStart w:id="480" w:name="_eaebd89af027839b99bc4dfe93c7240b"/>
      <w:r w:rsidRPr="007F2C21">
        <w:t>UnitlessValue16bit_ET</w:t>
      </w:r>
      <w:bookmarkEnd w:id="480"/>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65722DC9" w14:textId="77777777" w:rsidTr="00184FCF">
        <w:trPr>
          <w:trHeight w:val="350"/>
          <w:tblHeader/>
        </w:trPr>
        <w:tc>
          <w:tcPr>
            <w:tcW w:w="990" w:type="dxa"/>
            <w:shd w:val="pct20" w:color="auto" w:fill="FFFFFF"/>
            <w:vAlign w:val="center"/>
          </w:tcPr>
          <w:p w14:paraId="6F5BDCFA" w14:textId="77777777" w:rsidR="008538C6" w:rsidRPr="00643D15" w:rsidRDefault="008538C6" w:rsidP="00184FCF">
            <w:pPr>
              <w:jc w:val="center"/>
              <w:rPr>
                <w:b/>
              </w:rPr>
            </w:pPr>
            <w:r>
              <w:rPr>
                <w:b/>
              </w:rPr>
              <w:t>Value</w:t>
            </w:r>
          </w:p>
        </w:tc>
        <w:tc>
          <w:tcPr>
            <w:tcW w:w="2790" w:type="dxa"/>
            <w:shd w:val="pct20" w:color="auto" w:fill="FFFFFF"/>
            <w:vAlign w:val="center"/>
          </w:tcPr>
          <w:p w14:paraId="32396233" w14:textId="77777777" w:rsidR="008538C6" w:rsidRPr="00643D15" w:rsidRDefault="008538C6" w:rsidP="00184FCF">
            <w:pPr>
              <w:jc w:val="center"/>
              <w:rPr>
                <w:b/>
              </w:rPr>
            </w:pPr>
            <w:r>
              <w:rPr>
                <w:b/>
              </w:rPr>
              <w:t>Name</w:t>
            </w:r>
          </w:p>
        </w:tc>
        <w:tc>
          <w:tcPr>
            <w:tcW w:w="4680" w:type="dxa"/>
            <w:shd w:val="pct20" w:color="auto" w:fill="FFFFFF"/>
          </w:tcPr>
          <w:p w14:paraId="5E791046" w14:textId="77777777" w:rsidR="008538C6" w:rsidRPr="00643D15" w:rsidRDefault="008538C6" w:rsidP="00184FCF">
            <w:pPr>
              <w:jc w:val="center"/>
              <w:rPr>
                <w:b/>
              </w:rPr>
            </w:pPr>
            <w:r>
              <w:rPr>
                <w:b/>
              </w:rPr>
              <w:t>Description</w:t>
            </w:r>
          </w:p>
        </w:tc>
      </w:tr>
    </w:tbl>
    <w:p w14:paraId="6853687C" w14:textId="77777777" w:rsidR="008538C6" w:rsidRDefault="008538C6" w:rsidP="008538C6">
      <w:pPr>
        <w:pStyle w:val="REDataType"/>
        <w:rPr>
          <w:highlight w:val="green"/>
        </w:rPr>
      </w:pPr>
      <w:bookmarkStart w:id="481" w:name="_7081dca6e387f8b0b1d3f83b67592ad6"/>
      <w:r w:rsidRPr="007F2C21">
        <w:t>UnitlessValue255bit_ET</w:t>
      </w:r>
      <w:bookmarkEnd w:id="481"/>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6D87B8BE" w14:textId="77777777" w:rsidTr="00184FCF">
        <w:trPr>
          <w:trHeight w:val="350"/>
          <w:tblHeader/>
        </w:trPr>
        <w:tc>
          <w:tcPr>
            <w:tcW w:w="990" w:type="dxa"/>
            <w:shd w:val="pct20" w:color="auto" w:fill="FFFFFF"/>
            <w:vAlign w:val="center"/>
          </w:tcPr>
          <w:p w14:paraId="62DC4F89" w14:textId="77777777" w:rsidR="008538C6" w:rsidRPr="00643D15" w:rsidRDefault="008538C6" w:rsidP="00184FCF">
            <w:pPr>
              <w:jc w:val="center"/>
              <w:rPr>
                <w:b/>
              </w:rPr>
            </w:pPr>
            <w:r>
              <w:rPr>
                <w:b/>
              </w:rPr>
              <w:t>Value</w:t>
            </w:r>
          </w:p>
        </w:tc>
        <w:tc>
          <w:tcPr>
            <w:tcW w:w="2790" w:type="dxa"/>
            <w:shd w:val="pct20" w:color="auto" w:fill="FFFFFF"/>
            <w:vAlign w:val="center"/>
          </w:tcPr>
          <w:p w14:paraId="38E42997" w14:textId="77777777" w:rsidR="008538C6" w:rsidRPr="00643D15" w:rsidRDefault="008538C6" w:rsidP="00184FCF">
            <w:pPr>
              <w:jc w:val="center"/>
              <w:rPr>
                <w:b/>
              </w:rPr>
            </w:pPr>
            <w:r>
              <w:rPr>
                <w:b/>
              </w:rPr>
              <w:t>Name</w:t>
            </w:r>
          </w:p>
        </w:tc>
        <w:tc>
          <w:tcPr>
            <w:tcW w:w="4680" w:type="dxa"/>
            <w:shd w:val="pct20" w:color="auto" w:fill="FFFFFF"/>
          </w:tcPr>
          <w:p w14:paraId="241C5222" w14:textId="77777777" w:rsidR="008538C6" w:rsidRPr="00643D15" w:rsidRDefault="008538C6" w:rsidP="00184FCF">
            <w:pPr>
              <w:jc w:val="center"/>
              <w:rPr>
                <w:b/>
              </w:rPr>
            </w:pPr>
            <w:r>
              <w:rPr>
                <w:b/>
              </w:rPr>
              <w:t>Description</w:t>
            </w:r>
          </w:p>
        </w:tc>
      </w:tr>
    </w:tbl>
    <w:p w14:paraId="0AC73B6D" w14:textId="77777777" w:rsidR="008538C6" w:rsidRDefault="008538C6" w:rsidP="008538C6">
      <w:pPr>
        <w:pStyle w:val="REDataType"/>
        <w:rPr>
          <w:highlight w:val="green"/>
        </w:rPr>
      </w:pPr>
      <w:bookmarkStart w:id="482" w:name="_718ef33cd286f3f2127b8dc4741744ba"/>
      <w:r w:rsidRPr="007F2C21">
        <w:t>UnitlessValue256bit_ET</w:t>
      </w:r>
      <w:bookmarkEnd w:id="482"/>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4A2724AC" w14:textId="77777777" w:rsidTr="00184FCF">
        <w:trPr>
          <w:trHeight w:val="350"/>
          <w:tblHeader/>
        </w:trPr>
        <w:tc>
          <w:tcPr>
            <w:tcW w:w="990" w:type="dxa"/>
            <w:shd w:val="pct20" w:color="auto" w:fill="FFFFFF"/>
            <w:vAlign w:val="center"/>
          </w:tcPr>
          <w:p w14:paraId="183F7561" w14:textId="77777777" w:rsidR="008538C6" w:rsidRPr="00643D15" w:rsidRDefault="008538C6" w:rsidP="00184FCF">
            <w:pPr>
              <w:jc w:val="center"/>
              <w:rPr>
                <w:b/>
              </w:rPr>
            </w:pPr>
            <w:r>
              <w:rPr>
                <w:b/>
              </w:rPr>
              <w:t>Value</w:t>
            </w:r>
          </w:p>
        </w:tc>
        <w:tc>
          <w:tcPr>
            <w:tcW w:w="2790" w:type="dxa"/>
            <w:shd w:val="pct20" w:color="auto" w:fill="FFFFFF"/>
            <w:vAlign w:val="center"/>
          </w:tcPr>
          <w:p w14:paraId="5586C73B" w14:textId="77777777" w:rsidR="008538C6" w:rsidRPr="00643D15" w:rsidRDefault="008538C6" w:rsidP="00184FCF">
            <w:pPr>
              <w:jc w:val="center"/>
              <w:rPr>
                <w:b/>
              </w:rPr>
            </w:pPr>
            <w:r>
              <w:rPr>
                <w:b/>
              </w:rPr>
              <w:t>Name</w:t>
            </w:r>
          </w:p>
        </w:tc>
        <w:tc>
          <w:tcPr>
            <w:tcW w:w="4680" w:type="dxa"/>
            <w:shd w:val="pct20" w:color="auto" w:fill="FFFFFF"/>
          </w:tcPr>
          <w:p w14:paraId="2E95F6BB" w14:textId="77777777" w:rsidR="008538C6" w:rsidRPr="00643D15" w:rsidRDefault="008538C6" w:rsidP="00184FCF">
            <w:pPr>
              <w:jc w:val="center"/>
              <w:rPr>
                <w:b/>
              </w:rPr>
            </w:pPr>
            <w:r>
              <w:rPr>
                <w:b/>
              </w:rPr>
              <w:t>Description</w:t>
            </w:r>
          </w:p>
        </w:tc>
      </w:tr>
    </w:tbl>
    <w:p w14:paraId="5AB6B1ED" w14:textId="77777777" w:rsidR="008538C6" w:rsidRDefault="008538C6" w:rsidP="008538C6">
      <w:pPr>
        <w:pStyle w:val="REDataType"/>
        <w:rPr>
          <w:highlight w:val="green"/>
        </w:rPr>
      </w:pPr>
      <w:bookmarkStart w:id="483" w:name="_6a6f79342b44465ddd135d151d984f33"/>
      <w:proofErr w:type="spellStart"/>
      <w:r w:rsidRPr="007F2C21">
        <w:t>UserFactoryNull_D_ET</w:t>
      </w:r>
      <w:bookmarkEnd w:id="483"/>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59CFFFA7" w14:textId="77777777" w:rsidTr="00184FCF">
        <w:trPr>
          <w:trHeight w:val="350"/>
          <w:tblHeader/>
        </w:trPr>
        <w:tc>
          <w:tcPr>
            <w:tcW w:w="990" w:type="dxa"/>
            <w:shd w:val="pct20" w:color="auto" w:fill="FFFFFF"/>
            <w:vAlign w:val="center"/>
          </w:tcPr>
          <w:p w14:paraId="2DD4A9F7" w14:textId="77777777" w:rsidR="008538C6" w:rsidRPr="00643D15" w:rsidRDefault="008538C6" w:rsidP="00184FCF">
            <w:pPr>
              <w:jc w:val="center"/>
              <w:rPr>
                <w:b/>
              </w:rPr>
            </w:pPr>
            <w:r>
              <w:rPr>
                <w:b/>
              </w:rPr>
              <w:t>Value</w:t>
            </w:r>
          </w:p>
        </w:tc>
        <w:tc>
          <w:tcPr>
            <w:tcW w:w="2790" w:type="dxa"/>
            <w:shd w:val="pct20" w:color="auto" w:fill="FFFFFF"/>
            <w:vAlign w:val="center"/>
          </w:tcPr>
          <w:p w14:paraId="52892C8A" w14:textId="77777777" w:rsidR="008538C6" w:rsidRPr="00643D15" w:rsidRDefault="008538C6" w:rsidP="00184FCF">
            <w:pPr>
              <w:jc w:val="center"/>
              <w:rPr>
                <w:b/>
              </w:rPr>
            </w:pPr>
            <w:r>
              <w:rPr>
                <w:b/>
              </w:rPr>
              <w:t>Name</w:t>
            </w:r>
          </w:p>
        </w:tc>
        <w:tc>
          <w:tcPr>
            <w:tcW w:w="4680" w:type="dxa"/>
            <w:shd w:val="pct20" w:color="auto" w:fill="FFFFFF"/>
          </w:tcPr>
          <w:p w14:paraId="737E92BB" w14:textId="77777777" w:rsidR="008538C6" w:rsidRPr="00643D15" w:rsidRDefault="008538C6" w:rsidP="00184FCF">
            <w:pPr>
              <w:jc w:val="center"/>
              <w:rPr>
                <w:b/>
              </w:rPr>
            </w:pPr>
            <w:r>
              <w:rPr>
                <w:b/>
              </w:rPr>
              <w:t>Description</w:t>
            </w:r>
          </w:p>
        </w:tc>
      </w:tr>
      <w:tr w:rsidR="008538C6" w:rsidRPr="00106C17" w14:paraId="58A2CB4B" w14:textId="77777777" w:rsidTr="00184FCF">
        <w:tc>
          <w:tcPr>
            <w:tcW w:w="990" w:type="dxa"/>
          </w:tcPr>
          <w:p w14:paraId="1B8F7CEA" w14:textId="77777777" w:rsidR="008538C6" w:rsidRDefault="008538C6" w:rsidP="00184FCF">
            <w:r>
              <w:t>?</w:t>
            </w:r>
          </w:p>
        </w:tc>
        <w:tc>
          <w:tcPr>
            <w:tcW w:w="2790" w:type="dxa"/>
          </w:tcPr>
          <w:p w14:paraId="6AB7EF47"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2D636191" w14:textId="77777777" w:rsidR="00206F6A" w:rsidRDefault="00206F6A"/>
        </w:tc>
      </w:tr>
      <w:tr w:rsidR="008538C6" w:rsidRPr="00106C17" w14:paraId="2BED6394" w14:textId="77777777" w:rsidTr="00184FCF">
        <w:tc>
          <w:tcPr>
            <w:tcW w:w="990" w:type="dxa"/>
          </w:tcPr>
          <w:p w14:paraId="785DF15B" w14:textId="77777777" w:rsidR="008538C6" w:rsidRDefault="008538C6" w:rsidP="00184FCF">
            <w:r>
              <w:t>?</w:t>
            </w:r>
          </w:p>
        </w:tc>
        <w:tc>
          <w:tcPr>
            <w:tcW w:w="2790" w:type="dxa"/>
          </w:tcPr>
          <w:p w14:paraId="47012C97" w14:textId="77777777" w:rsidR="008538C6" w:rsidRPr="006F1E0F" w:rsidRDefault="008538C6" w:rsidP="00184FCF">
            <w:pPr>
              <w:rPr>
                <w:rFonts w:ascii="Consolas" w:hAnsi="Consolas"/>
              </w:rPr>
            </w:pPr>
            <w:r w:rsidRPr="006F1E0F">
              <w:rPr>
                <w:rFonts w:ascii="Consolas" w:hAnsi="Consolas"/>
              </w:rPr>
              <w:t>Factory</w:t>
            </w:r>
          </w:p>
        </w:tc>
        <w:tc>
          <w:tcPr>
            <w:tcW w:w="4680" w:type="dxa"/>
          </w:tcPr>
          <w:p w14:paraId="13187280" w14:textId="77777777" w:rsidR="00206F6A" w:rsidRDefault="00206F6A"/>
        </w:tc>
      </w:tr>
      <w:tr w:rsidR="008538C6" w:rsidRPr="00106C17" w14:paraId="0AC9ED09" w14:textId="77777777" w:rsidTr="00184FCF">
        <w:tc>
          <w:tcPr>
            <w:tcW w:w="990" w:type="dxa"/>
          </w:tcPr>
          <w:p w14:paraId="4D11FEC1" w14:textId="77777777" w:rsidR="008538C6" w:rsidRDefault="008538C6" w:rsidP="00184FCF">
            <w:r>
              <w:t>?</w:t>
            </w:r>
          </w:p>
        </w:tc>
        <w:tc>
          <w:tcPr>
            <w:tcW w:w="2790" w:type="dxa"/>
          </w:tcPr>
          <w:p w14:paraId="466711B9" w14:textId="77777777" w:rsidR="008538C6" w:rsidRPr="006F1E0F" w:rsidRDefault="008538C6" w:rsidP="00184FCF">
            <w:pPr>
              <w:rPr>
                <w:rFonts w:ascii="Consolas" w:hAnsi="Consolas"/>
              </w:rPr>
            </w:pPr>
            <w:r w:rsidRPr="006F1E0F">
              <w:rPr>
                <w:rFonts w:ascii="Consolas" w:hAnsi="Consolas"/>
              </w:rPr>
              <w:t>User</w:t>
            </w:r>
          </w:p>
        </w:tc>
        <w:tc>
          <w:tcPr>
            <w:tcW w:w="4680" w:type="dxa"/>
          </w:tcPr>
          <w:p w14:paraId="7B1FB75A" w14:textId="77777777" w:rsidR="00206F6A" w:rsidRDefault="00206F6A"/>
        </w:tc>
      </w:tr>
    </w:tbl>
    <w:p w14:paraId="7F973720" w14:textId="77777777" w:rsidR="008538C6" w:rsidRDefault="008538C6" w:rsidP="008538C6">
      <w:pPr>
        <w:pStyle w:val="REDataType"/>
        <w:rPr>
          <w:highlight w:val="green"/>
        </w:rPr>
      </w:pPr>
      <w:bookmarkStart w:id="484" w:name="_33598434101b1aee6719ba263d15dfb0"/>
      <w:proofErr w:type="spellStart"/>
      <w:r w:rsidRPr="007F2C21">
        <w:lastRenderedPageBreak/>
        <w:t>ValidInvalidNull_ET</w:t>
      </w:r>
      <w:bookmarkEnd w:id="484"/>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7899FA2B" w14:textId="77777777" w:rsidTr="00184FCF">
        <w:trPr>
          <w:trHeight w:val="350"/>
          <w:tblHeader/>
        </w:trPr>
        <w:tc>
          <w:tcPr>
            <w:tcW w:w="990" w:type="dxa"/>
            <w:shd w:val="pct20" w:color="auto" w:fill="FFFFFF"/>
            <w:vAlign w:val="center"/>
          </w:tcPr>
          <w:p w14:paraId="672AC40E" w14:textId="77777777" w:rsidR="008538C6" w:rsidRPr="00643D15" w:rsidRDefault="008538C6" w:rsidP="00184FCF">
            <w:pPr>
              <w:jc w:val="center"/>
              <w:rPr>
                <w:b/>
              </w:rPr>
            </w:pPr>
            <w:r>
              <w:rPr>
                <w:b/>
              </w:rPr>
              <w:t>Value</w:t>
            </w:r>
          </w:p>
        </w:tc>
        <w:tc>
          <w:tcPr>
            <w:tcW w:w="2790" w:type="dxa"/>
            <w:shd w:val="pct20" w:color="auto" w:fill="FFFFFF"/>
            <w:vAlign w:val="center"/>
          </w:tcPr>
          <w:p w14:paraId="6EB0299F" w14:textId="77777777" w:rsidR="008538C6" w:rsidRPr="00643D15" w:rsidRDefault="008538C6" w:rsidP="00184FCF">
            <w:pPr>
              <w:jc w:val="center"/>
              <w:rPr>
                <w:b/>
              </w:rPr>
            </w:pPr>
            <w:r>
              <w:rPr>
                <w:b/>
              </w:rPr>
              <w:t>Name</w:t>
            </w:r>
          </w:p>
        </w:tc>
        <w:tc>
          <w:tcPr>
            <w:tcW w:w="4680" w:type="dxa"/>
            <w:shd w:val="pct20" w:color="auto" w:fill="FFFFFF"/>
          </w:tcPr>
          <w:p w14:paraId="77399F1C" w14:textId="77777777" w:rsidR="008538C6" w:rsidRPr="00643D15" w:rsidRDefault="008538C6" w:rsidP="00184FCF">
            <w:pPr>
              <w:jc w:val="center"/>
              <w:rPr>
                <w:b/>
              </w:rPr>
            </w:pPr>
            <w:r>
              <w:rPr>
                <w:b/>
              </w:rPr>
              <w:t>Description</w:t>
            </w:r>
          </w:p>
        </w:tc>
      </w:tr>
      <w:tr w:rsidR="008538C6" w:rsidRPr="00106C17" w14:paraId="7D87D3C7" w14:textId="77777777" w:rsidTr="00184FCF">
        <w:tc>
          <w:tcPr>
            <w:tcW w:w="990" w:type="dxa"/>
          </w:tcPr>
          <w:p w14:paraId="461F2D58" w14:textId="77777777" w:rsidR="008538C6" w:rsidRDefault="008538C6" w:rsidP="00184FCF">
            <w:r>
              <w:t>?</w:t>
            </w:r>
          </w:p>
        </w:tc>
        <w:tc>
          <w:tcPr>
            <w:tcW w:w="2790" w:type="dxa"/>
          </w:tcPr>
          <w:p w14:paraId="351B6E33" w14:textId="77777777" w:rsidR="008538C6" w:rsidRPr="006F1E0F" w:rsidRDefault="008538C6" w:rsidP="00184FCF">
            <w:pPr>
              <w:rPr>
                <w:rFonts w:ascii="Consolas" w:hAnsi="Consolas"/>
              </w:rPr>
            </w:pPr>
            <w:r w:rsidRPr="006F1E0F">
              <w:rPr>
                <w:rFonts w:ascii="Consolas" w:hAnsi="Consolas"/>
              </w:rPr>
              <w:t>Null</w:t>
            </w:r>
          </w:p>
        </w:tc>
        <w:tc>
          <w:tcPr>
            <w:tcW w:w="4680" w:type="dxa"/>
          </w:tcPr>
          <w:p w14:paraId="785F5D36" w14:textId="77777777" w:rsidR="00206F6A" w:rsidRDefault="00206F6A"/>
        </w:tc>
      </w:tr>
      <w:tr w:rsidR="008538C6" w:rsidRPr="00106C17" w14:paraId="6B37B007" w14:textId="77777777" w:rsidTr="00184FCF">
        <w:tc>
          <w:tcPr>
            <w:tcW w:w="990" w:type="dxa"/>
          </w:tcPr>
          <w:p w14:paraId="5ED48089" w14:textId="77777777" w:rsidR="008538C6" w:rsidRDefault="008538C6" w:rsidP="00184FCF">
            <w:r>
              <w:t>?</w:t>
            </w:r>
          </w:p>
        </w:tc>
        <w:tc>
          <w:tcPr>
            <w:tcW w:w="2790" w:type="dxa"/>
          </w:tcPr>
          <w:p w14:paraId="195402BB" w14:textId="77777777" w:rsidR="008538C6" w:rsidRPr="006F1E0F" w:rsidRDefault="008538C6" w:rsidP="00184FCF">
            <w:pPr>
              <w:rPr>
                <w:rFonts w:ascii="Consolas" w:hAnsi="Consolas"/>
              </w:rPr>
            </w:pPr>
            <w:r w:rsidRPr="006F1E0F">
              <w:rPr>
                <w:rFonts w:ascii="Consolas" w:hAnsi="Consolas"/>
              </w:rPr>
              <w:t>Invalid</w:t>
            </w:r>
          </w:p>
        </w:tc>
        <w:tc>
          <w:tcPr>
            <w:tcW w:w="4680" w:type="dxa"/>
          </w:tcPr>
          <w:p w14:paraId="46F9762E" w14:textId="77777777" w:rsidR="00206F6A" w:rsidRDefault="00206F6A"/>
        </w:tc>
      </w:tr>
      <w:tr w:rsidR="008538C6" w:rsidRPr="00106C17" w14:paraId="30BF6888" w14:textId="77777777" w:rsidTr="00184FCF">
        <w:tc>
          <w:tcPr>
            <w:tcW w:w="990" w:type="dxa"/>
          </w:tcPr>
          <w:p w14:paraId="5268FD45" w14:textId="77777777" w:rsidR="008538C6" w:rsidRDefault="008538C6" w:rsidP="00184FCF">
            <w:r>
              <w:t>?</w:t>
            </w:r>
          </w:p>
        </w:tc>
        <w:tc>
          <w:tcPr>
            <w:tcW w:w="2790" w:type="dxa"/>
          </w:tcPr>
          <w:p w14:paraId="20C91C4E" w14:textId="77777777" w:rsidR="008538C6" w:rsidRPr="006F1E0F" w:rsidRDefault="008538C6" w:rsidP="00184FCF">
            <w:pPr>
              <w:rPr>
                <w:rFonts w:ascii="Consolas" w:hAnsi="Consolas"/>
              </w:rPr>
            </w:pPr>
            <w:r w:rsidRPr="006F1E0F">
              <w:rPr>
                <w:rFonts w:ascii="Consolas" w:hAnsi="Consolas"/>
              </w:rPr>
              <w:t>Valid</w:t>
            </w:r>
          </w:p>
        </w:tc>
        <w:tc>
          <w:tcPr>
            <w:tcW w:w="4680" w:type="dxa"/>
          </w:tcPr>
          <w:p w14:paraId="5E4FA6D0" w14:textId="77777777" w:rsidR="00206F6A" w:rsidRDefault="00206F6A"/>
        </w:tc>
      </w:tr>
    </w:tbl>
    <w:p w14:paraId="3A1A039F" w14:textId="77777777" w:rsidR="008538C6" w:rsidRDefault="008538C6" w:rsidP="008538C6">
      <w:pPr>
        <w:pStyle w:val="REDataType"/>
        <w:rPr>
          <w:highlight w:val="green"/>
        </w:rPr>
      </w:pPr>
      <w:bookmarkStart w:id="485" w:name="_a3428d9246582e991df1fc1cdc552b07"/>
      <w:proofErr w:type="spellStart"/>
      <w:r w:rsidRPr="007F2C21">
        <w:t>ValidInvalid_ET</w:t>
      </w:r>
      <w:bookmarkEnd w:id="485"/>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1763830E" w14:textId="77777777" w:rsidTr="00184FCF">
        <w:trPr>
          <w:trHeight w:val="350"/>
          <w:tblHeader/>
        </w:trPr>
        <w:tc>
          <w:tcPr>
            <w:tcW w:w="990" w:type="dxa"/>
            <w:shd w:val="pct20" w:color="auto" w:fill="FFFFFF"/>
            <w:vAlign w:val="center"/>
          </w:tcPr>
          <w:p w14:paraId="1309B8EA" w14:textId="77777777" w:rsidR="008538C6" w:rsidRPr="00643D15" w:rsidRDefault="008538C6" w:rsidP="00184FCF">
            <w:pPr>
              <w:jc w:val="center"/>
              <w:rPr>
                <w:b/>
              </w:rPr>
            </w:pPr>
            <w:r>
              <w:rPr>
                <w:b/>
              </w:rPr>
              <w:t>Value</w:t>
            </w:r>
          </w:p>
        </w:tc>
        <w:tc>
          <w:tcPr>
            <w:tcW w:w="2790" w:type="dxa"/>
            <w:shd w:val="pct20" w:color="auto" w:fill="FFFFFF"/>
            <w:vAlign w:val="center"/>
          </w:tcPr>
          <w:p w14:paraId="7707ADCA" w14:textId="77777777" w:rsidR="008538C6" w:rsidRPr="00643D15" w:rsidRDefault="008538C6" w:rsidP="00184FCF">
            <w:pPr>
              <w:jc w:val="center"/>
              <w:rPr>
                <w:b/>
              </w:rPr>
            </w:pPr>
            <w:r>
              <w:rPr>
                <w:b/>
              </w:rPr>
              <w:t>Name</w:t>
            </w:r>
          </w:p>
        </w:tc>
        <w:tc>
          <w:tcPr>
            <w:tcW w:w="4680" w:type="dxa"/>
            <w:shd w:val="pct20" w:color="auto" w:fill="FFFFFF"/>
          </w:tcPr>
          <w:p w14:paraId="7CA314D7" w14:textId="77777777" w:rsidR="008538C6" w:rsidRPr="00643D15" w:rsidRDefault="008538C6" w:rsidP="00184FCF">
            <w:pPr>
              <w:jc w:val="center"/>
              <w:rPr>
                <w:b/>
              </w:rPr>
            </w:pPr>
            <w:r>
              <w:rPr>
                <w:b/>
              </w:rPr>
              <w:t>Description</w:t>
            </w:r>
          </w:p>
        </w:tc>
      </w:tr>
      <w:tr w:rsidR="008538C6" w:rsidRPr="00106C17" w14:paraId="30C89B9C" w14:textId="77777777" w:rsidTr="00184FCF">
        <w:tc>
          <w:tcPr>
            <w:tcW w:w="990" w:type="dxa"/>
          </w:tcPr>
          <w:p w14:paraId="5FA768CE" w14:textId="77777777" w:rsidR="008538C6" w:rsidRDefault="008538C6" w:rsidP="00184FCF">
            <w:r>
              <w:t>[1]</w:t>
            </w:r>
          </w:p>
        </w:tc>
        <w:tc>
          <w:tcPr>
            <w:tcW w:w="2790" w:type="dxa"/>
          </w:tcPr>
          <w:p w14:paraId="346C93EF" w14:textId="77777777" w:rsidR="008538C6" w:rsidRPr="006F1E0F" w:rsidRDefault="008538C6" w:rsidP="00184FCF">
            <w:pPr>
              <w:rPr>
                <w:rFonts w:ascii="Consolas" w:hAnsi="Consolas"/>
              </w:rPr>
            </w:pPr>
            <w:r w:rsidRPr="006F1E0F">
              <w:rPr>
                <w:rFonts w:ascii="Consolas" w:hAnsi="Consolas"/>
              </w:rPr>
              <w:t>Invalid</w:t>
            </w:r>
          </w:p>
        </w:tc>
        <w:tc>
          <w:tcPr>
            <w:tcW w:w="4680" w:type="dxa"/>
          </w:tcPr>
          <w:p w14:paraId="4473FD48" w14:textId="77777777" w:rsidR="00206F6A" w:rsidRDefault="00206F6A"/>
        </w:tc>
      </w:tr>
      <w:tr w:rsidR="008538C6" w:rsidRPr="00106C17" w14:paraId="38AE10D6" w14:textId="77777777" w:rsidTr="00184FCF">
        <w:tc>
          <w:tcPr>
            <w:tcW w:w="990" w:type="dxa"/>
          </w:tcPr>
          <w:p w14:paraId="1B066B18" w14:textId="77777777" w:rsidR="008538C6" w:rsidRDefault="008538C6" w:rsidP="00184FCF">
            <w:r>
              <w:t>[0]</w:t>
            </w:r>
          </w:p>
        </w:tc>
        <w:tc>
          <w:tcPr>
            <w:tcW w:w="2790" w:type="dxa"/>
          </w:tcPr>
          <w:p w14:paraId="60472CC4" w14:textId="77777777" w:rsidR="008538C6" w:rsidRPr="006F1E0F" w:rsidRDefault="008538C6" w:rsidP="00184FCF">
            <w:pPr>
              <w:rPr>
                <w:rFonts w:ascii="Consolas" w:hAnsi="Consolas"/>
              </w:rPr>
            </w:pPr>
            <w:r w:rsidRPr="006F1E0F">
              <w:rPr>
                <w:rFonts w:ascii="Consolas" w:hAnsi="Consolas"/>
              </w:rPr>
              <w:t>Valid</w:t>
            </w:r>
          </w:p>
        </w:tc>
        <w:tc>
          <w:tcPr>
            <w:tcW w:w="4680" w:type="dxa"/>
          </w:tcPr>
          <w:p w14:paraId="258D4C1F" w14:textId="77777777" w:rsidR="00206F6A" w:rsidRDefault="00206F6A"/>
        </w:tc>
      </w:tr>
    </w:tbl>
    <w:p w14:paraId="08C8B7D7" w14:textId="77777777" w:rsidR="008538C6" w:rsidRDefault="008538C6" w:rsidP="008538C6">
      <w:pPr>
        <w:pStyle w:val="REDataType"/>
        <w:rPr>
          <w:highlight w:val="green"/>
        </w:rPr>
      </w:pPr>
      <w:bookmarkStart w:id="486" w:name="_b88e8b2bff32160be5ae07eca8f65275"/>
      <w:proofErr w:type="spellStart"/>
      <w:r w:rsidRPr="007F2C21">
        <w:t>YesNo_ET</w:t>
      </w:r>
      <w:bookmarkEnd w:id="486"/>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796455E4" w14:textId="77777777" w:rsidTr="00184FCF">
        <w:trPr>
          <w:trHeight w:val="350"/>
          <w:tblHeader/>
        </w:trPr>
        <w:tc>
          <w:tcPr>
            <w:tcW w:w="990" w:type="dxa"/>
            <w:shd w:val="pct20" w:color="auto" w:fill="FFFFFF"/>
            <w:vAlign w:val="center"/>
          </w:tcPr>
          <w:p w14:paraId="17415B45" w14:textId="77777777" w:rsidR="008538C6" w:rsidRPr="00643D15" w:rsidRDefault="008538C6" w:rsidP="00184FCF">
            <w:pPr>
              <w:jc w:val="center"/>
              <w:rPr>
                <w:b/>
              </w:rPr>
            </w:pPr>
            <w:r>
              <w:rPr>
                <w:b/>
              </w:rPr>
              <w:t>Value</w:t>
            </w:r>
          </w:p>
        </w:tc>
        <w:tc>
          <w:tcPr>
            <w:tcW w:w="2790" w:type="dxa"/>
            <w:shd w:val="pct20" w:color="auto" w:fill="FFFFFF"/>
            <w:vAlign w:val="center"/>
          </w:tcPr>
          <w:p w14:paraId="41572754" w14:textId="77777777" w:rsidR="008538C6" w:rsidRPr="00643D15" w:rsidRDefault="008538C6" w:rsidP="00184FCF">
            <w:pPr>
              <w:jc w:val="center"/>
              <w:rPr>
                <w:b/>
              </w:rPr>
            </w:pPr>
            <w:r>
              <w:rPr>
                <w:b/>
              </w:rPr>
              <w:t>Name</w:t>
            </w:r>
          </w:p>
        </w:tc>
        <w:tc>
          <w:tcPr>
            <w:tcW w:w="4680" w:type="dxa"/>
            <w:shd w:val="pct20" w:color="auto" w:fill="FFFFFF"/>
          </w:tcPr>
          <w:p w14:paraId="478CA35F" w14:textId="77777777" w:rsidR="008538C6" w:rsidRPr="00643D15" w:rsidRDefault="008538C6" w:rsidP="00184FCF">
            <w:pPr>
              <w:jc w:val="center"/>
              <w:rPr>
                <w:b/>
              </w:rPr>
            </w:pPr>
            <w:r>
              <w:rPr>
                <w:b/>
              </w:rPr>
              <w:t>Description</w:t>
            </w:r>
          </w:p>
        </w:tc>
      </w:tr>
      <w:tr w:rsidR="008538C6" w:rsidRPr="00106C17" w14:paraId="5236933D" w14:textId="77777777" w:rsidTr="00184FCF">
        <w:tc>
          <w:tcPr>
            <w:tcW w:w="990" w:type="dxa"/>
          </w:tcPr>
          <w:p w14:paraId="193FF8A0" w14:textId="77777777" w:rsidR="008538C6" w:rsidRDefault="008538C6" w:rsidP="00184FCF">
            <w:r>
              <w:t>[0]</w:t>
            </w:r>
          </w:p>
        </w:tc>
        <w:tc>
          <w:tcPr>
            <w:tcW w:w="2790" w:type="dxa"/>
          </w:tcPr>
          <w:p w14:paraId="4631E213" w14:textId="77777777" w:rsidR="008538C6" w:rsidRPr="006F1E0F" w:rsidRDefault="008538C6" w:rsidP="00184FCF">
            <w:pPr>
              <w:rPr>
                <w:rFonts w:ascii="Consolas" w:hAnsi="Consolas"/>
              </w:rPr>
            </w:pPr>
            <w:r w:rsidRPr="006F1E0F">
              <w:rPr>
                <w:rFonts w:ascii="Consolas" w:hAnsi="Consolas"/>
              </w:rPr>
              <w:t>No</w:t>
            </w:r>
          </w:p>
        </w:tc>
        <w:tc>
          <w:tcPr>
            <w:tcW w:w="4680" w:type="dxa"/>
          </w:tcPr>
          <w:p w14:paraId="02BAC57A" w14:textId="77777777" w:rsidR="00206F6A" w:rsidRDefault="00206F6A"/>
        </w:tc>
      </w:tr>
      <w:tr w:rsidR="008538C6" w:rsidRPr="00106C17" w14:paraId="497CAB69" w14:textId="77777777" w:rsidTr="00184FCF">
        <w:tc>
          <w:tcPr>
            <w:tcW w:w="990" w:type="dxa"/>
          </w:tcPr>
          <w:p w14:paraId="12BB74AA" w14:textId="77777777" w:rsidR="008538C6" w:rsidRDefault="008538C6" w:rsidP="00184FCF">
            <w:r>
              <w:t>[1]</w:t>
            </w:r>
          </w:p>
        </w:tc>
        <w:tc>
          <w:tcPr>
            <w:tcW w:w="2790" w:type="dxa"/>
          </w:tcPr>
          <w:p w14:paraId="3C775EA5" w14:textId="77777777" w:rsidR="008538C6" w:rsidRPr="006F1E0F" w:rsidRDefault="008538C6" w:rsidP="00184FCF">
            <w:pPr>
              <w:rPr>
                <w:rFonts w:ascii="Consolas" w:hAnsi="Consolas"/>
              </w:rPr>
            </w:pPr>
            <w:r w:rsidRPr="006F1E0F">
              <w:rPr>
                <w:rFonts w:ascii="Consolas" w:hAnsi="Consolas"/>
              </w:rPr>
              <w:t>Yes</w:t>
            </w:r>
          </w:p>
        </w:tc>
        <w:tc>
          <w:tcPr>
            <w:tcW w:w="4680" w:type="dxa"/>
          </w:tcPr>
          <w:p w14:paraId="4A76C552" w14:textId="77777777" w:rsidR="00206F6A" w:rsidRDefault="00206F6A"/>
        </w:tc>
      </w:tr>
    </w:tbl>
    <w:p w14:paraId="4EC8C611" w14:textId="77777777" w:rsidR="008538C6" w:rsidRDefault="008538C6" w:rsidP="008538C6">
      <w:pPr>
        <w:pStyle w:val="REDataType"/>
        <w:rPr>
          <w:highlight w:val="green"/>
        </w:rPr>
      </w:pPr>
      <w:bookmarkStart w:id="487" w:name="_ee23943e17c0f1205b6b6e8668d19fbe"/>
      <w:proofErr w:type="spellStart"/>
      <w:r w:rsidRPr="007F2C21">
        <w:t>immoMsgTxt_D_Rq_ET</w:t>
      </w:r>
      <w:bookmarkEnd w:id="487"/>
      <w:proofErr w:type="spellEnd"/>
    </w:p>
    <w:tbl>
      <w:tblPr>
        <w:tblW w:w="846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90"/>
        <w:gridCol w:w="2790"/>
        <w:gridCol w:w="4680"/>
      </w:tblGrid>
      <w:tr w:rsidR="008538C6" w:rsidRPr="00643D15" w14:paraId="57C14490" w14:textId="77777777" w:rsidTr="00184FCF">
        <w:trPr>
          <w:trHeight w:val="350"/>
          <w:tblHeader/>
        </w:trPr>
        <w:tc>
          <w:tcPr>
            <w:tcW w:w="990" w:type="dxa"/>
            <w:shd w:val="pct20" w:color="auto" w:fill="FFFFFF"/>
            <w:vAlign w:val="center"/>
          </w:tcPr>
          <w:p w14:paraId="07635BBC" w14:textId="77777777" w:rsidR="008538C6" w:rsidRPr="00643D15" w:rsidRDefault="008538C6" w:rsidP="00184FCF">
            <w:pPr>
              <w:jc w:val="center"/>
              <w:rPr>
                <w:b/>
              </w:rPr>
            </w:pPr>
            <w:r>
              <w:rPr>
                <w:b/>
              </w:rPr>
              <w:t>Value</w:t>
            </w:r>
          </w:p>
        </w:tc>
        <w:tc>
          <w:tcPr>
            <w:tcW w:w="2790" w:type="dxa"/>
            <w:shd w:val="pct20" w:color="auto" w:fill="FFFFFF"/>
            <w:vAlign w:val="center"/>
          </w:tcPr>
          <w:p w14:paraId="09C301CF" w14:textId="77777777" w:rsidR="008538C6" w:rsidRPr="00643D15" w:rsidRDefault="008538C6" w:rsidP="00184FCF">
            <w:pPr>
              <w:jc w:val="center"/>
              <w:rPr>
                <w:b/>
              </w:rPr>
            </w:pPr>
            <w:r>
              <w:rPr>
                <w:b/>
              </w:rPr>
              <w:t>Name</w:t>
            </w:r>
          </w:p>
        </w:tc>
        <w:tc>
          <w:tcPr>
            <w:tcW w:w="4680" w:type="dxa"/>
            <w:shd w:val="pct20" w:color="auto" w:fill="FFFFFF"/>
          </w:tcPr>
          <w:p w14:paraId="192912C1" w14:textId="77777777" w:rsidR="008538C6" w:rsidRPr="00643D15" w:rsidRDefault="008538C6" w:rsidP="00184FCF">
            <w:pPr>
              <w:jc w:val="center"/>
              <w:rPr>
                <w:b/>
              </w:rPr>
            </w:pPr>
            <w:r>
              <w:rPr>
                <w:b/>
              </w:rPr>
              <w:t>Description</w:t>
            </w:r>
          </w:p>
        </w:tc>
      </w:tr>
      <w:tr w:rsidR="008538C6" w:rsidRPr="00106C17" w14:paraId="7551E0D0" w14:textId="77777777" w:rsidTr="00184FCF">
        <w:tc>
          <w:tcPr>
            <w:tcW w:w="990" w:type="dxa"/>
          </w:tcPr>
          <w:p w14:paraId="2C7028F9" w14:textId="77777777" w:rsidR="008538C6" w:rsidRDefault="008538C6" w:rsidP="00184FCF">
            <w:r>
              <w:t>?</w:t>
            </w:r>
          </w:p>
        </w:tc>
        <w:tc>
          <w:tcPr>
            <w:tcW w:w="2790" w:type="dxa"/>
          </w:tcPr>
          <w:p w14:paraId="65E09812" w14:textId="77777777" w:rsidR="008538C6" w:rsidRPr="006F1E0F" w:rsidRDefault="008538C6" w:rsidP="00184FCF">
            <w:pPr>
              <w:rPr>
                <w:rFonts w:ascii="Consolas" w:hAnsi="Consolas"/>
              </w:rPr>
            </w:pPr>
            <w:r w:rsidRPr="006F1E0F">
              <w:rPr>
                <w:rFonts w:ascii="Consolas" w:hAnsi="Consolas"/>
              </w:rPr>
              <w:t>Immo_Msg_1</w:t>
            </w:r>
          </w:p>
        </w:tc>
        <w:tc>
          <w:tcPr>
            <w:tcW w:w="4680" w:type="dxa"/>
          </w:tcPr>
          <w:p w14:paraId="7436CC8B" w14:textId="77777777" w:rsidR="00206F6A" w:rsidRDefault="00206F6A"/>
        </w:tc>
      </w:tr>
      <w:tr w:rsidR="008538C6" w:rsidRPr="00106C17" w14:paraId="0C5235B4" w14:textId="77777777" w:rsidTr="00184FCF">
        <w:tc>
          <w:tcPr>
            <w:tcW w:w="990" w:type="dxa"/>
          </w:tcPr>
          <w:p w14:paraId="612A7031" w14:textId="77777777" w:rsidR="008538C6" w:rsidRDefault="008538C6" w:rsidP="00184FCF">
            <w:r>
              <w:t>?</w:t>
            </w:r>
          </w:p>
        </w:tc>
        <w:tc>
          <w:tcPr>
            <w:tcW w:w="2790" w:type="dxa"/>
          </w:tcPr>
          <w:p w14:paraId="341EDF8B" w14:textId="77777777" w:rsidR="008538C6" w:rsidRPr="006F1E0F" w:rsidRDefault="008538C6" w:rsidP="00184FCF">
            <w:pPr>
              <w:rPr>
                <w:rFonts w:ascii="Consolas" w:hAnsi="Consolas"/>
              </w:rPr>
            </w:pPr>
            <w:r w:rsidRPr="006F1E0F">
              <w:rPr>
                <w:rFonts w:ascii="Consolas" w:hAnsi="Consolas"/>
              </w:rPr>
              <w:t>Immo_Msg_2</w:t>
            </w:r>
          </w:p>
        </w:tc>
        <w:tc>
          <w:tcPr>
            <w:tcW w:w="4680" w:type="dxa"/>
          </w:tcPr>
          <w:p w14:paraId="1F72A5E0" w14:textId="77777777" w:rsidR="00206F6A" w:rsidRDefault="00206F6A"/>
        </w:tc>
      </w:tr>
      <w:tr w:rsidR="008538C6" w:rsidRPr="00106C17" w14:paraId="4E1B4CF0" w14:textId="77777777" w:rsidTr="00184FCF">
        <w:tc>
          <w:tcPr>
            <w:tcW w:w="990" w:type="dxa"/>
          </w:tcPr>
          <w:p w14:paraId="48E2FE20" w14:textId="77777777" w:rsidR="008538C6" w:rsidRDefault="008538C6" w:rsidP="00184FCF">
            <w:r>
              <w:t>?</w:t>
            </w:r>
          </w:p>
        </w:tc>
        <w:tc>
          <w:tcPr>
            <w:tcW w:w="2790" w:type="dxa"/>
          </w:tcPr>
          <w:p w14:paraId="473BF342" w14:textId="77777777" w:rsidR="008538C6" w:rsidRPr="006F1E0F" w:rsidRDefault="008538C6" w:rsidP="00184FCF">
            <w:pPr>
              <w:rPr>
                <w:rFonts w:ascii="Consolas" w:hAnsi="Consolas"/>
              </w:rPr>
            </w:pPr>
            <w:r w:rsidRPr="006F1E0F">
              <w:rPr>
                <w:rFonts w:ascii="Consolas" w:hAnsi="Consolas"/>
              </w:rPr>
              <w:t>Immo_Msg_3</w:t>
            </w:r>
          </w:p>
        </w:tc>
        <w:tc>
          <w:tcPr>
            <w:tcW w:w="4680" w:type="dxa"/>
          </w:tcPr>
          <w:p w14:paraId="61EFF873" w14:textId="77777777" w:rsidR="00206F6A" w:rsidRDefault="00206F6A"/>
        </w:tc>
      </w:tr>
      <w:tr w:rsidR="008538C6" w:rsidRPr="00106C17" w14:paraId="793EC6ED" w14:textId="77777777" w:rsidTr="00184FCF">
        <w:tc>
          <w:tcPr>
            <w:tcW w:w="990" w:type="dxa"/>
          </w:tcPr>
          <w:p w14:paraId="08636204" w14:textId="77777777" w:rsidR="008538C6" w:rsidRDefault="008538C6" w:rsidP="00184FCF">
            <w:r>
              <w:t>?</w:t>
            </w:r>
          </w:p>
        </w:tc>
        <w:tc>
          <w:tcPr>
            <w:tcW w:w="2790" w:type="dxa"/>
          </w:tcPr>
          <w:p w14:paraId="67B3EA39" w14:textId="77777777" w:rsidR="008538C6" w:rsidRPr="006F1E0F" w:rsidRDefault="008538C6" w:rsidP="00184FCF">
            <w:pPr>
              <w:rPr>
                <w:rFonts w:ascii="Consolas" w:hAnsi="Consolas"/>
              </w:rPr>
            </w:pPr>
            <w:r w:rsidRPr="006F1E0F">
              <w:rPr>
                <w:rFonts w:ascii="Consolas" w:hAnsi="Consolas"/>
              </w:rPr>
              <w:t>Immo_Msg_4</w:t>
            </w:r>
          </w:p>
        </w:tc>
        <w:tc>
          <w:tcPr>
            <w:tcW w:w="4680" w:type="dxa"/>
          </w:tcPr>
          <w:p w14:paraId="7C2D8470" w14:textId="77777777" w:rsidR="00206F6A" w:rsidRDefault="00206F6A"/>
        </w:tc>
      </w:tr>
      <w:tr w:rsidR="008538C6" w:rsidRPr="00106C17" w14:paraId="32D29653" w14:textId="77777777" w:rsidTr="00184FCF">
        <w:tc>
          <w:tcPr>
            <w:tcW w:w="990" w:type="dxa"/>
          </w:tcPr>
          <w:p w14:paraId="7862773E" w14:textId="77777777" w:rsidR="008538C6" w:rsidRDefault="008538C6" w:rsidP="00184FCF">
            <w:r>
              <w:t>?</w:t>
            </w:r>
          </w:p>
        </w:tc>
        <w:tc>
          <w:tcPr>
            <w:tcW w:w="2790" w:type="dxa"/>
          </w:tcPr>
          <w:p w14:paraId="74857D2E" w14:textId="77777777" w:rsidR="008538C6" w:rsidRPr="006F1E0F" w:rsidRDefault="008538C6" w:rsidP="00184FCF">
            <w:pPr>
              <w:rPr>
                <w:rFonts w:ascii="Consolas" w:hAnsi="Consolas"/>
              </w:rPr>
            </w:pPr>
            <w:r w:rsidRPr="006F1E0F">
              <w:rPr>
                <w:rFonts w:ascii="Consolas" w:hAnsi="Consolas"/>
              </w:rPr>
              <w:t>Immo_Msg_0_Null</w:t>
            </w:r>
          </w:p>
        </w:tc>
        <w:tc>
          <w:tcPr>
            <w:tcW w:w="4680" w:type="dxa"/>
          </w:tcPr>
          <w:p w14:paraId="40205110" w14:textId="77777777" w:rsidR="00206F6A" w:rsidRDefault="00206F6A"/>
        </w:tc>
      </w:tr>
    </w:tbl>
    <w:p w14:paraId="1018206D" w14:textId="77777777" w:rsidR="008538C6" w:rsidRPr="00A93C6E" w:rsidRDefault="008538C6" w:rsidP="008538C6"/>
    <w:p w14:paraId="1E5FE8BC" w14:textId="7F5C8D67" w:rsidR="00D85120" w:rsidRDefault="00D85120" w:rsidP="00D85120">
      <w:pPr>
        <w:pStyle w:val="Heading2"/>
        <w:keepNext/>
        <w:tabs>
          <w:tab w:val="clear" w:pos="709"/>
        </w:tabs>
        <w:spacing w:before="240"/>
        <w:ind w:left="578" w:hanging="578"/>
      </w:pPr>
      <w:r>
        <w:t>Definitions</w:t>
      </w:r>
    </w:p>
    <w:p w14:paraId="2A6310FC" w14:textId="77777777" w:rsidR="00D85120" w:rsidRPr="00E07869" w:rsidRDefault="00D85120" w:rsidP="00D85120">
      <w:pPr>
        <w:rPr>
          <w:color w:val="7F7F7F" w:themeColor="text1" w:themeTint="80"/>
        </w:rPr>
      </w:pPr>
      <w:commentRangeStart w:id="488"/>
      <w:r w:rsidRPr="00E07869">
        <w:rPr>
          <w:color w:val="7F7F7F" w:themeColor="text1" w:themeTint="80"/>
        </w:rPr>
        <w:t>No terms specified.</w:t>
      </w:r>
      <w:commentRangeEnd w:id="488"/>
      <w:r>
        <w:rPr>
          <w:rStyle w:val="CommentReference"/>
          <w:rFonts w:ascii="Times New Roman" w:hAnsi="Times New Roman"/>
        </w:rPr>
        <w:commentReference w:id="488"/>
      </w:r>
    </w:p>
    <w:p w14:paraId="74294ECE" w14:textId="77777777" w:rsidR="00694B8F" w:rsidRPr="00305BF4" w:rsidRDefault="00694B8F" w:rsidP="00305BF4"/>
    <w:sectPr w:rsidR="00694B8F" w:rsidRPr="00305BF4" w:rsidSect="000C2377">
      <w:headerReference w:type="default" r:id="rId58"/>
      <w:pgSz w:w="12240" w:h="15840" w:code="1"/>
      <w:pgMar w:top="720" w:right="1440" w:bottom="720" w:left="1440"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5DDD5AD1" w14:textId="77777777" w:rsidR="009F168B" w:rsidRDefault="009F168B" w:rsidP="00C00235">
      <w:pPr>
        <w:pStyle w:val="CommentText"/>
      </w:pPr>
      <w:r>
        <w:rPr>
          <w:rStyle w:val="CommentReference"/>
        </w:rPr>
        <w:annotationRef/>
      </w:r>
      <w:r>
        <w:t>Please use the following link to see which sections must be manually filled in:</w:t>
      </w:r>
    </w:p>
    <w:p w14:paraId="0FF1F12D" w14:textId="77777777" w:rsidR="009F168B" w:rsidRDefault="000F1FDF" w:rsidP="00C00235">
      <w:pPr>
        <w:pStyle w:val="CommentText"/>
      </w:pPr>
      <w:hyperlink r:id="rId1" w:anchor="argument=iTYtQDSRx3NrTD&amp;appCode=Navigator" w:history="1">
        <w:r w:rsidR="009F168B">
          <w:rPr>
            <w:rStyle w:val="Hyperlink"/>
          </w:rPr>
          <w:t>https://www.vsemweb.ford.com/tc/webclient?argument=iTYtQDSRx3NrTD#argument=iTYtQDSRx3NrTD&amp;appCode=Navigator</w:t>
        </w:r>
      </w:hyperlink>
    </w:p>
  </w:comment>
  <w:comment w:id="488" w:author="Functional Safety" w:date="2017-12-04T12:00:00Z" w:initials="FS">
    <w:p w14:paraId="57258603" w14:textId="77777777" w:rsidR="009F168B" w:rsidRDefault="009F168B" w:rsidP="00D85120">
      <w:pPr>
        <w:pStyle w:val="CommentText"/>
      </w:pPr>
      <w:r>
        <w:rPr>
          <w:rStyle w:val="CommentReference"/>
        </w:rPr>
        <w:annotationRef/>
      </w:r>
      <w:r>
        <w:t xml:space="preserve">Not specified in </w:t>
      </w:r>
      <w:proofErr w:type="spellStart"/>
      <w:r>
        <w:t>SysML</w:t>
      </w:r>
      <w:proofErr w:type="spellEnd"/>
      <w:r>
        <w:t xml:space="preserv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F1F12D" w15:done="0"/>
  <w15:commentEx w15:paraId="572586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F1F12D" w16cid:durableId="1FF2F7AE"/>
  <w16cid:commentId w16cid:paraId="57258603" w16cid:durableId="1FF2F7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3A530" w14:textId="77777777" w:rsidR="000F1FDF" w:rsidRDefault="000F1FDF">
      <w:r>
        <w:separator/>
      </w:r>
    </w:p>
    <w:p w14:paraId="735500FF" w14:textId="77777777" w:rsidR="000F1FDF" w:rsidRDefault="000F1FDF"/>
  </w:endnote>
  <w:endnote w:type="continuationSeparator" w:id="0">
    <w:p w14:paraId="611C1ACE" w14:textId="77777777" w:rsidR="000F1FDF" w:rsidRDefault="000F1FDF">
      <w:r>
        <w:continuationSeparator/>
      </w:r>
    </w:p>
    <w:p w14:paraId="0E3D3DA3" w14:textId="77777777" w:rsidR="000F1FDF" w:rsidRDefault="000F1FDF"/>
  </w:endnote>
  <w:endnote w:type="continuationNotice" w:id="1">
    <w:p w14:paraId="60066E0B" w14:textId="77777777" w:rsidR="000F1FDF" w:rsidRDefault="000F1F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FF5FB" w14:textId="77777777" w:rsidR="009F168B" w:rsidRDefault="009F16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55734" w14:textId="77777777" w:rsidR="009F168B" w:rsidRPr="004D7C06" w:rsidRDefault="009F168B"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196EC90D" w:rsidR="009F168B" w:rsidRPr="004D7C06" w:rsidRDefault="009F168B"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sidR="00D94AA9" w:rsidRPr="00D94AA9">
      <w:rPr>
        <w:rFonts w:cs="Arial"/>
        <w:b/>
        <w:szCs w:val="16"/>
      </w:rPr>
      <w:t>yyyy-mm-dd</w:t>
    </w:r>
    <w:r>
      <w:rPr>
        <w:rFonts w:ascii="Arial" w:hAnsi="Arial" w:cs="Arial"/>
        <w:i/>
        <w:color w:val="auto"/>
      </w:rPr>
      <w:fldChar w:fldCharType="end"/>
    </w:r>
  </w:p>
  <w:p w14:paraId="11E49946" w14:textId="57C73A0A" w:rsidR="009F168B" w:rsidRPr="00A160D7" w:rsidRDefault="009F168B"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sidR="00D94AA9">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51706" w14:textId="77777777" w:rsidR="009F168B" w:rsidRDefault="009F1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05CAA" w14:textId="77777777" w:rsidR="000F1FDF" w:rsidRDefault="000F1FDF">
      <w:r>
        <w:separator/>
      </w:r>
    </w:p>
    <w:p w14:paraId="403FC152" w14:textId="77777777" w:rsidR="000F1FDF" w:rsidRDefault="000F1FDF"/>
  </w:footnote>
  <w:footnote w:type="continuationSeparator" w:id="0">
    <w:p w14:paraId="30D0747D" w14:textId="77777777" w:rsidR="000F1FDF" w:rsidRDefault="000F1FDF">
      <w:r>
        <w:continuationSeparator/>
      </w:r>
    </w:p>
    <w:p w14:paraId="4811B640" w14:textId="77777777" w:rsidR="000F1FDF" w:rsidRDefault="000F1FDF"/>
  </w:footnote>
  <w:footnote w:type="continuationNotice" w:id="1">
    <w:p w14:paraId="3D42B47F" w14:textId="77777777" w:rsidR="000F1FDF" w:rsidRDefault="000F1F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FD971" w14:textId="77777777" w:rsidR="009F168B" w:rsidRDefault="009F16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42138" w14:textId="77777777" w:rsidR="009F168B" w:rsidRDefault="009F168B"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066B3A36" w14:textId="77777777" w:rsidR="009F168B" w:rsidRDefault="009F168B" w:rsidP="0018532F">
    <w:pPr>
      <w:pStyle w:val="Header"/>
      <w:ind w:left="-14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3DD3" w14:textId="5A42362D" w:rsidR="009F168B" w:rsidRPr="00A22B00" w:rsidRDefault="009F168B"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6" name="Picture 6"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00D94AA9">
      <w:rPr>
        <w:rFonts w:cs="Arial"/>
        <w:b/>
        <w:sz w:val="28"/>
        <w:szCs w:val="28"/>
      </w:rPr>
      <w:t>Feature Implementation Specification (FIS)</w:t>
    </w:r>
    <w:r w:rsidRPr="00A22B00">
      <w:rPr>
        <w:rFonts w:cs="Arial"/>
        <w:b/>
        <w:sz w:val="28"/>
        <w:szCs w:val="28"/>
      </w:rPr>
      <w:fldChar w:fldCharType="end"/>
    </w:r>
  </w:p>
  <w:p w14:paraId="46B3C143" w14:textId="77777777" w:rsidR="009F168B" w:rsidRPr="00A22B00" w:rsidRDefault="009F168B" w:rsidP="00B96097">
    <w:pPr>
      <w:pStyle w:val="Header"/>
      <w:jc w:val="center"/>
      <w:rPr>
        <w:b/>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F02" w14:textId="65A7C992" w:rsidR="009F168B" w:rsidRPr="003B5B23" w:rsidRDefault="009F168B" w:rsidP="003B5B23">
    <w:pPr>
      <w:jc w:val="center"/>
      <w:rPr>
        <w:rFonts w:cs="Arial"/>
        <w:b/>
        <w:sz w:val="28"/>
        <w:szCs w:val="28"/>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B23">
      <w:rPr>
        <w:rFonts w:cs="Arial"/>
        <w:b/>
        <w:sz w:val="28"/>
        <w:szCs w:val="28"/>
      </w:rPr>
      <w:fldChar w:fldCharType="begin"/>
    </w:r>
    <w:r w:rsidRPr="003B5B23">
      <w:rPr>
        <w:rFonts w:cs="Arial"/>
        <w:b/>
        <w:sz w:val="28"/>
        <w:szCs w:val="28"/>
      </w:rPr>
      <w:instrText xml:space="preserve"> DOCPROPERTY  DocType  \* MERGEFORMAT </w:instrText>
    </w:r>
    <w:r w:rsidRPr="003B5B23">
      <w:rPr>
        <w:rFonts w:cs="Arial"/>
        <w:b/>
        <w:sz w:val="28"/>
        <w:szCs w:val="28"/>
      </w:rPr>
      <w:fldChar w:fldCharType="separate"/>
    </w:r>
    <w:r w:rsidR="00D94AA9">
      <w:rPr>
        <w:rFonts w:cs="Arial"/>
        <w:b/>
        <w:sz w:val="28"/>
        <w:szCs w:val="28"/>
      </w:rPr>
      <w:t>Feature Implementation Specification (FIS)</w:t>
    </w:r>
    <w:r w:rsidRPr="003B5B23">
      <w:rPr>
        <w:rFonts w:cs="Arial"/>
        <w:b/>
        <w:sz w:val="28"/>
        <w:szCs w:val="28"/>
      </w:rPr>
      <w:fldChar w:fldCharType="end"/>
    </w:r>
  </w:p>
  <w:p w14:paraId="5D3764E9" w14:textId="02D61CB9" w:rsidR="009F168B" w:rsidRDefault="009F168B" w:rsidP="0008696C">
    <w:pPr>
      <w:pBdr>
        <w:bottom w:val="single" w:sz="4" w:space="1" w:color="auto"/>
      </w:pBdr>
      <w:rPr>
        <w:rFonts w:cs="Arial"/>
      </w:rPr>
    </w:pPr>
  </w:p>
  <w:p w14:paraId="0CEE378C" w14:textId="77777777" w:rsidR="009F168B" w:rsidRPr="001F16A4" w:rsidRDefault="009F168B" w:rsidP="0008696C">
    <w:pPr>
      <w:pBdr>
        <w:bottom w:val="single" w:sz="4" w:space="1" w:color="auto"/>
      </w:pBdr>
      <w:rPr>
        <w:rFonts w:cs="Arial"/>
      </w:rPr>
    </w:pPr>
  </w:p>
  <w:p w14:paraId="31272CCA" w14:textId="77777777" w:rsidR="009F168B" w:rsidRPr="00F96466" w:rsidRDefault="009F168B"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7"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3"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25" w15:restartNumberingAfterBreak="0">
    <w:nsid w:val="6BA9754B"/>
    <w:multiLevelType w:val="hybridMultilevel"/>
    <w:tmpl w:val="DDF81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0"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5"/>
  </w:num>
  <w:num w:numId="4">
    <w:abstractNumId w:val="16"/>
  </w:num>
  <w:num w:numId="5">
    <w:abstractNumId w:val="29"/>
  </w:num>
  <w:num w:numId="6">
    <w:abstractNumId w:val="26"/>
  </w:num>
  <w:num w:numId="7">
    <w:abstractNumId w:val="33"/>
  </w:num>
  <w:num w:numId="8">
    <w:abstractNumId w:val="13"/>
  </w:num>
  <w:num w:numId="9">
    <w:abstractNumId w:val="24"/>
  </w:num>
  <w:num w:numId="10">
    <w:abstractNumId w:val="3"/>
  </w:num>
  <w:num w:numId="11">
    <w:abstractNumId w:val="1"/>
  </w:num>
  <w:num w:numId="12">
    <w:abstractNumId w:val="5"/>
  </w:num>
  <w:num w:numId="13">
    <w:abstractNumId w:val="29"/>
  </w:num>
  <w:num w:numId="14">
    <w:abstractNumId w:val="29"/>
  </w:num>
  <w:num w:numId="15">
    <w:abstractNumId w:val="29"/>
  </w:num>
  <w:num w:numId="16">
    <w:abstractNumId w:val="11"/>
  </w:num>
  <w:num w:numId="17">
    <w:abstractNumId w:val="10"/>
  </w:num>
  <w:num w:numId="18">
    <w:abstractNumId w:val="28"/>
  </w:num>
  <w:num w:numId="19">
    <w:abstractNumId w:val="19"/>
  </w:num>
  <w:num w:numId="20">
    <w:abstractNumId w:val="25"/>
  </w:num>
  <w:num w:numId="21">
    <w:abstractNumId w:val="21"/>
  </w:num>
  <w:num w:numId="22">
    <w:abstractNumId w:val="22"/>
  </w:num>
  <w:num w:numId="23">
    <w:abstractNumId w:val="32"/>
  </w:num>
  <w:num w:numId="24">
    <w:abstractNumId w:val="7"/>
  </w:num>
  <w:num w:numId="25">
    <w:abstractNumId w:val="9"/>
  </w:num>
  <w:num w:numId="26">
    <w:abstractNumId w:val="12"/>
  </w:num>
  <w:num w:numId="27">
    <w:abstractNumId w:val="6"/>
  </w:num>
  <w:num w:numId="28">
    <w:abstractNumId w:val="27"/>
  </w:num>
  <w:num w:numId="29">
    <w:abstractNumId w:val="23"/>
  </w:num>
  <w:num w:numId="30">
    <w:abstractNumId w:val="14"/>
  </w:num>
  <w:num w:numId="31">
    <w:abstractNumId w:val="0"/>
  </w:num>
  <w:num w:numId="32">
    <w:abstractNumId w:val="17"/>
  </w:num>
  <w:num w:numId="33">
    <w:abstractNumId w:val="2"/>
  </w:num>
  <w:num w:numId="34">
    <w:abstractNumId w:val="31"/>
  </w:num>
  <w:num w:numId="35">
    <w:abstractNumId w:val="4"/>
  </w:num>
  <w:num w:numId="36">
    <w:abstractNumId w:val="30"/>
  </w:num>
  <w:num w:numId="37">
    <w:abstractNumId w:val="2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38C"/>
    <w:rsid w:val="00014948"/>
    <w:rsid w:val="00014EE7"/>
    <w:rsid w:val="00015750"/>
    <w:rsid w:val="000161D0"/>
    <w:rsid w:val="0001637E"/>
    <w:rsid w:val="00017054"/>
    <w:rsid w:val="00017175"/>
    <w:rsid w:val="00017ADB"/>
    <w:rsid w:val="000208C7"/>
    <w:rsid w:val="00020934"/>
    <w:rsid w:val="00020B93"/>
    <w:rsid w:val="00020F0C"/>
    <w:rsid w:val="0002114C"/>
    <w:rsid w:val="00021316"/>
    <w:rsid w:val="0002192A"/>
    <w:rsid w:val="00021C59"/>
    <w:rsid w:val="0002294D"/>
    <w:rsid w:val="00022B0A"/>
    <w:rsid w:val="00022B0B"/>
    <w:rsid w:val="000234C5"/>
    <w:rsid w:val="00024464"/>
    <w:rsid w:val="00024A17"/>
    <w:rsid w:val="00024ADF"/>
    <w:rsid w:val="000250FD"/>
    <w:rsid w:val="000251F3"/>
    <w:rsid w:val="00026128"/>
    <w:rsid w:val="000262BA"/>
    <w:rsid w:val="000264CB"/>
    <w:rsid w:val="00026652"/>
    <w:rsid w:val="00026CAB"/>
    <w:rsid w:val="00026CB8"/>
    <w:rsid w:val="00026F8A"/>
    <w:rsid w:val="000273A7"/>
    <w:rsid w:val="00027465"/>
    <w:rsid w:val="00027484"/>
    <w:rsid w:val="00027BA5"/>
    <w:rsid w:val="00030914"/>
    <w:rsid w:val="00031CE6"/>
    <w:rsid w:val="00032160"/>
    <w:rsid w:val="000326EC"/>
    <w:rsid w:val="00032EF8"/>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8CD"/>
    <w:rsid w:val="000508F5"/>
    <w:rsid w:val="00051462"/>
    <w:rsid w:val="00052253"/>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24F0"/>
    <w:rsid w:val="0009327C"/>
    <w:rsid w:val="00093675"/>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47E7"/>
    <w:rsid w:val="000A633B"/>
    <w:rsid w:val="000A66D1"/>
    <w:rsid w:val="000A7D1B"/>
    <w:rsid w:val="000A7EA5"/>
    <w:rsid w:val="000B0744"/>
    <w:rsid w:val="000B09F7"/>
    <w:rsid w:val="000B0F70"/>
    <w:rsid w:val="000B116C"/>
    <w:rsid w:val="000B12A5"/>
    <w:rsid w:val="000B16A4"/>
    <w:rsid w:val="000B1906"/>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377"/>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13EA"/>
    <w:rsid w:val="000D159F"/>
    <w:rsid w:val="000D1DCF"/>
    <w:rsid w:val="000D2B16"/>
    <w:rsid w:val="000D2B98"/>
    <w:rsid w:val="000D3193"/>
    <w:rsid w:val="000D38BD"/>
    <w:rsid w:val="000D3E2E"/>
    <w:rsid w:val="000D48B1"/>
    <w:rsid w:val="000D4FEC"/>
    <w:rsid w:val="000D5B99"/>
    <w:rsid w:val="000D5C8C"/>
    <w:rsid w:val="000D5F06"/>
    <w:rsid w:val="000D65D2"/>
    <w:rsid w:val="000D6BA5"/>
    <w:rsid w:val="000D6BF9"/>
    <w:rsid w:val="000D6DB2"/>
    <w:rsid w:val="000D7576"/>
    <w:rsid w:val="000D7863"/>
    <w:rsid w:val="000D7BD3"/>
    <w:rsid w:val="000D7F31"/>
    <w:rsid w:val="000E024D"/>
    <w:rsid w:val="000E03B2"/>
    <w:rsid w:val="000E0B34"/>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13FF"/>
    <w:rsid w:val="000F142F"/>
    <w:rsid w:val="000F1FDF"/>
    <w:rsid w:val="000F3582"/>
    <w:rsid w:val="000F3714"/>
    <w:rsid w:val="000F40FD"/>
    <w:rsid w:val="000F49B3"/>
    <w:rsid w:val="000F4B29"/>
    <w:rsid w:val="000F5098"/>
    <w:rsid w:val="000F51CA"/>
    <w:rsid w:val="000F555A"/>
    <w:rsid w:val="000F5E11"/>
    <w:rsid w:val="000F5F3E"/>
    <w:rsid w:val="000F610D"/>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5CE"/>
    <w:rsid w:val="001171E7"/>
    <w:rsid w:val="0011794C"/>
    <w:rsid w:val="001202FE"/>
    <w:rsid w:val="001214CE"/>
    <w:rsid w:val="001214E1"/>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722"/>
    <w:rsid w:val="001319B8"/>
    <w:rsid w:val="001321BD"/>
    <w:rsid w:val="0013236C"/>
    <w:rsid w:val="001336CF"/>
    <w:rsid w:val="0013392B"/>
    <w:rsid w:val="00135115"/>
    <w:rsid w:val="00135152"/>
    <w:rsid w:val="001358C9"/>
    <w:rsid w:val="00135DB5"/>
    <w:rsid w:val="0013656E"/>
    <w:rsid w:val="00137900"/>
    <w:rsid w:val="00137E0E"/>
    <w:rsid w:val="001403F8"/>
    <w:rsid w:val="00140572"/>
    <w:rsid w:val="0014103A"/>
    <w:rsid w:val="00141BA7"/>
    <w:rsid w:val="00141F2A"/>
    <w:rsid w:val="00142032"/>
    <w:rsid w:val="001424E5"/>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478C"/>
    <w:rsid w:val="00174DFC"/>
    <w:rsid w:val="00174E2E"/>
    <w:rsid w:val="0017513E"/>
    <w:rsid w:val="001768A2"/>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285"/>
    <w:rsid w:val="0018532F"/>
    <w:rsid w:val="00185A35"/>
    <w:rsid w:val="00186073"/>
    <w:rsid w:val="0018623E"/>
    <w:rsid w:val="001867AA"/>
    <w:rsid w:val="00186D1C"/>
    <w:rsid w:val="00186FE4"/>
    <w:rsid w:val="00187B69"/>
    <w:rsid w:val="0019011A"/>
    <w:rsid w:val="0019040C"/>
    <w:rsid w:val="00190FF2"/>
    <w:rsid w:val="0019128E"/>
    <w:rsid w:val="001912EC"/>
    <w:rsid w:val="0019173C"/>
    <w:rsid w:val="00191F34"/>
    <w:rsid w:val="001925E5"/>
    <w:rsid w:val="00192915"/>
    <w:rsid w:val="00192C1B"/>
    <w:rsid w:val="00193CCC"/>
    <w:rsid w:val="00194AD9"/>
    <w:rsid w:val="00194B68"/>
    <w:rsid w:val="00194CF6"/>
    <w:rsid w:val="001954A3"/>
    <w:rsid w:val="00195910"/>
    <w:rsid w:val="00195922"/>
    <w:rsid w:val="001959B6"/>
    <w:rsid w:val="00195C0D"/>
    <w:rsid w:val="0019668C"/>
    <w:rsid w:val="00196AB0"/>
    <w:rsid w:val="001970A0"/>
    <w:rsid w:val="001975E4"/>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BF5"/>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3085"/>
    <w:rsid w:val="001C3492"/>
    <w:rsid w:val="001C3815"/>
    <w:rsid w:val="001C4100"/>
    <w:rsid w:val="001C4CB3"/>
    <w:rsid w:val="001C50EC"/>
    <w:rsid w:val="001C57F7"/>
    <w:rsid w:val="001C5864"/>
    <w:rsid w:val="001C61CB"/>
    <w:rsid w:val="001C6478"/>
    <w:rsid w:val="001C6941"/>
    <w:rsid w:val="001C72FE"/>
    <w:rsid w:val="001C750C"/>
    <w:rsid w:val="001C7523"/>
    <w:rsid w:val="001D0250"/>
    <w:rsid w:val="001D0C09"/>
    <w:rsid w:val="001D156D"/>
    <w:rsid w:val="001D2071"/>
    <w:rsid w:val="001D2105"/>
    <w:rsid w:val="001D24F7"/>
    <w:rsid w:val="001D28C1"/>
    <w:rsid w:val="001D3D36"/>
    <w:rsid w:val="001D41CB"/>
    <w:rsid w:val="001D4461"/>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09C"/>
    <w:rsid w:val="001E3182"/>
    <w:rsid w:val="001E3236"/>
    <w:rsid w:val="001E3260"/>
    <w:rsid w:val="001E3523"/>
    <w:rsid w:val="001E36AE"/>
    <w:rsid w:val="001E37CE"/>
    <w:rsid w:val="001E3AC8"/>
    <w:rsid w:val="001E3AFD"/>
    <w:rsid w:val="001E4626"/>
    <w:rsid w:val="001E47BE"/>
    <w:rsid w:val="001E5646"/>
    <w:rsid w:val="001E6392"/>
    <w:rsid w:val="001E66D2"/>
    <w:rsid w:val="001E6FF5"/>
    <w:rsid w:val="001E74E8"/>
    <w:rsid w:val="001E7A59"/>
    <w:rsid w:val="001E7A73"/>
    <w:rsid w:val="001E7B6A"/>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693"/>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5103"/>
    <w:rsid w:val="0020555C"/>
    <w:rsid w:val="00205D5D"/>
    <w:rsid w:val="00205FD9"/>
    <w:rsid w:val="00206DCE"/>
    <w:rsid w:val="00206F6A"/>
    <w:rsid w:val="00207487"/>
    <w:rsid w:val="00207BF7"/>
    <w:rsid w:val="0021035C"/>
    <w:rsid w:val="0021094D"/>
    <w:rsid w:val="00211473"/>
    <w:rsid w:val="00211749"/>
    <w:rsid w:val="0021183C"/>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782D"/>
    <w:rsid w:val="00217E4B"/>
    <w:rsid w:val="002206E1"/>
    <w:rsid w:val="00220710"/>
    <w:rsid w:val="00220EF4"/>
    <w:rsid w:val="0022147D"/>
    <w:rsid w:val="00221483"/>
    <w:rsid w:val="00221832"/>
    <w:rsid w:val="00222BAA"/>
    <w:rsid w:val="00223F5F"/>
    <w:rsid w:val="002241DF"/>
    <w:rsid w:val="00224200"/>
    <w:rsid w:val="00224551"/>
    <w:rsid w:val="0022488A"/>
    <w:rsid w:val="002248A0"/>
    <w:rsid w:val="00224B90"/>
    <w:rsid w:val="002259F7"/>
    <w:rsid w:val="00226C9B"/>
    <w:rsid w:val="00227116"/>
    <w:rsid w:val="00227286"/>
    <w:rsid w:val="00227418"/>
    <w:rsid w:val="00227BB0"/>
    <w:rsid w:val="00227C58"/>
    <w:rsid w:val="0023030E"/>
    <w:rsid w:val="00230533"/>
    <w:rsid w:val="00230600"/>
    <w:rsid w:val="0023080D"/>
    <w:rsid w:val="00230828"/>
    <w:rsid w:val="002321A4"/>
    <w:rsid w:val="002321C0"/>
    <w:rsid w:val="002326D9"/>
    <w:rsid w:val="00232E46"/>
    <w:rsid w:val="00233029"/>
    <w:rsid w:val="00234036"/>
    <w:rsid w:val="0023431C"/>
    <w:rsid w:val="00234716"/>
    <w:rsid w:val="002355DB"/>
    <w:rsid w:val="0023577F"/>
    <w:rsid w:val="00236219"/>
    <w:rsid w:val="002362D0"/>
    <w:rsid w:val="00236BAE"/>
    <w:rsid w:val="00236EFB"/>
    <w:rsid w:val="0023700E"/>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11E3"/>
    <w:rsid w:val="002612B4"/>
    <w:rsid w:val="00261559"/>
    <w:rsid w:val="00261583"/>
    <w:rsid w:val="002618EC"/>
    <w:rsid w:val="0026232F"/>
    <w:rsid w:val="002626EA"/>
    <w:rsid w:val="00263244"/>
    <w:rsid w:val="002632F9"/>
    <w:rsid w:val="0026363A"/>
    <w:rsid w:val="0026368A"/>
    <w:rsid w:val="00263C12"/>
    <w:rsid w:val="00263FB5"/>
    <w:rsid w:val="00264470"/>
    <w:rsid w:val="00264646"/>
    <w:rsid w:val="002648E1"/>
    <w:rsid w:val="00264A29"/>
    <w:rsid w:val="00264A2C"/>
    <w:rsid w:val="0026506A"/>
    <w:rsid w:val="002657BC"/>
    <w:rsid w:val="00265EA7"/>
    <w:rsid w:val="0026616D"/>
    <w:rsid w:val="0026726F"/>
    <w:rsid w:val="00267598"/>
    <w:rsid w:val="0026773B"/>
    <w:rsid w:val="002703F6"/>
    <w:rsid w:val="0027085D"/>
    <w:rsid w:val="00270909"/>
    <w:rsid w:val="0027098A"/>
    <w:rsid w:val="002711DC"/>
    <w:rsid w:val="002713A7"/>
    <w:rsid w:val="00271689"/>
    <w:rsid w:val="00271B4F"/>
    <w:rsid w:val="0027218A"/>
    <w:rsid w:val="002724FC"/>
    <w:rsid w:val="00272545"/>
    <w:rsid w:val="0027285F"/>
    <w:rsid w:val="00273D6E"/>
    <w:rsid w:val="00274128"/>
    <w:rsid w:val="00274244"/>
    <w:rsid w:val="002745CA"/>
    <w:rsid w:val="002746F6"/>
    <w:rsid w:val="00274FB6"/>
    <w:rsid w:val="0027554A"/>
    <w:rsid w:val="00275660"/>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630"/>
    <w:rsid w:val="00284B78"/>
    <w:rsid w:val="002851DB"/>
    <w:rsid w:val="002853BC"/>
    <w:rsid w:val="002861F5"/>
    <w:rsid w:val="00286714"/>
    <w:rsid w:val="002868F1"/>
    <w:rsid w:val="00286AA3"/>
    <w:rsid w:val="00287764"/>
    <w:rsid w:val="00287B80"/>
    <w:rsid w:val="00287E6F"/>
    <w:rsid w:val="002904F2"/>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616"/>
    <w:rsid w:val="00294888"/>
    <w:rsid w:val="002948C4"/>
    <w:rsid w:val="00294D7B"/>
    <w:rsid w:val="002951BF"/>
    <w:rsid w:val="00295310"/>
    <w:rsid w:val="00295AF0"/>
    <w:rsid w:val="00295F66"/>
    <w:rsid w:val="002960A7"/>
    <w:rsid w:val="00296198"/>
    <w:rsid w:val="00296538"/>
    <w:rsid w:val="002966F4"/>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10FA"/>
    <w:rsid w:val="002B1564"/>
    <w:rsid w:val="002B1670"/>
    <w:rsid w:val="002B2ADA"/>
    <w:rsid w:val="002B2CD9"/>
    <w:rsid w:val="002B35B3"/>
    <w:rsid w:val="002B3DF1"/>
    <w:rsid w:val="002B40B3"/>
    <w:rsid w:val="002B42D1"/>
    <w:rsid w:val="002B44AB"/>
    <w:rsid w:val="002B5158"/>
    <w:rsid w:val="002B5227"/>
    <w:rsid w:val="002B5550"/>
    <w:rsid w:val="002B5B1E"/>
    <w:rsid w:val="002B6359"/>
    <w:rsid w:val="002B64E6"/>
    <w:rsid w:val="002B7A5F"/>
    <w:rsid w:val="002B7EBA"/>
    <w:rsid w:val="002C0104"/>
    <w:rsid w:val="002C03DA"/>
    <w:rsid w:val="002C0D66"/>
    <w:rsid w:val="002C0DB9"/>
    <w:rsid w:val="002C140E"/>
    <w:rsid w:val="002C158B"/>
    <w:rsid w:val="002C163D"/>
    <w:rsid w:val="002C1A0E"/>
    <w:rsid w:val="002C1DB0"/>
    <w:rsid w:val="002C2004"/>
    <w:rsid w:val="002C2134"/>
    <w:rsid w:val="002C25FF"/>
    <w:rsid w:val="002C2691"/>
    <w:rsid w:val="002C2C9D"/>
    <w:rsid w:val="002C3370"/>
    <w:rsid w:val="002C3848"/>
    <w:rsid w:val="002C3990"/>
    <w:rsid w:val="002C515A"/>
    <w:rsid w:val="002C55A5"/>
    <w:rsid w:val="002C569F"/>
    <w:rsid w:val="002C58C5"/>
    <w:rsid w:val="002C62A4"/>
    <w:rsid w:val="002C640D"/>
    <w:rsid w:val="002C6922"/>
    <w:rsid w:val="002C6943"/>
    <w:rsid w:val="002D0379"/>
    <w:rsid w:val="002D225B"/>
    <w:rsid w:val="002D2910"/>
    <w:rsid w:val="002D2FAE"/>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869"/>
    <w:rsid w:val="002F497A"/>
    <w:rsid w:val="002F4A8A"/>
    <w:rsid w:val="002F5028"/>
    <w:rsid w:val="002F52C2"/>
    <w:rsid w:val="002F5C24"/>
    <w:rsid w:val="002F6B94"/>
    <w:rsid w:val="002F7392"/>
    <w:rsid w:val="003003F2"/>
    <w:rsid w:val="00300425"/>
    <w:rsid w:val="00300676"/>
    <w:rsid w:val="00300D77"/>
    <w:rsid w:val="00301058"/>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92C"/>
    <w:rsid w:val="00333CC5"/>
    <w:rsid w:val="003349B4"/>
    <w:rsid w:val="00334AC9"/>
    <w:rsid w:val="00334B09"/>
    <w:rsid w:val="00334E99"/>
    <w:rsid w:val="00335181"/>
    <w:rsid w:val="00335C10"/>
    <w:rsid w:val="0033671E"/>
    <w:rsid w:val="00336D4E"/>
    <w:rsid w:val="003374B8"/>
    <w:rsid w:val="00337974"/>
    <w:rsid w:val="00337E3F"/>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A7F"/>
    <w:rsid w:val="003446D3"/>
    <w:rsid w:val="00344988"/>
    <w:rsid w:val="003449E9"/>
    <w:rsid w:val="00344B8E"/>
    <w:rsid w:val="00344F18"/>
    <w:rsid w:val="003459C6"/>
    <w:rsid w:val="00345C60"/>
    <w:rsid w:val="0035020D"/>
    <w:rsid w:val="00350417"/>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3E7"/>
    <w:rsid w:val="003548E1"/>
    <w:rsid w:val="00354B7A"/>
    <w:rsid w:val="00354D97"/>
    <w:rsid w:val="00354E70"/>
    <w:rsid w:val="00356BBA"/>
    <w:rsid w:val="00357325"/>
    <w:rsid w:val="00357384"/>
    <w:rsid w:val="00357CED"/>
    <w:rsid w:val="00357F22"/>
    <w:rsid w:val="00361CC0"/>
    <w:rsid w:val="003621B8"/>
    <w:rsid w:val="00362A43"/>
    <w:rsid w:val="00362E9D"/>
    <w:rsid w:val="00363268"/>
    <w:rsid w:val="00363851"/>
    <w:rsid w:val="00363BC5"/>
    <w:rsid w:val="00363CE8"/>
    <w:rsid w:val="0036402E"/>
    <w:rsid w:val="003641B8"/>
    <w:rsid w:val="00364280"/>
    <w:rsid w:val="003643DE"/>
    <w:rsid w:val="00364A50"/>
    <w:rsid w:val="00364F5A"/>
    <w:rsid w:val="003651A5"/>
    <w:rsid w:val="003654B4"/>
    <w:rsid w:val="003654EF"/>
    <w:rsid w:val="00365B1B"/>
    <w:rsid w:val="00365F4F"/>
    <w:rsid w:val="00366C1B"/>
    <w:rsid w:val="003670C9"/>
    <w:rsid w:val="00367556"/>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89C"/>
    <w:rsid w:val="00390A83"/>
    <w:rsid w:val="0039118D"/>
    <w:rsid w:val="003911B4"/>
    <w:rsid w:val="00391576"/>
    <w:rsid w:val="00391862"/>
    <w:rsid w:val="003921AB"/>
    <w:rsid w:val="00392216"/>
    <w:rsid w:val="0039280E"/>
    <w:rsid w:val="0039297C"/>
    <w:rsid w:val="003930E5"/>
    <w:rsid w:val="00393A70"/>
    <w:rsid w:val="00393C42"/>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294"/>
    <w:rsid w:val="003A35B0"/>
    <w:rsid w:val="003A35F9"/>
    <w:rsid w:val="003A3A79"/>
    <w:rsid w:val="003A3CDA"/>
    <w:rsid w:val="003A3D34"/>
    <w:rsid w:val="003A3E68"/>
    <w:rsid w:val="003A4215"/>
    <w:rsid w:val="003A423E"/>
    <w:rsid w:val="003A47AE"/>
    <w:rsid w:val="003A4B91"/>
    <w:rsid w:val="003A4D42"/>
    <w:rsid w:val="003A5418"/>
    <w:rsid w:val="003A58F2"/>
    <w:rsid w:val="003A5EF5"/>
    <w:rsid w:val="003A6269"/>
    <w:rsid w:val="003A62CC"/>
    <w:rsid w:val="003A6680"/>
    <w:rsid w:val="003A676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CF0"/>
    <w:rsid w:val="003B56A5"/>
    <w:rsid w:val="003B5B23"/>
    <w:rsid w:val="003B66BC"/>
    <w:rsid w:val="003B6C6C"/>
    <w:rsid w:val="003B765A"/>
    <w:rsid w:val="003B7795"/>
    <w:rsid w:val="003B7A2D"/>
    <w:rsid w:val="003B7ACC"/>
    <w:rsid w:val="003C023E"/>
    <w:rsid w:val="003C030D"/>
    <w:rsid w:val="003C074B"/>
    <w:rsid w:val="003C0C4A"/>
    <w:rsid w:val="003C0E5C"/>
    <w:rsid w:val="003C12A8"/>
    <w:rsid w:val="003C144F"/>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78E"/>
    <w:rsid w:val="003C787A"/>
    <w:rsid w:val="003C7F44"/>
    <w:rsid w:val="003D0D6A"/>
    <w:rsid w:val="003D17AC"/>
    <w:rsid w:val="003D1947"/>
    <w:rsid w:val="003D227C"/>
    <w:rsid w:val="003D27E9"/>
    <w:rsid w:val="003D3059"/>
    <w:rsid w:val="003D3502"/>
    <w:rsid w:val="003D361A"/>
    <w:rsid w:val="003D3A12"/>
    <w:rsid w:val="003D451A"/>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6EC2"/>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EA4"/>
    <w:rsid w:val="003F51FD"/>
    <w:rsid w:val="003F54D8"/>
    <w:rsid w:val="003F58CF"/>
    <w:rsid w:val="003F5D04"/>
    <w:rsid w:val="003F6782"/>
    <w:rsid w:val="003F7794"/>
    <w:rsid w:val="00400186"/>
    <w:rsid w:val="00400551"/>
    <w:rsid w:val="004005C1"/>
    <w:rsid w:val="00400D5F"/>
    <w:rsid w:val="00401FE8"/>
    <w:rsid w:val="0040208C"/>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069"/>
    <w:rsid w:val="00416954"/>
    <w:rsid w:val="004169D6"/>
    <w:rsid w:val="00417416"/>
    <w:rsid w:val="00417724"/>
    <w:rsid w:val="00417746"/>
    <w:rsid w:val="00417F8B"/>
    <w:rsid w:val="004200A7"/>
    <w:rsid w:val="00420293"/>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5A3"/>
    <w:rsid w:val="00441D56"/>
    <w:rsid w:val="00443B60"/>
    <w:rsid w:val="00443BFF"/>
    <w:rsid w:val="00444333"/>
    <w:rsid w:val="0044468A"/>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9DD"/>
    <w:rsid w:val="00460C17"/>
    <w:rsid w:val="00460CFB"/>
    <w:rsid w:val="0046113F"/>
    <w:rsid w:val="00461476"/>
    <w:rsid w:val="004615EE"/>
    <w:rsid w:val="00461825"/>
    <w:rsid w:val="00461DD3"/>
    <w:rsid w:val="00461E03"/>
    <w:rsid w:val="00462352"/>
    <w:rsid w:val="00462890"/>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86"/>
    <w:rsid w:val="00472922"/>
    <w:rsid w:val="0047377C"/>
    <w:rsid w:val="00474337"/>
    <w:rsid w:val="004744EE"/>
    <w:rsid w:val="004745A6"/>
    <w:rsid w:val="004746CB"/>
    <w:rsid w:val="00474777"/>
    <w:rsid w:val="004749F4"/>
    <w:rsid w:val="00474A10"/>
    <w:rsid w:val="0047500F"/>
    <w:rsid w:val="0047509D"/>
    <w:rsid w:val="00475D75"/>
    <w:rsid w:val="004763B3"/>
    <w:rsid w:val="004771A8"/>
    <w:rsid w:val="0047731B"/>
    <w:rsid w:val="00477374"/>
    <w:rsid w:val="00477EAF"/>
    <w:rsid w:val="00480206"/>
    <w:rsid w:val="00480EC7"/>
    <w:rsid w:val="00481527"/>
    <w:rsid w:val="00481CEF"/>
    <w:rsid w:val="00481D19"/>
    <w:rsid w:val="004821DE"/>
    <w:rsid w:val="0048236C"/>
    <w:rsid w:val="00482397"/>
    <w:rsid w:val="004827CE"/>
    <w:rsid w:val="00482A77"/>
    <w:rsid w:val="004834C6"/>
    <w:rsid w:val="00483A0D"/>
    <w:rsid w:val="00483B31"/>
    <w:rsid w:val="00483BE7"/>
    <w:rsid w:val="004840F3"/>
    <w:rsid w:val="00484506"/>
    <w:rsid w:val="00484966"/>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10"/>
    <w:rsid w:val="00493FBD"/>
    <w:rsid w:val="0049427E"/>
    <w:rsid w:val="004943BE"/>
    <w:rsid w:val="00494AAD"/>
    <w:rsid w:val="00494D4A"/>
    <w:rsid w:val="00494E0F"/>
    <w:rsid w:val="00495157"/>
    <w:rsid w:val="00495373"/>
    <w:rsid w:val="00495415"/>
    <w:rsid w:val="0049541E"/>
    <w:rsid w:val="0049566C"/>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49"/>
    <w:rsid w:val="004A6075"/>
    <w:rsid w:val="004A6B48"/>
    <w:rsid w:val="004A6CE6"/>
    <w:rsid w:val="004A735C"/>
    <w:rsid w:val="004A7E6E"/>
    <w:rsid w:val="004A7F6F"/>
    <w:rsid w:val="004B065A"/>
    <w:rsid w:val="004B09AD"/>
    <w:rsid w:val="004B09E4"/>
    <w:rsid w:val="004B0E95"/>
    <w:rsid w:val="004B0EDB"/>
    <w:rsid w:val="004B1816"/>
    <w:rsid w:val="004B1D2F"/>
    <w:rsid w:val="004B27E9"/>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F17"/>
    <w:rsid w:val="004C1269"/>
    <w:rsid w:val="004C161F"/>
    <w:rsid w:val="004C1C62"/>
    <w:rsid w:val="004C1EA6"/>
    <w:rsid w:val="004C2615"/>
    <w:rsid w:val="004C298D"/>
    <w:rsid w:val="004C2C0A"/>
    <w:rsid w:val="004C2EB9"/>
    <w:rsid w:val="004C30A1"/>
    <w:rsid w:val="004C3458"/>
    <w:rsid w:val="004C3570"/>
    <w:rsid w:val="004C3703"/>
    <w:rsid w:val="004C3736"/>
    <w:rsid w:val="004C439A"/>
    <w:rsid w:val="004C43C4"/>
    <w:rsid w:val="004C46EB"/>
    <w:rsid w:val="004C471C"/>
    <w:rsid w:val="004C4854"/>
    <w:rsid w:val="004C4C9C"/>
    <w:rsid w:val="004C5134"/>
    <w:rsid w:val="004C52A2"/>
    <w:rsid w:val="004C5FC2"/>
    <w:rsid w:val="004C6416"/>
    <w:rsid w:val="004C6611"/>
    <w:rsid w:val="004C6B86"/>
    <w:rsid w:val="004C78B9"/>
    <w:rsid w:val="004C7EC0"/>
    <w:rsid w:val="004D00C1"/>
    <w:rsid w:val="004D04AF"/>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2E9"/>
    <w:rsid w:val="004F63AD"/>
    <w:rsid w:val="004F6941"/>
    <w:rsid w:val="004F6A68"/>
    <w:rsid w:val="004F749E"/>
    <w:rsid w:val="00501708"/>
    <w:rsid w:val="00502452"/>
    <w:rsid w:val="005026F9"/>
    <w:rsid w:val="00502B24"/>
    <w:rsid w:val="00503141"/>
    <w:rsid w:val="00504131"/>
    <w:rsid w:val="00504679"/>
    <w:rsid w:val="00504AA9"/>
    <w:rsid w:val="00504B7D"/>
    <w:rsid w:val="00505150"/>
    <w:rsid w:val="00505D80"/>
    <w:rsid w:val="005062DF"/>
    <w:rsid w:val="00506A95"/>
    <w:rsid w:val="00506DAF"/>
    <w:rsid w:val="00507429"/>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D2C"/>
    <w:rsid w:val="00527EEB"/>
    <w:rsid w:val="00530320"/>
    <w:rsid w:val="00530659"/>
    <w:rsid w:val="00531017"/>
    <w:rsid w:val="0053113A"/>
    <w:rsid w:val="005317E2"/>
    <w:rsid w:val="00531B92"/>
    <w:rsid w:val="00531C2B"/>
    <w:rsid w:val="00532B0A"/>
    <w:rsid w:val="00533842"/>
    <w:rsid w:val="00533B81"/>
    <w:rsid w:val="0053435C"/>
    <w:rsid w:val="00534A51"/>
    <w:rsid w:val="00534C4D"/>
    <w:rsid w:val="005350D6"/>
    <w:rsid w:val="005355DC"/>
    <w:rsid w:val="005356F8"/>
    <w:rsid w:val="00535CE2"/>
    <w:rsid w:val="00535EF7"/>
    <w:rsid w:val="00537230"/>
    <w:rsid w:val="00537476"/>
    <w:rsid w:val="005378C3"/>
    <w:rsid w:val="005400CF"/>
    <w:rsid w:val="00540518"/>
    <w:rsid w:val="005406E5"/>
    <w:rsid w:val="0054075C"/>
    <w:rsid w:val="00540C12"/>
    <w:rsid w:val="00540F14"/>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10E4"/>
    <w:rsid w:val="00551154"/>
    <w:rsid w:val="00551268"/>
    <w:rsid w:val="0055128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7209"/>
    <w:rsid w:val="00557CBB"/>
    <w:rsid w:val="00557D28"/>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961"/>
    <w:rsid w:val="00574F1A"/>
    <w:rsid w:val="00576871"/>
    <w:rsid w:val="005769F2"/>
    <w:rsid w:val="00576BAE"/>
    <w:rsid w:val="00576DA1"/>
    <w:rsid w:val="0057749A"/>
    <w:rsid w:val="00577ADE"/>
    <w:rsid w:val="00577C27"/>
    <w:rsid w:val="00577FFE"/>
    <w:rsid w:val="00580FCA"/>
    <w:rsid w:val="00581260"/>
    <w:rsid w:val="00581663"/>
    <w:rsid w:val="0058220F"/>
    <w:rsid w:val="00582383"/>
    <w:rsid w:val="00582998"/>
    <w:rsid w:val="00583265"/>
    <w:rsid w:val="005837A5"/>
    <w:rsid w:val="005838CA"/>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93A"/>
    <w:rsid w:val="00587B72"/>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E14"/>
    <w:rsid w:val="00596F58"/>
    <w:rsid w:val="0059728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727"/>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20C6"/>
    <w:rsid w:val="005E2ADE"/>
    <w:rsid w:val="005E42E9"/>
    <w:rsid w:val="005E4345"/>
    <w:rsid w:val="005E495A"/>
    <w:rsid w:val="005E4A27"/>
    <w:rsid w:val="005E4AA0"/>
    <w:rsid w:val="005E5605"/>
    <w:rsid w:val="005E56E0"/>
    <w:rsid w:val="005E63FD"/>
    <w:rsid w:val="005E642E"/>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89E"/>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47A6"/>
    <w:rsid w:val="0060579E"/>
    <w:rsid w:val="00605CC4"/>
    <w:rsid w:val="00605DED"/>
    <w:rsid w:val="00605E81"/>
    <w:rsid w:val="006062B3"/>
    <w:rsid w:val="006066F2"/>
    <w:rsid w:val="00606847"/>
    <w:rsid w:val="00607B6B"/>
    <w:rsid w:val="00610180"/>
    <w:rsid w:val="00610355"/>
    <w:rsid w:val="0061060B"/>
    <w:rsid w:val="00610FB7"/>
    <w:rsid w:val="00611158"/>
    <w:rsid w:val="00611289"/>
    <w:rsid w:val="0061146F"/>
    <w:rsid w:val="00612064"/>
    <w:rsid w:val="0061256B"/>
    <w:rsid w:val="00612AAB"/>
    <w:rsid w:val="00612DD0"/>
    <w:rsid w:val="006132FD"/>
    <w:rsid w:val="006139E0"/>
    <w:rsid w:val="00613FC6"/>
    <w:rsid w:val="00614B9B"/>
    <w:rsid w:val="006150EB"/>
    <w:rsid w:val="00615182"/>
    <w:rsid w:val="00615856"/>
    <w:rsid w:val="006158F5"/>
    <w:rsid w:val="00615F29"/>
    <w:rsid w:val="006165F1"/>
    <w:rsid w:val="006167C3"/>
    <w:rsid w:val="00616A8B"/>
    <w:rsid w:val="00616C60"/>
    <w:rsid w:val="006172BC"/>
    <w:rsid w:val="006175CF"/>
    <w:rsid w:val="006176B8"/>
    <w:rsid w:val="00620659"/>
    <w:rsid w:val="006208CB"/>
    <w:rsid w:val="00620B63"/>
    <w:rsid w:val="006212D1"/>
    <w:rsid w:val="006214CE"/>
    <w:rsid w:val="00621F1D"/>
    <w:rsid w:val="00622D16"/>
    <w:rsid w:val="00622DAA"/>
    <w:rsid w:val="006233F4"/>
    <w:rsid w:val="00623460"/>
    <w:rsid w:val="006239C0"/>
    <w:rsid w:val="00623D24"/>
    <w:rsid w:val="00623FC3"/>
    <w:rsid w:val="00624542"/>
    <w:rsid w:val="006249CD"/>
    <w:rsid w:val="00625420"/>
    <w:rsid w:val="0062558C"/>
    <w:rsid w:val="00625BED"/>
    <w:rsid w:val="00626DED"/>
    <w:rsid w:val="00626DF0"/>
    <w:rsid w:val="00626E94"/>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8BD"/>
    <w:rsid w:val="00634470"/>
    <w:rsid w:val="006350FD"/>
    <w:rsid w:val="006356FB"/>
    <w:rsid w:val="00635A1A"/>
    <w:rsid w:val="00635FA9"/>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7EE"/>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07E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EC9"/>
    <w:rsid w:val="006571C4"/>
    <w:rsid w:val="00657236"/>
    <w:rsid w:val="0065728A"/>
    <w:rsid w:val="0065731D"/>
    <w:rsid w:val="0065792C"/>
    <w:rsid w:val="00657C61"/>
    <w:rsid w:val="00661851"/>
    <w:rsid w:val="00661A81"/>
    <w:rsid w:val="006622AE"/>
    <w:rsid w:val="0066311C"/>
    <w:rsid w:val="006631E5"/>
    <w:rsid w:val="0066320D"/>
    <w:rsid w:val="00663661"/>
    <w:rsid w:val="006637BD"/>
    <w:rsid w:val="006639F3"/>
    <w:rsid w:val="00663D40"/>
    <w:rsid w:val="00663E8B"/>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1BE6"/>
    <w:rsid w:val="00681FCE"/>
    <w:rsid w:val="006820E1"/>
    <w:rsid w:val="006826C5"/>
    <w:rsid w:val="006829E3"/>
    <w:rsid w:val="00682C11"/>
    <w:rsid w:val="00682E97"/>
    <w:rsid w:val="00683675"/>
    <w:rsid w:val="00683AEB"/>
    <w:rsid w:val="00683BCA"/>
    <w:rsid w:val="00683CE9"/>
    <w:rsid w:val="00683EE9"/>
    <w:rsid w:val="006842C3"/>
    <w:rsid w:val="00684D07"/>
    <w:rsid w:val="00684E7B"/>
    <w:rsid w:val="0068504D"/>
    <w:rsid w:val="006852DE"/>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182"/>
    <w:rsid w:val="00695264"/>
    <w:rsid w:val="00695489"/>
    <w:rsid w:val="00695583"/>
    <w:rsid w:val="00696108"/>
    <w:rsid w:val="00696C9C"/>
    <w:rsid w:val="00696F9F"/>
    <w:rsid w:val="0069708A"/>
    <w:rsid w:val="00697B08"/>
    <w:rsid w:val="00697B83"/>
    <w:rsid w:val="00697CF7"/>
    <w:rsid w:val="006A0153"/>
    <w:rsid w:val="006A0473"/>
    <w:rsid w:val="006A0749"/>
    <w:rsid w:val="006A0A4D"/>
    <w:rsid w:val="006A116D"/>
    <w:rsid w:val="006A17C7"/>
    <w:rsid w:val="006A1D82"/>
    <w:rsid w:val="006A1F4F"/>
    <w:rsid w:val="006A2B47"/>
    <w:rsid w:val="006A2C0B"/>
    <w:rsid w:val="006A30A6"/>
    <w:rsid w:val="006A3694"/>
    <w:rsid w:val="006A37B0"/>
    <w:rsid w:val="006A3A9A"/>
    <w:rsid w:val="006A56D9"/>
    <w:rsid w:val="006A5B8F"/>
    <w:rsid w:val="006A5D65"/>
    <w:rsid w:val="006A601C"/>
    <w:rsid w:val="006A6409"/>
    <w:rsid w:val="006A677C"/>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4CF7"/>
    <w:rsid w:val="006B5013"/>
    <w:rsid w:val="006B50E1"/>
    <w:rsid w:val="006B52D9"/>
    <w:rsid w:val="006B5D19"/>
    <w:rsid w:val="006B6060"/>
    <w:rsid w:val="006B620A"/>
    <w:rsid w:val="006B6541"/>
    <w:rsid w:val="006B7581"/>
    <w:rsid w:val="006B7EA1"/>
    <w:rsid w:val="006C0963"/>
    <w:rsid w:val="006C0F8D"/>
    <w:rsid w:val="006C0FD0"/>
    <w:rsid w:val="006C172D"/>
    <w:rsid w:val="006C1BF0"/>
    <w:rsid w:val="006C2BE4"/>
    <w:rsid w:val="006C3023"/>
    <w:rsid w:val="006C324B"/>
    <w:rsid w:val="006C351B"/>
    <w:rsid w:val="006C3625"/>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BD"/>
    <w:rsid w:val="006E407E"/>
    <w:rsid w:val="006E474D"/>
    <w:rsid w:val="006E4A94"/>
    <w:rsid w:val="006E4AA5"/>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1E0F"/>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D11"/>
    <w:rsid w:val="007203C6"/>
    <w:rsid w:val="00720416"/>
    <w:rsid w:val="00720977"/>
    <w:rsid w:val="00720A03"/>
    <w:rsid w:val="00720A2F"/>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8E2"/>
    <w:rsid w:val="0072792E"/>
    <w:rsid w:val="0073010F"/>
    <w:rsid w:val="0073038C"/>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93D"/>
    <w:rsid w:val="00743DE4"/>
    <w:rsid w:val="00743F67"/>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E79"/>
    <w:rsid w:val="00752494"/>
    <w:rsid w:val="00752AA6"/>
    <w:rsid w:val="0075310F"/>
    <w:rsid w:val="007534E4"/>
    <w:rsid w:val="00753742"/>
    <w:rsid w:val="007537F1"/>
    <w:rsid w:val="007543A6"/>
    <w:rsid w:val="007544F9"/>
    <w:rsid w:val="00754831"/>
    <w:rsid w:val="007554D2"/>
    <w:rsid w:val="00755A90"/>
    <w:rsid w:val="0075617B"/>
    <w:rsid w:val="00757440"/>
    <w:rsid w:val="00757510"/>
    <w:rsid w:val="0075784F"/>
    <w:rsid w:val="007579CB"/>
    <w:rsid w:val="00757FDF"/>
    <w:rsid w:val="00760971"/>
    <w:rsid w:val="00760D90"/>
    <w:rsid w:val="00761501"/>
    <w:rsid w:val="00761790"/>
    <w:rsid w:val="0076179F"/>
    <w:rsid w:val="0076218B"/>
    <w:rsid w:val="00762374"/>
    <w:rsid w:val="00762949"/>
    <w:rsid w:val="00762E3C"/>
    <w:rsid w:val="007632BF"/>
    <w:rsid w:val="00763F80"/>
    <w:rsid w:val="00763FFE"/>
    <w:rsid w:val="00764C16"/>
    <w:rsid w:val="00765132"/>
    <w:rsid w:val="007651D8"/>
    <w:rsid w:val="007652B7"/>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7537"/>
    <w:rsid w:val="0077769E"/>
    <w:rsid w:val="007777E4"/>
    <w:rsid w:val="00777CB4"/>
    <w:rsid w:val="00777EDB"/>
    <w:rsid w:val="00781321"/>
    <w:rsid w:val="00781B44"/>
    <w:rsid w:val="00781C20"/>
    <w:rsid w:val="00781EB1"/>
    <w:rsid w:val="007823F9"/>
    <w:rsid w:val="007826F8"/>
    <w:rsid w:val="00782BCA"/>
    <w:rsid w:val="00782C7F"/>
    <w:rsid w:val="00782E11"/>
    <w:rsid w:val="00782E95"/>
    <w:rsid w:val="00784048"/>
    <w:rsid w:val="007840F9"/>
    <w:rsid w:val="00784376"/>
    <w:rsid w:val="007848CC"/>
    <w:rsid w:val="00784D0A"/>
    <w:rsid w:val="0078550B"/>
    <w:rsid w:val="00786761"/>
    <w:rsid w:val="007867F2"/>
    <w:rsid w:val="007869C6"/>
    <w:rsid w:val="00787383"/>
    <w:rsid w:val="007873C2"/>
    <w:rsid w:val="00787545"/>
    <w:rsid w:val="00787EA9"/>
    <w:rsid w:val="0079029D"/>
    <w:rsid w:val="007905C0"/>
    <w:rsid w:val="00790A7E"/>
    <w:rsid w:val="00790EA7"/>
    <w:rsid w:val="00790F94"/>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A12"/>
    <w:rsid w:val="007A0B65"/>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640"/>
    <w:rsid w:val="007B3842"/>
    <w:rsid w:val="007B3CDD"/>
    <w:rsid w:val="007B4215"/>
    <w:rsid w:val="007B4C27"/>
    <w:rsid w:val="007B4E9A"/>
    <w:rsid w:val="007B54C4"/>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92E"/>
    <w:rsid w:val="007C262E"/>
    <w:rsid w:val="007C2AFD"/>
    <w:rsid w:val="007C2BA8"/>
    <w:rsid w:val="007C3041"/>
    <w:rsid w:val="007C353C"/>
    <w:rsid w:val="007C3E36"/>
    <w:rsid w:val="007C5244"/>
    <w:rsid w:val="007C5296"/>
    <w:rsid w:val="007C54C9"/>
    <w:rsid w:val="007C55BD"/>
    <w:rsid w:val="007C5792"/>
    <w:rsid w:val="007C5BA7"/>
    <w:rsid w:val="007C5CAC"/>
    <w:rsid w:val="007C5EED"/>
    <w:rsid w:val="007C6565"/>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45AD"/>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1F0"/>
    <w:rsid w:val="007F183C"/>
    <w:rsid w:val="007F2AB9"/>
    <w:rsid w:val="007F2AE4"/>
    <w:rsid w:val="007F2C21"/>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771"/>
    <w:rsid w:val="00803CCF"/>
    <w:rsid w:val="008041E6"/>
    <w:rsid w:val="008042DF"/>
    <w:rsid w:val="0080456C"/>
    <w:rsid w:val="00804DF6"/>
    <w:rsid w:val="0080529A"/>
    <w:rsid w:val="00805F9D"/>
    <w:rsid w:val="00806C3F"/>
    <w:rsid w:val="00807ACA"/>
    <w:rsid w:val="00807D12"/>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C7C"/>
    <w:rsid w:val="00817954"/>
    <w:rsid w:val="00817C46"/>
    <w:rsid w:val="00817E3C"/>
    <w:rsid w:val="0082004F"/>
    <w:rsid w:val="008207B9"/>
    <w:rsid w:val="00820962"/>
    <w:rsid w:val="00821CC9"/>
    <w:rsid w:val="00821F42"/>
    <w:rsid w:val="00822A9E"/>
    <w:rsid w:val="00822F4B"/>
    <w:rsid w:val="00823962"/>
    <w:rsid w:val="00823C99"/>
    <w:rsid w:val="00823CE2"/>
    <w:rsid w:val="00823E47"/>
    <w:rsid w:val="008240FB"/>
    <w:rsid w:val="008254F0"/>
    <w:rsid w:val="00826221"/>
    <w:rsid w:val="00826EF8"/>
    <w:rsid w:val="00827B1E"/>
    <w:rsid w:val="0083076E"/>
    <w:rsid w:val="00830FEF"/>
    <w:rsid w:val="008313F9"/>
    <w:rsid w:val="0083152B"/>
    <w:rsid w:val="00832096"/>
    <w:rsid w:val="008321BA"/>
    <w:rsid w:val="008323D5"/>
    <w:rsid w:val="008325F1"/>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B1"/>
    <w:rsid w:val="008423AE"/>
    <w:rsid w:val="008428B2"/>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97"/>
    <w:rsid w:val="00851FA6"/>
    <w:rsid w:val="0085295F"/>
    <w:rsid w:val="008530A3"/>
    <w:rsid w:val="008532FC"/>
    <w:rsid w:val="008538C6"/>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14C"/>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078"/>
    <w:rsid w:val="00880D10"/>
    <w:rsid w:val="008810E0"/>
    <w:rsid w:val="0088265E"/>
    <w:rsid w:val="008827A2"/>
    <w:rsid w:val="008829E8"/>
    <w:rsid w:val="008831CA"/>
    <w:rsid w:val="00883379"/>
    <w:rsid w:val="00883602"/>
    <w:rsid w:val="0088389C"/>
    <w:rsid w:val="008839DB"/>
    <w:rsid w:val="00884178"/>
    <w:rsid w:val="00884210"/>
    <w:rsid w:val="00884883"/>
    <w:rsid w:val="0088497E"/>
    <w:rsid w:val="00884E7B"/>
    <w:rsid w:val="008859B1"/>
    <w:rsid w:val="00885E4A"/>
    <w:rsid w:val="00886938"/>
    <w:rsid w:val="0088704C"/>
    <w:rsid w:val="00887800"/>
    <w:rsid w:val="00887DA9"/>
    <w:rsid w:val="00890A2E"/>
    <w:rsid w:val="00890F91"/>
    <w:rsid w:val="00891099"/>
    <w:rsid w:val="008918CD"/>
    <w:rsid w:val="00891A93"/>
    <w:rsid w:val="00891BC9"/>
    <w:rsid w:val="00891DFB"/>
    <w:rsid w:val="00891F3A"/>
    <w:rsid w:val="008920F2"/>
    <w:rsid w:val="0089389A"/>
    <w:rsid w:val="008938DF"/>
    <w:rsid w:val="00893BFD"/>
    <w:rsid w:val="00893E0F"/>
    <w:rsid w:val="00894BB1"/>
    <w:rsid w:val="00895223"/>
    <w:rsid w:val="008955F6"/>
    <w:rsid w:val="00896205"/>
    <w:rsid w:val="0089649A"/>
    <w:rsid w:val="00896559"/>
    <w:rsid w:val="00897567"/>
    <w:rsid w:val="008976EA"/>
    <w:rsid w:val="00897A16"/>
    <w:rsid w:val="00897CA3"/>
    <w:rsid w:val="008A03EA"/>
    <w:rsid w:val="008A0729"/>
    <w:rsid w:val="008A0A3D"/>
    <w:rsid w:val="008A0AA4"/>
    <w:rsid w:val="008A1661"/>
    <w:rsid w:val="008A18F9"/>
    <w:rsid w:val="008A2FBE"/>
    <w:rsid w:val="008A357E"/>
    <w:rsid w:val="008A3869"/>
    <w:rsid w:val="008A3B64"/>
    <w:rsid w:val="008A3E38"/>
    <w:rsid w:val="008A400E"/>
    <w:rsid w:val="008A44EF"/>
    <w:rsid w:val="008A54BB"/>
    <w:rsid w:val="008A5A08"/>
    <w:rsid w:val="008A5F45"/>
    <w:rsid w:val="008A60D5"/>
    <w:rsid w:val="008A6204"/>
    <w:rsid w:val="008A658C"/>
    <w:rsid w:val="008A674A"/>
    <w:rsid w:val="008A689D"/>
    <w:rsid w:val="008A720C"/>
    <w:rsid w:val="008B03BB"/>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F3C"/>
    <w:rsid w:val="008C0987"/>
    <w:rsid w:val="008C0A86"/>
    <w:rsid w:val="008C0B8C"/>
    <w:rsid w:val="008C18D8"/>
    <w:rsid w:val="008C2023"/>
    <w:rsid w:val="008C20B0"/>
    <w:rsid w:val="008C257D"/>
    <w:rsid w:val="008C298E"/>
    <w:rsid w:val="008C338D"/>
    <w:rsid w:val="008C34B4"/>
    <w:rsid w:val="008C363E"/>
    <w:rsid w:val="008C377A"/>
    <w:rsid w:val="008C3C98"/>
    <w:rsid w:val="008C3DF6"/>
    <w:rsid w:val="008C4480"/>
    <w:rsid w:val="008C45A8"/>
    <w:rsid w:val="008C4A15"/>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14C"/>
    <w:rsid w:val="008D683E"/>
    <w:rsid w:val="008D6DF3"/>
    <w:rsid w:val="008D79E2"/>
    <w:rsid w:val="008D7D41"/>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4B19"/>
    <w:rsid w:val="008E4DB8"/>
    <w:rsid w:val="008E5196"/>
    <w:rsid w:val="008E55B1"/>
    <w:rsid w:val="008E5657"/>
    <w:rsid w:val="008E5CDC"/>
    <w:rsid w:val="008E60B1"/>
    <w:rsid w:val="008E6283"/>
    <w:rsid w:val="008E6472"/>
    <w:rsid w:val="008E703D"/>
    <w:rsid w:val="008E74C2"/>
    <w:rsid w:val="008E7B7E"/>
    <w:rsid w:val="008F03A1"/>
    <w:rsid w:val="008F0502"/>
    <w:rsid w:val="008F0759"/>
    <w:rsid w:val="008F096A"/>
    <w:rsid w:val="008F186C"/>
    <w:rsid w:val="008F1E76"/>
    <w:rsid w:val="008F2078"/>
    <w:rsid w:val="008F20C3"/>
    <w:rsid w:val="008F242C"/>
    <w:rsid w:val="008F247B"/>
    <w:rsid w:val="008F2957"/>
    <w:rsid w:val="008F2B07"/>
    <w:rsid w:val="008F304F"/>
    <w:rsid w:val="008F3A2C"/>
    <w:rsid w:val="008F40F4"/>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2EBE"/>
    <w:rsid w:val="00913008"/>
    <w:rsid w:val="009134DB"/>
    <w:rsid w:val="00913CFC"/>
    <w:rsid w:val="009145A3"/>
    <w:rsid w:val="0091508D"/>
    <w:rsid w:val="00915843"/>
    <w:rsid w:val="0091597E"/>
    <w:rsid w:val="00915A5B"/>
    <w:rsid w:val="00917CFD"/>
    <w:rsid w:val="00917F65"/>
    <w:rsid w:val="009208F7"/>
    <w:rsid w:val="00920C72"/>
    <w:rsid w:val="009218CA"/>
    <w:rsid w:val="009219DB"/>
    <w:rsid w:val="0092242F"/>
    <w:rsid w:val="009224DF"/>
    <w:rsid w:val="00922826"/>
    <w:rsid w:val="00922BF9"/>
    <w:rsid w:val="00922DFA"/>
    <w:rsid w:val="00922F05"/>
    <w:rsid w:val="00923BFD"/>
    <w:rsid w:val="00924137"/>
    <w:rsid w:val="009245D7"/>
    <w:rsid w:val="009251E8"/>
    <w:rsid w:val="009258A2"/>
    <w:rsid w:val="00925950"/>
    <w:rsid w:val="00925A7F"/>
    <w:rsid w:val="00925AB2"/>
    <w:rsid w:val="009262F0"/>
    <w:rsid w:val="00926B74"/>
    <w:rsid w:val="00926E11"/>
    <w:rsid w:val="009277B4"/>
    <w:rsid w:val="00927ADC"/>
    <w:rsid w:val="009303E8"/>
    <w:rsid w:val="0093099F"/>
    <w:rsid w:val="00930D36"/>
    <w:rsid w:val="00931075"/>
    <w:rsid w:val="00931403"/>
    <w:rsid w:val="00931D50"/>
    <w:rsid w:val="00932210"/>
    <w:rsid w:val="009324A9"/>
    <w:rsid w:val="009324D3"/>
    <w:rsid w:val="00932599"/>
    <w:rsid w:val="00932F36"/>
    <w:rsid w:val="0093325E"/>
    <w:rsid w:val="00934380"/>
    <w:rsid w:val="00934DE0"/>
    <w:rsid w:val="00934E31"/>
    <w:rsid w:val="009350A2"/>
    <w:rsid w:val="00935649"/>
    <w:rsid w:val="00935653"/>
    <w:rsid w:val="00936768"/>
    <w:rsid w:val="00936C96"/>
    <w:rsid w:val="00937409"/>
    <w:rsid w:val="009378A2"/>
    <w:rsid w:val="00937A5D"/>
    <w:rsid w:val="0094042F"/>
    <w:rsid w:val="0094186E"/>
    <w:rsid w:val="00942263"/>
    <w:rsid w:val="0094237C"/>
    <w:rsid w:val="00942EC4"/>
    <w:rsid w:val="0094354A"/>
    <w:rsid w:val="00944366"/>
    <w:rsid w:val="009445B6"/>
    <w:rsid w:val="00944CDA"/>
    <w:rsid w:val="00945053"/>
    <w:rsid w:val="00945571"/>
    <w:rsid w:val="00945B43"/>
    <w:rsid w:val="00946843"/>
    <w:rsid w:val="00946F52"/>
    <w:rsid w:val="00947058"/>
    <w:rsid w:val="0094720E"/>
    <w:rsid w:val="009500E6"/>
    <w:rsid w:val="0095099A"/>
    <w:rsid w:val="00950A06"/>
    <w:rsid w:val="00951500"/>
    <w:rsid w:val="00951567"/>
    <w:rsid w:val="00951778"/>
    <w:rsid w:val="00951784"/>
    <w:rsid w:val="00951A47"/>
    <w:rsid w:val="00951CD5"/>
    <w:rsid w:val="00951EDE"/>
    <w:rsid w:val="00952040"/>
    <w:rsid w:val="00952357"/>
    <w:rsid w:val="009524BC"/>
    <w:rsid w:val="00952727"/>
    <w:rsid w:val="009528F1"/>
    <w:rsid w:val="0095302C"/>
    <w:rsid w:val="009535AD"/>
    <w:rsid w:val="009539A3"/>
    <w:rsid w:val="009542B3"/>
    <w:rsid w:val="00954E48"/>
    <w:rsid w:val="00954EAA"/>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A52"/>
    <w:rsid w:val="00963A70"/>
    <w:rsid w:val="009653C3"/>
    <w:rsid w:val="0096541A"/>
    <w:rsid w:val="00965A53"/>
    <w:rsid w:val="00966E9E"/>
    <w:rsid w:val="00967573"/>
    <w:rsid w:val="00967B01"/>
    <w:rsid w:val="00967C00"/>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BA0"/>
    <w:rsid w:val="009730E3"/>
    <w:rsid w:val="00973167"/>
    <w:rsid w:val="009735BC"/>
    <w:rsid w:val="009737DA"/>
    <w:rsid w:val="00973A11"/>
    <w:rsid w:val="00973B56"/>
    <w:rsid w:val="00973DA5"/>
    <w:rsid w:val="00973DF3"/>
    <w:rsid w:val="00974CE0"/>
    <w:rsid w:val="00974F4F"/>
    <w:rsid w:val="009769E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8C3"/>
    <w:rsid w:val="009B0A27"/>
    <w:rsid w:val="009B0F85"/>
    <w:rsid w:val="009B10F1"/>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96C"/>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C1F"/>
    <w:rsid w:val="009E7D7F"/>
    <w:rsid w:val="009E7D94"/>
    <w:rsid w:val="009F075D"/>
    <w:rsid w:val="009F1019"/>
    <w:rsid w:val="009F1336"/>
    <w:rsid w:val="009F1352"/>
    <w:rsid w:val="009F14FA"/>
    <w:rsid w:val="009F168B"/>
    <w:rsid w:val="009F1E39"/>
    <w:rsid w:val="009F1EF1"/>
    <w:rsid w:val="009F2231"/>
    <w:rsid w:val="009F2557"/>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17"/>
    <w:rsid w:val="00A010BE"/>
    <w:rsid w:val="00A01BC5"/>
    <w:rsid w:val="00A01D9D"/>
    <w:rsid w:val="00A021C6"/>
    <w:rsid w:val="00A021F8"/>
    <w:rsid w:val="00A02FA9"/>
    <w:rsid w:val="00A031C1"/>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0DF5"/>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64E5"/>
    <w:rsid w:val="00A2650E"/>
    <w:rsid w:val="00A26A03"/>
    <w:rsid w:val="00A26B9A"/>
    <w:rsid w:val="00A26FF2"/>
    <w:rsid w:val="00A27097"/>
    <w:rsid w:val="00A274E8"/>
    <w:rsid w:val="00A302D5"/>
    <w:rsid w:val="00A30467"/>
    <w:rsid w:val="00A30716"/>
    <w:rsid w:val="00A30E62"/>
    <w:rsid w:val="00A30ECC"/>
    <w:rsid w:val="00A3179F"/>
    <w:rsid w:val="00A32028"/>
    <w:rsid w:val="00A3221E"/>
    <w:rsid w:val="00A32329"/>
    <w:rsid w:val="00A33B79"/>
    <w:rsid w:val="00A33E7E"/>
    <w:rsid w:val="00A340F6"/>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44"/>
    <w:rsid w:val="00A469D2"/>
    <w:rsid w:val="00A47372"/>
    <w:rsid w:val="00A4798D"/>
    <w:rsid w:val="00A47E2B"/>
    <w:rsid w:val="00A5021F"/>
    <w:rsid w:val="00A50315"/>
    <w:rsid w:val="00A5044B"/>
    <w:rsid w:val="00A50672"/>
    <w:rsid w:val="00A5069F"/>
    <w:rsid w:val="00A51235"/>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25"/>
    <w:rsid w:val="00A67134"/>
    <w:rsid w:val="00A673FB"/>
    <w:rsid w:val="00A678B6"/>
    <w:rsid w:val="00A67B1E"/>
    <w:rsid w:val="00A701DA"/>
    <w:rsid w:val="00A706D8"/>
    <w:rsid w:val="00A715C1"/>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DE8"/>
    <w:rsid w:val="00A92F91"/>
    <w:rsid w:val="00A93157"/>
    <w:rsid w:val="00A93F9C"/>
    <w:rsid w:val="00A948B7"/>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AD6"/>
    <w:rsid w:val="00AB33D8"/>
    <w:rsid w:val="00AB3844"/>
    <w:rsid w:val="00AB4042"/>
    <w:rsid w:val="00AB40F8"/>
    <w:rsid w:val="00AB4694"/>
    <w:rsid w:val="00AB46B4"/>
    <w:rsid w:val="00AB4C5C"/>
    <w:rsid w:val="00AB4C8E"/>
    <w:rsid w:val="00AB5012"/>
    <w:rsid w:val="00AB5225"/>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90F"/>
    <w:rsid w:val="00AD080D"/>
    <w:rsid w:val="00AD0BA5"/>
    <w:rsid w:val="00AD0E0C"/>
    <w:rsid w:val="00AD0E49"/>
    <w:rsid w:val="00AD139C"/>
    <w:rsid w:val="00AD13BC"/>
    <w:rsid w:val="00AD14CF"/>
    <w:rsid w:val="00AD1AC6"/>
    <w:rsid w:val="00AD1C52"/>
    <w:rsid w:val="00AD1D2E"/>
    <w:rsid w:val="00AD1E6F"/>
    <w:rsid w:val="00AD1FD4"/>
    <w:rsid w:val="00AD2167"/>
    <w:rsid w:val="00AD21A2"/>
    <w:rsid w:val="00AD25B3"/>
    <w:rsid w:val="00AD2A53"/>
    <w:rsid w:val="00AD2A9E"/>
    <w:rsid w:val="00AD2D99"/>
    <w:rsid w:val="00AD38C4"/>
    <w:rsid w:val="00AD3906"/>
    <w:rsid w:val="00AD3C96"/>
    <w:rsid w:val="00AD3D19"/>
    <w:rsid w:val="00AD3EDB"/>
    <w:rsid w:val="00AD418E"/>
    <w:rsid w:val="00AD4C9B"/>
    <w:rsid w:val="00AD4F8A"/>
    <w:rsid w:val="00AD5375"/>
    <w:rsid w:val="00AD5808"/>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80E"/>
    <w:rsid w:val="00AE4C32"/>
    <w:rsid w:val="00AE4EFE"/>
    <w:rsid w:val="00AE5866"/>
    <w:rsid w:val="00AE587C"/>
    <w:rsid w:val="00AE5A81"/>
    <w:rsid w:val="00AE5D3E"/>
    <w:rsid w:val="00AE5E79"/>
    <w:rsid w:val="00AE6168"/>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1CD0"/>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AF79A6"/>
    <w:rsid w:val="00B00043"/>
    <w:rsid w:val="00B0026B"/>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08B"/>
    <w:rsid w:val="00B101FF"/>
    <w:rsid w:val="00B106BC"/>
    <w:rsid w:val="00B10BC8"/>
    <w:rsid w:val="00B10C92"/>
    <w:rsid w:val="00B11250"/>
    <w:rsid w:val="00B1142A"/>
    <w:rsid w:val="00B116E3"/>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4AF1"/>
    <w:rsid w:val="00B25123"/>
    <w:rsid w:val="00B25977"/>
    <w:rsid w:val="00B26566"/>
    <w:rsid w:val="00B26C95"/>
    <w:rsid w:val="00B272F5"/>
    <w:rsid w:val="00B2765B"/>
    <w:rsid w:val="00B27AB5"/>
    <w:rsid w:val="00B27B86"/>
    <w:rsid w:val="00B30528"/>
    <w:rsid w:val="00B309F3"/>
    <w:rsid w:val="00B30A60"/>
    <w:rsid w:val="00B30EB5"/>
    <w:rsid w:val="00B30FAE"/>
    <w:rsid w:val="00B3198F"/>
    <w:rsid w:val="00B31A0E"/>
    <w:rsid w:val="00B31F94"/>
    <w:rsid w:val="00B32DD9"/>
    <w:rsid w:val="00B334F7"/>
    <w:rsid w:val="00B33FAC"/>
    <w:rsid w:val="00B33FEA"/>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37C39"/>
    <w:rsid w:val="00B4014C"/>
    <w:rsid w:val="00B40277"/>
    <w:rsid w:val="00B406FF"/>
    <w:rsid w:val="00B415EC"/>
    <w:rsid w:val="00B41D61"/>
    <w:rsid w:val="00B424C2"/>
    <w:rsid w:val="00B43195"/>
    <w:rsid w:val="00B436D3"/>
    <w:rsid w:val="00B43768"/>
    <w:rsid w:val="00B4442B"/>
    <w:rsid w:val="00B4663B"/>
    <w:rsid w:val="00B47094"/>
    <w:rsid w:val="00B47B83"/>
    <w:rsid w:val="00B47C28"/>
    <w:rsid w:val="00B47C78"/>
    <w:rsid w:val="00B47D61"/>
    <w:rsid w:val="00B47D89"/>
    <w:rsid w:val="00B503A3"/>
    <w:rsid w:val="00B51266"/>
    <w:rsid w:val="00B51497"/>
    <w:rsid w:val="00B517EC"/>
    <w:rsid w:val="00B51A69"/>
    <w:rsid w:val="00B51ABA"/>
    <w:rsid w:val="00B53042"/>
    <w:rsid w:val="00B53612"/>
    <w:rsid w:val="00B5366A"/>
    <w:rsid w:val="00B53696"/>
    <w:rsid w:val="00B54490"/>
    <w:rsid w:val="00B556D1"/>
    <w:rsid w:val="00B55D43"/>
    <w:rsid w:val="00B56F4E"/>
    <w:rsid w:val="00B5731B"/>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F9"/>
    <w:rsid w:val="00B6605B"/>
    <w:rsid w:val="00B66169"/>
    <w:rsid w:val="00B66576"/>
    <w:rsid w:val="00B66EAB"/>
    <w:rsid w:val="00B67519"/>
    <w:rsid w:val="00B70B75"/>
    <w:rsid w:val="00B70E81"/>
    <w:rsid w:val="00B70EE5"/>
    <w:rsid w:val="00B70F53"/>
    <w:rsid w:val="00B714D6"/>
    <w:rsid w:val="00B7164B"/>
    <w:rsid w:val="00B71A45"/>
    <w:rsid w:val="00B71EC9"/>
    <w:rsid w:val="00B72664"/>
    <w:rsid w:val="00B72724"/>
    <w:rsid w:val="00B73126"/>
    <w:rsid w:val="00B73381"/>
    <w:rsid w:val="00B7339F"/>
    <w:rsid w:val="00B73C5C"/>
    <w:rsid w:val="00B74998"/>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BE"/>
    <w:rsid w:val="00B93196"/>
    <w:rsid w:val="00B9339E"/>
    <w:rsid w:val="00B93AAF"/>
    <w:rsid w:val="00B93FEA"/>
    <w:rsid w:val="00B940AB"/>
    <w:rsid w:val="00B9477F"/>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FC4"/>
    <w:rsid w:val="00BB20A4"/>
    <w:rsid w:val="00BB29B2"/>
    <w:rsid w:val="00BB2D65"/>
    <w:rsid w:val="00BB2F2A"/>
    <w:rsid w:val="00BB3798"/>
    <w:rsid w:val="00BB37AC"/>
    <w:rsid w:val="00BB3B5E"/>
    <w:rsid w:val="00BB46B1"/>
    <w:rsid w:val="00BB4837"/>
    <w:rsid w:val="00BB4DBB"/>
    <w:rsid w:val="00BB5D69"/>
    <w:rsid w:val="00BB5E06"/>
    <w:rsid w:val="00BB5F8B"/>
    <w:rsid w:val="00BB6764"/>
    <w:rsid w:val="00BB6EEF"/>
    <w:rsid w:val="00BB6F1D"/>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799"/>
    <w:rsid w:val="00BC5C93"/>
    <w:rsid w:val="00BC6763"/>
    <w:rsid w:val="00BC717D"/>
    <w:rsid w:val="00BD09CC"/>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A19"/>
    <w:rsid w:val="00BD6CEB"/>
    <w:rsid w:val="00BD711D"/>
    <w:rsid w:val="00BD79BE"/>
    <w:rsid w:val="00BD7A16"/>
    <w:rsid w:val="00BE0350"/>
    <w:rsid w:val="00BE0FE8"/>
    <w:rsid w:val="00BE1223"/>
    <w:rsid w:val="00BE1702"/>
    <w:rsid w:val="00BE17E0"/>
    <w:rsid w:val="00BE1BE3"/>
    <w:rsid w:val="00BE2488"/>
    <w:rsid w:val="00BE27C9"/>
    <w:rsid w:val="00BE2E48"/>
    <w:rsid w:val="00BE30A9"/>
    <w:rsid w:val="00BE3E98"/>
    <w:rsid w:val="00BE3EC3"/>
    <w:rsid w:val="00BE4316"/>
    <w:rsid w:val="00BE4652"/>
    <w:rsid w:val="00BE49BE"/>
    <w:rsid w:val="00BE4EE6"/>
    <w:rsid w:val="00BE5EEB"/>
    <w:rsid w:val="00BE6302"/>
    <w:rsid w:val="00BE7230"/>
    <w:rsid w:val="00BE74F0"/>
    <w:rsid w:val="00BE793F"/>
    <w:rsid w:val="00BF00E4"/>
    <w:rsid w:val="00BF079F"/>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C00235"/>
    <w:rsid w:val="00C00809"/>
    <w:rsid w:val="00C00C04"/>
    <w:rsid w:val="00C01191"/>
    <w:rsid w:val="00C014F5"/>
    <w:rsid w:val="00C01CD8"/>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AF"/>
    <w:rsid w:val="00C06A3E"/>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30F"/>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651"/>
    <w:rsid w:val="00C34B43"/>
    <w:rsid w:val="00C34DDC"/>
    <w:rsid w:val="00C35291"/>
    <w:rsid w:val="00C352DB"/>
    <w:rsid w:val="00C3550E"/>
    <w:rsid w:val="00C35E02"/>
    <w:rsid w:val="00C35F7C"/>
    <w:rsid w:val="00C3608A"/>
    <w:rsid w:val="00C3707C"/>
    <w:rsid w:val="00C37629"/>
    <w:rsid w:val="00C3778F"/>
    <w:rsid w:val="00C37DEB"/>
    <w:rsid w:val="00C402B6"/>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614"/>
    <w:rsid w:val="00C769EE"/>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E81"/>
    <w:rsid w:val="00C97324"/>
    <w:rsid w:val="00C97503"/>
    <w:rsid w:val="00C978A2"/>
    <w:rsid w:val="00C97AFC"/>
    <w:rsid w:val="00CA0184"/>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F61"/>
    <w:rsid w:val="00CA5446"/>
    <w:rsid w:val="00CA58A2"/>
    <w:rsid w:val="00CA597B"/>
    <w:rsid w:val="00CA5FC5"/>
    <w:rsid w:val="00CA6764"/>
    <w:rsid w:val="00CA6E87"/>
    <w:rsid w:val="00CA6EF4"/>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603E"/>
    <w:rsid w:val="00CC65AE"/>
    <w:rsid w:val="00CC6763"/>
    <w:rsid w:val="00CC6832"/>
    <w:rsid w:val="00CC741F"/>
    <w:rsid w:val="00CD048C"/>
    <w:rsid w:val="00CD04B9"/>
    <w:rsid w:val="00CD06C7"/>
    <w:rsid w:val="00CD080D"/>
    <w:rsid w:val="00CD0E8E"/>
    <w:rsid w:val="00CD12B3"/>
    <w:rsid w:val="00CD1ED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D7A84"/>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1B7"/>
    <w:rsid w:val="00CE5C45"/>
    <w:rsid w:val="00CE5F0E"/>
    <w:rsid w:val="00CE5F7B"/>
    <w:rsid w:val="00CE6E33"/>
    <w:rsid w:val="00CE7509"/>
    <w:rsid w:val="00CE7939"/>
    <w:rsid w:val="00CE7AB9"/>
    <w:rsid w:val="00CE7B33"/>
    <w:rsid w:val="00CE7DA5"/>
    <w:rsid w:val="00CF020B"/>
    <w:rsid w:val="00CF0B66"/>
    <w:rsid w:val="00CF2860"/>
    <w:rsid w:val="00CF319E"/>
    <w:rsid w:val="00CF3669"/>
    <w:rsid w:val="00CF401C"/>
    <w:rsid w:val="00CF42B0"/>
    <w:rsid w:val="00CF449B"/>
    <w:rsid w:val="00CF465E"/>
    <w:rsid w:val="00CF4E4C"/>
    <w:rsid w:val="00CF4E74"/>
    <w:rsid w:val="00CF5664"/>
    <w:rsid w:val="00CF59AC"/>
    <w:rsid w:val="00CF5AE5"/>
    <w:rsid w:val="00CF5E9A"/>
    <w:rsid w:val="00CF5F10"/>
    <w:rsid w:val="00CF6649"/>
    <w:rsid w:val="00CF6AB9"/>
    <w:rsid w:val="00CF79C9"/>
    <w:rsid w:val="00CF7F17"/>
    <w:rsid w:val="00D00458"/>
    <w:rsid w:val="00D0048D"/>
    <w:rsid w:val="00D01050"/>
    <w:rsid w:val="00D014FD"/>
    <w:rsid w:val="00D01606"/>
    <w:rsid w:val="00D01F75"/>
    <w:rsid w:val="00D01F9C"/>
    <w:rsid w:val="00D02009"/>
    <w:rsid w:val="00D02163"/>
    <w:rsid w:val="00D0268C"/>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AAA"/>
    <w:rsid w:val="00D24DCB"/>
    <w:rsid w:val="00D24F9D"/>
    <w:rsid w:val="00D254DC"/>
    <w:rsid w:val="00D25916"/>
    <w:rsid w:val="00D262BE"/>
    <w:rsid w:val="00D265A6"/>
    <w:rsid w:val="00D26B09"/>
    <w:rsid w:val="00D26CD6"/>
    <w:rsid w:val="00D26D46"/>
    <w:rsid w:val="00D270B4"/>
    <w:rsid w:val="00D305E8"/>
    <w:rsid w:val="00D30EE9"/>
    <w:rsid w:val="00D30FCF"/>
    <w:rsid w:val="00D31220"/>
    <w:rsid w:val="00D314A6"/>
    <w:rsid w:val="00D3177C"/>
    <w:rsid w:val="00D31C86"/>
    <w:rsid w:val="00D31E01"/>
    <w:rsid w:val="00D31E21"/>
    <w:rsid w:val="00D322BC"/>
    <w:rsid w:val="00D32CAD"/>
    <w:rsid w:val="00D32FE7"/>
    <w:rsid w:val="00D33317"/>
    <w:rsid w:val="00D3347F"/>
    <w:rsid w:val="00D33547"/>
    <w:rsid w:val="00D33DB4"/>
    <w:rsid w:val="00D34368"/>
    <w:rsid w:val="00D348E6"/>
    <w:rsid w:val="00D34F6D"/>
    <w:rsid w:val="00D35251"/>
    <w:rsid w:val="00D355D6"/>
    <w:rsid w:val="00D35C6C"/>
    <w:rsid w:val="00D3635C"/>
    <w:rsid w:val="00D36DE9"/>
    <w:rsid w:val="00D37FB3"/>
    <w:rsid w:val="00D41452"/>
    <w:rsid w:val="00D41F5C"/>
    <w:rsid w:val="00D427D7"/>
    <w:rsid w:val="00D42884"/>
    <w:rsid w:val="00D42BDB"/>
    <w:rsid w:val="00D42BDE"/>
    <w:rsid w:val="00D43167"/>
    <w:rsid w:val="00D432A3"/>
    <w:rsid w:val="00D43593"/>
    <w:rsid w:val="00D43664"/>
    <w:rsid w:val="00D43C1E"/>
    <w:rsid w:val="00D4493B"/>
    <w:rsid w:val="00D453A0"/>
    <w:rsid w:val="00D460AA"/>
    <w:rsid w:val="00D46372"/>
    <w:rsid w:val="00D46D8D"/>
    <w:rsid w:val="00D4719B"/>
    <w:rsid w:val="00D47FE9"/>
    <w:rsid w:val="00D50023"/>
    <w:rsid w:val="00D508BF"/>
    <w:rsid w:val="00D50986"/>
    <w:rsid w:val="00D50E3F"/>
    <w:rsid w:val="00D51028"/>
    <w:rsid w:val="00D514A5"/>
    <w:rsid w:val="00D51ADA"/>
    <w:rsid w:val="00D51C95"/>
    <w:rsid w:val="00D524FE"/>
    <w:rsid w:val="00D52899"/>
    <w:rsid w:val="00D5358D"/>
    <w:rsid w:val="00D541F6"/>
    <w:rsid w:val="00D54940"/>
    <w:rsid w:val="00D54CDD"/>
    <w:rsid w:val="00D54D7E"/>
    <w:rsid w:val="00D552AE"/>
    <w:rsid w:val="00D5590C"/>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68F"/>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8761E"/>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AA9"/>
    <w:rsid w:val="00D94B96"/>
    <w:rsid w:val="00D96BB7"/>
    <w:rsid w:val="00D97D38"/>
    <w:rsid w:val="00DA0494"/>
    <w:rsid w:val="00DA058B"/>
    <w:rsid w:val="00DA0B3F"/>
    <w:rsid w:val="00DA15F4"/>
    <w:rsid w:val="00DA1768"/>
    <w:rsid w:val="00DA1EE5"/>
    <w:rsid w:val="00DA2D25"/>
    <w:rsid w:val="00DA2D79"/>
    <w:rsid w:val="00DA328E"/>
    <w:rsid w:val="00DA3897"/>
    <w:rsid w:val="00DA3961"/>
    <w:rsid w:val="00DA423C"/>
    <w:rsid w:val="00DA52AC"/>
    <w:rsid w:val="00DA5599"/>
    <w:rsid w:val="00DA5958"/>
    <w:rsid w:val="00DA5C42"/>
    <w:rsid w:val="00DA652A"/>
    <w:rsid w:val="00DA65E0"/>
    <w:rsid w:val="00DA6A85"/>
    <w:rsid w:val="00DA6AC2"/>
    <w:rsid w:val="00DA7892"/>
    <w:rsid w:val="00DA78F5"/>
    <w:rsid w:val="00DA7D1C"/>
    <w:rsid w:val="00DB09E6"/>
    <w:rsid w:val="00DB28D3"/>
    <w:rsid w:val="00DB3494"/>
    <w:rsid w:val="00DB44AB"/>
    <w:rsid w:val="00DB51D2"/>
    <w:rsid w:val="00DB5957"/>
    <w:rsid w:val="00DB61DE"/>
    <w:rsid w:val="00DB69F9"/>
    <w:rsid w:val="00DB6EAE"/>
    <w:rsid w:val="00DB6F39"/>
    <w:rsid w:val="00DB73E1"/>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400B"/>
    <w:rsid w:val="00DC417E"/>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9B7"/>
    <w:rsid w:val="00DD1EA5"/>
    <w:rsid w:val="00DD2045"/>
    <w:rsid w:val="00DD2B42"/>
    <w:rsid w:val="00DD2B6F"/>
    <w:rsid w:val="00DD2DA7"/>
    <w:rsid w:val="00DD3455"/>
    <w:rsid w:val="00DD3663"/>
    <w:rsid w:val="00DD3CD4"/>
    <w:rsid w:val="00DD418C"/>
    <w:rsid w:val="00DD4428"/>
    <w:rsid w:val="00DD49BA"/>
    <w:rsid w:val="00DD4DFA"/>
    <w:rsid w:val="00DD51C6"/>
    <w:rsid w:val="00DD5270"/>
    <w:rsid w:val="00DD553E"/>
    <w:rsid w:val="00DD56EA"/>
    <w:rsid w:val="00DD5D09"/>
    <w:rsid w:val="00DD6BC6"/>
    <w:rsid w:val="00DD6D25"/>
    <w:rsid w:val="00DD6FB4"/>
    <w:rsid w:val="00DD760F"/>
    <w:rsid w:val="00DD7A0E"/>
    <w:rsid w:val="00DE0138"/>
    <w:rsid w:val="00DE0390"/>
    <w:rsid w:val="00DE0400"/>
    <w:rsid w:val="00DE12A3"/>
    <w:rsid w:val="00DE13A7"/>
    <w:rsid w:val="00DE1CC6"/>
    <w:rsid w:val="00DE201E"/>
    <w:rsid w:val="00DE23E5"/>
    <w:rsid w:val="00DE2EFF"/>
    <w:rsid w:val="00DE3333"/>
    <w:rsid w:val="00DE375C"/>
    <w:rsid w:val="00DE38AF"/>
    <w:rsid w:val="00DE4551"/>
    <w:rsid w:val="00DE4665"/>
    <w:rsid w:val="00DE4BCD"/>
    <w:rsid w:val="00DE5E08"/>
    <w:rsid w:val="00DE7C3C"/>
    <w:rsid w:val="00DE7EB6"/>
    <w:rsid w:val="00DF0397"/>
    <w:rsid w:val="00DF043B"/>
    <w:rsid w:val="00DF0533"/>
    <w:rsid w:val="00DF060F"/>
    <w:rsid w:val="00DF09CA"/>
    <w:rsid w:val="00DF1718"/>
    <w:rsid w:val="00DF1F1F"/>
    <w:rsid w:val="00DF2A09"/>
    <w:rsid w:val="00DF3278"/>
    <w:rsid w:val="00DF3302"/>
    <w:rsid w:val="00DF34D1"/>
    <w:rsid w:val="00DF367D"/>
    <w:rsid w:val="00DF3B8E"/>
    <w:rsid w:val="00DF3E2F"/>
    <w:rsid w:val="00DF428C"/>
    <w:rsid w:val="00DF45D9"/>
    <w:rsid w:val="00DF4DE5"/>
    <w:rsid w:val="00DF503F"/>
    <w:rsid w:val="00DF5B86"/>
    <w:rsid w:val="00DF68C7"/>
    <w:rsid w:val="00DF6DCF"/>
    <w:rsid w:val="00DF7121"/>
    <w:rsid w:val="00DF77F9"/>
    <w:rsid w:val="00E00B72"/>
    <w:rsid w:val="00E01B4C"/>
    <w:rsid w:val="00E01C63"/>
    <w:rsid w:val="00E0259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E83"/>
    <w:rsid w:val="00E145B9"/>
    <w:rsid w:val="00E14624"/>
    <w:rsid w:val="00E14DF5"/>
    <w:rsid w:val="00E14F05"/>
    <w:rsid w:val="00E15842"/>
    <w:rsid w:val="00E15F6C"/>
    <w:rsid w:val="00E164DB"/>
    <w:rsid w:val="00E164E8"/>
    <w:rsid w:val="00E178AA"/>
    <w:rsid w:val="00E17E2B"/>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703A"/>
    <w:rsid w:val="00E27074"/>
    <w:rsid w:val="00E272A4"/>
    <w:rsid w:val="00E27EA3"/>
    <w:rsid w:val="00E3019D"/>
    <w:rsid w:val="00E3029F"/>
    <w:rsid w:val="00E305AC"/>
    <w:rsid w:val="00E30A4A"/>
    <w:rsid w:val="00E30E33"/>
    <w:rsid w:val="00E30ED4"/>
    <w:rsid w:val="00E31108"/>
    <w:rsid w:val="00E31E81"/>
    <w:rsid w:val="00E31EFF"/>
    <w:rsid w:val="00E3287C"/>
    <w:rsid w:val="00E32AF8"/>
    <w:rsid w:val="00E32BCE"/>
    <w:rsid w:val="00E3315E"/>
    <w:rsid w:val="00E33670"/>
    <w:rsid w:val="00E33D7F"/>
    <w:rsid w:val="00E34FFB"/>
    <w:rsid w:val="00E350BD"/>
    <w:rsid w:val="00E3526E"/>
    <w:rsid w:val="00E354D9"/>
    <w:rsid w:val="00E35940"/>
    <w:rsid w:val="00E35A66"/>
    <w:rsid w:val="00E36498"/>
    <w:rsid w:val="00E36794"/>
    <w:rsid w:val="00E36B31"/>
    <w:rsid w:val="00E400C4"/>
    <w:rsid w:val="00E40A81"/>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9B4"/>
    <w:rsid w:val="00E46BAC"/>
    <w:rsid w:val="00E46E6C"/>
    <w:rsid w:val="00E479B1"/>
    <w:rsid w:val="00E50398"/>
    <w:rsid w:val="00E503FC"/>
    <w:rsid w:val="00E50664"/>
    <w:rsid w:val="00E518B1"/>
    <w:rsid w:val="00E5194C"/>
    <w:rsid w:val="00E5199C"/>
    <w:rsid w:val="00E51B7C"/>
    <w:rsid w:val="00E52490"/>
    <w:rsid w:val="00E529B8"/>
    <w:rsid w:val="00E52DBB"/>
    <w:rsid w:val="00E533B6"/>
    <w:rsid w:val="00E53871"/>
    <w:rsid w:val="00E5426C"/>
    <w:rsid w:val="00E5450C"/>
    <w:rsid w:val="00E546D9"/>
    <w:rsid w:val="00E550AA"/>
    <w:rsid w:val="00E55EBF"/>
    <w:rsid w:val="00E55F58"/>
    <w:rsid w:val="00E560B3"/>
    <w:rsid w:val="00E56ABA"/>
    <w:rsid w:val="00E56CA3"/>
    <w:rsid w:val="00E56E86"/>
    <w:rsid w:val="00E570A0"/>
    <w:rsid w:val="00E572FB"/>
    <w:rsid w:val="00E5782A"/>
    <w:rsid w:val="00E57EBD"/>
    <w:rsid w:val="00E60165"/>
    <w:rsid w:val="00E60380"/>
    <w:rsid w:val="00E60AEA"/>
    <w:rsid w:val="00E60F8D"/>
    <w:rsid w:val="00E6176B"/>
    <w:rsid w:val="00E62846"/>
    <w:rsid w:val="00E62BBB"/>
    <w:rsid w:val="00E631C5"/>
    <w:rsid w:val="00E633E1"/>
    <w:rsid w:val="00E63432"/>
    <w:rsid w:val="00E6413C"/>
    <w:rsid w:val="00E64488"/>
    <w:rsid w:val="00E64597"/>
    <w:rsid w:val="00E64DB1"/>
    <w:rsid w:val="00E654DC"/>
    <w:rsid w:val="00E65AC5"/>
    <w:rsid w:val="00E6624F"/>
    <w:rsid w:val="00E6645D"/>
    <w:rsid w:val="00E66897"/>
    <w:rsid w:val="00E67984"/>
    <w:rsid w:val="00E70280"/>
    <w:rsid w:val="00E70309"/>
    <w:rsid w:val="00E704F2"/>
    <w:rsid w:val="00E70662"/>
    <w:rsid w:val="00E707B1"/>
    <w:rsid w:val="00E7113B"/>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C17"/>
    <w:rsid w:val="00E92055"/>
    <w:rsid w:val="00E923B4"/>
    <w:rsid w:val="00E925A4"/>
    <w:rsid w:val="00E925DA"/>
    <w:rsid w:val="00E92E07"/>
    <w:rsid w:val="00E92E90"/>
    <w:rsid w:val="00E93A04"/>
    <w:rsid w:val="00E93F5E"/>
    <w:rsid w:val="00E943DD"/>
    <w:rsid w:val="00E94701"/>
    <w:rsid w:val="00E94A1D"/>
    <w:rsid w:val="00E9512A"/>
    <w:rsid w:val="00E954F8"/>
    <w:rsid w:val="00E95D7A"/>
    <w:rsid w:val="00E962A2"/>
    <w:rsid w:val="00E968A3"/>
    <w:rsid w:val="00E96E05"/>
    <w:rsid w:val="00E975C8"/>
    <w:rsid w:val="00E97918"/>
    <w:rsid w:val="00EA0870"/>
    <w:rsid w:val="00EA0881"/>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862"/>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79C2"/>
    <w:rsid w:val="00EB7CC1"/>
    <w:rsid w:val="00EB7E43"/>
    <w:rsid w:val="00EC0EE3"/>
    <w:rsid w:val="00EC10F7"/>
    <w:rsid w:val="00EC11F9"/>
    <w:rsid w:val="00EC16C2"/>
    <w:rsid w:val="00EC1B36"/>
    <w:rsid w:val="00EC1C56"/>
    <w:rsid w:val="00EC21A6"/>
    <w:rsid w:val="00EC2213"/>
    <w:rsid w:val="00EC2CC4"/>
    <w:rsid w:val="00EC2D66"/>
    <w:rsid w:val="00EC33B1"/>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0DD8"/>
    <w:rsid w:val="00F01062"/>
    <w:rsid w:val="00F0123E"/>
    <w:rsid w:val="00F0130B"/>
    <w:rsid w:val="00F01500"/>
    <w:rsid w:val="00F015D5"/>
    <w:rsid w:val="00F01C64"/>
    <w:rsid w:val="00F01EAE"/>
    <w:rsid w:val="00F0263E"/>
    <w:rsid w:val="00F04CC0"/>
    <w:rsid w:val="00F0506F"/>
    <w:rsid w:val="00F05525"/>
    <w:rsid w:val="00F066A5"/>
    <w:rsid w:val="00F06717"/>
    <w:rsid w:val="00F068E7"/>
    <w:rsid w:val="00F06BF6"/>
    <w:rsid w:val="00F06C50"/>
    <w:rsid w:val="00F071EA"/>
    <w:rsid w:val="00F074A3"/>
    <w:rsid w:val="00F07913"/>
    <w:rsid w:val="00F115B7"/>
    <w:rsid w:val="00F11636"/>
    <w:rsid w:val="00F1216C"/>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BF9"/>
    <w:rsid w:val="00F24CC7"/>
    <w:rsid w:val="00F251DB"/>
    <w:rsid w:val="00F2549D"/>
    <w:rsid w:val="00F2605B"/>
    <w:rsid w:val="00F262BD"/>
    <w:rsid w:val="00F27346"/>
    <w:rsid w:val="00F27513"/>
    <w:rsid w:val="00F27757"/>
    <w:rsid w:val="00F27803"/>
    <w:rsid w:val="00F27821"/>
    <w:rsid w:val="00F304C5"/>
    <w:rsid w:val="00F305E2"/>
    <w:rsid w:val="00F309BE"/>
    <w:rsid w:val="00F30AA4"/>
    <w:rsid w:val="00F31783"/>
    <w:rsid w:val="00F31AEB"/>
    <w:rsid w:val="00F32261"/>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ED8"/>
    <w:rsid w:val="00F47F25"/>
    <w:rsid w:val="00F50507"/>
    <w:rsid w:val="00F506A4"/>
    <w:rsid w:val="00F50F54"/>
    <w:rsid w:val="00F51088"/>
    <w:rsid w:val="00F514C5"/>
    <w:rsid w:val="00F51CB2"/>
    <w:rsid w:val="00F52744"/>
    <w:rsid w:val="00F536C3"/>
    <w:rsid w:val="00F53AC0"/>
    <w:rsid w:val="00F54624"/>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21A8"/>
    <w:rsid w:val="00F62290"/>
    <w:rsid w:val="00F62705"/>
    <w:rsid w:val="00F63596"/>
    <w:rsid w:val="00F63714"/>
    <w:rsid w:val="00F63C2C"/>
    <w:rsid w:val="00F641C7"/>
    <w:rsid w:val="00F6423A"/>
    <w:rsid w:val="00F64267"/>
    <w:rsid w:val="00F64C78"/>
    <w:rsid w:val="00F652F5"/>
    <w:rsid w:val="00F659DA"/>
    <w:rsid w:val="00F65EDB"/>
    <w:rsid w:val="00F660BC"/>
    <w:rsid w:val="00F66145"/>
    <w:rsid w:val="00F66257"/>
    <w:rsid w:val="00F6634B"/>
    <w:rsid w:val="00F666B0"/>
    <w:rsid w:val="00F6681D"/>
    <w:rsid w:val="00F669AD"/>
    <w:rsid w:val="00F66ABD"/>
    <w:rsid w:val="00F66B65"/>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5051"/>
    <w:rsid w:val="00F85343"/>
    <w:rsid w:val="00F85872"/>
    <w:rsid w:val="00F85AA9"/>
    <w:rsid w:val="00F86097"/>
    <w:rsid w:val="00F86340"/>
    <w:rsid w:val="00F86B45"/>
    <w:rsid w:val="00F8714A"/>
    <w:rsid w:val="00F87490"/>
    <w:rsid w:val="00F87831"/>
    <w:rsid w:val="00F9038E"/>
    <w:rsid w:val="00F90453"/>
    <w:rsid w:val="00F92321"/>
    <w:rsid w:val="00F927B7"/>
    <w:rsid w:val="00F92B7F"/>
    <w:rsid w:val="00F936C6"/>
    <w:rsid w:val="00F93A07"/>
    <w:rsid w:val="00F93B95"/>
    <w:rsid w:val="00F93C60"/>
    <w:rsid w:val="00F94249"/>
    <w:rsid w:val="00F94535"/>
    <w:rsid w:val="00F94543"/>
    <w:rsid w:val="00F94821"/>
    <w:rsid w:val="00F953EF"/>
    <w:rsid w:val="00F95F4E"/>
    <w:rsid w:val="00F96151"/>
    <w:rsid w:val="00F96466"/>
    <w:rsid w:val="00F9658F"/>
    <w:rsid w:val="00F96B3A"/>
    <w:rsid w:val="00F96BBE"/>
    <w:rsid w:val="00F97363"/>
    <w:rsid w:val="00F97888"/>
    <w:rsid w:val="00FA0010"/>
    <w:rsid w:val="00FA01BC"/>
    <w:rsid w:val="00FA104B"/>
    <w:rsid w:val="00FA1A48"/>
    <w:rsid w:val="00FA1C89"/>
    <w:rsid w:val="00FA20E7"/>
    <w:rsid w:val="00FA2205"/>
    <w:rsid w:val="00FA2BC0"/>
    <w:rsid w:val="00FA2E1B"/>
    <w:rsid w:val="00FA331C"/>
    <w:rsid w:val="00FA3369"/>
    <w:rsid w:val="00FA3662"/>
    <w:rsid w:val="00FA3864"/>
    <w:rsid w:val="00FA3D27"/>
    <w:rsid w:val="00FA3DED"/>
    <w:rsid w:val="00FA4559"/>
    <w:rsid w:val="00FA508C"/>
    <w:rsid w:val="00FA5559"/>
    <w:rsid w:val="00FA5B3B"/>
    <w:rsid w:val="00FA64B6"/>
    <w:rsid w:val="00FA64F1"/>
    <w:rsid w:val="00FA66DE"/>
    <w:rsid w:val="00FA6BEB"/>
    <w:rsid w:val="00FA6C2E"/>
    <w:rsid w:val="00FA6D1A"/>
    <w:rsid w:val="00FB0153"/>
    <w:rsid w:val="00FB0333"/>
    <w:rsid w:val="00FB06A4"/>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2D"/>
    <w:rsid w:val="00FC0738"/>
    <w:rsid w:val="00FC07CB"/>
    <w:rsid w:val="00FC1166"/>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2302"/>
    <w:rsid w:val="00FD2559"/>
    <w:rsid w:val="00FD2F9C"/>
    <w:rsid w:val="00FD347A"/>
    <w:rsid w:val="00FD3B17"/>
    <w:rsid w:val="00FD4888"/>
    <w:rsid w:val="00FD4E79"/>
    <w:rsid w:val="00FD522A"/>
    <w:rsid w:val="00FD5AE0"/>
    <w:rsid w:val="00FD5D73"/>
    <w:rsid w:val="00FD5DFF"/>
    <w:rsid w:val="00FD5EC8"/>
    <w:rsid w:val="00FD6572"/>
    <w:rsid w:val="00FD66EC"/>
    <w:rsid w:val="00FD6B71"/>
    <w:rsid w:val="00FD764A"/>
    <w:rsid w:val="00FD7763"/>
    <w:rsid w:val="00FE004A"/>
    <w:rsid w:val="00FE0281"/>
    <w:rsid w:val="00FE1374"/>
    <w:rsid w:val="00FE14A5"/>
    <w:rsid w:val="00FE1810"/>
    <w:rsid w:val="00FE20BA"/>
    <w:rsid w:val="00FE2220"/>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502"/>
    <w:rsid w:val="00FF1819"/>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hyperlink" Target="http://wiki.ford.com/pages/viewpage.action?pageId=104991616&amp;src=contextnavpagetreemode" TargetMode="External"/><Relationship Id="rId39" Type="http://schemas.openxmlformats.org/officeDocument/2006/relationships/image" Target="media/image13.jpg"/><Relationship Id="rId21" Type="http://schemas.openxmlformats.org/officeDocument/2006/relationships/hyperlink" Target="https://www.vsemweb.ford.com:443/tc/launchapp?-attach=true&amp;-s=226TCSession&amp;-o=ZmZNi0JHx3NrTDAAAAAAAAAAAAA" TargetMode="External"/><Relationship Id="rId34" Type="http://schemas.openxmlformats.org/officeDocument/2006/relationships/image" Target="media/image8.jp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image" Target="media/image29.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iki.ford.com/display/RequirementsEngineering/Requirements+Engineering+for+SW+Enabled+Features" TargetMode="External"/><Relationship Id="rId29" Type="http://schemas.openxmlformats.org/officeDocument/2006/relationships/image" Target="media/image3.jpg"/><Relationship Id="rId41" Type="http://schemas.openxmlformats.org/officeDocument/2006/relationships/image" Target="media/image15.jpg"/><Relationship Id="rId54" Type="http://schemas.openxmlformats.org/officeDocument/2006/relationships/image" Target="media/image28.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wiki.ford.com/display/RequirementsEngineering/Specification+templates?src=contextnavpagetreemode"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image" Target="media/image2.jpg"/><Relationship Id="rId36" Type="http://schemas.openxmlformats.org/officeDocument/2006/relationships/image" Target="media/image10.jpg"/><Relationship Id="rId49" Type="http://schemas.openxmlformats.org/officeDocument/2006/relationships/image" Target="media/image23.jpg"/><Relationship Id="rId57" Type="http://schemas.openxmlformats.org/officeDocument/2006/relationships/hyperlink" Target="http://wiki.ford.com/display/RequirementsEngineering/Requirements+Attributes" TargetMode="External"/><Relationship Id="rId61"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5.jpg"/><Relationship Id="rId44" Type="http://schemas.openxmlformats.org/officeDocument/2006/relationships/image" Target="media/image18.jpg"/><Relationship Id="rId52" Type="http://schemas.openxmlformats.org/officeDocument/2006/relationships/image" Target="media/image26.jp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iki.ford.com/display/RequirementsEngineering/Specification+templates" TargetMode="External"/><Relationship Id="rId27" Type="http://schemas.openxmlformats.org/officeDocument/2006/relationships/hyperlink" Target="http://wiki.ford.com/display/RequirementsEngineering/Requirements+Attributes?src=contextnavpagetreemode" TargetMode="External"/><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image" Target="media/image25.jp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hyperlink" Target="http://wiki.ford.com/display/RequirementsEngineering/How+to+use+the+Specification+Templates?src=contextnavpagetreemode"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20.jpg"/><Relationship Id="rId59"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2B4B15F0B04A3CA28C0E17049240EC"/>
        <w:category>
          <w:name w:val="General"/>
          <w:gallery w:val="placeholder"/>
        </w:category>
        <w:types>
          <w:type w:val="bbPlcHdr"/>
        </w:types>
        <w:behaviors>
          <w:behavior w:val="content"/>
        </w:behaviors>
        <w:guid w:val="{EEB27956-EEC7-4DA6-83C5-F5FF3E84CB1E}"/>
      </w:docPartPr>
      <w:docPartBody>
        <w:p w:rsidR="008E0743" w:rsidRDefault="004930A4" w:rsidP="004930A4">
          <w:pPr>
            <w:pStyle w:val="C12B4B15F0B04A3CA28C0E17049240EC"/>
          </w:pPr>
          <w:r w:rsidRPr="001B78E5">
            <w:rPr>
              <w:rFonts w:cs="Arial"/>
              <w:bCs/>
            </w:rPr>
            <w:t>Choose an item.</w:t>
          </w:r>
        </w:p>
      </w:docPartBody>
    </w:docPart>
    <w:docPart>
      <w:docPartPr>
        <w:name w:val="F6D9B2E5F969421CBD9EEF9426983890"/>
        <w:category>
          <w:name w:val="General"/>
          <w:gallery w:val="placeholder"/>
        </w:category>
        <w:types>
          <w:type w:val="bbPlcHdr"/>
        </w:types>
        <w:behaviors>
          <w:behavior w:val="content"/>
        </w:behaviors>
        <w:guid w:val="{0C4B3734-A790-4E52-B11B-02B9CE7FB2B8}"/>
      </w:docPartPr>
      <w:docPartBody>
        <w:p w:rsidR="008E0743" w:rsidRDefault="004930A4" w:rsidP="004930A4">
          <w:pPr>
            <w:pStyle w:val="F6D9B2E5F969421CBD9EEF9426983890"/>
          </w:pPr>
          <w:r w:rsidRPr="001B78E5">
            <w:rPr>
              <w:rFonts w:cs="Arial"/>
              <w:bCs/>
            </w:rPr>
            <w:t>Choose an item.</w:t>
          </w:r>
        </w:p>
      </w:docPartBody>
    </w:docPart>
    <w:docPart>
      <w:docPartPr>
        <w:name w:val="A28469DC82784C60B15684CAF1ACA63E"/>
        <w:category>
          <w:name w:val="General"/>
          <w:gallery w:val="placeholder"/>
        </w:category>
        <w:types>
          <w:type w:val="bbPlcHdr"/>
        </w:types>
        <w:behaviors>
          <w:behavior w:val="content"/>
        </w:behaviors>
        <w:guid w:val="{2E6B0CB4-EA15-48C5-A3FE-0A5AC2F1E260}"/>
      </w:docPartPr>
      <w:docPartBody>
        <w:p w:rsidR="008E0743" w:rsidRDefault="004930A4" w:rsidP="004930A4">
          <w:pPr>
            <w:pStyle w:val="A28469DC82784C60B15684CAF1ACA63E"/>
          </w:pPr>
          <w:r w:rsidRPr="001B78E5">
            <w:rPr>
              <w:rFonts w:cs="Arial"/>
              <w:bCs/>
            </w:rPr>
            <w:t>Choose an item.</w:t>
          </w:r>
        </w:p>
      </w:docPartBody>
    </w:docPart>
    <w:docPart>
      <w:docPartPr>
        <w:name w:val="CF758DDEE5C9412D8EF9D26774174044"/>
        <w:category>
          <w:name w:val="General"/>
          <w:gallery w:val="placeholder"/>
        </w:category>
        <w:types>
          <w:type w:val="bbPlcHdr"/>
        </w:types>
        <w:behaviors>
          <w:behavior w:val="content"/>
        </w:behaviors>
        <w:guid w:val="{3C15A1BE-1CEB-4707-BE6A-05E23200DD20}"/>
      </w:docPartPr>
      <w:docPartBody>
        <w:p w:rsidR="008E0743" w:rsidRDefault="004930A4" w:rsidP="004930A4">
          <w:pPr>
            <w:pStyle w:val="CF758DDEE5C9412D8EF9D26774174044"/>
          </w:pPr>
          <w:r w:rsidRPr="001B78E5">
            <w:rPr>
              <w:rFonts w:cs="Arial"/>
              <w:bCs/>
            </w:rPr>
            <w:t>Choose an item.</w:t>
          </w:r>
        </w:p>
      </w:docPartBody>
    </w:docPart>
    <w:docPart>
      <w:docPartPr>
        <w:name w:val="90C06803B3D34939859DB9A658FB3CD0"/>
        <w:category>
          <w:name w:val="General"/>
          <w:gallery w:val="placeholder"/>
        </w:category>
        <w:types>
          <w:type w:val="bbPlcHdr"/>
        </w:types>
        <w:behaviors>
          <w:behavior w:val="content"/>
        </w:behaviors>
        <w:guid w:val="{91E2C1F1-E1A7-4172-A091-108F729013EC}"/>
      </w:docPartPr>
      <w:docPartBody>
        <w:p w:rsidR="008E0743" w:rsidRDefault="004930A4" w:rsidP="004930A4">
          <w:pPr>
            <w:pStyle w:val="90C06803B3D34939859DB9A658FB3CD0"/>
          </w:pPr>
          <w:r w:rsidRPr="001B78E5">
            <w:rPr>
              <w:rFonts w:cs="Arial"/>
              <w:bCs/>
            </w:rPr>
            <w:t>Choose an item.</w:t>
          </w:r>
        </w:p>
      </w:docPartBody>
    </w:docPart>
    <w:docPart>
      <w:docPartPr>
        <w:name w:val="370A8A4C4A67427E87EF654446B13D86"/>
        <w:category>
          <w:name w:val="General"/>
          <w:gallery w:val="placeholder"/>
        </w:category>
        <w:types>
          <w:type w:val="bbPlcHdr"/>
        </w:types>
        <w:behaviors>
          <w:behavior w:val="content"/>
        </w:behaviors>
        <w:guid w:val="{0D1051CB-E866-49C5-9692-3F1FA2ABCF74}"/>
      </w:docPartPr>
      <w:docPartBody>
        <w:p w:rsidR="008E0743" w:rsidRDefault="004930A4" w:rsidP="004930A4">
          <w:pPr>
            <w:pStyle w:val="370A8A4C4A67427E87EF654446B13D86"/>
          </w:pPr>
          <w:r w:rsidRPr="001B78E5">
            <w:rPr>
              <w:rFonts w:cs="Arial"/>
              <w:bCs/>
            </w:rPr>
            <w:t>Choose an item.</w:t>
          </w:r>
        </w:p>
      </w:docPartBody>
    </w:docPart>
    <w:docPart>
      <w:docPartPr>
        <w:name w:val="5E7DD74AD6634CA18E5A402B4D846EA0"/>
        <w:category>
          <w:name w:val="General"/>
          <w:gallery w:val="placeholder"/>
        </w:category>
        <w:types>
          <w:type w:val="bbPlcHdr"/>
        </w:types>
        <w:behaviors>
          <w:behavior w:val="content"/>
        </w:behaviors>
        <w:guid w:val="{75E8EFCE-8F2B-411A-B095-1C7BB918352F}"/>
      </w:docPartPr>
      <w:docPartBody>
        <w:p w:rsidR="008E0743" w:rsidRDefault="004930A4" w:rsidP="004930A4">
          <w:pPr>
            <w:pStyle w:val="5E7DD74AD6634CA18E5A402B4D846EA0"/>
          </w:pPr>
          <w:r w:rsidRPr="001B78E5">
            <w:rPr>
              <w:rFonts w:cs="Arial"/>
              <w:bCs/>
            </w:rPr>
            <w:t>Choose an item.</w:t>
          </w:r>
        </w:p>
      </w:docPartBody>
    </w:docPart>
    <w:docPart>
      <w:docPartPr>
        <w:name w:val="2963B25212394667AED0A084EA7FB888"/>
        <w:category>
          <w:name w:val="General"/>
          <w:gallery w:val="placeholder"/>
        </w:category>
        <w:types>
          <w:type w:val="bbPlcHdr"/>
        </w:types>
        <w:behaviors>
          <w:behavior w:val="content"/>
        </w:behaviors>
        <w:guid w:val="{5507CE9C-D7AE-4B6D-BCF1-2537CFB17727}"/>
      </w:docPartPr>
      <w:docPartBody>
        <w:p w:rsidR="008E0743" w:rsidRDefault="004930A4" w:rsidP="004930A4">
          <w:pPr>
            <w:pStyle w:val="2963B25212394667AED0A084EA7FB888"/>
          </w:pPr>
          <w:r w:rsidRPr="001B78E5">
            <w:rPr>
              <w:rFonts w:cs="Arial"/>
              <w:bCs/>
            </w:rPr>
            <w:t>Choose an item.</w:t>
          </w:r>
        </w:p>
      </w:docPartBody>
    </w:docPart>
    <w:docPart>
      <w:docPartPr>
        <w:name w:val="EFDB38DA5BD6469BACB794EE3E438136"/>
        <w:category>
          <w:name w:val="General"/>
          <w:gallery w:val="placeholder"/>
        </w:category>
        <w:types>
          <w:type w:val="bbPlcHdr"/>
        </w:types>
        <w:behaviors>
          <w:behavior w:val="content"/>
        </w:behaviors>
        <w:guid w:val="{BC9601FC-D6ED-4A97-A42F-1A338021BC9F}"/>
      </w:docPartPr>
      <w:docPartBody>
        <w:p w:rsidR="008E0743" w:rsidRDefault="004930A4" w:rsidP="004930A4">
          <w:pPr>
            <w:pStyle w:val="EFDB38DA5BD6469BACB794EE3E438136"/>
          </w:pPr>
          <w:r w:rsidRPr="001B78E5">
            <w:rPr>
              <w:rFonts w:cs="Arial"/>
              <w:bCs/>
            </w:rPr>
            <w:t>Choose an item.</w:t>
          </w:r>
        </w:p>
      </w:docPartBody>
    </w:docPart>
    <w:docPart>
      <w:docPartPr>
        <w:name w:val="DBC9CBEE9A854E8B960C0137A3D9207D"/>
        <w:category>
          <w:name w:val="General"/>
          <w:gallery w:val="placeholder"/>
        </w:category>
        <w:types>
          <w:type w:val="bbPlcHdr"/>
        </w:types>
        <w:behaviors>
          <w:behavior w:val="content"/>
        </w:behaviors>
        <w:guid w:val="{0D9F22C0-9848-4727-B80F-ED0634F6EB1C}"/>
      </w:docPartPr>
      <w:docPartBody>
        <w:p w:rsidR="008E0743" w:rsidRDefault="004930A4" w:rsidP="004930A4">
          <w:pPr>
            <w:pStyle w:val="DBC9CBEE9A854E8B960C0137A3D9207D"/>
          </w:pPr>
          <w:r w:rsidRPr="001B78E5">
            <w:rPr>
              <w:rFonts w:cs="Arial"/>
              <w:bCs/>
            </w:rPr>
            <w:t>Choose an item.</w:t>
          </w:r>
        </w:p>
      </w:docPartBody>
    </w:docPart>
    <w:docPart>
      <w:docPartPr>
        <w:name w:val="C8258564B45E4D50B31FC050E9F2016D"/>
        <w:category>
          <w:name w:val="General"/>
          <w:gallery w:val="placeholder"/>
        </w:category>
        <w:types>
          <w:type w:val="bbPlcHdr"/>
        </w:types>
        <w:behaviors>
          <w:behavior w:val="content"/>
        </w:behaviors>
        <w:guid w:val="{1FB1F2BD-8D22-4280-AC01-EB30FBCD563D}"/>
      </w:docPartPr>
      <w:docPartBody>
        <w:p w:rsidR="008E0743" w:rsidRDefault="004930A4" w:rsidP="004930A4">
          <w:pPr>
            <w:pStyle w:val="C8258564B45E4D50B31FC050E9F2016D"/>
          </w:pPr>
          <w:r w:rsidRPr="001B78E5">
            <w:rPr>
              <w:rFonts w:cs="Arial"/>
              <w:bCs/>
            </w:rPr>
            <w:t>Choose an item.</w:t>
          </w:r>
        </w:p>
      </w:docPartBody>
    </w:docPart>
    <w:docPart>
      <w:docPartPr>
        <w:name w:val="9B2F0CE68869439ABF87150BD19D8435"/>
        <w:category>
          <w:name w:val="General"/>
          <w:gallery w:val="placeholder"/>
        </w:category>
        <w:types>
          <w:type w:val="bbPlcHdr"/>
        </w:types>
        <w:behaviors>
          <w:behavior w:val="content"/>
        </w:behaviors>
        <w:guid w:val="{FCD61634-C88C-4BB4-8DE5-2B72CD1F3150}"/>
      </w:docPartPr>
      <w:docPartBody>
        <w:p w:rsidR="008E0743" w:rsidRDefault="004930A4" w:rsidP="004930A4">
          <w:pPr>
            <w:pStyle w:val="9B2F0CE68869439ABF87150BD19D8435"/>
          </w:pPr>
          <w:r w:rsidRPr="001B78E5">
            <w:rPr>
              <w:rFonts w:cs="Arial"/>
              <w:bCs/>
            </w:rPr>
            <w:t>Choose an item.</w:t>
          </w:r>
        </w:p>
      </w:docPartBody>
    </w:docPart>
    <w:docPart>
      <w:docPartPr>
        <w:name w:val="9634ADC5C07E47BFA778E4F26C762BB4"/>
        <w:category>
          <w:name w:val="General"/>
          <w:gallery w:val="placeholder"/>
        </w:category>
        <w:types>
          <w:type w:val="bbPlcHdr"/>
        </w:types>
        <w:behaviors>
          <w:behavior w:val="content"/>
        </w:behaviors>
        <w:guid w:val="{1D186608-2BAF-4317-BC0C-A1C7BBE9B938}"/>
      </w:docPartPr>
      <w:docPartBody>
        <w:p w:rsidR="008E0743" w:rsidRDefault="004930A4" w:rsidP="004930A4">
          <w:pPr>
            <w:pStyle w:val="9634ADC5C07E47BFA778E4F26C762BB4"/>
          </w:pPr>
          <w:r w:rsidRPr="001B78E5">
            <w:rPr>
              <w:rFonts w:cs="Arial"/>
              <w:bCs/>
            </w:rPr>
            <w:t>Choose an item.</w:t>
          </w:r>
        </w:p>
      </w:docPartBody>
    </w:docPart>
    <w:docPart>
      <w:docPartPr>
        <w:name w:val="6E0B530AF1B345BFB83E2753831D3A85"/>
        <w:category>
          <w:name w:val="General"/>
          <w:gallery w:val="placeholder"/>
        </w:category>
        <w:types>
          <w:type w:val="bbPlcHdr"/>
        </w:types>
        <w:behaviors>
          <w:behavior w:val="content"/>
        </w:behaviors>
        <w:guid w:val="{7AF0544C-A51B-4A46-820E-7994415E551C}"/>
      </w:docPartPr>
      <w:docPartBody>
        <w:p w:rsidR="008E0743" w:rsidRDefault="004930A4" w:rsidP="004930A4">
          <w:pPr>
            <w:pStyle w:val="6E0B530AF1B345BFB83E2753831D3A85"/>
          </w:pPr>
          <w:r w:rsidRPr="001B78E5">
            <w:rPr>
              <w:rFonts w:cs="Arial"/>
              <w:bCs/>
            </w:rPr>
            <w:t>Choose an item.</w:t>
          </w:r>
        </w:p>
      </w:docPartBody>
    </w:docPart>
    <w:docPart>
      <w:docPartPr>
        <w:name w:val="41FF84BAC7514DAEAF8B1A61501CB50D"/>
        <w:category>
          <w:name w:val="General"/>
          <w:gallery w:val="placeholder"/>
        </w:category>
        <w:types>
          <w:type w:val="bbPlcHdr"/>
        </w:types>
        <w:behaviors>
          <w:behavior w:val="content"/>
        </w:behaviors>
        <w:guid w:val="{1811C77D-67AF-49E8-9802-2E06E8878F67}"/>
      </w:docPartPr>
      <w:docPartBody>
        <w:p w:rsidR="008E0743" w:rsidRDefault="004930A4" w:rsidP="004930A4">
          <w:pPr>
            <w:pStyle w:val="41FF84BAC7514DAEAF8B1A61501CB50D"/>
          </w:pPr>
          <w:r w:rsidRPr="001B78E5">
            <w:rPr>
              <w:rFonts w:cs="Arial"/>
              <w:bCs/>
            </w:rPr>
            <w:t>Choose an item.</w:t>
          </w:r>
        </w:p>
      </w:docPartBody>
    </w:docPart>
    <w:docPart>
      <w:docPartPr>
        <w:name w:val="D9921AA074BB412EB87EF9E3720E957E"/>
        <w:category>
          <w:name w:val="General"/>
          <w:gallery w:val="placeholder"/>
        </w:category>
        <w:types>
          <w:type w:val="bbPlcHdr"/>
        </w:types>
        <w:behaviors>
          <w:behavior w:val="content"/>
        </w:behaviors>
        <w:guid w:val="{F69ECACD-AF96-4D9E-AC97-836F31EB417A}"/>
      </w:docPartPr>
      <w:docPartBody>
        <w:p w:rsidR="008E0743" w:rsidRDefault="004930A4" w:rsidP="004930A4">
          <w:pPr>
            <w:pStyle w:val="D9921AA074BB412EB87EF9E3720E957E"/>
          </w:pPr>
          <w:r w:rsidRPr="001B78E5">
            <w:rPr>
              <w:rFonts w:cs="Arial"/>
              <w:bCs/>
            </w:rPr>
            <w:t>Choose an item.</w:t>
          </w:r>
        </w:p>
      </w:docPartBody>
    </w:docPart>
    <w:docPart>
      <w:docPartPr>
        <w:name w:val="496FE7168B06419597B10EE9C0F9A603"/>
        <w:category>
          <w:name w:val="General"/>
          <w:gallery w:val="placeholder"/>
        </w:category>
        <w:types>
          <w:type w:val="bbPlcHdr"/>
        </w:types>
        <w:behaviors>
          <w:behavior w:val="content"/>
        </w:behaviors>
        <w:guid w:val="{CF31BDB7-068A-4362-85F3-7F60DBC6F816}"/>
      </w:docPartPr>
      <w:docPartBody>
        <w:p w:rsidR="008E0743" w:rsidRDefault="004930A4" w:rsidP="004930A4">
          <w:pPr>
            <w:pStyle w:val="496FE7168B06419597B10EE9C0F9A603"/>
          </w:pPr>
          <w:r w:rsidRPr="001B78E5">
            <w:rPr>
              <w:rFonts w:cs="Arial"/>
              <w:bCs/>
            </w:rPr>
            <w:t>Choose an item.</w:t>
          </w:r>
        </w:p>
      </w:docPartBody>
    </w:docPart>
    <w:docPart>
      <w:docPartPr>
        <w:name w:val="77E8816EFEB84BDDA7C42DD1D38441B0"/>
        <w:category>
          <w:name w:val="General"/>
          <w:gallery w:val="placeholder"/>
        </w:category>
        <w:types>
          <w:type w:val="bbPlcHdr"/>
        </w:types>
        <w:behaviors>
          <w:behavior w:val="content"/>
        </w:behaviors>
        <w:guid w:val="{76C863D1-F2AE-450F-8EB9-BDD3557EBA58}"/>
      </w:docPartPr>
      <w:docPartBody>
        <w:p w:rsidR="008E0743" w:rsidRDefault="004930A4" w:rsidP="004930A4">
          <w:pPr>
            <w:pStyle w:val="77E8816EFEB84BDDA7C42DD1D38441B0"/>
          </w:pPr>
          <w:r w:rsidRPr="001B78E5">
            <w:rPr>
              <w:rFonts w:cs="Arial"/>
              <w:bCs/>
            </w:rPr>
            <w:t>Choose an item.</w:t>
          </w:r>
        </w:p>
      </w:docPartBody>
    </w:docPart>
    <w:docPart>
      <w:docPartPr>
        <w:name w:val="EB963620934D4039ACBDB7A81C1E933F"/>
        <w:category>
          <w:name w:val="General"/>
          <w:gallery w:val="placeholder"/>
        </w:category>
        <w:types>
          <w:type w:val="bbPlcHdr"/>
        </w:types>
        <w:behaviors>
          <w:behavior w:val="content"/>
        </w:behaviors>
        <w:guid w:val="{DEFA92D0-92DA-4BC4-B89A-181AFCDE286D}"/>
      </w:docPartPr>
      <w:docPartBody>
        <w:p w:rsidR="008E0743" w:rsidRDefault="004930A4" w:rsidP="004930A4">
          <w:pPr>
            <w:pStyle w:val="EB963620934D4039ACBDB7A81C1E933F"/>
          </w:pPr>
          <w:r w:rsidRPr="001B78E5">
            <w:rPr>
              <w:rFonts w:cs="Arial"/>
              <w:bCs/>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4701"/>
    <w:rsid w:val="00081C20"/>
    <w:rsid w:val="00082891"/>
    <w:rsid w:val="00090C26"/>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35716"/>
    <w:rsid w:val="0023572D"/>
    <w:rsid w:val="00241719"/>
    <w:rsid w:val="00250AB0"/>
    <w:rsid w:val="00256E05"/>
    <w:rsid w:val="002603D7"/>
    <w:rsid w:val="00262D92"/>
    <w:rsid w:val="00262E86"/>
    <w:rsid w:val="00277C74"/>
    <w:rsid w:val="00282D90"/>
    <w:rsid w:val="002A205F"/>
    <w:rsid w:val="002A2C53"/>
    <w:rsid w:val="002A5FFC"/>
    <w:rsid w:val="002F4794"/>
    <w:rsid w:val="00310CEC"/>
    <w:rsid w:val="00311950"/>
    <w:rsid w:val="00336B19"/>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67987"/>
    <w:rsid w:val="00473825"/>
    <w:rsid w:val="00476237"/>
    <w:rsid w:val="0048092D"/>
    <w:rsid w:val="00484C31"/>
    <w:rsid w:val="004930A4"/>
    <w:rsid w:val="00496C2D"/>
    <w:rsid w:val="004A10B4"/>
    <w:rsid w:val="004A1144"/>
    <w:rsid w:val="004B3FFC"/>
    <w:rsid w:val="004C4C00"/>
    <w:rsid w:val="004C52A7"/>
    <w:rsid w:val="004D5C83"/>
    <w:rsid w:val="00517952"/>
    <w:rsid w:val="00521D2A"/>
    <w:rsid w:val="00532A68"/>
    <w:rsid w:val="0057217C"/>
    <w:rsid w:val="00575649"/>
    <w:rsid w:val="005757A2"/>
    <w:rsid w:val="00577B9D"/>
    <w:rsid w:val="005A00C7"/>
    <w:rsid w:val="005B0F47"/>
    <w:rsid w:val="005B2173"/>
    <w:rsid w:val="005B29CA"/>
    <w:rsid w:val="005B4270"/>
    <w:rsid w:val="005F0DAE"/>
    <w:rsid w:val="00612345"/>
    <w:rsid w:val="006247B8"/>
    <w:rsid w:val="006356B5"/>
    <w:rsid w:val="00643061"/>
    <w:rsid w:val="00643C8C"/>
    <w:rsid w:val="00673E92"/>
    <w:rsid w:val="0068575A"/>
    <w:rsid w:val="00690476"/>
    <w:rsid w:val="00691A6C"/>
    <w:rsid w:val="006A66DD"/>
    <w:rsid w:val="006B072F"/>
    <w:rsid w:val="006B1CB1"/>
    <w:rsid w:val="006C1AF6"/>
    <w:rsid w:val="006E2C0E"/>
    <w:rsid w:val="006F54C2"/>
    <w:rsid w:val="007066BB"/>
    <w:rsid w:val="0071193B"/>
    <w:rsid w:val="00716745"/>
    <w:rsid w:val="0072068D"/>
    <w:rsid w:val="00723E87"/>
    <w:rsid w:val="00742715"/>
    <w:rsid w:val="00743B5D"/>
    <w:rsid w:val="00761F45"/>
    <w:rsid w:val="00762A85"/>
    <w:rsid w:val="00763A94"/>
    <w:rsid w:val="00792CAC"/>
    <w:rsid w:val="007953BC"/>
    <w:rsid w:val="007A099A"/>
    <w:rsid w:val="007A0C77"/>
    <w:rsid w:val="007B12AD"/>
    <w:rsid w:val="007B72F9"/>
    <w:rsid w:val="007C16EA"/>
    <w:rsid w:val="007C49F2"/>
    <w:rsid w:val="007E29D5"/>
    <w:rsid w:val="00800014"/>
    <w:rsid w:val="00801D5B"/>
    <w:rsid w:val="00832A76"/>
    <w:rsid w:val="00835ED4"/>
    <w:rsid w:val="00837274"/>
    <w:rsid w:val="008372F8"/>
    <w:rsid w:val="00861034"/>
    <w:rsid w:val="0087014A"/>
    <w:rsid w:val="00870A7B"/>
    <w:rsid w:val="00874448"/>
    <w:rsid w:val="008922AD"/>
    <w:rsid w:val="008A63DC"/>
    <w:rsid w:val="008B2B9E"/>
    <w:rsid w:val="008C457A"/>
    <w:rsid w:val="008C6F6E"/>
    <w:rsid w:val="008D5332"/>
    <w:rsid w:val="008E0743"/>
    <w:rsid w:val="008E56C4"/>
    <w:rsid w:val="008F1568"/>
    <w:rsid w:val="00923590"/>
    <w:rsid w:val="009331AC"/>
    <w:rsid w:val="00935240"/>
    <w:rsid w:val="009515E5"/>
    <w:rsid w:val="009B075E"/>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74E1"/>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66FD"/>
    <w:rsid w:val="00C83798"/>
    <w:rsid w:val="00C86023"/>
    <w:rsid w:val="00C87DFB"/>
    <w:rsid w:val="00CB2539"/>
    <w:rsid w:val="00CE6CF2"/>
    <w:rsid w:val="00CF328F"/>
    <w:rsid w:val="00D13CBC"/>
    <w:rsid w:val="00D23715"/>
    <w:rsid w:val="00D42C7C"/>
    <w:rsid w:val="00D50942"/>
    <w:rsid w:val="00D53396"/>
    <w:rsid w:val="00D53A1C"/>
    <w:rsid w:val="00D53BAE"/>
    <w:rsid w:val="00D82727"/>
    <w:rsid w:val="00D82FF7"/>
    <w:rsid w:val="00DA50AC"/>
    <w:rsid w:val="00DB5CD6"/>
    <w:rsid w:val="00DC0917"/>
    <w:rsid w:val="00DC14B6"/>
    <w:rsid w:val="00DE7948"/>
    <w:rsid w:val="00DF7D1D"/>
    <w:rsid w:val="00E4071E"/>
    <w:rsid w:val="00E44600"/>
    <w:rsid w:val="00E605D2"/>
    <w:rsid w:val="00E648E4"/>
    <w:rsid w:val="00E74C18"/>
    <w:rsid w:val="00E76624"/>
    <w:rsid w:val="00E80445"/>
    <w:rsid w:val="00EA41EE"/>
    <w:rsid w:val="00EC3FBB"/>
    <w:rsid w:val="00EC53BF"/>
    <w:rsid w:val="00EE21F7"/>
    <w:rsid w:val="00EE6914"/>
    <w:rsid w:val="00F05403"/>
    <w:rsid w:val="00F17909"/>
    <w:rsid w:val="00F25083"/>
    <w:rsid w:val="00F2578F"/>
    <w:rsid w:val="00F25C8B"/>
    <w:rsid w:val="00F26EEB"/>
    <w:rsid w:val="00F653C4"/>
    <w:rsid w:val="00F730D4"/>
    <w:rsid w:val="00F771AA"/>
    <w:rsid w:val="00F84D68"/>
    <w:rsid w:val="00F92B05"/>
    <w:rsid w:val="00FB4195"/>
    <w:rsid w:val="00FB4F24"/>
    <w:rsid w:val="00FB76B6"/>
    <w:rsid w:val="00FB7B8E"/>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A052A8"/>
    <w:rPr>
      <w:color w:val="808080"/>
    </w:rPr>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725A93A271BC4B950BC3A988940529" ma:contentTypeVersion="11" ma:contentTypeDescription="Create a new document." ma:contentTypeScope="" ma:versionID="6476ef1fb837fdff1041e3e16eafc098">
  <xsd:schema xmlns:xsd="http://www.w3.org/2001/XMLSchema" xmlns:xs="http://www.w3.org/2001/XMLSchema" xmlns:p="http://schemas.microsoft.com/office/2006/metadata/properties" xmlns:ns3="0351752f-4863-4bbd-b567-a874e44937e9" xmlns:ns4="b5fffeba-62ee-477f-bc96-a643fbd72da2" targetNamespace="http://schemas.microsoft.com/office/2006/metadata/properties" ma:root="true" ma:fieldsID="95599b0c107a300ab0e2d5e58dc78905" ns3:_="" ns4:_="">
    <xsd:import namespace="0351752f-4863-4bbd-b567-a874e44937e9"/>
    <xsd:import namespace="b5fffeba-62ee-477f-bc96-a643fbd72da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1752f-4863-4bbd-b567-a874e44937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fffeba-62ee-477f-bc96-a643fbd72da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836357-7C0F-492D-BEB0-60B569358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1752f-4863-4bbd-b567-a874e44937e9"/>
    <ds:schemaRef ds:uri="b5fffeba-62ee-477f-bc96-a643fbd72d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B7D950-339D-4DE4-AC2E-83C2FE10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0</TotalTime>
  <Pages>107</Pages>
  <Words>18940</Words>
  <Characters>107959</Characters>
  <Application>Microsoft Office Word</Application>
  <DocSecurity>0</DocSecurity>
  <Lines>899</Lines>
  <Paragraphs>253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126646</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Qiyang</cp:lastModifiedBy>
  <cp:revision>2</cp:revision>
  <cp:lastPrinted>2006-07-11T11:32:00Z</cp:lastPrinted>
  <dcterms:created xsi:type="dcterms:W3CDTF">2021-04-29T02:47:00Z</dcterms:created>
  <dcterms:modified xsi:type="dcterms:W3CDTF">2021-04-29T02:47:00Z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0x010100F2725A93A271BC4B950BC3A988940529</vt:lpwstr>
  </property>
</Properties>
</file>